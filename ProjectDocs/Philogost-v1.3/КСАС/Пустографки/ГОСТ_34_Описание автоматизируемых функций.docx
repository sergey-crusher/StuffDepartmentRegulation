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8B0" w:rsidRDefault="006158B0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E91EBB">
        <w:t>Название организации</w:t>
      </w:r>
      <w:r>
        <w:fldChar w:fldCharType="end"/>
      </w:r>
    </w:p>
    <w:p w:rsidR="006158B0" w:rsidRPr="00C816E8" w:rsidRDefault="006158B0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6158B0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6158B0" w:rsidRPr="00C816E8" w:rsidRDefault="006158B0" w:rsidP="00345A40">
            <w:pPr>
              <w:pStyle w:val="34ffff8"/>
            </w:pPr>
            <w:r w:rsidRPr="00C816E8">
              <w:t>УТВЕРЖДЕН</w:t>
            </w:r>
          </w:p>
          <w:p w:rsidR="006158B0" w:rsidRPr="00C816E8" w:rsidRDefault="007C25E3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E91EBB">
              <w:t>A.B.XXX.П3.XX.X-X.X</w:t>
            </w:r>
            <w:r>
              <w:fldChar w:fldCharType="end"/>
            </w:r>
            <w:r w:rsidR="006158B0" w:rsidRPr="00C816E8">
              <w:t>-ЛУ</w:t>
            </w:r>
          </w:p>
          <w:p w:rsidR="006158B0" w:rsidRPr="00C816E8" w:rsidRDefault="006158B0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6158B0" w:rsidRPr="00C816E8" w:rsidRDefault="006158B0" w:rsidP="00345A40">
            <w:pPr>
              <w:pStyle w:val="34ffff8"/>
            </w:pPr>
            <w:r w:rsidRPr="00C816E8">
              <w:t>УТВЕРЖДАЮ</w:t>
            </w:r>
          </w:p>
        </w:tc>
      </w:tr>
      <w:tr w:rsidR="006158B0" w:rsidRPr="00C816E8" w:rsidTr="00345A40">
        <w:trPr>
          <w:trHeight w:val="630"/>
        </w:trPr>
        <w:tc>
          <w:tcPr>
            <w:tcW w:w="5554" w:type="dxa"/>
            <w:vMerge/>
          </w:tcPr>
          <w:p w:rsidR="006158B0" w:rsidRPr="00C816E8" w:rsidRDefault="006158B0" w:rsidP="00345A40"/>
        </w:tc>
        <w:tc>
          <w:tcPr>
            <w:tcW w:w="4563" w:type="dxa"/>
          </w:tcPr>
          <w:p w:rsidR="006158B0" w:rsidRPr="00C816E8" w:rsidRDefault="006158B0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6158B0" w:rsidRPr="00C816E8" w:rsidTr="00345A40">
        <w:trPr>
          <w:trHeight w:val="353"/>
        </w:trPr>
        <w:tc>
          <w:tcPr>
            <w:tcW w:w="5554" w:type="dxa"/>
            <w:vMerge/>
          </w:tcPr>
          <w:p w:rsidR="006158B0" w:rsidRPr="00C816E8" w:rsidRDefault="006158B0" w:rsidP="00345A40"/>
        </w:tc>
        <w:tc>
          <w:tcPr>
            <w:tcW w:w="4563" w:type="dxa"/>
          </w:tcPr>
          <w:p w:rsidR="006158B0" w:rsidRPr="00C816E8" w:rsidRDefault="006158B0" w:rsidP="00B617AD">
            <w:pPr>
              <w:pStyle w:val="34ffff9"/>
            </w:pPr>
            <w:r w:rsidRPr="00C816E8">
              <w:t>____________________ И. О. Фамилия</w:t>
            </w:r>
          </w:p>
          <w:p w:rsidR="006158B0" w:rsidRPr="00C816E8" w:rsidRDefault="006158B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91EB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6158B0" w:rsidRPr="00C816E8" w:rsidRDefault="006158B0" w:rsidP="00801734">
      <w:pPr>
        <w:pStyle w:val="34f5"/>
      </w:pPr>
    </w:p>
    <w:p w:rsidR="006158B0" w:rsidRDefault="006158B0" w:rsidP="00801734">
      <w:pPr>
        <w:pStyle w:val="34f5"/>
      </w:pPr>
    </w:p>
    <w:p w:rsidR="006158B0" w:rsidRDefault="006158B0" w:rsidP="00801734">
      <w:pPr>
        <w:pStyle w:val="34f5"/>
        <w:rPr>
          <w:lang w:val="en-US"/>
        </w:rPr>
      </w:pPr>
    </w:p>
    <w:p w:rsidR="00E30B60" w:rsidRPr="00E30B60" w:rsidRDefault="00E30B60" w:rsidP="00801734">
      <w:pPr>
        <w:pStyle w:val="34f5"/>
        <w:rPr>
          <w:lang w:val="en-US"/>
        </w:rPr>
      </w:pPr>
    </w:p>
    <w:p w:rsidR="006158B0" w:rsidRPr="00C816E8" w:rsidRDefault="006158B0" w:rsidP="00801734">
      <w:pPr>
        <w:pStyle w:val="34f5"/>
      </w:pPr>
    </w:p>
    <w:p w:rsidR="006158B0" w:rsidRPr="00C816E8" w:rsidRDefault="007C25E3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E91EBB">
        <w:t>Полное название системы</w:t>
      </w:r>
      <w:r>
        <w:fldChar w:fldCharType="end"/>
      </w:r>
    </w:p>
    <w:p w:rsidR="006158B0" w:rsidRPr="00C816E8" w:rsidRDefault="006158B0" w:rsidP="00801734">
      <w:pPr>
        <w:pStyle w:val="34ffc"/>
      </w:pPr>
      <w:r w:rsidRPr="00C816E8">
        <w:t>(</w:t>
      </w:r>
      <w:r w:rsidR="007C25E3">
        <w:fldChar w:fldCharType="begin"/>
      </w:r>
      <w:r w:rsidR="007C25E3">
        <w:instrText xml:space="preserve"> DOCPROPERTY  краткое_название_системы  \* MERGEFORMAT </w:instrText>
      </w:r>
      <w:r w:rsidR="007C25E3">
        <w:fldChar w:fldCharType="separate"/>
      </w:r>
      <w:r w:rsidR="00E91EBB">
        <w:t>Краткое название системы</w:t>
      </w:r>
      <w:r w:rsidR="007C25E3">
        <w:fldChar w:fldCharType="end"/>
      </w:r>
      <w:r w:rsidRPr="00C816E8">
        <w:t>)</w:t>
      </w:r>
    </w:p>
    <w:p w:rsidR="006158B0" w:rsidRPr="00C816E8" w:rsidRDefault="007C25E3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E91EBB">
        <w:t>Описание автоматизируемых функций</w:t>
      </w:r>
      <w:r>
        <w:fldChar w:fldCharType="end"/>
      </w:r>
    </w:p>
    <w:p w:rsidR="006158B0" w:rsidRDefault="006158B0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E91EBB">
        <w:t>A.B.XXX.П3.XX.X-X.X</w:t>
      </w:r>
      <w:r w:rsidRPr="00C816E8">
        <w:fldChar w:fldCharType="end"/>
      </w:r>
    </w:p>
    <w:p w:rsidR="006158B0" w:rsidRDefault="006158B0" w:rsidP="00801734">
      <w:pPr>
        <w:pStyle w:val="34f5"/>
      </w:pPr>
    </w:p>
    <w:p w:rsidR="006158B0" w:rsidRPr="00FA0EB6" w:rsidRDefault="006158B0" w:rsidP="00801734">
      <w:pPr>
        <w:pStyle w:val="34f5"/>
      </w:pPr>
    </w:p>
    <w:p w:rsidR="00E30B60" w:rsidRPr="00FA0EB6" w:rsidRDefault="00E30B60" w:rsidP="00801734">
      <w:pPr>
        <w:pStyle w:val="34f5"/>
      </w:pPr>
    </w:p>
    <w:p w:rsidR="00E30B60" w:rsidRPr="00FA0EB6" w:rsidRDefault="00E30B60" w:rsidP="00801734">
      <w:pPr>
        <w:pStyle w:val="34f5"/>
      </w:pPr>
    </w:p>
    <w:p w:rsidR="006158B0" w:rsidRDefault="006158B0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6158B0" w:rsidRPr="00C816E8" w:rsidTr="00345A40">
        <w:trPr>
          <w:trHeight w:val="404"/>
        </w:trPr>
        <w:tc>
          <w:tcPr>
            <w:tcW w:w="4564" w:type="dxa"/>
            <w:vAlign w:val="center"/>
          </w:tcPr>
          <w:p w:rsidR="006158B0" w:rsidRPr="00C816E8" w:rsidRDefault="006158B0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6158B0" w:rsidRPr="00C816E8" w:rsidRDefault="006158B0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6158B0" w:rsidRPr="00C816E8" w:rsidRDefault="006158B0" w:rsidP="00345A40">
            <w:pPr>
              <w:pStyle w:val="34ffff9"/>
            </w:pPr>
          </w:p>
        </w:tc>
      </w:tr>
      <w:tr w:rsidR="006158B0" w:rsidRPr="00C816E8" w:rsidTr="00345A40">
        <w:trPr>
          <w:trHeight w:val="868"/>
        </w:trPr>
        <w:tc>
          <w:tcPr>
            <w:tcW w:w="4564" w:type="dxa"/>
          </w:tcPr>
          <w:p w:rsidR="006158B0" w:rsidRPr="00C816E8" w:rsidRDefault="006158B0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6158B0" w:rsidRPr="00C816E8" w:rsidRDefault="006158B0" w:rsidP="00345A40">
            <w:pPr>
              <w:pStyle w:val="34ffff9"/>
            </w:pPr>
          </w:p>
        </w:tc>
        <w:tc>
          <w:tcPr>
            <w:tcW w:w="4563" w:type="dxa"/>
          </w:tcPr>
          <w:p w:rsidR="006158B0" w:rsidRPr="00C816E8" w:rsidRDefault="006158B0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6158B0" w:rsidRPr="00C816E8" w:rsidTr="00345A40">
        <w:trPr>
          <w:trHeight w:val="404"/>
        </w:trPr>
        <w:tc>
          <w:tcPr>
            <w:tcW w:w="4564" w:type="dxa"/>
          </w:tcPr>
          <w:p w:rsidR="006158B0" w:rsidRPr="00C816E8" w:rsidRDefault="006158B0" w:rsidP="00345A40">
            <w:pPr>
              <w:pStyle w:val="34ffff9"/>
            </w:pPr>
            <w:r w:rsidRPr="00C816E8">
              <w:t>____________________ И. О. Фамилия</w:t>
            </w:r>
          </w:p>
          <w:p w:rsidR="006158B0" w:rsidRPr="00C816E8" w:rsidRDefault="006158B0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91EB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6158B0" w:rsidRPr="00C816E8" w:rsidRDefault="006158B0" w:rsidP="00345A40">
            <w:pPr>
              <w:pStyle w:val="34ffff9"/>
            </w:pPr>
          </w:p>
        </w:tc>
        <w:tc>
          <w:tcPr>
            <w:tcW w:w="4563" w:type="dxa"/>
          </w:tcPr>
          <w:p w:rsidR="006158B0" w:rsidRPr="00C816E8" w:rsidRDefault="006158B0" w:rsidP="00B617AD">
            <w:pPr>
              <w:pStyle w:val="34ffff9"/>
            </w:pPr>
            <w:r w:rsidRPr="00C816E8">
              <w:t>____________________ И. О. Фамилия</w:t>
            </w:r>
          </w:p>
          <w:p w:rsidR="006158B0" w:rsidRPr="00C816E8" w:rsidRDefault="006158B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91EB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6158B0" w:rsidRPr="00C816E8" w:rsidTr="00345A40">
        <w:trPr>
          <w:trHeight w:val="404"/>
        </w:trPr>
        <w:tc>
          <w:tcPr>
            <w:tcW w:w="4564" w:type="dxa"/>
            <w:vAlign w:val="center"/>
          </w:tcPr>
          <w:p w:rsidR="006158B0" w:rsidRPr="00C816E8" w:rsidRDefault="006158B0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6158B0" w:rsidRPr="00C816E8" w:rsidRDefault="006158B0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6158B0" w:rsidRPr="00C816E8" w:rsidRDefault="006158B0" w:rsidP="00345A40">
            <w:pPr>
              <w:pStyle w:val="34ffff8"/>
            </w:pPr>
          </w:p>
        </w:tc>
      </w:tr>
      <w:tr w:rsidR="006158B0" w:rsidRPr="00C816E8" w:rsidTr="00345A40">
        <w:trPr>
          <w:trHeight w:val="864"/>
        </w:trPr>
        <w:tc>
          <w:tcPr>
            <w:tcW w:w="4564" w:type="dxa"/>
          </w:tcPr>
          <w:p w:rsidR="006158B0" w:rsidRPr="00C816E8" w:rsidRDefault="006158B0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6158B0" w:rsidRPr="00C816E8" w:rsidRDefault="006158B0" w:rsidP="00345A40">
            <w:pPr>
              <w:pStyle w:val="34ffff9"/>
            </w:pPr>
          </w:p>
        </w:tc>
        <w:tc>
          <w:tcPr>
            <w:tcW w:w="4563" w:type="dxa"/>
          </w:tcPr>
          <w:p w:rsidR="006158B0" w:rsidRPr="00C816E8" w:rsidRDefault="006158B0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6158B0" w:rsidRPr="00C816E8" w:rsidTr="00345A40">
        <w:trPr>
          <w:trHeight w:val="643"/>
        </w:trPr>
        <w:tc>
          <w:tcPr>
            <w:tcW w:w="4564" w:type="dxa"/>
          </w:tcPr>
          <w:p w:rsidR="006158B0" w:rsidRPr="00C816E8" w:rsidRDefault="006158B0" w:rsidP="00B617AD">
            <w:pPr>
              <w:pStyle w:val="34ffff9"/>
            </w:pPr>
            <w:r w:rsidRPr="00C816E8">
              <w:t>____________________ И. О. Фамилия</w:t>
            </w:r>
          </w:p>
          <w:p w:rsidR="006158B0" w:rsidRPr="00C816E8" w:rsidRDefault="006158B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91EB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6158B0" w:rsidRPr="00C816E8" w:rsidRDefault="006158B0" w:rsidP="00345A40">
            <w:pPr>
              <w:pStyle w:val="34ffff9"/>
            </w:pPr>
          </w:p>
        </w:tc>
        <w:tc>
          <w:tcPr>
            <w:tcW w:w="4563" w:type="dxa"/>
          </w:tcPr>
          <w:p w:rsidR="006158B0" w:rsidRPr="00C816E8" w:rsidRDefault="006158B0" w:rsidP="00B617AD">
            <w:pPr>
              <w:pStyle w:val="34ffff9"/>
            </w:pPr>
            <w:r w:rsidRPr="00C816E8">
              <w:t>____________________ И. О. Фамилия</w:t>
            </w:r>
          </w:p>
          <w:p w:rsidR="006158B0" w:rsidRPr="00C816E8" w:rsidRDefault="006158B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91EB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6158B0" w:rsidRPr="00801734" w:rsidRDefault="006158B0" w:rsidP="00801734">
      <w:pPr>
        <w:pStyle w:val="34f5"/>
        <w:rPr>
          <w:lang w:val="en-US"/>
        </w:rPr>
      </w:pPr>
    </w:p>
    <w:p w:rsidR="009D3E68" w:rsidRPr="009D3E68" w:rsidRDefault="009D3E68" w:rsidP="00E7068C">
      <w:pPr>
        <w:pStyle w:val="34f5"/>
      </w:pPr>
    </w:p>
    <w:p w:rsidR="0069117E" w:rsidRDefault="0069117E" w:rsidP="003F38DF">
      <w:pPr>
        <w:pStyle w:val="34b"/>
        <w:sectPr w:rsidR="0069117E" w:rsidSect="009B4089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  <w:rPr>
          <w:lang w:val="en-US"/>
        </w:rPr>
      </w:pPr>
      <w:r>
        <w:lastRenderedPageBreak/>
        <w:t>Содержание</w:t>
      </w:r>
    </w:p>
    <w:bookmarkStart w:id="0" w:name="_GoBack"/>
    <w:bookmarkEnd w:id="0"/>
    <w:p w:rsidR="00791FA0" w:rsidRDefault="00EB2F4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3403663" w:history="1">
        <w:r w:rsidR="00791FA0" w:rsidRPr="00140E4F">
          <w:rPr>
            <w:rStyle w:val="af8"/>
          </w:rPr>
          <w:t>1 Исходные данные</w:t>
        </w:r>
        <w:r w:rsidR="00791FA0">
          <w:rPr>
            <w:webHidden/>
          </w:rPr>
          <w:tab/>
        </w:r>
        <w:r w:rsidR="00791FA0">
          <w:rPr>
            <w:webHidden/>
          </w:rPr>
          <w:fldChar w:fldCharType="begin"/>
        </w:r>
        <w:r w:rsidR="00791FA0">
          <w:rPr>
            <w:webHidden/>
          </w:rPr>
          <w:instrText xml:space="preserve"> PAGEREF _Toc133403663 \h </w:instrText>
        </w:r>
        <w:r w:rsidR="00791FA0">
          <w:rPr>
            <w:webHidden/>
          </w:rPr>
        </w:r>
        <w:r w:rsidR="00791FA0">
          <w:rPr>
            <w:webHidden/>
          </w:rPr>
          <w:fldChar w:fldCharType="separate"/>
        </w:r>
        <w:r w:rsidR="00791FA0">
          <w:rPr>
            <w:webHidden/>
          </w:rPr>
          <w:t>3</w:t>
        </w:r>
        <w:r w:rsidR="00791FA0">
          <w:rPr>
            <w:webHidden/>
          </w:rPr>
          <w:fldChar w:fldCharType="end"/>
        </w:r>
      </w:hyperlink>
    </w:p>
    <w:p w:rsidR="00791FA0" w:rsidRDefault="00791FA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3664" w:history="1">
        <w:r w:rsidRPr="00140E4F">
          <w:rPr>
            <w:rStyle w:val="af8"/>
            <w:noProof/>
          </w:rPr>
          <w:t>1.1 Перечень исходных материалов и документов, использованных при разработке функциональной части проекта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1FA0" w:rsidRDefault="00791FA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3665" w:history="1">
        <w:r w:rsidRPr="00140E4F">
          <w:rPr>
            <w:rStyle w:val="af8"/>
            <w:noProof/>
          </w:rPr>
          <w:t>1.2 Особенности объекта автоматизации, влияющие на проектные решения по автоматизированным функциям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1FA0" w:rsidRDefault="00791FA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3666" w:history="1">
        <w:r w:rsidRPr="00140E4F">
          <w:rPr>
            <w:rStyle w:val="af8"/>
            <w:noProof/>
          </w:rPr>
          <w:t>1.3 Данные о других АС, взаимосвязанных с разрабатываемой АС, и сведения об информации взаимообмена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1FA0" w:rsidRDefault="00791FA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3667" w:history="1">
        <w:r w:rsidRPr="00140E4F">
          <w:rPr>
            <w:rStyle w:val="af8"/>
            <w:noProof/>
          </w:rPr>
          <w:t>1.4 Сведения об информации, используемой для выполнения автоматизируемых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1FA0" w:rsidRDefault="00791FA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3668" w:history="1">
        <w:r w:rsidRPr="00140E4F">
          <w:rPr>
            <w:rStyle w:val="af8"/>
          </w:rPr>
          <w:t>2 Цели АС и автоматизируемые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_Toc133403668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791FA0" w:rsidRDefault="00791FA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3669" w:history="1">
        <w:r w:rsidRPr="00140E4F">
          <w:rPr>
            <w:rStyle w:val="af8"/>
          </w:rPr>
          <w:t>3 Характеристика функциональной структуры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_Toc133403669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791FA0" w:rsidRDefault="00791FA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3670" w:history="1">
        <w:r w:rsidRPr="00140E4F">
          <w:rPr>
            <w:rStyle w:val="af8"/>
            <w:noProof/>
          </w:rPr>
          <w:t>3.1 Подсистемы АС, их функции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91FA0" w:rsidRDefault="00791FA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3671" w:history="1">
        <w:r w:rsidRPr="00140E4F">
          <w:rPr>
            <w:rStyle w:val="af8"/>
            <w:noProof/>
          </w:rPr>
          <w:t>3.2 Описание процесса выполнения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91FA0" w:rsidRDefault="00791FA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3672" w:history="1">
        <w:r w:rsidRPr="00140E4F">
          <w:rPr>
            <w:rStyle w:val="af8"/>
            <w:noProof/>
          </w:rPr>
          <w:t>3.3 Разделение автоматизированных функций на действия (операции), выполняемые техническими средствами и человеком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91FA0" w:rsidRDefault="00791FA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3673" w:history="1">
        <w:r w:rsidRPr="00140E4F">
          <w:rPr>
            <w:rStyle w:val="af8"/>
            <w:noProof/>
          </w:rPr>
          <w:t>3.4 Требования к временному регламенту и характеристикам процесса реализации автоматизированных функций и решаемых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91FA0" w:rsidRDefault="00791FA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3674" w:history="1">
        <w:r w:rsidRPr="00140E4F">
          <w:rPr>
            <w:rStyle w:val="af8"/>
          </w:rPr>
          <w:t>4 Типовые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_Toc133403674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791FA0" w:rsidRDefault="00791FA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3675" w:history="1">
        <w:r w:rsidRPr="00140E4F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_Toc133403675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791FA0" w:rsidRDefault="00791FA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3676" w:history="1">
        <w:r w:rsidRPr="00140E4F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91FA0" w:rsidRDefault="00791FA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3677" w:history="1">
        <w:r w:rsidRPr="00140E4F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_Toc133403677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791FA0" w:rsidRDefault="00791FA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3678" w:history="1">
        <w:r w:rsidRPr="00140E4F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_Toc133403678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D47C08" w:rsidRDefault="00EB2F4F" w:rsidP="008D55DA">
      <w:pPr>
        <w:pStyle w:val="34b"/>
      </w:pPr>
      <w:r>
        <w:fldChar w:fldCharType="end"/>
      </w:r>
    </w:p>
    <w:p w:rsidR="00704D32" w:rsidRDefault="00704D32" w:rsidP="00460D86">
      <w:pPr>
        <w:pStyle w:val="34fffa"/>
        <w:rPr>
          <w:lang w:val="en-US"/>
        </w:rPr>
      </w:pPr>
    </w:p>
    <w:p w:rsidR="00342BFE" w:rsidRDefault="00342BFE" w:rsidP="00EB2F4F">
      <w:pPr>
        <w:pStyle w:val="34fffa"/>
        <w:rPr>
          <w:lang w:val="en-US"/>
        </w:rPr>
        <w:sectPr w:rsidR="00342BFE" w:rsidSect="00532E89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DB7408" w:rsidP="00D47C08">
      <w:pPr>
        <w:pStyle w:val="1"/>
      </w:pPr>
      <w:bookmarkStart w:id="1" w:name="_Toc398602254"/>
      <w:bookmarkStart w:id="2" w:name="_Toc133403663"/>
      <w:r>
        <w:rPr>
          <w:lang w:val="ru-RU"/>
        </w:rPr>
        <w:lastRenderedPageBreak/>
        <w:t>Исходные данные</w:t>
      </w:r>
      <w:bookmarkEnd w:id="1"/>
      <w:bookmarkEnd w:id="2"/>
    </w:p>
    <w:p w:rsidR="00DB7408" w:rsidRPr="00C60681" w:rsidRDefault="00DB7408" w:rsidP="00DB7408">
      <w:pPr>
        <w:pStyle w:val="2"/>
      </w:pPr>
      <w:bookmarkStart w:id="3" w:name="_Toc398602255"/>
      <w:bookmarkStart w:id="4" w:name="_Toc133403664"/>
      <w:r>
        <w:t>Пе</w:t>
      </w:r>
      <w:r w:rsidRPr="00DB7408">
        <w:t xml:space="preserve">речень исходных материалов и документов, использованных при разработке </w:t>
      </w:r>
      <w:r>
        <w:t>функциональной части проекта АС</w:t>
      </w:r>
      <w:bookmarkEnd w:id="3"/>
      <w:bookmarkEnd w:id="4"/>
    </w:p>
    <w:p w:rsidR="00183666" w:rsidRPr="00C60681" w:rsidRDefault="00183666" w:rsidP="00183666">
      <w:pPr>
        <w:pStyle w:val="34b"/>
        <w:rPr>
          <w:lang w:eastAsia="ru-RU"/>
        </w:rPr>
      </w:pPr>
    </w:p>
    <w:p w:rsidR="00DB7408" w:rsidRPr="00C60681" w:rsidRDefault="001F424D" w:rsidP="00E91EBB">
      <w:pPr>
        <w:pStyle w:val="2"/>
      </w:pPr>
      <w:bookmarkStart w:id="5" w:name="_Toc398602256"/>
      <w:bookmarkStart w:id="6" w:name="_Toc133403665"/>
      <w:r>
        <w:t>О</w:t>
      </w:r>
      <w:r w:rsidRPr="00DB7408">
        <w:t>собенности</w:t>
      </w:r>
      <w:r w:rsidR="00DB7408" w:rsidRPr="00DB7408">
        <w:t xml:space="preserve"> объекта </w:t>
      </w:r>
      <w:r w:rsidR="00E91EBB">
        <w:t>автоматизации</w:t>
      </w:r>
      <w:r w:rsidR="00DB7408" w:rsidRPr="00DB7408">
        <w:t>, влияющие на проектные решения по автоматизированным функциям</w:t>
      </w:r>
      <w:bookmarkEnd w:id="5"/>
      <w:bookmarkEnd w:id="6"/>
    </w:p>
    <w:p w:rsidR="00183666" w:rsidRPr="00C60681" w:rsidRDefault="00183666" w:rsidP="00183666">
      <w:pPr>
        <w:pStyle w:val="34b"/>
        <w:rPr>
          <w:lang w:eastAsia="ru-RU"/>
        </w:rPr>
      </w:pPr>
    </w:p>
    <w:p w:rsidR="00DB7408" w:rsidRPr="00C60681" w:rsidRDefault="00DB7408" w:rsidP="00E91EBB">
      <w:pPr>
        <w:pStyle w:val="2"/>
      </w:pPr>
      <w:bookmarkStart w:id="7" w:name="_Toc398602257"/>
      <w:bookmarkStart w:id="8" w:name="_Toc133403666"/>
      <w:proofErr w:type="gramStart"/>
      <w:r>
        <w:t>Д</w:t>
      </w:r>
      <w:r w:rsidRPr="00DB7408">
        <w:t xml:space="preserve">анные </w:t>
      </w:r>
      <w:bookmarkEnd w:id="7"/>
      <w:r w:rsidR="00E91EBB" w:rsidRPr="00E91EBB">
        <w:t>о других АС, взаимосвязанных с разрабатываемой АС, и сведения об информации взаимообмена</w:t>
      </w:r>
      <w:bookmarkEnd w:id="8"/>
      <w:proofErr w:type="gramEnd"/>
    </w:p>
    <w:p w:rsidR="00183666" w:rsidRPr="00C60681" w:rsidRDefault="00183666" w:rsidP="00183666">
      <w:pPr>
        <w:pStyle w:val="34b"/>
        <w:rPr>
          <w:lang w:eastAsia="ru-RU"/>
        </w:rPr>
      </w:pPr>
    </w:p>
    <w:p w:rsidR="00DB7408" w:rsidRPr="00C60681" w:rsidRDefault="00E91EBB" w:rsidP="00E91EBB">
      <w:pPr>
        <w:pStyle w:val="2"/>
      </w:pPr>
      <w:bookmarkStart w:id="9" w:name="_Toc133403667"/>
      <w:r w:rsidRPr="00E91EBB">
        <w:t>Сведения об информации, используемой для выполнения автоматизируемых функций</w:t>
      </w:r>
      <w:bookmarkEnd w:id="9"/>
    </w:p>
    <w:p w:rsidR="00183666" w:rsidRPr="00C60681" w:rsidRDefault="00183666" w:rsidP="00183666">
      <w:pPr>
        <w:pStyle w:val="34b"/>
        <w:rPr>
          <w:lang w:eastAsia="ru-RU"/>
        </w:rPr>
      </w:pPr>
    </w:p>
    <w:p w:rsidR="00DB7408" w:rsidRPr="00DB7408" w:rsidRDefault="00DB7408" w:rsidP="00183666">
      <w:pPr>
        <w:pStyle w:val="34fffa"/>
      </w:pPr>
    </w:p>
    <w:p w:rsidR="00350B99" w:rsidRDefault="00DB7408" w:rsidP="00E91EBB">
      <w:pPr>
        <w:pStyle w:val="1"/>
      </w:pPr>
      <w:bookmarkStart w:id="10" w:name="_Toc398602259"/>
      <w:bookmarkStart w:id="11" w:name="_Toc133403668"/>
      <w:r>
        <w:lastRenderedPageBreak/>
        <w:t xml:space="preserve">Цели АС и </w:t>
      </w:r>
      <w:r w:rsidR="00E91EBB" w:rsidRPr="00E91EBB">
        <w:rPr>
          <w:lang w:val="ru-RU"/>
        </w:rPr>
        <w:t>автоматизируемые</w:t>
      </w:r>
      <w:r w:rsidR="00E91EBB">
        <w:rPr>
          <w:lang w:val="ru-RU"/>
        </w:rPr>
        <w:t xml:space="preserve"> </w:t>
      </w:r>
      <w:r>
        <w:t>функции</w:t>
      </w:r>
      <w:bookmarkEnd w:id="10"/>
      <w:bookmarkEnd w:id="11"/>
    </w:p>
    <w:p w:rsidR="00350B99" w:rsidRPr="00350B99" w:rsidRDefault="00DB7408" w:rsidP="00674FE6">
      <w:pPr>
        <w:pStyle w:val="34a0"/>
      </w:pPr>
      <w:r w:rsidRPr="00DB7408">
        <w:t xml:space="preserve">В разделе </w:t>
      </w:r>
      <w:r w:rsidR="00C60681">
        <w:t>«</w:t>
      </w:r>
      <w:r w:rsidRPr="00DB7408">
        <w:t>Цели АС и автоматизированные функции</w:t>
      </w:r>
      <w:r w:rsidR="00C60681">
        <w:t>»</w:t>
      </w:r>
      <w:r w:rsidRPr="00DB7408">
        <w:t xml:space="preserve"> приводят описание автоматизированных функций, направленных на достижение установленных целей.</w:t>
      </w:r>
    </w:p>
    <w:p w:rsidR="00350B99" w:rsidRPr="00C60681" w:rsidRDefault="00350B99" w:rsidP="00350B99">
      <w:pPr>
        <w:pStyle w:val="34b"/>
        <w:rPr>
          <w:lang w:eastAsia="ru-RU"/>
        </w:rPr>
      </w:pPr>
    </w:p>
    <w:p w:rsidR="00183666" w:rsidRPr="00C60681" w:rsidRDefault="00183666" w:rsidP="00183666">
      <w:pPr>
        <w:pStyle w:val="34fffa"/>
      </w:pPr>
    </w:p>
    <w:p w:rsidR="00350B99" w:rsidRDefault="00DB7408" w:rsidP="00350B99">
      <w:pPr>
        <w:pStyle w:val="1"/>
      </w:pPr>
      <w:bookmarkStart w:id="12" w:name="_Toc398602260"/>
      <w:bookmarkStart w:id="13" w:name="_Toc133403669"/>
      <w:r>
        <w:rPr>
          <w:lang w:val="ru-RU"/>
        </w:rPr>
        <w:lastRenderedPageBreak/>
        <w:t>Характеристика функциональной структуры</w:t>
      </w:r>
      <w:bookmarkEnd w:id="12"/>
      <w:bookmarkEnd w:id="13"/>
    </w:p>
    <w:p w:rsidR="00DB7408" w:rsidRPr="004706FE" w:rsidRDefault="004706FE" w:rsidP="00DB7408">
      <w:pPr>
        <w:pStyle w:val="2"/>
      </w:pPr>
      <w:bookmarkStart w:id="14" w:name="_Toc398602261"/>
      <w:bookmarkStart w:id="15" w:name="_Toc133403670"/>
      <w:r w:rsidRPr="00DB7408">
        <w:t>Подсистем</w:t>
      </w:r>
      <w:r>
        <w:t>ы</w:t>
      </w:r>
      <w:r w:rsidRPr="00DB7408">
        <w:t xml:space="preserve"> </w:t>
      </w:r>
      <w:r w:rsidR="00DB7408" w:rsidRPr="00DB7408">
        <w:t>АС</w:t>
      </w:r>
      <w:r>
        <w:t>, их</w:t>
      </w:r>
      <w:r w:rsidR="00DB7408" w:rsidRPr="00DB7408">
        <w:t xml:space="preserve"> функци</w:t>
      </w:r>
      <w:r>
        <w:t>и</w:t>
      </w:r>
      <w:r w:rsidR="00DB7408" w:rsidRPr="00DB7408">
        <w:t xml:space="preserve"> и задач</w:t>
      </w:r>
      <w:r>
        <w:t>и</w:t>
      </w:r>
      <w:bookmarkEnd w:id="14"/>
      <w:bookmarkEnd w:id="15"/>
    </w:p>
    <w:p w:rsidR="004706FE" w:rsidRPr="004706FE" w:rsidRDefault="004706FE" w:rsidP="004706FE">
      <w:pPr>
        <w:pStyle w:val="34a0"/>
      </w:pPr>
      <w:r w:rsidRPr="004706FE">
        <w:t>Перечень подсистем АС с указанием функций и (или) задач, реализуемых в каждой подсистеме</w:t>
      </w:r>
      <w:r>
        <w:t>.</w:t>
      </w:r>
    </w:p>
    <w:p w:rsidR="00183666" w:rsidRPr="00C60681" w:rsidRDefault="00183666" w:rsidP="00183666">
      <w:pPr>
        <w:pStyle w:val="34b"/>
        <w:rPr>
          <w:lang w:eastAsia="ru-RU"/>
        </w:rPr>
      </w:pPr>
    </w:p>
    <w:p w:rsidR="004706FE" w:rsidRDefault="00DB7408" w:rsidP="00DB7408">
      <w:pPr>
        <w:pStyle w:val="2"/>
      </w:pPr>
      <w:bookmarkStart w:id="16" w:name="_Toc398602262"/>
      <w:bookmarkStart w:id="17" w:name="_Toc133403671"/>
      <w:r>
        <w:t>О</w:t>
      </w:r>
      <w:r w:rsidRPr="00DB7408">
        <w:t>писание процесса выполне</w:t>
      </w:r>
      <w:r>
        <w:t>ния функций</w:t>
      </w:r>
      <w:bookmarkEnd w:id="17"/>
    </w:p>
    <w:p w:rsidR="00DB7408" w:rsidRPr="004706FE" w:rsidRDefault="004706FE" w:rsidP="004706FE">
      <w:pPr>
        <w:pStyle w:val="34a0"/>
      </w:pPr>
      <w:r>
        <w:t xml:space="preserve">Раздел добавляется </w:t>
      </w:r>
      <w:r w:rsidR="00DB7408">
        <w:t>при</w:t>
      </w:r>
      <w:r w:rsidR="00A168F7">
        <w:t> </w:t>
      </w:r>
      <w:r w:rsidR="00DB7408">
        <w:t>необходимости</w:t>
      </w:r>
      <w:bookmarkEnd w:id="16"/>
      <w:r>
        <w:t>.</w:t>
      </w:r>
    </w:p>
    <w:p w:rsidR="00183666" w:rsidRPr="00C60681" w:rsidRDefault="00183666" w:rsidP="00183666">
      <w:pPr>
        <w:pStyle w:val="34b"/>
        <w:rPr>
          <w:lang w:eastAsia="ru-RU"/>
        </w:rPr>
      </w:pPr>
    </w:p>
    <w:p w:rsidR="00DB7408" w:rsidRDefault="004706FE" w:rsidP="00DB7408">
      <w:pPr>
        <w:pStyle w:val="2"/>
      </w:pPr>
      <w:bookmarkStart w:id="18" w:name="_Toc398602263"/>
      <w:bookmarkStart w:id="19" w:name="_Toc133403672"/>
      <w:r>
        <w:t>Р</w:t>
      </w:r>
      <w:r w:rsidR="00DB7408" w:rsidRPr="00DB7408">
        <w:t>азделени</w:t>
      </w:r>
      <w:r>
        <w:t>е</w:t>
      </w:r>
      <w:r w:rsidR="00DB7408" w:rsidRPr="00DB7408">
        <w:t xml:space="preserve"> автоматизированных функций на действия (операции), выполняемые техн</w:t>
      </w:r>
      <w:r w:rsidR="00DB7408">
        <w:t>ическими средствами и человеком</w:t>
      </w:r>
      <w:bookmarkEnd w:id="18"/>
      <w:bookmarkEnd w:id="19"/>
    </w:p>
    <w:p w:rsidR="004706FE" w:rsidRPr="004706FE" w:rsidRDefault="004706FE" w:rsidP="004706FE">
      <w:pPr>
        <w:pStyle w:val="34a0"/>
        <w:rPr>
          <w:lang w:eastAsia="ru-RU"/>
        </w:rPr>
      </w:pPr>
      <w:r>
        <w:t>Н</w:t>
      </w:r>
      <w:r w:rsidRPr="00DB7408">
        <w:t>еобходимые пояснения к разделению автоматизированных функций на действия (операции), выполняемые техн</w:t>
      </w:r>
      <w:r>
        <w:t>ическими средствами и человеком.</w:t>
      </w:r>
    </w:p>
    <w:p w:rsidR="00183666" w:rsidRPr="00C60681" w:rsidRDefault="00183666" w:rsidP="00183666">
      <w:pPr>
        <w:pStyle w:val="34b"/>
        <w:rPr>
          <w:lang w:eastAsia="ru-RU"/>
        </w:rPr>
      </w:pPr>
    </w:p>
    <w:p w:rsidR="00DB7408" w:rsidRDefault="00DB7408" w:rsidP="00E91EBB">
      <w:pPr>
        <w:pStyle w:val="2"/>
      </w:pPr>
      <w:bookmarkStart w:id="20" w:name="_Toc398602264"/>
      <w:bookmarkStart w:id="21" w:name="_Toc133403673"/>
      <w:r>
        <w:t>Т</w:t>
      </w:r>
      <w:r w:rsidRPr="00DB7408">
        <w:t xml:space="preserve">ребования к временному регламенту и характеристикам процесса реализации автоматизированных функций и </w:t>
      </w:r>
      <w:r w:rsidR="00E91EBB" w:rsidRPr="00E91EBB">
        <w:t>решаемых</w:t>
      </w:r>
      <w:r w:rsidR="00E91EBB">
        <w:t xml:space="preserve"> </w:t>
      </w:r>
      <w:r w:rsidRPr="00DB7408">
        <w:t>задач</w:t>
      </w:r>
      <w:bookmarkEnd w:id="20"/>
      <w:bookmarkEnd w:id="21"/>
    </w:p>
    <w:p w:rsidR="004706FE" w:rsidRPr="004706FE" w:rsidRDefault="004706FE" w:rsidP="004706FE">
      <w:pPr>
        <w:pStyle w:val="34a0"/>
        <w:rPr>
          <w:lang w:eastAsia="ru-RU"/>
        </w:rPr>
      </w:pPr>
      <w:r>
        <w:t>Т</w:t>
      </w:r>
      <w:r w:rsidRPr="00DB7408">
        <w:t>ребования к временному регламенту и характеристикам процесса реализации автоматизированных функций (точности, надежности и</w:t>
      </w:r>
      <w:r>
        <w:t> </w:t>
      </w:r>
      <w:r w:rsidRPr="00DB7408">
        <w:t>т.</w:t>
      </w:r>
      <w:r>
        <w:rPr>
          <w:lang w:val="en-US"/>
        </w:rPr>
        <w:t> </w:t>
      </w:r>
      <w:r w:rsidRPr="00DB7408">
        <w:t xml:space="preserve">п.) и </w:t>
      </w:r>
      <w:r w:rsidR="00E91EBB" w:rsidRPr="00E91EBB">
        <w:t xml:space="preserve">решаемых </w:t>
      </w:r>
      <w:r w:rsidRPr="00DB7408">
        <w:t>задач</w:t>
      </w:r>
      <w:r>
        <w:t>.</w:t>
      </w:r>
    </w:p>
    <w:p w:rsidR="00183666" w:rsidRPr="00074C3C" w:rsidRDefault="00183666" w:rsidP="00183666">
      <w:pPr>
        <w:pStyle w:val="34b"/>
        <w:rPr>
          <w:lang w:eastAsia="ru-RU"/>
        </w:rPr>
      </w:pPr>
    </w:p>
    <w:p w:rsidR="00467C7E" w:rsidRPr="00467C7E" w:rsidRDefault="00467C7E" w:rsidP="00183666">
      <w:pPr>
        <w:pStyle w:val="34fffa"/>
      </w:pPr>
    </w:p>
    <w:p w:rsidR="00350B99" w:rsidRDefault="00DB7408" w:rsidP="00350B99">
      <w:pPr>
        <w:pStyle w:val="1"/>
      </w:pPr>
      <w:bookmarkStart w:id="22" w:name="_Toc398602265"/>
      <w:bookmarkStart w:id="23" w:name="_Toc133403674"/>
      <w:r>
        <w:rPr>
          <w:lang w:val="ru-RU"/>
        </w:rPr>
        <w:lastRenderedPageBreak/>
        <w:t>Типовые решения</w:t>
      </w:r>
      <w:bookmarkEnd w:id="22"/>
      <w:bookmarkEnd w:id="23"/>
    </w:p>
    <w:p w:rsidR="00F60566" w:rsidRDefault="00F60566" w:rsidP="00674FE6">
      <w:pPr>
        <w:pStyle w:val="34a0"/>
      </w:pPr>
      <w:r>
        <w:t>Раздел добавляется при наличии типовых решений.</w:t>
      </w:r>
    </w:p>
    <w:p w:rsidR="00350B99" w:rsidRDefault="00DB7408" w:rsidP="00674FE6">
      <w:pPr>
        <w:pStyle w:val="34a0"/>
      </w:pPr>
      <w:r w:rsidRPr="00DB7408">
        <w:t xml:space="preserve">В разделе </w:t>
      </w:r>
      <w:r w:rsidR="00C60681">
        <w:t>«</w:t>
      </w:r>
      <w:r w:rsidRPr="00DB7408">
        <w:t>Типовые решения</w:t>
      </w:r>
      <w:r w:rsidR="00C60681">
        <w:t>»</w:t>
      </w:r>
      <w:r w:rsidRPr="00DB7408">
        <w:t xml:space="preserve"> приводят перечень типовых решений с указанием функций, задач, комплексов задач, для выполнения которых они применены.</w:t>
      </w:r>
    </w:p>
    <w:p w:rsidR="000478DB" w:rsidRPr="00C60681" w:rsidRDefault="000478DB" w:rsidP="000478DB">
      <w:pPr>
        <w:pStyle w:val="34b"/>
        <w:rPr>
          <w:lang w:eastAsia="ru-RU"/>
        </w:rPr>
      </w:pPr>
    </w:p>
    <w:p w:rsidR="00074C3C" w:rsidRPr="00C60681" w:rsidRDefault="00074C3C" w:rsidP="00074C3C">
      <w:pPr>
        <w:pStyle w:val="34fffa"/>
      </w:pPr>
    </w:p>
    <w:p w:rsidR="004A6227" w:rsidRPr="00674FE6" w:rsidRDefault="004A6227" w:rsidP="000611C2">
      <w:pPr>
        <w:pStyle w:val="3412"/>
      </w:pPr>
      <w:bookmarkStart w:id="24" w:name="_Toc397971534"/>
      <w:bookmarkStart w:id="25" w:name="_Toc398225599"/>
      <w:bookmarkEnd w:id="24"/>
      <w:bookmarkEnd w:id="25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26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27" w:name="_Toc398225600"/>
      <w:bookmarkStart w:id="28" w:name="_Toc398602266"/>
      <w:bookmarkStart w:id="29" w:name="_Toc133403675"/>
      <w:r w:rsidR="00E91EBB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26"/>
      <w:bookmarkEnd w:id="27"/>
      <w:bookmarkEnd w:id="28"/>
      <w:r w:rsidR="00461D73">
        <w:instrText>Название приложения</w:instrText>
      </w:r>
      <w:bookmarkEnd w:id="29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30" w:name="_Toc398225601"/>
      <w:bookmarkStart w:id="31" w:name="_Toc398602267"/>
      <w:bookmarkStart w:id="32" w:name="_Toc133403676"/>
      <w:r>
        <w:t>Заголовок 2</w:t>
      </w:r>
      <w:bookmarkEnd w:id="30"/>
      <w:bookmarkEnd w:id="31"/>
      <w:bookmarkEnd w:id="32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33" w:name="_Toc386572818"/>
      <w:bookmarkStart w:id="34" w:name="_Toc386572947"/>
      <w:bookmarkStart w:id="35" w:name="_Toc390811904"/>
      <w:bookmarkStart w:id="36" w:name="_Toc394586650"/>
      <w:bookmarkStart w:id="37" w:name="_Toc133403677"/>
      <w:r>
        <w:lastRenderedPageBreak/>
        <w:t>Перечень</w:t>
      </w:r>
      <w:r w:rsidR="00147B49">
        <w:t xml:space="preserve"> сокращений</w:t>
      </w:r>
      <w:bookmarkEnd w:id="33"/>
      <w:bookmarkEnd w:id="34"/>
      <w:bookmarkEnd w:id="35"/>
      <w:bookmarkEnd w:id="36"/>
      <w:bookmarkEnd w:id="3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4B06D3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B06D3" w:rsidRPr="00AD0715" w:rsidRDefault="004B06D3" w:rsidP="00602011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B06D3" w:rsidRPr="00AD0715" w:rsidRDefault="004B06D3" w:rsidP="00602011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4B06D3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B06D3" w:rsidRPr="00AD0715" w:rsidRDefault="004B06D3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B06D3" w:rsidRPr="00AD0715" w:rsidRDefault="004B06D3" w:rsidP="00AD0715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  <w:tr w:rsidR="004B06D3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B06D3" w:rsidRPr="00F800E2" w:rsidRDefault="004B06D3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38" w:name="_Toc133403678"/>
      <w:r>
        <w:lastRenderedPageBreak/>
        <w:t>Перечень терминов</w:t>
      </w:r>
      <w:bookmarkEnd w:id="3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AF795F" w:rsidRPr="00BB426D" w:rsidRDefault="00AF795F" w:rsidP="00AF795F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D0351B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D0351B" w:rsidRPr="00A86232" w:rsidRDefault="00D0351B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D0351B" w:rsidRPr="005F1B2E" w:rsidRDefault="00D0351B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D0351B" w:rsidRPr="005F1B2E" w:rsidRDefault="00D0351B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D0351B" w:rsidRPr="005F1B2E" w:rsidRDefault="00D0351B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D0351B" w:rsidRPr="005F1B2E" w:rsidRDefault="00D0351B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D0351B" w:rsidRPr="005F1B2E" w:rsidRDefault="00D0351B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D0351B" w:rsidRPr="005F1B2E" w:rsidRDefault="00D0351B" w:rsidP="006877E2">
            <w:pPr>
              <w:pStyle w:val="34ff8"/>
            </w:pPr>
            <w:r w:rsidRPr="005F1B2E">
              <w:t>Дата</w:t>
            </w:r>
          </w:p>
        </w:tc>
      </w:tr>
      <w:tr w:rsidR="00D0351B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D0351B" w:rsidRPr="005F1B2E" w:rsidRDefault="00D0351B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D0351B" w:rsidRPr="005F1B2E" w:rsidRDefault="00D0351B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D0351B" w:rsidRPr="005F1B2E" w:rsidRDefault="00D0351B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D0351B" w:rsidRPr="005F1B2E" w:rsidRDefault="00D0351B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D0351B" w:rsidRPr="005F1B2E" w:rsidRDefault="00D0351B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D0351B" w:rsidRPr="005F1B2E" w:rsidRDefault="00D0351B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D0351B" w:rsidRPr="005F1B2E" w:rsidRDefault="00D0351B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D0351B" w:rsidRPr="005F1B2E" w:rsidRDefault="00D0351B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D0351B" w:rsidRPr="005F1B2E" w:rsidRDefault="00D0351B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D0351B" w:rsidRPr="005F1B2E" w:rsidRDefault="00D0351B" w:rsidP="006877E2">
            <w:pPr>
              <w:pStyle w:val="34ff8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  <w:tr w:rsidR="00D0351B" w:rsidTr="005B060C">
        <w:trPr>
          <w:trHeight w:val="454"/>
        </w:trPr>
        <w:tc>
          <w:tcPr>
            <w:tcW w:w="518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0351B" w:rsidRDefault="00D0351B" w:rsidP="005B060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0351B" w:rsidRDefault="00D0351B" w:rsidP="005B060C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704D32">
      <w:headerReference w:type="default" r:id="rId15"/>
      <w:pgSz w:w="11906" w:h="16838" w:code="9"/>
      <w:pgMar w:top="851" w:right="567" w:bottom="1701" w:left="1418" w:header="28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25E3" w:rsidRDefault="007C25E3" w:rsidP="00AD0715">
      <w:r>
        <w:separator/>
      </w:r>
    </w:p>
    <w:p w:rsidR="007C25E3" w:rsidRDefault="007C25E3" w:rsidP="00AD0715"/>
  </w:endnote>
  <w:endnote w:type="continuationSeparator" w:id="0">
    <w:p w:rsidR="007C25E3" w:rsidRDefault="007C25E3" w:rsidP="00AD0715">
      <w:r>
        <w:continuationSeparator/>
      </w:r>
    </w:p>
    <w:p w:rsidR="007C25E3" w:rsidRDefault="007C25E3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E68" w:rsidRDefault="009D3E68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E68" w:rsidRDefault="009D3E68" w:rsidP="009D3E68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25E3" w:rsidRDefault="007C25E3" w:rsidP="00AD0715">
      <w:r>
        <w:separator/>
      </w:r>
    </w:p>
    <w:p w:rsidR="007C25E3" w:rsidRDefault="007C25E3" w:rsidP="00AD0715"/>
  </w:footnote>
  <w:footnote w:type="continuationSeparator" w:id="0">
    <w:p w:rsidR="007C25E3" w:rsidRDefault="007C25E3" w:rsidP="00AD0715">
      <w:r>
        <w:continuationSeparator/>
      </w:r>
    </w:p>
    <w:p w:rsidR="007C25E3" w:rsidRDefault="007C25E3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51FF" w:rsidRDefault="009B408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5B570D5F" wp14:editId="35A8ECA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B4089" w:rsidRDefault="009B4089" w:rsidP="009B408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9B4089" w:rsidRDefault="009B4089" w:rsidP="009B408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9B4089" w:rsidRDefault="009B4089" w:rsidP="009B408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9B4089" w:rsidRDefault="009B4089" w:rsidP="009B408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9B4089" w:rsidRDefault="009B4089" w:rsidP="009B4089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9B4089" w:rsidRDefault="009B4089" w:rsidP="009B408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B4089" w:rsidRDefault="009B4089" w:rsidP="009B408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9B4089" w:rsidRDefault="009B4089" w:rsidP="009B408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9B4089" w:rsidRDefault="009B4089" w:rsidP="009B408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B4089" w:rsidRDefault="009B4089" w:rsidP="009B408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9B4089" w:rsidRDefault="009B4089" w:rsidP="009B408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51FF" w:rsidRDefault="00164E3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9FB362C" wp14:editId="5559F22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64E3E" w:rsidRDefault="00164E3E" w:rsidP="00164E3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64E3E" w:rsidRDefault="00164E3E" w:rsidP="00164E3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164E3E" w:rsidRDefault="00164E3E" w:rsidP="00164E3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64E3E" w:rsidRDefault="00164E3E" w:rsidP="00164E3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164E3E" w:rsidRDefault="00164E3E" w:rsidP="00164E3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164E3E" w:rsidRDefault="00164E3E" w:rsidP="00164E3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164E3E" w:rsidRDefault="00164E3E" w:rsidP="00164E3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64E3E" w:rsidRDefault="00164E3E" w:rsidP="00164E3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64E3E" w:rsidRDefault="00164E3E" w:rsidP="00164E3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64E3E" w:rsidRDefault="00164E3E" w:rsidP="00164E3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164E3E" w:rsidRDefault="00164E3E" w:rsidP="00164E3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51FF" w:rsidRDefault="00B83B6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3DF4632" wp14:editId="3794C7C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CB1016" w:rsidRDefault="005751F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374BE" w:rsidRDefault="005751F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A653D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Default="005751F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91EBB">
                                      <w:t>A.B.XXX.П3.XX.X-X.X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945CCC" w:rsidRDefault="005751F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Default="005751F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E4A3B" w:rsidRDefault="005751F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0411E6" w:rsidRDefault="005751F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E4A3B" w:rsidRDefault="005751F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945CCC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945CCC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E4A3B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5E4A3B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0411E6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751FF" w:rsidRPr="000411E6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744B8" w:rsidRPr="006C5C53" w:rsidRDefault="00E744B8" w:rsidP="00E744B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744B8" w:rsidRPr="006C5C53" w:rsidRDefault="00E744B8" w:rsidP="00E744B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5751FF" w:rsidRPr="00CB1016" w:rsidRDefault="005751F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5751FF" w:rsidRPr="005374BE" w:rsidRDefault="005751F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A653D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5751FF" w:rsidRDefault="005751F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91EBB">
                                <w:t>A.B.XXX.П3.XX.X-X.X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5751FF" w:rsidRPr="00945CCC" w:rsidRDefault="005751F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5751FF" w:rsidRDefault="005751F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5751FF" w:rsidRPr="005E4A3B" w:rsidRDefault="005751F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5751FF" w:rsidRPr="000411E6" w:rsidRDefault="005751F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5751FF" w:rsidRPr="005E4A3B" w:rsidRDefault="005751F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5751FF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5751FF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5751FF" w:rsidRPr="00945CCC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5751FF" w:rsidRPr="00945CCC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5751FF" w:rsidRPr="005E4A3B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5751FF" w:rsidRPr="005E4A3B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5751FF" w:rsidRPr="000411E6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5751FF" w:rsidRPr="000411E6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E744B8" w:rsidRPr="006C5C53" w:rsidRDefault="00E744B8" w:rsidP="00E744B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E744B8" w:rsidRPr="006C5C53" w:rsidRDefault="00E744B8" w:rsidP="00E744B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2E89" w:rsidRDefault="00B83B6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50E3096E" wp14:editId="30ED9B5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32E89" w:rsidRDefault="00532E8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945CCC" w:rsidRDefault="00532E89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Default="00532E89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Default="00532E89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E4A3B" w:rsidRDefault="00532E89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0411E6" w:rsidRDefault="00532E89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Default="00532E89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Default="00532E89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E4A3B" w:rsidRDefault="00532E89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931BFC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A32665" w:rsidRDefault="00532E89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E4A3B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E4A3B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E4A3B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E4A3B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E4A3B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0411E6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0411E6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0411E6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0411E6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0411E6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79077B" w:rsidRDefault="007C25E3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E91EBB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A32665" w:rsidRDefault="00532E89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CB1016" w:rsidRDefault="00532E89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CB1016" w:rsidRDefault="00532E89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374BE" w:rsidRDefault="00532E89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91FA0" w:rsidRPr="00791FA0">
                                    <w:rPr>
                                      <w:noProof/>
                                    </w:rPr>
                                    <w:instrText>10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91FA0">
                                    <w:rPr>
                                      <w:noProof/>
                                    </w:rPr>
                                    <w:t>10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374BE" w:rsidRDefault="00532E89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91FA0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Default="00532E8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91EBB">
                                    <w:t>A.B.XXX.П3.XX.X-X.X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Default="007C25E3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E91EBB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532E89">
                                    <w:t>.</w:t>
                                  </w:r>
                                </w:p>
                                <w:p w:rsidR="00532E89" w:rsidRPr="00136245" w:rsidRDefault="007C25E3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E91EBB">
                                    <w:t>Описание автоматизируемых функций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945CCC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945CCC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E4A3B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5E4A3B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0411E6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32E89" w:rsidRPr="000411E6" w:rsidRDefault="00532E8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744B8" w:rsidRPr="006C5C53" w:rsidRDefault="00E744B8" w:rsidP="00E744B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744B8" w:rsidRPr="006C5C53" w:rsidRDefault="00E744B8" w:rsidP="00E744B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CcFCZqrBQAAGVoAQAOAAAAAAAAAAAAAAAA&#10;AC4CAABkcnMvZTJvRG9jLnhtbFBLAQItABQABgAIAAAAIQBZRZ4l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32E89" w:rsidRDefault="00532E8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32E89" w:rsidRDefault="00532E89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32E89" w:rsidRDefault="00532E89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32E89" w:rsidRDefault="00532E89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32E89" w:rsidRDefault="00532E8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532E89" w:rsidRDefault="00532E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32E89" w:rsidRDefault="00532E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32E89" w:rsidRDefault="00532E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32E89" w:rsidRDefault="00532E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32E89" w:rsidRDefault="00532E8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532E89" w:rsidRPr="00945CCC" w:rsidRDefault="00532E89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532E89" w:rsidRDefault="00532E89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532E89" w:rsidRDefault="00532E89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532E89" w:rsidRPr="005E4A3B" w:rsidRDefault="00532E89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532E89" w:rsidRPr="000411E6" w:rsidRDefault="00532E89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532E89" w:rsidRDefault="00532E89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532E89" w:rsidRDefault="00532E89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532E89" w:rsidRPr="005E4A3B" w:rsidRDefault="00532E89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532E89" w:rsidRPr="00931BFC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532E89" w:rsidRPr="00A32665" w:rsidRDefault="00532E89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532E89" w:rsidRPr="005E4A3B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532E89" w:rsidRPr="005E4A3B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532E89" w:rsidRPr="005E4A3B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532E89" w:rsidRPr="005E4A3B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532E89" w:rsidRPr="005E4A3B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532E89" w:rsidRPr="000411E6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532E89" w:rsidRPr="000411E6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532E89" w:rsidRPr="000411E6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532E89" w:rsidRPr="000411E6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532E89" w:rsidRPr="000411E6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532E89" w:rsidRPr="0079077B" w:rsidRDefault="007C25E3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E91EBB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532E89" w:rsidRPr="00A32665" w:rsidRDefault="00532E89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532E89" w:rsidRPr="00CB1016" w:rsidRDefault="00532E89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532E89" w:rsidRPr="00CB1016" w:rsidRDefault="00532E89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532E89" w:rsidRPr="005374BE" w:rsidRDefault="00532E89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91FA0" w:rsidRPr="00791FA0">
                              <w:rPr>
                                <w:noProof/>
                              </w:rPr>
                              <w:instrText>10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91FA0"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532E89" w:rsidRPr="005374BE" w:rsidRDefault="00532E89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91FA0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532E89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532E89" w:rsidRDefault="00532E8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91EBB">
                              <w:t>A.B.XXX.П3.XX.X-X.X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532E89" w:rsidRDefault="007C25E3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E91EBB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532E89">
                              <w:t>.</w:t>
                            </w:r>
                          </w:p>
                          <w:p w:rsidR="00532E89" w:rsidRPr="00136245" w:rsidRDefault="007C25E3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E91EBB">
                              <w:t>Описание автоматизируемых функций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532E89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532E89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532E89" w:rsidRPr="00945CCC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532E89" w:rsidRPr="00945CCC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532E89" w:rsidRPr="005E4A3B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532E89" w:rsidRPr="005E4A3B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532E89" w:rsidRPr="000411E6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532E89" w:rsidRPr="000411E6" w:rsidRDefault="00532E8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E744B8" w:rsidRPr="006C5C53" w:rsidRDefault="00E744B8" w:rsidP="00E744B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E744B8" w:rsidRPr="006C5C53" w:rsidRDefault="00E744B8" w:rsidP="00E744B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653D" w:rsidRDefault="008A653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46799BE1" wp14:editId="425DE39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653D" w:rsidRDefault="008A653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8" name="Группа 17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79" name="Группа 17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8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CB1016" w:rsidRDefault="008A653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8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5374BE" w:rsidRDefault="008A653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791FA0">
                                      <w:rPr>
                                        <w:noProof/>
                                        <w:lang w:val="en-US"/>
                                      </w:rPr>
                                      <w:t>10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8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Default="008A653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91EBB">
                                      <w:t>A.B.XXX.П3.XX.X-X.X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3" name="Группа 18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18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945CCC" w:rsidRDefault="008A653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8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Default="008A653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8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5E4A3B" w:rsidRDefault="008A653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8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0411E6" w:rsidRDefault="008A653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8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5E4A3B" w:rsidRDefault="008A653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8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Default="008A653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Default="008A653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9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945CCC" w:rsidRDefault="008A653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1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945CCC" w:rsidRDefault="008A653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13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5E4A3B" w:rsidRDefault="008A653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1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5E4A3B" w:rsidRDefault="008A653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1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0411E6" w:rsidRDefault="008A653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1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653D" w:rsidRPr="000411E6" w:rsidRDefault="008A653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17" name="Группа 51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1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A653D" w:rsidRPr="006C5C53" w:rsidRDefault="008A653D" w:rsidP="00E744B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1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A653D" w:rsidRPr="006C5C53" w:rsidRDefault="008A653D" w:rsidP="00E744B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28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">
              <v:group id="Группа 140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A653D" w:rsidRDefault="008A653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8A653D" w:rsidRDefault="008A653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A653D" w:rsidRDefault="008A653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8A653D" w:rsidRDefault="008A653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A653D" w:rsidRDefault="008A653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A653D" w:rsidRDefault="008A653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A653D" w:rsidRDefault="008A653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A653D" w:rsidRDefault="008A653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8A653D" w:rsidRDefault="008A653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A653D" w:rsidRDefault="008A653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02CcMAAADcAAAADwAAAGRycy9kb3ducmV2LnhtbERPTWvCQBC9F/oflin0Irqph22NrlKE&#10;glAoVC1ex+yYBLOzaXbU2F/fLQi9zeN9zmzR+0adqYt1YAtPowwUcRFczaWF7eZt+AIqCrLDJjBZ&#10;uFKExfz+boa5Cxf+pPNaSpVCOOZooRJpc61jUZHHOAotceIOofMoCXaldh1eUrhv9DjLjPZYc2qo&#10;sKVlRcVxffIWvvCnlOv7fvBxNEa2u29zWj4bax8f+tcpKKFe/sU398ql+WYCf8+kC/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MdNgn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eL0MIAAADcAAAADwAAAGRycy9kb3ducmV2LnhtbERP22rCQBB9L/gPywh9000KNRpdJZZa&#10;BEHwgs9DdkyC2dmQ3Zr0711B6NscznUWq97U4k6tqywriMcRCOLc6ooLBefTZjQF4TyyxtoyKfgj&#10;B6vl4G2BqbYdH+h+9IUIIexSVFB636RSurwkg25sG+LAXW1r0AfYFlK32IVwU8uPKJpIgxWHhhIb&#10;+iopvx1/jYJPs0523elnNsm+E0P+Ek/32Uap92GfzUF46v2/+OXe6jA/ieH5TLhAL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6eL0MIAAADcAAAADwAAAAAAAAAAAAAA&#10;AAChAgAAZHJzL2Rvd25yZXYueG1sUEsFBgAAAAAEAAQA+QAAAJAD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CGXsQAAADcAAAADwAAAGRycy9kb3ducmV2LnhtbERPS2vCQBC+C/6HZYRepG6MUEvqKvYF&#10;4k0tlN6G7CQbzM6m2a2J/npXKHibj+85i1Vva3Gi1leOFUwnCQji3OmKSwVfh8/HZxA+IGusHZOC&#10;M3lYLYeDBWbadbyj0z6UIoawz1CBCaHJpPS5IYt+4hriyBWutRgibEupW+xiuK1lmiRP0mLFscFg&#10;Q2+G8uP+zyqYFT8f49/Z+zRNq2RbmEuXv36XSj2M+vULiEB9uIv/3Rsd589TuD0TL5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MIZe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keKsUAAADcAAAADwAAAGRycy9kb3ducmV2LnhtbERPTWvCQBC9F/oflhF6Kbox0irRVWpr&#10;oXirCuJtyE6ywexszG5N7K/vFgq9zeN9zmLV21pcqfWVYwXjUQKCOHe64lLBYf8+nIHwAVlj7ZgU&#10;3MjDanl/t8BMu44/6boLpYgh7DNUYEJoMil9bsiiH7mGOHKFay2GCNtS6ha7GG5rmSbJs7RYcWww&#10;2NCrofy8+7IKJsVp83iZvI3TtEq2hfnu8vWxVOph0L/MQQTqw7/4z/2h4/zpE/w+Ey+Qy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dkeK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gc6MUAAADcAAAADwAAAGRycy9kb3ducmV2LnhtbESPQYvCMBCF78L+hzAL3jTVQ912jbIs&#10;CB68WAX1NjSzbbWZtE3U+u+NIOxthvfeN2/my97U4kadqywrmIwjEMS51RUXCva71egLhPPIGmvL&#10;pOBBDpaLj8EcU23vvKVb5gsRIOxSVFB636RSurwkg25sG+Kg/dnOoA9rV0jd4T3ATS2nURRLgxWH&#10;CyU29FtSfsmuJlD2cbJKDm11PU/a7Hhq2uNug0oNP/ufbxCeev9vfqfXOtSfxfB6Jkw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Xgc6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eRPcQAAADcAAAADwAAAGRycy9kb3ducmV2LnhtbERPTUvDQBC9F/wPywheitnUw0Zit0UK&#10;QkEQrBWvY3ZMQrOzMTttU399tyD0No/3OfPl6Dt1oCG2gS3MshwUcRVcy7WF7cfL/SOoKMgOu8Bk&#10;4UQRloubyRxLF478ToeN1CqFcCzRQiPSl1rHqiGPMQs9ceJ+wuBREhxq7QY8pnDf6Yc8N9pjy6mh&#10;wZ5WDVW7zd5b+MS/Wk6v39O3nTGy/fo1+1VhrL27HZ+fQAmNchX/u9cuzS8KuDyTLtCLM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F5E9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</v:group>
                  <v:group id="Группа 178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TlJ8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d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tOUnxgAAANwA&#10;AAAPAAAAAAAAAAAAAAAAAKoCAABkcnMvZG93bnJldi54bWxQSwUGAAAAAAQABAD6AAAAnQMAAAAA&#10;">
                    <v:group id="Группа 179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tG4MgA&#10;AADcAAAADwAAAGRycy9kb3ducmV2LnhtbESPT2vCQBDF74LfYZlCL6KbFho0dRVbqO2hIP5Br9Ps&#10;NAlmZ0N2NWk/fedQ8DbDe/Peb+bL3tXqSm2oPBt4mCSgiHNvKy4MHPZv4ymoEJEt1p7JwA8FWC6G&#10;gzlm1ne8pesuFkpCOGRooIyxybQOeUkOw8Q3xKJ9+9ZhlLUttG2xk3BX68ckSbXDiqWhxIZeS8rP&#10;u4sz4C6rz9nL13t8GnXrffqbrvG0ORpzf9evnkFF6uPN/H/9YQV/KvjyjEygF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u0bgyAAAANwAAAAPAAAAAAAAAAAAAAAAAJgCAABk&#10;cnMvZG93bnJldi54bWxQSwUGAAAAAAQABAD1AAAAjQMAAAAA&#10;" filled="f" stroked="f">
                        <v:textbox inset="1pt,.4mm,1pt,1pt">
                          <w:txbxContent>
                            <w:p w:rsidR="008A653D" w:rsidRPr="00CB1016" w:rsidRDefault="008A653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fje8UA&#10;AADcAAAADwAAAGRycy9kb3ducmV2LnhtbERPTWvCQBC9C/0Pywi9iG4iNNjUVdKCtgehVEWv0+yY&#10;hGZnQ3Y1aX+9Kwi9zeN9znzZm1pcqHWVZQXxJAJBnFtdcaFgv1uNZyCcR9ZYWyYFv+RguXgYzDHV&#10;tuMvumx9IUIIuxQVlN43qZQuL8mgm9iGOHAn2xr0AbaF1C12IdzUchpFiTRYcWgosaG3kvKf7dko&#10;MOds8/z6/e6fRt16l/wlazx+HpR6HPbZCwhPvf8X390fOsyfxXB7Jlw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9+N7xQAAANwAAAAPAAAAAAAAAAAAAAAAAJgCAABkcnMv&#10;ZG93bnJldi54bWxQSwUGAAAAAAQABAD1AAAAigMAAAAA&#10;" filled="f" stroked="f">
                        <v:textbox inset="1pt,.4mm,1pt,1pt">
                          <w:txbxContent>
                            <w:p w:rsidR="008A653D" w:rsidRPr="005374BE" w:rsidRDefault="008A653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791FA0">
                                <w:rPr>
                                  <w:noProof/>
                                  <w:lang w:val="en-US"/>
                                </w:rPr>
                                <w:t>10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V9DMUA&#10;AADcAAAADwAAAGRycy9kb3ducmV2LnhtbERPTWvCQBC9F/oflhF6KXVjoEGjq8RCbQ9CUYtex+yY&#10;hGZnQ3Y1aX+9Kwi9zeN9zmzRm1pcqHWVZQWjYQSCOLe64kLB9+79ZQzCeWSNtWVS8EsOFvPHhxmm&#10;2na8ocvWFyKEsEtRQel9k0rp8pIMuqFtiAN3sq1BH2BbSN1iF8JNLeMoSqTBikNDiQ29lZT/bM9G&#10;gTln68ny+OFfn7vVLvlLVnj42iv1NOizKQhPvf8X392fOswfx3B7Jlw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JX0MxQAAANwAAAAPAAAAAAAAAAAAAAAAAJgCAABkcnMv&#10;ZG93bnJldi54bWxQSwUGAAAAAAQABAD1AAAAigMAAAAA&#10;" filled="f" stroked="f">
                        <v:textbox inset="1pt,.4mm,1pt,1pt">
                          <w:txbxContent>
                            <w:p w:rsidR="008A653D" w:rsidRDefault="008A653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91EBB">
                                <w:t>A.B.XXX.П3.XX.X-X.X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183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WJ0cQA&#10;AADcAAAADwAAAGRycy9kb3ducmV2LnhtbERPS2vCQBC+F/oflil4kbqpSGtiVpFWTW/Fx8XbkJ1s&#10;QrOzIbtq+u+7BaG3+fiek68G24or9b5xrOBlkoAgLp1u2Cg4HbfPcxA+IGtsHZOCH/KwWj4+5Jhp&#10;d+M9XQ/BiBjCPkMFdQhdJqUva7LoJ64jjlzleoshwt5I3eMthttWTpPkVVpsODbU2NF7TeX34WIV&#10;vH2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VidHEAAAA3AAAAA8AAAAAAAAAAAAAAAAAmAIAAGRycy9k&#10;b3ducmV2LnhtbFBLBQYAAAAABAAEAPUAAACJAwAAAAA=&#10;" filled="f" stroked="f">
                        <v:textbox inset="0,0,0,0">
                          <w:txbxContent>
                            <w:p w:rsidR="008A653D" w:rsidRPr="00945CCC" w:rsidRDefault="008A653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ksSsQA&#10;AADcAAAADwAAAGRycy9kb3ducmV2LnhtbERPS2vCQBC+F/oflil4kbqpYGtiVpFWTW/Fx8XbkJ1s&#10;QrOzIbtq+u+7BaG3+fiek68G24or9b5xrOBlkoAgLp1u2Cg4HbfPcxA+IGtsHZOCH/KwWj4+5Jhp&#10;d+M9XQ/BiBjCPkMFdQhdJqUva7LoJ64jjlzleoshwt5I3eMthttWTpPkVVpsODbU2NF7TeX34WIV&#10;vH2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ZLErEAAAA3AAAAA8AAAAAAAAAAAAAAAAAmAIAAGRycy9k&#10;b3ducmV2LnhtbFBLBQYAAAAABAAEAPUAAACJAwAAAAA=&#10;" filled="f" stroked="f">
                        <v:textbox inset="0,0,0,0">
                          <w:txbxContent>
                            <w:p w:rsidR="008A653D" w:rsidRDefault="008A653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uyPcMA&#10;AADcAAAADwAAAGRycy9kb3ducmV2LnhtbERPPW/CMBDdK/U/WFeJpSpOOwAJMQiVQtiqUBa2U3xx&#10;IuJzFBtI/31dqVK3e3qfl69H24kbDb51rOB1moAgrpxu2Sg4fe1eFiB8QNbYOSYF3+RhvXp8yDHT&#10;7s4l3Y7BiBjCPkMFTQh9JqWvGrLop64njlztBoshwsFIPeA9httOviXJTFpsOTY02NN7Q9XleLUK&#10;5tvNM32eXR0+0n1amLLYp6ZQavI0bpYgAo3hX/znPug4fzGD32fiB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guyPcMAAADcAAAADwAAAAAAAAAAAAAAAACYAgAAZHJzL2Rv&#10;d25yZXYueG1sUEsFBgAAAAAEAAQA9QAAAIgDAAAAAA==&#10;" filled="f" stroked="f">
                        <v:textbox inset="0,0,0,0">
                          <w:txbxContent>
                            <w:p w:rsidR="008A653D" w:rsidRPr="005E4A3B" w:rsidRDefault="008A653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cXpsIA&#10;AADcAAAADwAAAGRycy9kb3ducmV2LnhtbERPyW7CMBC9V+IfrEHiUoEDh0ICBiG29FaxXLiN4sGJ&#10;iMdRbCD9+7pSpd7m6a2zWHW2Fk9qfeVYwXiUgCAunK7YKLic98MZCB+QNdaOScE3eVgte28LzLR7&#10;8ZGep2BEDGGfoYIyhCaT0hclWfQj1xBH7uZaiyHC1kjd4iuG21pOkuRDWqw4NpTY0Kak4n56WAXT&#10;7fqdvq7uFnbpIc3NMT+kJldq0O/WcxCBuvAv/nN/6jh/NoXfZ+IFcv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RxemwgAAANwAAAAPAAAAAAAAAAAAAAAAAJgCAABkcnMvZG93&#10;bnJldi54bWxQSwUGAAAAAAQABAD1AAAAhwMAAAAA&#10;" filled="f" stroked="f">
                        <v:textbox inset="0,0,0,0">
                          <w:txbxContent>
                            <w:p w:rsidR="008A653D" w:rsidRPr="000411E6" w:rsidRDefault="008A653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iD1MUA&#10;AADcAAAADwAAAGRycy9kb3ducmV2LnhtbESPQW/CMAyF75P2HyJP4jKNFA4bLQSExqC7IWAXblZj&#10;0mqNUzUZlH8/HybtZus9v/d5sRp8q67Uxyawgck4A0VcBduwM/B12r7MQMWEbLENTAbuFGG1fHxY&#10;YGHDjQ90PSanJIRjgQbqlLpC61jV5DGOQ0cs2iX0HpOsvdO2x5uE+1ZPs+xVe2xYGmrs6L2m6vv4&#10;4w28bdbPtD+HS/rId3npDuUud6Uxo6dhPQeVaEj/5r/rTyv4M6GV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2IPUxQAAANwAAAAPAAAAAAAAAAAAAAAAAJgCAABkcnMv&#10;ZG93bnJldi54bWxQSwUGAAAAAAQABAD1AAAAigMAAAAA&#10;" filled="f" stroked="f">
                        <v:textbox inset="0,0,0,0">
                          <w:txbxContent>
                            <w:p w:rsidR="008A653D" w:rsidRPr="005E4A3B" w:rsidRDefault="008A653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QmT8IA&#10;AADcAAAADwAAAGRycy9kb3ducmV2LnhtbERPPW/CMBDdkfofrKvEgsApQyEBg1ALhK2CsrCd4sOJ&#10;Gp+j2ED49zUSEts9vc+bLztbiyu1vnKs4GOUgCAunK7YKDj+boZTED4ga6wdk4I7eVgu3npzzLS7&#10;8Z6uh2BEDGGfoYIyhCaT0hclWfQj1xBH7uxaiyHC1kjd4i2G21qOk+RTWqw4NpTY0FdJxd/hYhVM&#10;vlcD+jm5c1in2zQ3+3ybmlyp/nu3moEI1IWX+One6Th/msLjmXiB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CZPwgAAANwAAAAPAAAAAAAAAAAAAAAAAJgCAABkcnMvZG93&#10;bnJldi54bWxQSwUGAAAAAAQABAD1AAAAhwMAAAAA&#10;" filled="f" stroked="f">
                        <v:textbox inset="0,0,0,0">
                          <w:txbxContent>
                            <w:p w:rsidR="008A653D" w:rsidRDefault="008A653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  <v:textbox inset="0,0,0,0">
                          <w:txbxContent>
                            <w:p w:rsidR="008A653D" w:rsidRDefault="008A653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  <v:textbox inset="0,0,0,0">
                          <w:txbxContent>
                            <w:p w:rsidR="008A653D" w:rsidRPr="00945CCC" w:rsidRDefault="008A653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  <v:textbox inset="0,0,0,0">
                          <w:txbxContent>
                            <w:p w:rsidR="008A653D" w:rsidRPr="00945CCC" w:rsidRDefault="008A653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  <v:textbox inset="0,0,0,0">
                          <w:txbxContent>
                            <w:p w:rsidR="008A653D" w:rsidRPr="005E4A3B" w:rsidRDefault="008A653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  <v:textbox inset="0,0,0,0">
                          <w:txbxContent>
                            <w:p w:rsidR="008A653D" w:rsidRPr="005E4A3B" w:rsidRDefault="008A653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wV1MYA&#10;AADcAAAADwAAAGRycy9kb3ducmV2LnhtbESPzWvCQBTE7wX/h+UJvRTdWPAj0VXEtsab+HHx9sg+&#10;N8Hs25Ddavrfd4VCj8PM/IZZrDpbizu1vnKsYDRMQBAXTldsFJxPX4MZCB+QNdaOScEPeVgtey8L&#10;zLR78IHux2BEhLDPUEEZQpNJ6YuSLPqha4ijd3WtxRBla6Ru8RHhtpbvSTKRFiuOCyU2tCmpuB2/&#10;rYLpx/qN9hd3DZ/pNs3NId+mJlfqtd+t5yACdeE//NfeaQXj0RieZ+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wV1MYAAADcAAAADwAAAAAAAAAAAAAAAACYAgAAZHJz&#10;L2Rvd25yZXYueG1sUEsFBgAAAAAEAAQA9QAAAIsDAAAAAA==&#10;" filled="f" stroked="f">
                        <v:textbox inset="0,0,0,0">
                          <w:txbxContent>
                            <w:p w:rsidR="008A653D" w:rsidRPr="000411E6" w:rsidRDefault="008A653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6Lo8UA&#10;AADcAAAADwAAAGRycy9kb3ducmV2LnhtbESPT2vCQBTE7wW/w/KEXopuLFRNdBWxrfEm/rl4e2Sf&#10;m2D2bchuNf32rlDocZiZ3zDzZWdrcaPWV44VjIYJCOLC6YqNgtPxezAF4QOyxtoxKfglD8tF72WO&#10;mXZ33tPtEIyIEPYZKihDaDIpfVGSRT90DXH0Lq61GKJsjdQt3iPc1vI9ScbSYsVxocSG1iUV18OP&#10;VTD5XL3R7uwu4SvdpLnZ55vU5Eq99rvVDESgLvyH/9pbreBjNIb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joujxQAAANwAAAAPAAAAAAAAAAAAAAAAAJgCAABkcnMv&#10;ZG93bnJldi54bWxQSwUGAAAAAAQABAD1AAAAigMAAAAA&#10;" filled="f" stroked="f">
                        <v:textbox inset="0,0,0,0">
                          <w:txbxContent>
                            <w:p w:rsidR="008A653D" w:rsidRPr="000411E6" w:rsidRDefault="008A653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17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ns47M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n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ns47MQAAADcAAAA&#10;DwAAAAAAAAAAAAAAAACqAgAAZHJzL2Rvd25yZXYueG1sUEsFBgAAAAAEAAQA+gAAAJsDAAAAAA==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hzeMMA&#10;AADcAAAADwAAAGRycy9kb3ducmV2LnhtbERPy2rCQBTdC/7DcIVupE4sGGzqKFqouiiID+z2mrkm&#10;wcydkBlN9Os7C8Hl4bwns9aU4ka1KywrGA4iEMSp1QVnCg77n/cxCOeRNZaWScGdHMym3c4EE20b&#10;3tJt5zMRQtglqCD3vkqkdGlOBt3AVsSBO9vaoA+wzqSusQnhppQfURRLgwWHhhwr+s4pveyuRoG5&#10;zn8/F6eVH/Wb5T5+xEv82xyVeuu18y8Qnlr/Ej/da61gNAxrw5lwBOT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0hzeMMAAADcAAAADwAAAAAAAAAAAAAAAACYAgAAZHJzL2Rv&#10;d25yZXYueG1sUEsFBgAAAAAEAAQA9QAAAIgDAAAAAA==&#10;" filled="f" stroked="f">
                  <v:textbox inset="1pt,.4mm,1pt,1pt">
                    <w:txbxContent>
                      <w:p w:rsidR="008A653D" w:rsidRPr="006C5C53" w:rsidRDefault="008A653D" w:rsidP="00E744B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TW4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4Dn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E1uPHAAAA3AAAAA8AAAAAAAAAAAAAAAAAmAIAAGRy&#10;cy9kb3ducmV2LnhtbFBLBQYAAAAABAAEAPUAAACMAwAAAAA=&#10;" filled="f" stroked="f">
                  <v:textbox inset="1pt,.4mm,1pt,1pt">
                    <w:txbxContent>
                      <w:p w:rsidR="008A653D" w:rsidRPr="006C5C53" w:rsidRDefault="008A653D" w:rsidP="00E744B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20"/>
  </w:num>
  <w:num w:numId="4">
    <w:abstractNumId w:val="1"/>
  </w:num>
  <w:num w:numId="5">
    <w:abstractNumId w:val="12"/>
  </w:num>
  <w:num w:numId="6">
    <w:abstractNumId w:val="3"/>
  </w:num>
  <w:num w:numId="7">
    <w:abstractNumId w:val="16"/>
  </w:num>
  <w:num w:numId="8">
    <w:abstractNumId w:val="15"/>
  </w:num>
  <w:num w:numId="9">
    <w:abstractNumId w:val="10"/>
  </w:num>
  <w:num w:numId="10">
    <w:abstractNumId w:val="2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9"/>
  </w:num>
  <w:num w:numId="13">
    <w:abstractNumId w:val="0"/>
  </w:num>
  <w:num w:numId="14">
    <w:abstractNumId w:val="23"/>
  </w:num>
  <w:num w:numId="15">
    <w:abstractNumId w:val="4"/>
  </w:num>
  <w:num w:numId="16">
    <w:abstractNumId w:val="26"/>
  </w:num>
  <w:num w:numId="17">
    <w:abstractNumId w:val="14"/>
  </w:num>
  <w:num w:numId="18">
    <w:abstractNumId w:val="18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</w:num>
  <w:num w:numId="21">
    <w:abstractNumId w:val="13"/>
  </w:num>
  <w:num w:numId="22">
    <w:abstractNumId w:val="9"/>
  </w:num>
  <w:num w:numId="23">
    <w:abstractNumId w:val="2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</w:num>
  <w:num w:numId="26">
    <w:abstractNumId w:val="5"/>
  </w:num>
  <w:num w:numId="27">
    <w:abstractNumId w:val="8"/>
  </w:num>
  <w:num w:numId="28">
    <w:abstractNumId w:val="14"/>
    <w:lvlOverride w:ilvl="0">
      <w:startOverride w:val="1"/>
    </w:lvlOverride>
  </w:num>
  <w:num w:numId="29">
    <w:abstractNumId w:val="25"/>
  </w:num>
  <w:num w:numId="30">
    <w:abstractNumId w:val="7"/>
  </w:num>
  <w:num w:numId="31">
    <w:abstractNumId w:val="6"/>
  </w:num>
  <w:num w:numId="32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2C4F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285D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4C3C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D769C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2A8B"/>
    <w:rsid w:val="001146F6"/>
    <w:rsid w:val="001149C9"/>
    <w:rsid w:val="00115B8B"/>
    <w:rsid w:val="0011798F"/>
    <w:rsid w:val="00120549"/>
    <w:rsid w:val="00120D35"/>
    <w:rsid w:val="00120F79"/>
    <w:rsid w:val="0012199A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245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4E3E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54CD"/>
    <w:rsid w:val="0017689A"/>
    <w:rsid w:val="00177176"/>
    <w:rsid w:val="00177243"/>
    <w:rsid w:val="00180DCA"/>
    <w:rsid w:val="00181131"/>
    <w:rsid w:val="001816A5"/>
    <w:rsid w:val="00182B4F"/>
    <w:rsid w:val="00183666"/>
    <w:rsid w:val="00184C6E"/>
    <w:rsid w:val="001866A2"/>
    <w:rsid w:val="00186CF1"/>
    <w:rsid w:val="00186D9F"/>
    <w:rsid w:val="00187A8B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067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236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47FC"/>
    <w:rsid w:val="001D5B6A"/>
    <w:rsid w:val="001D7130"/>
    <w:rsid w:val="001D78CA"/>
    <w:rsid w:val="001D7F0C"/>
    <w:rsid w:val="001E0236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24D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4B4C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3CDD"/>
    <w:rsid w:val="002C5584"/>
    <w:rsid w:val="002C5B48"/>
    <w:rsid w:val="002C5C6E"/>
    <w:rsid w:val="002C6CF5"/>
    <w:rsid w:val="002C70A3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284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086"/>
    <w:rsid w:val="003103DE"/>
    <w:rsid w:val="00310779"/>
    <w:rsid w:val="00310B47"/>
    <w:rsid w:val="00311054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2E7C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BF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57E9E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109"/>
    <w:rsid w:val="00393F1C"/>
    <w:rsid w:val="003956C6"/>
    <w:rsid w:val="0039642C"/>
    <w:rsid w:val="00396759"/>
    <w:rsid w:val="00396F04"/>
    <w:rsid w:val="003A22BC"/>
    <w:rsid w:val="003A2FC6"/>
    <w:rsid w:val="003A3386"/>
    <w:rsid w:val="003A3504"/>
    <w:rsid w:val="003A4F58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D6F56"/>
    <w:rsid w:val="003E0420"/>
    <w:rsid w:val="003E1C94"/>
    <w:rsid w:val="003E1D35"/>
    <w:rsid w:val="003E56FD"/>
    <w:rsid w:val="003E6A23"/>
    <w:rsid w:val="003F175C"/>
    <w:rsid w:val="003F3417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0D86"/>
    <w:rsid w:val="0046118F"/>
    <w:rsid w:val="00461D73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67C7E"/>
    <w:rsid w:val="004705B4"/>
    <w:rsid w:val="004706FE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6D3"/>
    <w:rsid w:val="004B0F85"/>
    <w:rsid w:val="004B2655"/>
    <w:rsid w:val="004B46BF"/>
    <w:rsid w:val="004B6F8C"/>
    <w:rsid w:val="004B7811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3A87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27D2"/>
    <w:rsid w:val="00512BED"/>
    <w:rsid w:val="00512FB5"/>
    <w:rsid w:val="00513AF4"/>
    <w:rsid w:val="0051449D"/>
    <w:rsid w:val="00515D6C"/>
    <w:rsid w:val="00516371"/>
    <w:rsid w:val="00516E56"/>
    <w:rsid w:val="00520601"/>
    <w:rsid w:val="00520668"/>
    <w:rsid w:val="00526DF2"/>
    <w:rsid w:val="00526E2E"/>
    <w:rsid w:val="00526E4C"/>
    <w:rsid w:val="00527D16"/>
    <w:rsid w:val="00531171"/>
    <w:rsid w:val="00532386"/>
    <w:rsid w:val="00532468"/>
    <w:rsid w:val="00532E89"/>
    <w:rsid w:val="0053395A"/>
    <w:rsid w:val="005341C4"/>
    <w:rsid w:val="00535A0A"/>
    <w:rsid w:val="00535A33"/>
    <w:rsid w:val="005374BE"/>
    <w:rsid w:val="005400BD"/>
    <w:rsid w:val="005401F6"/>
    <w:rsid w:val="005406AB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5F68"/>
    <w:rsid w:val="00556E81"/>
    <w:rsid w:val="005652DC"/>
    <w:rsid w:val="00565F5A"/>
    <w:rsid w:val="00566370"/>
    <w:rsid w:val="00566B48"/>
    <w:rsid w:val="005701FE"/>
    <w:rsid w:val="0057184E"/>
    <w:rsid w:val="00572AB8"/>
    <w:rsid w:val="005751FF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3B5"/>
    <w:rsid w:val="005A2416"/>
    <w:rsid w:val="005A28EE"/>
    <w:rsid w:val="005A2E8A"/>
    <w:rsid w:val="005A44C5"/>
    <w:rsid w:val="005A7379"/>
    <w:rsid w:val="005A7FBD"/>
    <w:rsid w:val="005B060C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21FF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1140"/>
    <w:rsid w:val="005F2F67"/>
    <w:rsid w:val="005F37EE"/>
    <w:rsid w:val="005F381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B2E"/>
    <w:rsid w:val="00614DE0"/>
    <w:rsid w:val="006158B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375D2"/>
    <w:rsid w:val="00640AEE"/>
    <w:rsid w:val="00641895"/>
    <w:rsid w:val="00641E95"/>
    <w:rsid w:val="0064277A"/>
    <w:rsid w:val="006430BB"/>
    <w:rsid w:val="006434F6"/>
    <w:rsid w:val="00645508"/>
    <w:rsid w:val="0064622C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861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4D32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3FF"/>
    <w:rsid w:val="007315BE"/>
    <w:rsid w:val="0073305A"/>
    <w:rsid w:val="00733354"/>
    <w:rsid w:val="00733A88"/>
    <w:rsid w:val="00733C97"/>
    <w:rsid w:val="007355DA"/>
    <w:rsid w:val="007400C4"/>
    <w:rsid w:val="007410AB"/>
    <w:rsid w:val="0074625D"/>
    <w:rsid w:val="007473D3"/>
    <w:rsid w:val="00751381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1FA0"/>
    <w:rsid w:val="0079359E"/>
    <w:rsid w:val="00794107"/>
    <w:rsid w:val="00795275"/>
    <w:rsid w:val="00795832"/>
    <w:rsid w:val="00796E13"/>
    <w:rsid w:val="00797367"/>
    <w:rsid w:val="007A00FF"/>
    <w:rsid w:val="007A0E63"/>
    <w:rsid w:val="007A4104"/>
    <w:rsid w:val="007A4D29"/>
    <w:rsid w:val="007A52AF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5E3"/>
    <w:rsid w:val="007C2C75"/>
    <w:rsid w:val="007C3F47"/>
    <w:rsid w:val="007C4223"/>
    <w:rsid w:val="007C4852"/>
    <w:rsid w:val="007C4A29"/>
    <w:rsid w:val="007D0522"/>
    <w:rsid w:val="007D193C"/>
    <w:rsid w:val="007D1B61"/>
    <w:rsid w:val="007D4F13"/>
    <w:rsid w:val="007D5BE5"/>
    <w:rsid w:val="007D748C"/>
    <w:rsid w:val="007E1202"/>
    <w:rsid w:val="007E2586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079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67804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53D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3791A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08F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5CDD"/>
    <w:rsid w:val="009A68F9"/>
    <w:rsid w:val="009B0083"/>
    <w:rsid w:val="009B0098"/>
    <w:rsid w:val="009B1048"/>
    <w:rsid w:val="009B168F"/>
    <w:rsid w:val="009B2B09"/>
    <w:rsid w:val="009B4089"/>
    <w:rsid w:val="009B40F3"/>
    <w:rsid w:val="009B6A34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3E68"/>
    <w:rsid w:val="009D4541"/>
    <w:rsid w:val="009D5A88"/>
    <w:rsid w:val="009D65DE"/>
    <w:rsid w:val="009D67C3"/>
    <w:rsid w:val="009D6AEB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8F7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47C3B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0C8F"/>
    <w:rsid w:val="00A62277"/>
    <w:rsid w:val="00A628C4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78AB"/>
    <w:rsid w:val="00AB1959"/>
    <w:rsid w:val="00AB1FD0"/>
    <w:rsid w:val="00AB20FE"/>
    <w:rsid w:val="00AB21ED"/>
    <w:rsid w:val="00AB28D5"/>
    <w:rsid w:val="00AB3015"/>
    <w:rsid w:val="00AB3911"/>
    <w:rsid w:val="00AB3A56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0AFA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AF795F"/>
    <w:rsid w:val="00B02327"/>
    <w:rsid w:val="00B0343E"/>
    <w:rsid w:val="00B043DD"/>
    <w:rsid w:val="00B061DD"/>
    <w:rsid w:val="00B06592"/>
    <w:rsid w:val="00B0700E"/>
    <w:rsid w:val="00B07766"/>
    <w:rsid w:val="00B1089D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3B6A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9771A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22DB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37DA2"/>
    <w:rsid w:val="00C40D03"/>
    <w:rsid w:val="00C42FF0"/>
    <w:rsid w:val="00C43B48"/>
    <w:rsid w:val="00C4400F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0681"/>
    <w:rsid w:val="00C6105A"/>
    <w:rsid w:val="00C6216B"/>
    <w:rsid w:val="00C62893"/>
    <w:rsid w:val="00C62D3A"/>
    <w:rsid w:val="00C62D59"/>
    <w:rsid w:val="00C62F46"/>
    <w:rsid w:val="00C63F3A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26F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04C4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0092"/>
    <w:rsid w:val="00CE3542"/>
    <w:rsid w:val="00CE4716"/>
    <w:rsid w:val="00CE58E7"/>
    <w:rsid w:val="00CE5941"/>
    <w:rsid w:val="00CE6655"/>
    <w:rsid w:val="00CF0991"/>
    <w:rsid w:val="00CF1FBD"/>
    <w:rsid w:val="00CF4867"/>
    <w:rsid w:val="00CF60A6"/>
    <w:rsid w:val="00CF79E9"/>
    <w:rsid w:val="00D007BE"/>
    <w:rsid w:val="00D01BD5"/>
    <w:rsid w:val="00D0293B"/>
    <w:rsid w:val="00D0351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67D04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3E8B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5173"/>
    <w:rsid w:val="00DB66F8"/>
    <w:rsid w:val="00DB732F"/>
    <w:rsid w:val="00DB7350"/>
    <w:rsid w:val="00DB7408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497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0B60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352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68C"/>
    <w:rsid w:val="00E70B18"/>
    <w:rsid w:val="00E721A5"/>
    <w:rsid w:val="00E7290C"/>
    <w:rsid w:val="00E72D33"/>
    <w:rsid w:val="00E738CB"/>
    <w:rsid w:val="00E744B8"/>
    <w:rsid w:val="00E768F6"/>
    <w:rsid w:val="00E76F99"/>
    <w:rsid w:val="00E76FC8"/>
    <w:rsid w:val="00E77D89"/>
    <w:rsid w:val="00E80992"/>
    <w:rsid w:val="00E817B6"/>
    <w:rsid w:val="00E84247"/>
    <w:rsid w:val="00E849CF"/>
    <w:rsid w:val="00E84EE1"/>
    <w:rsid w:val="00E85040"/>
    <w:rsid w:val="00E85A9B"/>
    <w:rsid w:val="00E85E29"/>
    <w:rsid w:val="00E90701"/>
    <w:rsid w:val="00E910D1"/>
    <w:rsid w:val="00E91D66"/>
    <w:rsid w:val="00E91EBB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2F4F"/>
    <w:rsid w:val="00EB33E1"/>
    <w:rsid w:val="00EB378D"/>
    <w:rsid w:val="00EB4501"/>
    <w:rsid w:val="00EB5531"/>
    <w:rsid w:val="00EB67E2"/>
    <w:rsid w:val="00EB6D69"/>
    <w:rsid w:val="00EC0926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1842"/>
    <w:rsid w:val="00F1359F"/>
    <w:rsid w:val="00F13636"/>
    <w:rsid w:val="00F161E5"/>
    <w:rsid w:val="00F20026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566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5FB"/>
    <w:rsid w:val="00F85A29"/>
    <w:rsid w:val="00F86AF8"/>
    <w:rsid w:val="00F86CDA"/>
    <w:rsid w:val="00F87C57"/>
    <w:rsid w:val="00F908FF"/>
    <w:rsid w:val="00F92FD1"/>
    <w:rsid w:val="00F93301"/>
    <w:rsid w:val="00F938C3"/>
    <w:rsid w:val="00F95020"/>
    <w:rsid w:val="00F97FD9"/>
    <w:rsid w:val="00FA0D2B"/>
    <w:rsid w:val="00FA0E00"/>
    <w:rsid w:val="00FA0EB6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581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4EF6"/>
    <w:rsid w:val="00FE67C2"/>
    <w:rsid w:val="00FE6A78"/>
    <w:rsid w:val="00FF09A2"/>
    <w:rsid w:val="00FF111F"/>
    <w:rsid w:val="00FF1B91"/>
    <w:rsid w:val="00FF29EF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791FA0"/>
    <w:rPr>
      <w:sz w:val="24"/>
    </w:rPr>
  </w:style>
  <w:style w:type="paragraph" w:styleId="1">
    <w:name w:val="heading 1"/>
    <w:next w:val="34b"/>
    <w:link w:val="10"/>
    <w:qFormat/>
    <w:rsid w:val="00791FA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791FA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791FA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791FA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791FA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791FA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791FA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791FA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791FA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791FA0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791FA0"/>
  </w:style>
  <w:style w:type="character" w:customStyle="1" w:styleId="34c">
    <w:name w:val="34_Знак_Сообщение_системы"/>
    <w:rsid w:val="00791FA0"/>
    <w:rPr>
      <w:rFonts w:ascii="Calibri" w:hAnsi="Calibri"/>
    </w:rPr>
  </w:style>
  <w:style w:type="paragraph" w:customStyle="1" w:styleId="34b">
    <w:name w:val="34_Абзац_Обычный"/>
    <w:link w:val="34d"/>
    <w:qFormat/>
    <w:rsid w:val="00791FA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791FA0"/>
    <w:rPr>
      <w:sz w:val="24"/>
      <w:lang w:eastAsia="x-none"/>
    </w:rPr>
  </w:style>
  <w:style w:type="character" w:customStyle="1" w:styleId="10">
    <w:name w:val="Заголовок 1 Знак"/>
    <w:link w:val="1"/>
    <w:rsid w:val="00791FA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791FA0"/>
    <w:rPr>
      <w:b/>
      <w:sz w:val="32"/>
    </w:rPr>
  </w:style>
  <w:style w:type="character" w:customStyle="1" w:styleId="30">
    <w:name w:val="Заголовок 3 Знак"/>
    <w:link w:val="3"/>
    <w:rsid w:val="00791FA0"/>
    <w:rPr>
      <w:b/>
      <w:bCs/>
      <w:sz w:val="28"/>
    </w:rPr>
  </w:style>
  <w:style w:type="character" w:customStyle="1" w:styleId="40">
    <w:name w:val="Заголовок 4 Знак"/>
    <w:link w:val="4"/>
    <w:rsid w:val="00791FA0"/>
    <w:rPr>
      <w:b/>
      <w:sz w:val="24"/>
    </w:rPr>
  </w:style>
  <w:style w:type="character" w:customStyle="1" w:styleId="50">
    <w:name w:val="Заголовок 5 Знак"/>
    <w:link w:val="5"/>
    <w:rsid w:val="00791FA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791FA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791FA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791FA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791FA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791FA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791FA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791FA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791FA0"/>
    <w:rPr>
      <w:u w:val="single"/>
    </w:rPr>
  </w:style>
  <w:style w:type="paragraph" w:customStyle="1" w:styleId="349">
    <w:name w:val="34_Список_Библиография"/>
    <w:basedOn w:val="34b"/>
    <w:rsid w:val="00791FA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36245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791FA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791FA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791FA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791FA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791FA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36245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791FA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36245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791FA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791FA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791FA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791FA0"/>
    <w:rPr>
      <w:b w:val="0"/>
      <w:i/>
    </w:rPr>
  </w:style>
  <w:style w:type="character" w:customStyle="1" w:styleId="34fc">
    <w:name w:val="34_Знак_Название_файла"/>
    <w:qFormat/>
    <w:rsid w:val="00791FA0"/>
    <w:rPr>
      <w:rFonts w:ascii="Calibri" w:hAnsi="Calibri"/>
    </w:rPr>
  </w:style>
  <w:style w:type="character" w:customStyle="1" w:styleId="34fd">
    <w:name w:val="34_Знак_Термин"/>
    <w:rsid w:val="00791FA0"/>
    <w:rPr>
      <w:i/>
    </w:rPr>
  </w:style>
  <w:style w:type="character" w:customStyle="1" w:styleId="34fe">
    <w:name w:val="34_Знак_Полужирный"/>
    <w:rsid w:val="00791FA0"/>
    <w:rPr>
      <w:b/>
    </w:rPr>
  </w:style>
  <w:style w:type="character" w:customStyle="1" w:styleId="34ff">
    <w:name w:val="34_Знак_Верхний_индекс"/>
    <w:rsid w:val="00791FA0"/>
    <w:rPr>
      <w:vertAlign w:val="superscript"/>
    </w:rPr>
  </w:style>
  <w:style w:type="character" w:customStyle="1" w:styleId="3424">
    <w:name w:val="34_Список_Марк_2 Знак"/>
    <w:link w:val="3423"/>
    <w:rsid w:val="00EC0926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791FA0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791FA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791FA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791FA0"/>
    <w:pPr>
      <w:numPr>
        <w:numId w:val="14"/>
      </w:numPr>
    </w:pPr>
  </w:style>
  <w:style w:type="character" w:customStyle="1" w:styleId="3419">
    <w:name w:val="34_Список_Марк_1 Знак"/>
    <w:link w:val="3413"/>
    <w:rsid w:val="00136245"/>
    <w:rPr>
      <w:sz w:val="24"/>
      <w:lang w:eastAsia="x-none"/>
    </w:rPr>
  </w:style>
  <w:style w:type="paragraph" w:styleId="a4">
    <w:name w:val="footnote text"/>
    <w:basedOn w:val="34b"/>
    <w:link w:val="a5"/>
    <w:rsid w:val="00791FA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791FA0"/>
    <w:pPr>
      <w:numPr>
        <w:numId w:val="13"/>
      </w:numPr>
    </w:pPr>
  </w:style>
  <w:style w:type="character" w:customStyle="1" w:styleId="341a">
    <w:name w:val="34_Список_Нум_1 Знак"/>
    <w:link w:val="341"/>
    <w:rsid w:val="00136245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791FA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136245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791FA0"/>
    <w:pPr>
      <w:keepNext/>
    </w:pPr>
  </w:style>
  <w:style w:type="paragraph" w:customStyle="1" w:styleId="34f1">
    <w:name w:val="34_Рамка_Основной"/>
    <w:basedOn w:val="34b"/>
    <w:link w:val="34f0"/>
    <w:rsid w:val="00791FA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791FA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791FA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791FA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791FA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791FA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791FA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791FA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791FA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791FA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791FA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791FA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791FA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791FA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791FA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136245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791FA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791FA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791FA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791FA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791FA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791FA0"/>
    <w:rPr>
      <w:sz w:val="18"/>
      <w:lang w:eastAsia="x-none"/>
    </w:rPr>
  </w:style>
  <w:style w:type="paragraph" w:customStyle="1" w:styleId="34fff1">
    <w:name w:val="34_Листинг"/>
    <w:basedOn w:val="34b"/>
    <w:rsid w:val="00791FA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791FA0"/>
    <w:rPr>
      <w:b/>
    </w:rPr>
  </w:style>
  <w:style w:type="paragraph" w:customStyle="1" w:styleId="3440">
    <w:name w:val="34_Заголовок_4_Приложение"/>
    <w:basedOn w:val="4"/>
    <w:next w:val="34b"/>
    <w:rsid w:val="00791FA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791FA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791FA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791FA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791FA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791FA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791FA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791FA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791FA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791FA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791FA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791FA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791FA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791FA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791FA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791FA0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791FA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791FA0"/>
  </w:style>
  <w:style w:type="paragraph" w:customStyle="1" w:styleId="34fffb">
    <w:name w:val="34_Пример_Заголовок"/>
    <w:basedOn w:val="34f8"/>
    <w:next w:val="34f8"/>
    <w:rsid w:val="00791FA0"/>
    <w:pPr>
      <w:keepNext/>
      <w:spacing w:after="120"/>
    </w:pPr>
    <w:rPr>
      <w:b/>
      <w:lang w:eastAsia="ru-RU"/>
    </w:rPr>
  </w:style>
  <w:style w:type="character" w:styleId="a7">
    <w:name w:val="FollowedHyperlink"/>
    <w:rsid w:val="00791FA0"/>
    <w:rPr>
      <w:color w:val="auto"/>
    </w:rPr>
  </w:style>
  <w:style w:type="character" w:customStyle="1" w:styleId="34fffc">
    <w:name w:val="34_Знак_Нижний_индекс"/>
    <w:rsid w:val="00791FA0"/>
    <w:rPr>
      <w:vertAlign w:val="subscript"/>
    </w:rPr>
  </w:style>
  <w:style w:type="character" w:styleId="a8">
    <w:name w:val="footnote reference"/>
    <w:basedOn w:val="a1"/>
    <w:semiHidden/>
    <w:rsid w:val="00791FA0"/>
    <w:rPr>
      <w:vertAlign w:val="superscript"/>
    </w:rPr>
  </w:style>
  <w:style w:type="paragraph" w:styleId="a9">
    <w:name w:val="header"/>
    <w:basedOn w:val="34b"/>
    <w:link w:val="aa"/>
    <w:rsid w:val="00791FA0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791FA0"/>
    <w:rPr>
      <w:lang w:eastAsia="x-none"/>
    </w:rPr>
  </w:style>
  <w:style w:type="paragraph" w:styleId="ab">
    <w:name w:val="footer"/>
    <w:basedOn w:val="34b"/>
    <w:link w:val="ac"/>
    <w:rsid w:val="00791FA0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791FA0"/>
    <w:rPr>
      <w:lang w:eastAsia="x-none"/>
    </w:rPr>
  </w:style>
  <w:style w:type="numbering" w:customStyle="1" w:styleId="a">
    <w:name w:val="Приложение"/>
    <w:uiPriority w:val="99"/>
    <w:rsid w:val="00791FA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791FA0"/>
    <w:pPr>
      <w:keepNext/>
    </w:pPr>
  </w:style>
  <w:style w:type="character" w:customStyle="1" w:styleId="3434">
    <w:name w:val="34_Список_Марк_3 Знак"/>
    <w:basedOn w:val="34d"/>
    <w:link w:val="3432"/>
    <w:rsid w:val="00EC0926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791FA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791FA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36245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36245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36245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791FA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791FA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791FA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136245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791FA0"/>
    <w:pPr>
      <w:keepNext/>
    </w:pPr>
  </w:style>
  <w:style w:type="character" w:customStyle="1" w:styleId="34ffff0">
    <w:name w:val="34_Процедура_Подшаг Знак"/>
    <w:basedOn w:val="34d"/>
    <w:link w:val="344"/>
    <w:rsid w:val="00136245"/>
    <w:rPr>
      <w:sz w:val="24"/>
      <w:lang w:eastAsia="x-none"/>
    </w:rPr>
  </w:style>
  <w:style w:type="character" w:customStyle="1" w:styleId="34ffff2">
    <w:name w:val="34_Знак_Клавиши"/>
    <w:rsid w:val="00791FA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791FA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791FA0"/>
  </w:style>
  <w:style w:type="paragraph" w:styleId="ad">
    <w:name w:val="caption"/>
    <w:basedOn w:val="34b"/>
    <w:next w:val="34b"/>
    <w:rsid w:val="003A2FC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791FA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791FA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791FA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36245"/>
    <w:rPr>
      <w:sz w:val="24"/>
      <w:lang w:eastAsia="x-none"/>
    </w:rPr>
  </w:style>
  <w:style w:type="character" w:customStyle="1" w:styleId="ae">
    <w:name w:val="Основной текст Знак"/>
    <w:semiHidden/>
    <w:rsid w:val="00791FA0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791FA0"/>
    <w:rPr>
      <w:rFonts w:ascii="Arial" w:hAnsi="Arial"/>
    </w:rPr>
  </w:style>
  <w:style w:type="character" w:customStyle="1" w:styleId="af0">
    <w:name w:val="Тема примечания Знак"/>
    <w:semiHidden/>
    <w:rsid w:val="00791FA0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791FA0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791FA0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791FA0"/>
  </w:style>
  <w:style w:type="character" w:styleId="af3">
    <w:name w:val="annotation reference"/>
    <w:semiHidden/>
    <w:rsid w:val="00791FA0"/>
    <w:rPr>
      <w:sz w:val="16"/>
      <w:szCs w:val="16"/>
    </w:rPr>
  </w:style>
  <w:style w:type="character" w:styleId="af4">
    <w:name w:val="page number"/>
    <w:rsid w:val="00791FA0"/>
  </w:style>
  <w:style w:type="paragraph" w:styleId="af5">
    <w:name w:val="Body Text"/>
    <w:basedOn w:val="a0"/>
    <w:link w:val="13"/>
    <w:semiHidden/>
    <w:unhideWhenUsed/>
    <w:rsid w:val="00791FA0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791FA0"/>
    <w:rPr>
      <w:sz w:val="24"/>
    </w:rPr>
  </w:style>
  <w:style w:type="paragraph" w:styleId="af6">
    <w:name w:val="annotation subject"/>
    <w:basedOn w:val="af2"/>
    <w:next w:val="af2"/>
    <w:link w:val="14"/>
    <w:semiHidden/>
    <w:rsid w:val="00791FA0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791FA0"/>
    <w:rPr>
      <w:b/>
      <w:bCs/>
    </w:rPr>
  </w:style>
  <w:style w:type="paragraph" w:styleId="af7">
    <w:name w:val="Balloon Text"/>
    <w:basedOn w:val="a0"/>
    <w:link w:val="15"/>
    <w:semiHidden/>
    <w:rsid w:val="00791FA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791FA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791FA0"/>
  </w:style>
  <w:style w:type="paragraph" w:customStyle="1" w:styleId="34ffff9">
    <w:name w:val="34_ТЛ_Подпись"/>
    <w:basedOn w:val="34f6"/>
    <w:rsid w:val="00791FA0"/>
  </w:style>
  <w:style w:type="paragraph" w:customStyle="1" w:styleId="34ffffa">
    <w:name w:val="34_ТЛ_Подпись_скрытый"/>
    <w:basedOn w:val="34ffff9"/>
    <w:rsid w:val="00791FA0"/>
    <w:rPr>
      <w:vanish/>
    </w:rPr>
  </w:style>
  <w:style w:type="paragraph" w:customStyle="1" w:styleId="34ffffb">
    <w:name w:val="34_Комментарий_Философта"/>
    <w:basedOn w:val="34b"/>
    <w:rsid w:val="00791FA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791FA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791FA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791FA0"/>
    <w:rPr>
      <w:b/>
    </w:rPr>
  </w:style>
  <w:style w:type="paragraph" w:customStyle="1" w:styleId="34ffffe">
    <w:name w:val="34_Таблица_Сноска_Линия"/>
    <w:basedOn w:val="34fff7"/>
    <w:next w:val="34fff7"/>
    <w:rsid w:val="00791FA0"/>
    <w:pPr>
      <w:keepNext/>
    </w:pPr>
  </w:style>
  <w:style w:type="paragraph" w:customStyle="1" w:styleId="34fffff">
    <w:name w:val="34_Таблица_Примечание"/>
    <w:basedOn w:val="34fff7"/>
    <w:rsid w:val="00791FA0"/>
  </w:style>
  <w:style w:type="character" w:customStyle="1" w:styleId="34fffff0">
    <w:name w:val="34_Знак_Значение"/>
    <w:qFormat/>
    <w:rsid w:val="00791FA0"/>
    <w:rPr>
      <w:rFonts w:ascii="Calibri" w:hAnsi="Calibri"/>
    </w:rPr>
  </w:style>
  <w:style w:type="character" w:styleId="af8">
    <w:name w:val="Hyperlink"/>
    <w:uiPriority w:val="99"/>
    <w:rsid w:val="00791FA0"/>
    <w:rPr>
      <w:color w:val="0000FF"/>
      <w:u w:val="single"/>
    </w:rPr>
  </w:style>
  <w:style w:type="paragraph" w:customStyle="1" w:styleId="34fffff1">
    <w:name w:val="34_Рисунок_Подпись"/>
    <w:basedOn w:val="34b"/>
    <w:rsid w:val="00791FA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791FA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791FA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791FA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791FA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791FA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791FA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5B060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791FA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791FA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791FA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791FA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791FA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791FA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791FA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791FA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791FA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791FA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791FA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791FA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791F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A2FC6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791FA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791FA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791FA0"/>
    <w:pPr>
      <w:jc w:val="center"/>
    </w:pPr>
  </w:style>
  <w:style w:type="paragraph" w:customStyle="1" w:styleId="3411">
    <w:name w:val="34_Таблица_Список_Марк_1_без_отступа"/>
    <w:basedOn w:val="34ff6"/>
    <w:rsid w:val="00791FA0"/>
    <w:pPr>
      <w:numPr>
        <w:numId w:val="31"/>
      </w:numPr>
    </w:pPr>
  </w:style>
  <w:style w:type="paragraph" w:customStyle="1" w:styleId="34fffff9">
    <w:name w:val="34_Формула"/>
    <w:basedOn w:val="a0"/>
    <w:rsid w:val="00791FA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791FA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791FA0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791FA0"/>
    <w:rPr>
      <w:sz w:val="24"/>
    </w:rPr>
  </w:style>
  <w:style w:type="paragraph" w:styleId="1">
    <w:name w:val="heading 1"/>
    <w:next w:val="34b"/>
    <w:link w:val="10"/>
    <w:qFormat/>
    <w:rsid w:val="00791FA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791FA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791FA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791FA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791FA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791FA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791FA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791FA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791FA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791FA0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791FA0"/>
  </w:style>
  <w:style w:type="character" w:customStyle="1" w:styleId="34c">
    <w:name w:val="34_Знак_Сообщение_системы"/>
    <w:rsid w:val="00791FA0"/>
    <w:rPr>
      <w:rFonts w:ascii="Calibri" w:hAnsi="Calibri"/>
    </w:rPr>
  </w:style>
  <w:style w:type="paragraph" w:customStyle="1" w:styleId="34b">
    <w:name w:val="34_Абзац_Обычный"/>
    <w:link w:val="34d"/>
    <w:qFormat/>
    <w:rsid w:val="00791FA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791FA0"/>
    <w:rPr>
      <w:sz w:val="24"/>
      <w:lang w:eastAsia="x-none"/>
    </w:rPr>
  </w:style>
  <w:style w:type="character" w:customStyle="1" w:styleId="10">
    <w:name w:val="Заголовок 1 Знак"/>
    <w:link w:val="1"/>
    <w:rsid w:val="00791FA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791FA0"/>
    <w:rPr>
      <w:b/>
      <w:sz w:val="32"/>
    </w:rPr>
  </w:style>
  <w:style w:type="character" w:customStyle="1" w:styleId="30">
    <w:name w:val="Заголовок 3 Знак"/>
    <w:link w:val="3"/>
    <w:rsid w:val="00791FA0"/>
    <w:rPr>
      <w:b/>
      <w:bCs/>
      <w:sz w:val="28"/>
    </w:rPr>
  </w:style>
  <w:style w:type="character" w:customStyle="1" w:styleId="40">
    <w:name w:val="Заголовок 4 Знак"/>
    <w:link w:val="4"/>
    <w:rsid w:val="00791FA0"/>
    <w:rPr>
      <w:b/>
      <w:sz w:val="24"/>
    </w:rPr>
  </w:style>
  <w:style w:type="character" w:customStyle="1" w:styleId="50">
    <w:name w:val="Заголовок 5 Знак"/>
    <w:link w:val="5"/>
    <w:rsid w:val="00791FA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791FA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791FA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791FA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791FA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791FA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791FA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791FA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791FA0"/>
    <w:rPr>
      <w:u w:val="single"/>
    </w:rPr>
  </w:style>
  <w:style w:type="paragraph" w:customStyle="1" w:styleId="349">
    <w:name w:val="34_Список_Библиография"/>
    <w:basedOn w:val="34b"/>
    <w:rsid w:val="00791FA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36245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791FA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791FA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791FA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791FA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791FA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36245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791FA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36245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791FA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791FA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791FA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791FA0"/>
    <w:rPr>
      <w:b w:val="0"/>
      <w:i/>
    </w:rPr>
  </w:style>
  <w:style w:type="character" w:customStyle="1" w:styleId="34fc">
    <w:name w:val="34_Знак_Название_файла"/>
    <w:qFormat/>
    <w:rsid w:val="00791FA0"/>
    <w:rPr>
      <w:rFonts w:ascii="Calibri" w:hAnsi="Calibri"/>
    </w:rPr>
  </w:style>
  <w:style w:type="character" w:customStyle="1" w:styleId="34fd">
    <w:name w:val="34_Знак_Термин"/>
    <w:rsid w:val="00791FA0"/>
    <w:rPr>
      <w:i/>
    </w:rPr>
  </w:style>
  <w:style w:type="character" w:customStyle="1" w:styleId="34fe">
    <w:name w:val="34_Знак_Полужирный"/>
    <w:rsid w:val="00791FA0"/>
    <w:rPr>
      <w:b/>
    </w:rPr>
  </w:style>
  <w:style w:type="character" w:customStyle="1" w:styleId="34ff">
    <w:name w:val="34_Знак_Верхний_индекс"/>
    <w:rsid w:val="00791FA0"/>
    <w:rPr>
      <w:vertAlign w:val="superscript"/>
    </w:rPr>
  </w:style>
  <w:style w:type="character" w:customStyle="1" w:styleId="3424">
    <w:name w:val="34_Список_Марк_2 Знак"/>
    <w:link w:val="3423"/>
    <w:rsid w:val="00EC0926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791FA0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791FA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791FA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791FA0"/>
    <w:pPr>
      <w:numPr>
        <w:numId w:val="14"/>
      </w:numPr>
    </w:pPr>
  </w:style>
  <w:style w:type="character" w:customStyle="1" w:styleId="3419">
    <w:name w:val="34_Список_Марк_1 Знак"/>
    <w:link w:val="3413"/>
    <w:rsid w:val="00136245"/>
    <w:rPr>
      <w:sz w:val="24"/>
      <w:lang w:eastAsia="x-none"/>
    </w:rPr>
  </w:style>
  <w:style w:type="paragraph" w:styleId="a4">
    <w:name w:val="footnote text"/>
    <w:basedOn w:val="34b"/>
    <w:link w:val="a5"/>
    <w:rsid w:val="00791FA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791FA0"/>
    <w:pPr>
      <w:numPr>
        <w:numId w:val="13"/>
      </w:numPr>
    </w:pPr>
  </w:style>
  <w:style w:type="character" w:customStyle="1" w:styleId="341a">
    <w:name w:val="34_Список_Нум_1 Знак"/>
    <w:link w:val="341"/>
    <w:rsid w:val="00136245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791FA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136245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791FA0"/>
    <w:pPr>
      <w:keepNext/>
    </w:pPr>
  </w:style>
  <w:style w:type="paragraph" w:customStyle="1" w:styleId="34f1">
    <w:name w:val="34_Рамка_Основной"/>
    <w:basedOn w:val="34b"/>
    <w:link w:val="34f0"/>
    <w:rsid w:val="00791FA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791FA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791FA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791FA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791FA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791FA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791FA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791FA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791FA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791FA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791FA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791FA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791FA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791FA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791FA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136245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791FA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791FA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791FA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791FA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791FA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791FA0"/>
    <w:rPr>
      <w:sz w:val="18"/>
      <w:lang w:eastAsia="x-none"/>
    </w:rPr>
  </w:style>
  <w:style w:type="paragraph" w:customStyle="1" w:styleId="34fff1">
    <w:name w:val="34_Листинг"/>
    <w:basedOn w:val="34b"/>
    <w:rsid w:val="00791FA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791FA0"/>
    <w:rPr>
      <w:b/>
    </w:rPr>
  </w:style>
  <w:style w:type="paragraph" w:customStyle="1" w:styleId="3440">
    <w:name w:val="34_Заголовок_4_Приложение"/>
    <w:basedOn w:val="4"/>
    <w:next w:val="34b"/>
    <w:rsid w:val="00791FA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791FA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791FA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791FA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791FA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791FA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791FA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791FA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791FA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791FA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791FA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791FA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791FA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791FA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791FA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791FA0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791FA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791FA0"/>
  </w:style>
  <w:style w:type="paragraph" w:customStyle="1" w:styleId="34fffb">
    <w:name w:val="34_Пример_Заголовок"/>
    <w:basedOn w:val="34f8"/>
    <w:next w:val="34f8"/>
    <w:rsid w:val="00791FA0"/>
    <w:pPr>
      <w:keepNext/>
      <w:spacing w:after="120"/>
    </w:pPr>
    <w:rPr>
      <w:b/>
      <w:lang w:eastAsia="ru-RU"/>
    </w:rPr>
  </w:style>
  <w:style w:type="character" w:styleId="a7">
    <w:name w:val="FollowedHyperlink"/>
    <w:rsid w:val="00791FA0"/>
    <w:rPr>
      <w:color w:val="auto"/>
    </w:rPr>
  </w:style>
  <w:style w:type="character" w:customStyle="1" w:styleId="34fffc">
    <w:name w:val="34_Знак_Нижний_индекс"/>
    <w:rsid w:val="00791FA0"/>
    <w:rPr>
      <w:vertAlign w:val="subscript"/>
    </w:rPr>
  </w:style>
  <w:style w:type="character" w:styleId="a8">
    <w:name w:val="footnote reference"/>
    <w:basedOn w:val="a1"/>
    <w:semiHidden/>
    <w:rsid w:val="00791FA0"/>
    <w:rPr>
      <w:vertAlign w:val="superscript"/>
    </w:rPr>
  </w:style>
  <w:style w:type="paragraph" w:styleId="a9">
    <w:name w:val="header"/>
    <w:basedOn w:val="34b"/>
    <w:link w:val="aa"/>
    <w:rsid w:val="00791FA0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791FA0"/>
    <w:rPr>
      <w:lang w:eastAsia="x-none"/>
    </w:rPr>
  </w:style>
  <w:style w:type="paragraph" w:styleId="ab">
    <w:name w:val="footer"/>
    <w:basedOn w:val="34b"/>
    <w:link w:val="ac"/>
    <w:rsid w:val="00791FA0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791FA0"/>
    <w:rPr>
      <w:lang w:eastAsia="x-none"/>
    </w:rPr>
  </w:style>
  <w:style w:type="numbering" w:customStyle="1" w:styleId="a">
    <w:name w:val="Приложение"/>
    <w:uiPriority w:val="99"/>
    <w:rsid w:val="00791FA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791FA0"/>
    <w:pPr>
      <w:keepNext/>
    </w:pPr>
  </w:style>
  <w:style w:type="character" w:customStyle="1" w:styleId="3434">
    <w:name w:val="34_Список_Марк_3 Знак"/>
    <w:basedOn w:val="34d"/>
    <w:link w:val="3432"/>
    <w:rsid w:val="00EC0926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791FA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791FA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36245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36245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36245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791FA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791FA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791FA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136245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791FA0"/>
    <w:pPr>
      <w:keepNext/>
    </w:pPr>
  </w:style>
  <w:style w:type="character" w:customStyle="1" w:styleId="34ffff0">
    <w:name w:val="34_Процедура_Подшаг Знак"/>
    <w:basedOn w:val="34d"/>
    <w:link w:val="344"/>
    <w:rsid w:val="00136245"/>
    <w:rPr>
      <w:sz w:val="24"/>
      <w:lang w:eastAsia="x-none"/>
    </w:rPr>
  </w:style>
  <w:style w:type="character" w:customStyle="1" w:styleId="34ffff2">
    <w:name w:val="34_Знак_Клавиши"/>
    <w:rsid w:val="00791FA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791FA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791FA0"/>
  </w:style>
  <w:style w:type="paragraph" w:styleId="ad">
    <w:name w:val="caption"/>
    <w:basedOn w:val="34b"/>
    <w:next w:val="34b"/>
    <w:rsid w:val="003A2FC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791FA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791FA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791FA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36245"/>
    <w:rPr>
      <w:sz w:val="24"/>
      <w:lang w:eastAsia="x-none"/>
    </w:rPr>
  </w:style>
  <w:style w:type="character" w:customStyle="1" w:styleId="ae">
    <w:name w:val="Основной текст Знак"/>
    <w:semiHidden/>
    <w:rsid w:val="00791FA0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791FA0"/>
    <w:rPr>
      <w:rFonts w:ascii="Arial" w:hAnsi="Arial"/>
    </w:rPr>
  </w:style>
  <w:style w:type="character" w:customStyle="1" w:styleId="af0">
    <w:name w:val="Тема примечания Знак"/>
    <w:semiHidden/>
    <w:rsid w:val="00791FA0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791FA0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791FA0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791FA0"/>
  </w:style>
  <w:style w:type="character" w:styleId="af3">
    <w:name w:val="annotation reference"/>
    <w:semiHidden/>
    <w:rsid w:val="00791FA0"/>
    <w:rPr>
      <w:sz w:val="16"/>
      <w:szCs w:val="16"/>
    </w:rPr>
  </w:style>
  <w:style w:type="character" w:styleId="af4">
    <w:name w:val="page number"/>
    <w:rsid w:val="00791FA0"/>
  </w:style>
  <w:style w:type="paragraph" w:styleId="af5">
    <w:name w:val="Body Text"/>
    <w:basedOn w:val="a0"/>
    <w:link w:val="13"/>
    <w:semiHidden/>
    <w:unhideWhenUsed/>
    <w:rsid w:val="00791FA0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791FA0"/>
    <w:rPr>
      <w:sz w:val="24"/>
    </w:rPr>
  </w:style>
  <w:style w:type="paragraph" w:styleId="af6">
    <w:name w:val="annotation subject"/>
    <w:basedOn w:val="af2"/>
    <w:next w:val="af2"/>
    <w:link w:val="14"/>
    <w:semiHidden/>
    <w:rsid w:val="00791FA0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791FA0"/>
    <w:rPr>
      <w:b/>
      <w:bCs/>
    </w:rPr>
  </w:style>
  <w:style w:type="paragraph" w:styleId="af7">
    <w:name w:val="Balloon Text"/>
    <w:basedOn w:val="a0"/>
    <w:link w:val="15"/>
    <w:semiHidden/>
    <w:rsid w:val="00791FA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791FA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791FA0"/>
  </w:style>
  <w:style w:type="paragraph" w:customStyle="1" w:styleId="34ffff9">
    <w:name w:val="34_ТЛ_Подпись"/>
    <w:basedOn w:val="34f6"/>
    <w:rsid w:val="00791FA0"/>
  </w:style>
  <w:style w:type="paragraph" w:customStyle="1" w:styleId="34ffffa">
    <w:name w:val="34_ТЛ_Подпись_скрытый"/>
    <w:basedOn w:val="34ffff9"/>
    <w:rsid w:val="00791FA0"/>
    <w:rPr>
      <w:vanish/>
    </w:rPr>
  </w:style>
  <w:style w:type="paragraph" w:customStyle="1" w:styleId="34ffffb">
    <w:name w:val="34_Комментарий_Философта"/>
    <w:basedOn w:val="34b"/>
    <w:rsid w:val="00791FA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791FA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791FA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791FA0"/>
    <w:rPr>
      <w:b/>
    </w:rPr>
  </w:style>
  <w:style w:type="paragraph" w:customStyle="1" w:styleId="34ffffe">
    <w:name w:val="34_Таблица_Сноска_Линия"/>
    <w:basedOn w:val="34fff7"/>
    <w:next w:val="34fff7"/>
    <w:rsid w:val="00791FA0"/>
    <w:pPr>
      <w:keepNext/>
    </w:pPr>
  </w:style>
  <w:style w:type="paragraph" w:customStyle="1" w:styleId="34fffff">
    <w:name w:val="34_Таблица_Примечание"/>
    <w:basedOn w:val="34fff7"/>
    <w:rsid w:val="00791FA0"/>
  </w:style>
  <w:style w:type="character" w:customStyle="1" w:styleId="34fffff0">
    <w:name w:val="34_Знак_Значение"/>
    <w:qFormat/>
    <w:rsid w:val="00791FA0"/>
    <w:rPr>
      <w:rFonts w:ascii="Calibri" w:hAnsi="Calibri"/>
    </w:rPr>
  </w:style>
  <w:style w:type="character" w:styleId="af8">
    <w:name w:val="Hyperlink"/>
    <w:uiPriority w:val="99"/>
    <w:rsid w:val="00791FA0"/>
    <w:rPr>
      <w:color w:val="0000FF"/>
      <w:u w:val="single"/>
    </w:rPr>
  </w:style>
  <w:style w:type="paragraph" w:customStyle="1" w:styleId="34fffff1">
    <w:name w:val="34_Рисунок_Подпись"/>
    <w:basedOn w:val="34b"/>
    <w:rsid w:val="00791FA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791FA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791FA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791FA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791FA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791FA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791FA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5B060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791FA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791FA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791FA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791FA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791FA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791FA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791FA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791FA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791FA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791FA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791FA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791FA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791F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A2FC6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791FA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791FA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791FA0"/>
    <w:pPr>
      <w:jc w:val="center"/>
    </w:pPr>
  </w:style>
  <w:style w:type="paragraph" w:customStyle="1" w:styleId="3411">
    <w:name w:val="34_Таблица_Список_Марк_1_без_отступа"/>
    <w:basedOn w:val="34ff6"/>
    <w:rsid w:val="00791FA0"/>
    <w:pPr>
      <w:numPr>
        <w:numId w:val="31"/>
      </w:numPr>
    </w:pPr>
  </w:style>
  <w:style w:type="paragraph" w:customStyle="1" w:styleId="34fffff9">
    <w:name w:val="34_Формула"/>
    <w:basedOn w:val="a0"/>
    <w:rsid w:val="00791FA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791FA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791FA0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5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82B33-DDA9-41D2-A9C3-F67FAACE1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153</TotalTime>
  <Pages>10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автоматизируемых функций</vt:lpstr>
    </vt:vector>
  </TitlesOfParts>
  <Company>Название организации</Company>
  <LinksUpToDate>false</LinksUpToDate>
  <CharactersWithSpaces>5903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автоматизируемых функций</dc:title>
  <dc:creator>Oksana</dc:creator>
  <cp:lastModifiedBy>Oksana</cp:lastModifiedBy>
  <cp:revision>70</cp:revision>
  <cp:lastPrinted>2014-09-08T01:50:00Z</cp:lastPrinted>
  <dcterms:created xsi:type="dcterms:W3CDTF">2014-09-16T08:01:00Z</dcterms:created>
  <dcterms:modified xsi:type="dcterms:W3CDTF">2023-04-26T09:14:00Z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A.B.XXX.П3.XX.X-X.X</vt:lpwstr>
  </property>
  <property fmtid="{D5CDD505-2E9C-101B-9397-08002B2CF9AE}" pid="8" name="год_издания">
    <vt:lpwstr>2023</vt:lpwstr>
  </property>
</Properties>
</file>