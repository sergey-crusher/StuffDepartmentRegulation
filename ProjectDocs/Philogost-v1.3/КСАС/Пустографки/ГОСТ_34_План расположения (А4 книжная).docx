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15" w:rsidRDefault="0095351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6074CD">
        <w:t>Название организации</w:t>
      </w:r>
      <w:r>
        <w:fldChar w:fldCharType="end"/>
      </w:r>
    </w:p>
    <w:p w:rsidR="00953515" w:rsidRPr="00C816E8" w:rsidRDefault="0095351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53515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953515" w:rsidRPr="00C816E8" w:rsidRDefault="00953515" w:rsidP="00345A40">
            <w:pPr>
              <w:pStyle w:val="34ffff8"/>
            </w:pPr>
            <w:r w:rsidRPr="00C816E8">
              <w:t>УТВЕРЖДЕН</w:t>
            </w:r>
          </w:p>
          <w:p w:rsidR="00953515" w:rsidRPr="00C816E8" w:rsidRDefault="0004069D" w:rsidP="00345A40">
            <w:pPr>
              <w:pStyle w:val="34ffff9"/>
            </w:pPr>
            <w:fldSimple w:instr=" DOCPROPERTY  обозначение_документа  \* MERGEFORMAT ">
              <w:r w:rsidR="006074CD">
                <w:t>A.B.XXX.XX.XX.X-X.X</w:t>
              </w:r>
            </w:fldSimple>
            <w:r w:rsidR="00953515" w:rsidRPr="00C816E8">
              <w:t>-ЛУ</w:t>
            </w:r>
          </w:p>
          <w:p w:rsidR="00953515" w:rsidRPr="00C816E8" w:rsidRDefault="00953515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953515" w:rsidRPr="00C816E8" w:rsidRDefault="00953515" w:rsidP="00345A40">
            <w:pPr>
              <w:pStyle w:val="34ffff8"/>
            </w:pPr>
            <w:r w:rsidRPr="00C816E8">
              <w:t>УТВЕРЖДАЮ</w:t>
            </w:r>
          </w:p>
        </w:tc>
      </w:tr>
      <w:tr w:rsidR="00953515" w:rsidRPr="00C816E8" w:rsidTr="00345A40">
        <w:trPr>
          <w:trHeight w:val="630"/>
        </w:trPr>
        <w:tc>
          <w:tcPr>
            <w:tcW w:w="5554" w:type="dxa"/>
            <w:vMerge/>
          </w:tcPr>
          <w:p w:rsidR="00953515" w:rsidRPr="00C816E8" w:rsidRDefault="00953515" w:rsidP="00345A40"/>
        </w:tc>
        <w:tc>
          <w:tcPr>
            <w:tcW w:w="4563" w:type="dxa"/>
          </w:tcPr>
          <w:p w:rsidR="00953515" w:rsidRPr="00C816E8" w:rsidRDefault="00953515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953515" w:rsidRPr="00C816E8" w:rsidTr="00345A40">
        <w:trPr>
          <w:trHeight w:val="353"/>
        </w:trPr>
        <w:tc>
          <w:tcPr>
            <w:tcW w:w="5554" w:type="dxa"/>
            <w:vMerge/>
          </w:tcPr>
          <w:p w:rsidR="00953515" w:rsidRPr="00C816E8" w:rsidRDefault="00953515" w:rsidP="00345A40"/>
        </w:tc>
        <w:tc>
          <w:tcPr>
            <w:tcW w:w="4563" w:type="dxa"/>
          </w:tcPr>
          <w:p w:rsidR="00953515" w:rsidRPr="00C816E8" w:rsidRDefault="00953515" w:rsidP="00B617AD">
            <w:pPr>
              <w:pStyle w:val="34ffff9"/>
            </w:pPr>
            <w:r w:rsidRPr="00C816E8">
              <w:t>____________________ И. О. Фамилия</w:t>
            </w:r>
          </w:p>
          <w:p w:rsidR="00953515" w:rsidRPr="00C816E8" w:rsidRDefault="0095351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074C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53515" w:rsidRPr="00C816E8" w:rsidRDefault="00953515" w:rsidP="00801734">
      <w:pPr>
        <w:pStyle w:val="34f5"/>
      </w:pPr>
    </w:p>
    <w:p w:rsidR="00953515" w:rsidRDefault="00953515" w:rsidP="00801734">
      <w:pPr>
        <w:pStyle w:val="34f5"/>
      </w:pPr>
    </w:p>
    <w:p w:rsidR="00953515" w:rsidRDefault="00953515" w:rsidP="00801734">
      <w:pPr>
        <w:pStyle w:val="34f5"/>
      </w:pPr>
    </w:p>
    <w:p w:rsidR="00953515" w:rsidRPr="00C816E8" w:rsidRDefault="00953515" w:rsidP="00801734">
      <w:pPr>
        <w:pStyle w:val="34f5"/>
      </w:pPr>
    </w:p>
    <w:p w:rsidR="00953515" w:rsidRPr="00C816E8" w:rsidRDefault="00953515" w:rsidP="00801734">
      <w:pPr>
        <w:pStyle w:val="34f5"/>
      </w:pPr>
    </w:p>
    <w:p w:rsidR="00953515" w:rsidRPr="00C816E8" w:rsidRDefault="0004069D" w:rsidP="00801734">
      <w:pPr>
        <w:pStyle w:val="34ffb"/>
      </w:pPr>
      <w:fldSimple w:instr=" DOCPROPERTY  полное_название_системы  \* MERGEFORMAT ">
        <w:r w:rsidR="006074CD">
          <w:t>Полное название сист</w:t>
        </w:r>
        <w:bookmarkStart w:id="0" w:name="_GoBack"/>
        <w:bookmarkEnd w:id="0"/>
        <w:r w:rsidR="006074CD">
          <w:t>емы</w:t>
        </w:r>
      </w:fldSimple>
    </w:p>
    <w:p w:rsidR="00953515" w:rsidRPr="00C816E8" w:rsidRDefault="0095351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6074CD">
          <w:t>Краткое название системы</w:t>
        </w:r>
      </w:fldSimple>
      <w:r w:rsidRPr="00C816E8">
        <w:t>)</w:t>
      </w:r>
    </w:p>
    <w:p w:rsidR="00953515" w:rsidRPr="00C816E8" w:rsidRDefault="0004069D" w:rsidP="00801734">
      <w:pPr>
        <w:pStyle w:val="34ffd"/>
      </w:pPr>
      <w:fldSimple w:instr=" DOCPROPERTY  Title  \* MERGEFORMAT ">
        <w:r w:rsidR="006074CD">
          <w:t>План расположения</w:t>
        </w:r>
      </w:fldSimple>
    </w:p>
    <w:p w:rsidR="00953515" w:rsidRDefault="0095351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074CD">
        <w:t>A.B.XXX.XX.XX.X-X.X</w:t>
      </w:r>
      <w:r w:rsidRPr="00C816E8">
        <w:fldChar w:fldCharType="end"/>
      </w:r>
    </w:p>
    <w:p w:rsidR="00953515" w:rsidRDefault="00953515" w:rsidP="00801734">
      <w:pPr>
        <w:pStyle w:val="34f5"/>
      </w:pPr>
    </w:p>
    <w:p w:rsidR="00953515" w:rsidRPr="000A10D9" w:rsidRDefault="00953515" w:rsidP="00801734">
      <w:pPr>
        <w:pStyle w:val="34f5"/>
      </w:pPr>
    </w:p>
    <w:p w:rsidR="00062784" w:rsidRPr="000A10D9" w:rsidRDefault="00062784" w:rsidP="00801734">
      <w:pPr>
        <w:pStyle w:val="34f5"/>
      </w:pPr>
    </w:p>
    <w:p w:rsidR="00953515" w:rsidRDefault="00953515" w:rsidP="00801734">
      <w:pPr>
        <w:pStyle w:val="34f5"/>
      </w:pPr>
    </w:p>
    <w:p w:rsidR="00953515" w:rsidRDefault="0095351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5351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53515" w:rsidRPr="00C816E8" w:rsidRDefault="00953515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953515" w:rsidRPr="00C816E8" w:rsidRDefault="0095351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953515" w:rsidRPr="00C816E8" w:rsidRDefault="00953515" w:rsidP="00345A40">
            <w:pPr>
              <w:pStyle w:val="34ffff9"/>
            </w:pPr>
          </w:p>
        </w:tc>
      </w:tr>
      <w:tr w:rsidR="00953515" w:rsidRPr="00C816E8" w:rsidTr="00345A40">
        <w:trPr>
          <w:trHeight w:val="868"/>
        </w:trPr>
        <w:tc>
          <w:tcPr>
            <w:tcW w:w="4564" w:type="dxa"/>
          </w:tcPr>
          <w:p w:rsidR="00953515" w:rsidRPr="00C816E8" w:rsidRDefault="0095351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53515" w:rsidRPr="00C816E8" w:rsidRDefault="00953515" w:rsidP="00345A40">
            <w:pPr>
              <w:pStyle w:val="34ffff9"/>
            </w:pPr>
          </w:p>
        </w:tc>
        <w:tc>
          <w:tcPr>
            <w:tcW w:w="4563" w:type="dxa"/>
          </w:tcPr>
          <w:p w:rsidR="00953515" w:rsidRPr="00C816E8" w:rsidRDefault="0095351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53515" w:rsidRPr="00C816E8" w:rsidTr="00345A40">
        <w:trPr>
          <w:trHeight w:val="404"/>
        </w:trPr>
        <w:tc>
          <w:tcPr>
            <w:tcW w:w="4564" w:type="dxa"/>
          </w:tcPr>
          <w:p w:rsidR="00953515" w:rsidRPr="00C816E8" w:rsidRDefault="00953515" w:rsidP="00345A40">
            <w:pPr>
              <w:pStyle w:val="34ffff9"/>
            </w:pPr>
            <w:r w:rsidRPr="00C816E8">
              <w:t>____________________ И. О. Фамилия</w:t>
            </w:r>
          </w:p>
          <w:p w:rsidR="00953515" w:rsidRPr="00C816E8" w:rsidRDefault="00953515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074C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53515" w:rsidRPr="00C816E8" w:rsidRDefault="00953515" w:rsidP="00345A40">
            <w:pPr>
              <w:pStyle w:val="34ffff9"/>
            </w:pPr>
          </w:p>
        </w:tc>
        <w:tc>
          <w:tcPr>
            <w:tcW w:w="4563" w:type="dxa"/>
          </w:tcPr>
          <w:p w:rsidR="00953515" w:rsidRPr="00C816E8" w:rsidRDefault="00953515" w:rsidP="00B617AD">
            <w:pPr>
              <w:pStyle w:val="34ffff9"/>
            </w:pPr>
            <w:r w:rsidRPr="00C816E8">
              <w:t>____________________ И. О. Фамилия</w:t>
            </w:r>
          </w:p>
          <w:p w:rsidR="00953515" w:rsidRPr="00C816E8" w:rsidRDefault="0095351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074C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95351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53515" w:rsidRPr="00C816E8" w:rsidRDefault="0095351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953515" w:rsidRPr="00C816E8" w:rsidRDefault="0095351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953515" w:rsidRPr="00C816E8" w:rsidRDefault="00953515" w:rsidP="00345A40">
            <w:pPr>
              <w:pStyle w:val="34ffff8"/>
            </w:pPr>
          </w:p>
        </w:tc>
      </w:tr>
      <w:tr w:rsidR="00953515" w:rsidRPr="00C816E8" w:rsidTr="00345A40">
        <w:trPr>
          <w:trHeight w:val="864"/>
        </w:trPr>
        <w:tc>
          <w:tcPr>
            <w:tcW w:w="4564" w:type="dxa"/>
          </w:tcPr>
          <w:p w:rsidR="00953515" w:rsidRPr="00C816E8" w:rsidRDefault="0095351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53515" w:rsidRPr="00C816E8" w:rsidRDefault="00953515" w:rsidP="00345A40">
            <w:pPr>
              <w:pStyle w:val="34ffff9"/>
            </w:pPr>
          </w:p>
        </w:tc>
        <w:tc>
          <w:tcPr>
            <w:tcW w:w="4563" w:type="dxa"/>
          </w:tcPr>
          <w:p w:rsidR="00953515" w:rsidRPr="00C816E8" w:rsidRDefault="0095351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53515" w:rsidRPr="00C816E8" w:rsidTr="00345A40">
        <w:trPr>
          <w:trHeight w:val="643"/>
        </w:trPr>
        <w:tc>
          <w:tcPr>
            <w:tcW w:w="4564" w:type="dxa"/>
          </w:tcPr>
          <w:p w:rsidR="00953515" w:rsidRPr="00C816E8" w:rsidRDefault="00953515" w:rsidP="00B617AD">
            <w:pPr>
              <w:pStyle w:val="34ffff9"/>
            </w:pPr>
            <w:r w:rsidRPr="00C816E8">
              <w:t>____________________ И. О. Фамилия</w:t>
            </w:r>
          </w:p>
          <w:p w:rsidR="00953515" w:rsidRPr="00C816E8" w:rsidRDefault="0095351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074C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53515" w:rsidRPr="00C816E8" w:rsidRDefault="00953515" w:rsidP="00345A40">
            <w:pPr>
              <w:pStyle w:val="34ffff9"/>
            </w:pPr>
          </w:p>
        </w:tc>
        <w:tc>
          <w:tcPr>
            <w:tcW w:w="4563" w:type="dxa"/>
          </w:tcPr>
          <w:p w:rsidR="00953515" w:rsidRPr="00C816E8" w:rsidRDefault="00953515" w:rsidP="00B617AD">
            <w:pPr>
              <w:pStyle w:val="34ffff9"/>
            </w:pPr>
            <w:r w:rsidRPr="00C816E8">
              <w:t>____________________ И. О. Фамилия</w:t>
            </w:r>
          </w:p>
          <w:p w:rsidR="00953515" w:rsidRPr="00C816E8" w:rsidRDefault="0095351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074C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53515" w:rsidRPr="00801734" w:rsidRDefault="00953515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14492E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477" w:history="1">
        <w:r w:rsidR="0014492E" w:rsidRPr="00E0329D">
          <w:rPr>
            <w:rStyle w:val="af8"/>
          </w:rPr>
          <w:t>1 План расположения (оборудования и проводок)</w:t>
        </w:r>
        <w:r w:rsidR="0014492E">
          <w:rPr>
            <w:webHidden/>
          </w:rPr>
          <w:tab/>
        </w:r>
        <w:r w:rsidR="0014492E">
          <w:rPr>
            <w:webHidden/>
          </w:rPr>
          <w:fldChar w:fldCharType="begin"/>
        </w:r>
        <w:r w:rsidR="0014492E">
          <w:rPr>
            <w:webHidden/>
          </w:rPr>
          <w:instrText xml:space="preserve"> PAGEREF _Toc2606477 \h </w:instrText>
        </w:r>
        <w:r w:rsidR="0014492E">
          <w:rPr>
            <w:webHidden/>
          </w:rPr>
        </w:r>
        <w:r w:rsidR="0014492E">
          <w:rPr>
            <w:webHidden/>
          </w:rPr>
          <w:fldChar w:fldCharType="separate"/>
        </w:r>
        <w:r w:rsidR="006074CD">
          <w:rPr>
            <w:webHidden/>
          </w:rPr>
          <w:t>3</w:t>
        </w:r>
        <w:r w:rsidR="0014492E">
          <w:rPr>
            <w:webHidden/>
          </w:rPr>
          <w:fldChar w:fldCharType="end"/>
        </w:r>
      </w:hyperlink>
    </w:p>
    <w:p w:rsidR="0014492E" w:rsidRDefault="008E508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78" w:history="1">
        <w:r w:rsidR="0014492E" w:rsidRPr="00E0329D">
          <w:rPr>
            <w:rStyle w:val="af8"/>
          </w:rPr>
          <w:t>Приложение А. Название приложения</w:t>
        </w:r>
        <w:r w:rsidR="0014492E">
          <w:rPr>
            <w:webHidden/>
          </w:rPr>
          <w:tab/>
        </w:r>
        <w:r w:rsidR="0014492E">
          <w:rPr>
            <w:webHidden/>
          </w:rPr>
          <w:fldChar w:fldCharType="begin"/>
        </w:r>
        <w:r w:rsidR="0014492E">
          <w:rPr>
            <w:webHidden/>
          </w:rPr>
          <w:instrText xml:space="preserve"> PAGEREF _Toc2606478 \h </w:instrText>
        </w:r>
        <w:r w:rsidR="0014492E">
          <w:rPr>
            <w:webHidden/>
          </w:rPr>
        </w:r>
        <w:r w:rsidR="0014492E">
          <w:rPr>
            <w:webHidden/>
          </w:rPr>
          <w:fldChar w:fldCharType="separate"/>
        </w:r>
        <w:r w:rsidR="006074CD">
          <w:rPr>
            <w:webHidden/>
          </w:rPr>
          <w:t>6</w:t>
        </w:r>
        <w:r w:rsidR="0014492E">
          <w:rPr>
            <w:webHidden/>
          </w:rPr>
          <w:fldChar w:fldCharType="end"/>
        </w:r>
      </w:hyperlink>
    </w:p>
    <w:p w:rsidR="0014492E" w:rsidRDefault="008E508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479" w:history="1">
        <w:r w:rsidR="0014492E" w:rsidRPr="00E0329D">
          <w:rPr>
            <w:rStyle w:val="af8"/>
            <w:noProof/>
          </w:rPr>
          <w:t>А.1 Заголовок 2</w:t>
        </w:r>
        <w:r w:rsidR="0014492E">
          <w:rPr>
            <w:noProof/>
            <w:webHidden/>
          </w:rPr>
          <w:tab/>
        </w:r>
        <w:r w:rsidR="0014492E">
          <w:rPr>
            <w:noProof/>
            <w:webHidden/>
          </w:rPr>
          <w:fldChar w:fldCharType="begin"/>
        </w:r>
        <w:r w:rsidR="0014492E">
          <w:rPr>
            <w:noProof/>
            <w:webHidden/>
          </w:rPr>
          <w:instrText xml:space="preserve"> PAGEREF _Toc2606479 \h </w:instrText>
        </w:r>
        <w:r w:rsidR="0014492E">
          <w:rPr>
            <w:noProof/>
            <w:webHidden/>
          </w:rPr>
        </w:r>
        <w:r w:rsidR="0014492E">
          <w:rPr>
            <w:noProof/>
            <w:webHidden/>
          </w:rPr>
          <w:fldChar w:fldCharType="separate"/>
        </w:r>
        <w:r w:rsidR="006074CD">
          <w:rPr>
            <w:noProof/>
            <w:webHidden/>
          </w:rPr>
          <w:t>6</w:t>
        </w:r>
        <w:r w:rsidR="0014492E">
          <w:rPr>
            <w:noProof/>
            <w:webHidden/>
          </w:rPr>
          <w:fldChar w:fldCharType="end"/>
        </w:r>
      </w:hyperlink>
    </w:p>
    <w:p w:rsidR="0014492E" w:rsidRDefault="008E508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80" w:history="1">
        <w:r w:rsidR="0014492E" w:rsidRPr="00E0329D">
          <w:rPr>
            <w:rStyle w:val="af8"/>
          </w:rPr>
          <w:t>Перечень сокращений</w:t>
        </w:r>
        <w:r w:rsidR="0014492E">
          <w:rPr>
            <w:webHidden/>
          </w:rPr>
          <w:tab/>
        </w:r>
        <w:r w:rsidR="0014492E">
          <w:rPr>
            <w:webHidden/>
          </w:rPr>
          <w:fldChar w:fldCharType="begin"/>
        </w:r>
        <w:r w:rsidR="0014492E">
          <w:rPr>
            <w:webHidden/>
          </w:rPr>
          <w:instrText xml:space="preserve"> PAGEREF _Toc2606480 \h </w:instrText>
        </w:r>
        <w:r w:rsidR="0014492E">
          <w:rPr>
            <w:webHidden/>
          </w:rPr>
        </w:r>
        <w:r w:rsidR="0014492E">
          <w:rPr>
            <w:webHidden/>
          </w:rPr>
          <w:fldChar w:fldCharType="separate"/>
        </w:r>
        <w:r w:rsidR="006074CD">
          <w:rPr>
            <w:webHidden/>
          </w:rPr>
          <w:t>7</w:t>
        </w:r>
        <w:r w:rsidR="0014492E">
          <w:rPr>
            <w:webHidden/>
          </w:rPr>
          <w:fldChar w:fldCharType="end"/>
        </w:r>
      </w:hyperlink>
    </w:p>
    <w:p w:rsidR="0014492E" w:rsidRDefault="008E508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81" w:history="1">
        <w:r w:rsidR="0014492E" w:rsidRPr="00E0329D">
          <w:rPr>
            <w:rStyle w:val="af8"/>
          </w:rPr>
          <w:t>Перечень терминов</w:t>
        </w:r>
        <w:r w:rsidR="0014492E">
          <w:rPr>
            <w:webHidden/>
          </w:rPr>
          <w:tab/>
        </w:r>
        <w:r w:rsidR="0014492E">
          <w:rPr>
            <w:webHidden/>
          </w:rPr>
          <w:fldChar w:fldCharType="begin"/>
        </w:r>
        <w:r w:rsidR="0014492E">
          <w:rPr>
            <w:webHidden/>
          </w:rPr>
          <w:instrText xml:space="preserve"> PAGEREF _Toc2606481 \h </w:instrText>
        </w:r>
        <w:r w:rsidR="0014492E">
          <w:rPr>
            <w:webHidden/>
          </w:rPr>
        </w:r>
        <w:r w:rsidR="0014492E">
          <w:rPr>
            <w:webHidden/>
          </w:rPr>
          <w:fldChar w:fldCharType="separate"/>
        </w:r>
        <w:r w:rsidR="006074CD">
          <w:rPr>
            <w:webHidden/>
          </w:rPr>
          <w:t>8</w:t>
        </w:r>
        <w:r w:rsidR="0014492E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84335B">
      <w:pPr>
        <w:pStyle w:val="34fffa"/>
        <w:rPr>
          <w:lang w:val="en-US"/>
        </w:rPr>
      </w:pPr>
    </w:p>
    <w:p w:rsidR="00205D81" w:rsidRDefault="00205D81" w:rsidP="0084335B">
      <w:pPr>
        <w:pStyle w:val="34fffa"/>
        <w:rPr>
          <w:lang w:val="en-US"/>
        </w:rPr>
        <w:sectPr w:rsidR="00205D81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6D5AEB" w:rsidP="00D47C08">
      <w:pPr>
        <w:pStyle w:val="1"/>
        <w:rPr>
          <w:lang w:val="ru-RU"/>
        </w:rPr>
      </w:pPr>
      <w:bookmarkStart w:id="1" w:name="_Toc2606477"/>
      <w:r>
        <w:rPr>
          <w:lang w:val="ru-RU"/>
        </w:rPr>
        <w:lastRenderedPageBreak/>
        <w:t>План расположения (оборудования и проводок)</w:t>
      </w:r>
      <w:bookmarkEnd w:id="1"/>
    </w:p>
    <w:p w:rsidR="00441C13" w:rsidRPr="00441C13" w:rsidRDefault="00441C13" w:rsidP="00315180">
      <w:pPr>
        <w:pStyle w:val="34f9"/>
      </w:pPr>
    </w:p>
    <w:p w:rsidR="00834DB2" w:rsidRDefault="00834DB2" w:rsidP="00834DB2">
      <w:pPr>
        <w:pStyle w:val="34b"/>
      </w:pPr>
    </w:p>
    <w:p w:rsidR="00AF3F27" w:rsidRDefault="00AF3F27" w:rsidP="0084335B">
      <w:pPr>
        <w:pStyle w:val="34fffa"/>
      </w:pPr>
    </w:p>
    <w:p w:rsidR="00441C13" w:rsidRDefault="00441C13" w:rsidP="0084335B">
      <w:pPr>
        <w:pStyle w:val="34fffa"/>
        <w:sectPr w:rsidR="00441C13" w:rsidSect="00205D81">
          <w:headerReference w:type="default" r:id="rId15"/>
          <w:headerReference w:type="first" r:id="rId16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:rsidR="00167C45" w:rsidRDefault="00167C45" w:rsidP="00167C45">
      <w:pPr>
        <w:pStyle w:val="34b"/>
      </w:pPr>
    </w:p>
    <w:p w:rsidR="00167C45" w:rsidRDefault="00167C45" w:rsidP="00167C45">
      <w:pPr>
        <w:pStyle w:val="34ffffb"/>
      </w:pPr>
      <w:r>
        <w:t>Инструкция по заполнению документа:</w:t>
      </w:r>
    </w:p>
    <w:p w:rsidR="00167C45" w:rsidRPr="006D5AEB" w:rsidRDefault="00167C45" w:rsidP="00167C45">
      <w:pPr>
        <w:pStyle w:val="34ffffb"/>
      </w:pPr>
      <w:r>
        <w:t>Данный шаблон предназначен для двух видов документов: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 «</w:t>
      </w:r>
      <w:r w:rsidRPr="006D5AEB">
        <w:t>План расположения оборудования и проводок</w:t>
      </w:r>
      <w:r>
        <w:t>».</w:t>
      </w:r>
    </w:p>
    <w:p w:rsidR="00167C45" w:rsidRPr="00760811" w:rsidRDefault="00167C45" w:rsidP="00167C45">
      <w:pPr>
        <w:pStyle w:val="34ffffb"/>
      </w:pPr>
      <w:r>
        <w:t>Наименование и обозначение документа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 Наименование документа в текущем варианте — «</w:t>
      </w:r>
      <w:r w:rsidRPr="006D5AEB">
        <w:t>План расположения</w:t>
      </w:r>
      <w:r>
        <w:t>». Обозначение документа не указано.</w:t>
      </w:r>
    </w:p>
    <w:p w:rsidR="00167C45" w:rsidRDefault="00167C45" w:rsidP="00167C45">
      <w:pPr>
        <w:pStyle w:val="34ffffb"/>
      </w:pPr>
      <w:r>
        <w:t>а) Если наименование документа «</w:t>
      </w:r>
      <w:r w:rsidRPr="006D5AEB">
        <w:t>План расположения оборудования и проводок</w:t>
      </w:r>
      <w:r>
        <w:t>» измените  наименование документа в поле «Название» окна «Свойства».</w:t>
      </w:r>
    </w:p>
    <w:p w:rsidR="00167C45" w:rsidRDefault="00167C45" w:rsidP="00167C45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>» на закладке «Прочие» окна «Свойства». Обозначение каждого вида документа приведено под его наименованием в пунктах 1—2.</w:t>
      </w:r>
    </w:p>
    <w:p w:rsidR="00167C45" w:rsidRDefault="00167C45" w:rsidP="00167C45">
      <w:pPr>
        <w:pStyle w:val="34ffffb"/>
      </w:pPr>
      <w:r>
        <w:t>в) Обновите поля документа и поля основных надписей в колонтитулах.</w:t>
      </w:r>
    </w:p>
    <w:p w:rsidR="00167C45" w:rsidRDefault="00167C45" w:rsidP="00167C45">
      <w:pPr>
        <w:pStyle w:val="34ffffb"/>
      </w:pPr>
      <w:r>
        <w:t>г) В заголовке раздела 1 укажите точное название: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или «</w:t>
      </w:r>
      <w:r w:rsidRPr="006D5AEB">
        <w:t>План расположения оборудования и проводок</w:t>
      </w:r>
      <w:r>
        <w:t>».</w:t>
      </w:r>
    </w:p>
    <w:p w:rsidR="00167C45" w:rsidRDefault="00167C45" w:rsidP="00167C45">
      <w:pPr>
        <w:pStyle w:val="34ffffb"/>
      </w:pPr>
      <w:r>
        <w:t xml:space="preserve">д) Ниже заголовка </w:t>
      </w:r>
      <w:proofErr w:type="gramStart"/>
      <w:r>
        <w:t>разместите план</w:t>
      </w:r>
      <w:proofErr w:type="gramEnd"/>
      <w:r>
        <w:t>. Требования к плану расположения каждого вида приведены ниже в пунктах 1—2.</w:t>
      </w:r>
    </w:p>
    <w:p w:rsidR="00167C45" w:rsidRDefault="00167C45" w:rsidP="00167C45">
      <w:pPr>
        <w:pStyle w:val="34ffffb"/>
      </w:pPr>
      <w:r>
        <w:t>е) Ниже плана расположения (при необходимости) разместите краткие аннотации и пояснения к нему.</w:t>
      </w:r>
    </w:p>
    <w:p w:rsidR="00167C45" w:rsidRPr="00760811" w:rsidRDefault="00167C45" w:rsidP="00167C45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плане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167C45" w:rsidRDefault="00167C45" w:rsidP="00167C45">
      <w:pPr>
        <w:pStyle w:val="34ffffb"/>
      </w:pPr>
    </w:p>
    <w:p w:rsidR="00167C45" w:rsidRPr="00760811" w:rsidRDefault="00167C45" w:rsidP="00167C45">
      <w:pPr>
        <w:pStyle w:val="34ffffb"/>
      </w:pPr>
    </w:p>
    <w:p w:rsidR="00167C45" w:rsidRDefault="00167C45" w:rsidP="00167C45">
      <w:pPr>
        <w:pStyle w:val="34a0"/>
      </w:pPr>
      <w:r>
        <w:t xml:space="preserve">1. </w:t>
      </w:r>
      <w:r w:rsidRPr="007B1053">
        <w:rPr>
          <w:lang w:eastAsia="ru-RU"/>
        </w:rPr>
        <w:t>План расположения</w:t>
      </w:r>
    </w:p>
    <w:p w:rsidR="00167C45" w:rsidRPr="00834DB2" w:rsidRDefault="00167C45" w:rsidP="00167C45">
      <w:pPr>
        <w:pStyle w:val="34a0"/>
      </w:pPr>
      <w:r>
        <w:t xml:space="preserve">Обозначение документа: </w:t>
      </w:r>
      <w:r w:rsidRPr="007B1053">
        <w:t>С8</w:t>
      </w:r>
    </w:p>
    <w:p w:rsidR="00167C45" w:rsidRPr="007B1053" w:rsidRDefault="00167C45" w:rsidP="00167C45">
      <w:pPr>
        <w:pStyle w:val="34a0"/>
        <w:rPr>
          <w:lang w:eastAsia="ru-RU"/>
        </w:rPr>
      </w:pPr>
      <w:r w:rsidRPr="007B1053">
        <w:rPr>
          <w:lang w:eastAsia="ru-RU"/>
        </w:rPr>
        <w:t>План расположения средств технического обеспечения, выполняемый при разработке технического проекта, должен определять расположение пунктов управления и средств технического обеспечения, требующих специальных помещений или отдельных площадей для размещения,</w:t>
      </w:r>
    </w:p>
    <w:p w:rsidR="00167C45" w:rsidRDefault="00167C45" w:rsidP="00167C45">
      <w:pPr>
        <w:pStyle w:val="34a0"/>
      </w:pPr>
      <w:r w:rsidRPr="007B1053">
        <w:rPr>
          <w:lang w:eastAsia="ru-RU"/>
        </w:rPr>
        <w:t xml:space="preserve">Документ допускается включать в раздел </w:t>
      </w:r>
      <w:r>
        <w:t>«</w:t>
      </w:r>
      <w:r w:rsidRPr="007B1053">
        <w:rPr>
          <w:lang w:eastAsia="ru-RU"/>
        </w:rPr>
        <w:t>Структура комплекса технических средств</w:t>
      </w:r>
      <w:r>
        <w:t>»</w:t>
      </w:r>
      <w:r w:rsidRPr="007B1053">
        <w:rPr>
          <w:lang w:eastAsia="ru-RU"/>
        </w:rPr>
        <w:t xml:space="preserve"> документа </w:t>
      </w:r>
      <w:r>
        <w:t>«</w:t>
      </w:r>
      <w:r w:rsidRPr="007B1053">
        <w:rPr>
          <w:lang w:eastAsia="ru-RU"/>
        </w:rPr>
        <w:t>Описание комплекса технических средств</w:t>
      </w:r>
      <w:r>
        <w:t>»</w:t>
      </w:r>
      <w:r w:rsidRPr="007B1053">
        <w:rPr>
          <w:lang w:eastAsia="ru-RU"/>
        </w:rPr>
        <w:t>.</w:t>
      </w:r>
    </w:p>
    <w:p w:rsidR="00167C45" w:rsidRDefault="00167C45" w:rsidP="00167C45">
      <w:pPr>
        <w:pStyle w:val="34a0"/>
      </w:pPr>
    </w:p>
    <w:p w:rsidR="00167C45" w:rsidRDefault="00167C45" w:rsidP="00167C45">
      <w:pPr>
        <w:pStyle w:val="34a0"/>
      </w:pPr>
    </w:p>
    <w:p w:rsidR="00167C45" w:rsidRPr="00834DB2" w:rsidRDefault="00167C45" w:rsidP="00167C45">
      <w:pPr>
        <w:pStyle w:val="34a0"/>
      </w:pPr>
      <w:r>
        <w:t xml:space="preserve">2. </w:t>
      </w:r>
      <w:r w:rsidRPr="007B1053">
        <w:t>План расположения оборудования и проводок</w:t>
      </w:r>
    </w:p>
    <w:p w:rsidR="00167C45" w:rsidRPr="00834DB2" w:rsidRDefault="00167C45" w:rsidP="00167C45">
      <w:pPr>
        <w:pStyle w:val="34a0"/>
      </w:pPr>
      <w:r>
        <w:t xml:space="preserve">Обозначение документа: </w:t>
      </w:r>
      <w:r w:rsidRPr="007B1053">
        <w:t>С</w:t>
      </w:r>
      <w:proofErr w:type="gramStart"/>
      <w:r w:rsidRPr="007B1053">
        <w:t>7</w:t>
      </w:r>
      <w:proofErr w:type="gramEnd"/>
    </w:p>
    <w:p w:rsidR="00167C45" w:rsidRPr="007B1053" w:rsidRDefault="00167C45" w:rsidP="00167C45">
      <w:pPr>
        <w:pStyle w:val="34a0"/>
      </w:pPr>
      <w:r w:rsidRPr="007B1053">
        <w:lastRenderedPageBreak/>
        <w:t>План расположения оборудования и проводок должен показывать планы и разрезы помещений, на которых должно быть указано размещение средств технического обеспечения: датчиков с отборными устройствами, исполнительных механизмов, устройств телемеханики и связи, средств вычислительной техники, кабельных и трубных проводок и т.</w:t>
      </w:r>
      <w:r>
        <w:t> </w:t>
      </w:r>
      <w:r w:rsidRPr="007B1053">
        <w:t>п. На плане указывают установочные размеры, необходимые для монтажа технических средств.</w:t>
      </w:r>
    </w:p>
    <w:p w:rsidR="00167C45" w:rsidRDefault="00167C45" w:rsidP="00167C45">
      <w:pPr>
        <w:pStyle w:val="34a0"/>
      </w:pPr>
    </w:p>
    <w:p w:rsidR="00834DB2" w:rsidRDefault="00834DB2" w:rsidP="00062784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478"/>
      <w:r w:rsidR="006074CD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479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0A10D9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480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481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2784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62784" w:rsidRPr="00A86232" w:rsidRDefault="00062784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Дата</w:t>
            </w:r>
          </w:p>
        </w:tc>
      </w:tr>
      <w:tr w:rsidR="00062784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62784" w:rsidRPr="005F1B2E" w:rsidRDefault="00062784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62784" w:rsidRPr="005F1B2E" w:rsidRDefault="00062784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62784" w:rsidRPr="005F1B2E" w:rsidRDefault="00062784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62784" w:rsidRPr="005F1B2E" w:rsidRDefault="00062784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62784" w:rsidRPr="005F1B2E" w:rsidRDefault="00062784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62784" w:rsidRPr="005F1B2E" w:rsidRDefault="00062784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62784" w:rsidRPr="005F1B2E" w:rsidRDefault="00062784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62784" w:rsidRPr="005F1B2E" w:rsidRDefault="00062784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62784" w:rsidRPr="005F1B2E" w:rsidRDefault="00062784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62784" w:rsidRPr="005F1B2E" w:rsidRDefault="00062784" w:rsidP="006877E2">
            <w:pPr>
              <w:pStyle w:val="34ff8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  <w:tr w:rsidR="00062784" w:rsidTr="00FD4643">
        <w:trPr>
          <w:trHeight w:val="454"/>
        </w:trPr>
        <w:tc>
          <w:tcPr>
            <w:tcW w:w="518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2784" w:rsidRDefault="00062784" w:rsidP="00FD464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2784" w:rsidRDefault="00062784" w:rsidP="00FD4643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08F" w:rsidRDefault="008E508F" w:rsidP="00AD0715">
      <w:r>
        <w:separator/>
      </w:r>
    </w:p>
    <w:p w:rsidR="008E508F" w:rsidRDefault="008E508F" w:rsidP="00AD0715"/>
  </w:endnote>
  <w:endnote w:type="continuationSeparator" w:id="0">
    <w:p w:rsidR="008E508F" w:rsidRDefault="008E508F" w:rsidP="00AD0715">
      <w:r>
        <w:continuationSeparator/>
      </w:r>
    </w:p>
    <w:p w:rsidR="008E508F" w:rsidRDefault="008E508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08F" w:rsidRDefault="008E508F" w:rsidP="00AD0715">
      <w:r>
        <w:separator/>
      </w:r>
    </w:p>
    <w:p w:rsidR="008E508F" w:rsidRDefault="008E508F" w:rsidP="00AD0715"/>
  </w:footnote>
  <w:footnote w:type="continuationSeparator" w:id="0">
    <w:p w:rsidR="008E508F" w:rsidRDefault="008E508F" w:rsidP="00AD0715">
      <w:r>
        <w:continuationSeparator/>
      </w:r>
    </w:p>
    <w:p w:rsidR="008E508F" w:rsidRDefault="008E508F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44CF326" wp14:editId="4718F3E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6A7F568" wp14:editId="747E52B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0CDE13F3" wp14:editId="3EB004C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7274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074C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7274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074C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FCE2C8E" wp14:editId="33902DF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04069D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6074C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 w:rsidRPr="006074CD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6074C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04069D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6074CD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DA721D" w:rsidRDefault="0004069D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6074CD">
                                      <w:t>План расположения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04069D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6074C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 w:rsidRPr="006074CD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6074C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04069D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6074CD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DA721D" w:rsidRDefault="0004069D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6074CD">
                                <w:t>План расположения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741" w:rsidRDefault="0097274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216AD4F8" wp14:editId="1A78E68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02" name="Группа 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703" name="Группа 70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704" name="Группа 70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705" name="Группа 70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06" name="Группа 70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0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709" name="Группа 70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71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1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15" name="Группа 71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716" name="Группа 71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71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22" name="Группа 7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7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6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72741" w:rsidRDefault="0097274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2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9" name="Группа 729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730" name="Группа 730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73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2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3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35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6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7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8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9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0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41" name="Группа 741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2" name="Группа 742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74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CB1016" w:rsidRDefault="00972741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4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5374BE" w:rsidRDefault="00972741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074C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Default="00972741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074C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46" name="Группа 746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74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945CCC" w:rsidRDefault="00972741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Default="00972741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5E4A3B" w:rsidRDefault="0097274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0411E6" w:rsidRDefault="00972741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5E4A3B" w:rsidRDefault="0097274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3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945CCC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945CCC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5E4A3B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5E4A3B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0411E6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72741" w:rsidRPr="000411E6" w:rsidRDefault="0097274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760" name="Группа 76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6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72741" w:rsidRPr="006C5C53" w:rsidRDefault="00972741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6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72741" w:rsidRPr="006C5C53" w:rsidRDefault="00972741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02" o:spid="_x0000_s1228" style="position:absolute;left:0;text-align:left;margin-left:22.7pt;margin-top:14.2pt;width:558.45pt;height:826.6pt;z-index:25169817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">
              <v:group id="Группа 703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<v:group id="Группа 704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Rep8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j97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tF6nxgAAANwA&#10;AAAPAAAAAAAAAAAAAAAAAKoCAABkcnMvZG93bnJldi54bWxQSwUGAAAAAAQABAD6AAAAnQMAAAAA&#10;">
                  <v:group id="Группа 705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  <v:group id="Группа 706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plS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F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KmVLxgAAANwA&#10;AAAPAAAAAAAAAAAAAAAAAKoCAABkcnMvZG93bnJldi54bWxQSwUGAAAAAAQABAD6AAAAnQMAAAAA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dWNcQA&#10;AADcAAAADwAAAGRycy9kb3ducmV2LnhtbESPT2sCMRTE74V+h/AK3jSxoKurUaylVL35B7w+Ns/d&#10;xc3LkqS6/faNIPQ4zMxvmPmys424kQ+1Yw3DgQJBXDhTc6nhdPzqT0CEiGywcUwafinAcvH6Msfc&#10;uDvv6XaIpUgQDjlqqGJscylDUZHFMHAtcfIuzluMSfpSGo/3BLeNfFdqLC3WnBYqbGldUXE9/FgN&#10;l5PaZsdIq4+1n452n+o83qhvrXtv3WoGIlIX/8PP9sZoyFQGjzPp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HVjXEAAAA3AAAAA8AAAAAAAAAAAAAAAAAmAIAAGRycy9k&#10;b3ducmV2LnhtbFBLBQYAAAAABAAEAPUAAACJAwAAAAA=&#10;" filled="f" strokeweight="1.5pt">
                        <v:textbox inset=",1mm"/>
                      </v:rect>
                      <v:group id="Группа 708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group id="Группа 709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V7csIAAADcAAAADwAAAGRycy9kb3ducmV2LnhtbERPPWvDMBDdA/0P4grdEtkZ0uJECSFg&#10;iGmHNjV0PayzZWKdjKTa7r+vhkLHx/s+nBY7iIl86B0ryDcZCOLG6Z47BfVnuX4BESKyxsExKfih&#10;AKfjw+qAhXYzf9B0i51IIRwKVGBiHAspQ2PIYti4kThxrfMWY4K+k9rjnMLtILdZtpMWe04NBke6&#10;GGrut2+rQFav87svt3XbtdfRfVXmbTcvSj09Luc9iEhL/Bf/ua9awXOe5qcz6QjI4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VV7csIAAADc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ne6cMAAADcAAAADwAAAGRycy9kb3ducmV2LnhtbESPQYvCMBSE7wv+h/CEva1pPehSjSKC&#10;oOweXBW8PprXpti8lCTa+u/NwsIeh5n5hlmuB9uKB/nQOFaQTzIQxKXTDdcKLufdxyeIEJE1to5J&#10;wZMCrFejtyUW2vX8Q49TrEWCcChQgYmxK6QMpSGLYeI64uRVzluMSfpaao99gttWTrNsJi02nBYM&#10;drQ1VN5Od6tAHr76o99NL1Vd7Tt3PZjvWT8o9T4eNgsQkYb4H/5r77WCeZ7D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Z3un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tAnsQAAADcAAAADwAAAGRycy9kb3ducmV2LnhtbESPT4vCMBTE7wt+h/CEva2pPah0jbII&#10;grJ78B/s9dG8NmWbl5JEW7+9WRA8DjPzG2a5HmwrbuRD41jBdJKBIC6dbrhWcDlvPxYgQkTW2Dom&#10;BXcKsF6N3pZYaNfzkW6nWIsE4VCgAhNjV0gZSkMWw8R1xMmrnLcYk/S11B77BLetzLNsJi02nBYM&#10;drQxVP6drlaB3H/3B7/NL1Vd7Tr3uzc/s35Q6n08fH2CiDTEV/jZ3mkF82kO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y0CexAAAANwAAAAPAAAAAAAAAAAA&#10;AAAAAKECAABkcnMvZG93bnJldi54bWxQSwUGAAAAAAQABAD5AAAAkgMAAAAA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flBcMAAADcAAAADwAAAGRycy9kb3ducmV2LnhtbESPQWsCMRSE7wX/Q3iCt5pVwc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H5Q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59ccMAAADc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5ufXHDAAAA3AAAAA8AAAAAAAAAAAAA&#10;AAAAoQIAAGRycy9kb3ducmV2LnhtbFBLBQYAAAAABAAEAPkAAACRAwAAAAA=&#10;" strokeweight="1.5pt"/>
                      </v:group>
                    </v:group>
                    <v:group id="Группа 715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    <v:group id="Группа 716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uI4sQA&#10;AADcAAAADwAAAGRycy9kb3ducmV2LnhtbESP0WrCQBRE3wv+w3IFX4pu4oOp0VW0ULAIgaofcM1e&#10;k2D2bthdNf59Vyj0cZiZM8xy3ZtW3Mn5xrKCdJKAIC6tbrhScDp+jT9A+ICssbVMCp7kYb0avC0x&#10;1/bBP3Q/hEpECPscFdQhdLmUvqzJoJ/Yjjh6F+sMhihdJbXDR4SbVk6TZCYNNhwXauzos6byergZ&#10;BViEeXp12231fjsWxez7nJ30XqnRsN8sQATqw3/4r73TCrI0g9e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iO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972741" w:rsidRDefault="0097274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QckMMA&#10;AADcAAAADwAAAGRycy9kb3ducmV2LnhtbERPS2rDMBDdF3IHMYFsSi27i6R1LYckUEgpGPI5wNSa&#10;2sbWyEhK4tw+WhS6fLx/sZ7MIK7kfGdZQZakIIhrqztuFJxPny9vIHxA1jhYJgV38rAuZ08F5tre&#10;+EDXY2hEDGGfo4I2hDGX0tctGfSJHYkj92udwRCha6R2eIvhZpCvabqUBjuODS2OtGup7o8XowCr&#10;8J71brttni+nqlp+/azO+lupxXzafIAINIV/8Z97rxWssrg2nolHQJ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Qck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972741" w:rsidRDefault="0097274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5C8UA&#10;AADcAAAADwAAAGRycy9kb3ducmV2LnhtbESP3YrCMBSE7wXfIRxhb0TT7oU/XaOoIKwsFPx5gLPN&#10;sS02JyWJ2n17syB4OczMN8xi1ZlG3Mn52rKCdJyAIC6srrlUcD7tRjMQPiBrbCyTgj/ysFr2ewvM&#10;tH3wge7HUIoIYZ+hgiqENpPSFxUZ9GPbEkfvYp3BEKUrpXb4iHDTyM8kmUiDNceFClvaVlRcjzej&#10;APMwT69usymHt1OeT/a/07P+Uepj0K2/QATqwjv8an9rBdN0Dv9n4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Lk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972741" w:rsidRDefault="0097274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7aK8IA&#10;AADcAAAADwAAAGRycy9kb3ducmV2LnhtbERP3WrCMBS+F3yHcAbeyEzbC92qUexg4BAKUx/g2Jy1&#10;xeakJNF2b79cDLz8+P43u9F04kHOt5YVpIsEBHFldcu1gsv58/UNhA/IGjvLpOCXPOy208kGc20H&#10;/qbHKdQihrDPUUETQp9L6auGDPqF7Ykj92OdwRChq6V2OMRw08ksSZbSYMuxocGePhqqbqe7UYBl&#10;eE9vrijq+f1clsuv6+qij0rNXsb9GkSgMTzF/+6DVrDK4vx4Jh4B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tor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972741" w:rsidRDefault="00972741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J/sMQA&#10;AADcAAAADwAAAGRycy9kb3ducmV2LnhtbESP3YrCMBSE7xd8h3AEbxZN64XuVqOsC4KLUPDnAY7N&#10;sS02JyWJWt9+IwheDjPzDTNfdqYRN3K+tqwgHSUgiAuray4VHA/r4RcIH5A1NpZJwYM8LBe9jzlm&#10;2t55R7d9KEWEsM9QQRVCm0npi4oM+pFtiaN3ts5giNKVUju8R7hp5DhJJtJgzXGhwpZ+Kyou+6tR&#10;gHn4Ti9utSo/r4c8n/ydpke9VWrQ735mIAJ14R1+tTdawXScwv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Sf7D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972741" w:rsidRDefault="0097274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722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aQ/K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p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PyjFAAAA3A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5CYM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omo1f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5CY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972741" w:rsidRDefault="0097274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aFM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UxGY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p9o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72741" w:rsidRDefault="0097274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/j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JcAS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3+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72741" w:rsidRDefault="0097274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nh+MUA&#10;AADcAAAADwAAAGRycy9kb3ducmV2LnhtbESPT2sCMRTE7wW/Q3iCt5pV/FO2RhGhIr2UqoceH5vX&#10;ZHHzsrtJ17Wf3hQKHoeZ+Q2z2vSuEh21ofSsYDLOQBAXXpdsFJxPb88vIEJE1lh5JgU3CrBZD55W&#10;mGt/5U/qjtGIBOGQowIbY51LGQpLDsPY18TJ+/atw5hka6Ru8ZrgrpLTLFtIhyWnBYs17SwVl+OP&#10;U9DYfjY3zUd16d5/zdbuD6E5fyk1GvbbVxCR+vgI/7cPWsFyuoC/M+kI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OeH4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72741" w:rsidRDefault="0097274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VEY8UA&#10;AADcAAAADwAAAGRycy9kb3ducmV2LnhtbESPQWsCMRSE7wX/Q3hCbzVbaWvZGkUERXopVQ8eH5vX&#10;ZHHzsruJ6+qvbwTB4zAz3zDTee8q0VEbSs8KXkcZCOLC65KNgv1u9fIJIkRkjZVnUnChAPPZ4GmK&#10;ufZn/qVuG41IEA45KrAx1rmUobDkMIx8TZy8P986jEm2RuoWzwnuKjnOsg/psOS0YLGmpaXiuD05&#10;BY3t395N81Mdu++rWdj1JjT7g1LPw37xBSJSHx/he3ujFUz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dURj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72741" w:rsidRDefault="0097274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2eJ8AA&#10;AADcAAAADwAAAGRycy9kb3ducmV2LnhtbERPy4rCMBTdC/MP4Q7MThMFX9UojjLouPMBbi/NtS02&#10;NyXJaP17sxBmeTjv+bK1tbiTD5VjDf2eAkGcO1NxoeF8+ulOQISIbLB2TBqeFGC5+OjMMTPuwQe6&#10;H2MhUgiHDDWUMTaZlCEvyWLouYY4cVfnLcYEfSGNx0cKt7UcKDWSFitODSU2tC4pvx3/rIbrWf2O&#10;T5FW32s/He436jLaqa3WX5/tagYiUhv/xW/3zmgYD9LadCYdAb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y2eJ8AAAADcAAAADwAAAAAAAAAAAAAAAACYAgAAZHJzL2Rvd25y&#10;ZXYueG1sUEsFBgAAAAAEAAQA9QAAAIUDAAAAAA==&#10;" filled="f" strokeweight="1.5pt">
                    <v:textbox inset=",1mm"/>
                  </v:rect>
                </v:group>
                <v:group id="Группа 729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group id="Группа 730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OSGc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cz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PjkhnCAAAA3AAAAA8A&#10;AAAAAAAAAAAAAAAAqgIAAGRycy9kb3ducmV2LnhtbFBLBQYAAAAABAAEAPoAAACZAwAAAAA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NjEccAAADcAAAADwAAAGRycy9kb3ducmV2LnhtbESPT0vDQBTE70K/w/IKXqTd/AFbYrel&#10;tgrizbZQvD2yL9nQ7NuYXZvop3cFweMwM79hVpvRtuJKvW8cK0jnCQji0umGawWn4/NsCcIHZI2t&#10;Y1LwRR4268nNCgvtBn6j6yHUIkLYF6jAhNAVUvrSkEU/dx1x9CrXWwxR9rXUPQ4RbluZJcm9tNhw&#10;XDDY0c5QeTl8WgV59f5095Hv0yxrktfKfA/l47lW6nY6bh9ABBrDf/iv/aIVLPIUfs/EI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w2MR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FJncYAAADcAAAADwAAAGRycy9kb3ducmV2LnhtbESPUUvDQBCE3wX/w7GCL2IvbeEqsdci&#10;hYIgCNaIr2tuTUJzezG3bdP+eq9Q6OMwM98w8+XgW7WnPjaBLYxHGSjiMriGKwvF5/rxCVQUZIdt&#10;YLJwpAjLxe3NHHMXDvxB+41UKkE45mihFulyrWNZk8c4Ch1x8n5D71GS7CvtejwkuG/1JMuM9thw&#10;Wqixo1VN5Xaz8xa+8FTJ8e3n4X1rjBTff2a3mhlr7++Gl2dQQoNcw5f2q7Mwm0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BSZ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3sBs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nUz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N7A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FTcMUAAADcAAAADwAAAGRycy9kb3ducmV2LnhtbESPzWrDMBCE74G+g9hCbomcX7tulOCU&#10;JAQKhcal58Xa2qbWylhq7L59FQj0OMzMN8xmN5hGXKlztWUFs2kEgriwuuZSwUd+nCQgnEfW2Fgm&#10;Bb/kYLd9GG0w1bbnd7pefCkChF2KCirv21RKV1Rk0E1tSxy8L9sZ9EF2pdQd9gFuGjmPorU0WHNY&#10;qLCll4qK78uPUbAy+/i1z09P6+wQG/Kfs+QtOyo1fhyyZxCeBv8fvrfPWkG8WMLtTDgC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/FTcM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hlEscAAADcAAAADwAAAGRycy9kb3ducmV2LnhtbESPQUvDQBSE74X+h+UJXqTdNEEtabel&#10;agXpzVoovT2yL9lg9m3Mrk3qr3cFocdhZr5hluvBNuJMna8dK5hNExDEhdM1VwoOH6+TOQgfkDU2&#10;jknBhTysV+PREnPten6n8z5UIkLY56jAhNDmUvrCkEU/dS1x9ErXWQxRdpXUHfYRbhuZJsmDtFhz&#10;XDDY0rOh4nP/bRVk5Wl795W9zNK0Tnal+emLp2Ol1O3NsFmACDSEa/i//aYVPGb3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+GUS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pPnsYAAADcAAAADwAAAGRycy9kb3ducmV2LnhtbESPUUvDQBCE3wX/w7GCL9JeauFaYq9F&#10;CoIgCNaIr2tuTUJze2lu26b99V6h4OMwM98wi9XgW3WgPjaBLUzGGSjiMriGKwvF58toDioKssM2&#10;MFk4UYTV8vZmgbkLR/6gw0YqlSAcc7RQi3S51rGsyWMch444eb+h9yhJ9pV2PR4T3Lf6McuM9thw&#10;Wqixo3VN5Xaz9xa+8FzJ6e3n4X1rjBTfO7Nfz4y193fD8xMooUH+w9f2q7Mwmxq4nElH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6T5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bqBcYAAADcAAAADwAAAGRycy9kb3ducmV2LnhtbESPUUvDQBCE3wv+h2MLfSntxQqXEnst&#10;UhAEQbBWfF1z2yQ0txdz2zb113uC4OMwM98wq83gW3WmPjaBLdzOM1DEZXANVxb2b4+zJagoyA7b&#10;wGThShE265vRCgsXLvxK551UKkE4FmihFukKrWNZk8c4Dx1x8g6h9yhJ9pV2PV4S3Ld6kWVGe2w4&#10;LdTY0bam8rg7eQvv+F3J9flz+nI0RvYfX+a0zY21k/HwcA9KaJD/8F/7yVnI73L4PZOOgF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26g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nKjMQAAADcAAAADwAAAGRycy9kb3ducmV2LnhtbERPy2rCQBTdF/oPwy10U3RiAlpSR2l9&#10;gLhTC9LdJXOTCc3cSTNTE/16Z1Ho8nDe8+VgG3GhzteOFUzGCQjiwumaKwWfp+3oFYQPyBobx6Tg&#10;Sh6Wi8eHOeba9XygyzFUIoawz1GBCaHNpfSFIYt+7FriyJWusxgi7CqpO+xjuG1kmiRTabHm2GCw&#10;pZWh4vv4axVk5dfm5SdbT9K0TvalufXFx7lS6vlpeH8DEWgI/+I/904rmGVxbTwTj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+cqM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bzosQAAADcAAAADwAAAGRycy9kb3ducmV2LnhtbESPQYvCMBSE78L+h/AWvGmqgrutRlkE&#10;wYMXq7B6ezTPtm7z0jZR6783woLHYWa+YebLzlTiRq0rLSsYDSMQxJnVJecKDvv14BuE88gaK8uk&#10;4EEOlouP3hwTbe+8o1vqcxEg7BJUUHhfJ1K6rCCDbmhr4uCdbWvQB9nmUrd4D3BTyXEUTaXBksNC&#10;gTWtCsr+0qsJlMM0Xse/TXm9jJr0eKqb436LSvU/u58ZCE+df4f/2xut4GsS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xvOi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kBDM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XxW5qf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ZAQz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741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KlE/8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3gbRH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qUT/xgAAANwA&#10;AAAPAAAAAAAAAAAAAAAAAKoCAABkcnMvZG93bnJldi54bWxQSwUGAAAAAAQABAD6AAAAnQMAAAAA&#10;">
                    <v:group id="Группа 742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ug9cgA&#10;AADcAAAADwAAAGRycy9kb3ducmV2LnhtbESPQWvCQBSE74L/YXmCF6kbW5u20VW0UO2hUKpFr6/Z&#10;ZxLMvg3Z1aT+ercg9DjMzDfMdN6aUpypdoVlBaNhBII4tbrgTMH39u3uGYTzyBpLy6TglxzMZ93O&#10;FBNtG/6i88ZnIkDYJagg975KpHRpTgbd0FbEwTvY2qAPss6krrEJcFPK+yiKpcGCw0KOFb3mlB43&#10;J6PAnBYfL8uftX8cNKttfIlXuP/cKdXvtYsJCE+t/w/f2u9awdP4Af7OhCMgZ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m6D1yAAAANwAAAAPAAAAAAAAAAAAAAAAAJgCAABk&#10;cnMvZG93bnJldi54bWxQSwUGAAAAAAQABAD1AAAAjQMAAAAA&#10;" filled="f" stroked="f">
                        <v:textbox inset="1pt,.4mm,1pt,1pt">
                          <w:txbxContent>
                            <w:p w:rsidR="00972741" w:rsidRPr="00CB1016" w:rsidRDefault="00972741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I4gcgA&#10;AADcAAAADwAAAGRycy9kb3ducmV2LnhtbESPT2vCQBTE7wW/w/KEXopuFBs1dRUtaD0UxD/Y62v2&#10;NQlm34bsamI/fbdQ6HGYmd8ws0VrSnGj2hWWFQz6EQji1OqCMwWn47o3AeE8ssbSMim4k4PFvPMw&#10;w0Tbhvd0O/hMBAi7BBXk3leJlC7NyaDr24o4eF+2NuiDrDOpa2wC3JRyGEWxNFhwWMixotec0svh&#10;ahSY6/J9uvp8889PzeYYf8cb/NidlXrstssXEJ5a/x/+a2+1gvFoBL9nwhGQ8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cjiByAAAANwAAAAPAAAAAAAAAAAAAAAAAJgCAABk&#10;cnMvZG93bnJldi54bWxQSwUGAAAAAAQABAD1AAAAjQMAAAAA&#10;" filled="f" stroked="f">
                        <v:textbox inset="1pt,.4mm,1pt,1pt">
                          <w:txbxContent>
                            <w:p w:rsidR="00972741" w:rsidRPr="005374BE" w:rsidRDefault="00972741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074C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6dGsgA&#10;AADcAAAADwAAAGRycy9kb3ducmV2LnhtbESPT2vCQBTE7wW/w/KEXopuFI2auooWtB4K4h/s9TX7&#10;mgSzb0N2NWk/fbdQ6HGYmd8w82VrSnGn2hWWFQz6EQji1OqCMwXn06Y3BeE8ssbSMin4IgfLRedh&#10;jom2DR/ofvSZCBB2CSrIva8SKV2ak0HXtxVx8D5tbdAHWWdS19gEuCnlMIpiabDgsJBjRS85pdfj&#10;zSgwt9XbbP3x6sdPzfYUf8dbfN9flHrstqtnEJ5a/x/+a++0gsloDL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Pp0ayAAAANwAAAAPAAAAAAAAAAAAAAAAAJgCAABk&#10;cnMvZG93bnJldi54bWxQSwUGAAAAAAQABAD1AAAAjQMAAAAA&#10;" filled="f" stroked="f">
                        <v:textbox inset="1pt,.4mm,1pt,1pt">
                          <w:txbxContent>
                            <w:p w:rsidR="00972741" w:rsidRDefault="00972741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074C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746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Dci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QNyL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vxMYA&#10;AADcAAAADwAAAGRycy9kb3ducmV2LnhtbESPT2vCQBTE74V+h+UVvEjdVKQ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VvxMYAAADcAAAADwAAAAAAAAAAAAAAAACYAgAAZHJz&#10;L2Rvd25yZXYueG1sUEsFBgAAAAAEAAQA9QAAAIsDAAAAAA==&#10;" filled="f" stroked="f">
                        <v:textbox inset="0,0,0,0">
                          <w:txbxContent>
                            <w:p w:rsidR="00972741" w:rsidRPr="00945CCC" w:rsidRDefault="00972741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r7tsIA&#10;AADcAAAADwAAAGRycy9kb3ducmV2LnhtbERPS2vCQBC+F/oflin0UnTTI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Kvu2wgAAANwAAAAPAAAAAAAAAAAAAAAAAJgCAABkcnMvZG93&#10;bnJldi54bWxQSwUGAAAAAAQABAD1AAAAhwMAAAAA&#10;" filled="f" stroked="f">
                        <v:textbox inset="0,0,0,0">
                          <w:txbxContent>
                            <w:p w:rsidR="00972741" w:rsidRDefault="00972741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ZeLcUA&#10;AADcAAAADwAAAGRycy9kb3ducmV2LnhtbESPT2vCQBTE7wW/w/KEXkQ3Fqk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Zl4txQAAANwAAAAPAAAAAAAAAAAAAAAAAJgCAABkcnMv&#10;ZG93bnJldi54bWxQSwUGAAAAAAQABAD1AAAAigMAAAAA&#10;" filled="f" stroked="f">
                        <v:textbox inset="0,0,0,0">
                          <w:txbxContent>
                            <w:p w:rsidR="00972741" w:rsidRPr="005E4A3B" w:rsidRDefault="00972741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hbc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ObL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hWFtwgAAANwAAAAPAAAAAAAAAAAAAAAAAJgCAABkcnMvZG93&#10;bnJldi54bWxQSwUGAAAAAAQABAD1AAAAhwMAAAAA&#10;" filled="f" stroked="f">
                        <v:textbox inset="0,0,0,0">
                          <w:txbxContent>
                            <w:p w:rsidR="00972741" w:rsidRPr="000411E6" w:rsidRDefault="00972741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nE9sQA&#10;AADcAAAADwAAAGRycy9kb3ducmV2LnhtbESPQWvCQBSE7wX/w/IEL6VuFKomuoqoNd5E20tvj+xz&#10;E8y+DdlV03/fFQo9DjPfDLNYdbYWd2p95VjBaJiAIC6crtgo+Pr8eJuB8AFZY+2YFPyQh9Wy97LA&#10;TLsHn+h+DkbEEvYZKihDaDIpfVGSRT90DXH0Lq61GKJsjdQtPmK5reU4SSbSYsVxocSGNiUV1/PN&#10;Kphu1690/HaXsEv3aW5O+T41uVKDfreegwjUhf/wH33QkXsfwfN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JxPbEAAAA3AAAAA8AAAAAAAAAAAAAAAAAmAIAAGRycy9k&#10;b3ducmV2LnhtbFBLBQYAAAAABAAEAPUAAACJAwAAAAA=&#10;" filled="f" stroked="f">
                        <v:textbox inset="0,0,0,0">
                          <w:txbxContent>
                            <w:p w:rsidR="00972741" w:rsidRPr="005E4A3B" w:rsidRDefault="00972741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tagcYA&#10;AADcAAAADwAAAGRycy9kb3ducmV2LnhtbESPT2vCQBTE74V+h+UVvIhuKtg2qatIrUlvxT8Xb4/s&#10;cxOafRuyWxO/vVsQehxmfjPMYjXYRlyo87VjBc/TBARx6XTNRsHxsJ28gfABWWPjmBRcycNq+fiw&#10;wEy7nnd02QcjYgn7DBVUIbSZlL6syKKfupY4emfXWQxRdkbqDvtYbhs5S5IXabHmuFBhSx8VlT/7&#10;X6vgdbMe0/fJncNnmqeF2RV5agqlRk/D+h1EoCH8h+/0l47cfAZ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tagcYAAADcAAAADwAAAAAAAAAAAAAAAACYAgAAZHJz&#10;L2Rvd25yZXYueG1sUEsFBgAAAAAEAAQA9QAAAIsDAAAAAA==&#10;" filled="f" stroked="f">
                        <v:textbox inset="0,0,0,0">
                          <w:txbxContent>
                            <w:p w:rsidR="00972741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f/GsUA&#10;AADcAAAADwAAAGRycy9kb3ducmV2LnhtbESPQWvCQBSE74L/YXlCL1I3rWi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/8axQAAANwAAAAPAAAAAAAAAAAAAAAAAJgCAABkcnMv&#10;ZG93bnJldi54bWxQSwUGAAAAAAQABAD1AAAAigMAAAAA&#10;" filled="f" stroked="f">
                        <v:textbox inset="0,0,0,0">
                          <w:txbxContent>
                            <w:p w:rsidR="00972741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nbsUA&#10;AADcAAAADwAAAGRycy9kb3ducmV2LnhtbESPQWvCQBSE74L/YXlCL1I3LWq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mduxQAAANwAAAAPAAAAAAAAAAAAAAAAAJgCAABkcnMv&#10;ZG93bnJldi54bWxQSwUGAAAAAAQABAD1AAAAigMAAAAA&#10;" filled="f" stroked="f">
                        <v:textbox inset="0,0,0,0">
                          <w:txbxContent>
                            <w:p w:rsidR="00972741" w:rsidRPr="00945CCC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LC9c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L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8sL1xQAAANwAAAAPAAAAAAAAAAAAAAAAAJgCAABkcnMv&#10;ZG93bnJldi54bWxQSwUGAAAAAAQABAD1AAAAigMAAAAA&#10;" filled="f" stroked="f">
                        <v:textbox inset="0,0,0,0">
                          <w:txbxContent>
                            <w:p w:rsidR="00972741" w:rsidRPr="00945CCC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cgs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H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FyCxQAAANwAAAAPAAAAAAAAAAAAAAAAAJgCAABkcnMv&#10;ZG93bnJldi54bWxQSwUGAAAAAAQABAD1AAAAigMAAAAA&#10;" filled="f" stroked="f">
                        <v:textbox inset="0,0,0,0">
                          <w:txbxContent>
                            <w:p w:rsidR="00972741" w:rsidRPr="005E4A3B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5GcYA&#10;AADcAAAADwAAAGRycy9kb3ducmV2LnhtbESPT2vCQBTE74V+h+UVvEjdVLA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z5GcYAAADcAAAADwAAAAAAAAAAAAAAAACYAgAAZHJz&#10;L2Rvd25yZXYueG1sUEsFBgAAAAAEAAQA9QAAAIsDAAAAAA==&#10;" filled="f" stroked="f">
                        <v:textbox inset="0,0,0,0">
                          <w:txbxContent>
                            <w:p w:rsidR="00972741" w:rsidRPr="005E4A3B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ta8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21rwgAAANwAAAAPAAAAAAAAAAAAAAAAAJgCAABkcnMvZG93&#10;bnJldi54bWxQSwUGAAAAAAQABAD1AAAAhwMAAAAA&#10;" filled="f" stroked="f">
                        <v:textbox inset="0,0,0,0">
                          <w:txbxContent>
                            <w:p w:rsidR="00972741" w:rsidRPr="000411E6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/I8MUA&#10;AADcAAAADwAAAGRycy9kb3ducmV2LnhtbESPT2vCQBTE7wW/w/KEXkQ3Fqw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v8jwxQAAANwAAAAPAAAAAAAAAAAAAAAAAJgCAABkcnMv&#10;ZG93bnJldi54bWxQSwUGAAAAAAQABAD1AAAAigMAAAAA&#10;" filled="f" stroked="f">
                        <v:textbox inset="0,0,0,0">
                          <w:txbxContent>
                            <w:p w:rsidR="00972741" w:rsidRPr="000411E6" w:rsidRDefault="0097274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760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C9B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UL0E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DHe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MI5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wx3nHAAAA3AAAAA8AAAAAAAAAAAAAAAAAmAIAAGRy&#10;cy9kb3ducmV2LnhtbFBLBQYAAAAABAAEAPUAAACMAwAAAAA=&#10;" filled="f" stroked="f">
                  <v:textbox inset="1pt,.4mm,1pt,1pt">
                    <w:txbxContent>
                      <w:p w:rsidR="00972741" w:rsidRPr="006C5C53" w:rsidRDefault="00972741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JZD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y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iWQ7HAAAA3AAAAA8AAAAAAAAAAAAAAAAAmAIAAGRy&#10;cy9kb3ducmV2LnhtbFBLBQYAAAAABAAEAPUAAACMAwAAAAA=&#10;" filled="f" stroked="f">
                  <v:textbox inset="1pt,.4mm,1pt,1pt">
                    <w:txbxContent>
                      <w:p w:rsidR="00972741" w:rsidRPr="006C5C53" w:rsidRDefault="00972741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D81" w:rsidRDefault="00205D8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62F30D81" wp14:editId="215A078A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05D81" w:rsidRDefault="00205D8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945CCC" w:rsidRDefault="00205D81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931BFC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A32665" w:rsidRDefault="00205D81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79077B" w:rsidRDefault="0004069D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6074C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A32665" w:rsidRDefault="00205D8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CB1016" w:rsidRDefault="00205D81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CB1016" w:rsidRDefault="00205D81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374BE" w:rsidRDefault="00205D81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 w:rsidRPr="006074C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374BE" w:rsidRDefault="00205D81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6074C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04069D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6074CD">
                                      <w:t>Полное название системы</w:t>
                                    </w:r>
                                  </w:fldSimple>
                                  <w:r w:rsidR="00205D81">
                                    <w:t>.</w:t>
                                  </w:r>
                                </w:p>
                                <w:p w:rsidR="00205D81" w:rsidRPr="00F9048A" w:rsidRDefault="00205D81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945CCC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945CCC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5E4A3B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5D81" w:rsidRPr="000411E6" w:rsidRDefault="00205D8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05D81" w:rsidRPr="006C5C53" w:rsidRDefault="00205D81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05D81" w:rsidRPr="006C5C53" w:rsidRDefault="00205D81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89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05D81" w:rsidRDefault="00205D8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205D81" w:rsidRDefault="00205D8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205D81" w:rsidRDefault="00205D8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205D81" w:rsidRDefault="00205D81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05D81" w:rsidRDefault="00205D8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205D81" w:rsidRDefault="00205D8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205D81" w:rsidRDefault="00205D8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205D81" w:rsidRDefault="00205D8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205D81" w:rsidRDefault="00205D8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205D81" w:rsidRDefault="00205D8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205D81" w:rsidRPr="00945CCC" w:rsidRDefault="00205D81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205D81" w:rsidRPr="00931BFC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205D81" w:rsidRPr="00A32665" w:rsidRDefault="00205D81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79077B" w:rsidRDefault="0004069D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6074C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A32665" w:rsidRDefault="00205D8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CB1016" w:rsidRDefault="00205D81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CB1016" w:rsidRDefault="00205D81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5374BE" w:rsidRDefault="00205D81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 w:rsidRPr="006074C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205D81" w:rsidRPr="005374BE" w:rsidRDefault="00205D81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205D81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205D81" w:rsidRDefault="00205D81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6074C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205D81" w:rsidRDefault="0004069D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6074CD">
                                <w:t>Полное название системы</w:t>
                              </w:r>
                            </w:fldSimple>
                            <w:r w:rsidR="00205D81">
                              <w:t>.</w:t>
                            </w:r>
                          </w:p>
                          <w:p w:rsidR="00205D81" w:rsidRPr="00F9048A" w:rsidRDefault="00205D81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6074CD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205D81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205D81" w:rsidRPr="00945CCC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205D81" w:rsidRPr="00945CCC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205D81" w:rsidRPr="005E4A3B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205D81" w:rsidRPr="000411E6" w:rsidRDefault="00205D8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205D81" w:rsidRPr="006C5C53" w:rsidRDefault="00205D81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205D81" w:rsidRPr="006C5C53" w:rsidRDefault="00205D81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0654B816" wp14:editId="7B26DFB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074CD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074C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8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9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0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1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074CD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074C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2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3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F66752D" wp14:editId="38AA117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04069D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6074C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 w:rsidRPr="006074C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6074C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04069D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6074CD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6074CD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4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5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6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7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8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9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04069D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6074C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51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 w:rsidRPr="006074C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74C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1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6074C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04069D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6074CD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6074CD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2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6001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69D"/>
    <w:rsid w:val="0004091C"/>
    <w:rsid w:val="00040DB6"/>
    <w:rsid w:val="00041474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2784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10D9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9F0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B4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3211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492E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7C45"/>
    <w:rsid w:val="001701CA"/>
    <w:rsid w:val="00171179"/>
    <w:rsid w:val="0017199C"/>
    <w:rsid w:val="00171A0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D81"/>
    <w:rsid w:val="00205E67"/>
    <w:rsid w:val="00207008"/>
    <w:rsid w:val="00207039"/>
    <w:rsid w:val="002075A0"/>
    <w:rsid w:val="002078D4"/>
    <w:rsid w:val="00210AF4"/>
    <w:rsid w:val="00210D89"/>
    <w:rsid w:val="0021189F"/>
    <w:rsid w:val="00211A12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B7F84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08A3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3894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7A2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421"/>
    <w:rsid w:val="00511CEE"/>
    <w:rsid w:val="00511EC1"/>
    <w:rsid w:val="005121B4"/>
    <w:rsid w:val="00513AF4"/>
    <w:rsid w:val="0051449D"/>
    <w:rsid w:val="00515D6C"/>
    <w:rsid w:val="00516371"/>
    <w:rsid w:val="00516E56"/>
    <w:rsid w:val="0051786F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099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49FA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074CD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33"/>
    <w:rsid w:val="0069276D"/>
    <w:rsid w:val="00694377"/>
    <w:rsid w:val="00694466"/>
    <w:rsid w:val="00694D01"/>
    <w:rsid w:val="006950ED"/>
    <w:rsid w:val="00697473"/>
    <w:rsid w:val="00697B87"/>
    <w:rsid w:val="006A03A5"/>
    <w:rsid w:val="006A20C0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5AE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A16"/>
    <w:rsid w:val="007315BE"/>
    <w:rsid w:val="0073305A"/>
    <w:rsid w:val="00733354"/>
    <w:rsid w:val="00733A88"/>
    <w:rsid w:val="00733C97"/>
    <w:rsid w:val="007355DA"/>
    <w:rsid w:val="007400C4"/>
    <w:rsid w:val="0074625D"/>
    <w:rsid w:val="007470AB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87ADD"/>
    <w:rsid w:val="00790BE0"/>
    <w:rsid w:val="00791047"/>
    <w:rsid w:val="00791624"/>
    <w:rsid w:val="007918CF"/>
    <w:rsid w:val="0079359E"/>
    <w:rsid w:val="00794107"/>
    <w:rsid w:val="00795275"/>
    <w:rsid w:val="00795832"/>
    <w:rsid w:val="00797244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053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7AC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6D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0A0C"/>
    <w:rsid w:val="00841229"/>
    <w:rsid w:val="0084335B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57201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6AD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0F4C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508F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5E4A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15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741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2142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3EF1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55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252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1E9D"/>
    <w:rsid w:val="00AF2500"/>
    <w:rsid w:val="00AF2FB7"/>
    <w:rsid w:val="00AF3F2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E7B65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1CE0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28B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21D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4F87"/>
    <w:rsid w:val="00DF604E"/>
    <w:rsid w:val="00DF700E"/>
    <w:rsid w:val="00DF7580"/>
    <w:rsid w:val="00E00882"/>
    <w:rsid w:val="00E014A9"/>
    <w:rsid w:val="00E01C69"/>
    <w:rsid w:val="00E0220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C23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64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074CD"/>
    <w:rPr>
      <w:sz w:val="24"/>
    </w:rPr>
  </w:style>
  <w:style w:type="paragraph" w:styleId="1">
    <w:name w:val="heading 1"/>
    <w:next w:val="34b"/>
    <w:link w:val="10"/>
    <w:qFormat/>
    <w:rsid w:val="006074C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074C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074C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074C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074C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074C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6074C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6074C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6074C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074C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074CD"/>
  </w:style>
  <w:style w:type="character" w:customStyle="1" w:styleId="34c">
    <w:name w:val="34_Знак_Сообщение_системы"/>
    <w:rsid w:val="006074CD"/>
    <w:rPr>
      <w:rFonts w:ascii="Calibri" w:hAnsi="Calibri"/>
    </w:rPr>
  </w:style>
  <w:style w:type="paragraph" w:customStyle="1" w:styleId="34b">
    <w:name w:val="34_Абзац_Обычный"/>
    <w:link w:val="34d"/>
    <w:qFormat/>
    <w:rsid w:val="006074C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6074CD"/>
    <w:rPr>
      <w:sz w:val="24"/>
      <w:lang w:eastAsia="x-none"/>
    </w:rPr>
  </w:style>
  <w:style w:type="character" w:customStyle="1" w:styleId="10">
    <w:name w:val="Заголовок 1 Знак"/>
    <w:link w:val="1"/>
    <w:rsid w:val="006074C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074CD"/>
    <w:rPr>
      <w:b/>
      <w:sz w:val="32"/>
    </w:rPr>
  </w:style>
  <w:style w:type="character" w:customStyle="1" w:styleId="30">
    <w:name w:val="Заголовок 3 Знак"/>
    <w:link w:val="3"/>
    <w:rsid w:val="006074CD"/>
    <w:rPr>
      <w:b/>
      <w:bCs/>
      <w:sz w:val="28"/>
    </w:rPr>
  </w:style>
  <w:style w:type="character" w:customStyle="1" w:styleId="40">
    <w:name w:val="Заголовок 4 Знак"/>
    <w:link w:val="4"/>
    <w:rsid w:val="006074CD"/>
    <w:rPr>
      <w:b/>
      <w:sz w:val="24"/>
    </w:rPr>
  </w:style>
  <w:style w:type="character" w:customStyle="1" w:styleId="50">
    <w:name w:val="Заголовок 5 Знак"/>
    <w:link w:val="5"/>
    <w:rsid w:val="006074C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074C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6074C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6074C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6074C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6074C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074C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074C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6074CD"/>
    <w:rPr>
      <w:u w:val="single"/>
    </w:rPr>
  </w:style>
  <w:style w:type="paragraph" w:customStyle="1" w:styleId="349">
    <w:name w:val="34_Список_Библиография"/>
    <w:basedOn w:val="34b"/>
    <w:rsid w:val="006074C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A721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6074C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6074C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6074C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6074C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074C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A721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6074C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A721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6074C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6074C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6074C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6074CD"/>
    <w:rPr>
      <w:b w:val="0"/>
      <w:i/>
    </w:rPr>
  </w:style>
  <w:style w:type="character" w:customStyle="1" w:styleId="34fc">
    <w:name w:val="34_Знак_Название_файла"/>
    <w:qFormat/>
    <w:rsid w:val="006074CD"/>
    <w:rPr>
      <w:rFonts w:ascii="Calibri" w:hAnsi="Calibri"/>
    </w:rPr>
  </w:style>
  <w:style w:type="character" w:customStyle="1" w:styleId="34fd">
    <w:name w:val="34_Знак_Термин"/>
    <w:rsid w:val="006074CD"/>
    <w:rPr>
      <w:i/>
    </w:rPr>
  </w:style>
  <w:style w:type="character" w:customStyle="1" w:styleId="34fe">
    <w:name w:val="34_Знак_Полужирный"/>
    <w:rsid w:val="006074CD"/>
    <w:rPr>
      <w:b/>
    </w:rPr>
  </w:style>
  <w:style w:type="character" w:customStyle="1" w:styleId="34ff">
    <w:name w:val="34_Знак_Верхний_индекс"/>
    <w:rsid w:val="006074CD"/>
    <w:rPr>
      <w:vertAlign w:val="superscript"/>
    </w:rPr>
  </w:style>
  <w:style w:type="character" w:customStyle="1" w:styleId="3424">
    <w:name w:val="34_Список_Марк_2 Знак"/>
    <w:link w:val="3423"/>
    <w:rsid w:val="002B7F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074C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6074C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6074C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6074CD"/>
    <w:pPr>
      <w:numPr>
        <w:numId w:val="31"/>
      </w:numPr>
    </w:pPr>
  </w:style>
  <w:style w:type="character" w:customStyle="1" w:styleId="3419">
    <w:name w:val="34_Список_Марк_1 Знак"/>
    <w:link w:val="3413"/>
    <w:rsid w:val="00DA721D"/>
    <w:rPr>
      <w:sz w:val="24"/>
      <w:lang w:eastAsia="x-none"/>
    </w:rPr>
  </w:style>
  <w:style w:type="paragraph" w:styleId="a4">
    <w:name w:val="footnote text"/>
    <w:basedOn w:val="34b"/>
    <w:link w:val="a5"/>
    <w:rsid w:val="006074C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6074CD"/>
    <w:pPr>
      <w:numPr>
        <w:numId w:val="30"/>
      </w:numPr>
    </w:pPr>
  </w:style>
  <w:style w:type="character" w:customStyle="1" w:styleId="341a">
    <w:name w:val="34_Список_Нум_1 Знак"/>
    <w:link w:val="341"/>
    <w:rsid w:val="00DA721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074C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A721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6074CD"/>
    <w:pPr>
      <w:keepNext/>
    </w:pPr>
  </w:style>
  <w:style w:type="paragraph" w:customStyle="1" w:styleId="34f1">
    <w:name w:val="34_Рамка_Основной"/>
    <w:basedOn w:val="34b"/>
    <w:link w:val="34f0"/>
    <w:rsid w:val="006074C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6074C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6074C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6074C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6074C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6074C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6074C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6074C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6074C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6074C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6074C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074C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6074C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074C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074C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A721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074C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6074C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6074C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074C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6074C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6074CD"/>
    <w:rPr>
      <w:sz w:val="18"/>
      <w:lang w:eastAsia="x-none"/>
    </w:rPr>
  </w:style>
  <w:style w:type="paragraph" w:customStyle="1" w:styleId="34fff1">
    <w:name w:val="34_Листинг"/>
    <w:basedOn w:val="34b"/>
    <w:rsid w:val="006074C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6074CD"/>
    <w:rPr>
      <w:b/>
    </w:rPr>
  </w:style>
  <w:style w:type="paragraph" w:customStyle="1" w:styleId="3440">
    <w:name w:val="34_Заголовок_4_Приложение"/>
    <w:basedOn w:val="4"/>
    <w:next w:val="34b"/>
    <w:rsid w:val="006074C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6074C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6074C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074C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6074C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6074C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6074C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6074C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6074C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6074C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6074C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6074C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6074C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6074C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6074C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6074C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6074C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6074CD"/>
  </w:style>
  <w:style w:type="paragraph" w:customStyle="1" w:styleId="34fffb">
    <w:name w:val="34_Пример_Заголовок"/>
    <w:basedOn w:val="34f8"/>
    <w:next w:val="34f8"/>
    <w:rsid w:val="006074CD"/>
    <w:pPr>
      <w:keepNext/>
      <w:spacing w:after="120"/>
    </w:pPr>
    <w:rPr>
      <w:b/>
      <w:lang w:eastAsia="ru-RU"/>
    </w:rPr>
  </w:style>
  <w:style w:type="character" w:styleId="a7">
    <w:name w:val="FollowedHyperlink"/>
    <w:rsid w:val="006074CD"/>
    <w:rPr>
      <w:color w:val="auto"/>
    </w:rPr>
  </w:style>
  <w:style w:type="character" w:customStyle="1" w:styleId="34fffc">
    <w:name w:val="34_Знак_Нижний_индекс"/>
    <w:rsid w:val="006074CD"/>
    <w:rPr>
      <w:vertAlign w:val="subscript"/>
    </w:rPr>
  </w:style>
  <w:style w:type="character" w:styleId="a8">
    <w:name w:val="footnote reference"/>
    <w:basedOn w:val="a1"/>
    <w:semiHidden/>
    <w:rsid w:val="006074CD"/>
    <w:rPr>
      <w:vertAlign w:val="superscript"/>
    </w:rPr>
  </w:style>
  <w:style w:type="paragraph" w:styleId="a9">
    <w:name w:val="header"/>
    <w:basedOn w:val="34b"/>
    <w:link w:val="aa"/>
    <w:rsid w:val="006074C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6074CD"/>
    <w:rPr>
      <w:lang w:eastAsia="x-none"/>
    </w:rPr>
  </w:style>
  <w:style w:type="paragraph" w:styleId="ab">
    <w:name w:val="footer"/>
    <w:basedOn w:val="34b"/>
    <w:link w:val="ac"/>
    <w:rsid w:val="006074C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6074CD"/>
    <w:rPr>
      <w:lang w:eastAsia="x-none"/>
    </w:rPr>
  </w:style>
  <w:style w:type="numbering" w:customStyle="1" w:styleId="a">
    <w:name w:val="Приложение"/>
    <w:uiPriority w:val="99"/>
    <w:rsid w:val="006074C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6074CD"/>
    <w:pPr>
      <w:keepNext/>
    </w:pPr>
  </w:style>
  <w:style w:type="character" w:customStyle="1" w:styleId="3434">
    <w:name w:val="34_Список_Марк_3 Знак"/>
    <w:basedOn w:val="34d"/>
    <w:link w:val="3432"/>
    <w:rsid w:val="002B7F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6074C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6074C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A721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A721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A721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6074C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6074C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6074C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A721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6074CD"/>
    <w:pPr>
      <w:keepNext/>
    </w:pPr>
  </w:style>
  <w:style w:type="character" w:customStyle="1" w:styleId="34ffff0">
    <w:name w:val="34_Процедура_Подшаг Знак"/>
    <w:basedOn w:val="34d"/>
    <w:link w:val="344"/>
    <w:rsid w:val="00DA721D"/>
    <w:rPr>
      <w:sz w:val="24"/>
      <w:lang w:eastAsia="x-none"/>
    </w:rPr>
  </w:style>
  <w:style w:type="character" w:customStyle="1" w:styleId="34ffff2">
    <w:name w:val="34_Знак_Клавиши"/>
    <w:rsid w:val="006074C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6074C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6074CD"/>
  </w:style>
  <w:style w:type="paragraph" w:styleId="ad">
    <w:name w:val="caption"/>
    <w:basedOn w:val="34b"/>
    <w:next w:val="34b"/>
    <w:rsid w:val="00511421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6074C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6074C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6074C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A721D"/>
    <w:rPr>
      <w:sz w:val="24"/>
      <w:lang w:eastAsia="x-none"/>
    </w:rPr>
  </w:style>
  <w:style w:type="character" w:customStyle="1" w:styleId="ae">
    <w:name w:val="Основной текст Знак"/>
    <w:semiHidden/>
    <w:rsid w:val="006074C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6074CD"/>
    <w:rPr>
      <w:rFonts w:ascii="Arial" w:hAnsi="Arial"/>
    </w:rPr>
  </w:style>
  <w:style w:type="character" w:customStyle="1" w:styleId="af0">
    <w:name w:val="Тема примечания Знак"/>
    <w:semiHidden/>
    <w:rsid w:val="006074C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6074C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6074C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6074CD"/>
  </w:style>
  <w:style w:type="character" w:styleId="af3">
    <w:name w:val="annotation reference"/>
    <w:semiHidden/>
    <w:rsid w:val="006074CD"/>
    <w:rPr>
      <w:sz w:val="16"/>
      <w:szCs w:val="16"/>
    </w:rPr>
  </w:style>
  <w:style w:type="character" w:styleId="af4">
    <w:name w:val="page number"/>
    <w:rsid w:val="006074CD"/>
  </w:style>
  <w:style w:type="paragraph" w:styleId="af5">
    <w:name w:val="Body Text"/>
    <w:basedOn w:val="a0"/>
    <w:link w:val="13"/>
    <w:semiHidden/>
    <w:unhideWhenUsed/>
    <w:rsid w:val="006074C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6074CD"/>
    <w:rPr>
      <w:sz w:val="24"/>
    </w:rPr>
  </w:style>
  <w:style w:type="paragraph" w:styleId="af6">
    <w:name w:val="annotation subject"/>
    <w:basedOn w:val="af2"/>
    <w:next w:val="af2"/>
    <w:link w:val="14"/>
    <w:semiHidden/>
    <w:rsid w:val="006074C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6074CD"/>
    <w:rPr>
      <w:b/>
      <w:bCs/>
    </w:rPr>
  </w:style>
  <w:style w:type="paragraph" w:styleId="af7">
    <w:name w:val="Balloon Text"/>
    <w:basedOn w:val="a0"/>
    <w:link w:val="15"/>
    <w:semiHidden/>
    <w:rsid w:val="006074C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6074C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6074CD"/>
  </w:style>
  <w:style w:type="paragraph" w:customStyle="1" w:styleId="34ffff9">
    <w:name w:val="34_ТЛ_Подпись"/>
    <w:basedOn w:val="34f6"/>
    <w:rsid w:val="006074CD"/>
  </w:style>
  <w:style w:type="paragraph" w:customStyle="1" w:styleId="34ffffa">
    <w:name w:val="34_ТЛ_Подпись_скрытый"/>
    <w:basedOn w:val="34ffff9"/>
    <w:rsid w:val="006074CD"/>
    <w:rPr>
      <w:vanish/>
    </w:rPr>
  </w:style>
  <w:style w:type="paragraph" w:customStyle="1" w:styleId="34ffffb">
    <w:name w:val="34_Комментарий_Философта"/>
    <w:basedOn w:val="34b"/>
    <w:rsid w:val="006074C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6074C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6074C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6074CD"/>
    <w:rPr>
      <w:b/>
    </w:rPr>
  </w:style>
  <w:style w:type="paragraph" w:customStyle="1" w:styleId="34ffffe">
    <w:name w:val="34_Таблица_Сноска_Линия"/>
    <w:basedOn w:val="34fff7"/>
    <w:next w:val="34fff7"/>
    <w:rsid w:val="006074CD"/>
    <w:pPr>
      <w:keepNext/>
    </w:pPr>
  </w:style>
  <w:style w:type="paragraph" w:customStyle="1" w:styleId="34fffff">
    <w:name w:val="34_Таблица_Примечание"/>
    <w:basedOn w:val="34fff7"/>
    <w:rsid w:val="006074CD"/>
  </w:style>
  <w:style w:type="character" w:customStyle="1" w:styleId="34fffff0">
    <w:name w:val="34_Знак_Значение"/>
    <w:qFormat/>
    <w:rsid w:val="006074CD"/>
    <w:rPr>
      <w:rFonts w:ascii="Calibri" w:hAnsi="Calibri"/>
    </w:rPr>
  </w:style>
  <w:style w:type="character" w:styleId="af8">
    <w:name w:val="Hyperlink"/>
    <w:rsid w:val="006074CD"/>
    <w:rPr>
      <w:color w:val="0000FF"/>
      <w:u w:val="single"/>
    </w:rPr>
  </w:style>
  <w:style w:type="paragraph" w:customStyle="1" w:styleId="34fffff1">
    <w:name w:val="34_Рисунок_Подпись"/>
    <w:basedOn w:val="34b"/>
    <w:rsid w:val="006074C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074C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6074C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6074C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6074C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6074C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6074C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D464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6074C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6074C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6074C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6074C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6074C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6074C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6074C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6074C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6074C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6074C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6074C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6074C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6074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11421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6074C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6074C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6074CD"/>
    <w:pPr>
      <w:jc w:val="center"/>
    </w:pPr>
  </w:style>
  <w:style w:type="paragraph" w:customStyle="1" w:styleId="3411">
    <w:name w:val="34_Таблица_Список_Марк_1_без_отступа"/>
    <w:basedOn w:val="34ff6"/>
    <w:rsid w:val="006074CD"/>
    <w:pPr>
      <w:numPr>
        <w:numId w:val="41"/>
      </w:numPr>
    </w:pPr>
  </w:style>
  <w:style w:type="paragraph" w:customStyle="1" w:styleId="34fffff9">
    <w:name w:val="34_Формула"/>
    <w:basedOn w:val="a0"/>
    <w:rsid w:val="006074C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6074C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6074CD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074CD"/>
    <w:rPr>
      <w:sz w:val="24"/>
    </w:rPr>
  </w:style>
  <w:style w:type="paragraph" w:styleId="1">
    <w:name w:val="heading 1"/>
    <w:next w:val="34b"/>
    <w:link w:val="10"/>
    <w:qFormat/>
    <w:rsid w:val="006074C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074C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074C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074C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074C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074C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6074C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6074C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6074C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074C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074CD"/>
  </w:style>
  <w:style w:type="character" w:customStyle="1" w:styleId="34c">
    <w:name w:val="34_Знак_Сообщение_системы"/>
    <w:rsid w:val="006074CD"/>
    <w:rPr>
      <w:rFonts w:ascii="Calibri" w:hAnsi="Calibri"/>
    </w:rPr>
  </w:style>
  <w:style w:type="paragraph" w:customStyle="1" w:styleId="34b">
    <w:name w:val="34_Абзац_Обычный"/>
    <w:link w:val="34d"/>
    <w:qFormat/>
    <w:rsid w:val="006074C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6074CD"/>
    <w:rPr>
      <w:sz w:val="24"/>
      <w:lang w:eastAsia="x-none"/>
    </w:rPr>
  </w:style>
  <w:style w:type="character" w:customStyle="1" w:styleId="10">
    <w:name w:val="Заголовок 1 Знак"/>
    <w:link w:val="1"/>
    <w:rsid w:val="006074C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074CD"/>
    <w:rPr>
      <w:b/>
      <w:sz w:val="32"/>
    </w:rPr>
  </w:style>
  <w:style w:type="character" w:customStyle="1" w:styleId="30">
    <w:name w:val="Заголовок 3 Знак"/>
    <w:link w:val="3"/>
    <w:rsid w:val="006074CD"/>
    <w:rPr>
      <w:b/>
      <w:bCs/>
      <w:sz w:val="28"/>
    </w:rPr>
  </w:style>
  <w:style w:type="character" w:customStyle="1" w:styleId="40">
    <w:name w:val="Заголовок 4 Знак"/>
    <w:link w:val="4"/>
    <w:rsid w:val="006074CD"/>
    <w:rPr>
      <w:b/>
      <w:sz w:val="24"/>
    </w:rPr>
  </w:style>
  <w:style w:type="character" w:customStyle="1" w:styleId="50">
    <w:name w:val="Заголовок 5 Знак"/>
    <w:link w:val="5"/>
    <w:rsid w:val="006074C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074C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6074C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6074C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6074C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6074C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074C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074C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6074CD"/>
    <w:rPr>
      <w:u w:val="single"/>
    </w:rPr>
  </w:style>
  <w:style w:type="paragraph" w:customStyle="1" w:styleId="349">
    <w:name w:val="34_Список_Библиография"/>
    <w:basedOn w:val="34b"/>
    <w:rsid w:val="006074C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A721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6074C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6074C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6074C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6074C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074C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A721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6074C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A721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6074C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6074C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6074C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6074CD"/>
    <w:rPr>
      <w:b w:val="0"/>
      <w:i/>
    </w:rPr>
  </w:style>
  <w:style w:type="character" w:customStyle="1" w:styleId="34fc">
    <w:name w:val="34_Знак_Название_файла"/>
    <w:qFormat/>
    <w:rsid w:val="006074CD"/>
    <w:rPr>
      <w:rFonts w:ascii="Calibri" w:hAnsi="Calibri"/>
    </w:rPr>
  </w:style>
  <w:style w:type="character" w:customStyle="1" w:styleId="34fd">
    <w:name w:val="34_Знак_Термин"/>
    <w:rsid w:val="006074CD"/>
    <w:rPr>
      <w:i/>
    </w:rPr>
  </w:style>
  <w:style w:type="character" w:customStyle="1" w:styleId="34fe">
    <w:name w:val="34_Знак_Полужирный"/>
    <w:rsid w:val="006074CD"/>
    <w:rPr>
      <w:b/>
    </w:rPr>
  </w:style>
  <w:style w:type="character" w:customStyle="1" w:styleId="34ff">
    <w:name w:val="34_Знак_Верхний_индекс"/>
    <w:rsid w:val="006074CD"/>
    <w:rPr>
      <w:vertAlign w:val="superscript"/>
    </w:rPr>
  </w:style>
  <w:style w:type="character" w:customStyle="1" w:styleId="3424">
    <w:name w:val="34_Список_Марк_2 Знак"/>
    <w:link w:val="3423"/>
    <w:rsid w:val="002B7F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074C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6074C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6074C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6074CD"/>
    <w:pPr>
      <w:numPr>
        <w:numId w:val="31"/>
      </w:numPr>
    </w:pPr>
  </w:style>
  <w:style w:type="character" w:customStyle="1" w:styleId="3419">
    <w:name w:val="34_Список_Марк_1 Знак"/>
    <w:link w:val="3413"/>
    <w:rsid w:val="00DA721D"/>
    <w:rPr>
      <w:sz w:val="24"/>
      <w:lang w:eastAsia="x-none"/>
    </w:rPr>
  </w:style>
  <w:style w:type="paragraph" w:styleId="a4">
    <w:name w:val="footnote text"/>
    <w:basedOn w:val="34b"/>
    <w:link w:val="a5"/>
    <w:rsid w:val="006074C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6074CD"/>
    <w:pPr>
      <w:numPr>
        <w:numId w:val="30"/>
      </w:numPr>
    </w:pPr>
  </w:style>
  <w:style w:type="character" w:customStyle="1" w:styleId="341a">
    <w:name w:val="34_Список_Нум_1 Знак"/>
    <w:link w:val="341"/>
    <w:rsid w:val="00DA721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074C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A721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6074CD"/>
    <w:pPr>
      <w:keepNext/>
    </w:pPr>
  </w:style>
  <w:style w:type="paragraph" w:customStyle="1" w:styleId="34f1">
    <w:name w:val="34_Рамка_Основной"/>
    <w:basedOn w:val="34b"/>
    <w:link w:val="34f0"/>
    <w:rsid w:val="006074C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6074C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6074C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6074C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6074C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6074C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6074C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6074C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6074C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6074C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6074C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074C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6074C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074C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074C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A721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074C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6074C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6074C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074C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6074C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6074CD"/>
    <w:rPr>
      <w:sz w:val="18"/>
      <w:lang w:eastAsia="x-none"/>
    </w:rPr>
  </w:style>
  <w:style w:type="paragraph" w:customStyle="1" w:styleId="34fff1">
    <w:name w:val="34_Листинг"/>
    <w:basedOn w:val="34b"/>
    <w:rsid w:val="006074C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6074CD"/>
    <w:rPr>
      <w:b/>
    </w:rPr>
  </w:style>
  <w:style w:type="paragraph" w:customStyle="1" w:styleId="3440">
    <w:name w:val="34_Заголовок_4_Приложение"/>
    <w:basedOn w:val="4"/>
    <w:next w:val="34b"/>
    <w:rsid w:val="006074C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6074C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6074C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074C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6074C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6074C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6074C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6074C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6074C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6074C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6074C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6074C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6074C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6074C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6074C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6074C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6074C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6074CD"/>
  </w:style>
  <w:style w:type="paragraph" w:customStyle="1" w:styleId="34fffb">
    <w:name w:val="34_Пример_Заголовок"/>
    <w:basedOn w:val="34f8"/>
    <w:next w:val="34f8"/>
    <w:rsid w:val="006074CD"/>
    <w:pPr>
      <w:keepNext/>
      <w:spacing w:after="120"/>
    </w:pPr>
    <w:rPr>
      <w:b/>
      <w:lang w:eastAsia="ru-RU"/>
    </w:rPr>
  </w:style>
  <w:style w:type="character" w:styleId="a7">
    <w:name w:val="FollowedHyperlink"/>
    <w:rsid w:val="006074CD"/>
    <w:rPr>
      <w:color w:val="auto"/>
    </w:rPr>
  </w:style>
  <w:style w:type="character" w:customStyle="1" w:styleId="34fffc">
    <w:name w:val="34_Знак_Нижний_индекс"/>
    <w:rsid w:val="006074CD"/>
    <w:rPr>
      <w:vertAlign w:val="subscript"/>
    </w:rPr>
  </w:style>
  <w:style w:type="character" w:styleId="a8">
    <w:name w:val="footnote reference"/>
    <w:basedOn w:val="a1"/>
    <w:semiHidden/>
    <w:rsid w:val="006074CD"/>
    <w:rPr>
      <w:vertAlign w:val="superscript"/>
    </w:rPr>
  </w:style>
  <w:style w:type="paragraph" w:styleId="a9">
    <w:name w:val="header"/>
    <w:basedOn w:val="34b"/>
    <w:link w:val="aa"/>
    <w:rsid w:val="006074C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6074CD"/>
    <w:rPr>
      <w:lang w:eastAsia="x-none"/>
    </w:rPr>
  </w:style>
  <w:style w:type="paragraph" w:styleId="ab">
    <w:name w:val="footer"/>
    <w:basedOn w:val="34b"/>
    <w:link w:val="ac"/>
    <w:rsid w:val="006074C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6074CD"/>
    <w:rPr>
      <w:lang w:eastAsia="x-none"/>
    </w:rPr>
  </w:style>
  <w:style w:type="numbering" w:customStyle="1" w:styleId="a">
    <w:name w:val="Приложение"/>
    <w:uiPriority w:val="99"/>
    <w:rsid w:val="006074C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6074CD"/>
    <w:pPr>
      <w:keepNext/>
    </w:pPr>
  </w:style>
  <w:style w:type="character" w:customStyle="1" w:styleId="3434">
    <w:name w:val="34_Список_Марк_3 Знак"/>
    <w:basedOn w:val="34d"/>
    <w:link w:val="3432"/>
    <w:rsid w:val="002B7F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6074C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6074C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A721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A721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A721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6074C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6074C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6074C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A721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6074CD"/>
    <w:pPr>
      <w:keepNext/>
    </w:pPr>
  </w:style>
  <w:style w:type="character" w:customStyle="1" w:styleId="34ffff0">
    <w:name w:val="34_Процедура_Подшаг Знак"/>
    <w:basedOn w:val="34d"/>
    <w:link w:val="344"/>
    <w:rsid w:val="00DA721D"/>
    <w:rPr>
      <w:sz w:val="24"/>
      <w:lang w:eastAsia="x-none"/>
    </w:rPr>
  </w:style>
  <w:style w:type="character" w:customStyle="1" w:styleId="34ffff2">
    <w:name w:val="34_Знак_Клавиши"/>
    <w:rsid w:val="006074C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6074C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6074CD"/>
  </w:style>
  <w:style w:type="paragraph" w:styleId="ad">
    <w:name w:val="caption"/>
    <w:basedOn w:val="34b"/>
    <w:next w:val="34b"/>
    <w:rsid w:val="00511421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6074C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6074C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6074C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A721D"/>
    <w:rPr>
      <w:sz w:val="24"/>
      <w:lang w:eastAsia="x-none"/>
    </w:rPr>
  </w:style>
  <w:style w:type="character" w:customStyle="1" w:styleId="ae">
    <w:name w:val="Основной текст Знак"/>
    <w:semiHidden/>
    <w:rsid w:val="006074C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6074CD"/>
    <w:rPr>
      <w:rFonts w:ascii="Arial" w:hAnsi="Arial"/>
    </w:rPr>
  </w:style>
  <w:style w:type="character" w:customStyle="1" w:styleId="af0">
    <w:name w:val="Тема примечания Знак"/>
    <w:semiHidden/>
    <w:rsid w:val="006074C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6074C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6074C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6074CD"/>
  </w:style>
  <w:style w:type="character" w:styleId="af3">
    <w:name w:val="annotation reference"/>
    <w:semiHidden/>
    <w:rsid w:val="006074CD"/>
    <w:rPr>
      <w:sz w:val="16"/>
      <w:szCs w:val="16"/>
    </w:rPr>
  </w:style>
  <w:style w:type="character" w:styleId="af4">
    <w:name w:val="page number"/>
    <w:rsid w:val="006074CD"/>
  </w:style>
  <w:style w:type="paragraph" w:styleId="af5">
    <w:name w:val="Body Text"/>
    <w:basedOn w:val="a0"/>
    <w:link w:val="13"/>
    <w:semiHidden/>
    <w:unhideWhenUsed/>
    <w:rsid w:val="006074C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6074CD"/>
    <w:rPr>
      <w:sz w:val="24"/>
    </w:rPr>
  </w:style>
  <w:style w:type="paragraph" w:styleId="af6">
    <w:name w:val="annotation subject"/>
    <w:basedOn w:val="af2"/>
    <w:next w:val="af2"/>
    <w:link w:val="14"/>
    <w:semiHidden/>
    <w:rsid w:val="006074C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6074CD"/>
    <w:rPr>
      <w:b/>
      <w:bCs/>
    </w:rPr>
  </w:style>
  <w:style w:type="paragraph" w:styleId="af7">
    <w:name w:val="Balloon Text"/>
    <w:basedOn w:val="a0"/>
    <w:link w:val="15"/>
    <w:semiHidden/>
    <w:rsid w:val="006074C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6074C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6074CD"/>
  </w:style>
  <w:style w:type="paragraph" w:customStyle="1" w:styleId="34ffff9">
    <w:name w:val="34_ТЛ_Подпись"/>
    <w:basedOn w:val="34f6"/>
    <w:rsid w:val="006074CD"/>
  </w:style>
  <w:style w:type="paragraph" w:customStyle="1" w:styleId="34ffffa">
    <w:name w:val="34_ТЛ_Подпись_скрытый"/>
    <w:basedOn w:val="34ffff9"/>
    <w:rsid w:val="006074CD"/>
    <w:rPr>
      <w:vanish/>
    </w:rPr>
  </w:style>
  <w:style w:type="paragraph" w:customStyle="1" w:styleId="34ffffb">
    <w:name w:val="34_Комментарий_Философта"/>
    <w:basedOn w:val="34b"/>
    <w:rsid w:val="006074C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6074C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6074C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6074CD"/>
    <w:rPr>
      <w:b/>
    </w:rPr>
  </w:style>
  <w:style w:type="paragraph" w:customStyle="1" w:styleId="34ffffe">
    <w:name w:val="34_Таблица_Сноска_Линия"/>
    <w:basedOn w:val="34fff7"/>
    <w:next w:val="34fff7"/>
    <w:rsid w:val="006074CD"/>
    <w:pPr>
      <w:keepNext/>
    </w:pPr>
  </w:style>
  <w:style w:type="paragraph" w:customStyle="1" w:styleId="34fffff">
    <w:name w:val="34_Таблица_Примечание"/>
    <w:basedOn w:val="34fff7"/>
    <w:rsid w:val="006074CD"/>
  </w:style>
  <w:style w:type="character" w:customStyle="1" w:styleId="34fffff0">
    <w:name w:val="34_Знак_Значение"/>
    <w:qFormat/>
    <w:rsid w:val="006074CD"/>
    <w:rPr>
      <w:rFonts w:ascii="Calibri" w:hAnsi="Calibri"/>
    </w:rPr>
  </w:style>
  <w:style w:type="character" w:styleId="af8">
    <w:name w:val="Hyperlink"/>
    <w:rsid w:val="006074CD"/>
    <w:rPr>
      <w:color w:val="0000FF"/>
      <w:u w:val="single"/>
    </w:rPr>
  </w:style>
  <w:style w:type="paragraph" w:customStyle="1" w:styleId="34fffff1">
    <w:name w:val="34_Рисунок_Подпись"/>
    <w:basedOn w:val="34b"/>
    <w:rsid w:val="006074C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074C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6074C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6074C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6074C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6074C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6074C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D464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6074C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6074C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6074C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6074C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6074C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6074C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6074C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6074C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6074C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6074C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6074C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6074C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6074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11421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6074C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6074C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6074CD"/>
    <w:pPr>
      <w:jc w:val="center"/>
    </w:pPr>
  </w:style>
  <w:style w:type="paragraph" w:customStyle="1" w:styleId="3411">
    <w:name w:val="34_Таблица_Список_Марк_1_без_отступа"/>
    <w:basedOn w:val="34ff6"/>
    <w:rsid w:val="006074CD"/>
    <w:pPr>
      <w:numPr>
        <w:numId w:val="41"/>
      </w:numPr>
    </w:pPr>
  </w:style>
  <w:style w:type="paragraph" w:customStyle="1" w:styleId="34fffff9">
    <w:name w:val="34_Формула"/>
    <w:basedOn w:val="a0"/>
    <w:rsid w:val="006074C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6074C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6074C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213BF-F66B-409F-95B2-8EB18CDFC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760</TotalTime>
  <Pages>9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расположения</vt:lpstr>
    </vt:vector>
  </TitlesOfParts>
  <Company>Название организации</Company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расположения</dc:title>
  <dc:creator>Oksana</dc:creator>
  <cp:lastModifiedBy>Oksana</cp:lastModifiedBy>
  <cp:revision>231</cp:revision>
  <cp:lastPrinted>2014-09-08T01:50:00Z</cp:lastPrinted>
  <dcterms:created xsi:type="dcterms:W3CDTF">2014-09-07T22:05:00Z</dcterms:created>
  <dcterms:modified xsi:type="dcterms:W3CDTF">2023-05-03T20:45:00Z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