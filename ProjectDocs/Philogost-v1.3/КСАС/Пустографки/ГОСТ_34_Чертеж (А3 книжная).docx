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017E" w:rsidRDefault="00BB017E" w:rsidP="00801734">
      <w:pPr>
        <w:pStyle w:val="34ffffc"/>
      </w:pPr>
      <w:r>
        <w:fldChar w:fldCharType="begin"/>
      </w:r>
      <w:r>
        <w:instrText xml:space="preserve"> DOCPROPERTY  Company  \* MERGEFORMAT </w:instrText>
      </w:r>
      <w:r>
        <w:fldChar w:fldCharType="separate"/>
      </w:r>
      <w:r w:rsidR="00543DFC">
        <w:t>Название организации</w:t>
      </w:r>
      <w:r>
        <w:fldChar w:fldCharType="end"/>
      </w:r>
    </w:p>
    <w:p w:rsidR="00BB017E" w:rsidRPr="00C816E8" w:rsidRDefault="00BB017E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5554"/>
        <w:gridCol w:w="4563"/>
      </w:tblGrid>
      <w:tr w:rsidR="00BB017E" w:rsidRPr="00C816E8" w:rsidTr="00345A40">
        <w:trPr>
          <w:trHeight w:val="360"/>
        </w:trPr>
        <w:tc>
          <w:tcPr>
            <w:tcW w:w="5554" w:type="dxa"/>
            <w:vMerge w:val="restart"/>
          </w:tcPr>
          <w:p w:rsidR="00BB017E" w:rsidRPr="00C816E8" w:rsidRDefault="00BB017E" w:rsidP="00345A40">
            <w:pPr>
              <w:pStyle w:val="34ffff8"/>
            </w:pPr>
            <w:r w:rsidRPr="00C816E8">
              <w:t>УТВЕРЖДЕН</w:t>
            </w:r>
          </w:p>
          <w:p w:rsidR="00BB017E" w:rsidRPr="00C816E8" w:rsidRDefault="006623DA" w:rsidP="00345A40">
            <w:pPr>
              <w:pStyle w:val="34ffff9"/>
            </w:pPr>
            <w:fldSimple w:instr=" DOCPROPERTY  обозначение_документа  \* MERGEFORMAT ">
              <w:r w:rsidR="00543DFC">
                <w:t>A.B.XXX.XX.XX.X-X.X</w:t>
              </w:r>
            </w:fldSimple>
            <w:r w:rsidR="00BB017E" w:rsidRPr="00C816E8">
              <w:t>-ЛУ</w:t>
            </w:r>
          </w:p>
          <w:p w:rsidR="00BB017E" w:rsidRPr="00C816E8" w:rsidRDefault="00BB017E" w:rsidP="00345A40">
            <w:pPr>
              <w:pStyle w:val="34ffff9"/>
            </w:pPr>
            <w:r w:rsidRPr="00C816E8">
              <w:t>425000</w:t>
            </w:r>
          </w:p>
        </w:tc>
        <w:tc>
          <w:tcPr>
            <w:tcW w:w="4563" w:type="dxa"/>
          </w:tcPr>
          <w:p w:rsidR="00BB017E" w:rsidRPr="00C816E8" w:rsidRDefault="00BB017E" w:rsidP="00345A40">
            <w:pPr>
              <w:pStyle w:val="34ffff8"/>
            </w:pPr>
            <w:r w:rsidRPr="00C816E8">
              <w:t>УТВЕРЖДАЮ</w:t>
            </w:r>
          </w:p>
        </w:tc>
      </w:tr>
      <w:tr w:rsidR="00BB017E" w:rsidRPr="00C816E8" w:rsidTr="00345A40">
        <w:trPr>
          <w:trHeight w:val="630"/>
        </w:trPr>
        <w:tc>
          <w:tcPr>
            <w:tcW w:w="5554" w:type="dxa"/>
            <w:vMerge/>
          </w:tcPr>
          <w:p w:rsidR="00BB017E" w:rsidRPr="00C816E8" w:rsidRDefault="00BB017E" w:rsidP="00345A40"/>
        </w:tc>
        <w:tc>
          <w:tcPr>
            <w:tcW w:w="4563" w:type="dxa"/>
          </w:tcPr>
          <w:p w:rsidR="00BB017E" w:rsidRPr="00C816E8" w:rsidRDefault="00BB017E" w:rsidP="00345A40">
            <w:pPr>
              <w:pStyle w:val="34ffff9"/>
            </w:pPr>
            <w:r w:rsidRPr="00C816E8">
              <w:t>Должность, организация Заказчика</w:t>
            </w:r>
          </w:p>
        </w:tc>
      </w:tr>
      <w:tr w:rsidR="00BB017E" w:rsidRPr="00C816E8" w:rsidTr="00345A40">
        <w:trPr>
          <w:trHeight w:val="353"/>
        </w:trPr>
        <w:tc>
          <w:tcPr>
            <w:tcW w:w="5554" w:type="dxa"/>
            <w:vMerge/>
          </w:tcPr>
          <w:p w:rsidR="00BB017E" w:rsidRPr="00C816E8" w:rsidRDefault="00BB017E" w:rsidP="00345A40"/>
        </w:tc>
        <w:tc>
          <w:tcPr>
            <w:tcW w:w="4563" w:type="dxa"/>
          </w:tcPr>
          <w:p w:rsidR="00BB017E" w:rsidRPr="00C816E8" w:rsidRDefault="00BB017E" w:rsidP="00B617AD">
            <w:pPr>
              <w:pStyle w:val="34ffff9"/>
            </w:pPr>
            <w:r w:rsidRPr="00C816E8">
              <w:t>____________________ И. О. Фамилия</w:t>
            </w:r>
          </w:p>
          <w:p w:rsidR="00BB017E" w:rsidRPr="00C816E8" w:rsidRDefault="00BB017E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543DFC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BB017E" w:rsidRPr="00C816E8" w:rsidRDefault="00BB017E" w:rsidP="00801734">
      <w:pPr>
        <w:pStyle w:val="34f5"/>
      </w:pPr>
    </w:p>
    <w:p w:rsidR="00BB017E" w:rsidRDefault="00BB017E" w:rsidP="00801734">
      <w:pPr>
        <w:pStyle w:val="34f5"/>
      </w:pPr>
      <w:bookmarkStart w:id="0" w:name="_GoBack"/>
      <w:bookmarkEnd w:id="0"/>
    </w:p>
    <w:p w:rsidR="00BB017E" w:rsidRDefault="00BB017E" w:rsidP="00801734">
      <w:pPr>
        <w:pStyle w:val="34f5"/>
      </w:pPr>
    </w:p>
    <w:p w:rsidR="00BB017E" w:rsidRPr="00C816E8" w:rsidRDefault="00BB017E" w:rsidP="00801734">
      <w:pPr>
        <w:pStyle w:val="34f5"/>
      </w:pPr>
    </w:p>
    <w:p w:rsidR="00BB017E" w:rsidRPr="00C816E8" w:rsidRDefault="00BB017E" w:rsidP="00801734">
      <w:pPr>
        <w:pStyle w:val="34f5"/>
      </w:pPr>
    </w:p>
    <w:p w:rsidR="00BB017E" w:rsidRPr="00C816E8" w:rsidRDefault="006623DA" w:rsidP="00801734">
      <w:pPr>
        <w:pStyle w:val="34ffb"/>
      </w:pPr>
      <w:fldSimple w:instr=" DOCPROPERTY  полное_название_системы  \* MERGEFORMAT ">
        <w:r w:rsidR="00543DFC">
          <w:t>Полное название системы</w:t>
        </w:r>
      </w:fldSimple>
    </w:p>
    <w:p w:rsidR="00BB017E" w:rsidRPr="00C816E8" w:rsidRDefault="00BB017E" w:rsidP="00801734">
      <w:pPr>
        <w:pStyle w:val="34ffc"/>
      </w:pPr>
      <w:r w:rsidRPr="00C816E8">
        <w:t>(</w:t>
      </w:r>
      <w:fldSimple w:instr=" DOCPROPERTY  краткое_название_системы  \* MERGEFORMAT ">
        <w:r w:rsidR="00543DFC">
          <w:t>Краткое название системы</w:t>
        </w:r>
      </w:fldSimple>
      <w:r w:rsidRPr="00C816E8">
        <w:t>)</w:t>
      </w:r>
    </w:p>
    <w:p w:rsidR="00BB017E" w:rsidRPr="00C816E8" w:rsidRDefault="006623DA" w:rsidP="00801734">
      <w:pPr>
        <w:pStyle w:val="34ffd"/>
      </w:pPr>
      <w:fldSimple w:instr=" DOCPROPERTY  Title  \* MERGEFORMAT ">
        <w:r w:rsidR="00543DFC">
          <w:t>Чертеж</w:t>
        </w:r>
      </w:fldSimple>
    </w:p>
    <w:p w:rsidR="00BB017E" w:rsidRDefault="00BB017E" w:rsidP="00801734">
      <w:pPr>
        <w:pStyle w:val="34ffa"/>
      </w:pPr>
      <w:r w:rsidRPr="00C816E8">
        <w:fldChar w:fldCharType="begin"/>
      </w:r>
      <w:r w:rsidRPr="00C816E8">
        <w:instrText xml:space="preserve"> DOCPROPERTY  </w:instrText>
      </w:r>
      <w:r w:rsidRPr="00C816E8">
        <w:rPr>
          <w:highlight w:val="lightGray"/>
        </w:rPr>
        <w:instrText>обозначение</w:instrText>
      </w:r>
      <w:r w:rsidRPr="00C816E8">
        <w:instrText xml:space="preserve">_документа  \* MERGEFORMAT </w:instrText>
      </w:r>
      <w:r w:rsidRPr="00C816E8">
        <w:fldChar w:fldCharType="separate"/>
      </w:r>
      <w:r w:rsidR="00543DFC">
        <w:t>A.B.XXX.XX.XX.X-X.X</w:t>
      </w:r>
      <w:r w:rsidRPr="00C816E8">
        <w:fldChar w:fldCharType="end"/>
      </w:r>
    </w:p>
    <w:p w:rsidR="00BB017E" w:rsidRDefault="00BB017E" w:rsidP="00801734">
      <w:pPr>
        <w:pStyle w:val="34f5"/>
      </w:pPr>
    </w:p>
    <w:p w:rsidR="00BB017E" w:rsidRPr="00E53229" w:rsidRDefault="00BB017E" w:rsidP="00801734">
      <w:pPr>
        <w:pStyle w:val="34f5"/>
      </w:pPr>
    </w:p>
    <w:p w:rsidR="00FA509C" w:rsidRPr="00E53229" w:rsidRDefault="00FA509C" w:rsidP="00801734">
      <w:pPr>
        <w:pStyle w:val="34f5"/>
      </w:pPr>
    </w:p>
    <w:p w:rsidR="00BB017E" w:rsidRDefault="00BB017E" w:rsidP="00801734">
      <w:pPr>
        <w:pStyle w:val="34f5"/>
      </w:pPr>
    </w:p>
    <w:p w:rsidR="00BB017E" w:rsidRDefault="00BB017E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4564"/>
        <w:gridCol w:w="990"/>
        <w:gridCol w:w="4563"/>
      </w:tblGrid>
      <w:tr w:rsidR="00BB017E" w:rsidRPr="00C816E8" w:rsidTr="00345A40">
        <w:trPr>
          <w:trHeight w:val="404"/>
        </w:trPr>
        <w:tc>
          <w:tcPr>
            <w:tcW w:w="4564" w:type="dxa"/>
            <w:vAlign w:val="center"/>
          </w:tcPr>
          <w:p w:rsidR="00BB017E" w:rsidRPr="00C816E8" w:rsidRDefault="00BB017E" w:rsidP="00345A40">
            <w:pPr>
              <w:pStyle w:val="34ffff8"/>
            </w:pPr>
            <w:r w:rsidRPr="00C816E8">
              <w:t>СОГЛАСОВАНО</w:t>
            </w:r>
          </w:p>
        </w:tc>
        <w:tc>
          <w:tcPr>
            <w:tcW w:w="990" w:type="dxa"/>
            <w:vAlign w:val="center"/>
          </w:tcPr>
          <w:p w:rsidR="00BB017E" w:rsidRPr="00C816E8" w:rsidRDefault="00BB017E" w:rsidP="00345A40">
            <w:pPr>
              <w:pStyle w:val="34ffff9"/>
            </w:pPr>
          </w:p>
        </w:tc>
        <w:tc>
          <w:tcPr>
            <w:tcW w:w="4563" w:type="dxa"/>
            <w:vAlign w:val="center"/>
          </w:tcPr>
          <w:p w:rsidR="00BB017E" w:rsidRPr="00C816E8" w:rsidRDefault="00BB017E" w:rsidP="00345A40">
            <w:pPr>
              <w:pStyle w:val="34ffff9"/>
            </w:pPr>
          </w:p>
        </w:tc>
      </w:tr>
      <w:tr w:rsidR="00BB017E" w:rsidRPr="00C816E8" w:rsidTr="00345A40">
        <w:trPr>
          <w:trHeight w:val="868"/>
        </w:trPr>
        <w:tc>
          <w:tcPr>
            <w:tcW w:w="4564" w:type="dxa"/>
          </w:tcPr>
          <w:p w:rsidR="00BB017E" w:rsidRPr="00C816E8" w:rsidRDefault="00BB017E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BB017E" w:rsidRPr="00C816E8" w:rsidRDefault="00BB017E" w:rsidP="00345A40">
            <w:pPr>
              <w:pStyle w:val="34ffff9"/>
            </w:pPr>
          </w:p>
        </w:tc>
        <w:tc>
          <w:tcPr>
            <w:tcW w:w="4563" w:type="dxa"/>
          </w:tcPr>
          <w:p w:rsidR="00BB017E" w:rsidRPr="00C816E8" w:rsidRDefault="00BB017E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BB017E" w:rsidRPr="00C816E8" w:rsidTr="00345A40">
        <w:trPr>
          <w:trHeight w:val="404"/>
        </w:trPr>
        <w:tc>
          <w:tcPr>
            <w:tcW w:w="4564" w:type="dxa"/>
          </w:tcPr>
          <w:p w:rsidR="00BB017E" w:rsidRPr="00C816E8" w:rsidRDefault="00BB017E" w:rsidP="00345A40">
            <w:pPr>
              <w:pStyle w:val="34ffff9"/>
            </w:pPr>
            <w:r w:rsidRPr="00C816E8">
              <w:t>____________________ И. О. Фамилия</w:t>
            </w:r>
          </w:p>
          <w:p w:rsidR="00BB017E" w:rsidRPr="00C816E8" w:rsidRDefault="00BB017E" w:rsidP="00345A40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543DFC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BB017E" w:rsidRPr="00C816E8" w:rsidRDefault="00BB017E" w:rsidP="00345A40">
            <w:pPr>
              <w:pStyle w:val="34ffff9"/>
            </w:pPr>
          </w:p>
        </w:tc>
        <w:tc>
          <w:tcPr>
            <w:tcW w:w="4563" w:type="dxa"/>
          </w:tcPr>
          <w:p w:rsidR="00BB017E" w:rsidRPr="00C816E8" w:rsidRDefault="00BB017E" w:rsidP="00B617AD">
            <w:pPr>
              <w:pStyle w:val="34ffff9"/>
            </w:pPr>
            <w:r w:rsidRPr="00C816E8">
              <w:t>____________________ И. О. Фамилия</w:t>
            </w:r>
          </w:p>
          <w:p w:rsidR="00BB017E" w:rsidRPr="00C816E8" w:rsidRDefault="00BB017E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543DFC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  <w:tr w:rsidR="00BB017E" w:rsidRPr="00C816E8" w:rsidTr="00345A40">
        <w:trPr>
          <w:trHeight w:val="404"/>
        </w:trPr>
        <w:tc>
          <w:tcPr>
            <w:tcW w:w="4564" w:type="dxa"/>
            <w:vAlign w:val="center"/>
          </w:tcPr>
          <w:p w:rsidR="00BB017E" w:rsidRPr="00C816E8" w:rsidRDefault="00BB017E" w:rsidP="00345A40">
            <w:pPr>
              <w:pStyle w:val="34ffff8"/>
            </w:pPr>
          </w:p>
        </w:tc>
        <w:tc>
          <w:tcPr>
            <w:tcW w:w="990" w:type="dxa"/>
            <w:vAlign w:val="center"/>
          </w:tcPr>
          <w:p w:rsidR="00BB017E" w:rsidRPr="00C816E8" w:rsidRDefault="00BB017E" w:rsidP="00345A40">
            <w:pPr>
              <w:pStyle w:val="34ffff8"/>
            </w:pPr>
          </w:p>
        </w:tc>
        <w:tc>
          <w:tcPr>
            <w:tcW w:w="4563" w:type="dxa"/>
            <w:vAlign w:val="center"/>
          </w:tcPr>
          <w:p w:rsidR="00BB017E" w:rsidRPr="00C816E8" w:rsidRDefault="00BB017E" w:rsidP="00345A40">
            <w:pPr>
              <w:pStyle w:val="34ffff8"/>
            </w:pPr>
          </w:p>
        </w:tc>
      </w:tr>
      <w:tr w:rsidR="00BB017E" w:rsidRPr="00C816E8" w:rsidTr="00345A40">
        <w:trPr>
          <w:trHeight w:val="864"/>
        </w:trPr>
        <w:tc>
          <w:tcPr>
            <w:tcW w:w="4564" w:type="dxa"/>
          </w:tcPr>
          <w:p w:rsidR="00BB017E" w:rsidRPr="00C816E8" w:rsidRDefault="00BB017E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BB017E" w:rsidRPr="00C816E8" w:rsidRDefault="00BB017E" w:rsidP="00345A40">
            <w:pPr>
              <w:pStyle w:val="34ffff9"/>
            </w:pPr>
          </w:p>
        </w:tc>
        <w:tc>
          <w:tcPr>
            <w:tcW w:w="4563" w:type="dxa"/>
          </w:tcPr>
          <w:p w:rsidR="00BB017E" w:rsidRPr="00C816E8" w:rsidRDefault="00BB017E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BB017E" w:rsidRPr="00C816E8" w:rsidTr="00345A40">
        <w:trPr>
          <w:trHeight w:val="643"/>
        </w:trPr>
        <w:tc>
          <w:tcPr>
            <w:tcW w:w="4564" w:type="dxa"/>
          </w:tcPr>
          <w:p w:rsidR="00BB017E" w:rsidRPr="00C816E8" w:rsidRDefault="00BB017E" w:rsidP="00B617AD">
            <w:pPr>
              <w:pStyle w:val="34ffff9"/>
            </w:pPr>
            <w:r w:rsidRPr="00C816E8">
              <w:t>____________________ И. О. Фамилия</w:t>
            </w:r>
          </w:p>
          <w:p w:rsidR="00BB017E" w:rsidRPr="00C816E8" w:rsidRDefault="00BB017E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543DFC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BB017E" w:rsidRPr="00C816E8" w:rsidRDefault="00BB017E" w:rsidP="00345A40">
            <w:pPr>
              <w:pStyle w:val="34ffff9"/>
            </w:pPr>
          </w:p>
        </w:tc>
        <w:tc>
          <w:tcPr>
            <w:tcW w:w="4563" w:type="dxa"/>
          </w:tcPr>
          <w:p w:rsidR="00BB017E" w:rsidRPr="00C816E8" w:rsidRDefault="00BB017E" w:rsidP="00B617AD">
            <w:pPr>
              <w:pStyle w:val="34ffff9"/>
            </w:pPr>
            <w:r w:rsidRPr="00C816E8">
              <w:t>____________________ И. О. Фамилия</w:t>
            </w:r>
          </w:p>
          <w:p w:rsidR="00BB017E" w:rsidRPr="00C816E8" w:rsidRDefault="00BB017E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543DFC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BB017E" w:rsidRPr="00801734" w:rsidRDefault="00BB017E" w:rsidP="00801734">
      <w:pPr>
        <w:pStyle w:val="34f5"/>
        <w:rPr>
          <w:lang w:val="en-US"/>
        </w:rPr>
      </w:pPr>
    </w:p>
    <w:p w:rsidR="00E3465E" w:rsidRPr="00E3465E" w:rsidRDefault="00E3465E" w:rsidP="00264594">
      <w:pPr>
        <w:pStyle w:val="34f5"/>
      </w:pPr>
    </w:p>
    <w:p w:rsidR="0069117E" w:rsidRDefault="0069117E" w:rsidP="003F38DF">
      <w:pPr>
        <w:pStyle w:val="34b"/>
        <w:sectPr w:rsidR="0069117E" w:rsidSect="00BA4372">
          <w:headerReference w:type="default" r:id="rId9"/>
          <w:headerReference w:type="first" r:id="rId10"/>
          <w:pgSz w:w="11906" w:h="16838" w:code="9"/>
          <w:pgMar w:top="851" w:right="567" w:bottom="851" w:left="1418" w:header="284" w:footer="340" w:gutter="0"/>
          <w:cols w:space="708"/>
          <w:docGrid w:linePitch="360"/>
        </w:sectPr>
      </w:pPr>
    </w:p>
    <w:p w:rsidR="00C53AC2" w:rsidRDefault="00E85E29" w:rsidP="00E85E29">
      <w:pPr>
        <w:pStyle w:val="3418"/>
      </w:pPr>
      <w:r>
        <w:lastRenderedPageBreak/>
        <w:t>Содержание</w:t>
      </w:r>
    </w:p>
    <w:p w:rsidR="00FA509C" w:rsidRDefault="00380491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r>
        <w:fldChar w:fldCharType="begin"/>
      </w:r>
      <w:r>
        <w:instrText xml:space="preserve"> TOC \o "2-3" </w:instrText>
      </w:r>
      <w:r w:rsidRPr="00380491">
        <w:instrText xml:space="preserve">\f </w:instrText>
      </w:r>
      <w:r>
        <w:instrText xml:space="preserve">\h \z \t "Заголовок 1;1;34_Заголовок_1_Дополнительный;1" </w:instrText>
      </w:r>
      <w:r>
        <w:fldChar w:fldCharType="separate"/>
      </w:r>
      <w:hyperlink w:anchor="_Toc2607220" w:history="1">
        <w:r w:rsidR="00FA509C" w:rsidRPr="009F4EAE">
          <w:rPr>
            <w:rStyle w:val="af8"/>
          </w:rPr>
          <w:t>1 Наименование чертежа</w:t>
        </w:r>
        <w:r w:rsidR="00FA509C">
          <w:rPr>
            <w:webHidden/>
          </w:rPr>
          <w:tab/>
        </w:r>
        <w:r w:rsidR="00FA509C">
          <w:rPr>
            <w:webHidden/>
          </w:rPr>
          <w:fldChar w:fldCharType="begin"/>
        </w:r>
        <w:r w:rsidR="00FA509C">
          <w:rPr>
            <w:webHidden/>
          </w:rPr>
          <w:instrText xml:space="preserve"> PAGEREF _Toc2607220 \h </w:instrText>
        </w:r>
        <w:r w:rsidR="00FA509C">
          <w:rPr>
            <w:webHidden/>
          </w:rPr>
        </w:r>
        <w:r w:rsidR="00FA509C">
          <w:rPr>
            <w:webHidden/>
          </w:rPr>
          <w:fldChar w:fldCharType="separate"/>
        </w:r>
        <w:r w:rsidR="00543DFC">
          <w:rPr>
            <w:webHidden/>
          </w:rPr>
          <w:t>3</w:t>
        </w:r>
        <w:r w:rsidR="00FA509C">
          <w:rPr>
            <w:webHidden/>
          </w:rPr>
          <w:fldChar w:fldCharType="end"/>
        </w:r>
      </w:hyperlink>
    </w:p>
    <w:p w:rsidR="00FA509C" w:rsidRDefault="00D60CF0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2607221" w:history="1">
        <w:r w:rsidR="00FA509C" w:rsidRPr="009F4EAE">
          <w:rPr>
            <w:rStyle w:val="af8"/>
          </w:rPr>
          <w:t>Приложение А. Название приложения</w:t>
        </w:r>
        <w:r w:rsidR="00FA509C">
          <w:rPr>
            <w:webHidden/>
          </w:rPr>
          <w:tab/>
        </w:r>
        <w:r w:rsidR="00FA509C">
          <w:rPr>
            <w:webHidden/>
          </w:rPr>
          <w:fldChar w:fldCharType="begin"/>
        </w:r>
        <w:r w:rsidR="00FA509C">
          <w:rPr>
            <w:webHidden/>
          </w:rPr>
          <w:instrText xml:space="preserve"> PAGEREF _Toc2607221 \h </w:instrText>
        </w:r>
        <w:r w:rsidR="00FA509C">
          <w:rPr>
            <w:webHidden/>
          </w:rPr>
        </w:r>
        <w:r w:rsidR="00FA509C">
          <w:rPr>
            <w:webHidden/>
          </w:rPr>
          <w:fldChar w:fldCharType="separate"/>
        </w:r>
        <w:r w:rsidR="00543DFC">
          <w:rPr>
            <w:webHidden/>
          </w:rPr>
          <w:t>6</w:t>
        </w:r>
        <w:r w:rsidR="00FA509C">
          <w:rPr>
            <w:webHidden/>
          </w:rPr>
          <w:fldChar w:fldCharType="end"/>
        </w:r>
      </w:hyperlink>
    </w:p>
    <w:p w:rsidR="00FA509C" w:rsidRDefault="00D60CF0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607222" w:history="1">
        <w:r w:rsidR="00FA509C" w:rsidRPr="009F4EAE">
          <w:rPr>
            <w:rStyle w:val="af8"/>
            <w:noProof/>
          </w:rPr>
          <w:t>А.1 Заголовок 2</w:t>
        </w:r>
        <w:r w:rsidR="00FA509C">
          <w:rPr>
            <w:noProof/>
            <w:webHidden/>
          </w:rPr>
          <w:tab/>
        </w:r>
        <w:r w:rsidR="00FA509C">
          <w:rPr>
            <w:noProof/>
            <w:webHidden/>
          </w:rPr>
          <w:fldChar w:fldCharType="begin"/>
        </w:r>
        <w:r w:rsidR="00FA509C">
          <w:rPr>
            <w:noProof/>
            <w:webHidden/>
          </w:rPr>
          <w:instrText xml:space="preserve"> PAGEREF _Toc2607222 \h </w:instrText>
        </w:r>
        <w:r w:rsidR="00FA509C">
          <w:rPr>
            <w:noProof/>
            <w:webHidden/>
          </w:rPr>
        </w:r>
        <w:r w:rsidR="00FA509C">
          <w:rPr>
            <w:noProof/>
            <w:webHidden/>
          </w:rPr>
          <w:fldChar w:fldCharType="separate"/>
        </w:r>
        <w:r w:rsidR="00543DFC">
          <w:rPr>
            <w:noProof/>
            <w:webHidden/>
          </w:rPr>
          <w:t>6</w:t>
        </w:r>
        <w:r w:rsidR="00FA509C">
          <w:rPr>
            <w:noProof/>
            <w:webHidden/>
          </w:rPr>
          <w:fldChar w:fldCharType="end"/>
        </w:r>
      </w:hyperlink>
    </w:p>
    <w:p w:rsidR="00FA509C" w:rsidRDefault="00D60CF0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2607223" w:history="1">
        <w:r w:rsidR="00FA509C" w:rsidRPr="009F4EAE">
          <w:rPr>
            <w:rStyle w:val="af8"/>
          </w:rPr>
          <w:t>Перечень сокращений</w:t>
        </w:r>
        <w:r w:rsidR="00FA509C">
          <w:rPr>
            <w:webHidden/>
          </w:rPr>
          <w:tab/>
        </w:r>
        <w:r w:rsidR="00FA509C">
          <w:rPr>
            <w:webHidden/>
          </w:rPr>
          <w:fldChar w:fldCharType="begin"/>
        </w:r>
        <w:r w:rsidR="00FA509C">
          <w:rPr>
            <w:webHidden/>
          </w:rPr>
          <w:instrText xml:space="preserve"> PAGEREF _Toc2607223 \h </w:instrText>
        </w:r>
        <w:r w:rsidR="00FA509C">
          <w:rPr>
            <w:webHidden/>
          </w:rPr>
        </w:r>
        <w:r w:rsidR="00FA509C">
          <w:rPr>
            <w:webHidden/>
          </w:rPr>
          <w:fldChar w:fldCharType="separate"/>
        </w:r>
        <w:r w:rsidR="00543DFC">
          <w:rPr>
            <w:webHidden/>
          </w:rPr>
          <w:t>7</w:t>
        </w:r>
        <w:r w:rsidR="00FA509C">
          <w:rPr>
            <w:webHidden/>
          </w:rPr>
          <w:fldChar w:fldCharType="end"/>
        </w:r>
      </w:hyperlink>
    </w:p>
    <w:p w:rsidR="00FA509C" w:rsidRDefault="00D60CF0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2607224" w:history="1">
        <w:r w:rsidR="00FA509C" w:rsidRPr="009F4EAE">
          <w:rPr>
            <w:rStyle w:val="af8"/>
          </w:rPr>
          <w:t>Перечень терминов</w:t>
        </w:r>
        <w:r w:rsidR="00FA509C">
          <w:rPr>
            <w:webHidden/>
          </w:rPr>
          <w:tab/>
        </w:r>
        <w:r w:rsidR="00FA509C">
          <w:rPr>
            <w:webHidden/>
          </w:rPr>
          <w:fldChar w:fldCharType="begin"/>
        </w:r>
        <w:r w:rsidR="00FA509C">
          <w:rPr>
            <w:webHidden/>
          </w:rPr>
          <w:instrText xml:space="preserve"> PAGEREF _Toc2607224 \h </w:instrText>
        </w:r>
        <w:r w:rsidR="00FA509C">
          <w:rPr>
            <w:webHidden/>
          </w:rPr>
        </w:r>
        <w:r w:rsidR="00FA509C">
          <w:rPr>
            <w:webHidden/>
          </w:rPr>
          <w:fldChar w:fldCharType="separate"/>
        </w:r>
        <w:r w:rsidR="00543DFC">
          <w:rPr>
            <w:webHidden/>
          </w:rPr>
          <w:t>8</w:t>
        </w:r>
        <w:r w:rsidR="00FA509C">
          <w:rPr>
            <w:webHidden/>
          </w:rPr>
          <w:fldChar w:fldCharType="end"/>
        </w:r>
      </w:hyperlink>
    </w:p>
    <w:p w:rsidR="00BA4372" w:rsidRDefault="00380491" w:rsidP="00E10079">
      <w:pPr>
        <w:pStyle w:val="34b"/>
      </w:pPr>
      <w:r>
        <w:fldChar w:fldCharType="end"/>
      </w:r>
    </w:p>
    <w:p w:rsidR="00E3465E" w:rsidRDefault="00E3465E" w:rsidP="00AF604E">
      <w:pPr>
        <w:pStyle w:val="34fffa"/>
        <w:rPr>
          <w:lang w:val="en-US"/>
        </w:rPr>
      </w:pPr>
    </w:p>
    <w:p w:rsidR="001F56D2" w:rsidRDefault="001F56D2" w:rsidP="00AF604E">
      <w:pPr>
        <w:pStyle w:val="34fffa"/>
        <w:rPr>
          <w:lang w:val="en-US"/>
        </w:rPr>
        <w:sectPr w:rsidR="001F56D2" w:rsidSect="008E77B3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 w:code="9"/>
          <w:pgMar w:top="851" w:right="567" w:bottom="1701" w:left="1418" w:header="283" w:footer="340" w:gutter="0"/>
          <w:cols w:space="708"/>
          <w:titlePg/>
          <w:docGrid w:linePitch="360"/>
        </w:sectPr>
      </w:pPr>
    </w:p>
    <w:p w:rsidR="00D47C08" w:rsidRDefault="00774A35" w:rsidP="00D47C08">
      <w:pPr>
        <w:pStyle w:val="1"/>
        <w:rPr>
          <w:lang w:val="ru-RU"/>
        </w:rPr>
      </w:pPr>
      <w:bookmarkStart w:id="1" w:name="_Toc2607220"/>
      <w:r>
        <w:rPr>
          <w:lang w:val="ru-RU"/>
        </w:rPr>
        <w:lastRenderedPageBreak/>
        <w:t>Наименование чертежа</w:t>
      </w:r>
      <w:bookmarkEnd w:id="1"/>
    </w:p>
    <w:p w:rsidR="00834DB2" w:rsidRDefault="00834DB2" w:rsidP="00AF604E">
      <w:pPr>
        <w:pStyle w:val="34f9"/>
        <w:rPr>
          <w:lang w:val="en-US"/>
        </w:rPr>
      </w:pPr>
    </w:p>
    <w:p w:rsidR="00AF604E" w:rsidRDefault="00AF604E" w:rsidP="00834DB2">
      <w:pPr>
        <w:pStyle w:val="34b"/>
        <w:rPr>
          <w:lang w:val="en-US"/>
        </w:rPr>
      </w:pPr>
    </w:p>
    <w:p w:rsidR="001F56D2" w:rsidRPr="001F56D2" w:rsidRDefault="001F56D2" w:rsidP="00176583">
      <w:pPr>
        <w:pStyle w:val="34fffa"/>
        <w:rPr>
          <w:lang w:val="en-US"/>
        </w:rPr>
      </w:pPr>
    </w:p>
    <w:p w:rsidR="00441C13" w:rsidRDefault="00441C13" w:rsidP="00176583">
      <w:pPr>
        <w:pStyle w:val="34fffa"/>
        <w:sectPr w:rsidR="00441C13" w:rsidSect="001F56D2">
          <w:headerReference w:type="default" r:id="rId15"/>
          <w:headerReference w:type="first" r:id="rId16"/>
          <w:pgSz w:w="16840" w:h="23814" w:code="8"/>
          <w:pgMar w:top="851" w:right="567" w:bottom="1701" w:left="1418" w:header="284" w:footer="340" w:gutter="0"/>
          <w:cols w:space="708"/>
          <w:docGrid w:linePitch="360"/>
        </w:sectPr>
      </w:pPr>
    </w:p>
    <w:p w:rsidR="00A96ED4" w:rsidRDefault="00A96ED4" w:rsidP="00A96ED4">
      <w:pPr>
        <w:pStyle w:val="34b"/>
      </w:pPr>
    </w:p>
    <w:p w:rsidR="00A96ED4" w:rsidRDefault="00A96ED4" w:rsidP="00A96ED4">
      <w:pPr>
        <w:pStyle w:val="34ffffb"/>
      </w:pPr>
      <w:r>
        <w:t>Инструкция по заполнению документа:</w:t>
      </w:r>
    </w:p>
    <w:p w:rsidR="004C2D97" w:rsidRDefault="004C2D97" w:rsidP="004C2D97">
      <w:pPr>
        <w:pStyle w:val="34ffffb"/>
      </w:pPr>
      <w:r>
        <w:t xml:space="preserve">Данный шаблон предназначен всех видов чертежей, входящих в комплект документов </w:t>
      </w:r>
      <w:proofErr w:type="gramStart"/>
      <w:r>
        <w:t>на</w:t>
      </w:r>
      <w:proofErr w:type="gramEnd"/>
      <w:r>
        <w:t xml:space="preserve"> </w:t>
      </w:r>
      <w:proofErr w:type="gramStart"/>
      <w:r>
        <w:t>АС</w:t>
      </w:r>
      <w:proofErr w:type="gramEnd"/>
      <w:r>
        <w:t xml:space="preserve"> согласно требованиям ГОСТ 34.</w:t>
      </w:r>
    </w:p>
    <w:p w:rsidR="00A96ED4" w:rsidRPr="00760811" w:rsidRDefault="00A96ED4" w:rsidP="00A96ED4">
      <w:pPr>
        <w:pStyle w:val="34ffffb"/>
      </w:pPr>
      <w:r>
        <w:t>Наименование и обозначение документа для каждого вида чертежа в данном шаблоне выполнено с помощью полей типа «</w:t>
      </w:r>
      <w:proofErr w:type="spellStart"/>
      <w:r>
        <w:rPr>
          <w:lang w:val="en-US"/>
        </w:rPr>
        <w:t>DocProperty</w:t>
      </w:r>
      <w:proofErr w:type="spellEnd"/>
      <w:r>
        <w:t>».</w:t>
      </w:r>
    </w:p>
    <w:p w:rsidR="00A96ED4" w:rsidRDefault="00A96ED4" w:rsidP="00A96ED4">
      <w:pPr>
        <w:pStyle w:val="34ffffb"/>
      </w:pPr>
      <w:r>
        <w:t>а) Укажите наименование документа в поле «Название» окна «Свойства» в зависимости от вида чертежа. Наименование документа аналогично названию чертежа. Названия чертежей приведены ниже в пунктах 1—3.</w:t>
      </w:r>
    </w:p>
    <w:p w:rsidR="00A96ED4" w:rsidRDefault="00A96ED4" w:rsidP="00A96ED4">
      <w:pPr>
        <w:pStyle w:val="34ffffb"/>
      </w:pPr>
      <w:r>
        <w:t>б) Укажите обозначение документа в поле «</w:t>
      </w:r>
      <w:proofErr w:type="spellStart"/>
      <w:r>
        <w:t>обозначение_документа</w:t>
      </w:r>
      <w:proofErr w:type="spellEnd"/>
      <w:r>
        <w:t xml:space="preserve">» на закладке «Прочие» окна «Свойства». Обозначение каждого </w:t>
      </w:r>
      <w:r w:rsidR="00810755">
        <w:t xml:space="preserve">вида </w:t>
      </w:r>
      <w:r>
        <w:t xml:space="preserve">документа приведено под его наименованием в описании видов </w:t>
      </w:r>
      <w:r w:rsidR="00947727">
        <w:t>чертежей</w:t>
      </w:r>
      <w:r>
        <w:t xml:space="preserve"> в пунктах 1—3.</w:t>
      </w:r>
    </w:p>
    <w:p w:rsidR="00A96ED4" w:rsidRDefault="00A96ED4" w:rsidP="00A96ED4">
      <w:pPr>
        <w:pStyle w:val="34ffffb"/>
      </w:pPr>
      <w:r>
        <w:t>в) Обновите поля документа и поля основных надписей в колонтитулах.</w:t>
      </w:r>
    </w:p>
    <w:p w:rsidR="00A96ED4" w:rsidRDefault="00A96ED4" w:rsidP="00A96ED4">
      <w:pPr>
        <w:pStyle w:val="34ffffb"/>
      </w:pPr>
      <w:r>
        <w:t>г) Укажите название чертежа в заголовке раздела 1 (</w:t>
      </w:r>
      <w:proofErr w:type="gramStart"/>
      <w:r>
        <w:t>вместо</w:t>
      </w:r>
      <w:proofErr w:type="gramEnd"/>
      <w:r>
        <w:t xml:space="preserve"> «</w:t>
      </w:r>
      <w:proofErr w:type="gramStart"/>
      <w:r>
        <w:t>Наименование</w:t>
      </w:r>
      <w:proofErr w:type="gramEnd"/>
      <w:r>
        <w:t xml:space="preserve"> чертежа»).</w:t>
      </w:r>
    </w:p>
    <w:p w:rsidR="00A96ED4" w:rsidRDefault="00A96ED4" w:rsidP="00A96ED4">
      <w:pPr>
        <w:pStyle w:val="34ffffb"/>
      </w:pPr>
      <w:r>
        <w:t xml:space="preserve">д) Ниже заголовка </w:t>
      </w:r>
      <w:proofErr w:type="gramStart"/>
      <w:r>
        <w:t>разместите чертеж</w:t>
      </w:r>
      <w:proofErr w:type="gramEnd"/>
      <w:r>
        <w:t>. Требования к чертежу каждого вида приведены ниже в пунктах 1—3.</w:t>
      </w:r>
    </w:p>
    <w:p w:rsidR="00A96ED4" w:rsidRDefault="00A96ED4" w:rsidP="00A96ED4">
      <w:pPr>
        <w:pStyle w:val="34ffffb"/>
      </w:pPr>
      <w:r>
        <w:t>е) Ниже чертежа (при необходимости) разместите краткие аннотации и пояснения к нему.</w:t>
      </w:r>
    </w:p>
    <w:p w:rsidR="00A96ED4" w:rsidRPr="00760811" w:rsidRDefault="00A96ED4" w:rsidP="00A96ED4">
      <w:pPr>
        <w:pStyle w:val="34ffffb"/>
      </w:pPr>
      <w:r>
        <w:rPr>
          <w:lang w:eastAsia="ru-RU"/>
        </w:rPr>
        <w:t xml:space="preserve">ж) В таблице раздела «Перечень сокращений» укажите все используемые в </w:t>
      </w:r>
      <w:r>
        <w:t>чертеже</w:t>
      </w:r>
      <w:r w:rsidRPr="00834DB2">
        <w:t xml:space="preserve"> условны</w:t>
      </w:r>
      <w:r>
        <w:t>е</w:t>
      </w:r>
      <w:r w:rsidRPr="00834DB2">
        <w:t xml:space="preserve"> обозначени</w:t>
      </w:r>
      <w:r>
        <w:t>я</w:t>
      </w:r>
      <w:r w:rsidRPr="00834DB2">
        <w:t>, предусмотр</w:t>
      </w:r>
      <w:r>
        <w:t>енные действующими стандартами</w:t>
      </w:r>
      <w:r>
        <w:rPr>
          <w:lang w:eastAsia="ru-RU"/>
        </w:rPr>
        <w:t>.</w:t>
      </w:r>
    </w:p>
    <w:p w:rsidR="00A96ED4" w:rsidRDefault="00A96ED4" w:rsidP="00A96ED4">
      <w:pPr>
        <w:pStyle w:val="34ffffb"/>
      </w:pPr>
    </w:p>
    <w:p w:rsidR="00A96ED4" w:rsidRPr="00760811" w:rsidRDefault="00A96ED4" w:rsidP="00A96ED4">
      <w:pPr>
        <w:pStyle w:val="34ffffb"/>
      </w:pPr>
    </w:p>
    <w:p w:rsidR="00A96ED4" w:rsidRDefault="00A96ED4" w:rsidP="00A96ED4">
      <w:pPr>
        <w:pStyle w:val="34a0"/>
      </w:pPr>
      <w:r>
        <w:t xml:space="preserve">1. </w:t>
      </w:r>
      <w:r w:rsidRPr="00A55554">
        <w:t>Чертеж общего вида</w:t>
      </w:r>
    </w:p>
    <w:p w:rsidR="00A96ED4" w:rsidRPr="00834DB2" w:rsidRDefault="00A96ED4" w:rsidP="00A96ED4">
      <w:pPr>
        <w:pStyle w:val="34a0"/>
      </w:pPr>
      <w:r>
        <w:t xml:space="preserve">Обозначение документа: </w:t>
      </w:r>
      <w:r w:rsidRPr="00797244">
        <w:t>ВО</w:t>
      </w:r>
    </w:p>
    <w:p w:rsidR="00A96ED4" w:rsidRPr="00103211" w:rsidRDefault="00A96ED4" w:rsidP="00A96ED4">
      <w:pPr>
        <w:pStyle w:val="34a0"/>
        <w:rPr>
          <w:lang w:eastAsia="ru-RU"/>
        </w:rPr>
      </w:pPr>
      <w:r w:rsidRPr="00103211">
        <w:rPr>
          <w:lang w:eastAsia="ru-RU"/>
        </w:rPr>
        <w:t>Чертеж обще</w:t>
      </w:r>
      <w:r>
        <w:rPr>
          <w:lang w:eastAsia="ru-RU"/>
        </w:rPr>
        <w:t>го вида щита (пульта) содержит:</w:t>
      </w:r>
    </w:p>
    <w:p w:rsidR="00A96ED4" w:rsidRPr="00103211" w:rsidRDefault="00A96ED4" w:rsidP="00A96ED4">
      <w:pPr>
        <w:pStyle w:val="34a0"/>
        <w:rPr>
          <w:lang w:eastAsia="ru-RU"/>
        </w:rPr>
      </w:pPr>
      <w:r w:rsidRPr="00103211">
        <w:rPr>
          <w:lang w:eastAsia="ru-RU"/>
        </w:rPr>
        <w:t>1) компоновку и расположения приборов, аппаратуры, элементов мнемосхем и монтажных изделий, устанавливаемых на фронтальной плоскости щита или рабочей плоскости пульта и на внутрен</w:t>
      </w:r>
      <w:r>
        <w:rPr>
          <w:lang w:eastAsia="ru-RU"/>
        </w:rPr>
        <w:t>них плоскостях щита или пульта;</w:t>
      </w:r>
    </w:p>
    <w:p w:rsidR="00A96ED4" w:rsidRPr="00103211" w:rsidRDefault="00A96ED4" w:rsidP="00A96ED4">
      <w:pPr>
        <w:pStyle w:val="34a0"/>
        <w:rPr>
          <w:lang w:eastAsia="ru-RU"/>
        </w:rPr>
      </w:pPr>
      <w:r w:rsidRPr="00103211">
        <w:rPr>
          <w:lang w:eastAsia="ru-RU"/>
        </w:rPr>
        <w:t>2) виды на плоскости (или их участки) щита или пульта в местах ввода электрических и трубных проводок с расположением упрощенного</w:t>
      </w:r>
      <w:r>
        <w:rPr>
          <w:lang w:eastAsia="ru-RU"/>
        </w:rPr>
        <w:t xml:space="preserve"> изображения вводных устройств;</w:t>
      </w:r>
    </w:p>
    <w:p w:rsidR="00A96ED4" w:rsidRPr="00103211" w:rsidRDefault="00A96ED4" w:rsidP="00A96ED4">
      <w:pPr>
        <w:pStyle w:val="34a0"/>
        <w:rPr>
          <w:lang w:eastAsia="ru-RU"/>
        </w:rPr>
      </w:pPr>
      <w:r w:rsidRPr="00103211">
        <w:rPr>
          <w:lang w:eastAsia="ru-RU"/>
        </w:rPr>
        <w:t xml:space="preserve">3) схему расположения шкафов или панелей в плане (в случае </w:t>
      </w:r>
      <w:proofErr w:type="spellStart"/>
      <w:r w:rsidRPr="00103211">
        <w:rPr>
          <w:lang w:eastAsia="ru-RU"/>
        </w:rPr>
        <w:t>многошкального</w:t>
      </w:r>
      <w:proofErr w:type="spellEnd"/>
      <w:r w:rsidRPr="00103211">
        <w:rPr>
          <w:lang w:eastAsia="ru-RU"/>
        </w:rPr>
        <w:t xml:space="preserve"> или </w:t>
      </w:r>
      <w:proofErr w:type="spellStart"/>
      <w:r w:rsidRPr="00103211">
        <w:rPr>
          <w:lang w:eastAsia="ru-RU"/>
        </w:rPr>
        <w:t>мн</w:t>
      </w:r>
      <w:r>
        <w:rPr>
          <w:lang w:eastAsia="ru-RU"/>
        </w:rPr>
        <w:t>огопанельного</w:t>
      </w:r>
      <w:proofErr w:type="spellEnd"/>
      <w:r>
        <w:rPr>
          <w:lang w:eastAsia="ru-RU"/>
        </w:rPr>
        <w:t xml:space="preserve"> щита или пульта);</w:t>
      </w:r>
    </w:p>
    <w:p w:rsidR="00A96ED4" w:rsidRPr="00103211" w:rsidRDefault="00A96ED4" w:rsidP="00A96ED4">
      <w:pPr>
        <w:pStyle w:val="34a0"/>
        <w:rPr>
          <w:lang w:eastAsia="ru-RU"/>
        </w:rPr>
      </w:pPr>
      <w:r w:rsidRPr="00103211">
        <w:rPr>
          <w:lang w:eastAsia="ru-RU"/>
        </w:rPr>
        <w:t>4) перечень щитов (пультов) приборов, аппаратуры, монтажных изделий и мат</w:t>
      </w:r>
      <w:r>
        <w:rPr>
          <w:lang w:eastAsia="ru-RU"/>
        </w:rPr>
        <w:t>ериалов, помещенных на чертеже.</w:t>
      </w:r>
    </w:p>
    <w:p w:rsidR="00A96ED4" w:rsidRDefault="00A96ED4" w:rsidP="00A96ED4">
      <w:pPr>
        <w:pStyle w:val="34a0"/>
      </w:pPr>
      <w:r w:rsidRPr="00103211">
        <w:rPr>
          <w:lang w:eastAsia="ru-RU"/>
        </w:rPr>
        <w:t>На чертеже допускают необходимые текстовые пояснения.</w:t>
      </w:r>
    </w:p>
    <w:p w:rsidR="00A96ED4" w:rsidRDefault="00A96ED4" w:rsidP="00A96ED4">
      <w:pPr>
        <w:pStyle w:val="34a0"/>
      </w:pPr>
    </w:p>
    <w:p w:rsidR="00A96ED4" w:rsidRDefault="00A96ED4" w:rsidP="00A96ED4">
      <w:pPr>
        <w:pStyle w:val="34a0"/>
      </w:pPr>
    </w:p>
    <w:p w:rsidR="00A96ED4" w:rsidRPr="00834DB2" w:rsidRDefault="00A96ED4" w:rsidP="00A96ED4">
      <w:pPr>
        <w:pStyle w:val="34a0"/>
      </w:pPr>
      <w:r>
        <w:t xml:space="preserve">2. </w:t>
      </w:r>
      <w:r w:rsidRPr="00103211">
        <w:t>Чертеж установки технических средств</w:t>
      </w:r>
    </w:p>
    <w:p w:rsidR="00A96ED4" w:rsidRPr="00834DB2" w:rsidRDefault="00A96ED4" w:rsidP="00A96ED4">
      <w:pPr>
        <w:pStyle w:val="34a0"/>
      </w:pPr>
      <w:r>
        <w:t xml:space="preserve">Обозначение документа: </w:t>
      </w:r>
      <w:r w:rsidRPr="00797244">
        <w:t>СА</w:t>
      </w:r>
    </w:p>
    <w:p w:rsidR="00A96ED4" w:rsidRDefault="00A96ED4" w:rsidP="00A96ED4">
      <w:pPr>
        <w:pStyle w:val="34a0"/>
      </w:pPr>
      <w:r w:rsidRPr="00103211">
        <w:t>Документ отражает решения по установке средств технического обеспечения в объеме, соответствующем требованиям ГОСТ 2.109 к монтажным чертежам.</w:t>
      </w:r>
    </w:p>
    <w:p w:rsidR="00A96ED4" w:rsidRDefault="00A96ED4" w:rsidP="00A96ED4">
      <w:pPr>
        <w:pStyle w:val="34a0"/>
      </w:pPr>
    </w:p>
    <w:p w:rsidR="00A96ED4" w:rsidRDefault="00A96ED4" w:rsidP="00A96ED4">
      <w:pPr>
        <w:pStyle w:val="34a0"/>
      </w:pPr>
    </w:p>
    <w:p w:rsidR="00A96ED4" w:rsidRPr="00834DB2" w:rsidRDefault="00A96ED4" w:rsidP="00A96ED4">
      <w:pPr>
        <w:pStyle w:val="34a0"/>
      </w:pPr>
      <w:r>
        <w:t xml:space="preserve">3. </w:t>
      </w:r>
      <w:r w:rsidRPr="00A55554">
        <w:t>Чертеж формы документа (видеокадра)</w:t>
      </w:r>
    </w:p>
    <w:p w:rsidR="00A96ED4" w:rsidRPr="00834DB2" w:rsidRDefault="00A96ED4" w:rsidP="00A96ED4">
      <w:pPr>
        <w:pStyle w:val="34a0"/>
      </w:pPr>
      <w:r>
        <w:t xml:space="preserve">Обозначение документа: </w:t>
      </w:r>
      <w:r w:rsidRPr="00797244">
        <w:t>С</w:t>
      </w:r>
      <w:proofErr w:type="gramStart"/>
      <w:r w:rsidRPr="00797244">
        <w:t>9</w:t>
      </w:r>
      <w:proofErr w:type="gramEnd"/>
    </w:p>
    <w:p w:rsidR="00A96ED4" w:rsidRPr="00A55554" w:rsidRDefault="00A96ED4" w:rsidP="00A96ED4">
      <w:pPr>
        <w:pStyle w:val="34a0"/>
      </w:pPr>
      <w:r w:rsidRPr="00A55554">
        <w:t xml:space="preserve">В документе должно быть приведено изображение формы документа или видеокадра в соответствии с требованиями государственных стандартов унифицированной системы документации </w:t>
      </w:r>
      <w:proofErr w:type="gramStart"/>
      <w:r w:rsidRPr="00A55554">
        <w:t>Р</w:t>
      </w:r>
      <w:proofErr w:type="gramEnd"/>
      <w:r w:rsidRPr="00A55554">
        <w:t xml:space="preserve"> 50-77 и необходимые пояснения.</w:t>
      </w:r>
    </w:p>
    <w:p w:rsidR="00A96ED4" w:rsidRDefault="00A96ED4" w:rsidP="00A96ED4">
      <w:pPr>
        <w:pStyle w:val="34a0"/>
      </w:pPr>
    </w:p>
    <w:p w:rsidR="00834DB2" w:rsidRPr="00834DB2" w:rsidRDefault="00834DB2" w:rsidP="00E53229">
      <w:pPr>
        <w:pStyle w:val="34fffa"/>
      </w:pPr>
    </w:p>
    <w:p w:rsidR="004A6227" w:rsidRPr="00834DB2" w:rsidRDefault="004A6227" w:rsidP="000611C2">
      <w:pPr>
        <w:pStyle w:val="3412"/>
      </w:pPr>
      <w:bookmarkStart w:id="2" w:name="_Toc397971534"/>
      <w:bookmarkStart w:id="3" w:name="_Toc398225599"/>
      <w:bookmarkEnd w:id="2"/>
      <w:bookmarkEnd w:id="3"/>
    </w:p>
    <w:p w:rsidR="000611C2" w:rsidRDefault="000611C2" w:rsidP="000611C2">
      <w:pPr>
        <w:pStyle w:val="34e"/>
      </w:pPr>
      <w:r>
        <w:t>(справочное)</w:t>
      </w:r>
      <w:r w:rsidR="007A216D">
        <w:fldChar w:fldCharType="begin"/>
      </w:r>
      <w:r w:rsidR="007A216D">
        <w:instrText xml:space="preserve"> TC "</w:instrText>
      </w:r>
      <w:bookmarkStart w:id="4" w:name="_Toc397970792"/>
      <w:r w:rsidR="007A216D">
        <w:fldChar w:fldCharType="begin"/>
      </w:r>
      <w:r w:rsidR="007A216D">
        <w:instrText xml:space="preserve"> STYLEREF  34_Заголовок_1_Приложение \w  \* MERGEFORMAT </w:instrText>
      </w:r>
      <w:r w:rsidR="007A216D">
        <w:fldChar w:fldCharType="separate"/>
      </w:r>
      <w:bookmarkStart w:id="5" w:name="_Toc398225600"/>
      <w:bookmarkStart w:id="6" w:name="_Toc398345749"/>
      <w:bookmarkStart w:id="7" w:name="_Toc2607221"/>
      <w:r w:rsidR="00543DFC">
        <w:rPr>
          <w:noProof/>
        </w:rPr>
        <w:instrText>Приложение А</w:instrText>
      </w:r>
      <w:r w:rsidR="007A216D">
        <w:fldChar w:fldCharType="end"/>
      </w:r>
      <w:r w:rsidR="007A216D">
        <w:instrText xml:space="preserve">. </w:instrText>
      </w:r>
      <w:bookmarkEnd w:id="4"/>
      <w:bookmarkEnd w:id="5"/>
      <w:bookmarkEnd w:id="6"/>
      <w:r w:rsidR="00151B4F">
        <w:instrText>Название приложения</w:instrText>
      </w:r>
      <w:bookmarkEnd w:id="7"/>
      <w:r w:rsidR="007A216D">
        <w:instrText xml:space="preserve">" </w:instrText>
      </w:r>
      <w:r w:rsidR="007A216D">
        <w:fldChar w:fldCharType="end"/>
      </w:r>
    </w:p>
    <w:p w:rsidR="00A5066B" w:rsidRDefault="000611C2" w:rsidP="000611C2">
      <w:pPr>
        <w:pStyle w:val="341b"/>
      </w:pPr>
      <w:r>
        <w:t>Название приложения</w:t>
      </w:r>
    </w:p>
    <w:p w:rsidR="001149C9" w:rsidRPr="001149C9" w:rsidRDefault="001149C9" w:rsidP="001149C9">
      <w:pPr>
        <w:pStyle w:val="3420"/>
      </w:pPr>
      <w:bookmarkStart w:id="8" w:name="_Toc398225601"/>
      <w:bookmarkStart w:id="9" w:name="_Toc398345750"/>
      <w:bookmarkStart w:id="10" w:name="_Toc2607222"/>
      <w:r>
        <w:t>Заголовок 2</w:t>
      </w:r>
      <w:bookmarkEnd w:id="8"/>
      <w:bookmarkEnd w:id="9"/>
      <w:bookmarkEnd w:id="10"/>
    </w:p>
    <w:p w:rsidR="000611C2" w:rsidRDefault="000611C2" w:rsidP="00A5066B">
      <w:pPr>
        <w:pStyle w:val="34b"/>
      </w:pPr>
    </w:p>
    <w:p w:rsidR="00171179" w:rsidRDefault="00171179" w:rsidP="00E53229">
      <w:pPr>
        <w:pStyle w:val="34fffa"/>
      </w:pPr>
    </w:p>
    <w:p w:rsidR="00147B49" w:rsidRDefault="002C35B5" w:rsidP="00147B49">
      <w:pPr>
        <w:pStyle w:val="3415"/>
        <w:rPr>
          <w:lang w:val="en-US"/>
        </w:rPr>
      </w:pPr>
      <w:bookmarkStart w:id="11" w:name="_Toc386572818"/>
      <w:bookmarkStart w:id="12" w:name="_Toc386572947"/>
      <w:bookmarkStart w:id="13" w:name="_Toc390811904"/>
      <w:bookmarkStart w:id="14" w:name="_Toc394586650"/>
      <w:bookmarkStart w:id="15" w:name="_Toc2607223"/>
      <w:r>
        <w:lastRenderedPageBreak/>
        <w:t>Перечень</w:t>
      </w:r>
      <w:r w:rsidR="00147B49">
        <w:t xml:space="preserve"> сокращений</w:t>
      </w:r>
      <w:bookmarkEnd w:id="11"/>
      <w:bookmarkEnd w:id="12"/>
      <w:bookmarkEnd w:id="13"/>
      <w:bookmarkEnd w:id="14"/>
      <w:bookmarkEnd w:id="15"/>
    </w:p>
    <w:tbl>
      <w:tblPr>
        <w:tblW w:w="992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45"/>
      </w:tblGrid>
      <w:tr w:rsidR="00147B49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Сокращение</w:t>
            </w:r>
          </w:p>
        </w:tc>
        <w:tc>
          <w:tcPr>
            <w:tcW w:w="7245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Расшифровка</w:t>
            </w: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AD0715" w:rsidRDefault="00147B49" w:rsidP="00AD0715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AD0715" w:rsidRDefault="00147B49" w:rsidP="00AD0715">
            <w:pPr>
              <w:pStyle w:val="34ff6"/>
            </w:pPr>
          </w:p>
        </w:tc>
      </w:tr>
      <w:tr w:rsidR="0017541A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7541A" w:rsidRPr="00AD0715" w:rsidRDefault="0017541A" w:rsidP="00792B3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7541A" w:rsidRPr="00AD0715" w:rsidRDefault="0017541A" w:rsidP="0017541A">
            <w:pPr>
              <w:pStyle w:val="34ff6"/>
            </w:pPr>
          </w:p>
        </w:tc>
      </w:tr>
      <w:tr w:rsidR="00425E18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425E18" w:rsidRPr="00AD0715" w:rsidRDefault="00425E18" w:rsidP="0060201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425E18" w:rsidRPr="00AD0715" w:rsidRDefault="00425E18" w:rsidP="00602011">
            <w:pPr>
              <w:pStyle w:val="34ff6"/>
            </w:pPr>
          </w:p>
        </w:tc>
      </w:tr>
      <w:tr w:rsidR="00425E18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425E18" w:rsidRPr="003465A9" w:rsidRDefault="00425E18" w:rsidP="0060201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425E18" w:rsidRPr="00AD0715" w:rsidRDefault="00425E18" w:rsidP="00602011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83569C" w:rsidRPr="00AD0715" w:rsidRDefault="0083569C" w:rsidP="0060201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83569C" w:rsidRPr="00AD0715" w:rsidRDefault="0083569C" w:rsidP="00602011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83569C" w:rsidRPr="00F800E2" w:rsidRDefault="0083569C" w:rsidP="00A56E80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83569C" w:rsidRPr="00F800E2" w:rsidRDefault="0083569C" w:rsidP="00A56E80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</w:tbl>
    <w:p w:rsidR="00147B49" w:rsidRDefault="00147B49" w:rsidP="002C35B5">
      <w:pPr>
        <w:pStyle w:val="34fffa"/>
      </w:pPr>
    </w:p>
    <w:p w:rsidR="002C35B5" w:rsidRPr="002C35B5" w:rsidRDefault="002C35B5" w:rsidP="002C35B5">
      <w:pPr>
        <w:pStyle w:val="3415"/>
      </w:pPr>
      <w:bookmarkStart w:id="16" w:name="_Toc2607224"/>
      <w:r>
        <w:lastRenderedPageBreak/>
        <w:t>Перечень терминов</w:t>
      </w:r>
      <w:bookmarkEnd w:id="16"/>
    </w:p>
    <w:tbl>
      <w:tblPr>
        <w:tblW w:w="991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31"/>
      </w:tblGrid>
      <w:tr w:rsidR="002C35B5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2C35B5" w:rsidRDefault="002C35B5" w:rsidP="00AD0715">
            <w:pPr>
              <w:pStyle w:val="34ff8"/>
            </w:pPr>
            <w:r>
              <w:t>Термин</w:t>
            </w:r>
          </w:p>
        </w:tc>
        <w:tc>
          <w:tcPr>
            <w:tcW w:w="7231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5F1B2E" w:rsidRDefault="002C35B5" w:rsidP="00AD0715">
            <w:pPr>
              <w:pStyle w:val="34ff8"/>
            </w:pPr>
            <w:r w:rsidRPr="005F1B2E">
              <w:t>Расшифровка</w:t>
            </w: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63FD6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63FD6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</w:tbl>
    <w:p w:rsidR="002C35B5" w:rsidRDefault="002C35B5" w:rsidP="002C35B5">
      <w:pPr>
        <w:pStyle w:val="34fffa"/>
      </w:pPr>
    </w:p>
    <w:p w:rsidR="008804C5" w:rsidRPr="00BB426D" w:rsidRDefault="008804C5" w:rsidP="008804C5">
      <w:pPr>
        <w:pStyle w:val="3418"/>
      </w:pPr>
      <w:r w:rsidRPr="00BB426D">
        <w:lastRenderedPageBreak/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E53229" w:rsidRPr="005F1B2E" w:rsidTr="006877E2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:rsidR="00E53229" w:rsidRPr="00A86232" w:rsidRDefault="00E53229" w:rsidP="006877E2">
            <w:pPr>
              <w:pStyle w:val="34ff8"/>
            </w:pPr>
            <w:r w:rsidRPr="005F1B2E">
              <w:t>Изм</w:t>
            </w:r>
            <w:r>
              <w:t>.</w:t>
            </w:r>
          </w:p>
        </w:tc>
        <w:tc>
          <w:tcPr>
            <w:tcW w:w="3593" w:type="dxa"/>
            <w:gridSpan w:val="4"/>
            <w:vAlign w:val="center"/>
          </w:tcPr>
          <w:p w:rsidR="00E53229" w:rsidRPr="005F1B2E" w:rsidRDefault="00E53229" w:rsidP="006877E2">
            <w:pPr>
              <w:pStyle w:val="34ff8"/>
            </w:pPr>
            <w:r w:rsidRPr="005F1B2E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:rsidR="00E53229" w:rsidRPr="005F1B2E" w:rsidRDefault="00E53229" w:rsidP="006877E2">
            <w:pPr>
              <w:pStyle w:val="34ff8"/>
            </w:pPr>
            <w:r w:rsidRPr="005F1B2E">
              <w:t>Всего листов (страниц)</w:t>
            </w:r>
            <w:r w:rsidRPr="005F1B2E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:rsidR="00E53229" w:rsidRPr="005F1B2E" w:rsidRDefault="00E53229" w:rsidP="006877E2">
            <w:pPr>
              <w:pStyle w:val="34ff8"/>
            </w:pPr>
            <w:r w:rsidRPr="005F1B2E">
              <w:t>№</w:t>
            </w:r>
            <w:r w:rsidRPr="005F1B2E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:rsidR="00E53229" w:rsidRPr="005F1B2E" w:rsidRDefault="00E53229" w:rsidP="006877E2">
            <w:pPr>
              <w:pStyle w:val="34ff8"/>
            </w:pPr>
            <w:r w:rsidRPr="005F1B2E">
              <w:t xml:space="preserve">Входящий № </w:t>
            </w:r>
            <w:proofErr w:type="spellStart"/>
            <w:proofErr w:type="gramStart"/>
            <w:r w:rsidRPr="005F1B2E">
              <w:t>сопрово-дительного</w:t>
            </w:r>
            <w:proofErr w:type="spellEnd"/>
            <w:proofErr w:type="gramEnd"/>
            <w:r w:rsidRPr="005F1B2E">
              <w:t xml:space="preserve"> докум.</w:t>
            </w:r>
            <w:r w:rsidRPr="005F1B2E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:rsidR="00E53229" w:rsidRPr="005F1B2E" w:rsidRDefault="00E53229" w:rsidP="006877E2">
            <w:pPr>
              <w:pStyle w:val="34ff8"/>
            </w:pPr>
            <w:r w:rsidRPr="005F1B2E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:rsidR="00E53229" w:rsidRPr="005F1B2E" w:rsidRDefault="00E53229" w:rsidP="006877E2">
            <w:pPr>
              <w:pStyle w:val="34ff8"/>
            </w:pPr>
            <w:r w:rsidRPr="005F1B2E">
              <w:t>Дата</w:t>
            </w:r>
          </w:p>
        </w:tc>
      </w:tr>
      <w:tr w:rsidR="00E53229" w:rsidRPr="005F1B2E" w:rsidTr="006877E2">
        <w:trPr>
          <w:trHeight w:val="1067"/>
          <w:tblHeader/>
        </w:trPr>
        <w:tc>
          <w:tcPr>
            <w:tcW w:w="518" w:type="dxa"/>
            <w:vMerge/>
            <w:vAlign w:val="center"/>
          </w:tcPr>
          <w:p w:rsidR="00E53229" w:rsidRPr="005F1B2E" w:rsidRDefault="00E53229" w:rsidP="006877E2">
            <w:pPr>
              <w:pStyle w:val="34ff8"/>
            </w:pPr>
          </w:p>
        </w:tc>
        <w:tc>
          <w:tcPr>
            <w:tcW w:w="900" w:type="dxa"/>
            <w:vAlign w:val="center"/>
          </w:tcPr>
          <w:p w:rsidR="00E53229" w:rsidRPr="005F1B2E" w:rsidRDefault="00E53229" w:rsidP="006877E2">
            <w:pPr>
              <w:pStyle w:val="34ff8"/>
            </w:pPr>
            <w:proofErr w:type="gramStart"/>
            <w:r w:rsidRPr="005F1B2E">
              <w:t>изменен</w:t>
            </w:r>
            <w:r>
              <w:t>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0" w:type="dxa"/>
            <w:vAlign w:val="center"/>
          </w:tcPr>
          <w:p w:rsidR="00E53229" w:rsidRPr="005F1B2E" w:rsidRDefault="00E53229" w:rsidP="006877E2">
            <w:pPr>
              <w:pStyle w:val="34ff8"/>
            </w:pPr>
            <w:proofErr w:type="gramStart"/>
            <w:r w:rsidRPr="005F1B2E">
              <w:t>заменен-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:rsidR="00E53229" w:rsidRPr="005F1B2E" w:rsidRDefault="00E53229" w:rsidP="006877E2">
            <w:pPr>
              <w:pStyle w:val="34ff8"/>
            </w:pPr>
            <w:r w:rsidRPr="005F1B2E">
              <w:t>новых</w:t>
            </w:r>
          </w:p>
        </w:tc>
        <w:tc>
          <w:tcPr>
            <w:tcW w:w="992" w:type="dxa"/>
            <w:vAlign w:val="center"/>
          </w:tcPr>
          <w:p w:rsidR="00E53229" w:rsidRPr="005F1B2E" w:rsidRDefault="00E53229" w:rsidP="006877E2">
            <w:pPr>
              <w:pStyle w:val="34ff8"/>
            </w:pPr>
            <w:proofErr w:type="spellStart"/>
            <w:proofErr w:type="gramStart"/>
            <w:r w:rsidRPr="005F1B2E">
              <w:t>аннули-рованных</w:t>
            </w:r>
            <w:proofErr w:type="spellEnd"/>
            <w:proofErr w:type="gramEnd"/>
          </w:p>
        </w:tc>
        <w:tc>
          <w:tcPr>
            <w:tcW w:w="1276" w:type="dxa"/>
            <w:vMerge/>
          </w:tcPr>
          <w:p w:rsidR="00E53229" w:rsidRPr="005F1B2E" w:rsidRDefault="00E53229" w:rsidP="006877E2">
            <w:pPr>
              <w:pStyle w:val="34ff8"/>
            </w:pPr>
          </w:p>
        </w:tc>
        <w:tc>
          <w:tcPr>
            <w:tcW w:w="1134" w:type="dxa"/>
            <w:vMerge/>
          </w:tcPr>
          <w:p w:rsidR="00E53229" w:rsidRPr="005F1B2E" w:rsidRDefault="00E53229" w:rsidP="006877E2">
            <w:pPr>
              <w:pStyle w:val="34ff8"/>
            </w:pPr>
          </w:p>
        </w:tc>
        <w:tc>
          <w:tcPr>
            <w:tcW w:w="1276" w:type="dxa"/>
            <w:vMerge/>
          </w:tcPr>
          <w:p w:rsidR="00E53229" w:rsidRPr="005F1B2E" w:rsidRDefault="00E53229" w:rsidP="006877E2">
            <w:pPr>
              <w:pStyle w:val="34ff8"/>
            </w:pPr>
          </w:p>
        </w:tc>
        <w:tc>
          <w:tcPr>
            <w:tcW w:w="1246" w:type="dxa"/>
            <w:vMerge/>
          </w:tcPr>
          <w:p w:rsidR="00E53229" w:rsidRPr="005F1B2E" w:rsidRDefault="00E53229" w:rsidP="006877E2">
            <w:pPr>
              <w:pStyle w:val="34ff8"/>
            </w:pPr>
          </w:p>
        </w:tc>
        <w:tc>
          <w:tcPr>
            <w:tcW w:w="882" w:type="dxa"/>
            <w:vMerge/>
          </w:tcPr>
          <w:p w:rsidR="00E53229" w:rsidRPr="005F1B2E" w:rsidRDefault="00E53229" w:rsidP="006877E2">
            <w:pPr>
              <w:pStyle w:val="34ff8"/>
            </w:pPr>
          </w:p>
        </w:tc>
      </w:tr>
      <w:tr w:rsidR="00E53229" w:rsidTr="00873790">
        <w:trPr>
          <w:trHeight w:val="454"/>
        </w:trPr>
        <w:tc>
          <w:tcPr>
            <w:tcW w:w="518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53229" w:rsidRDefault="00E53229" w:rsidP="00873790">
            <w:pPr>
              <w:pStyle w:val="34ff6"/>
            </w:pPr>
          </w:p>
        </w:tc>
      </w:tr>
      <w:tr w:rsidR="00E53229" w:rsidTr="00873790">
        <w:trPr>
          <w:trHeight w:val="454"/>
        </w:trPr>
        <w:tc>
          <w:tcPr>
            <w:tcW w:w="518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53229" w:rsidRDefault="00E53229" w:rsidP="00873790">
            <w:pPr>
              <w:pStyle w:val="34ff6"/>
            </w:pPr>
          </w:p>
        </w:tc>
      </w:tr>
      <w:tr w:rsidR="00E53229" w:rsidTr="00873790">
        <w:trPr>
          <w:trHeight w:val="454"/>
        </w:trPr>
        <w:tc>
          <w:tcPr>
            <w:tcW w:w="518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53229" w:rsidRDefault="00E53229" w:rsidP="00873790">
            <w:pPr>
              <w:pStyle w:val="34ff6"/>
            </w:pPr>
          </w:p>
        </w:tc>
      </w:tr>
      <w:tr w:rsidR="00E53229" w:rsidTr="00873790">
        <w:trPr>
          <w:trHeight w:val="454"/>
        </w:trPr>
        <w:tc>
          <w:tcPr>
            <w:tcW w:w="518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53229" w:rsidRDefault="00E53229" w:rsidP="00873790">
            <w:pPr>
              <w:pStyle w:val="34ff6"/>
            </w:pPr>
          </w:p>
        </w:tc>
      </w:tr>
      <w:tr w:rsidR="00E53229" w:rsidTr="00873790">
        <w:trPr>
          <w:trHeight w:val="454"/>
        </w:trPr>
        <w:tc>
          <w:tcPr>
            <w:tcW w:w="518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53229" w:rsidRDefault="00E53229" w:rsidP="00873790">
            <w:pPr>
              <w:pStyle w:val="34ff6"/>
            </w:pPr>
          </w:p>
        </w:tc>
      </w:tr>
      <w:tr w:rsidR="00E53229" w:rsidTr="00873790">
        <w:trPr>
          <w:trHeight w:val="454"/>
        </w:trPr>
        <w:tc>
          <w:tcPr>
            <w:tcW w:w="518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53229" w:rsidRDefault="00E53229" w:rsidP="00873790">
            <w:pPr>
              <w:pStyle w:val="34ff6"/>
            </w:pPr>
          </w:p>
        </w:tc>
      </w:tr>
      <w:tr w:rsidR="00E53229" w:rsidTr="00873790">
        <w:trPr>
          <w:trHeight w:val="454"/>
        </w:trPr>
        <w:tc>
          <w:tcPr>
            <w:tcW w:w="518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53229" w:rsidRDefault="00E53229" w:rsidP="00873790">
            <w:pPr>
              <w:pStyle w:val="34ff6"/>
            </w:pPr>
          </w:p>
        </w:tc>
      </w:tr>
      <w:tr w:rsidR="00E53229" w:rsidTr="00873790">
        <w:trPr>
          <w:trHeight w:val="454"/>
        </w:trPr>
        <w:tc>
          <w:tcPr>
            <w:tcW w:w="518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53229" w:rsidRDefault="00E53229" w:rsidP="00873790">
            <w:pPr>
              <w:pStyle w:val="34ff6"/>
            </w:pPr>
          </w:p>
        </w:tc>
      </w:tr>
      <w:tr w:rsidR="00E53229" w:rsidTr="00873790">
        <w:trPr>
          <w:trHeight w:val="454"/>
        </w:trPr>
        <w:tc>
          <w:tcPr>
            <w:tcW w:w="518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53229" w:rsidRDefault="00E53229" w:rsidP="00873790">
            <w:pPr>
              <w:pStyle w:val="34ff6"/>
            </w:pPr>
          </w:p>
        </w:tc>
      </w:tr>
      <w:tr w:rsidR="00E53229" w:rsidTr="00873790">
        <w:trPr>
          <w:trHeight w:val="454"/>
        </w:trPr>
        <w:tc>
          <w:tcPr>
            <w:tcW w:w="518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53229" w:rsidRDefault="00E53229" w:rsidP="00873790">
            <w:pPr>
              <w:pStyle w:val="34ff6"/>
            </w:pPr>
          </w:p>
        </w:tc>
      </w:tr>
      <w:tr w:rsidR="00E53229" w:rsidTr="00873790">
        <w:trPr>
          <w:trHeight w:val="454"/>
        </w:trPr>
        <w:tc>
          <w:tcPr>
            <w:tcW w:w="518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53229" w:rsidRDefault="00E53229" w:rsidP="00873790">
            <w:pPr>
              <w:pStyle w:val="34ff6"/>
            </w:pPr>
          </w:p>
        </w:tc>
      </w:tr>
      <w:tr w:rsidR="00E53229" w:rsidTr="00873790">
        <w:trPr>
          <w:trHeight w:val="454"/>
        </w:trPr>
        <w:tc>
          <w:tcPr>
            <w:tcW w:w="518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53229" w:rsidRDefault="00E53229" w:rsidP="00873790">
            <w:pPr>
              <w:pStyle w:val="34ff6"/>
            </w:pPr>
          </w:p>
        </w:tc>
      </w:tr>
      <w:tr w:rsidR="00E53229" w:rsidTr="00873790">
        <w:trPr>
          <w:trHeight w:val="454"/>
        </w:trPr>
        <w:tc>
          <w:tcPr>
            <w:tcW w:w="518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53229" w:rsidRDefault="00E53229" w:rsidP="00873790">
            <w:pPr>
              <w:pStyle w:val="34ff6"/>
            </w:pPr>
          </w:p>
        </w:tc>
      </w:tr>
      <w:tr w:rsidR="00E53229" w:rsidTr="00873790">
        <w:trPr>
          <w:trHeight w:val="454"/>
        </w:trPr>
        <w:tc>
          <w:tcPr>
            <w:tcW w:w="518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53229" w:rsidRDefault="00E53229" w:rsidP="00873790">
            <w:pPr>
              <w:pStyle w:val="34ff6"/>
            </w:pPr>
          </w:p>
        </w:tc>
      </w:tr>
      <w:tr w:rsidR="00E53229" w:rsidTr="00873790">
        <w:trPr>
          <w:trHeight w:val="454"/>
        </w:trPr>
        <w:tc>
          <w:tcPr>
            <w:tcW w:w="518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53229" w:rsidRDefault="00E53229" w:rsidP="00873790">
            <w:pPr>
              <w:pStyle w:val="34ff6"/>
            </w:pPr>
          </w:p>
        </w:tc>
      </w:tr>
      <w:tr w:rsidR="00E53229" w:rsidTr="00873790">
        <w:trPr>
          <w:trHeight w:val="454"/>
        </w:trPr>
        <w:tc>
          <w:tcPr>
            <w:tcW w:w="518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53229" w:rsidRDefault="00E53229" w:rsidP="00873790">
            <w:pPr>
              <w:pStyle w:val="34ff6"/>
            </w:pPr>
          </w:p>
        </w:tc>
      </w:tr>
      <w:tr w:rsidR="00E53229" w:rsidTr="00873790">
        <w:trPr>
          <w:trHeight w:val="454"/>
        </w:trPr>
        <w:tc>
          <w:tcPr>
            <w:tcW w:w="518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53229" w:rsidRDefault="00E53229" w:rsidP="00873790">
            <w:pPr>
              <w:pStyle w:val="34ff6"/>
            </w:pPr>
          </w:p>
        </w:tc>
      </w:tr>
      <w:tr w:rsidR="00E53229" w:rsidTr="00873790">
        <w:trPr>
          <w:trHeight w:val="454"/>
        </w:trPr>
        <w:tc>
          <w:tcPr>
            <w:tcW w:w="518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53229" w:rsidRDefault="00E53229" w:rsidP="00873790">
            <w:pPr>
              <w:pStyle w:val="34ff6"/>
            </w:pPr>
          </w:p>
        </w:tc>
      </w:tr>
      <w:tr w:rsidR="00E53229" w:rsidTr="00873790">
        <w:trPr>
          <w:trHeight w:val="454"/>
        </w:trPr>
        <w:tc>
          <w:tcPr>
            <w:tcW w:w="518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53229" w:rsidRDefault="00E53229" w:rsidP="00873790">
            <w:pPr>
              <w:pStyle w:val="34ff6"/>
            </w:pPr>
          </w:p>
        </w:tc>
      </w:tr>
      <w:tr w:rsidR="00E53229" w:rsidTr="00873790">
        <w:trPr>
          <w:trHeight w:val="454"/>
        </w:trPr>
        <w:tc>
          <w:tcPr>
            <w:tcW w:w="518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53229" w:rsidRDefault="00E53229" w:rsidP="00873790">
            <w:pPr>
              <w:pStyle w:val="34ff6"/>
            </w:pPr>
          </w:p>
        </w:tc>
      </w:tr>
      <w:tr w:rsidR="00E53229" w:rsidTr="00873790">
        <w:trPr>
          <w:trHeight w:val="454"/>
        </w:trPr>
        <w:tc>
          <w:tcPr>
            <w:tcW w:w="518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53229" w:rsidRDefault="00E53229" w:rsidP="00873790">
            <w:pPr>
              <w:pStyle w:val="34ff6"/>
            </w:pPr>
          </w:p>
        </w:tc>
      </w:tr>
      <w:tr w:rsidR="00E53229" w:rsidTr="00873790">
        <w:trPr>
          <w:trHeight w:val="454"/>
        </w:trPr>
        <w:tc>
          <w:tcPr>
            <w:tcW w:w="518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53229" w:rsidRDefault="00E53229" w:rsidP="00873790">
            <w:pPr>
              <w:pStyle w:val="34ff6"/>
            </w:pPr>
          </w:p>
        </w:tc>
      </w:tr>
      <w:tr w:rsidR="00E53229" w:rsidTr="00873790">
        <w:trPr>
          <w:trHeight w:val="454"/>
        </w:trPr>
        <w:tc>
          <w:tcPr>
            <w:tcW w:w="518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53229" w:rsidRDefault="00E53229" w:rsidP="00873790">
            <w:pPr>
              <w:pStyle w:val="34ff6"/>
            </w:pPr>
          </w:p>
        </w:tc>
      </w:tr>
      <w:tr w:rsidR="00E53229" w:rsidTr="00873790">
        <w:trPr>
          <w:trHeight w:val="454"/>
        </w:trPr>
        <w:tc>
          <w:tcPr>
            <w:tcW w:w="518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53229" w:rsidRDefault="00E53229" w:rsidP="00873790">
            <w:pPr>
              <w:pStyle w:val="34ff6"/>
            </w:pPr>
          </w:p>
        </w:tc>
      </w:tr>
      <w:tr w:rsidR="00E53229" w:rsidTr="00873790">
        <w:trPr>
          <w:trHeight w:val="454"/>
        </w:trPr>
        <w:tc>
          <w:tcPr>
            <w:tcW w:w="518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53229" w:rsidRDefault="00E53229" w:rsidP="00873790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53229" w:rsidRDefault="00E53229" w:rsidP="00873790">
            <w:pPr>
              <w:pStyle w:val="34ff6"/>
            </w:pPr>
          </w:p>
        </w:tc>
      </w:tr>
    </w:tbl>
    <w:p w:rsidR="00AB28D5" w:rsidRPr="00AB28D5" w:rsidRDefault="00AB28D5" w:rsidP="002C35B5">
      <w:pPr>
        <w:pStyle w:val="34fffa"/>
      </w:pPr>
    </w:p>
    <w:sectPr w:rsidR="00AB28D5" w:rsidRPr="00AB28D5" w:rsidSect="00441C13">
      <w:headerReference w:type="default" r:id="rId17"/>
      <w:headerReference w:type="first" r:id="rId18"/>
      <w:pgSz w:w="11906" w:h="16838" w:code="9"/>
      <w:pgMar w:top="851" w:right="567" w:bottom="1701" w:left="1418" w:header="28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60CF0" w:rsidRDefault="00D60CF0" w:rsidP="00AD0715">
      <w:r>
        <w:separator/>
      </w:r>
    </w:p>
    <w:p w:rsidR="00D60CF0" w:rsidRDefault="00D60CF0" w:rsidP="00AD0715"/>
  </w:endnote>
  <w:endnote w:type="continuationSeparator" w:id="0">
    <w:p w:rsidR="00D60CF0" w:rsidRDefault="00D60CF0" w:rsidP="00AD0715">
      <w:r>
        <w:continuationSeparator/>
      </w:r>
    </w:p>
    <w:p w:rsidR="00D60CF0" w:rsidRDefault="00D60CF0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1317" w:rsidRDefault="00D51317">
    <w:pPr>
      <w:pStyle w:val="ab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77B3" w:rsidRDefault="008E77B3" w:rsidP="008E77B3">
    <w:pPr>
      <w:pStyle w:val="341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60CF0" w:rsidRDefault="00D60CF0" w:rsidP="00AD0715">
      <w:r>
        <w:separator/>
      </w:r>
    </w:p>
    <w:p w:rsidR="00D60CF0" w:rsidRDefault="00D60CF0" w:rsidP="00AD0715"/>
  </w:footnote>
  <w:footnote w:type="continuationSeparator" w:id="0">
    <w:p w:rsidR="00D60CF0" w:rsidRDefault="00D60CF0" w:rsidP="00AD0715">
      <w:r>
        <w:continuationSeparator/>
      </w:r>
    </w:p>
    <w:p w:rsidR="00D60CF0" w:rsidRDefault="00D60CF0" w:rsidP="00AD0715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5E29" w:rsidRDefault="00E3465E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3840" behindDoc="0" locked="1" layoutInCell="1" allowOverlap="1" wp14:anchorId="74C7D24C" wp14:editId="30DBB455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41" name="Группа 1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43" name="Группа 143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44" name="Группа 144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5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7" name="Группа 147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9" name="Группа 149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50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1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2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3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54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55" name="Группа 155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56" name="Группа 156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57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8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9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0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80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81" name="Группа 181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82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3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4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5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6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87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41" o:spid="_x0000_s1026" style="position:absolute;left:0;text-align:left;margin-left:22.7pt;margin-top:14.2pt;width:558.45pt;height:813.55pt;z-index:251683840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">
              <v:group id="Группа 143" o:spid="_x0000_s1027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Xy968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H9J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Xy968QAAADcAAAA&#10;DwAAAAAAAAAAAAAAAACqAgAAZHJzL2Rvd25yZXYueG1sUEsFBgAAAAAEAAQA+gAAAJsDAAAAAA==&#10;">
                <v:group id="Группа 144" o:spid="_x0000_s1028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KVJZ/CAAAA3AAAAA8A&#10;AAAAAAAAAAAAAAAAqgIAAGRycy9kb3ducmV2LnhtbFBLBQYAAAAABAAEAPoAAACZAwAAAAA=&#10;">
                  <v:rect id="Rectangle 91" o:spid="_x0000_s1029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gW4cEA&#10;AADcAAAADwAAAGRycy9kb3ducmV2LnhtbERPS2sCMRC+F/ofwhR606TF52oUtRQfNx/gddiMu4ub&#10;yZKkuv33jSD0Nh/fc6bz1tbiRj5UjjV8dBUI4tyZigsNp+N3ZwQiRGSDtWPS8EsB5rPXlylmxt15&#10;T7dDLEQK4ZChhjLGJpMy5CVZDF3XECfu4rzFmKAvpPF4T+G2lp9KDaTFilNDiQ2tSsqvhx+r4XJS&#10;2+Ex0mK58uP+7kudBxu11vr9rV1MQERq47/46d6YNL/Xh8cz6QI5+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q4FuHBAAAA3AAAAA8AAAAAAAAAAAAAAAAAmAIAAGRycy9kb3du&#10;cmV2LnhtbFBLBQYAAAAABAAEAPUAAACGAwAAAAA=&#10;" filled="f" strokeweight="1.5pt">
                    <v:textbox inset=",1mm"/>
                  </v:rect>
                  <v:group id="Группа 147" o:spid="_x0000_s103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ke76MQAAADcAAAADwAAAGRycy9kb3ducmV2LnhtbERPS2vCQBC+F/wPywi9&#10;1U1sqxKziogtPYjgA8TbkJ08MDsbstsk/vtuodDbfHzPSdeDqUVHrassK4gnEQjizOqKCwWX88fL&#10;AoTzyBpry6TgQQ7Wq9FTiom2PR+pO/lChBB2CSoovW8SKV1WkkE3sQ1x4HLbGvQBtoXULfYh3NRy&#10;GkUzabDi0FBiQ9uSsvvp2yj47LHfvMa7bn/Pt4/b+f1w3cek1PN42CxBeBr8v/jP/aXD/Lc5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Uke76MQAAADcAAAA&#10;DwAAAAAAAAAAAAAAAACqAgAAZHJzL2Rvd25yZXYueG1sUEsFBgAAAAAEAAQA+gAAAJsDAAAAAA==&#10;">
                    <v:group id="Группа 149" o:spid="_x0000_s1031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JSKAcQAAADcAAAADwAAAGRycy9kb3ducmV2LnhtbERPS2vCQBC+F/wPywi9&#10;1U1sKxqziogtPYjgA8TbkJ08MDsbstsk/vtuodDbfHzPSdeDqUVHrassK4gnEQjizOqKCwWX88fL&#10;HITzyBpry6TgQQ7Wq9FTiom2PR+pO/lChBB2CSoovW8SKV1WkkE3sQ1x4HLbGvQBtoXULfYh3NRy&#10;GkUzabDi0FBiQ9uSsvvp2yj47LHfvMa7bn/Pt4/b+f1w3cek1PN42CxBeBr8v/jP/aXD/LcF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TJSKAcQAAADcAAAA&#10;DwAAAAAAAAAAAAAAAACqAgAAZHJzL2Rvd25yZXYueG1sUEsFBgAAAAAEAAQA+gAAAJsDAAAAAA==&#10;">
                      <v:line id="Line 76" o:spid="_x0000_s1032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XQASsQAAADcAAAADwAAAGRycy9kb3ducmV2LnhtbESPQWsCMRCF74X+hzAFbzWroJStUUQQ&#10;lPZgVeh12MxuFjeTJUnd7b/vHAreZnhv3vtmtRl9p+4UUxvYwGxagCKugm25MXC97F/fQKWMbLEL&#10;TAZ+KcFm/fy0wtKGgb/ofs6NkhBOJRpwOfel1qly5DFNQ08sWh2ixyxrbLSNOEi47/S8KJbaY8vS&#10;4LCnnaPqdv7xBvTxYzjF/fxaN/WhD99H97kcRmMmL+P2HVSmMT/M/9cHK/gLwZdnZAK9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dABKxAAAANwAAAAPAAAAAAAAAAAA&#10;AAAAAKECAABkcnMvZG93bnJldi54bWxQSwUGAAAAAAQABAD5AAAAkgMAAAAA&#10;" strokeweight="1.5pt"/>
                      <v:line id="Line 77" o:spid="_x0000_s1033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il0cAAAADcAAAADwAAAGRycy9kb3ducmV2LnhtbERPTYvCMBC9L/gfwgje1lRhZalGEUFQ&#10;1sOuCl6HZtoUm0lJoq3/3iwI3ubxPmex6m0j7uRD7VjBZJyBIC6crrlScD5tP79BhIissXFMCh4U&#10;YLUcfCww167jP7ofYyVSCIccFZgY21zKUBiyGMauJU5c6bzFmKCvpPbYpXDbyGmWzaTFmlODwZY2&#10;horr8WYVyP1P9+u303NZlbvWXfbmMOt6pUbDfj0HEamPb/HLvdNp/tcE/p9JF8jlE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44pdHAAAAA3AAAAA8AAAAAAAAAAAAAAAAA&#10;oQIAAGRycy9kb3ducmV2LnhtbFBLBQYAAAAABAAEAPkAAACOAwAAAAA=&#10;" strokeweight="1.5pt"/>
                      <v:line id="Line 78" o:spid="_x0000_s1034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uo7psEAAADcAAAADwAAAGRycy9kb3ducmV2LnhtbERPTYvCMBC9L/gfwgje1tTCylKNIoKg&#10;rIddV9jr0EybYjMpSbT135sFwds83ucs14NtxY18aBwrmE0zEMSl0w3XCs6/u/dPECEia2wdk4I7&#10;BVivRm9LLLTr+Ydup1iLFMKhQAUmxq6QMpSGLIap64gTVzlvMSboa6k99inctjLPsrm02HBqMNjR&#10;1lB5OV2tAnn46r/9Lj9XdbXv3N/BHOf9oNRkPGwWICIN8SV+uvc6zf/I4f+ZdIFcPQ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+6jumwQAAANwAAAAPAAAAAAAAAAAAAAAA&#10;AKECAABkcnMvZG93bnJldi54bWxQSwUGAAAAAAQABAD5AAAAjwMAAAAA&#10;" strokeweight="1.5pt"/>
                      <v:line id="Line 79" o:spid="_x0000_s1035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aaePcEAAADcAAAADwAAAGRycy9kb3ducmV2LnhtbERPTYvCMBC9L/gfwgje1lRlRapRRBAU&#10;97CrgtehmTbFZlKSaOu/3yws7G0e73NWm9424kk+1I4VTMYZCOLC6ZorBdfL/n0BIkRkjY1jUvCi&#10;AJv14G2FuXYdf9PzHCuRQjjkqMDE2OZShsKQxTB2LXHiSuctxgR9JbXHLoXbRk6zbC4t1pwaDLa0&#10;M1Tczw+rQB5P3ZffT69lVR5adzuaz3nXKzUa9tsliEh9/Bf/uQ86zf+Ywe8z6QK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Rpp49wQAAANwAAAAPAAAAAAAAAAAAAAAA&#10;AKECAABkcnMvZG93bnJldi54bWxQSwUGAAAAAAQABAD5AAAAjwMAAAAA&#10;" strokeweight="1.5pt"/>
                    </v:group>
                    <v:line id="Line 92" o:spid="_x0000_s1036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k8GScEAAADcAAAADwAAAGRycy9kb3ducmV2LnhtbERPTYvCMBC9L/gfwgje1lRxRapRRBAU&#10;97CrgtehmTbFZlKSaOu/3yws7G0e73NWm9424kk+1I4VTMYZCOLC6ZorBdfL/n0BIkRkjY1jUvCi&#10;AJv14G2FuXYdf9PzHCuRQjjkqMDE2OZShsKQxTB2LXHiSuctxgR9JbXHLoXbRk6zbC4t1pwaDLa0&#10;M1Tczw+rQB5P3ZffT69lVR5adzuaz3nXKzUa9tsliEh9/Bf/uQ86zf+Ywe8z6QK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eTwZJwQAAANwAAAAPAAAAAAAAAAAAAAAA&#10;AKECAABkcnMvZG93bnJldi54bWxQSwUGAAAAAAQABAD5AAAAjwMAAAAA&#10;" strokeweight="1.5pt"/>
                  </v:group>
                </v:group>
                <v:group id="Группа 155" o:spid="_x0000_s1037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gAFtnCAAAA3AAAAA8A&#10;AAAAAAAAAAAAAAAAqgIAAGRycy9kb3ducmV2LnhtbFBLBQYAAAAABAAEAPoAAACZAwAAAAA=&#10;">
                  <v:group id="Группа 156" o:spid="_x0000_s1038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LjSiK7CAAAA3AAAAA8A&#10;AAAAAAAAAAAAAAAAqgIAAGRycy9kb3ducmV2LnhtbFBLBQYAAAAABAAEAPoAAACZAw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39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Prz2sIA&#10;AADcAAAADwAAAGRycy9kb3ducmV2LnhtbERP24rCMBB9X/Afwgi+LGuq4GW7RlFBUBYKXj5gthnb&#10;YjMpSdT690ZY8G0O5zqzRWtqcSPnK8sKBv0EBHFudcWFgtNx8zUF4QOyxtoyKXiQh8W88zHDVNs7&#10;7+l2CIWIIexTVFCG0KRS+rwkg75vG+LIna0zGCJ0hdQO7zHc1HKYJGNpsOLYUGJD65Lyy+FqFGAW&#10;vgcXt1oVn9djlo13f5OT/lWq122XPyACteEt/ndvdZw/msDrmXiBn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4+vPawgAAANw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40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VnqMYA&#10;AADcAAAADwAAAGRycy9kb3ducmV2LnhtbESP3WrCQBCF74W+wzIFb6RuLFRtdJVaECqFgD8PMGan&#10;STA7G3ZXTd++cyH0boZz5pxvluvetepGITaeDUzGGSji0tuGKwOn4/ZlDiomZIutZzLwSxHWq6fB&#10;EnPr77yn2yFVSkI45migTqnLtY5lTQ7j2HfEov344DDJGiptA94l3LX6Ncum2mHD0lBjR581lZfD&#10;1RnAIr1PLmGzqUbXY1FMd+fZyX4bM3zuPxagEvXp3/y4/rKC/ya08oxMoF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WVnqM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41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inCM8MA&#10;AADcAAAADwAAAGRycy9kb3ducmV2LnhtbERP3WrCMBS+H+wdwhl4M2aqMDc7U5mCoAwKUx/grDlr&#10;S5uTksS2vv0iDLw7H9/vWa1H04qenK8tK5hNExDEhdU1lwrOp93LOwgfkDW2lknBlTyss8eHFaba&#10;DvxN/TGUIoawT1FBFUKXSumLigz6qe2II/drncEQoSuldjjEcNPKeZIspMGaY0OFHW0rKprjxSjA&#10;PCxnjdtsyufLKc8Xh5+3s/5SavI0fn6ACDSGu/jfvddx/usSbs/EC2T2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inCM8MAAADc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42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+hE8YA&#10;AADcAAAADwAAAGRycy9kb3ducmV2LnhtbESPQWvCQBCF74X+h2UKvZS6sYfYRlepgtAiBBr9AWN2&#10;mgSzs2F31fTfdw6Ctxnem/e+WaxG16sLhdh5NjCdZKCIa287bgwc9tvXd1AxIVvsPZOBP4qwWj4+&#10;LLCw/so/dKlSoySEY4EG2pSGQutYt+QwTvxALNqvDw6TrKHRNuBVwl2v37Is1w47loYWB9q0VJ+q&#10;szOAZfqYnsJ63byc92WZfx9nB7sz5vlp/JyDSjSmu/l2/WUFPxd8eUYm0M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X+hE8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43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NH6cYA&#10;AADcAAAADwAAAGRycy9kb3ducmV2LnhtbESP3WrCQBCF7wt9h2UKvSl1Yy/URlephYIiBPx5gDE7&#10;TYLZ2bC7anx750LwboZz5pxvZovetepCITaeDQwHGSji0tuGKwOH/d/nBFRMyBZbz2TgRhEW89eX&#10;GebWX3lLl12qlIRwzNFAnVKXax3LmhzGge+IRfv3wWGSNVTaBrxKuGv1V5aNtMOGpaHGjn5rKk+7&#10;szOARfoensJyWX2c90UxWh/HB7sx5v2t/5mCStSnp/lxvbKCPxF8eUYm0PM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XNH6c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81" o:spid="_x0000_s1044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SVs8ncEAAADcAAAADwAA&#10;AAAAAAAAAAAAAACqAgAAZHJzL2Rvd25yZXYueG1sUEsFBgAAAAAEAAQA+gAAAJgDAAAAAA==&#10;">
                    <v:shape id="Text Box 87" o:spid="_x0000_s1045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96OcIA&#10;AADcAAAADwAAAGRycy9kb3ducmV2LnhtbERPTWsCMRC9F/ofwgjealaxIlujSEERL6XqweOwmSaL&#10;m8nuJq6rv74pFLzN433OYtW7SnTUhtKzgvEoA0FceF2yUXA6bt7mIEJE1lh5JgV3CrBavr4sMNf+&#10;xt/UHaIRKYRDjgpsjHUuZSgsOQwjXxMn7se3DmOCrZG6xVsKd5WcZNlMOiw5NVis6dNScTlcnYLG&#10;9tN303xVl27/MGu73YXmdFZqOOjXHyAi9fEp/nfvdJo/n8DfM+kCuf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L3o5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46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PfosMA&#10;AADcAAAADwAAAGRycy9kb3ducmV2LnhtbERPS2sCMRC+F/wPYYTeatY+RFajiFCRXkqtB4/DZkwW&#10;N5PdTVxXf30jCL3Nx/ec+bJ3leioDaVnBeNRBoK48Lpko2D/+/kyBREissbKMym4UoDlYvA0x1z7&#10;C/9Qt4tGpBAOOSqwMda5lKGw5DCMfE2cuKNvHcYEWyN1i5cU7ir5mmUT6bDk1GCxprWl4rQ7OwWN&#10;7d8/TPNdnbqvm1nZzTY0+4NSz8N+NQMRqY//4od7q9P86Rvcn0kX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WPfos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47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pH1sIA&#10;AADcAAAADwAAAGRycy9kb3ducmV2LnhtbERPTWsCMRC9F/wPYQRvNatYka1RRFCkl1L14HHYTJPF&#10;zWR3E9e1v74pFLzN433Oct27SnTUhtKzgsk4A0FceF2yUXA+7V4XIEJE1lh5JgUPCrBeDV6WmGt/&#10;5y/qjtGIFMIhRwU2xjqXMhSWHIaxr4kT9+1bhzHB1kjd4j2Fu0pOs2wuHZacGizWtLVUXI83p6Cx&#10;/ezNNJ/Vtfv4MRu7P4TmfFFqNOw37yAi9fEp/ncfdJq/mMHfM+kCuf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ikfW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48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biTcIA&#10;AADcAAAADwAAAGRycy9kb3ducmV2LnhtbERPTWsCMRC9F/wPYQRvNatokdUoIijSS9F66HHYjMni&#10;ZrK7ieu2v74pCL3N433OatO7SnTUhtKzgsk4A0FceF2yUXD53L8uQISIrLHyTAq+KcBmPXhZYa79&#10;g0/UnaMRKYRDjgpsjHUuZSgsOQxjXxMn7upbhzHB1kjd4iOFu0pOs+xNOiw5NVisaWepuJ3vTkFj&#10;+9ncNB/VrXv/MVt7OIbm8qXUaNhvlyAi9fFf/HQfdZq/mMPfM+kCuf4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xuJN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49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R8OsIA&#10;AADcAAAADwAAAGRycy9kb3ducmV2LnhtbERPTWsCMRC9F/wPYQRvNWuxIqtRRKhIL0XrocdhMyaL&#10;m8nuJq7b/vpGELzN433Oct27SnTUhtKzgsk4A0FceF2yUXD6/nidgwgRWWPlmRT8UoD1avCyxFz7&#10;Gx+oO0YjUgiHHBXYGOtcylBYchjGviZO3Nm3DmOCrZG6xVsKd5V8y7KZdFhyarBY09ZScTlenYLG&#10;9tN303xVl+7zz2zsbh+a049So2G/WYCI1Men+OHe6zR/PoP7M+kCu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FHw6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50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+Xl8EA&#10;AADcAAAADwAAAGRycy9kb3ducmV2LnhtbERPS2sCMRC+C/6HMIK3mij4Wo2illLrzQd4HTbj7uJm&#10;siSpbv99Uyh4m4/vOct1a2vxIB8qxxqGAwWCOHem4kLD5fzxNgMRIrLB2jFp+KEA61W3s8TMuCcf&#10;6XGKhUghHDLUUMbYZFKGvCSLYeAa4sTdnLcYE/SFNB6fKdzWcqTURFqsODWU2NCupPx++rYabhf1&#10;NT1H2mx3fj4+vKvrZK8+te732s0CRKQ2vsT/7r1J82dT+HsmXSB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6fl5fBAAAA3AAAAA8AAAAAAAAAAAAAAAAAmAIAAGRycy9kb3du&#10;cmV2LnhtbFBLBQYAAAAABAAEAPUAAACGAw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5B12" w:rsidRDefault="00655B12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7696" behindDoc="0" locked="1" layoutInCell="1" allowOverlap="1" wp14:anchorId="11CD2B4A" wp14:editId="0702732E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34" name="Группа 1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36" name="Группа 136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37" name="Группа 137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2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6" name="Группа 146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8" name="Группа 148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61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2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3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4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65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66" name="Группа 166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67" name="Группа 167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68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9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0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1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2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73" name="Группа 173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74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5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6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7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8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79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34" o:spid="_x0000_s1051" style="position:absolute;left:0;text-align:left;margin-left:22.7pt;margin-top:14.2pt;width:558.45pt;height:813.55pt;z-index:251677696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">
              <v:group id="Группа 136" o:spid="_x0000_s1052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UNbQ7CAAAA3AAAAA8A&#10;AAAAAAAAAAAAAAAAqgIAAGRycy9kb3ducmV2LnhtbFBLBQYAAAAABAAEAPoAAACZAwAAAAA=&#10;">
                <v:group id="Группа 137" o:spid="_x0000_s105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kHIlcQAAADcAAAADwAAAGRycy9kb3ducmV2LnhtbERPS2vCQBC+C/0PyxR6&#10;M5s01JY0q4jU0oMU1ELpbciOSTA7G7JrHv/eFQre5uN7Tr4aTSN66lxtWUESxSCIC6trLhX8HLfz&#10;NxDOI2tsLJOCiRyslg+zHDNtB95Tf/ClCCHsMlRQed9mUrqiIoMusi1x4E62M+gD7EqpOxxCuGnk&#10;cxwvpMGaQ0OFLW0qKs6Hi1HwOeCwTpOPfnc+baa/48v37y4hpZ4ex/U7CE+jv4v/3V86zE9f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CkHIlcQAAADcAAAA&#10;DwAAAAAAAAAAAAAAAACqAgAAZHJzL2Rvd25yZXYueG1sUEsFBgAAAAAEAAQA+gAAAJsDAAAAAA==&#10;">
                  <v:rect id="Rectangle 91" o:spid="_x0000_s1054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GOlcIA&#10;AADcAAAADwAAAGRycy9kb3ducmV2LnhtbERPTWsCMRC9C/0PYQrealJRW7dmF6tItbeq4HXYjLtL&#10;N5Mlibr9902h4G0e73MWRW9bcSUfGscankcKBHHpTMOVhuNh8/QKIkRkg61j0vBDAYr8YbDAzLgb&#10;f9F1HyuRQjhkqKGOscukDGVNFsPIdcSJOztvMSboK2k83lK4beVYqZm02HBqqLGjVU3l9/5iNZyP&#10;avdyiLR8X/n59HOtTrOt+tB6+Ngv30BE6uNd/O/emjR/Moa/Z9IFMv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UY6VwgAAANwAAAAPAAAAAAAAAAAAAAAAAJgCAABkcnMvZG93&#10;bnJldi54bWxQSwUGAAAAAAQABAD1AAAAhwMAAAAA&#10;" filled="f" strokeweight="1.5pt">
                    <v:textbox inset=",1mm"/>
                  </v:rect>
                  <v:group id="Группа 146" o:spid="_x0000_s105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Qsec8MAAADcAAAADwAAAGRycy9kb3ducmV2LnhtbERPS4vCMBC+C/6HMII3&#10;Tau7snSNIqLiQRZ8wLK3oRnbYjMpTWzrv98Igrf5+J4zX3amFA3VrrCsIB5HIIhTqwvOFFzO29EX&#10;COeRNZaWScGDHCwX/d4cE21bPlJz8pkIIewSVJB7XyVSujQng25sK+LAXW1t0AdYZ1LX2IZwU8pJ&#10;FM2kwYJDQ44VrXNKb6e7UbBrsV1N401zuF3Xj7/z58/vISalhoNu9Q3CU+ff4pd7r8P8j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9Cx5zwwAAANwAAAAP&#10;AAAAAAAAAAAAAAAAAKoCAABkcnMvZG93bnJldi54bWxQSwUGAAAAAAQABAD6AAAAmgMAAAAA&#10;">
                    <v:group id="Группа 148" o:spid="_x0000_s1056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j2C+axgAAANwA&#10;AAAPAAAAAAAAAAAAAAAAAKoCAABkcnMvZG93bnJldi54bWxQSwUGAAAAAAQABAD6AAAAnQMAAAAA&#10;">
                      <v:line id="Line 76" o:spid="_x0000_s1057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FRvbMEAAADcAAAADwAAAGRycy9kb3ducmV2LnhtbERPS4vCMBC+L/gfwgje1lQPRapRRBCU&#10;9bA+wOvQTJtiMylJtN1/v1lY8DYf33NWm8G24kU+NI4VzKYZCOLS6YZrBbfr/nMBIkRkja1jUvBD&#10;ATbr0ccKC+16PtPrEmuRQjgUqMDE2BVShtKQxTB1HXHiKuctxgR9LbXHPoXbVs6zLJcWG04NBjva&#10;GSofl6dVII9f/bffz29VXR06dz+aU94PSk3Gw3YJItIQ3+J/90Gn+fkM/p5JF8j1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AVG9swQAAANwAAAAPAAAAAAAAAAAAAAAA&#10;AKECAABkcnMvZG93bnJldi54bWxQSwUGAAAAAAQABAD5AAAAjwMAAAAA&#10;" strokeweight="1.5pt"/>
                      <v:line id="Line 77" o:spid="_x0000_s1058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IbxG8EAAADcAAAADwAAAGRycy9kb3ducmV2LnhtbERPTWvCQBC9F/wPyxR6q5vmEEp0lVIQ&#10;FHtoNeB1yE6ywexs2F1N/PddQfA2j/c5y/Vke3ElHzrHCj7mGQji2umOWwXVcfP+CSJEZI29Y1Jw&#10;owDr1exliaV2I//R9RBbkUI4lKjAxDiUUobakMUwdwNx4hrnLcYEfSu1xzGF217mWVZIix2nBoMD&#10;fRuqz4eLVSB3+/HXb/KqaZvt4E4781OMk1Jvr9PXAkSkKT7FD/dWp/lFDvdn0gVy9Q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whvEbwQAAANwAAAAPAAAAAAAAAAAAAAAA&#10;AKECAABkcnMvZG93bnJldi54bWxQSwUGAAAAAAQABAD5AAAAjwMAAAAA&#10;" strokeweight="1.5pt"/>
                      <v:line id="Line 78" o:spid="_x0000_s1059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8pUgMEAAADcAAAADwAAAGRycy9kb3ducmV2LnhtbERPTYvCMBC9L/gfwgje1lQXilSjiCAo&#10;u4fVFfY6NNOm2ExKEm3995sFwds83uesNoNtxZ18aBwrmE0zEMSl0w3XCi4/+/cFiBCRNbaOScGD&#10;AmzWo7cVFtr1fKL7OdYihXAoUIGJsSukDKUhi2HqOuLEVc5bjAn6WmqPfQq3rZxnWS4tNpwaDHa0&#10;M1RezzerQB4/+2+/n1+qujp07vdovvJ+UGoyHrZLEJGG+BI/3Qed5ucf8P9MukC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fylSAwQAAANwAAAAPAAAAAAAAAAAAAAAA&#10;AKECAABkcnMvZG93bnJldi54bWxQSwUGAAAAAAQABAD5AAAAjwMAAAAA&#10;" strokeweight="1.5pt"/>
                      <v:line id="Line 79" o:spid="_x0000_s1060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CPM9MEAAADcAAAADwAAAGRycy9kb3ducmV2LnhtbERPTYvCMBC9L/gfwgje1lRZilSjiCAo&#10;u4fVFfY6NNOm2ExKEm3995sFwds83uesNoNtxZ18aBwrmE0zEMSl0w3XCi4/+/cFiBCRNbaOScGD&#10;AmzWo7cVFtr1fKL7OdYihXAoUIGJsSukDKUhi2HqOuLEVc5bjAn6WmqPfQq3rZxnWS4tNpwaDHa0&#10;M1RezzerQB4/+2+/n1+qujp07vdovvJ+UGoyHrZLEJGG+BI/3Qed5ucf8P9MukC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QI8z0wQAAANwAAAAPAAAAAAAAAAAAAAAA&#10;AKECAABkcnMvZG93bnJldi54bWxQSwUGAAAAAAQABAD5AAAAjwMAAAAA&#10;" strokeweight="1.5pt"/>
                    </v:group>
                    <v:line id="Line 92" o:spid="_x0000_s1061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29pb8EAAADcAAAADwAAAGRycy9kb3ducmV2LnhtbERPTYvCMBC9L/gfwgje1lRhi1SjiCAo&#10;u4fVFfY6NNOm2ExKEm3995sFwds83uesNoNtxZ18aBwrmE0zEMSl0w3XCi4/+/cFiBCRNbaOScGD&#10;AmzWo7cVFtr1fKL7OdYihXAoUIGJsSukDKUhi2HqOuLEVc5bjAn6WmqPfQq3rZxnWS4tNpwaDHa0&#10;M1RezzerQB4/+2+/n1+qujp07vdovvJ+UGoyHrZLEJGG+BI/3Qed5ucf8P9MukC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/b2lvwQAAANwAAAAPAAAAAAAAAAAAAAAA&#10;AKECAABkcnMvZG93bnJldi54bWxQSwUGAAAAAAQABAD5AAAAjwMAAAAA&#10;" strokeweight="1.5pt"/>
                  </v:group>
                </v:group>
                <v:group id="Группа 166" o:spid="_x0000_s1062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2vkITwwAAANwAAAAP&#10;AAAAAAAAAAAAAAAAAKoCAABkcnMvZG93bnJldi54bWxQSwUGAAAAAAQABAD6AAAAmgMAAAAA&#10;">
                  <v:group id="Группа 167" o:spid="_x0000_s1063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fLniMMAAADcAAAADwAAAGRycy9kb3ducmV2LnhtbERPS4vCMBC+C/6HMIK3&#10;Na2yunSNIqLiQRZ8wLK3oRnbYjMpTWzrv98Igrf5+J4zX3amFA3VrrCsIB5FIIhTqwvOFFzO248v&#10;EM4jaywtk4IHOVgu+r05Jtq2fKTm5DMRQtglqCD3vkqkdGlOBt3IVsSBu9raoA+wzqSusQ3hppTj&#10;KJpKgwWHhhwrWueU3k53o2DXYruaxJvmcLuuH3/nz5/fQ0xKDQfd6huEp86/xS/3Xof50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Z8ueIwwAAANwAAAAP&#10;AAAAAAAAAAAAAAAAAKoCAABkcnMvZG93bnJldi54bWxQSwUGAAAAAAQABAD6AAAAmgM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64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mtFcYA&#10;AADcAAAADwAAAGRycy9kb3ducmV2LnhtbESPQWvCQBCF74X+h2UKvZS6sYfYRlepgtAiBBr9AWN2&#10;mgSzs2F31fTfdw6Ctxnem/e+WaxG16sLhdh5NjCdZKCIa287bgwc9tvXd1AxIVvsPZOBP4qwWj4+&#10;LLCw/so/dKlSoySEY4EG2pSGQutYt+QwTvxALNqvDw6TrKHRNuBVwl2v37Is1w47loYWB9q0VJ+q&#10;szOAZfqYnsJ63byc92WZfx9nB7sz5vlp/JyDSjSmu/l2/WUFPxdaeUYm0M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wmtFc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65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UIjsIA&#10;AADcAAAADwAAAGRycy9kb3ducmV2LnhtbERP24rCMBB9F/yHMMK+iKb6ULVrlHVBWBEKXj5gbGbb&#10;YjMpSdTu328Ewbc5nOss151pxJ2cry0rmIwTEMSF1TWXCs6n7WgOwgdkjY1lUvBHHtarfm+JmbYP&#10;PtD9GEoRQ9hnqKAKoc2k9EVFBv3YtsSR+7XOYIjQlVI7fMRw08hpkqTSYM2xocKWvisqrsebUYB5&#10;WEyubrMph7dTnqe7y+ys90p9DLqvTxCBuvAWv9w/Os5PF/B8Jl4gV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RQiOwgAAANw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66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Y3zsYA&#10;AADcAAAADwAAAGRycy9kb3ducmV2LnhtbESP3WrCQBCF74W+wzIFb0Q39kLb6Cq1ULAIAX8eYMyO&#10;STA7G3ZXTd++c1HwboZz5pxvluvetepOITaeDUwnGSji0tuGKwOn4/f4HVRMyBZbz2TglyKsVy+D&#10;JebWP3hP90OqlIRwzNFAnVKXax3LmhzGie+IRbv44DDJGiptAz4k3LX6Lctm2mHD0lBjR181ldfD&#10;zRnAIn1Mr2GzqUa3Y1HMfs7zk90ZM3ztPxegEvXpaf6/3lrBnwu+PCMT6N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KY3zs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67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+qSVcMA&#10;AADcAAAADwAAAGRycy9kb3ducmV2LnhtbERPyWrDMBC9F/oPYgK9lEZ2D0nqRAl1odBSMGT5gIk1&#10;sU2skZHkpX9fFQK5zeOts9lNphUDOd9YVpDOExDEpdUNVwpOx8+XFQgfkDW2lknBL3nYbR8fNphp&#10;O/KehkOoRAxhn6GCOoQuk9KXNRn0c9sRR+5incEQoaukdjjGcNPK1yRZSIMNx4YaO/qoqbweeqMA&#10;i/CWXl2eV8/9sSgW3+flSf8o9TSb3tcgAk3hLr65v3Scv0zh/5l4gdz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+qSVcMAAADc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68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gMIsIA&#10;AADcAAAADwAAAGRycy9kb3ducmV2LnhtbERPzYrCMBC+C/sOYRa8iKZ60N1qlHVBUBYKVh9gbMa2&#10;2ExKErW+vVkQvM3H9zuLVWcacSPna8sKxqMEBHFhdc2lguNhM/wC4QOyxsYyKXiQh9Xyo7fAVNs7&#10;7+mWh1LEEPYpKqhCaFMpfVGRQT+yLXHkztYZDBG6UmqH9xhuGjlJkqk0WHNsqLCl34qKS341CjAL&#10;3+OLW6/LwfWQZdPdaXbUf0r1P7ufOYhAXXiLX+6tjvNnE/h/Jl4gl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OAwiwgAAANw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73" o:spid="_x0000_s1069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xB3VsQAAADcAAAADwAAAGRycy9kb3ducmV2LnhtbERPS2vCQBC+C/0PyxR6&#10;M5s01JY0q4jU0oMU1ELpbciOSTA7G7JrHv/eFQre5uN7Tr4aTSN66lxtWUESxSCIC6trLhX8HLfz&#10;NxDOI2tsLJOCiRyslg+zHDNtB95Tf/ClCCHsMlRQed9mUrqiIoMusi1x4E62M+gD7EqpOxxCuGnk&#10;cxwvpMGaQ0OFLW0qKs6Hi1HwOeCwTpOPfnc+baa/48v37y4hpZ4ex/U7CE+jv4v/3V86zH9N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4xB3VsQAAADcAAAA&#10;DwAAAAAAAAAAAAAAAACqAgAAZHJzL2Rvd25yZXYueG1sUEsFBgAAAAAEAAQA+gAAAJsDAAAAAA==&#10;">
                    <v:shape id="Text Box 87" o:spid="_x0000_s1070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1838cMA&#10;AADcAAAADwAAAGRycy9kb3ducmV2LnhtbERPTWsCMRC9F/wPYQRvNavYKqtRRKhIL6XWg8dhMyaL&#10;m8nuJl1Xf31TKPQ2j/c5q03vKtFRG0rPCibjDARx4XXJRsHp6+15ASJEZI2VZ1JwpwCb9eBphbn2&#10;N/6k7hiNSCEcclRgY6xzKUNhyWEY+5o4cRffOowJtkbqFm8p3FVymmWv0mHJqcFiTTtLxfX47RQ0&#10;tp+9mOajunbvD7O1+0NoTmelRsN+uwQRqY//4j/3Qaf58xn8PpMu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1838c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71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BOSasMA&#10;AADcAAAADwAAAGRycy9kb3ducmV2LnhtbERPTWsCMRC9F/wPYYTealbRKqtRRFCkl1LrweOwGZPF&#10;zWR3E9dtf31TKPQ2j/c5q03vKtFRG0rPCsajDARx4XXJRsH5c/+yABEissbKMyn4ogCb9eBphbn2&#10;D/6g7hSNSCEcclRgY6xzKUNhyWEY+Zo4cVffOowJtkbqFh8p3FVykmWv0mHJqcFiTTtLxe10dwoa&#10;209npnmvbt3bt9nawzE054tSz8N+uwQRqY//4j/3Uaf58xn8PpMu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BOSas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72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EMHcMA&#10;AADcAAAADwAAAGRycy9kb3ducmV2LnhtbERPTWsCMRC9F/wPYYTealaxKqtRRFCkl1LrweOwGZPF&#10;zWR3E9dtf31TKPQ2j/c5q03vKtFRG0rPCsajDARx4XXJRsH5c/+yABEissbKMyn4ogCb9eBphbn2&#10;D/6g7hSNSCEcclRgY6xzKUNhyWEY+Zo4cVffOowJtkbqFh8p3FVykmUz6bDk1GCxpp2l4na6OwWN&#10;7aevpnmvbt3bt9nawzE054tSz8N+uwQRqY//4j/3Uaf58xn8PpMu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MEMHc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73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42phsMA&#10;AADcAAAADwAAAGRycy9kb3ducmV2LnhtbERPTWsCMRC9F/wPYYTeatbSVlmNIkJFeim1HjwOmzFZ&#10;3Ex2N3Fd/fWNIPQ2j/c582XvKtFRG0rPCsajDARx4XXJRsH+9/NlCiJEZI2VZ1JwpQDLxeBpjrn2&#10;F/6hbheNSCEcclRgY6xzKUNhyWEY+Zo4cUffOowJtkbqFi8p3FXyNcs+pMOSU4PFmtaWitPu7BQ0&#10;tn97N813deq+bmZlN9vQ7A9KPQ/71QxEpD7+ix/urU7zJxO4P5MukI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42phs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74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I99MYA&#10;AADcAAAADwAAAGRycy9kb3ducmV2LnhtbESPQU/DMAyF70j8h8hIu7EUtAEqy6YJCTTtMjF24Gg1&#10;JqnWOG0Tum6/fj4gcbP1nt/7vFiNoVED9amObOBhWoAirqKt2Rk4fL3fv4BKGdliE5kMnCnBanl7&#10;s8DSxhN/0rDPTkkIpxIN+JzbUutUeQqYprElFu0n9gGzrL3TtseThIdGPxbFkw5YszR4bOnNU3Xc&#10;/wYDnR9nc9ftmuOwvbi1/9ik7vBtzORuXL+CyjTmf/Pf9cYK/rPQyjMygV5e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hI99MYAAADcAAAADwAAAAAAAAAAAAAAAACYAgAAZHJz&#10;L2Rvd25yZXYueG1sUEsFBgAAAAAEAAQA9QAAAIs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75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nWWcEA&#10;AADcAAAADwAAAGRycy9kb3ducmV2LnhtbERPS2sCMRC+C/6HMIK3mij4Wo2illLrzQd4HTbj7uJm&#10;siSpbv99Uyh4m4/vOct1a2vxIB8qxxqGAwWCOHem4kLD5fzxNgMRIrLB2jFp+KEA61W3s8TMuCcf&#10;6XGKhUghHDLUUMbYZFKGvCSLYeAa4sTdnLcYE/SFNB6fKdzWcqTURFqsODWU2NCupPx++rYabhf1&#10;NT1H2mx3fj4+vKvrZK8+te732s0CRKQ2vsT/7r1J86dz+HsmXSB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WZ1lnBAAAA3AAAAA8AAAAAAAAAAAAAAAAAmAIAAGRycy9kb3du&#10;cmV2LnhtbFBLBQYAAAAABAAEAPUAAACGAw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465E" w:rsidRDefault="00FB3737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9984" behindDoc="0" locked="1" layoutInCell="1" allowOverlap="1" wp14:anchorId="03C6A9EF" wp14:editId="7771F4D6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8" name="Группа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1" name="Группа 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21" name="Группа 21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24" name="Группа 24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25" name="Группа 25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27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29" name="Группа 29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30" name="Группа 30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31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5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6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9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0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2" name="Группа 42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3" name="Группа 43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4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0" name="Группа 5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4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5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6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9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0" name="Группа 60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61" name="Группа 61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62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3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6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7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8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9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0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1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72" name="Группа 72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74" name="Группа 74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83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CB1016" w:rsidRDefault="00E3465E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89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374BE" w:rsidRDefault="00E3465E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1F56D2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90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E3465E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543DFC">
                                      <w:t>A.B.XXX.XX.XX.X-X.X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92" name="Группа 92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9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945CCC" w:rsidRDefault="00E3465E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4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E3465E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6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E3465E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0411E6" w:rsidRDefault="00E3465E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01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E3465E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08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5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6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945CCC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7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945CCC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8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9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0411E6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40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0411E6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5" name="Группа 5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233AEC" w:rsidRPr="006C5C53" w:rsidRDefault="00233AEC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7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233AEC" w:rsidRPr="006C5C53" w:rsidRDefault="00233AEC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8" o:spid="_x0000_s1076" style="position:absolute;left:0;text-align:left;margin-left:22.7pt;margin-top:14.2pt;width:558.45pt;height:826.6pt;z-index:251689984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">
              <v:group id="Группа 1" o:spid="_x0000_s1077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BC4oUrwAAAANoAAAAPAAAA&#10;AAAAAAAAAAAAAKoCAABkcnMvZG93bnJldi54bWxQSwUGAAAAAAQABAD6AAAAlwMAAAAA&#10;">
                <v:group id="Группа 21" o:spid="_x0000_s1078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  <v:group id="Группа 24" o:spid="_x0000_s1079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  <v:group id="Группа 25" o:spid="_x0000_s108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arP8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c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Mmqz/FAAAA2wAA&#10;AA8AAAAAAAAAAAAAAAAAqgIAAGRycy9kb3ducmV2LnhtbFBLBQYAAAAABAAEAPoAAACcAwAAAAA=&#10;">
                      <v:rect id="Rectangle 91" o:spid="_x0000_s1081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JPkMMA&#10;AADbAAAADwAAAGRycy9kb3ducmV2LnhtbESPW2sCMRSE3wv+h3AE32qi4G01ilpKrW9ewNfD5ri7&#10;uDlZklS3/74RhD4OM/MNs1i1thZ38qFyrGHQVyCIc2cqLjScT5/vUxAhIhusHZOGXwqwWnbeFpgZ&#10;9+AD3Y+xEAnCIUMNZYxNJmXIS7IY+q4hTt7VeYsxSV9I4/GR4LaWQ6XG0mLFaaHEhrYl5bfjj9Vw&#10;PavvySnSerP1s9H+Q13GO/Wlda/brucgIrXxP/xq74yG4QSeX9IPkM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bJPkMMAAADbAAAADwAAAAAAAAAAAAAAAACYAgAAZHJzL2Rv&#10;d25yZXYueG1sUEsFBgAAAAAEAAQA9QAAAIgDAAAAAA==&#10;" filled="f" strokeweight="1.5pt">
                        <v:textbox inset=",1mm"/>
                      </v:rect>
                      <v:group id="Группа 29" o:spid="_x0000_s108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      <v:group id="Группа 30" o:spid="_x0000_s1083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oiees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WB+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aInnrCAAAA2wAAAA8A&#10;AAAAAAAAAAAAAAAAqgIAAGRycy9kb3ducmV2LnhtbFBLBQYAAAAABAAEAPoAAACZAwAAAAA=&#10;">
                          <v:line id="Line 76" o:spid="_x0000_s1084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tznj8IAAADbAAAADwAAAGRycy9kb3ducmV2LnhtbESPQYvCMBSE7wv+h/AEb2uqC7JUo4gg&#10;KOthVwWvj+a1KTYvJYm2/nuzIHgcZuYbZrHqbSPu5EPtWMFknIEgLpyuuVJwPm0/v0GEiKyxcUwK&#10;HhRgtRx8LDDXruM/uh9jJRKEQ44KTIxtLmUoDFkMY9cSJ6903mJM0ldSe+wS3DZymmUzabHmtGCw&#10;pY2h4nq8WQVy/9P9+u30XFblrnWXvTnMul6p0bBfz0FE6uM7/GrvtIKvCfx/ST9ALp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tznj8IAAADbAAAADwAAAAAAAAAAAAAA&#10;AAChAgAAZHJzL2Rvd25yZXYueG1sUEsFBgAAAAAEAAQA+QAAAJADAAAAAA==&#10;" strokeweight="1.5pt"/>
                          <v:line id="Line 77" o:spid="_x0000_s1085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efhjMMAAADbAAAADwAAAGRycy9kb3ducmV2LnhtbESPQWsCMRSE7wX/Q3iCt5pVqchqFBEE&#10;xR5aFbw+Nm83i5uXJYnu+u+bQqHHYWa+YVab3jbiST7UjhVMxhkI4sLpmisF18v+fQEiRGSNjWNS&#10;8KIAm/XgbYW5dh1/0/McK5EgHHJUYGJscylDYchiGLuWOHml8xZjkr6S2mOX4LaR0yybS4s1pwWD&#10;Le0MFffzwyqQx1P35ffTa1mVh9bdjuZz3vVKjYb9dgkiUh//w3/tg1Yw+4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nn4YzDAAAA2wAAAA8AAAAAAAAAAAAA&#10;AAAAoQIAAGRycy9kb3ducmV2LnhtbFBLBQYAAAAABAAEAPkAAACRAwAAAAA=&#10;" strokeweight="1.5pt"/>
                          <v:line id="Line 78" o:spid="_x0000_s1086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TV/+8IAAADbAAAADwAAAGRycy9kb3ducmV2LnhtbESPQYvCMBSE7wv+h/AEb2uqC0WqUUQQ&#10;lN3D6gp7fTSvTbF5KUm09d9vFgSPw8x8w6w2g23FnXxoHCuYTTMQxKXTDdcKLj/79wWIEJE1to5J&#10;wYMCbNajtxUW2vV8ovs51iJBOBSowMTYFVKG0pDFMHUdcfIq5y3GJH0ttcc+wW0r51mWS4sNpwWD&#10;He0MldfzzSqQx8/+2+/nl6quDp37PZqvvB+UmoyH7RJEpCG+ws/2QSv4yOH/S/oBcv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TV/+8IAAADbAAAADwAAAAAAAAAAAAAA&#10;AAChAgAAZHJzL2Rvd25yZXYueG1sUEsFBgAAAAAEAAQA+QAAAJADAAAAAA==&#10;" strokeweight="1.5pt"/>
                          <v:line id="Line 79" o:spid="_x0000_s1087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KrricMAAADbAAAADwAAAGRycy9kb3ducmV2LnhtbESPQWsCMRSE7wX/Q3iCt5pVQepqFBEE&#10;xR5aFbw+Nm83i5uXJYnu+u+bQqHHYWa+YVab3jbiST7UjhVMxhkI4sLpmisF18v+/QNEiMgaG8ek&#10;4EUBNuvB2wpz7Tr+puc5ViJBOOSowMTY5lKGwpDFMHYtcfJK5y3GJH0ltccuwW0jp1k2lxZrTgsG&#10;W9oZKu7nh1Ugj6fuy++n17IqD627Hc3nvOuVGg377RJEpD7+h//aB61gto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iq64nDAAAA2wAAAA8AAAAAAAAAAAAA&#10;AAAAoQIAAGRycy9kb3ducmV2LnhtbFBLBQYAAAAABAAEAPkAAACRAwAAAAA=&#10;" strokeweight="1.5pt"/>
                        </v:group>
                        <v:line id="Line 92" o:spid="_x0000_s1088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ZYxab8AAADbAAAADwAAAGRycy9kb3ducmV2LnhtbERPTYvCMBC9L/gfwgje1lQRWapRRBAU&#10;9+Cq4HVopk2xmZQk2vrvzWHB4+N9L9e9bcSTfKgdK5iMMxDEhdM1Vwqul933D4gQkTU2jknBiwKs&#10;V4OvJebadfxHz3OsRArhkKMCE2ObSxkKQxbD2LXEiSudtxgT9JXUHrsUbhs5zbK5tFhzajDY0tZQ&#10;cT8/rAJ5OHYnv5tey6rct+52ML/zrldqNOw3CxCR+vgR/7v3WsEsrU9f0g+Qqzc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MZYxab8AAADbAAAADwAAAAAAAAAAAAAAAACh&#10;AgAAZHJzL2Rvd25yZXYueG1sUEsFBgAAAAAEAAQA+QAAAI0DAAAAAA==&#10;" strokeweight="1.5pt"/>
                      </v:group>
                    </v:group>
                    <v:group id="Группа 42" o:spid="_x0000_s1089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DW68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RDW68QAAADbAAAA&#10;DwAAAAAAAAAAAAAAAACqAgAAZHJzL2Rvd25yZXYueG1sUEsFBgAAAAAEAAQA+gAAAJsDAAAAAA==&#10;">
                      <v:group id="Группа 43" o:spid="_x0000_s1090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lxzcM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UzG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DlxzcMQAAADbAAAA&#10;DwAAAAAAAAAAAAAAAACqAgAAZHJzL2Rvd25yZXYueG1sUEsFBgAAAAAEAAQA+gAAAJsD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091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CfD8MA&#10;AADbAAAADwAAAGRycy9kb3ducmV2LnhtbESP0YrCMBRE34X9h3AX9kU0dRFXq1FUEFyEwqofcG2u&#10;bbG5KUnU+vdmQfBxmJkzzGzRmlrcyPnKsoJBPwFBnFtdcaHgeNj0xiB8QNZYWyYFD/KwmH90Zphq&#10;e+c/uu1DISKEfYoKyhCaVEqfl2TQ921DHL2zdQZDlK6Q2uE9wk0tv5NkJA1WHBdKbGhdUn7ZX40C&#10;zMJkcHGrVdG9HrJs9Hv6OeqdUl+f7XIKIlAb3uFXe6sVDIfw/yX+AD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CfD8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092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6k48QA&#10;AADbAAAADwAAAGRycy9kb3ducmV2LnhtbESP0WrCQBRE3wv9h+UW+lLMRpG0xqxShYJSCFT9gGv2&#10;Nglm74bdVePfu0Khj8PMnGGK5WA6cSHnW8sKxkkKgriyuuVawWH/NfoA4QOyxs4yKbiRh+Xi+anA&#10;XNsr/9BlF2oRIexzVNCE0OdS+qohgz6xPXH0fq0zGKJ0tdQOrxFuOjlJ00wabDkuNNjTuqHqtDsb&#10;BViG2fjkVqv67bwvy2x7fD/ob6VeX4bPOYhAQ/gP/7U3WsE0g8eX+APk4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0upOP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093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IBeMMA&#10;AADbAAAADwAAAGRycy9kb3ducmV2LnhtbESP3YrCMBSE7xd8h3AEb5Y1VUTdrlFUEJSFgj8PcLY5&#10;tsXmpCRR69sbYcHLYWa+YWaL1tTiRs5XlhUM+gkI4tzqigsFp+PmawrCB2SNtWVS8CAPi3nnY4ap&#10;tnfe0+0QChEh7FNUUIbQpFL6vCSDvm8b4uidrTMYonSF1A7vEW5qOUySsTRYcVwosaF1SfnlcDUK&#10;MAvfg4tbrYrP6zHLxru/yUn/KtXrtssfEIHa8A7/t7dawWgC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mIBeM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094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2VCsAA&#10;AADbAAAADwAAAGRycy9kb3ducmV2LnhtbERPzYrCMBC+C/sOYRa8yJoqi7rVKKsgKELB6gOMzWxb&#10;bCYliVrffnMQPH58/4tVZxpxJ+drywpGwwQEcWF1zaWC82n7NQPhA7LGxjIpeJKH1fKjt8BU2wcf&#10;6Z6HUsQQ9ikqqEJoUyl9UZFBP7QtceT+rDMYInSl1A4fMdw0cpwkE2mw5thQYUubioprfjMKMAs/&#10;o6tbr8vB7ZRlk/1letYHpfqf3e8cRKAuvMUv904r+I5j45f4A+Ty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/2VCsAAAADbAAAADwAAAAAAAAAAAAAAAACYAgAAZHJzL2Rvd25y&#10;ZXYueG1sUEsFBgAAAAAEAAQA9QAAAIU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095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EwkcMA&#10;AADbAAAADwAAAGRycy9kb3ducmV2LnhtbESP3YrCMBSE7xd8h3AEb5Y1VUTXrlFUEJSFgj8PcLY5&#10;tsXmpCRR69sbYcHLYWa+YWaL1tTiRs5XlhUM+gkI4tzqigsFp+Pm6xuED8gaa8uk4EEeFvPOxwxT&#10;be+8p9shFCJC2KeooAyhSaX0eUkGfd82xNE7W2cwROkKqR3eI9zUcpgkY2mw4rhQYkPrkvLL4WoU&#10;YBamg4tbrYrP6zHLxru/yUn/KtXrtssfEIHa8A7/t7dawWgK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LEwkc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0" o:spid="_x0000_s1096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1d72sEAAADbAAAADwAAAGRycy9kb3ducmV2LnhtbERPy4rCMBTdD/gP4Qru&#10;xrSKg1RTEVFxIQOjgri7NLcPbG5KE9v695PFwCwP573eDKYWHbWusqwgnkYgiDOrKy4U3K6HzyUI&#10;55E11pZJwZscbNLRxxoTbXv+oe7iCxFC2CWooPS+SaR0WUkG3dQ2xIHLbWvQB9gWUrfYh3BTy1kU&#10;fUmDFYeGEhvalZQ9Ly+j4Nhjv53H++78zHfvx3Xx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e1d72sEAAADbAAAADwAA&#10;AAAAAAAAAAAAAACqAgAAZHJzL2Rvd25yZXYueG1sUEsFBgAAAAAEAAQA+gAAAJgDAAAAAA==&#10;">
                        <v:shape id="Text Box 87" o:spid="_x0000_s1097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Qv18QA&#10;AADbAAAADwAAAGRycy9kb3ducmV2LnhtbESPQWsCMRSE7wX/Q3iCt5q1aCmrUURQxEvRevD42DyT&#10;xc3L7iZd1/76piD0OMzMN8xi1btKdNSG0rOCyTgDQVx4XbJRcP7avn6ACBFZY+WZFDwowGo5eFlg&#10;rv2dj9SdohEJwiFHBTbGOpcyFJYchrGviZN39a3DmGRrpG7xnuCukm9Z9i4dlpwWLNa0sVTcTt9O&#10;QWP76cw0n9WtO/yYtd3tQ3O+KDUa9us5iEh9/A8/23utYDaFvy/pB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NkL9f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098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iKTMQA&#10;AADbAAAADwAAAGRycy9kb3ducmV2LnhtbESPQWvCQBSE7wX/w/IKvdVNpRFJXUUEi/RSqjl4fGRf&#10;d4PZt0l2G1N/vVsoeBxm5htmuR5dIwbqQ+1Zwcs0A0FceV2zUVAed88LECEia2w8k4JfCrBeTR6W&#10;WGh/4S8aDtGIBOFQoAIbY1tIGSpLDsPUt8TJ+/a9w5hkb6Tu8ZLgrpGzLJtLhzWnBYstbS1V58OP&#10;U9DZ8TU33WdzHj6uZmPf96ErT0o9PY6bNxCRxngP/7f3WkGew9+X9APk6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woikz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099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oUO8QA&#10;AADbAAAADwAAAGRycy9kb3ducmV2LnhtbESPT2sCMRTE74V+h/AKvdVspYqsRhHBIl7EPwePj81r&#10;srh52d3EdeunN0Khx2FmfsPMFr2rREdtKD0r+BxkIIgLr0s2Ck7H9ccERIjIGivPpOCXAizmry8z&#10;zLW/8Z66QzQiQTjkqMDGWOdShsKSwzDwNXHyfnzrMCbZGqlbvCW4q+Qwy8bSYclpwWJNK0vF5XB1&#10;Chrbf41Ms6su3fZulvZ7E5rTWan3t345BRGpj//hv/ZGKxiN4fkl/QA5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z6FDv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00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7axoMQA&#10;AADbAAAADwAAAGRycy9kb3ducmV2LnhtbESPQWsCMRSE7wX/Q3hCbzWraJXVKCIo0kup9eDxsXkm&#10;i5uX3U1ct/31TaHQ4zAz3zCrTe8q0VEbSs8KxqMMBHHhdclGwflz/7IAESKyxsozKfiiAJv14GmF&#10;ufYP/qDuFI1IEA45KrAx1rmUobDkMIx8TZy8q28dxiRbI3WLjwR3lZxk2at0WHJasFjTzlJxO92d&#10;gsb205lp3qtb9/ZttvZwDM35otTzsN8uQUTq43/4r33UCmZ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O2saD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01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ikl0sAA&#10;AADbAAAADwAAAGRycy9kb3ducmV2LnhtbERPz2vCMBS+D/Y/hDfwNtOJjlGNIoIiXkTnweOjeUuK&#10;zUvbxFr9681B2PHj+z1b9K4SHbWh9Kzga5iBIC68LtkoOP2uP39AhIissfJMCu4UYDF/f5thrv2N&#10;D9QdoxEphEOOCmyMdS5lKCw5DENfEyfuz7cOY4KtkbrFWwp3lRxl2bd0WHJqsFjTylJxOV6dgsb2&#10;44lp9tWl2z3M0m62oTmdlRp89MspiEh9/Be/3FutYJLGpi/pB8j5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4ikl0sAAAADbAAAADwAAAAAAAAAAAAAAAACYAgAAZHJzL2Rvd25y&#10;ZXYueG1sUEsFBgAAAAAEAAQA9QAAAIUDAAAAAA=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02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2cNBMMA&#10;AADbAAAADwAAAGRycy9kb3ducmV2LnhtbESPT2sCMRTE7wW/Q3iCt5ooaHU1ilpE680/4PWxee4u&#10;bl6WJNX12zeFQo/DzPyGmS9bW4sH+VA51jDoKxDEuTMVFxou5+37BESIyAZrx6ThRQGWi87bHDPj&#10;nnykxykWIkE4ZKihjLHJpAx5SRZD3zXEybs5bzEm6QtpPD4T3NZyqNRYWqw4LZTY0Kak/H76thpu&#10;F/X1cY60Wm/8dHT4VNfxXu207nXb1QxEpDb+h//ae6NhNIXfL+kHyM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2cNBMMAAADbAAAADwAAAAAAAAAAAAAAAACYAgAAZHJzL2Rv&#10;d25yZXYueG1sUEsFBgAAAAAEAAQA9QAAAIgDAAAAAA==&#10;" filled="f" strokeweight="1.5pt">
                    <v:textbox inset=",1mm"/>
                  </v:rect>
                </v:group>
                <v:group id="Группа 60" o:spid="_x0000_s1103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uxZ8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tTuxZ8EAAADbAAAADwAA&#10;AAAAAAAAAAAAAACqAgAAZHJzL2Rvd25yZXYueG1sUEsFBgAAAAAEAAQA+gAAAJgDAAAAAA==&#10;">
                  <v:group id="Группа 61" o:spid="_x0000_s1104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p3FPzFAAAA2wAA&#10;AA8AAAAAAAAAAAAAAAAAqgIAAGRycy9kb3ducmV2LnhtbFBLBQYAAAAABAAEAPoAAACcAwAAAAA=&#10;">
                    <v:line id="Line 102" o:spid="_x0000_s1105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wIZ1sUAAADbAAAADwAAAGRycy9kb3ducmV2LnhtbESPT2vCQBTE7wW/w/KEXorZGEEkuor2&#10;D5TetIJ4e2RfssHs25jdmrSfvlsQehxm5jfMajPYRtyo87VjBdMkBUFcOF1zpeD4+TZZgPABWWPj&#10;mBR8k4fNevSwwly7nvd0O4RKRAj7HBWYENpcSl8YsugT1xJHr3SdxRBlV0ndYR/htpFZms6lxZrj&#10;gsGWng0Vl8OXVTArz69P19nLNMvq9KM0P32xO1VKPY6H7RJEoCH8h+/td61gnsHfl/gD5Po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wIZ1s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12" o:spid="_x0000_s1106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0WgLcUAAADbAAAADwAAAGRycy9kb3ducmV2LnhtbESPX2vCQBDE3wv9DscW+lL0UgtXiZ5S&#10;hIJQKPin+Lrm1iSY20tzq8Z++p5Q6OMwM79hpvPeN+pMXawDW3geZqCIi+BqLi1sN++DMagoyA6b&#10;wGThShHms/u7KeYuXHhF57WUKkE45mihEmlzrWNRkcc4DC1x8g6h8yhJdqV2HV4S3Dd6lGVGe6w5&#10;LVTY0qKi4rg+eQtf+FPK9WP/9Hk0Rra7b3NavBprHx/6twkooV7+w3/tpbNgXuD2Jf0APfs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0WgLc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13" o:spid="_x0000_s1107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Kw4WcUAAADbAAAADwAAAGRycy9kb3ducmV2LnhtbESPX2vCQBDE3wv9DscW+lL0UilXiZ5S&#10;hIJQKPin+Lrm1iSY20tzq8Z++p5Q6OMwM79hpvPeN+pMXawDW3geZqCIi+BqLi1sN++DMagoyA6b&#10;wGThShHms/u7KeYuXHhF57WUKkE45mihEmlzrWNRkcc4DC1x8g6h8yhJdqV2HV4S3Dd6lGVGe6w5&#10;LVTY0qKi4rg+eQtf+FPK9WP/9Hk0Rra7b3NavBprHx/6twkooV7+w3/tpbNgXuD2Jf0APfs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Kw4Wc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108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M0biMMAAADbAAAADwAAAGRycy9kb3ducmV2LnhtbESPQYvCMBSE74L/ITzB25oqWLUapYrK&#10;wsLCqnh+NM+22LyUJtr67zcLCx6HmfmGWW06U4knNa60rGA8ikAQZ1aXnCu4nA8fcxDOI2usLJOC&#10;FznYrPu9FSbatvxDz5PPRYCwS1BB4X2dSOmyggy6ka2Jg3ezjUEfZJNL3WAb4KaSkyiKpcGSw0KB&#10;Ne0Kyu6nh1EwNdvZV3s+LuJ0PzPkr+P5d3pQajjo0iUIT51/h//bn1pBPIW/L+EHyP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TNG4jDAAAA2wAAAA8AAAAAAAAAAAAA&#10;AAAAoQIAAGRycy9kb3ducmV2LnhtbFBLBQYAAAAABAAEAPkAAACRAwAAAAA=&#10;" strokecolor="windowText" strokeweight="1.5pt"/>
                    <v:line id="Line 98" o:spid="_x0000_s1109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Dkf1cUAAADbAAAADwAAAGRycy9kb3ducmV2LnhtbESPQWvCQBSE7wX/w/KEXopujBAkuoq2&#10;FkpvtYJ4e2RfssHs25hdTdpf3y0Uehxm5htmtRlsI+7U+dqxgtk0AUFcOF1zpeD4+TpZgPABWWPj&#10;mBR8kYfNevSwwly7nj/ofgiViBD2OSowIbS5lL4wZNFPXUscvdJ1FkOUXSV1h32E20amSZJJizXH&#10;BYMtPRsqLoebVTAvz/un6/xllqZ18l6a777YnSqlHsfDdgki0BD+w3/tN60gy+D3S/wBcv0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Dkf1c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99" o:spid="_x0000_s1110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H6mLsUAAADbAAAADwAAAGRycy9kb3ducmV2LnhtbESPX2vCQBDE3wv9DscWfCn10j6cEj1F&#10;hEKhINQ/9HXNrUkwt5fmVo399L2C4OMwM79hpvPeN+pMXawDW3gdZqCIi+BqLi1sN+8vY1BRkB02&#10;gcnClSLMZ48PU8xduPAXnddSqgThmKOFSqTNtY5FRR7jMLTEyTuEzqMk2ZXadXhJcN/otywz2mPN&#10;aaHClpYVFcf1yVvY4W8p18/98+pojGy/f8xpOTLWDp76xQSUUC/38K394SyYEfx/ST9Az/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H6mLs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0" o:spid="_x0000_s1111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eEyXMEAAADbAAAADwAAAGRycy9kb3ducmV2LnhtbERPTWvCQBC9F/wPywi9FN20h61EVxGh&#10;IAiFWsXrmB2TYHY2ZkeN/fXdQ6HHx/ueLXrfqBt1sQ5s4XWcgSIugqu5tLD7/hhNQEVBdtgEJgsP&#10;irCYD55mmLtw5y+6baVUKYRjjhYqkTbXOhYVeYzj0BIn7hQ6j5JgV2rX4T2F+0a/ZZnRHmtODRW2&#10;tKqoOG+v3sIef0p5bI4vn2djZHe4mOvq3Vj7POyXU1BCvfyL/9xrZ8GkselL+gF6/g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Z4TJcwQAAANsAAAAPAAAAAAAAAAAAAAAA&#10;AKECAABkcnMvZG93bnJldi54bWxQSwUGAAAAAAQABAD5AAAAjwMAAAAA&#10;" strokeweight="1.5pt">
                      <v:stroke startarrowwidth="narrow" startarrowlength="short" endarrowwidth="narrow" endarrowlength="short"/>
                    </v:line>
                    <v:line id="Line 101" o:spid="_x0000_s1112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aaLp8YAAADbAAAADwAAAGRycy9kb3ducmV2LnhtbESPS2vDMBCE74X8B7GBXEoix4GQuFFC&#10;Hi2U3vKA0ttirS1Ta+VYauz211eFQo7DzHzDrDa9rcWNWl85VjCdJCCIc6crLhVczi/jBQgfkDXW&#10;jknBN3nYrAcPK8y06/hIt1MoRYSwz1CBCaHJpPS5IYt+4hri6BWutRiibEupW+wi3NYyTZK5tFhx&#10;XDDY0N5Q/nn6sgpmxcfz43V2mKZplbwV5qfLd++lUqNhv30CEagP9/B/+1UrmC/h70v8AXL9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mmi6f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113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gIq8UAAADbAAAADwAAAGRycy9kb3ducmV2LnhtbESPsW7CQAyGdyTe4WSkbnAJA21SjqhC&#10;QurQpQEJulk5N0mb8yW5A9K3r4dKHa3f/2d/22JynbrRGFrPBtJVAoq48rbl2sDpeFg+gQoR2WLn&#10;mQz8UIBiN59tMbf+zu90K2OtBMIhRwNNjH2udagachhWvieW7NOPDqOMY63tiHeBu06vk2SjHbYs&#10;Fxrsad9Q9V1enVBOm+yQnYf2+pUO5eWjHy7HNzTmYTG9PIOKNMX/5b/2qzXwKN+Li3iA3v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IgIq8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33" o:spid="_x0000_s1114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QINHMUAAADbAAAADwAAAGRycy9kb3ducmV2LnhtbESPX2vCQBDE3wv9DscWfCn1Yh/OknpK&#10;EQShINQ/9HWb2ybB3F6aWzX203uC4OMwM79hJrPeN+pIXawDWxgNM1DERXA1lxa2m8XLG6goyA6b&#10;wGThTBFm08eHCeYunPiLjmspVYJwzNFCJdLmWseiIo9xGFri5P2GzqMk2ZXadXhKcN/o1ywz2mPN&#10;aaHCluYVFfv1wVvY4X8p58+f59XeGNl+/5nDfGysHTz1H++ghHq5h2/tpbMwHsH1S/oBeno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QINH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</v:group>
                  <v:group id="Группа 72" o:spid="_x0000_s1115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3wcVs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u8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3wcVsQAAADbAAAA&#10;DwAAAAAAAAAAAAAAAACqAgAAZHJzL2Rvd25yZXYueG1sUEsFBgAAAAAEAAQA+gAAAJsDAAAAAA==&#10;">
                    <v:group id="Группа 74" o:spid="_x0000_s1116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9khuc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Ywf4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P2SG5xgAAANsA&#10;AAAPAAAAAAAAAAAAAAAAAKoCAABkcnMvZG93bnJldi54bWxQSwUGAAAAAAQABAD6AAAAnQMAAAAA&#10;">
                      <v:rect id="Rectangle 123" o:spid="_x0000_s1117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A5VsYA&#10;AADbAAAADwAAAGRycy9kb3ducmV2LnhtbESPQWvCQBSE7wX/w/IKXkrd2GLQ6Cpa0HoQpCrt9Zl9&#10;TYLZtyG7mtRf3xUEj8PMfMNMZq0pxYVqV1hW0O9FIIhTqwvOFBz2y9chCOeRNZaWScEfOZhNO08T&#10;TLRt+IsuO5+JAGGXoILc+yqR0qU5GXQ9WxEH79fWBn2QdSZ1jU2Am1K+RVEsDRYcFnKs6COn9LQ7&#10;GwXmPN+MFsdPP3hpVvv4Gq/wZ/utVPe5nY9BeGr9I3xvr7WC4TvcvoQfIK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gA5VsYAAADbAAAADwAAAAAAAAAAAAAAAACYAgAAZHJz&#10;L2Rvd25yZXYueG1sUEsFBgAAAAAEAAQA9QAAAIsDAAAAAA==&#10;" filled="f" stroked="f">
                        <v:textbox inset="1pt,.4mm,1pt,1pt">
                          <w:txbxContent>
                            <w:p w:rsidR="00E3465E" w:rsidRPr="00CB1016" w:rsidRDefault="00E3465E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118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+gOvMYA&#10;AADbAAAADwAAAGRycy9kb3ducmV2LnhtbESPQWvCQBSE7wX/w/KEXopuKjRozEa0oO1BKGqp19fs&#10;axLMvg3Z1aT99a4g9DjMzDdMuuhNLS7UusqygudxBII4t7riQsHnYT2agnAeWWNtmRT8koNFNnhI&#10;MdG24x1d9r4QAcIuQQWl900ipctLMujGtiEO3o9tDfog20LqFrsAN7WcRFEsDVYcFkps6LWk/LQ/&#10;GwXmvNzOVt9v/uWp2xziv3iDx48vpR6H/XIOwlPv/8P39rtWMJ3B7Uv4ATK7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+gOvMYAAADbAAAADwAAAAAAAAAAAAAAAACYAgAAZHJz&#10;L2Rvd25yZXYueG1sUEsFBgAAAAAEAAQA9QAAAIsDAAAAAA==&#10;" filled="f" stroked="f">
                        <v:textbox inset="1pt,.4mm,1pt,1pt">
                          <w:txbxContent>
                            <w:p w:rsidR="00E3465E" w:rsidRPr="005374BE" w:rsidRDefault="00E3465E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1F56D2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119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wsx/MMA&#10;AADbAAAADwAAAGRycy9kb3ducmV2LnhtbERPTWvCQBC9C/6HZQQvUjctGGrqKlqoehDEWNrrNDtN&#10;gtnZkF1N9Ne7B8Hj433PFp2pxIUaV1pW8DqOQBBnVpecK/g+fr28g3AeWWNlmRRcycFi3u/NMNG2&#10;5QNdUp+LEMIuQQWF93UipcsKMujGtiYO3L9tDPoAm1zqBtsQbir5FkWxNFhyaCiwps+CslN6NgrM&#10;ebmbrv42fjJq18f4Fq/xd/+j1HDQLT9AeOr8U/xwb7WCaVgfvoQfIO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wsx/MMAAADbAAAADwAAAAAAAAAAAAAAAACYAgAAZHJzL2Rv&#10;d25yZXYueG1sUEsFBgAAAAAEAAQA9QAAAIgDAAAAAA==&#10;" filled="f" stroked="f">
                        <v:textbox inset="1pt,.4mm,1pt,1pt">
                          <w:txbxContent>
                            <w:p w:rsidR="00E3465E" w:rsidRDefault="00E3465E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543DFC">
                                <w:t>A.B.XXX.XX.XX.X-X.X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92" o:spid="_x0000_s1120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3D6rM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d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3D6rMQAAADbAAAA&#10;DwAAAAAAAAAAAAAAAACqAgAAZHJzL2Rvd25yZXYueG1sUEsFBgAAAAAEAAQA+gAAAJsDAAAAAA==&#10;">
                      <v:rect id="Rectangle 119" o:spid="_x0000_s1121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8rWmsQA&#10;AADbAAAADwAAAGRycy9kb3ducmV2LnhtbESPT2vCQBTE7wW/w/KEXkQ3Vqgmuoq01XgT/1y8PbLP&#10;TTD7NmS3mn77bkHocZiZ3zCLVWdrcafWV44VjEcJCOLC6YqNgvNpM5yB8AFZY+2YFPyQh9Wy97LA&#10;TLsHH+h+DEZECPsMFZQhNJmUvijJoh+5hjh6V9daDFG2RuoWHxFua/mWJO/SYsVxocSGPkoqbsdv&#10;q2D6uR7Q/uKu4Svdprk55NvU5Eq99rv1HESgLvyHn+2dVpBO4O9L/AFy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PK1prEAAAA2wAAAA8AAAAAAAAAAAAAAAAAmAIAAGRycy9k&#10;b3ducmV2LnhtbFBLBQYAAAAABAAEAPUAAACJAwAAAAA=&#10;" filled="f" stroked="f">
                        <v:textbox inset="0,0,0,0">
                          <w:txbxContent>
                            <w:p w:rsidR="00E3465E" w:rsidRPr="00945CCC" w:rsidRDefault="00E3465E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122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NO7sQA&#10;AADbAAAADwAAAGRycy9kb3ducmV2LnhtbESPT2vCQBTE7wW/w/KEXkQ3Fqkmuoq01XgT/1y8PbLP&#10;TTD7NmS3mn77bkHocZiZ3zCLVWdrcafWV44VjEcJCOLC6YqNgvNpM5yB8AFZY+2YFPyQh9Wy97LA&#10;TLsHH+h+DEZECPsMFZQhNJmUvijJoh+5hjh6V9daDFG2RuoWHxFua/mWJO/SYsVxocSGPkoqbsdv&#10;q2D6uR7Q/uKu4Svdprk55NvU5Eq99rv1HESgLvyHn+2dVpBO4O9L/AFy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wjTu7EAAAA2wAAAA8AAAAAAAAAAAAAAAAAmAIAAGRycy9k&#10;b3ducmV2LnhtbFBLBQYAAAAABAAEAPUAAACJAwAAAAA=&#10;" filled="f" stroked="f">
                        <v:textbox inset="0,0,0,0">
                          <w:txbxContent>
                            <w:p w:rsidR="00E3465E" w:rsidRDefault="00E3465E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123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711AsMA&#10;AADbAAAADwAAAGRycy9kb3ducmV2LnhtbESPQWvCQBSE7wX/w/KEXqRu7EFN6iqi1ngTtZfeHtnn&#10;Jph9G7Krpv/eFYQeh5n5hpktOluLG7W+cqxgNExAEBdOV2wU/Jy+P6YgfEDWWDsmBX/kYTHvvc0w&#10;0+7OB7odgxERwj5DBWUITSalL0qy6IeuIY7e2bUWQ5StkbrFe4TbWn4myVharDgulNjQqqTicrxa&#10;BZP1ckD7X3cOm3Sb5uaQb1OTK/Xe75ZfIAJ14T/8au+0gnQMzy/xB8j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711AsMAAADbAAAADwAAAAAAAAAAAAAAAACYAgAAZHJzL2Rv&#10;d25yZXYueG1sUEsFBgAAAAAEAAQA9QAAAIgDAAAAAA==&#10;" filled="f" stroked="f">
                        <v:textbox inset="0,0,0,0">
                          <w:txbxContent>
                            <w:p w:rsidR="00E3465E" w:rsidRPr="005E4A3B" w:rsidRDefault="00E3465E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124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HQmcMA&#10;AADbAAAADwAAAGRycy9kb3ducmV2LnhtbESPQWvCQBSE70L/w/IKXkQ39VCb6CrSqvEmWi/eHtnn&#10;JjT7NmRXjf++Kwgeh5n5hpktOluLK7W+cqzgY5SAIC6crtgoOP6uh18gfEDWWDsmBXfysJi/9WaY&#10;aXfjPV0PwYgIYZ+hgjKEJpPSFyVZ9CPXEEfv7FqLIcrWSN3iLcJtLcdJ8iktVhwXSmzou6Ti73Cx&#10;CiY/ywHtTu4cVukmzc0+36QmV6r/3i2nIAJ14RV+trdaQTqBx5f4A+T8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PHQmcMAAADbAAAADwAAAAAAAAAAAAAAAACYAgAAZHJzL2Rv&#10;d25yZXYueG1sUEsFBgAAAAAEAAQA9QAAAIgDAAAAAA==&#10;" filled="f" stroked="f">
                        <v:textbox inset="0,0,0,0">
                          <w:txbxContent>
                            <w:p w:rsidR="00E3465E" w:rsidRPr="000411E6" w:rsidRDefault="00E3465E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125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EpE8IA&#10;AADcAAAADwAAAGRycy9kb3ducmV2LnhtbERPPW/CMBDdK/EfrEPqgooDQyEpBiGghA0BXbqd4sOJ&#10;iM9RbCD99xgJqds9vc+bLTpbixu1vnKsYDRMQBAXTldsFPycvj+mIHxA1lg7JgV/5GEx773NMNPu&#10;zge6HYMRMYR9hgrKEJpMSl+UZNEPXUMcubNrLYYIWyN1i/cYbms5TpJPabHi2FBiQ6uSisvxahVM&#10;1ssB7X/dOWzSbZqbQ75NTa7Ue79bfoEI1IV/8cu903F+MoLnM/ECO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MSkTwgAAANwAAAAPAAAAAAAAAAAAAAAAAJgCAABkcnMvZG93&#10;bnJldi54bWxQSwUGAAAAAAQABAD1AAAAhwMAAAAA&#10;" filled="f" stroked="f">
                        <v:textbox inset="0,0,0,0">
                          <w:txbxContent>
                            <w:p w:rsidR="00E3465E" w:rsidRPr="005E4A3B" w:rsidRDefault="00E3465E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126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uAjsUA&#10;AADcAAAADwAAAGRycy9kb3ducmV2LnhtbESPQW/CMAyF75P2HyIjcZkghcO2FgJCY6O7IRgXblZj&#10;0orGqZoMun8/HybtZus9v/d5uR58q27Uxyawgdk0A0VcBduwM3D6+pi8gooJ2WIbmAz8UIT16vFh&#10;iYUNdz7Q7ZickhCOBRqoU+oKrWNVk8c4DR2xaJfQe0yy9k7bHu8S7ls9z7Jn7bFhaaixo7eaquvx&#10;2xt42W6eaH8Ol/Se7/LSHcpd7kpjxqNhswCVaEj/5r/rTyv4mdDKMzKBXv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C4COxQAAANwAAAAPAAAAAAAAAAAAAAAAAJgCAABkcnMv&#10;ZG93bnJldi54bWxQSwUGAAAAAAQABAD1AAAAigMAAAAA&#10;" filled="f" stroked="f">
                        <v:textbox inset="0,0,0,0">
                          <w:txbxContent>
                            <w:p w:rsidR="00E3465E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127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O5zcMA&#10;AADcAAAADwAAAGRycy9kb3ducmV2LnhtbERPTWvCQBC9F/wPywheSt0oVE10FVFrvIm2l96G7LgJ&#10;ZmdDdtX033eFQm/zeJ+zWHW2FndqfeVYwWiYgCAunK7YKPj6/HibgfABWWPtmBT8kIfVsveywEy7&#10;B5/ofg5GxBD2GSooQ2gyKX1RkkU/dA1x5C6utRgibI3ULT5iuK3lOEkm0mLFsaHEhjYlFdfzzSqY&#10;btevdPx2l7BL92luTvk+NblSg363noMI1IV/8Z/7oOP80Ts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tO5zcMAAADcAAAADwAAAAAAAAAAAAAAAACYAgAAZHJzL2Rv&#10;d25yZXYueG1sUEsFBgAAAAAEAAQA9QAAAIgDAAAAAA==&#10;" filled="f" stroked="f">
                        <v:textbox inset="0,0,0,0">
                          <w:txbxContent>
                            <w:p w:rsidR="00E3465E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8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EnusIA&#10;AADcAAAADwAAAGRycy9kb3ducmV2LnhtbERPPW/CMBDdK/U/WFeJBRUHBiABg1ALpBuCsrCd4sOJ&#10;iM9RbCD8e4xUqds9vc+bLztbixu1vnKsYDhIQBAXTldsFBx/N59TED4ga6wdk4IHeVgu3t/mmGl3&#10;5z3dDsGIGMI+QwVlCE0mpS9KsugHriGO3Nm1FkOErZG6xXsMt7UcJclYWqw4NpTY0FdJxeVwtQom&#10;36s+7U7uHNbpNs3NPt+mJleq99GtZiACdeFf/Of+0XH+cAyvZ+IFcvE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6ASe6wgAAANwAAAAPAAAAAAAAAAAAAAAAAJgCAABkcnMvZG93&#10;bnJldi54bWxQSwUGAAAAAAQABAD1AAAAhwMAAAAA&#10;" filled="f" stroked="f">
                        <v:textbox inset="0,0,0,0">
                          <w:txbxContent>
                            <w:p w:rsidR="00E3465E" w:rsidRPr="00945CCC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9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2CIcMA&#10;AADcAAAADwAAAGRycy9kb3ducmV2LnhtbERPO2/CMBDekfofrKvUBRWHDtCEGIT6IGxVKAvbKb44&#10;EfE5il1I/z2uVIntPn3Pyzej7cSFBt86VjCfJSCIK6dbNgqO35/PryB8QNbYOSYFv+Rhs36Y5Jhp&#10;d+WSLodgRAxhn6GCJoQ+k9JXDVn0M9cTR652g8UQ4WCkHvAaw20nX5JkIS22HBsa7Omtoep8+LEK&#10;lu/bKX2dXB0+0l1amLLYpaZQ6ulx3K5ABBrDXfzv3us4f76Ev2fiBXJ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U2CIcMAAADcAAAADwAAAAAAAAAAAAAAAACYAgAAZHJzL2Rv&#10;d25yZXYueG1sUEsFBgAAAAAEAAQA9QAAAIgDAAAAAA==&#10;" filled="f" stroked="f">
                        <v:textbox inset="0,0,0,0">
                          <w:txbxContent>
                            <w:p w:rsidR="00E3465E" w:rsidRPr="00945CCC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0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blrcMA&#10;AADcAAAADwAAAGRycy9kb3ducmV2LnhtbERPTWvCQBC9C/6HZYRepG5a0TbRVaS1pjeJ9eJtyI6b&#10;YHY2ZLea/vtuoeBtHu9zluveNuJKna8dK3iaJCCIS6drNgqOXx+PryB8QNbYOCYFP+RhvRoOlphp&#10;d+OCrodgRAxhn6GCKoQ2k9KXFVn0E9cSR+7sOoshws5I3eEthttGPifJXFqsOTZU2NJbReXl8G0V&#10;vLxvxrQ/uXPYprs0N0W+S02u1MOo3yxABOrDXfzv/tRx/nQGf8/EC+Tq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WblrcMAAADcAAAADwAAAAAAAAAAAAAAAACYAgAAZHJzL2Rv&#10;d25yZXYueG1sUEsFBgAAAAAEAAQA9QAAAIgDAAAAAA==&#10;" filled="f" stroked="f">
                        <v:textbox inset="0,0,0,0">
                          <w:txbxContent>
                            <w:p w:rsidR="00E3465E" w:rsidRPr="005E4A3B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1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2dKM8YA&#10;AADcAAAADwAAAGRycy9kb3ducmV2LnhtbESPS2/CMBCE75X6H6yt1EsFTovUNgGDUB+kt4rHhdsq&#10;XpyIeB3FLoR/zx6QetvVzM58O1sMvlUn6mMT2MDzOANFXAXbsDOw236P3kHFhGyxDUwGLhRhMb+/&#10;m2Fhw5nXdNokpySEY4EG6pS6QutY1eQxjkNHLNoh9B6TrL3TtsezhPtWv2TZq/bYsDTU2NFHTdVx&#10;8+cNvH0un+h3Hw7pK1/lpVuXq9yVxjw+DMspqERD+jffrn+s4E+EVp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2dKM8YAAADcAAAADwAAAAAAAAAAAAAAAACYAgAAZHJz&#10;L2Rvd25yZXYueG1sUEsFBgAAAAAEAAQA9QAAAIsDAAAAAA==&#10;" filled="f" stroked="f">
                        <v:textbox inset="0,0,0,0">
                          <w:txbxContent>
                            <w:p w:rsidR="00E3465E" w:rsidRPr="005E4A3B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2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vvqMMA&#10;AADcAAAADwAAAGRycy9kb3ducmV2LnhtbERPS2vCQBC+F/wPywi9iG6sUE10FWmr8SY+Lt6G7LgJ&#10;ZmdDdqvpv+8WhN7m43vOYtXZWtyp9ZVjBeNRAoK4cLpio+B82gxnIHxA1lg7JgU/5GG17L0sMNPu&#10;wQe6H4MRMYR9hgrKEJpMSl+UZNGPXEMcuatrLYYIWyN1i48Ybmv5liTv0mLFsaHEhj5KKm7Hb6tg&#10;+rke0P7iruEr3aa5OeTb1ORKvfa79RxEoC78i5/unY7zJyn8PRMvkM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CvvqMMAAADcAAAADwAAAAAAAAAAAAAAAACYAgAAZHJzL2Rv&#10;d25yZXYueG1sUEsFBgAAAAAEAAQA9QAAAIgDAAAAAA==&#10;" filled="f" stroked="f">
                        <v:textbox inset="0,0,0,0">
                          <w:txbxContent>
                            <w:p w:rsidR="00E3465E" w:rsidRPr="000411E6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3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c1SMYA&#10;AADcAAAADwAAAGRycy9kb3ducmV2LnhtbESPS2/CMBCE75X6H6yt1EsFTivUNgGDUB+kt4rHhdsq&#10;XpyIeB3FLoR/zx6QetvVzM58O1sMvlUn6mMT2MDzOANFXAXbsDOw236P3kHFhGyxDUwGLhRhMb+/&#10;m2Fhw5nXdNokpySEY4EG6pS6QutY1eQxjkNHLNoh9B6TrL3TtsezhPtWv2TZq/bYsDTU2NFHTdVx&#10;8+cNvH0un+h3Hw7pK1/lpVuXq9yVxjw+DMspqERD+jffrn+s4E8EX5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Rc1SMYAAADcAAAADwAAAAAAAAAAAAAAAACYAgAAZHJz&#10;L2Rvd25yZXYueG1sUEsFBgAAAAAEAAQA9QAAAIsDAAAAAA==&#10;" filled="f" stroked="f">
                        <v:textbox inset="0,0,0,0">
                          <w:txbxContent>
                            <w:p w:rsidR="00E3465E" w:rsidRPr="000411E6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5" o:spid="_x0000_s1134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<v:rect id="Rectangle 122" o:spid="_x0000_s1135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57ycYA&#10;AADaAAAADwAAAGRycy9kb3ducmV2LnhtbESPT2vCQBTE74LfYXmFXopuWmjQ1E2whdoeBPEPen3N&#10;vibB7NuQXU3qp3eFgsdhZn7DzLLe1OJMrassK3geRyCIc6srLhTstp+jCQjnkTXWlknBHznI0uFg&#10;hom2Ha/pvPGFCBB2CSoovW8SKV1ekkE3tg1x8H5ta9AH2RZSt9gFuKnlSxTF0mDFYaHEhj5Kyo+b&#10;k1FgTvPl9P3ny78+dYttfIkXeFjtlXp86OdvIDz1/h7+b39rBTHcroQbINM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F57ycYAAADaAAAADwAAAAAAAAAAAAAAAACYAgAAZHJz&#10;L2Rvd25yZXYueG1sUEsFBgAAAAAEAAQA9QAAAIsDAAAAAA==&#10;" filled="f" stroked="f">
                  <v:textbox inset="1pt,.4mm,1pt,1pt">
                    <w:txbxContent>
                      <w:p w:rsidR="00233AEC" w:rsidRPr="006C5C53" w:rsidRDefault="00233AEC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136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LeUsYA&#10;AADaAAAADwAAAGRycy9kb3ducmV2LnhtbESPT2vCQBTE74V+h+UVvBTdKJi2qauo4J+DUBqlvb5m&#10;X5Ng9m3Irib66V2h0OMwM79hJrPOVOJMjSstKxgOIhDEmdUl5woO+1X/FYTzyBory6TgQg5m08eH&#10;CSbatvxJ59TnIkDYJaig8L5OpHRZQQbdwNbEwfu1jUEfZJNL3WAb4KaSoyiKpcGSw0KBNS0Lyo7p&#10;ySgwp/nubfGz8ePndr2Pr/Eavz++lOo9dfN3EJ46/x/+a2+1ghe4Xwk3QE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xLeUsYAAADaAAAADwAAAAAAAAAAAAAAAACYAgAAZHJz&#10;L2Rvd25yZXYueG1sUEsFBgAAAAAEAAQA9QAAAIsDAAAAAA==&#10;" filled="f" stroked="f">
                  <v:textbox inset="1pt,.4mm,1pt,1pt">
                    <w:txbxContent>
                      <w:p w:rsidR="00233AEC" w:rsidRPr="006C5C53" w:rsidRDefault="00233AEC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7B34" w:rsidRDefault="00052378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7936" behindDoc="0" locked="0" layoutInCell="1" allowOverlap="1" wp14:anchorId="04FA9791" wp14:editId="1C954BBD">
              <wp:simplePos x="0" y="0"/>
              <wp:positionH relativeFrom="column">
                <wp:posOffset>-609485</wp:posOffset>
              </wp:positionH>
              <wp:positionV relativeFrom="paragraph">
                <wp:posOffset>3175</wp:posOffset>
              </wp:positionV>
              <wp:extent cx="7092000" cy="10498320"/>
              <wp:effectExtent l="0" t="0" r="33020" b="0"/>
              <wp:wrapNone/>
              <wp:docPr id="9" name="Группа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8320"/>
                        <a:chOff x="0" y="0"/>
                        <a:chExt cx="7092000" cy="10498320"/>
                      </a:xfrm>
                    </wpg:grpSpPr>
                    <wpg:grpSp>
                      <wpg:cNvPr id="448" name="Группа 44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449" name="Группа 44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50" name="Группа 45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451" name="Группа 45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45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53" name="Группа 45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454" name="Группа 45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45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5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60" name="Группа 46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61" name="Группа 461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6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5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6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67" name="Группа 467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6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69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0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1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8" name="Группа 498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99" name="Группа 499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500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1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2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3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4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5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6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7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8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9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10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1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4" name="Группа 84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8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945CCC" w:rsidRDefault="008E77B3" w:rsidP="008E77B3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0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931BF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2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A32665" w:rsidRDefault="008E77B3" w:rsidP="008E77B3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4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79077B" w:rsidRDefault="006623DA" w:rsidP="008E77B3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 w:rsidR="00543DFC">
                                      <w:t>Название организации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A32665" w:rsidRDefault="008E77B3" w:rsidP="008E77B3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9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CB1016" w:rsidRDefault="008E77B3" w:rsidP="008E77B3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0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CB1016" w:rsidRDefault="008E77B3" w:rsidP="008E77B3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1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374BE" w:rsidRDefault="008E77B3" w:rsidP="008E77B3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543DFC" w:rsidRPr="00543DFC">
                                    <w:rPr>
                                      <w:noProof/>
                                    </w:rPr>
                                    <w:instrText>9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543DFC">
                                    <w:rPr>
                                      <w:noProof/>
                                    </w:rPr>
                                    <w:t>9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2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374BE" w:rsidRDefault="008E77B3" w:rsidP="008E77B3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543DFC">
                                    <w:rPr>
                                      <w:noProof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3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4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543DFC">
                                    <w:t>A.B.XXX.XX.XX.X-X.X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5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6623DA" w:rsidP="008E77B3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 w:rsidR="00543DFC">
                                      <w:t>Полное название системы</w:t>
                                    </w:r>
                                  </w:fldSimple>
                                  <w:r w:rsidR="008E77B3">
                                    <w:t>.</w:t>
                                  </w:r>
                                </w:p>
                                <w:p w:rsidR="008E77B3" w:rsidRPr="00F46923" w:rsidRDefault="006623DA" w:rsidP="008E77B3">
                                  <w:pPr>
                                    <w:pStyle w:val="34f1"/>
                                  </w:pPr>
                                  <w:fldSimple w:instr=" DOCPROPERTY  Title  \* MERGEFORMAT ">
                                    <w:r w:rsidR="00543DFC">
                                      <w:t>Чертеж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6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8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945CC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9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945CC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2" name="Группа 2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3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233AEC" w:rsidRPr="006C5C53" w:rsidRDefault="00233AEC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4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233AEC" w:rsidRPr="006C5C53" w:rsidRDefault="00233AEC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Группа 9" o:spid="_x0000_s1137" style="position:absolute;left:0;text-align:left;margin-left:-48pt;margin-top:.25pt;width:558.45pt;height:826.65pt;z-index:251687936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">
              <v:group id="Группа 448" o:spid="_x0000_s1138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raMHsMAAADcAAAADwAAAGRycy9kb3ducmV2LnhtbERPTWvCQBC9F/wPywi9&#10;1U3UFoluQpBaepBCVRBvQ3ZMQrKzIbtN4r/vHgo9Pt73LptMKwbqXW1ZQbyIQBAXVtdcKricDy8b&#10;EM4ja2wtk4IHOcjS2dMOE21H/qbh5EsRQtglqKDyvkukdEVFBt3CdsSBu9veoA+wL6XucQzhppXL&#10;KHqTBmsODRV2tK+oaE4/RsHHiGO+it+HY3PfP27n16/rMSalnudTvgXhafL/4j/3p1awXoe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OtowewwAAANwAAAAP&#10;AAAAAAAAAAAAAAAAAKoCAABkcnMvZG93bnJldi54bWxQSwUGAAAAAAQABAD6AAAAmgMAAAAA&#10;">
                <v:group id="Группа 449" o:spid="_x0000_s1139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fophcYAAADcAAAADwAAAGRycy9kb3ducmV2LnhtbESPT2vCQBTE74LfYXmC&#10;t7qJtWKjq4i0pYcgqIXS2yP7TILZtyG75s+37xYKHoeZ+Q2z2fWmEi01rrSsIJ5FIIgzq0vOFXxd&#10;3p9WIJxH1lhZJgUDOdhtx6MNJtp2fKL27HMRIOwSVFB4XydSuqwgg25ma+LgXW1j0AfZ5FI32AW4&#10;qeQ8ipbSYMlhocCaDgVlt/PdKPjosNs/x29tersehp/Ly/E7jUmp6aTfr0F46v0j/N/+1AoWi1f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h+imFxgAAANwA&#10;AAAPAAAAAAAAAAAAAAAAAKoCAABkcnMvZG93bnJldi54bWxQSwUGAAAAAAQABAD6AAAAnQMAAAAA&#10;">
                  <v:group id="Группа 450" o:spid="_x0000_s1140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RkWxcMAAADcAAAADwAAAGRycy9kb3ducmV2LnhtbERPTWvCQBC9F/wPywi9&#10;1U20FoluQpBaepBCVRBvQ3ZMQrKzIbtN4r/vHgo9Pt73LptMKwbqXW1ZQbyIQBAXVtdcKricDy8b&#10;EM4ja2wtk4IHOcjS2dMOE21H/qbh5EsRQtglqKDyvkukdEVFBt3CdsSBu9veoA+wL6XucQzhppXL&#10;KHqTBmsODRV2tK+oaE4/RsHHiGO+it+HY3PfP27n9df1GJNSz/Mp34LwNPl/8Z/7Uyt4XYf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1GRbFwwAAANwAAAAP&#10;AAAAAAAAAAAAAAAAAKoCAABkcnMvZG93bnJldi54bWxQSwUGAAAAAAQABAD6AAAAmgMAAAAA&#10;">
                    <v:group id="Группа 451" o:spid="_x0000_s1141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lWzXsYAAADc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kj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aVbNexgAAANwA&#10;AAAPAAAAAAAAAAAAAAAAAKoCAABkcnMvZG93bnJldi54bWxQSwUGAAAAAAQABAD6AAAAnQMAAAAA&#10;">
                      <v:rect id="Rectangle 91" o:spid="_x0000_s1142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a7zMQA&#10;AADcAAAADwAAAGRycy9kb3ducmV2LnhtbESPT2sCMRTE7wW/Q3hCbzWpqNXVKP5BtL1VBa+PzXN3&#10;6eZlSVJdv70RCj0OM/MbZrZobS2u5EPlWMN7T4Egzp2puNBwOm7fxiBCRDZYOyYNdwqwmHdeZpgZ&#10;d+Nvuh5iIRKEQ4YayhibTMqQl2Qx9FxDnLyL8xZjkr6QxuMtwW0t+0qNpMWK00KJDa1Lyn8Ov1bD&#10;5aQ+P46Rlqu1nwy/Nuo82qud1q/ddjkFEamN/+G/9t5oGAz78DyTjo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3mu8zEAAAA3AAAAA8AAAAAAAAAAAAAAAAAmAIAAGRycy9k&#10;b3ducmV2LnhtbFBLBQYAAAAABAAEAPUAAACJAwAAAAA=&#10;" filled="f" strokeweight="1.5pt">
                        <v:textbox inset=",1mm"/>
                      </v:rect>
                      <v:group id="Группа 453" o:spid="_x0000_s114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cuIss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CejO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XLiLLFAAAA3AAA&#10;AA8AAAAAAAAAAAAAAAAAqgIAAGRycy9kb3ducmV2LnhtbFBLBQYAAAAABAAEAPoAAACcAwAAAAA=&#10;">
                        <v:group id="Группа 454" o:spid="_x0000_s1144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iIQxsUAAADcAAAADwAAAGRycy9kb3ducmV2LnhtbESPQYvCMBSE78L+h/CE&#10;vWnaXZWlGkXEXTyIoC6It0fzbIvNS2liW/+9EQSPw8x8w8wWnSlFQ7UrLCuIhxEI4tTqgjMF/8ff&#10;wQ8I55E1lpZJwZ0cLOYfvRkm2ra8p+bgMxEg7BJUkHtfJVK6NCeDbmgr4uBdbG3QB1lnUtfYBrgp&#10;5VcUTaTBgsNCjhWtckqvh5tR8Ndiu/yO1832elndz8fx7rSNSanPfrecgvDU+Xf41d5oBaPxC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oiEMbFAAAA3AAA&#10;AA8AAAAAAAAAAAAAAAAAqgIAAGRycy9kb3ducmV2LnhtbFBLBQYAAAAABAAEAPoAAACcAwAAAAA=&#10;">
                          <v:line id="Line 76" o:spid="_x0000_s1145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0AVsMAAADcAAAADwAAAGRycy9kb3ducmV2LnhtbESPQWsCMRSE7wX/Q3iCt5pVqpTVKCII&#10;ij1YK3h9bN5uFjcvS5K66783BaHHYWa+YZbr3jbiTj7UjhVMxhkI4sLpmisFl5/d+yeIEJE1No5J&#10;wYMCrFeDtyXm2nX8TfdzrESCcMhRgYmxzaUMhSGLYexa4uSVzluMSfpKao9dgttGTrNsLi3WnBYM&#10;trQ1VNzOv1aBPBy7k99NL2VV7lt3PZivedcrNRr2mwWISH38D7/ae63gYzaDvzPpCMjV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xtAFbDAAAA3AAAAA8AAAAAAAAAAAAA&#10;AAAAoQIAAGRycy9kb3ducmV2LnhtbFBLBQYAAAAABAAEAPkAAACRAwAAAAA=&#10;" strokeweight="1.5pt"/>
                          <v:line id="Line 77" o:spid="_x0000_s1146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L+eIcQAAADcAAAADwAAAGRycy9kb3ducmV2LnhtbESPQWsCMRSE7wX/Q3iCt5qt6CJboxRB&#10;UOyhVcHrY/N2s3TzsiTRXf99IxR6HGbmG2a1GWwr7uRD41jB2zQDQVw63XCt4HLevS5BhIissXVM&#10;Ch4UYLMevayw0K7nb7qfYi0ShEOBCkyMXSFlKA1ZDFPXESevct5iTNLXUnvsE9y2cpZlubTYcFow&#10;2NHWUPlzulkF8nDsv/xudqnqat+568F85v2g1GQ8fLyDiDTE//Bfe68VzBc5PM+kIyD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v54hxAAAANwAAAAPAAAAAAAAAAAA&#10;AAAAAKECAABkcnMvZG93bnJldi54bWxQSwUGAAAAAAQABAD5AAAAkgMAAAAA&#10;" strokeweight="1.5pt"/>
                          <v:line id="Line 78" o:spid="_x0000_s1147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/M7usUAAADcAAAADwAAAGRycy9kb3ducmV2LnhtbESPQWvCQBSE7wX/w/KE3uqmorZEN0EE&#10;QWkPrRW8PrIv2dDs27C7mvTfd4VCj8PMfMNsytF24kY+tI4VPM8yEMSV0y03Cs5f+6dXECEia+wc&#10;k4IfClAWk4cN5toN/Em3U2xEgnDIUYGJsc+lDJUhi2HmeuLk1c5bjEn6RmqPQ4LbTs6zbCUttpwW&#10;DPa0M1R9n65WgTy+DR9+Pz/XTX3o3eVo3lfDqNTjdNyuQUQa43/4r33QChbLF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/M7usUAAADcAAAADwAAAAAAAAAA&#10;AAAAAAChAgAAZHJzL2Rvd25yZXYueG1sUEsFBgAAAAAEAAQA+QAAAJMDAAAAAA==&#10;" strokeweight="1.5pt"/>
                          <v:line id="Line 79" o:spid="_x0000_s1148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myvyMIAAADcAAAADwAAAGRycy9kb3ducmV2LnhtbERPz2vCMBS+D/wfwhO8zdSyldEZZQgF&#10;iztsTtj10bw2Zc1LSTJb/3tzGOz48f3e7mc7iCv50DtWsFlnIIgbp3vuFFy+qscXECEiaxwck4Ib&#10;BdjvFg9bLLWb+JOu59iJFMKhRAUmxrGUMjSGLIa1G4kT1zpvMSboO6k9TincDjLPskJa7Dk1GBzp&#10;YKj5Of9aBbI+TR++yi9t1x5H912b92KalVot57dXEJHm+C/+cx+1gqfntDadSUdA7u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myvyMIAAADcAAAADwAAAAAAAAAAAAAA&#10;AAChAgAAZHJzL2Rvd25yZXYueG1sUEsFBgAAAAAEAAQA+QAAAJADAAAAAA==&#10;" strokeweight="1.5pt"/>
                        </v:group>
                        <v:line id="Line 92" o:spid="_x0000_s1149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SAKU8UAAADcAAAADwAAAGRycy9kb3ducmV2LnhtbESPQWvCQBSE7wX/w/KE3uqmotJGN0EE&#10;QWkPrRW8PrIv2dDs27C7mvTfd4VCj8PMfMNsytF24kY+tI4VPM8yEMSV0y03Cs5f+6cXECEia+wc&#10;k4IfClAWk4cN5toN/Em3U2xEgnDIUYGJsc+lDJUhi2HmeuLk1c5bjEn6RmqPQ4LbTs6zbCUttpwW&#10;DPa0M1R9n65WgTy+DR9+Pz/XTX3o3eVo3lfDqNTjdNyuQUQa43/4r33QChbLV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SAKU8UAAADcAAAADwAAAAAAAAAA&#10;AAAAAAChAgAAZHJzL2Rvd25yZXYueG1sUEsFBgAAAAAEAAQA+QAAAJMDAAAAAA==&#10;" strokeweight="1.5pt"/>
                      </v:group>
                    </v:group>
                    <v:group id="Группа 460" o:spid="_x0000_s1150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t13HjCAAAA3AAAAA8A&#10;AAAAAAAAAAAAAAAAqgIAAGRycy9kb3ducmV2LnhtbFBLBQYAAAAABAAEAPoAAACZAwAAAAA=&#10;">
                      <v:group id="Группа 461" o:spid="_x0000_s1151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Dl548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4WcX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UOXnj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152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485e8UA&#10;AADcAAAADwAAAGRycy9kb3ducmV2LnhtbESP3WrCQBSE7wXfYTlCb0Q3SomaukotFJRCwJ8HOGZP&#10;k2D2bNhdNb59Vyh4OczMN8xy3ZlG3Mj52rKCyTgBQVxYXXOp4HT8Hs1B+ICssbFMCh7kYb3q95aY&#10;aXvnPd0OoRQRwj5DBVUIbSalLyoy6Me2JY7er3UGQ5SulNrhPcJNI6dJkkqDNceFClv6qqi4HK5G&#10;AeZhMbm4zaYcXo95nu7Os5P+Uept0H1+gAjUhVf4v73VCt7TKTzPxCM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jzl7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153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Oc4MUA&#10;AADcAAAADwAAAGRycy9kb3ducmV2LnhtbESP3WrCQBSE74W+w3KE3kjdWCW10VVqoVARAv48wDF7&#10;mgSzZ8PuqvHtu4Lg5TAz3zDzZWcacSHna8sKRsMEBHFhdc2lgsP+520KwgdkjY1lUnAjD8vFS2+O&#10;mbZX3tJlF0oRIewzVFCF0GZS+qIig35oW+Lo/VlnMETpSqkdXiPcNPI9SVJpsOa4UGFL3xUVp93Z&#10;KMA8fI5ObrUqB+d9nqfr48dBb5R67XdfMxCBuvAMP9q/WsEkHcP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w5zg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154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oElMQA&#10;AADcAAAADwAAAGRycy9kb3ducmV2LnhtbESP0WrCQBRE34X+w3ILfRHdWCTV6CoqFJRCoOoHXLPX&#10;JJi9G3ZXTf/eFQo+DjNzhpkvO9OIGzlfW1YwGiYgiAuray4VHA/fgwkIH5A1NpZJwR95WC7eenPM&#10;tL3zL932oRQRwj5DBVUIbSalLyoy6Ie2JY7e2TqDIUpXSu3wHuGmkZ9JkkqDNceFClvaVFRc9lej&#10;APMwHV3cel32r4c8T3enr6P+UerjvVvNQATqwiv8395qBeN0DM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qBJT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155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ahD8UA&#10;AADcAAAADwAAAGRycy9kb3ducmV2LnhtbESP3WrCQBSE74W+w3KE3kjdWDS10VVqoVARAv48wDF7&#10;mgSzZ8PuqvHtu4Lg5TAz3zDzZWcacSHna8sKRsMEBHFhdc2lgsP+520KwgdkjY1lUnAjD8vFS2+O&#10;mbZX3tJlF0oRIewzVFCF0GZS+qIig35oW+Lo/VlnMETpSqkdXiPcNPI9SVJpsOa4UGFL3xUVp93Z&#10;KMA8fI5ObrUqB+d9nqfr48dBb5R67XdfMxCBuvAMP9q/WsE4ncD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ZqEP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156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Q/eMUA&#10;AADcAAAADwAAAGRycy9kb3ducmV2LnhtbESP0WrCQBRE34X+w3ILfZFmY5G0TbNKLRQsQsDoB9xm&#10;b5Ng9m7YXTX+vVsQfBxm5gxTLEfTixM531lWMEtSEMS11R03Cva77+c3ED4ga+wtk4ILeVguHiYF&#10;5tqeeUunKjQiQtjnqKANYcil9HVLBn1iB+Lo/VlnMETpGqkdniPc9PIlTTNpsOO40OJAXy3Vh+po&#10;FGAZ3mcHt1o10+OuLLOf39e93ij19Dh+foAINIZ7+NZeawXzLIP/M/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tD94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67" o:spid="_x0000_s1157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JxEDMYAAADcAAAADwAAAGRycy9kb3ducmV2LnhtbESPQWvCQBSE74L/YXlC&#10;b3UTa22JWUVEpQcpVAvF2yP7TEKyb0N2TeK/7xYKHoeZ+YZJ14OpRUetKy0riKcRCOLM6pJzBd/n&#10;/fM7COeRNdaWScGdHKxX41GKibY9f1F38rkIEHYJKii8bxIpXVaQQTe1DXHwrrY16INsc6lb7APc&#10;1HIWRQtpsOSwUGBD24Ky6nQzCg499puXeNcdq+v2fjm/fv4cY1LqaTJsliA8Df4R/m9/aAXzxR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0nEQMxgAAANwA&#10;AAAPAAAAAAAAAAAAAAAAAKoCAABkcnMvZG93bnJldi54bWxQSwUGAAAAAAQABAD6AAAAnQMAAAAA&#10;">
                        <v:shape id="Text Box 87" o:spid="_x0000_s1158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UIrcEA&#10;AADcAAAADwAAAGRycy9kb3ducmV2LnhtbERPz2vCMBS+D/wfwhO8zdThRKpRRJiIlzH14PHRPJNi&#10;89I2sVb/+uUw2PHj+71c964SHbWh9KxgMs5AEBdel2wUnE9f73MQISJrrDyTgicFWK8Gb0vMtX/w&#10;D3XHaEQK4ZCjAhtjnUsZCksOw9jXxIm7+tZhTLA1Urf4SOGukh9ZNpMOS04NFmvaWipux7tT0Nh+&#10;+mma7+rWHV5mY3f70JwvSo2G/WYBIlIf/8V/7r1WMJ2ltelMOgJy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alCK3BAAAA3AAAAA8AAAAAAAAAAAAAAAAAmAIAAGRycy9kb3du&#10;cmV2LnhtbFBLBQYAAAAABAAEAPUAAACGAwAAAAA=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159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mtNsUA&#10;AADcAAAADwAAAGRycy9kb3ducmV2LnhtbESPT2sCMRTE70K/Q3gFb5ptUbFbo0ihRXoR/xx6fGxe&#10;k8XNy+4mXdd+eiMIHoeZ+Q2zWPWuEh21ofSs4GWcgSAuvC7ZKDgePkdzECEia6w8k4ILBVgtnwYL&#10;zLU/8466fTQiQTjkqMDGWOdShsKSwzD2NXHyfn3rMCbZGqlbPCe4q+Rrls2kw5LTgsWaPiwVp/2f&#10;U9DYfjI1zbY6dd//Zm2/NqE5/ig1fO7X7yAi9fERvrc3WsFk9ga3M+kIyO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6a02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160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qSdsIA&#10;AADcAAAADwAAAGRycy9kb3ducmV2LnhtbERPz2vCMBS+D/Y/hDfYbaaKztEZRQSHeJGpB4+P5pkU&#10;m5e2ibX615vDYMeP7/ds0btKdNSG0rOC4SADQVx4XbJRcDysP75AhIissfJMCu4UYDF/fZlhrv2N&#10;f6nbRyNSCIccFdgY61zKUFhyGAa+Jk7c2bcOY4KtkbrFWwp3lRxl2ad0WHJqsFjTylJx2V+dgsb2&#10;44lpdtWl2z7M0v5sQnM8KfX+1i+/QUTq47/4z73RCsbTND+dSU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CpJ2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61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kY37cUA&#10;AADcAAAADwAAAGRycy9kb3ducmV2LnhtbESPQWsCMRSE7wX/Q3iCt5pVbC1bo4igSC9S9dDjY/Oa&#10;LG5edjdx3fbXm0LB4zAz3zCLVe8q0VEbSs8KJuMMBHHhdclGwfm0fX4DESKyxsozKfihAKvl4GmB&#10;ufY3/qTuGI1IEA45KrAx1rmUobDkMIx9TZy8b986jEm2RuoWbwnuKjnNslfpsOS0YLGmjaXicrw6&#10;BY3tZy+mOVSX7uPXrO1uH5rzl1KjYb9+BxGpj4/wf3uvFczmE/g7k46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Rjft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62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+vmcYA&#10;AADcAAAADwAAAGRycy9kb3ducmV2LnhtbESPS2vDMBCE74H+B7GF3BK5JY/iRgmh0BJ6CXkcelys&#10;rWRirWxLdZz++igQyHGYmW+Yxap3leioDaVnBS/jDARx4XXJRsHx8Dl6AxEissbKMym4UIDV8mmw&#10;wFz7M++o20cjEoRDjgpsjHUuZSgsOQxjXxMn79e3DmOSrZG6xXOCu0q+ZtlMOiw5LVis6cNScdr/&#10;OQWN7SdT02yrU/f9b9b2axOa449Sw+d+/Q4iUh8f4Xt7oxVM5jO4nUlHQC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a+vmc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63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RENMUA&#10;AADcAAAADwAAAGRycy9kb3ducmV2LnhtbESPW2sCMRSE3wv9D+EU+qZJpXV1NYpaipc3L+DrYXPc&#10;Xbo5WZJUt/++EYQ+DjPzDTOdd7YRV/Khdqzhra9AEBfO1FxqOB2/eiMQISIbbByThl8KMJ89P00x&#10;N+7Ge7oeYikShEOOGqoY21zKUFRkMfRdS5y8i/MWY5K+lMbjLcFtIwdKDaXFmtNChS2tKiq+Dz9W&#10;w+Wkttkx0mK58uOP3ac6DzdqrfXrS7eYgIjUxf/wo70xGt6zDO5n0hGQs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JEQ0xQAAANwAAAAPAAAAAAAAAAAAAAAAAJgCAABkcnMv&#10;ZG93bnJldi54bWxQSwUGAAAAAAQABAD1AAAAigMAAAAA&#10;" filled="f" strokeweight="1.5pt">
                    <v:textbox inset=",1mm"/>
                  </v:rect>
                </v:group>
                <v:group id="Группа 498" o:spid="_x0000_s1164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DDWoFnCAAAA3AAAAA8A&#10;AAAAAAAAAAAAAAAAqgIAAGRycy9kb3ducmV2LnhtbFBLBQYAAAAABAAEAPoAAACZAwAAAAA=&#10;">
                  <v:group id="Группа 499" o:spid="_x0000_s1165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fmgXCxgAAANwA&#10;AAAPAAAAAAAAAAAAAAAAAKoCAABkcnMvZG93bnJldi54bWxQSwUGAAAAAAQABAD6AAAAnQMAAAAA&#10;">
                    <v:line id="Line 102" o:spid="_x0000_s1166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di1sQAAADcAAAADwAAAGRycy9kb3ducmV2LnhtbERPz2vCMBS+D/wfwht4kZlY2RidUdym&#10;ILvpBmO3R/PalDUvXRNt9a83B2HHj+/3YjW4RpyoC7VnDbOpAkFceFNzpeHrc/vwDCJEZIONZ9Jw&#10;pgCr5ehugbnxPe/pdIiVSCEcctRgY2xzKUNhyWGY+pY4caXvHMYEu0qaDvsU7hqZKfUkHdacGiy2&#10;9Gap+D0cnYZ5+bOZ/M3fZ1lWq4/SXvri9bvSenw/rF9ARBriv/jm3hkNjyrNT2fSEZDL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qJ2LW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1" o:spid="_x0000_s1167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vHTccAAADcAAAADwAAAGRycy9kb3ducmV2LnhtbESPzWrDMBCE74W+g9hCLiWR7JBS3Cih&#10;6Q+U3poWQm+LtbZMrZVjKbGTp68KgR6HmfmGWa5H14oj9aHxrCGbKRDEpTcN1xq+Pl+n9yBCRDbY&#10;eiYNJwqwXl1fLbEwfuAPOm5jLRKEQ4EabIxdIWUoLTkMM98RJ6/yvcOYZF9L0+OQ4K6VuVJ30mHD&#10;acFiR0+Wyp/twWmYV98vt/v5c5bnjXqv7HkoN7ta68nN+PgAItIY/8OX9pvRsFAZ/J1JR0Cu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Fa8dN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9" o:spid="_x0000_s1168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+ntwcYAAADcAAAADwAAAGRycy9kb3ducmV2LnhtbESPUWvCQBCE3wv9D8cKfSl6qdBToqcU&#10;oVAoFKqWvq65NQnm9tLcqtFf7xUKfRxm5htmvux9o07UxTqwhadRBoq4CK7m0sJ28zqcgoqC7LAJ&#10;TBYuFGG5uL+bY+7CmT/ptJZSJQjHHC1UIm2udSwq8hhHoSVO3j50HiXJrtSuw3OC+0aPs8xojzWn&#10;hQpbWlVUHNZHb+ELr6Vc3nePHwdjZPv9Y46ribH2YdC/zEAJ9fIf/mu/OQvP2Rh+z6QjoBc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vp7c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0" o:spid="_x0000_s1169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KVIWsYAAADcAAAADwAAAGRycy9kb3ducmV2LnhtbESPUWvCQBCE3wv9D8cW+lL0Uou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SlSFr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170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0zQLsYAAADcAAAADwAAAGRycy9kb3ducmV2LnhtbESPUWvCQBCE3wv9D8cW+lL0Uqm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tM0C7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171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B1tcYAAADcAAAADwAAAGRycy9kb3ducmV2LnhtbESPUWvCQBCE34X+h2MLfSl6seApqacU&#10;oVAQhKqlr9vcNgnm9mJu1dhf3ysUfBxm5htmvux9o87UxTqwhfEoA0VcBFdzaWG/ex3OQEVBdtgE&#10;JgtXirBc3A3mmLtw4Xc6b6VUCcIxRwuVSJtrHYuKPMZRaImT9x06j5JkV2rX4SXBfaOfssxojzWn&#10;hQpbWlVUHLYnb+EDf0q5rr8eNwdjZP95NKfV1Fj7cN+/PIMS6uUW/m+/OQuTbAJ/Z9IR0I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QAdbX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0" o:spid="_x0000_s1172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NLrwsUAAADcAAAADwAAAGRycy9kb3ducmV2LnhtbESPUWvCQBCE34X+h2MLvhS9WOi1pJ5S&#10;BKEgFKqWvq65bRLM7aW5VaO/3isUfBxm5htmOu99o47UxTqwhck4A0VcBFdzaWG7WY5eQEVBdtgE&#10;JgtnijCf3Q2mmLtw4k86rqVUCcIxRwuVSJtrHYuKPMZxaImT9xM6j5JkV2rX4SnBfaMfs8xojzWn&#10;hQpbWlRU7NcHb+ELL6WcV7uHj70xsv3+NYfFs7F2eN+/vYIS6uUW/m+/OwtPmYG/M+kI6NkV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NLrwsUAAADc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34" o:spid="_x0000_s1173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p80s8cAAADcAAAADwAAAGRycy9kb3ducmV2LnhtbESPQWvCQBSE74L/YXlCb7ppi2lJXUVa&#10;CtqDqC20x2f2NYlm34bdNUn/vSsIPQ4z8w0zW/SmFi05X1lWcD9JQBDnVldcKPj6fB8/g/ABWWNt&#10;mRT8kYfFfDiYYaZtxztq96EQEcI+QwVlCE0mpc9LMugntiGO3q91BkOUrpDaYRfhppYPSZJKgxXH&#10;hRIbei0pP+3PRsHmcZu2y/XHqv9ep4f8bXf4OXZOqbtRv3wBEagP/+Fbe6UVTJMnuJ6JR0DO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CnzSzxwAAANwAAAAPAAAAAAAA&#10;AAAAAAAAAKECAABkcnMvZG93bnJldi54bWxQSwUGAAAAAAQABAD5AAAAlQMAAAAA&#10;"/>
                    <v:line id="Line 135" o:spid="_x0000_s1174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wCgwcQAAADcAAAADwAAAGRycy9kb3ducmV2LnhtbERPy2rCQBTdF/yH4Qru6sRKg0RHkZaC&#10;dlHqA3R5zVyTaOZOmJkm6d93FgWXh/NerHpTi5acrywrmIwTEMS51RUXCo6Hj+cZCB+QNdaWScEv&#10;eVgtB08LzLTteEftPhQihrDPUEEZQpNJ6fOSDPqxbYgjd7XOYIjQFVI77GK4qeVLkqTSYMWxocSG&#10;3krK7/sfo+Br+p226+3npj9t00v+vrucb51TajTs13MQgfrwEP+7N1rBaxLXxjPxCMjl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AKDBxAAAANwAAAAPAAAAAAAAAAAA&#10;AAAAAKECAABkcnMvZG93bnJldi54bWxQSwUGAAAAAAQABAD5AAAAkgMAAAAA&#10;"/>
                    <v:line id="Прямая соединительная линия 18" o:spid="_x0000_s1175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lhYssMAAADcAAAADwAAAGRycy9kb3ducmV2LnhtbESP3YrCMBSE7xd8h3CEvVtTBbVWo1TR&#10;ZUEQ/MHrQ3Nsi81JaaLtvv1mQfBymPlmmMWqM5V4UuNKywqGgwgEcWZ1ybmCy3n3FYNwHlljZZkU&#10;/JKD1bL3scBE25aP9Dz5XIQSdgkqKLyvEyldVpBBN7A1cfButjHog2xyqRtsQ7mp5CiKJtJgyWGh&#10;wJo2BWX308MoGJv1dN+ev2eTdDs15K/D+JDulPrsd+kchKfOv8Mv+kcHLprB/5lwBOTy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JYWLLDAAAA3AAAAA8AAAAAAAAAAAAA&#10;AAAAoQIAAGRycy9kb3ducmV2LnhtbFBLBQYAAAAABAAEAPkAAACRAwAAAAA=&#10;" strokecolor="windowText" strokeweight="1.5pt"/>
                    <v:line id="Line 98" o:spid="_x0000_s1176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/70C8QAAADcAAAADwAAAGRycy9kb3ducmV2LnhtbERPy2rCQBTdF/oPwy24EZ0kUimpo7Q+&#10;QLpTC9LdJXOTCc3cSTOjSfv1zkLo8nDei9VgG3GlzteOFaTTBARx4XTNlYLP027yAsIHZI2NY1Lw&#10;Sx5Wy8eHBeba9Xyg6zFUIoawz1GBCaHNpfSFIYt+6lriyJWusxgi7CqpO+xjuG1kliRzabHm2GCw&#10;pbWh4vt4sQpm5dd2/DPbpFlWJx+l+euL93Ol1OhpeHsFEWgI/+K7e68VPKdxfjwTj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/vQL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99" o:spid="_x0000_s1177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uLla8YAAADcAAAADwAAAGRycy9kb3ducmV2LnhtbESPUUvDQBCE3wX/w7FCX8ReIvQqsdci&#10;BUEoFGwrvq65NQnN7cXctk3763uC4OMwM98ws8XgW3WkPjaBLeTjDBRxGVzDlYXd9vXhCVQUZIdt&#10;YLJwpgiL+e3NDAsXTvxOx41UKkE4FmihFukKrWNZk8c4Dh1x8r5D71GS7CvtejwluG/1Y5YZ7bHh&#10;tFBjR8uayv3m4C184KWS8+rrfr03RnafP+awnBprR3fDyzMooUH+w3/tN2dhkufweyYdAT2/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7i5Wv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178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pw28MUAAADbAAAADwAAAGRycy9kb3ducmV2LnhtbESPUWvCQBCE3wv9D8cKvhS91MIp0VOK&#10;UCgUClVLX9fcmgRze2lu1dhf3ysUfBxm5htmsep9o87UxTqwhcdxBoq4CK7m0sJu+zKagYqC7LAJ&#10;TBauFGG1vL9bYO7ChT/ovJFSJQjHHC1UIm2udSwq8hjHoSVO3iF0HiXJrtSuw0uC+0ZPssxojzWn&#10;hQpbWldUHDcnb+ETf0q5vu0f3o/GyO7r25zWU2PtcNA/z0EJ9XIL/7dfnYXpE/x9ST9AL3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pw28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1" o:spid="_x0000_s1179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TIXf8YAAADbAAAADwAAAGRycy9kb3ducmV2LnhtbESPQWvCQBSE74X+h+UJvRTdGGmV6Cq1&#10;tVC8VQXx9si+ZIPZtzG7NbG/vlso9DjMzDfMYtXbWlyp9ZVjBeNRAoI4d7riUsFh/z6cgfABWWPt&#10;mBTcyMNqeX+3wEy7jj/puguliBD2GSowITSZlD43ZNGPXEMcvcK1FkOUbSl1i12E21qmSfIsLVYc&#10;Fww29GooP+++rIJJcdo8XiZv4zStkm1hvrt8fSyVehj0L3MQgfrwH/5rf2gF0yf4/RJ/gFz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0yF3/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180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C01RMMAAADbAAAADwAAAGRycy9kb3ducmV2LnhtbESPQYvCMBSE78L+h/AWvGmqh7rtGmVZ&#10;EDx4sQrq7dG8bavNS9tErf/eCMIeh5n5hpkve1OLG3WusqxgMo5AEOdWV1wo2O9Woy8QziNrrC2T&#10;ggc5WC4+BnNMtb3zlm6ZL0SAsEtRQel9k0rp8pIMurFtiIP3ZzuDPsiukLrDe4CbWk6jKJYGKw4L&#10;JTb0W1J+ya4mUPZxskoObXU9T9rseGra426DSg0/+59vEJ56/x9+t9dawSyG15fwA+TiC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AtNUT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04" o:spid="_x0000_s1181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acw88UAAADbAAAADwAAAGRycy9kb3ducmV2LnhtbESPQUvDQBSE7wX/w/IEL8Vs6mEjsdsi&#10;BaEgCNaK12f2mYRm38bsa5v667sFocdhZr5h5svRd+pAQ2wDW5hlOSjiKriWawvbj5f7R1BRkB12&#10;gcnCiSIsFzeTOZYuHPmdDhupVYJwLNFCI9KXWseqIY8xCz1x8n7C4FGSHGrtBjwmuO/0Q54b7bHl&#10;tNBgT6uGqt1m7y184l8tp9fv6dvOGNl+/Zr9qjDW3t2Oz0+ghEa5hv/ba2ehKODyJf0AvTg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acw8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5" o:spid="_x0000_s1182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v4ErcUAAADbAAAADwAAAGRycy9kb3ducmV2LnhtbESPsW7CQAyGdyTe4WSkbnAJA21SjqhC&#10;QurQpQEJulk5N0mb8yW5A9K3r4dKHa3f/2d/22JynbrRGFrPBtJVAoq48rbl2sDpeFg+gQoR2WLn&#10;mQz8UIBiN59tMbf+zu90K2OtBMIhRwNNjH2udagachhWvieW7NOPDqOMY63tiHeBu06vk2SjHbYs&#10;Fxrsad9Q9V1enVBOm+yQnYf2+pUO5eWjHy7HNzTmYTG9PIOKNMX/5b/2qzXwKM+Ki3iA3v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v4Erc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7" o:spid="_x0000_s1183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KhNsUAAADbAAAADwAAAGRycy9kb3ducmV2LnhtbESPQWvCQBSE7wX/w/KE3urGHtImuooI&#10;Qg+9mARqb4/sM4lm3ybZ1cR/3y0Uehxm5htmvZ1MK+40uMayguUiAkFcWt1wpaDIDy/vIJxH1tha&#10;JgUPcrDdzJ7WmGo78pHuma9EgLBLUUHtfZdK6cqaDLqF7YiDd7aDQR/kUEk94BjgppWvURRLgw2H&#10;hRo72tdUXrObCZQiTg7JV9/cLss+O313/Sn/RKWe59NuBcLT5P/Df+0PreAtgd8v4QfIz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bKhNs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8" o:spid="_x0000_s1184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V14jMMAAADbAAAADwAAAGRycy9kb3ducmV2LnhtbESPwYrCQAyG74LvMETwplP3IFodRQRh&#10;D3vZKqi30IltdzuZtjNqffvNYcFj+PN/ybfe9q5WD+pC5dnAbJqAIs69rbgwcDoeJgtQISJbrD2T&#10;gRcF2G6GgzWm1j/5mx5ZLJRAOKRooIyxSbUOeUkOw9Q3xJLdfOcwytgV2nb4FLir9UeSzLXDiuVC&#10;iQ3tS8p/s7sTymm+PCzPbXX/mbXZ5dq0l+MXGjMe9bsVqEh9fC//tz+tgYV8Ly7iAXrz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deIz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33" o:spid="_x0000_s1185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Nd9O8UAAADbAAAADwAAAGRycy9kb3ducmV2LnhtbESPX2vCQBDE3wv9DscW+lLqxT6cEj2l&#10;CAVBEPxT+rrmtkkwt5fmVo1+eq9Q6OMwM79hpvPeN+pMXawDWxgOMlDERXA1lxb2u4/XMagoyA6b&#10;wGThShHms8eHKeYuXHhD562UKkE45mihEmlzrWNRkcc4CC1x8r5D51GS7ErtOrwkuG/0W5YZ7bHm&#10;tFBhS4uKiuP25C184q2U6+rwsj4aI/uvH3NajIy1z0/9+wSUUC//4b/20lkYD+H3S/oBenY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Nd9O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8" o:spid="_x0000_s1186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sNDYMQAAADbAAAADwAAAGRycy9kb3ducmV2LnhtbESPQWvCQBSE7wX/w/IEb3WjhxBTVxFB&#10;8ODFJFC9PbKvSdrs2yS7avz3bqHQ4zAz3zDr7WhacafBNZYVLOYRCOLS6oYrBUV+eE9AOI+ssbVM&#10;Cp7kYLuZvK0x1fbBZ7pnvhIBwi5FBbX3XSqlK2sy6Oa2Iw7elx0M+iCHSuoBHwFuWrmMolgabDgs&#10;1NjRvqbyJ7uZQCni1WH12Te370WfXa5df8lPqNRsOu4+QHga/X/4r33UCpIl/H4JP0BuX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w0NgxAAAANs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84" o:spid="_x0000_s1187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gxRnsQAAADb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ZMR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gxRnsQAAADbAAAA&#10;DwAAAAAAAAAAAAAAAACqAgAAZHJzL2Rvd25yZXYueG1sUEsFBgAAAAAEAAQA+gAAAJsDAAAAAA==&#10;">
                    <v:rect id="Rectangle 119" o:spid="_x0000_s1188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Z9qMUA&#10;AADbAAAADwAAAGRycy9kb3ducmV2LnhtbESPT2vCQBTE74V+h+UVvEjdVLA1MatIq6a34p+Lt0f2&#10;ZROafRuyq6bfvlsQehxm5jdMvhpsK67U+8axgpdJAoK4dLpho+B03D7PQfiArLF1TAp+yMNq+fiQ&#10;Y6bdjfd0PQQjIoR9hgrqELpMSl/WZNFPXEccvcr1FkOUvZG6x1uE21ZOk+RVWmw4LtTY0XtN5ffh&#10;YhW8fazH9HV2Vdiku7Qw+2KXmkKp0dOwXoAINIT/8L39qRXMZ/D3Jf4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2tn2oxQAAANsAAAAPAAAAAAAAAAAAAAAAAJgCAABkcnMv&#10;ZG93bnJldi54bWxQSwUGAAAAAAQABAD1AAAAigMAAAAA&#10;" filled="f" stroked="f">
                      <v:textbox inset="0,0,0,0">
                        <w:txbxContent>
                          <w:p w:rsidR="008E77B3" w:rsidRPr="00945CCC" w:rsidRDefault="008E77B3" w:rsidP="008E77B3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189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Tj38UA&#10;AADbAAAADwAAAGRycy9kb3ducmV2LnhtbESPQWvCQBSE7wX/w/KEXopu9KAmzSpirfFWor309si+&#10;bEKzb0N2q+m/7xYKPQ4z8w2T70bbiRsNvnWsYDFPQBBXTrdsFLxfX2cbED4ga+wck4Jv8rDbTh5y&#10;zLS7c0m3SzAiQthnqKAJoc+k9FVDFv3c9cTRq91gMUQ5GKkHvEe47eQySVbSYstxocGeDg1Vn5cv&#10;q2D9sn+itw9Xh2N6SgtTFqfUFEo9Tsf9M4hAY/gP/7XPWsFmBb9f4g+Q2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ZOPfxQAAANsAAAAPAAAAAAAAAAAAAAAAAJgCAABkcnMv&#10;ZG93bnJldi54bWxQSwUGAAAAAAQABAD1AAAAigMAAAAA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190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hGRMUA&#10;AADbAAAADwAAAGRycy9kb3ducmV2LnhtbESPQWvCQBSE74L/YXlCL6IbPVSTZhWx1vRWor309si+&#10;bEKzb0N2q+m/7xYKPQ4z8w2T70fbiRsNvnWsYLVMQBBXTrdsFLxfXxZbED4ga+wck4Jv8rDfTSc5&#10;ZtrduaTbJRgRIewzVNCE0GdS+qohi37peuLo1W6wGKIcjNQD3iPcdnKdJI/SYstxocGejg1Vn5cv&#10;q2DzfJjT24erwyk9p4Upi3NqCqUeZuPhCUSgMfyH/9qvWsF2A79f4g+Qu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KEZExQAAANsAAAAPAAAAAAAAAAAAAAAAAJgCAABkcnMv&#10;ZG93bnJldi54bWxQSwUGAAAAAAQABAD1AAAAigMAAAAA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191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fSNsAA&#10;AADbAAAADwAAAGRycy9kb3ducmV2LnhtbERPPW/CMBDdkfofrKvEgooDA5CAQagUwoaALmyn+HCi&#10;xucodiH8ezwgMT6978Wqs7W4UesrxwpGwwQEceF0xUbB73n7NQPhA7LG2jEpeJCH1fKjt8BMuzsf&#10;6XYKRsQQ9hkqKENoMil9UZJFP3QNceSurrUYImyN1C3eY7it5ThJJtJixbGhxIa+Syr+Tv9WwXSz&#10;HtDh4q7hJ92luTnmu9TkSvU/u/UcRKAuvMUv914rmMWx8Uv8AXL5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LfSNsAAAADbAAAADwAAAAAAAAAAAAAAAACYAgAAZHJzL2Rvd25y&#10;ZXYueG1sUEsFBgAAAAAEAAQA9QAAAIU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192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TtdsQA&#10;AADbAAAADwAAAGRycy9kb3ducmV2LnhtbESPQWvCQBSE7wX/w/IEL6Vu9GBNmlXEqulN1F56e2Rf&#10;NsHs25Ddavz33UKhx2FmvmHy9WBbcaPeN44VzKYJCOLS6YaNgs/L/mUJwgdkja1jUvAgD+vV6CnH&#10;TLs7n+h2DkZECPsMFdQhdJmUvqzJop+6jjh6lesthih7I3WP9wi3rZwnyUJabDgu1NjRtqbyev62&#10;Cl7fN890/HJV2KWHtDCn4pCaQqnJeNi8gQg0hP/wX/tDK0hn8Psl/gC5+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xU7XbEAAAA2wAAAA8AAAAAAAAAAAAAAAAAmAIAAGRycy9k&#10;b3ducmV2LnhtbFBLBQYAAAAABAAEAPUAAACJAwAAAAA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193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JdG8QA&#10;AADbAAAADwAAAGRycy9kb3ducmV2LnhtbESPzWrDMBCE74G+g9hCLqGRU0hoXcvGTUnSSw9O+wCL&#10;tf7B1spYSuL26aNAIcdhZr5hkmwyvTjT6FrLClbLCARxaXXLtYKf793TCwjnkTX2lknBLznI0odZ&#10;grG2Fy7ofPS1CBB2MSpovB9iKV3ZkEG3tANx8Co7GvRBjrXUI14C3PTyOYo20mDLYaHBgbYNld3x&#10;ZBRQXti/r87tTfH+sd1XLdNCHpSaP075GwhPk7+H/9ufWsHrGm5fwg+Q6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yXRvEAAAA2wAAAA8AAAAAAAAAAAAAAAAAmAIAAGRycy9k&#10;b3ducmV2LnhtbFBLBQYAAAAABAAEAPUAAACJAwAAAAA=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194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Pyhb0A&#10;AADbAAAADwAAAGRycy9kb3ducmV2LnhtbERPyw7BQBTdS/zD5EpshCkLoQzxiMfGoviAm87VNjp3&#10;ms6gfL1ZSCxPznu+bEwpnlS7wrKC4SACQZxaXXCm4HrZ9ScgnEfWWFomBW9ysFy0W3OMtX1xQs+z&#10;z0QIYRejgtz7KpbSpTkZdANbEQfuZmuDPsA6k7rGVwg3pRxF0VgaLDg05FjRJqf0fn4YBbRK7Od0&#10;d3uTrLeb/a1g6smDUt1Os5qB8NT4v/jnPmoF0zA2fAk/QC6+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u3Pyhb0AAADbAAAADwAAAAAAAAAAAAAAAACYAgAAZHJzL2Rvd25yZXYu&#10;eG1sUEsFBgAAAAAEAAQA9QAAAIIDAAAAAA==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195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LhcMQA&#10;AADbAAAADwAAAGRycy9kb3ducmV2LnhtbESPzW7CMBCE75X6DtZW6gWBQw8FpxiEaEu4IX4u3Fbx&#10;4kSN11HsQvr2GAmpx9HMfKOZLXrXiAt1ofasYTzKQBCX3tRsNRwP38MpiBCRDTaeScMfBVjMn59m&#10;mBt/5R1d9tGKBOGQo4YqxjaXMpQVOQwj3xIn7+w7hzHJzkrT4TXBXSPfsuxdOqw5LVTY0qqi8mf/&#10;6zRMPpcD2p78OX6ptSrsrlgrW2j9+tIvP0BE6uN/+NHeGA1Kwf1L+gFyf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Ii4XDEAAAA2wAAAA8AAAAAAAAAAAAAAAAAmAIAAGRycy9k&#10;b3ducmV2LnhtbFBLBQYAAAAABAAEAPUAAACJAwAAAAA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196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81Xt8QA&#10;AADcAAAADwAAAGRycy9kb3ducmV2LnhtbESPzW7CQAyE75V4h5WRuFSwgUNVhSwoBJX20kOAB7Cy&#10;zo/IeqPsFtI+fX2o1JutGc98zvaT69WdxtB5NrBeJaCIK287bgxcL2/LV1AhIlvsPZOBbwqw382e&#10;Mkytf3BJ93NslIRwSNFAG+OQah2qlhyGlR+IRav96DDKOjbajviQcNfrTZK8aIcdS0OLAxUtVbfz&#10;lzNAeel/Pm/h5MrDsTjVHdOzfjdmMZ/yLahIU/w3/11/WMFPBF+ekQn07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/NV7fEAAAA3AAAAA8AAAAAAAAAAAAAAAAAmAIAAGRycy9k&#10;b3ducmV2LnhtbFBLBQYAAAAABAAEAPUAAACJAwAAAAA=&#10;" filled="f" stroked="f">
                      <v:textbox inset="0,0,0,0">
                        <w:txbxContent>
                          <w:p w:rsidR="008E77B3" w:rsidRPr="00931BF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197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NsW74A&#10;AADcAAAADwAAAGRycy9kb3ducmV2LnhtbERPSwrCMBDdC94hjOBGNNWFSDWKH/xsXFQ9wNCMbbGZ&#10;lCZq9fRGENzN431ntmhMKR5Uu8KyguEgAkGcWl1wpuBy3vYnIJxH1lhaJgUvcrCYt1szjLV9ckKP&#10;k89ECGEXo4Lc+yqW0qU5GXQDWxEH7mprgz7AOpO6xmcIN6UcRdFYGiw4NORY0Tqn9Ha6GwW0TOz7&#10;eHM7k6w26921YOrJvVLdTrOcgvDU+L/45z7oMD8awfeZcIGcf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BTbFu+AAAA3AAAAA8AAAAAAAAAAAAAAAAAmAIAAGRycy9kb3ducmV2&#10;LnhtbFBLBQYAAAAABAAEAPUAAACDAwAAAAA=&#10;" filled="f" stroked="f">
                      <v:textbox inset="0,0,0,0">
                        <w:txbxContent>
                          <w:p w:rsidR="008E77B3" w:rsidRPr="00A32665" w:rsidRDefault="008E77B3" w:rsidP="008E77B3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198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68S/8MA&#10;AADcAAAADwAAAGRycy9kb3ducmV2LnhtbERPTWvCQBC9C/6HZYReSt3YQ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68S/8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199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aKi8MA&#10;AADcAAAADwAAAGRycy9kb3ducmV2LnhtbERPTWvCQBC9C/6HZYReSt1YS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EaKi8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0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ovEMMA&#10;AADcAAAADwAAAGRycy9kb3ducmV2LnhtbERPTWvCQBC9C/6HZYReSt1YaG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wovEM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1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9ixZ8MA&#10;AADcAAAADwAAAGRycy9kb3ducmV2LnhtbERPPW/CMBDdkfofrKvEUoFTBtoEnAi1hXRDoSxsp/hw&#10;osbnKHYh/Pu6UiW2e3qfty5G24kLDb51rOB5noAgrp1u2Sg4fm1nryB8QNbYOSYFN/JQ5A+TNWba&#10;XbmiyyEYEUPYZ6igCaHPpPR1Qxb93PXEkTu7wWKIcDBSD3iN4baTiyRZSostx4YGe3prqP4+/FgF&#10;L++bJ9qf3Dl8pLu0NFW5S02p1PRx3KxABBrDXfzv/tRxfrKEv2fiBTL/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9ixZ8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2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QU/MMA&#10;AADcAAAADwAAAGRycy9kb3ducmV2LnhtbERPPW/CMBDdK/EfrEPqUhWHDkBSnAhBS7qhQJdup/hw&#10;IuJzFLuQ/ntcqVK3e3qfty5G24krDb51rGA+S0AQ1063bBR8nt6fVyB8QNbYOSYFP+ShyCcPa8y0&#10;u3FF12MwIoawz1BBE0KfSenrhiz6meuJI3d2g8UQ4WCkHvAWw20nX5JkIS22HBsa7GnbUH05flsF&#10;y93miQ5f7hze0n1amqrcp6ZU6nE6bl5BBBrDv/jP/aHj/GQJv8/EC2R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JQU/M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3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clFcMA&#10;AADcAAAADwAAAGRycy9kb3ducmV2LnhtbERPO2/CMBDekfgP1iF1qYrTDm0TcCLUB2GrQlnYTvHh&#10;RMTnKHYh/fcYCYntPn3PWxaj7cSJBt86VvA8T0AQ1063bBTsfr+f3kH4gKyxc0wK/slDkU8nS8y0&#10;O3NFp20wIoawz1BBE0KfSenrhiz6ueuJI3dwg8UQ4WCkHvAcw20nX5LkVVpsOTY02NNHQ/Vx+2cV&#10;vH2uHuln7w7hK12npanKdWpKpR5m42oBItAY7uKbe6Pj/CSF6zPxApl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kclFc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4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qQaVcUA&#10;AADcAAAADwAAAGRycy9kb3ducmV2LnhtbESPT2/CMAzF75P4DpGRdplGyg6MFgJC+0N3QzAu3KzG&#10;pBWNUzUZdN8eHybtZus9v/fzcj34Vl2pj01gA9NJBoq4CrZhZ+D4/fk8BxUTssU2MBn4pQjr1ehh&#10;iYUNN97T9ZCckhCOBRqoU+oKrWNVk8c4CR2xaOfQe0yy9k7bHm8S7lv9kmUz7bFhaaixo7eaqsvh&#10;xxt4fd880e4Uzukj3+al25fb3JXGPI6HzQJUoiH9m/+uv6zgTwVf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pBpVxQAAANwAAAAPAAAAAAAAAAAAAAAAAJgCAABkcnMv&#10;ZG93bnJldi54bWxQSwUGAAAAAAQABAD1AAAAigMAAAAA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5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i/zsMA&#10;AADcAAAADwAAAGRycy9kb3ducmV2LnhtbERPPW/CMBDdkfgP1lXqgoqTDoUEHIRoS7ohoAvbKb44&#10;UeNzFLuQ/vu6UiW2e3qft96MthNXGnzrWEE6T0AQV063bBR8nt+fliB8QNbYOSYFP+RhU0wna8y1&#10;u/GRrqdgRAxhn6OCJoQ+l9JXDVn0c9cTR652g8UQ4WCkHvAWw20nn5PkRVpsOTY02NOuoerr9G0V&#10;LF63MzpcXB3esn1WmmO5z0yp1OPDuF2BCDSGu/jf/aHj/DSF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ei/zs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6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ohucMA&#10;AADcAAAADwAAAGRycy9kb3ducmV2LnhtbERPO2/CMBDeK/EfrEPqUoEDA21CDELQkm4Vj4XtFF+c&#10;iPgcxS6Ef19XqtTtPn3Py9eDbcWNet84VjCbJiCIS6cbNgrOp4/JGwgfkDW2jknBgzysV6OnHDPt&#10;7nyg2zEYEUPYZ6igDqHLpPRlTRb91HXEkatcbzFE2Bupe7zHcNvKeZIspMWGY0ONHW1rKq/Hb6vg&#10;dbd5oa+Lq8J7uk8Lcyj2qSmUeh4PmyWIQEP4F/+5P3WcP5vD7zPxArn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Tohuc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7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aEI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0Ts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naEIs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208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rVZMQA&#10;AADcAAAADwAAAGRycy9kb3ducmV2LnhtbERPTWvCQBC9F/oflhG8FN0oNmh0FVtQeyiUquh1zI5J&#10;aHY2ZFcT/fVuodDbPN7nzBatKcWValdYVjDoRyCIU6sLzhTsd6veGITzyBpLy6TgRg4W8+enGSba&#10;NvxN163PRAhhl6CC3PsqkdKlORl0fVsRB+5sa4M+wDqTusYmhJtSDqMolgYLDg05VvSeU/qzvRgF&#10;5rL8nLydNv71pVnv4nu8xuPXQalup11OQXhq/b/4z/2hw/zBCH6fCRfI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WK1WTEAAAA3AAAAA8AAAAAAAAAAAAAAAAAmAIAAGRycy9k&#10;b3ducmV2LnhtbFBLBQYAAAAABAAEAPUAAACJAwAAAAA=&#10;" filled="f" stroked="f">
                      <v:textbox inset="1pt,.4mm,1pt,1pt">
                        <w:txbxContent>
                          <w:p w:rsidR="008E77B3" w:rsidRPr="0079077B" w:rsidRDefault="006623DA" w:rsidP="008E77B3">
                            <w:pPr>
                              <w:pStyle w:val="34f1"/>
                            </w:pPr>
                            <w:fldSimple w:instr=" DOCPROPERTY  Company  \* MERGEFORMAT ">
                              <w:r w:rsidR="00543DFC">
                                <w:t>Название организации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209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ffYcgA&#10;AADcAAAADwAAAGRycy9kb3ducmV2LnhtbESPT2vCQBDF7wW/wzKFXopuLDRo6iq2UOuhIP5Br9Ps&#10;NAlmZ0N2NamfvnMo9DbDe/Peb2aL3tXqSm2oPBsYjxJQxLm3FRcGDvv34QRUiMgWa89k4IcCLOaD&#10;uxlm1ne8pesuFkpCOGRooIyxybQOeUkOw8g3xKJ9+9ZhlLUttG2xk3BX66ckSbXDiqWhxIbeSsrP&#10;u4sz4C7Lz+nr10d8fuxW+/SWrvC0ORrzcN8vX0BF6uO/+e96bQV/LLTyjEyg5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Ux99hyAAAANwAAAAPAAAAAAAAAAAAAAAAAJgCAABk&#10;cnMvZG93bnJldi54bWxQSwUGAAAAAAQABAD1AAAAjQMAAAAA&#10;" filled="f" stroked="f">
                      <v:textbox inset="1pt,.4mm,1pt,1pt">
                        <w:txbxContent>
                          <w:p w:rsidR="008E77B3" w:rsidRPr="00A32665" w:rsidRDefault="008E77B3" w:rsidP="008E77B3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210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4t6+sQA&#10;AADcAAAADwAAAGRycy9kb3ducmV2LnhtbERPTWvCQBC9F/wPywheRDcKDRpdRQu1HgqlKnods2MS&#10;zM6G7Gpif323IPQ2j/c582VrSnGn2hWWFYyGEQji1OqCMwWH/ftgAsJ5ZI2lZVLwIAfLRedljom2&#10;DX/TfeczEULYJagg975KpHRpTgbd0FbEgbvY2qAPsM6krrEJ4aaU4yiKpcGCQ0OOFb3llF53N6PA&#10;3Faf0/X5w7/2m80+/ok3ePo6KtXrtqsZCE+t/xc/3Vsd5o+m8PdMuEA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uLevrEAAAA3AAAAA8AAAAAAAAAAAAAAAAAmAIAAGRycy9k&#10;b3ducmV2LnhtbFBLBQYAAAAABAAEAPUAAACJAwAAAAA=&#10;" filled="f" stroked="f">
                      <v:textbox inset="1pt,.4mm,1pt,1pt">
                        <w:txbxContent>
                          <w:p w:rsidR="008E77B3" w:rsidRPr="00CB1016" w:rsidRDefault="008E77B3" w:rsidP="008E77B3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211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N0Z2scA&#10;AADcAAAADwAAAGRycy9kb3ducmV2LnhtbESPQWvCQBCF7wX/wzKFXkrdKBg0dRUt1HooiFra6zQ7&#10;TYLZ2ZBdTfTXdw6F3mZ4b977Zr7sXa0u1IbKs4HRMAFFnHtbcWHg4/j6NAUVIrLF2jMZuFKA5WJw&#10;N8fM+o73dDnEQkkIhwwNlDE2mdYhL8lhGPqGWLQf3zqMsraFti12Eu5qPU6SVDusWBpKbOilpPx0&#10;ODsD7rx6n62/3+Lksdsc01u6wa/dpzEP9/3qGVSkPv6b/663VvDHgi/PyAR68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TdGdrHAAAA3AAAAA8AAAAAAAAAAAAAAAAAmAIAAGRy&#10;cy9kb3ducmV2LnhtbFBLBQYAAAAABAAEAPUAAACMAwAAAAA=&#10;" filled="f" stroked="f">
                      <v:textbox inset="1pt,.4mm,1pt,1pt">
                        <w:txbxContent>
                          <w:p w:rsidR="008E77B3" w:rsidRPr="00CB1016" w:rsidRDefault="008E77B3" w:rsidP="008E77B3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212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G8QcUA&#10;AADcAAAADwAAAGRycy9kb3ducmV2LnhtbERPTWvCQBC9C/0PyxR6KXWjYGhTV1GhsQdB1KLXaXaa&#10;hGZnQ3ZNUn+9KxS8zeN9znTem0q01LjSsoLRMAJBnFldcq7g6/Dx8grCeWSNlWVS8EcO5rOHwRQT&#10;bTveUbv3uQgh7BJUUHhfJ1K6rCCDbmhr4sD92MagD7DJpW6wC+GmkuMoiqXBkkNDgTWtCsp+92ej&#10;wJwXm7fl99pPnrv0EF/iFE/bo1JPj/3iHYSn3t/F/+5PHeaPR3B7JlwgZ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kbxBxQAAANwAAAAPAAAAAAAAAAAAAAAAAJgCAABkcnMv&#10;ZG93bnJldi54bWxQSwUGAAAAAAQABAD1AAAAigMAAAAA&#10;" filled="f" stroked="f">
                      <v:textbox inset="1pt,.4mm,1pt,1pt">
                        <w:txbxContent>
                          <w:p w:rsidR="008E77B3" w:rsidRPr="005374BE" w:rsidRDefault="008E77B3" w:rsidP="008E77B3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543DFC" w:rsidRPr="00543DFC">
                              <w:rPr>
                                <w:noProof/>
                              </w:rPr>
                              <w:instrText>9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543DFC">
                              <w:rPr>
                                <w:noProof/>
                              </w:rPr>
                              <w:t>9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213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0MiNsUA&#10;AADcAAAADwAAAGRycy9kb3ducmV2LnhtbERPTWvCQBC9C/6HZYRepG4MNLTRVVSo7aEgjaVex+yY&#10;BLOzIbuatL++WxC8zeN9znzZm1pcqXWVZQXTSQSCOLe64kLB1/718RmE88gaa8uk4IccLBfDwRxT&#10;bTv+pGvmCxFC2KWooPS+SaV0eUkG3cQ2xIE72dagD7AtpG6xC+GmlnEUJdJgxaGhxIY2JeXn7GIU&#10;mMvq42V9fPNP4267T36TLR5230o9jPrVDISn3t/FN/e7DvPjGP6fCRf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QyI2xQAAANwAAAAPAAAAAAAAAAAAAAAAAJgCAABkcnMv&#10;ZG93bnJldi54bWxQSwUGAAAAAAQABAD1AAAAigMAAAAA&#10;" filled="f" stroked="f">
                      <v:textbox inset="1pt,.4mm,1pt,1pt">
                        <w:txbxContent>
                          <w:p w:rsidR="008E77B3" w:rsidRPr="005374BE" w:rsidRDefault="008E77B3" w:rsidP="008E77B3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543DFC">
                              <w:rPr>
                                <w:noProof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214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+HrcUA&#10;AADcAAAADwAAAGRycy9kb3ducmV2LnhtbERPS2vCQBC+F/wPywheSt1Uaa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D4etxQAAANwAAAAPAAAAAAAAAAAAAAAAAJgCAABkcnMv&#10;ZG93bnJldi54bWxQSwUGAAAAAAQABAD1AAAAigMAAAAA&#10;" filled="f" stroked="f">
                      <v:textbox inset="1pt,.4mm,1pt,1pt">
                        <w:txbxContent>
                          <w:p w:rsidR="008E77B3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215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+Yf2cUA&#10;AADcAAAADwAAAGRycy9kb3ducmV2LnhtbERPS2vCQBC+F/wPywheSt1UbK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5h/ZxQAAANwAAAAPAAAAAAAAAAAAAAAAAJgCAABkcnMv&#10;ZG93bnJldi54bWxQSwUGAAAAAAQABAD1AAAAigMAAAAA&#10;" filled="f" stroked="f">
                      <v:textbox inset="1pt,.4mm,1pt,1pt">
                        <w:txbxContent>
                          <w:p w:rsidR="008E77B3" w:rsidRDefault="008E77B3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543DFC">
                              <w:t>A.B.XXX.XX.XX.X-X.X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216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q6QsUA&#10;AADcAAAADwAAAGRycy9kb3ducmV2LnhtbERPTWvCQBC9C/0Pywi9lLoxYNDoKrFQ24NQqkWvY3ZM&#10;QrOzIbuatL++KxS8zeN9zmLVm1pcqXWVZQXjUQSCOLe64kLB1/71eQrCeWSNtWVS8EMOVsuHwQJT&#10;bTv+pOvOFyKEsEtRQel9k0rp8pIMupFtiAN3tq1BH2BbSN1iF8JNLeMoSqTBikNDiQ29lJR/7y5G&#10;gblk29n69OYnT91mn/wmGzx+HJR6HPbZHISn3t/F/+53HebHE7g9Ey6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qrpCxQAAANwAAAAPAAAAAAAAAAAAAAAAAJgCAABkcnMv&#10;ZG93bnJldi54bWxQSwUGAAAAAAQABAD1AAAAigMAAAAA&#10;" filled="f" stroked="f">
                      <v:textbox inset="1pt,.4mm,1pt,1pt">
                        <w:txbxContent>
                          <w:p w:rsidR="008E77B3" w:rsidRDefault="006623DA" w:rsidP="008E77B3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 w:rsidR="00543DFC">
                                <w:t>Полное название системы</w:t>
                              </w:r>
                            </w:fldSimple>
                            <w:r w:rsidR="008E77B3">
                              <w:t>.</w:t>
                            </w:r>
                          </w:p>
                          <w:p w:rsidR="008E77B3" w:rsidRPr="00F46923" w:rsidRDefault="006623DA" w:rsidP="008E77B3">
                            <w:pPr>
                              <w:pStyle w:val="34f1"/>
                            </w:pPr>
                            <w:fldSimple w:instr=" DOCPROPERTY  Title  \* MERGEFORMAT ">
                              <w:r w:rsidR="00543DFC">
                                <w:t>Чертеж</w:t>
                              </w:r>
                            </w:fldSimple>
                          </w:p>
                        </w:txbxContent>
                      </v:textbox>
                    </v:rect>
                    <v:rect id="Rectangle 115" o:spid="_x0000_s1217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3tB8IA&#10;AADcAAAADwAAAGRycy9kb3ducmV2LnhtbERPO2/CMBDeK/U/WFeJBRUHBiApBiFeYUPQLt1O8eFE&#10;jc9RbCD8e4yE1O0+fc+bLTpbiyu1vnKsYDhIQBAXTldsFPx8bz+nIHxA1lg7JgV38rCYv7/NMNPu&#10;xke6noIRMYR9hgrKEJpMSl+UZNEPXEMcubNrLYYIWyN1i7cYbms5SpKxtFhxbCixoVVJxd/pYhVM&#10;1ss+HX7dOWzSXZqbY75LTa5U76NbfoEI1IV/8cu913H+aAzPZ+IFc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0be0HwgAAANwAAAAPAAAAAAAAAAAAAAAAAJgCAABkcnMvZG93&#10;bnJldi54bWxQSwUGAAAAAAQABAD1AAAAhwMAAAAA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218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FInMIA&#10;AADcAAAADwAAAGRycy9kb3ducmV2LnhtbERPO2/CMBDeK/EfrENiqcCBoZAUgxCvdENAl26n+HCi&#10;xucoNhD+fY2E1O0+fc+bLztbixu1vnKsYDxKQBAXTldsFHyfd8MZCB+QNdaOScGDPCwXvbc5Ztrd&#10;+Ui3UzAihrDPUEEZQpNJ6YuSLPqRa4gjd3GtxRBha6Ru8R7DbS0nSfIhLVYcG0psaF1S8Xu6WgXT&#10;zeqdDj/uErbpPs3NMd+nJldq0O9WnyACdeFf/HJ/6Th/MoXnM/ECuf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IUicwgAAANwAAAAPAAAAAAAAAAAAAAAAAJgCAABkcnMvZG93&#10;bnJldi54bWxQSwUGAAAAAAQABAD1AAAAhwMAAAAA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19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7c7sUA&#10;AADcAAAADwAAAGRycy9kb3ducmV2LnhtbESPT2/CMAzF75P4DpGRdplGOg6MFgJC+0N3QzAu3KzG&#10;pBWNUzUZdN8eHybtZus9v/fzcj34Vl2pj01gAy+TDBRxFWzDzsDx+/N5DiomZIttYDLwSxHWq9HD&#10;Egsbbryn6yE5JSEcCzRQp9QVWseqJo9xEjpi0c6h95hk7Z22Pd4k3Ld6mmUz7bFhaaixo7eaqsvh&#10;xxt4fd880e4Uzukj3+al25fb3JXGPI6HzQJUoiH9m/+uv6zgT4VW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vtzuxQAAANwAAAAPAAAAAAAAAAAAAAAAAJgCAABkcnMv&#10;ZG93bnJldi54bWxQSwUGAAAAAAQABAD1AAAAigMAAAAA&#10;" filled="f" stroked="f">
                      <v:textbox inset="0,0,0,0">
                        <w:txbxContent>
                          <w:p w:rsidR="008E77B3" w:rsidRPr="00945CC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20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J5dcMA&#10;AADcAAAADwAAAGRycy9kb3ducmV2LnhtbERPPW/CMBDdK/EfrEPqUhWnDJSkMQhRStgQ0KXbKb44&#10;EfE5ig2Ef19XQup2T+/z8uVgW3Gl3jeOFbxNEhDEpdMNGwXfp6/XOQgfkDW2jknBnTwsF6OnHDPt&#10;bnyg6zEYEUPYZ6igDqHLpPRlTRb9xHXEkatcbzFE2Bupe7zFcNvKaZLMpMWGY0ONHa1rKs/Hi1Xw&#10;/rl6of2Pq8Im3aaFORTb1BRKPY+H1QeIQEP4Fz/cOx3nT1P4eyZeIB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fJ5dcMAAADcAAAADwAAAAAAAAAAAAAAAACYAgAAZHJzL2Rv&#10;d25yZXYueG1sUEsFBgAAAAAEAAQA9QAAAIgDAAAAAA==&#10;" filled="f" stroked="f">
                      <v:textbox inset="0,0,0,0">
                        <w:txbxContent>
                          <w:p w:rsidR="008E77B3" w:rsidRPr="00945CC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1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FGNcYA&#10;AADcAAAADwAAAGRycy9kb3ducmV2LnhtbESPS2/CMBCE75X6H6yt1EsFTovUNgGDUB+kt4rHhdsq&#10;XpyIeB3FLoR/zx6QetvVzM58O1sMvlUn6mMT2MDzOANFXAXbsDOw236P3kHFhGyxDUwGLhRhMb+/&#10;m2Fhw5nXdNokpySEY4EG6pS6QutY1eQxjkNHLNoh9B6TrL3TtsezhPtWv2TZq/bYsDTU2NFHTdVx&#10;8+cNvH0un+h3Hw7pK1/lpVuXq9yVxjw+DMspqERD+jffrn+s4E8EX5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RFGNcYAAADcAAAADwAAAAAAAAAAAAAAAACYAgAAZHJz&#10;L2Rvd25yZXYueG1sUEsFBgAAAAAEAAQA9QAAAIs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2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3jr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9xE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l3jrs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3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992cQA&#10;AADcAAAADwAAAGRycy9kb3ducmV2LnhtbERPS2vCQBC+F/oflil4Ed1UoW1SV5Fak96Kj4u3ITtu&#10;QrOzIbs18d+7BaG3+fies1gNthEX6nztWMHzNAFBXDpds1FwPGwnbyB8QNbYOCYFV/KwWj4+LDDT&#10;rucdXfbBiBjCPkMFVQhtJqUvK7Lop64ljtzZdRZDhJ2RusM+httGzpLkRVqsOTZU2NJHReXP/tcq&#10;eN2sx/R9cufwmeZpYXZFnppCqdHTsH4HEWgI/+K7+0vH+fMZ/D0TL5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6PfdnEAAAA3AAAAA8AAAAAAAAAAAAAAAAAmAIAAGRycy9k&#10;b3ducmV2LnhtbFBLBQYAAAAABAAEAPUAAACJAwAAAAA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4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PYQsMA&#10;AADcAAAADwAAAGRycy9kb3ducmV2LnhtbERPS2vCQBC+F/oflin0UnRjBTXRVcS2xpv4uHgbsuMm&#10;mJ0N2a3Gf+8Khd7m43vObNHZWlyp9ZVjBYN+AoK4cLpio+B4+OlNQPiArLF2TAru5GExf32ZYabd&#10;jXd03QcjYgj7DBWUITSZlL4oyaLvu4Y4cmfXWgwRtkbqFm8x3NbyM0lG0mLFsaHEhlYlFZf9r1Uw&#10;/lp+0PbkzuE7Xae52eXr1ORKvb91yymIQF34F/+5NzrOHw7h+Uy8QM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cPYQs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2" o:spid="_x0000_s1225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<v:rect id="Rectangle 122" o:spid="_x0000_s1226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nYUcUA&#10;AADaAAAADwAAAGRycy9kb3ducmV2LnhtbESPT2vCQBTE74LfYXlCL6Kbthg0uoot1PYgiH/Q6zP7&#10;TEKzb0N2NWk/fbcgeBxm5jfMbNGaUtyodoVlBc/DCARxanXBmYLD/mMwBuE8ssbSMin4IQeLebcz&#10;w0Tbhrd02/lMBAi7BBXk3leJlC7NyaAb2oo4eBdbG/RB1pnUNTYBbkr5EkWxNFhwWMixovec0u/d&#10;1Sgw1+V68nb+9KN+s9rHv/EKT5ujUk+9djkF4an1j/C9/aUVvML/lXAD5P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KdhRxQAAANoAAAAPAAAAAAAAAAAAAAAAAJgCAABkcnMv&#10;ZG93bnJldi54bWxQSwUGAAAAAAQABAD1AAAAigMAAAAA&#10;" filled="f" stroked="f">
                  <v:textbox inset="1pt,.4mm,1pt,1pt">
                    <w:txbxContent>
                      <w:p w:rsidR="00233AEC" w:rsidRPr="006C5C53" w:rsidRDefault="00233AEC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27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8BAJcUA&#10;AADaAAAADwAAAGRycy9kb3ducmV2LnhtbESPT2vCQBTE74LfYXlCL6Kblho0uoot1PYgiH/Q6zP7&#10;TEKzb0N2NWk/fbcgeBxm5jfMbNGaUtyodoVlBc/DCARxanXBmYLD/mMwBuE8ssbSMin4IQeLebcz&#10;w0Tbhrd02/lMBAi7BBXk3leJlC7NyaAb2oo4eBdbG/RB1pnUNTYBbkr5EkWxNFhwWMixovec0u/d&#10;1Sgw1+V68nb+9KN+s9rHv/EKT5ujUk+9djkF4an1j/C9/aUVvML/lXAD5P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wEAlxQAAANoAAAAPAAAAAAAAAAAAAAAAAJgCAABkcnMv&#10;ZG93bnJldi54bWxQSwUGAAAAAAQABAD1AAAAigMAAAAA&#10;" filled="f" stroked="f">
                  <v:textbox inset="1pt,.4mm,1pt,1pt">
                    <w:txbxContent>
                      <w:p w:rsidR="00233AEC" w:rsidRPr="006C5C53" w:rsidRDefault="00233AEC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F56D2" w:rsidRDefault="001F56D2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8176" behindDoc="0" locked="1" layoutInCell="1" allowOverlap="1" wp14:anchorId="74551236" wp14:editId="7EA891DB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10224000" cy="14936400"/>
              <wp:effectExtent l="0" t="0" r="25400" b="0"/>
              <wp:wrapNone/>
              <wp:docPr id="763" name="Группа 7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224000" cy="14936400"/>
                        <a:chOff x="0" y="0"/>
                        <a:chExt cx="10223007" cy="14934662"/>
                      </a:xfrm>
                    </wpg:grpSpPr>
                    <wpg:grpSp>
                      <wpg:cNvPr id="764" name="Группа 764"/>
                      <wpg:cNvGrpSpPr/>
                      <wpg:grpSpPr>
                        <a:xfrm>
                          <a:off x="0" y="9553903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765" name="Группа 765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766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767" name="Группа 767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768" name="Группа 768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769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70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71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72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773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774" name="Группа 774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775" name="Группа 775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776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Default="001F56D2" w:rsidP="001F56D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777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Default="001F56D2" w:rsidP="001F56D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778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Default="001F56D2" w:rsidP="001F56D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779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Default="001F56D2" w:rsidP="001F56D2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780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Default="001F56D2" w:rsidP="001F56D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781" name="Группа 781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782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F56D2" w:rsidRDefault="001F56D2" w:rsidP="001F56D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783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F56D2" w:rsidRDefault="001F56D2" w:rsidP="001F56D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784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F56D2" w:rsidRDefault="001F56D2" w:rsidP="001F56D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785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F56D2" w:rsidRDefault="001F56D2" w:rsidP="001F56D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786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F56D2" w:rsidRDefault="001F56D2" w:rsidP="001F56D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787" name="Rectangle 74"/>
                      <wps:cNvSpPr>
                        <a:spLocks noChangeArrowheads="1"/>
                      </wps:cNvSpPr>
                      <wps:spPr bwMode="auto">
                        <a:xfrm>
                          <a:off x="431742" y="0"/>
                          <a:ext cx="9790694" cy="1475828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  <wpg:grpSp>
                      <wpg:cNvPr id="788" name="Группа 788"/>
                      <wpg:cNvGrpSpPr/>
                      <wpg:grpSpPr>
                        <a:xfrm>
                          <a:off x="3563007" y="14236262"/>
                          <a:ext cx="6660000" cy="698400"/>
                          <a:chOff x="0" y="0"/>
                          <a:chExt cx="6660000" cy="698400"/>
                        </a:xfrm>
                      </wpg:grpSpPr>
                      <wpg:grpSp>
                        <wpg:cNvPr id="789" name="Группа 789"/>
                        <wpg:cNvGrpSpPr/>
                        <wpg:grpSpPr>
                          <a:xfrm>
                            <a:off x="0" y="0"/>
                            <a:ext cx="6660000" cy="698400"/>
                            <a:chOff x="0" y="0"/>
                            <a:chExt cx="6659926" cy="699555"/>
                          </a:xfrm>
                        </wpg:grpSpPr>
                        <wpg:grpSp>
                          <wpg:cNvPr id="790" name="Группа 790"/>
                          <wpg:cNvGrpSpPr/>
                          <wpg:grpSpPr>
                            <a:xfrm>
                              <a:off x="0" y="0"/>
                              <a:ext cx="6659926" cy="539813"/>
                              <a:chOff x="0" y="0"/>
                              <a:chExt cx="6660000" cy="541424"/>
                            </a:xfrm>
                          </wpg:grpSpPr>
                          <wpg:grpSp>
                            <wpg:cNvPr id="791" name="Группа 791"/>
                            <wpg:cNvGrpSpPr/>
                            <wpg:grpSpPr>
                              <a:xfrm>
                                <a:off x="0" y="0"/>
                                <a:ext cx="6660000" cy="540000"/>
                                <a:chOff x="0" y="0"/>
                                <a:chExt cx="6660317" cy="540000"/>
                              </a:xfrm>
                            </wpg:grpSpPr>
                            <wps:wsp>
                              <wps:cNvPr id="792" name="Line 102"/>
                              <wps:cNvCnPr/>
                              <wps:spPr bwMode="auto">
                                <a:xfrm flipH="1">
                                  <a:off x="2341266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93" name="Line 112"/>
                              <wps:cNvCnPr/>
                              <wps:spPr bwMode="auto">
                                <a:xfrm>
                                  <a:off x="6300317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94" name="Line 113"/>
                              <wps:cNvCnPr/>
                              <wps:spPr bwMode="auto">
                                <a:xfrm>
                                  <a:off x="6300317" y="251209"/>
                                  <a:ext cx="36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95" name="Прямая соединительная линия 18"/>
                              <wps:cNvCnPr/>
                              <wps:spPr>
                                <a:xfrm>
                                  <a:off x="0" y="0"/>
                                  <a:ext cx="666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796" name="Line 98"/>
                              <wps:cNvCnPr/>
                              <wps:spPr bwMode="auto">
                                <a:xfrm flipH="1">
                                  <a:off x="612950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97" name="Line 99"/>
                              <wps:cNvCnPr/>
                              <wps:spPr bwMode="auto">
                                <a:xfrm>
                                  <a:off x="256233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98" name="Line 100"/>
                              <wps:cNvCnPr/>
                              <wps:spPr bwMode="auto">
                                <a:xfrm>
                                  <a:off x="1441939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99" name="Line 101"/>
                              <wps:cNvCnPr/>
                              <wps:spPr bwMode="auto">
                                <a:xfrm flipH="1">
                                  <a:off x="1984550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00" name="Line 103"/>
                              <wps:cNvCnPr/>
                              <wps:spPr bwMode="auto">
                                <a:xfrm>
                                  <a:off x="0" y="180871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01" name="Line 133"/>
                              <wps:cNvCnPr/>
                              <wps:spPr bwMode="auto">
                                <a:xfrm>
                                  <a:off x="0" y="361741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802" name="Группа 802"/>
                            <wpg:cNvGrpSpPr/>
                            <wpg:grpSpPr>
                              <a:xfrm>
                                <a:off x="20097" y="5024"/>
                                <a:ext cx="6624000" cy="536400"/>
                                <a:chOff x="0" y="0"/>
                                <a:chExt cx="6624039" cy="536400"/>
                              </a:xfrm>
                            </wpg:grpSpPr>
                            <wpg:grpSp>
                              <wpg:cNvPr id="803" name="Группа 803"/>
                              <wpg:cNvGrpSpPr/>
                              <wpg:grpSpPr>
                                <a:xfrm>
                                  <a:off x="2502039" y="0"/>
                                  <a:ext cx="4122000" cy="536400"/>
                                  <a:chOff x="0" y="0"/>
                                  <a:chExt cx="4122277" cy="537033"/>
                                </a:xfrm>
                              </wpg:grpSpPr>
                              <wps:wsp>
                                <wps:cNvPr id="804" name="Rectangle 12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798277" y="0"/>
                                    <a:ext cx="324000" cy="237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56D2" w:rsidRPr="00CB1016" w:rsidRDefault="001F56D2" w:rsidP="001F56D2">
                                      <w:pPr>
                                        <w:pStyle w:val="34f3"/>
                                      </w:pPr>
                                      <w:r w:rsidRPr="00CB1016"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4400" rIns="12700" bIns="12700" anchor="ctr" anchorCtr="0" upright="1">
                                  <a:noAutofit/>
                                </wps:bodyPr>
                              </wps:wsp>
                              <wps:wsp>
                                <wps:cNvPr id="805" name="Rectangle 1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798277" y="256233"/>
                                    <a:ext cx="324000" cy="280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56D2" w:rsidRPr="005374BE" w:rsidRDefault="001F56D2" w:rsidP="001F56D2">
                                      <w:pPr>
                                        <w:pStyle w:val="34f1"/>
                                      </w:pPr>
                                      <w:r>
                                        <w:rPr>
                                          <w:lang w:val="en-US"/>
                                        </w:rPr>
                                        <w:fldChar w:fldCharType="begin"/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instrText xml:space="preserve"> PAGE  \* Arabic  \* MERGEFORMAT </w:instrText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fldChar w:fldCharType="separate"/>
                                      </w:r>
                                      <w:r w:rsidR="00543DFC">
                                        <w:rPr>
                                          <w:noProof/>
                                          <w:lang w:val="en-US"/>
                                        </w:rPr>
                                        <w:t>3</w:t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4400" rIns="12700" bIns="12700" anchor="ctr" anchorCtr="0" upright="1">
                                  <a:noAutofit/>
                                </wps:bodyPr>
                              </wps:wsp>
                              <wps:wsp>
                                <wps:cNvPr id="806" name="Rectangle 12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140677"/>
                                    <a:ext cx="3600000" cy="252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56D2" w:rsidRDefault="001F56D2" w:rsidP="001F56D2">
                                      <w:pPr>
                                        <w:pStyle w:val="34f1"/>
                                      </w:pPr>
                                      <w:r>
                                        <w:fldChar w:fldCharType="begin"/>
                                      </w:r>
                                      <w:r>
                                        <w:instrText xml:space="preserve"> DOCPROPERTY  </w:instrText>
                                      </w:r>
                                      <w:r w:rsidRPr="00BF1A6F">
                                        <w:instrText>обозначение</w:instrText>
                                      </w:r>
                                      <w:r>
                                        <w:instrText xml:space="preserve">_документа  \* MERGEFORMAT </w:instrText>
                                      </w:r>
                                      <w:r>
                                        <w:fldChar w:fldCharType="separate"/>
                                      </w:r>
                                      <w:r w:rsidR="00543DFC">
                                        <w:t>A.B.XXX.XX.XX.X-X.X</w:t>
                                      </w:r>
                                      <w:r>
                                        <w:fldChar w:fldCharType="end"/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4400" rIns="12700" bIns="127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807" name="Группа 807"/>
                              <wpg:cNvGrpSpPr/>
                              <wpg:grpSpPr>
                                <a:xfrm>
                                  <a:off x="0" y="0"/>
                                  <a:ext cx="2304000" cy="525600"/>
                                  <a:chOff x="0" y="0"/>
                                  <a:chExt cx="2303525" cy="527340"/>
                                </a:xfrm>
                              </wpg:grpSpPr>
                              <wps:wsp>
                                <wps:cNvPr id="808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36174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56D2" w:rsidRPr="00945CCC" w:rsidRDefault="001F56D2" w:rsidP="001F56D2">
                                      <w:pPr>
                                        <w:pStyle w:val="34f3"/>
                                      </w:pPr>
                                      <w:r w:rsidRPr="00945CCC"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809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361740"/>
                                    <a:ext cx="23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56D2" w:rsidRDefault="001F56D2" w:rsidP="001F56D2">
                                      <w:pPr>
                                        <w:pStyle w:val="34f3"/>
                                      </w:pPr>
                                      <w:r w:rsidRPr="00736406">
                                        <w:t>Изм</w:t>
                                      </w:r>
                                      <w:r w:rsidRPr="000411E6"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810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36174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56D2" w:rsidRPr="005E4A3B" w:rsidRDefault="001F56D2" w:rsidP="001F56D2">
                                      <w:pPr>
                                        <w:pStyle w:val="34f3"/>
                                      </w:pPr>
                                      <w:r w:rsidRPr="005E4A3B">
                                        <w:t>№ докум.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811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36174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56D2" w:rsidRPr="000411E6" w:rsidRDefault="001F56D2" w:rsidP="001F56D2">
                                      <w:pPr>
                                        <w:pStyle w:val="34f3"/>
                                      </w:pPr>
                                      <w:r w:rsidRPr="000411E6">
                                        <w:t>Дата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812" name="Rectangle 14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457011" y="361740"/>
                                    <a:ext cx="468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56D2" w:rsidRPr="005E4A3B" w:rsidRDefault="001F56D2" w:rsidP="001F56D2">
                                      <w:pPr>
                                        <w:pStyle w:val="34f3"/>
                                      </w:pPr>
                                      <w:r w:rsidRPr="005E4A3B">
                                        <w:t>Подп.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813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21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56D2" w:rsidRDefault="001F56D2" w:rsidP="001F56D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814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180870"/>
                                    <a:ext cx="21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56D2" w:rsidRDefault="001F56D2" w:rsidP="001F56D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815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56D2" w:rsidRPr="00945CCC" w:rsidRDefault="001F56D2" w:rsidP="001F56D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816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18087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56D2" w:rsidRPr="00945CCC" w:rsidRDefault="001F56D2" w:rsidP="001F56D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817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56D2" w:rsidRPr="005E4A3B" w:rsidRDefault="001F56D2" w:rsidP="001F56D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818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18087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56D2" w:rsidRPr="005E4A3B" w:rsidRDefault="001F56D2" w:rsidP="001F56D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819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56D2" w:rsidRPr="000411E6" w:rsidRDefault="001F56D2" w:rsidP="001F56D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820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18087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56D2" w:rsidRPr="000411E6" w:rsidRDefault="001F56D2" w:rsidP="001F56D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821" name="Группа 821"/>
                          <wpg:cNvGrpSpPr/>
                          <wpg:grpSpPr>
                            <a:xfrm>
                              <a:off x="2955340" y="534010"/>
                              <a:ext cx="3240000" cy="165545"/>
                              <a:chOff x="-216376" y="0"/>
                              <a:chExt cx="3240772" cy="165600"/>
                            </a:xfrm>
                          </wpg:grpSpPr>
                          <wps:wsp>
                            <wps:cNvPr id="822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-216376" y="0"/>
                                <a:ext cx="1296716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Pr="006C5C53" w:rsidRDefault="001F56D2" w:rsidP="001F56D2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Копировал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823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396" y="0"/>
                                <a:ext cx="86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Pr="006E6E82" w:rsidRDefault="001F56D2" w:rsidP="001F56D2">
                                  <w:pPr>
                                    <w:pStyle w:val="34f3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Формат А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824" name="Line 99"/>
                        <wps:cNvCnPr/>
                        <wps:spPr bwMode="auto">
                          <a:xfrm>
                            <a:off x="0" y="0"/>
                            <a:ext cx="0" cy="53640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763" o:spid="_x0000_s1228" style="position:absolute;left:0;text-align:left;margin-left:22.7pt;margin-top:14.2pt;width:805.05pt;height:1176.1pt;z-index:251698176;mso-position-horizontal-relative:page;mso-position-vertical-relative:page;mso-width-relative:margin;mso-height-relative:margin" coordsize="102230,149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">
              <v:group id="Группа 764" o:spid="_x0000_s1229" style="position:absolute;top:95539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2u7B8YAAADcAAAADwAAAGRycy9kb3ducmV2LnhtbESPQWvCQBSE74L/YXlC&#10;b3UTa22JWUVEpQcpVAvF2yP7TEKyb0N2TeK/7xYKHoeZ+YZJ14OpRUetKy0riKcRCOLM6pJzBd/n&#10;/fM7COeRNdaWScGdHKxX41GKibY9f1F38rkIEHYJKii8bxIpXVaQQTe1DXHwrrY16INsc6lb7APc&#10;1HIWRQtpsOSwUGBD24Ky6nQzCg499puXeNcdq+v2fjm/fv4cY1LqaTJsliA8Df4R/m9/aAVvizn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fa7sHxgAAANwA&#10;AAAPAAAAAAAAAAAAAAAAAKoCAABkcnMvZG93bnJldi54bWxQSwUGAAAAAAQABAD6AAAAnQMAAAAA&#10;">
                <v:group id="Группа 765" o:spid="_x0000_s123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CcenMUAAADcAAAADwAAAGRycy9kb3ducmV2LnhtbESPQYvCMBSE78L+h/CE&#10;vWnaXdSlGkXEXTyIoC6It0fzbIvNS2liW/+9EQSPw8x8w8wWnSlFQ7UrLCuIhxEI4tTqgjMF/8ff&#10;wQ8I55E1lpZJwZ0cLOYfvRkm2ra8p+bgMxEg7BJUkHtfJVK6NCeDbmgr4uBdbG3QB1lnUtfYBrgp&#10;5VcUjaXBgsNCjhWtckqvh5tR8Ndiu/yO1832elndz8fR7rSNSanPfrecgvDU+Xf41d5oBZPxC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AnHpzFAAAA3AAA&#10;AA8AAAAAAAAAAAAAAAAAqgIAAGRycy9kb3ducmV2LnhtbFBLBQYAAAAABAAEAPoAAACcAwAAAAA=&#10;">
                  <v:rect id="Rectangle 91" o:spid="_x0000_s1231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5QWDsQA&#10;AADcAAAADwAAAGRycy9kb3ducmV2LnhtbESPW2sCMRSE3wv+h3CEvmlioatujWItxcubF+jrYXPc&#10;XdycLEmq239vBKGPw8x8w8wWnW3ElXyoHWsYDRUI4sKZmksNp+P3YAIiRGSDjWPS8EcBFvPeywxz&#10;4268p+shliJBOOSooYqxzaUMRUUWw9C1xMk7O28xJulLaTzeEtw28k2pTFqsOS1U2NKqouJy+LUa&#10;zie1HR8jLT9Xfvq++1I/2UattX7td8sPEJG6+B9+tjdGwzjL4HEmHQE5v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eUFg7EAAAA3AAAAA8AAAAAAAAAAAAAAAAAmAIAAGRycy9k&#10;b3ducmV2LnhtbFBLBQYAAAAABAAEAPUAAACJAwAAAAA=&#10;" filled="f" strokeweight="1.5pt">
                    <v:textbox inset=",1mm"/>
                  </v:rect>
                  <v:group id="Группа 767" o:spid="_x0000_s123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vuSVwxgAAANwA&#10;AAAPAAAAAAAAAAAAAAAAAKoCAABkcnMvZG93bnJldi54bWxQSwUGAAAAAAQABAD6AAAAnQMAAAAA&#10;">
                    <v:group id="Группа 768" o:spid="_x0000_s1233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iaxAsMAAADcAAAADwAAAGRycy9kb3ducmV2LnhtbERPTWvCQBC9F/wPywi9&#10;1U2UWoluQpBaepBCVRBvQ3ZMQrKzIbtN4r/vHgo9Pt73LptMKwbqXW1ZQbyIQBAXVtdcKricDy8b&#10;EM4ja2wtk4IHOcjS2dMOE21H/qbh5EsRQtglqKDyvkukdEVFBt3CdsSBu9veoA+wL6XucQzhppXL&#10;KFpLgzWHhgo72ldUNKcfo+BjxDFfxe/DsbnvH7fz69f1GJNSz/Mp34LwNPl/8Z/7Uyt4W4e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eJrECwwAAANwAAAAP&#10;AAAAAAAAAAAAAAAAAKoCAABkcnMvZG93bnJldi54bWxQSwUGAAAAAAQABAD6AAAAmgMAAAAA&#10;">
                      <v:line id="Line 76" o:spid="_x0000_s1234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GmhksQAAADcAAAADwAAAGRycy9kb3ducmV2LnhtbESPQWsCMRSE7wX/Q3iCt5qth23dGqUI&#10;gmIPrQpeH5u3m6WblyWJ7vrvjSD0OMzMN8xiNdhWXMmHxrGCt2kGgrh0uuFawem4ef0AESKyxtYx&#10;KbhRgNVy9LLAQruef+l6iLVIEA4FKjAxdoWUoTRkMUxdR5y8ynmLMUlfS+2xT3DbylmW5dJiw2nB&#10;YEdrQ+Xf4WIVyN2+//Gb2amqq23nzjvznfeDUpPx8PUJItIQ/8PP9lYreM/n8DiTjoBc3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IaaGSxAAAANwAAAAPAAAAAAAAAAAA&#10;AAAAAKECAABkcnMvZG93bnJldi54bWxQSwUGAAAAAAQABAD5AAAAkgMAAAAA&#10;" strokeweight="1.5pt"/>
                      <v:line id="Line 77" o:spid="_x0000_s1235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Iqe0sEAAADcAAAADwAAAGRycy9kb3ducmV2LnhtbERPz2vCMBS+D/wfwhN2W1N70FEbRQTB&#10;sh02J+z6aF6bYvNSkmi7/345DHb8+H5X+9kO4kE+9I4VrLIcBHHjdM+dguvX6eUVRIjIGgfHpOCH&#10;Aux3i6cKS+0m/qTHJXYihXAoUYGJcSylDI0hiyFzI3HiWuctxgR9J7XHKYXbQRZ5vpYWe04NBkc6&#10;Gmpul7tVIOu36cOfimvbtefRfdfmfT3NSj0v58MWRKQ5/ov/3GetYLNJ89OZdATk7h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cip7SwQAAANwAAAAPAAAAAAAAAAAAAAAA&#10;AKECAABkcnMvZG93bnJldi54bWxQSwUGAAAAAAQABAD5AAAAjwMAAAAA&#10;" strokeweight="1.5pt"/>
                      <v:line id="Line 78" o:spid="_x0000_s1236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8Y7ScMAAADcAAAADwAAAGRycy9kb3ducmV2LnhtbESPT4vCMBTE74LfITxhb5rqQaVrFBEE&#10;xT34D7w+mtembPNSkmi7334jLOxxmJnfMKtNbxvxIh9qxwqmkwwEceF0zZWC+20/XoIIEVlj45gU&#10;/FCAzXo4WGGuXccXel1jJRKEQ44KTIxtLmUoDFkME9cSJ6903mJM0ldSe+wS3DZylmVzabHmtGCw&#10;pZ2h4vv6tArk8dSd/X52L6vy0LrH0XzNu16pj1G//QQRqY//4b/2QStYLKbwPpOOgFz/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PGO0nDAAAA3AAAAA8AAAAAAAAAAAAA&#10;AAAAoQIAAGRycy9kb3ducmV2LnhtbFBLBQYAAAAABAAEAPkAAACRAwAAAAA=&#10;" strokeweight="1.5pt"/>
                      <v:line id="Line 79" o:spid="_x0000_s1237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xSlPsQAAADcAAAADwAAAGRycy9kb3ducmV2LnhtbESPT4vCMBTE7wt+h/AEb2u6Pah0jSIL&#10;grJ78B/s9dG8NsXmpSRZW7/9RhA8DjPzG2a5HmwrbuRD41jBxzQDQVw63XCt4HLevi9AhIissXVM&#10;Cu4UYL0avS2x0K7nI91OsRYJwqFABSbGrpAylIYshqnriJNXOW8xJulrqT32CW5bmWfZTFpsOC0Y&#10;7OjLUHk9/VkFcv/dH/w2v1R1tevc7978zPpBqcl42HyCiDTEV/jZ3mkF83kOjzPpCMjV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DFKU+xAAAANwAAAAPAAAAAAAAAAAA&#10;AAAAAKECAABkcnMvZG93bnJldi54bWxQSwUGAAAAAAQABAD5AAAAkgMAAAAA&#10;" strokeweight="1.5pt"/>
                    </v:group>
                    <v:line id="Line 92" o:spid="_x0000_s1238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FgApcMAAADcAAAADwAAAGRycy9kb3ducmV2LnhtbESPQWsCMRSE7wX/Q3iCt5rVgpbVKCII&#10;ij1YK3h9bN5uFjcvS5K66783BaHHYWa+YZbr3jbiTj7UjhVMxhkI4sLpmisFl5/d+yeIEJE1No5J&#10;wYMCrFeDtyXm2nX8TfdzrESCcMhRgYmxzaUMhSGLYexa4uSVzluMSfpKao9dgttGTrNsJi3WnBYM&#10;trQ1VNzOv1aBPBy7k99NL2VV7lt3PZivWdcrNRr2mwWISH38D7/ae61gPv+AvzPpCMjV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xYAKXDAAAA3AAAAA8AAAAAAAAAAAAA&#10;AAAAoQIAAGRycy9kb3ducmV2LnhtbFBLBQYAAAAABAAEAPkAAACRAwAAAAA=&#10;" strokeweight="1.5pt"/>
                  </v:group>
                </v:group>
                <v:group id="Группа 774" o:spid="_x0000_s1239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rIt2sYAAADcAAAADwAAAGRycy9kb3ducmV2LnhtbESPQWvCQBSE74L/YXlC&#10;b3UTa2uJWUVEpQcpVAvF2yP7TEKyb0N2TeK/7xYKHoeZ+YZJ14OpRUetKy0riKcRCOLM6pJzBd/n&#10;/fM7COeRNdaWScGdHKxX41GKibY9f1F38rkIEHYJKii8bxIpXVaQQTe1DXHwrrY16INsc6lb7APc&#10;1HIWRW/SYMlhocCGtgVl1elmFBx67Dcv8a47Vtft/XJ+/fw5xqTU02TYLEF4Gvwj/N/+0AoWizn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asi3axgAAANwA&#10;AAAPAAAAAAAAAAAAAAAAAKoCAABkcnMvZG93bnJldi54bWxQSwUGAAAAAAQABAD6AAAAnQMAAAAA&#10;">
                  <v:group id="Группа 775" o:spid="_x0000_s1240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f6IQcYAAADcAAAADwAAAGRycy9kb3ducmV2LnhtbESPT2vCQBTE7wW/w/IK&#10;3uomSqqkriJSpQcpNBFKb4/sMwlm34bsNn++fbdQ6HGYmd8w2/1oGtFT52rLCuJFBIK4sLrmUsE1&#10;Pz1tQDiPrLGxTAomcrDfzR62mGo78Af1mS9FgLBLUUHlfZtK6YqKDLqFbYmDd7OdQR9kV0rd4RDg&#10;ppHLKHqWBmsOCxW2dKyouGffRsF5wOGwil/7y/12nL7y5P3zEpNS88fx8ALC0+j/w3/tN61gvU7g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1/ohBxgAAANwA&#10;AAAPAAAAAAAAAAAAAAAAAKoCAABkcnMvZG93bnJldi54bWxQSwUGAAAAAAQABAD6AAAAnQM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241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jI2cUA&#10;AADcAAAADwAAAGRycy9kb3ducmV2LnhtbESP0WrCQBRE3wX/YbkFX6Ru9CFpo6uoIFQKgUY/4Jq9&#10;TYLZu2F31fTv3UKhj8PMnGFWm8F04k7Ot5YVzGcJCOLK6pZrBefT4fUNhA/IGjvLpOCHPGzW49EK&#10;c20f/EX3MtQiQtjnqKAJoc+l9FVDBv3M9sTR+7bOYIjS1VI7fES46eQiSVJpsOW40GBP+4aqa3kz&#10;CrAI7/Or2+3q6e1UFOnxkp31p1KTl2G7BBFoCP/hv/aHVpBlKfyeiUdAr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SMjZxQAAANwAAAAPAAAAAAAAAAAAAAAAAJgCAABkcnMv&#10;ZG93bnJldi54bWxQSwUGAAAAAAQABAD1AAAAigMAAAAA&#10;" filled="f" stroked="f" strokeweight="1.5pt">
                      <v:textbox style="layout-flow:vertical;mso-layout-flow-alt:bottom-to-top" inset=".4mm,.4mm,.4mm,.4mm">
                        <w:txbxContent>
                          <w:p w:rsidR="001F56D2" w:rsidRDefault="001F56D2" w:rsidP="001F56D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242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RtQsQA&#10;AADcAAAADwAAAGRycy9kb3ducmV2LnhtbESP0YrCMBRE3xf8h3AFXxZN9cGu1SgqCLsIhVU/4Npc&#10;22JzU5Ko3b/fCIKPw8ycYRarzjTiTs7XlhWMRwkI4sLqmksFp+Nu+AXCB2SNjWVS8EceVsvexwIz&#10;bR/8S/dDKEWEsM9QQRVCm0npi4oM+pFtiaN3sc5giNKVUjt8RLhp5CRJptJgzXGhwpa2FRXXw80o&#10;wDzMxle32ZSft2OeT3/O6UnvlRr0u/UcRKAuvMOv9rdWkKYpPM/EIyCX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UEbULEAAAA3AAAAA8AAAAAAAAAAAAAAAAAmAIAAGRycy9k&#10;b3ducmV2LnhtbFBLBQYAAAAABAAEAPUAAACJAwAAAAA=&#10;" filled="f" stroked="f" strokeweight="1.5pt">
                      <v:textbox style="layout-flow:vertical;mso-layout-flow-alt:bottom-to-top" inset=".4mm,.4mm,.4mm,.4mm">
                        <w:txbxContent>
                          <w:p w:rsidR="001F56D2" w:rsidRDefault="001F56D2" w:rsidP="001F56D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243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Jv5MMEA&#10;AADcAAAADwAAAGRycy9kb3ducmV2LnhtbERPzYrCMBC+C/sOYRb2IprqwWo1yrogrAgFqw8wNmNb&#10;bCYlidp9+81B8Pjx/a82vWnFg5xvLCuYjBMQxKXVDVcKzqfdaA7CB2SNrWVS8EceNuuPwQozbZ98&#10;pEcRKhFD2GeooA6hy6T0ZU0G/dh2xJG7WmcwROgqqR0+Y7hp5TRJZtJgw7Ghxo5+aipvxd0owDws&#10;Jje33VbD+ynPZ/tLetYHpb4+++8liEB9eItf7l+tIE3j2ngmHgG5/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Sb+TDBAAAA3AAAAA8AAAAAAAAAAAAAAAAAmAIAAGRycy9kb3du&#10;cmV2LnhtbFBLBQYAAAAABAAEAPUAAACGAwAAAAA=&#10;" filled="f" stroked="f" strokeweight="1.5pt">
                      <v:textbox style="layout-flow:vertical;mso-layout-flow-alt:bottom-to-top" inset=".4mm,.4mm,.4mm,.4mm">
                        <w:txbxContent>
                          <w:p w:rsidR="001F56D2" w:rsidRDefault="001F56D2" w:rsidP="001F56D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244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9dcq8QA&#10;AADcAAAADwAAAGRycy9kb3ducmV2LnhtbESP3YrCMBSE7xd8h3AEbxZN9cJqNYouLLgIBX8e4Ngc&#10;22JzUpKo9e03wsJeDjPzDbNcd6YRD3K+tqxgPEpAEBdW11wqOJ++hzMQPiBrbCyTghd5WK96H0vM&#10;tH3ygR7HUIoIYZ+hgiqENpPSFxUZ9CPbEkfvap3BEKUrpXb4jHDTyEmSTKXBmuNChS19VVTcjnej&#10;APMwH9/cdlt+3k95Pv25pGe9V2rQ7zYLEIG68B/+a++0gjSdw/tMPAJy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vXXKvEAAAA3AAAAA8AAAAAAAAAAAAAAAAAmAIAAGRycy9k&#10;b3ducmV2LnhtbFBLBQYAAAAABAAEAPUAAACJAwAAAAA=&#10;" filled="f" stroked="f" strokeweight="1.5pt">
                      <v:textbox style="layout-flow:vertical;mso-layout-flow-alt:bottom-to-top" inset=".4mm,.4mm,.4mm,.4mm">
                        <w:txbxContent>
                          <w:p w:rsidR="001F56D2" w:rsidRDefault="001F56D2" w:rsidP="001F56D2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245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iFEcIA&#10;AADcAAAADwAAAGRycy9kb3ducmV2LnhtbERPy4rCMBTdC/MP4Q7MRqapLnzURhkHhBGh4OMD7jTX&#10;ttjclCRq/XuzEFwezjtf9aYVN3K+saxglKQgiEurG64UnI6b7xkIH5A1tpZJwYM8rJYfgxwzbe+8&#10;p9shVCKGsM9QQR1Cl0npy5oM+sR2xJE7W2cwROgqqR3eY7hp5ThNJ9Jgw7Ghxo5+ayovh6tRgEWY&#10;jy5uva6G12NRTLb/05PeKfX12f8sQATqw1v8cv9pBdNZnB/PxCMgl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/OIURwgAAANw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1F56D2" w:rsidRDefault="001F56D2" w:rsidP="001F56D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781" o:spid="_x0000_s1246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/xD+ZcQAAADcAAAA&#10;DwAAAAAAAAAAAAAAAACqAgAAZHJzL2Rvd25yZXYueG1sUEsFBgAAAAAEAAQA+gAAAJsDAAAAAA==&#10;">
                    <v:shape id="Text Box 87" o:spid="_x0000_s1247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GS4wcUA&#10;AADcAAAADwAAAGRycy9kb3ducmV2LnhtbESPQWsCMRSE7wX/Q3hCbzVbaausRhFBkV5K1YPHx+Y1&#10;Wdy87G7iuvrrm0LB4zAz3zDzZe8q0VEbSs8KXkcZCOLC65KNguNh8zIFESKyxsozKbhRgOVi8DTH&#10;XPsrf1O3j0YkCIccFdgY61zKUFhyGEa+Jk7ej28dxiRbI3WL1wR3lRxn2Yd0WHJasFjT2lJx3l+c&#10;gsb2b++m+arO3efdrOx2F5rjSannYb+agYjUx0f4v73TCibTMfydSUdAL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8ZLjBxQAAANwAAAAPAAAAAAAAAAAAAAAAAJgCAABkcnMv&#10;ZG93bnJldi54bWxQSwUGAAAAAAQABAD1AAAAigMAAAAA&#10;" filled="f" stroked="f" strokeweight="1.5pt">
                      <v:textbox style="layout-flow:vertical;mso-layout-flow-alt:bottom-to-top" inset="0,0,0,0">
                        <w:txbxContent>
                          <w:p w:rsidR="001F56D2" w:rsidRDefault="001F56D2" w:rsidP="001F56D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248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gdWsYA&#10;AADcAAAADwAAAGRycy9kb3ducmV2LnhtbESPT2sCMRTE74V+h/AKvWm2tbWyNYoIFvFS/HPo8bF5&#10;TRY3L7ubuG799EYQehxm5jfMdN67SnTUhtKzgpdhBoK48Lpko+CwXw0mIEJE1lh5JgV/FGA+e3yY&#10;Yq79mbfU7aIRCcIhRwU2xjqXMhSWHIahr4mT9+tbhzHJ1kjd4jnBXSVfs2wsHZacFizWtLRUHHcn&#10;p6Cx/du7ab6rY7e5mIX9Wofm8KPU81O/+AQRqY//4Xt7rRV8TEZwO5OOgJxd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ygdWsYAAADcAAAADwAAAAAAAAAAAAAAAACYAgAAZHJz&#10;L2Rvd25yZXYueG1sUEsFBgAAAAAEAAQA9QAAAIsDAAAAAA==&#10;" filled="f" stroked="f" strokeweight="1.5pt">
                      <v:textbox style="layout-flow:vertical;mso-layout-flow-alt:bottom-to-top" inset="0,0,0,0">
                        <w:txbxContent>
                          <w:p w:rsidR="001F56D2" w:rsidRDefault="001F56D2" w:rsidP="001F56D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249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GFLsUA&#10;AADcAAAADwAAAGRycy9kb3ducmV2LnhtbESPQWsCMRSE7wX/Q3iCt5qt2Cpbo4igSC9S9dDjY/Oa&#10;LG5edjdx3fbXm0LB4zAz3zCLVe8q0VEbSs8KXsYZCOLC65KNgvNp+zwHESKyxsozKfihAKvl4GmB&#10;ufY3/qTuGI1IEA45KrAx1rmUobDkMIx9TZy8b986jEm2RuoWbwnuKjnJsjfpsOS0YLGmjaXicrw6&#10;BY3tp6+mOVSX7uPXrO1uH5rzl1KjYb9+BxGpj4/wf3uvFczmU/g7k46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wYUuxQAAANwAAAAPAAAAAAAAAAAAAAAAAJgCAABkcnMv&#10;ZG93bnJldi54bWxQSwUGAAAAAAQABAD1AAAAigMAAAAA&#10;" filled="f" stroked="f" strokeweight="1.5pt">
                      <v:textbox style="layout-flow:vertical;mso-layout-flow-alt:bottom-to-top" inset="0,0,0,0">
                        <w:txbxContent>
                          <w:p w:rsidR="001F56D2" w:rsidRDefault="001F56D2" w:rsidP="001F56D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250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40gtcUA&#10;AADcAAAADwAAAGRycy9kb3ducmV2LnhtbESPQWsCMRSE7wX/Q3hCbzVb0Spbo4hQES+l6qHHx+Y1&#10;Wdy87G7SdeuvbwTB4zAz3zCLVe8q0VEbSs8KXkcZCOLC65KNgtPx42UOIkRkjZVnUvBHAVbLwdMC&#10;c+0v/EXdIRqRIBxyVGBjrHMpQ2HJYRj5mjh5P751GJNsjdQtXhLcVXKcZW/SYclpwWJNG0vF+fDr&#10;FDS2n0xN81mdu/3VrO12F5rTt1LPw379DiJSHx/he3unFczmU7idSUdAL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jSC1xQAAANwAAAAPAAAAAAAAAAAAAAAAAJgCAABkcnMv&#10;ZG93bnJldi54bWxQSwUGAAAAAAQABAD1AAAAigMAAAAA&#10;" filled="f" stroked="f" strokeweight="1.5pt">
                      <v:textbox style="layout-flow:vertical;mso-layout-flow-alt:bottom-to-top" inset="0,0,0,0">
                        <w:txbxContent>
                          <w:p w:rsidR="001F56D2" w:rsidRDefault="001F56D2" w:rsidP="001F56D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251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1++wsUA&#10;AADcAAAADwAAAGRycy9kb3ducmV2LnhtbESPT2sCMRTE74LfITyhN81aWpXVKFJokV6Kfw4eH5tn&#10;srh52d2k67afvikIHoeZ+Q2z2vSuEh21ofSsYDrJQBAXXpdsFJyO7+MFiBCRNVaeScEPBdish4MV&#10;5trfeE/dIRqRIBxyVGBjrHMpQ2HJYZj4mjh5F986jEm2RuoWbwnuKvmcZTPpsOS0YLGmN0vF9fDt&#10;FDS2f3k1zVd17T5/zdZ+7EJzOiv1NOq3SxCR+vgI39s7rWC+mMH/mXQE5P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X77CxQAAANwAAAAPAAAAAAAAAAAAAAAAAJgCAABkcnMv&#10;ZG93bnJldi54bWxQSwUGAAAAAAQABAD1AAAAigMAAAAA&#10;" filled="f" stroked="f" strokeweight="1.5pt">
                      <v:textbox style="layout-flow:vertical;mso-layout-flow-alt:bottom-to-top" inset="0,0,0,0">
                        <w:txbxContent>
                          <w:p w:rsidR="001F56D2" w:rsidRDefault="001F56D2" w:rsidP="001F56D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252" style="position:absolute;left:4317;width:97907;height:1475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RVb8QA&#10;AADcAAAADwAAAGRycy9kb3ducmV2LnhtbESPQWsCMRSE7wX/Q3hCbzVRqGvXjaKWUuutuuD1sXnu&#10;Lm5eliTV7b9vCoUeh5n5hinWg+3EjXxoHWuYThQI4sqZlmsN5entaQEiRGSDnWPS8E0B1qvRQ4G5&#10;cXf+pNsx1iJBOOSooYmxz6UMVUMWw8T1xMm7OG8xJulraTzeE9x2cqbUXFpsOS002NOuoep6/LIa&#10;LqX6yE6RNtudf3k+vKrzfK/etX4cD5sliEhD/A//tfdGQ7bI4PdMOgJy9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jUVW/EAAAA3AAAAA8AAAAAAAAAAAAAAAAAmAIAAGRycy9k&#10;b3ducmV2LnhtbFBLBQYAAAAABAAEAPUAAACJAwAAAAA=&#10;" filled="f" strokeweight="1.5pt">
                <v:textbox inset=",1mm"/>
              </v:rect>
              <v:group id="Группа 788" o:spid="_x0000_s1253" style="position:absolute;left:35630;top:142362;width:66600;height:6984" coordsize="66600,69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4qV/jCAAAA3AAAAA8A&#10;AAAAAAAAAAAAAAAAqgIAAGRycy9kb3ducmV2LnhtbFBLBQYAAAAABAAEAPoAAACZAwAAAAA=&#10;">
                <v:group id="Группа 789" o:spid="_x0000_s1254" style="position:absolute;width:66600;height:6984" coordsize="66599,699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WbyY8YAAADcAAAADwAAAGRycy9kb3ducmV2LnhtbESPQWvCQBSE74L/YXlC&#10;b3UTi62NWUVEpQcpVAvF2yP7TEKyb0N2TeK/7xYKHoeZ+YZJ14OpRUetKy0riKcRCOLM6pJzBd/n&#10;/fMChPPIGmvLpOBODtar8SjFRNuev6g7+VwECLsEFRTeN4mULivIoJvahjh4V9sa9EG2udQt9gFu&#10;ajmLoldpsOSwUGBD24Ky6nQzCg499puXeNcdq+v2fjnPP3+OMSn1NBk2SxCeBv8I/7c/tIK3xT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BZvJjxgAAANwA&#10;AAAPAAAAAAAAAAAAAAAAAKoCAABkcnMvZG93bnJldi54bWxQSwUGAAAAAAQABAD6AAAAnQMAAAAA&#10;">
                  <v:group id="Группа 790" o:spid="_x0000_s1255" style="position:absolute;width:66599;height:5398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WFzSPCAAAA3AAAAA8A&#10;AAAAAAAAAAAAAAAAqgIAAGRycy9kb3ducmV2LnhtbFBLBQYAAAAABAAEAPoAAACZAwAAAAA=&#10;">
                    <v:group id="Группа 791" o:spid="_x0000_s1256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6yWi4xgAAANwA&#10;AAAPAAAAAAAAAAAAAAAAAKoCAABkcnMvZG93bnJldi54bWxQSwUGAAAAAAQABAD6AAAAnQMAAAAA&#10;">
                      <v:line id="Line 102" o:spid="_x0000_s1257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HeiXMcAAADcAAAADwAAAGRycy9kb3ducmV2LnhtbESPQWvCQBSE74X+h+UJvRTdGKHV6Cq1&#10;tVC8VQXx9si+ZIPZtzG7NbG/vlso9DjMzDfMYtXbWlyp9ZVjBeNRAoI4d7riUsFh/z6cgvABWWPt&#10;mBTcyMNqeX+3wEy7jj/puguliBD2GSowITSZlD43ZNGPXEMcvcK1FkOUbSl1i12E21qmSfIkLVYc&#10;Fww29GooP+++rIJJcdo8XiZv4zStkm1hvrt8fSyVehj0L3MQgfrwH/5rf2gFz7MUfs/EIyCX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wd6JcxwAAANwAAAAPAAAAAAAA&#10;AAAAAAAAAKECAABkcnMvZG93bnJldi54bWxQSwUGAAAAAAQABAD5AAAAlQMAAAAA&#10;" strokeweight="1.5pt">
                        <v:stroke startarrowwidth="narrow" startarrowlength="short" endarrowwidth="narrow" endarrowlength="short"/>
                      </v:line>
                      <v:line id="Line 112" o:spid="_x0000_s1258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WuzPMYAAADcAAAADwAAAGRycy9kb3ducmV2LnhtbESPUWvCQBCE3wv9D8cW+lLqpS2cNfWU&#10;IhQEQdBa+rrmtkkwt5fmVo399Z4g9HGYmW+Y8bT3jTpQF+vAFp4GGSjiIriaSwubz4/HV1BRkB02&#10;gcnCiSJMJ7c3Y8xdOPKKDmspVYJwzNFCJdLmWseiIo9xEFri5P2EzqMk2ZXadXhMcN/o5ywz2mPN&#10;aaHClmYVFbv13lv4wr9STovtw3JnjGy+f81+NjTW3t/172+ghHr5D1/bc2dhOHqBy5l0BPTkD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FrszzGAAAA3AAAAA8AAAAAAAAA&#10;AAAAAAAAoQIAAGRycy9kb3ducmV2LnhtbFBLBQYAAAAABAAEAPkAAACUAwAAAAA=&#10;" strokeweight="1.5pt">
                        <v:stroke startarrowwidth="narrow" startarrowlength="short" endarrowwidth="narrow" endarrowlength="short"/>
                      </v:line>
                      <v:line id="Line 113" o:spid="_x0000_s1259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oIrSMYAAADcAAAADwAAAGRycy9kb3ducmV2LnhtbESPUWvCQBCE3wv9D8cW+lLqpaWcNfWU&#10;IhQEQdBa+rrmtkkwt5fmVo399Z4g9HGYmW+Y8bT3jTpQF+vAFp4GGSjiIriaSwubz4/HV1BRkB02&#10;gcnCiSJMJ7c3Y8xdOPKKDmspVYJwzNFCJdLmWseiIo9xEFri5P2EzqMk2ZXadXhMcN/o5ywz2mPN&#10;aaHClmYVFbv13lv4wr9STovtw3JnjGy+f81+NjTW3t/172+ghHr5D1/bc2dhOHqBy5l0BPTkD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6CK0jGAAAA3AAAAA8AAAAAAAAA&#10;AAAAAAAAoQIAAGRycy9kb3ducmV2LnhtbFBLBQYAAAAABAAEAPkAAACUAwAAAAA=&#10;" strokeweight="1.5pt">
                        <v:stroke startarrowwidth="narrow" startarrowlength="short" endarrowwidth="narrow" endarrowlength="short"/>
                      </v:line>
                      <v:line id="Прямая соединительная линия 18" o:spid="_x0000_s1260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tup0cQAAADcAAAADwAAAGRycy9kb3ducmV2LnhtbESP3YrCMBSE7xd8h3CEvVtTBa1Wo1RR&#10;WVgQ/MHrQ3Nsi81JaaLtvr1ZWPBymJlvmMWqM5V4UuNKywqGgwgEcWZ1ybmCy3n3NQXhPLLGyjIp&#10;+CUHq2XvY4GJti0f6XnyuQgQdgkqKLyvEyldVpBBN7A1cfButjHog2xyqRtsA9xUchRFE2mw5LBQ&#10;YE2bgrL76WEUjM06/mnP+9kk3caG/HU4PaQ7pT77XToH4anz7/B/+1sriGdj+DsTjoBcv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226nRxAAAANwAAAAPAAAAAAAAAAAA&#10;AAAAAKECAABkcnMvZG93bnJldi54bWxQSwUGAAAAAAQABAD5AAAAkgMAAAAA&#10;" strokecolor="windowText" strokeweight="1.5pt"/>
                      <v:line id="Line 98" o:spid="_x0000_s1261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0ykX8cAAADcAAAADwAAAGRycy9kb3ducmV2LnhtbESPW2vCQBSE3wv9D8sp+CK6MYKX1FXs&#10;DUrfqoL4dsieZEOzZ2N2NWl/fbcg9HGYmW+Y1aa3tbhS6yvHCibjBARx7nTFpYLD/m20AOEDssba&#10;MSn4Jg+b9f3dCjPtOv6k6y6UIkLYZ6jAhNBkUvrckEU/dg1x9ArXWgxRtqXULXYRbmuZJslMWqw4&#10;Lhhs6NlQ/rW7WAXT4vQ6PE9fJmlaJR+F+enyp2Op1OCh3z6CCNSH//Ct/a4VzJcz+DsTj4Bc/wI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PTKRfxwAAANwAAAAPAAAAAAAA&#10;AAAAAAAAAKECAABkcnMvZG93bnJldi54bWxQSwUGAAAAAAQABAD5AAAAlQMAAAAA&#10;" strokeweight="1.5pt">
                        <v:stroke startarrowwidth="narrow" startarrowlength="short" endarrowwidth="narrow" endarrowlength="short"/>
                      </v:line>
                      <v:line id="Line 99" o:spid="_x0000_s1262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lC1P8YAAADcAAAADwAAAGRycy9kb3ducmV2LnhtbESPQUvDQBSE70L/w/KEXsRu7GFTY7el&#10;FAoFQbCteH1mn0lo9m3Mvrapv94VBI/DzHzDzJeDb9WZ+tgEtvAwyUARl8E1XFk47Df3M1BRkB22&#10;gcnClSIsF6ObORYuXPiVzjupVIJwLNBCLdIVWseyJo9xEjri5H2G3qMk2Vfa9XhJcN/qaZYZ7bHh&#10;tFBjR+uayuPu5C284Xcl1+ePu5ejMXJ4/zKndW6sHd8OqydQQoP8h//aW2chf8zh90w6Anrx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5QtT/GAAAA3AAAAA8AAAAAAAAA&#10;AAAAAAAAoQIAAGRycy9kb3ducmV2LnhtbFBLBQYAAAAABAAEAPkAAACUAwAAAAA=&#10;" strokeweight="1.5pt">
                        <v:stroke startarrowwidth="narrow" startarrowlength="short" endarrowwidth="narrow" endarrowlength="short"/>
                      </v:line>
                      <v:line id="Line 100" o:spid="_x0000_s1263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88hTcMAAADcAAAADwAAAGRycy9kb3ducmV2LnhtbERPTWvCQBC9F/oflil4Kbqph7VGVylC&#10;QRAKVYvXMTsmwexsmh019td3D4UeH+97vux9o67UxTqwhZdRBoq4CK7m0sJ+9z58BRUF2WETmCzc&#10;KcJy8fgwx9yFG3/SdSulSiEcc7RQibS51rGoyGMchZY4cafQeZQEu1K7Dm8p3Dd6nGVGe6w5NVTY&#10;0qqi4ry9eAtf+FPKfXN8/jgbI/vDt7msJsbawVP/NgMl1Mu/+M+9dhYm07Q2nUlHQC9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/PIU3DAAAA3AAAAA8AAAAAAAAAAAAA&#10;AAAAoQIAAGRycy9kb3ducmV2LnhtbFBLBQYAAAAABAAEAPkAAACRAwAAAAA=&#10;" strokeweight="1.5pt">
                        <v:stroke startarrowwidth="narrow" startarrowlength="short" endarrowwidth="narrow" endarrowlength="short"/>
                      </v:line>
                      <v:line id="Line 101" o:spid="_x0000_s1264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tMwLccAAADcAAAADwAAAGRycy9kb3ducmV2LnhtbESPT2vCQBTE74LfYXkFL6VujNDW1FWs&#10;f6D0VitIb4/sSzY0+zbNrib66buFgsdhZn7DzJe9rcWZWl85VjAZJyCIc6crLhUcPncPzyB8QNZY&#10;OyYFF/KwXAwHc8y06/iDzvtQighhn6ECE0KTSelzQxb92DXE0StcazFE2ZZSt9hFuK1lmiSP0mLF&#10;ccFgQ2tD+ff+ZBVMi6/t/c90M0nTKnkvzLXLX4+lUqO7fvUCIlAfbuH/9ptW8DSbwd+ZeATk4hc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+0zAtxwAAANwAAAAPAAAAAAAA&#10;AAAAAAAAAKECAABkcnMvZG93bnJldi54bWxQSwUGAAAAAAQABAD5AAAAlQMAAAAA&#10;" strokeweight="1.5pt">
                        <v:stroke startarrowwidth="narrow" startarrowlength="short" endarrowwidth="narrow" endarrowlength="short"/>
                      </v:line>
                      <v:line id="Line 103" o:spid="_x0000_s1265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SQE1MQAAADcAAAADwAAAGRycy9kb3ducmV2LnhtbESPwYrCQAyG74LvMETwplP3IFodRQRh&#10;D3vZKqi30IltdzuZtjNqffvNYcFj+PN/ybfe9q5WD+pC5dnAbJqAIs69rbgwcDoeJgtQISJbrD2T&#10;gRcF2G6GgzWm1j/5mx5ZLJRAOKRooIyxSbUOeUkOw9Q3xJLdfOcwytgV2nb4FLir9UeSzLXDiuVC&#10;iQ3tS8p/s7sTymm+PCzPbXX/mbXZ5dq0l+MXGjMe9bsVqEh9fC//tz+tgUUi74uMiIDe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NJATUxAAAANwAAAAPAAAAAAAAAAAA&#10;AAAAAKECAABkcnMvZG93bnJldi54bWxQSwUGAAAAAAQABAD5AAAAkgMAAAAA&#10;">
                        <v:stroke startarrowwidth="narrow" startarrowlength="short" endarrowwidth="narrow" endarrowlength="short"/>
                      </v:line>
                      <v:line id="Line 133" o:spid="_x0000_s1266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EuJAcYAAADcAAAADwAAAGRycy9kb3ducmV2LnhtbESPX2vCQBDE3wv9DscW+lLqxT6cEj2l&#10;CAVBEPxT+rrmtkkwt5fmVo1+eq9Q6OMwM79hpvPeN+pMXawDWxgOMlDERXA1lxb2u4/XMagoyA6b&#10;wGThShHms8eHKeYuXHhD562UKkE45mihEmlzrWNRkcc4CC1x8r5D51GS7ErtOrwkuG/0W5YZ7bHm&#10;tFBhS4uKiuP25C184q2U6+rwsj4aI/uvH3NajIy1z0/9+wSUUC//4b/20lkYZ0P4PZOOgJ7d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BLiQHGAAAA3AAAAA8AAAAAAAAA&#10;AAAAAAAAoQIAAGRycy9kb3ducmV2LnhtbFBLBQYAAAAABAAEAPkAAACUAwAAAAA=&#10;" strokeweight="1.5pt">
                        <v:stroke startarrowwidth="narrow" startarrowlength="short" endarrowwidth="narrow" endarrowlength="short"/>
                      </v:line>
                    </v:group>
                    <v:group id="Группа 802" o:spid="_x0000_s1267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UpfcexgAAANwA&#10;AAAPAAAAAAAAAAAAAAAAAKoCAABkcnMvZG93bnJldi54bWxQSwUGAAAAAAQABAD6AAAAnQMAAAAA&#10;">
                      <v:group id="Группа 803" o:spid="_x0000_s1268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76VKFxgAAANwA&#10;AAAPAAAAAAAAAAAAAAAAAKoCAABkcnMvZG93bnJldi54bWxQSwUGAAAAAAQABAD6AAAAnQMAAAAA&#10;">
                        <v:rect id="Rectangle 123" o:spid="_x0000_s1269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wVF8cA&#10;AADcAAAADwAAAGRycy9kb3ducmV2LnhtbESPT2vCQBTE70K/w/IEL6Kblho0dRVb0HoQin/Q62v2&#10;mYRm34bsalI/fVcQehxm5jfMdN6aUlypdoVlBc/DCARxanXBmYLDfjkYg3AeWWNpmRT8koP57Kkz&#10;xUTbhrd03flMBAi7BBXk3leJlC7NyaAb2oo4eGdbG/RB1pnUNTYBbkr5EkWxNFhwWMixoo+c0p/d&#10;xSgwl8Vm8v796Uf9ZrWPb/EKT19HpXrddvEGwlPr/8OP9lorGEevcD8TjoCc/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CsFRfHAAAA3AAAAA8AAAAAAAAAAAAAAAAAmAIAAGRy&#10;cy9kb3ducmV2LnhtbFBLBQYAAAAABAAEAPUAAACMAwAAAAA=&#10;" filled="f" stroked="f">
                          <v:textbox inset="1pt,.4mm,1pt,1pt">
                            <w:txbxContent>
                              <w:p w:rsidR="001F56D2" w:rsidRPr="00CB1016" w:rsidRDefault="001F56D2" w:rsidP="001F56D2">
                                <w:pPr>
                                  <w:pStyle w:val="34f3"/>
                                </w:pPr>
                                <w:r w:rsidRPr="00CB1016"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Rectangle 126" o:spid="_x0000_s1270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+CwjMcA&#10;AADcAAAADwAAAGRycy9kb3ducmV2LnhtbESPQWvCQBSE7wX/w/KEXkrdtGDQmI3YQq2HQlGLXp/Z&#10;ZxLMvg3Z1aT+elco9DjMzDdMOu9NLS7UusqygpdRBII4t7riQsHP9uN5AsJ5ZI21ZVLwSw7m2eAh&#10;xUTbjtd02fhCBAi7BBWU3jeJlC4vyaAb2YY4eEfbGvRBtoXULXYBbmr5GkWxNFhxWCixofeS8tPm&#10;bBSY8+Jr+nb49OOnbrmNr/ES9987pR6H/WIGwlPv/8N/7ZVWMInGcD8TjoDMb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/gsIzHAAAA3AAAAA8AAAAAAAAAAAAAAAAAmAIAAGRy&#10;cy9kb3ducmV2LnhtbFBLBQYAAAAABAAEAPUAAACMAwAAAAA=&#10;" filled="f" stroked="f">
                          <v:textbox inset="1pt,.4mm,1pt,1pt">
                            <w:txbxContent>
                              <w:p w:rsidR="001F56D2" w:rsidRPr="005374BE" w:rsidRDefault="001F56D2" w:rsidP="001F56D2">
                                <w:pPr>
                                  <w:pStyle w:val="34f1"/>
                                </w:pPr>
                                <w:r>
                                  <w:rPr>
                                    <w:lang w:val="en-US"/>
                                  </w:rPr>
                                  <w:fldChar w:fldCharType="begin"/>
                                </w:r>
                                <w:r>
                                  <w:rPr>
                                    <w:lang w:val="en-US"/>
                                  </w:rPr>
                                  <w:instrText xml:space="preserve"> PAGE  \* Arabic  \* MERGEFORMAT </w:instrText>
                                </w:r>
                                <w:r>
                                  <w:rPr>
                                    <w:lang w:val="en-US"/>
                                  </w:rPr>
                                  <w:fldChar w:fldCharType="separate"/>
                                </w:r>
                                <w:r w:rsidR="00543DFC">
                                  <w:rPr>
                                    <w:noProof/>
                                    <w:lang w:val="en-US"/>
                                  </w:rPr>
                                  <w:t>3</w:t>
                                </w:r>
                                <w:r>
                                  <w:rPr>
                                    <w:lang w:val="en-US"/>
                                  </w:rPr>
                                  <w:fldChar w:fldCharType="end"/>
                                </w:r>
                              </w:p>
                            </w:txbxContent>
                          </v:textbox>
                        </v:rect>
                        <v:rect id="Rectangle 128" o:spid="_x0000_s1271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Iu+8cA&#10;AADcAAAADwAAAGRycy9kb3ducmV2LnhtbESPT2vCQBTE74V+h+UVeil1Y8FgUzdBhdoeBPEP9vqa&#10;fU2C2bchu5rYT+8KgsdhZn7DTLLe1OJErassKxgOIhDEudUVFwp228/XMQjnkTXWlknBmRxk6ePD&#10;BBNtO17TaeMLESDsElRQet8kUrq8JINuYBvi4P3Z1qAPsi2kbrELcFPLtyiKpcGKw0KJDc1Lyg+b&#10;o1FgjtPl++z3y49eusU2/o8X+LPaK/X81E8/QHjq/T18a39rBeMohuuZcARke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8yLvvHAAAA3AAAAA8AAAAAAAAAAAAAAAAAmAIAAGRy&#10;cy9kb3ducmV2LnhtbFBLBQYAAAAABAAEAPUAAACMAwAAAAA=&#10;" filled="f" stroked="f">
                          <v:textbox inset="1pt,.4mm,1pt,1pt">
                            <w:txbxContent>
                              <w:p w:rsidR="001F56D2" w:rsidRDefault="001F56D2" w:rsidP="001F56D2">
                                <w:pPr>
                                  <w:pStyle w:val="34f1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DOCPROPERTY  </w:instrText>
                                </w:r>
                                <w:r w:rsidRPr="00BF1A6F">
                                  <w:instrText>обозначение</w:instrText>
                                </w:r>
                                <w:r>
                                  <w:instrText xml:space="preserve">_документа  \* MERGEFORMAT </w:instrText>
                                </w:r>
                                <w:r>
                                  <w:fldChar w:fldCharType="separate"/>
                                </w:r>
                                <w:r w:rsidR="00543DFC">
                                  <w:t>A.B.XXX.XX.XX.X-X.X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v:textbox>
                        </v:rect>
                      </v:group>
                      <v:group id="Группа 807" o:spid="_x0000_s1272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NJUhsQAAADcAAAA&#10;DwAAAAAAAAAAAAAAAACqAgAAZHJzL2Rvd25yZXYueG1sUEsFBgAAAAAEAAQA+gAAAJsDAAAAAA==&#10;">
                        <v:rect id="Rectangle 119" o:spid="_x0000_s1273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fTWIMEA&#10;AADcAAAADwAAAGRycy9kb3ducmV2LnhtbERPPW/CMBDdkfofrKvEgooDA5CAQagUwoaALmyn+HCi&#10;xucodiH8ezwgMT6978Wqs7W4UesrxwpGwwQEceF0xUbB73n7NQPhA7LG2jEpeJCH1fKjt8BMuzsf&#10;6XYKRsQQ9hkqKENoMil9UZJFP3QNceSurrUYImyN1C3eY7it5ThJJtJixbGhxIa+Syr+Tv9WwXSz&#10;HtDh4q7hJ92luTnmu9TkSvU/u/UcRKAuvMUv914rmCVxbTwTj4BcP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H01iDBAAAA3AAAAA8AAAAAAAAAAAAAAAAAmAIAAGRycy9kb3du&#10;cmV2LnhtbFBLBQYAAAAABAAEAPUAAACGAwAAAAA=&#10;" filled="f" stroked="f">
                          <v:textbox inset="0,0,0,0">
                            <w:txbxContent>
                              <w:p w:rsidR="001F56D2" w:rsidRPr="00945CCC" w:rsidRDefault="001F56D2" w:rsidP="001F56D2">
                                <w:pPr>
                                  <w:pStyle w:val="34f3"/>
                                </w:pPr>
                                <w:r w:rsidRPr="00945CCC"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Rectangle 115" o:spid="_x0000_s1274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hzu8QA&#10;AADcAAAADwAAAGRycy9kb3ducmV2LnhtbESPQWvCQBSE70L/w/IKXkQ39VBNdBVp1XgrWi/eHtnn&#10;JjT7NmRXjf++Kwgeh5n5hpkvO1uLK7W+cqzgY5SAIC6crtgoOP5uhlMQPiBrrB2Tgjt5WC7eenPM&#10;tLvxnq6HYESEsM9QQRlCk0npi5Is+pFriKN3dq3FEGVrpG7xFuG2luMk+ZQWK44LJTb0VVLxd7hY&#10;BZPv1YB+Tu4c1uk2zc0+36YmV6r/3q1mIAJ14RV+tndawTRJ4XEmHgG5+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64c7vEAAAA3AAAAA8AAAAAAAAAAAAAAAAAmAIAAGRycy9k&#10;b3ducmV2LnhtbFBLBQYAAAAABAAEAPUAAACJAwAAAAA=&#10;" filled="f" stroked="f">
                          <v:textbox inset="0,0,0,0">
                            <w:txbxContent>
                              <w:p w:rsidR="001F56D2" w:rsidRDefault="001F56D2" w:rsidP="001F56D2">
                                <w:pPr>
                                  <w:pStyle w:val="34f3"/>
                                </w:pPr>
                                <w:r w:rsidRPr="00736406">
                                  <w:t>Изм</w:t>
                                </w:r>
                                <w:r w:rsidRPr="000411E6"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120" o:spid="_x0000_s1275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tM+8EA&#10;AADcAAAADwAAAGRycy9kb3ducmV2LnhtbERPPW/CMBDdkfofrKvEgooDA5CAQagthA1BWdhO8eFE&#10;xOcodiH8ezwgMT6978Wqs7W4UesrxwpGwwQEceF0xUbB6W/zNQPhA7LG2jEpeJCH1fKjt8BMuzsf&#10;6HYMRsQQ9hkqKENoMil9UZJFP3QNceQurrUYImyN1C3eY7it5ThJJtJixbGhxIa+Syqux3+rYPqz&#10;HtD+7C7hN92muTnk29TkSvU/u/UcRKAuvMUv904rmI3i/HgmHgG5fA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pbTPvBAAAA3AAAAA8AAAAAAAAAAAAAAAAAmAIAAGRycy9kb3du&#10;cmV2LnhtbFBLBQYAAAAABAAEAPUAAACGAwAAAAA=&#10;" filled="f" stroked="f">
                          <v:textbox inset="0,0,0,0">
                            <w:txbxContent>
                              <w:p w:rsidR="001F56D2" w:rsidRPr="005E4A3B" w:rsidRDefault="001F56D2" w:rsidP="001F56D2">
                                <w:pPr>
                                  <w:pStyle w:val="34f3"/>
                                </w:pPr>
                                <w:r w:rsidRPr="005E4A3B">
                                  <w:t>№ докум.</w:t>
                                </w:r>
                              </w:p>
                            </w:txbxContent>
                          </v:textbox>
                        </v:rect>
                        <v:rect id="Rectangle 121" o:spid="_x0000_s1276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fpYMUA&#10;AADcAAAADwAAAGRycy9kb3ducmV2LnhtbESPzW7CMBCE70h9B2srcUHghENLUgxCbSG9IX4u3Fbx&#10;4kSN11HsQnj7GgmJ42hmvtHMl71txIU6XztWkE4SEMSl0zUbBcfDejwD4QOyxsYxKbiRh+XiZTDH&#10;XLsr7+iyD0ZECPscFVQhtLmUvqzIop+4ljh6Z9dZDFF2RuoOrxFuGzlNkjdpsea4UGFLnxWVv/s/&#10;q+D9azWi7cmdw3e2yQqzKzaZKZQavvarDxCB+vAMP9o/WsEsTeF+Jh4Bufg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1F+lgxQAAANwAAAAPAAAAAAAAAAAAAAAAAJgCAABkcnMv&#10;ZG93bnJldi54bWxQSwUGAAAAAAQABAD1AAAAigMAAAAA&#10;" filled="f" stroked="f">
                          <v:textbox inset="0,0,0,0">
                            <w:txbxContent>
                              <w:p w:rsidR="001F56D2" w:rsidRPr="000411E6" w:rsidRDefault="001F56D2" w:rsidP="001F56D2">
                                <w:pPr>
                                  <w:pStyle w:val="34f3"/>
                                </w:pPr>
                                <w:r w:rsidRPr="000411E6">
                                  <w:t>Дата</w:t>
                                </w:r>
                              </w:p>
                            </w:txbxContent>
                          </v:textbox>
                        </v:rect>
                        <v:rect id="Rectangle 143" o:spid="_x0000_s1277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V3F8QA&#10;AADcAAAADwAAAGRycy9kb3ducmV2LnhtbESPQWvCQBSE74L/YXlCL6IbPVQTXUW0Nd6K1ou3R/a5&#10;CWbfhuyq6b/vFgoeh5n5hlmuO1uLB7W+cqxgMk5AEBdOV2wUnL8/R3MQPiBrrB2Tgh/ysF71e0vM&#10;tHvykR6nYESEsM9QQRlCk0npi5Is+rFriKN3da3FEGVrpG7xGeG2ltMkeZcWK44LJTa0Lam4ne5W&#10;wWy3GdLXxV3DR7pPc3PM96nJlXobdJsFiEBdeIX/2wetYD6Zwt+ZeATk6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XFdxfEAAAA3AAAAA8AAAAAAAAAAAAAAAAAmAIAAGRycy9k&#10;b3ducmV2LnhtbFBLBQYAAAAABAAEAPUAAACJAwAAAAA=&#10;" filled="f" stroked="f">
                          <v:textbox inset="0,0,0,0">
                            <w:txbxContent>
                              <w:p w:rsidR="001F56D2" w:rsidRPr="005E4A3B" w:rsidRDefault="001F56D2" w:rsidP="001F56D2">
                                <w:pPr>
                                  <w:pStyle w:val="34f3"/>
                                </w:pPr>
                                <w:r w:rsidRPr="005E4A3B">
                                  <w:t>Подп.</w:t>
                                </w:r>
                              </w:p>
                            </w:txbxContent>
                          </v:textbox>
                        </v:rect>
                        <v:rect id="Rectangle 115" o:spid="_x0000_s1278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nSjMUA&#10;AADcAAAADwAAAGRycy9kb3ducmV2LnhtbESPT2vCQBTE7wW/w/IEL0U3Wqgmuopoa7yJfy7eHtnn&#10;Jph9G7JbTb99t1DocZiZ3zCLVWdr8aDWV44VjEcJCOLC6YqNgsv5czgD4QOyxtoxKfgmD6tl72WB&#10;mXZPPtLjFIyIEPYZKihDaDIpfVGSRT9yDXH0bq61GKJsjdQtPiPc1nKSJO/SYsVxocSGNiUV99OX&#10;VTDdrl/pcHW38JHu0twc811qcqUG/W49BxGoC//hv/ZeK5iN3+D3TDwCcv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idKMxQAAANwAAAAPAAAAAAAAAAAAAAAAAJgCAABkcnMv&#10;ZG93bnJldi54bWxQSwUGAAAAAAQABAD1AAAAigMAAAAA&#10;" filled="f" stroked="f">
                          <v:textbox inset="0,0,0,0">
                            <w:txbxContent>
                              <w:p w:rsidR="001F56D2" w:rsidRDefault="001F56D2" w:rsidP="001F56D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5" o:spid="_x0000_s1279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BK+MUA&#10;AADcAAAADwAAAGRycy9kb3ducmV2LnhtbESPT2vCQBTE7wW/w/IEL0U3Sqkmuopoa7yJfy7eHtnn&#10;Jph9G7JbTb99t1DocZiZ3zCLVWdr8aDWV44VjEcJCOLC6YqNgsv5czgD4QOyxtoxKfgmD6tl72WB&#10;mXZPPtLjFIyIEPYZKihDaDIpfVGSRT9yDXH0bq61GKJsjdQtPiPc1nKSJO/SYsVxocSGNiUV99OX&#10;VTDdrl/pcHW38JHu0twc811qcqUG/W49BxGoC//hv/ZeK5iN3+D3TDwCcv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YEr4xQAAANwAAAAPAAAAAAAAAAAAAAAAAJgCAABkcnMv&#10;ZG93bnJldi54bWxQSwUGAAAAAAQABAD1AAAAigMAAAAA&#10;" filled="f" stroked="f">
                          <v:textbox inset="0,0,0,0">
                            <w:txbxContent>
                              <w:p w:rsidR="001F56D2" w:rsidRDefault="001F56D2" w:rsidP="001F56D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9" o:spid="_x0000_s1280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zvY8UA&#10;AADcAAAADwAAAGRycy9kb3ducmV2LnhtbESPT2vCQBTE7wW/w/IEL0U3Cq0muopoa7yJfy7eHtnn&#10;Jph9G7JbTb99t1DocZiZ3zCLVWdr8aDWV44VjEcJCOLC6YqNgsv5czgD4QOyxtoxKfgmD6tl72WB&#10;mXZPPtLjFIyIEPYZKihDaDIpfVGSRT9yDXH0bq61GKJsjdQtPiPc1nKSJO/SYsVxocSGNiUV99OX&#10;VTDdrl/pcHW38JHu0twc811qcqUG/W49BxGoC//hv/ZeK5iN3+D3TDwCcv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KLO9jxQAAANwAAAAPAAAAAAAAAAAAAAAAAJgCAABkcnMv&#10;ZG93bnJldi54bWxQSwUGAAAAAAQABAD1AAAAigMAAAAA&#10;" filled="f" stroked="f">
                          <v:textbox inset="0,0,0,0">
                            <w:txbxContent>
                              <w:p w:rsidR="001F56D2" w:rsidRPr="00945CCC" w:rsidRDefault="001F56D2" w:rsidP="001F56D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9" o:spid="_x0000_s1281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5xFMUA&#10;AADcAAAADwAAAGRycy9kb3ducmV2LnhtbESPQWvCQBSE74L/YXmFXqRu7EFNdBXR1ngrsb14e2Sf&#10;m9Ds25BdNf33XUHwOMzMN8xy3dtGXKnztWMFk3ECgrh0umaj4Of7820OwgdkjY1jUvBHHtar4WCJ&#10;mXY3Luh6DEZECPsMFVQhtJmUvqzIoh+7ljh6Z9dZDFF2RuoObxFuG/meJFNpsea4UGFL24rK3+PF&#10;KpjtNiP6Orlz+Ej3aW6KfJ+aXKnXl36zABGoD8/wo33QCuaTKdzPxCMgV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6/nEUxQAAANwAAAAPAAAAAAAAAAAAAAAAAJgCAABkcnMv&#10;ZG93bnJldi54bWxQSwUGAAAAAAQABAD1AAAAigMAAAAA&#10;" filled="f" stroked="f">
                          <v:textbox inset="0,0,0,0">
                            <w:txbxContent>
                              <w:p w:rsidR="001F56D2" w:rsidRPr="00945CCC" w:rsidRDefault="001F56D2" w:rsidP="001F56D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0" o:spid="_x0000_s1282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LUj8QA&#10;AADcAAAADwAAAGRycy9kb3ducmV2LnhtbESPQWvCQBSE74L/YXmFXqRu7EFNdBWxrfEmai/eHtnn&#10;JjT7NmS3Gv+9Kwgeh5n5hpkvO1uLC7W+cqxgNExAEBdOV2wU/B5/PqYgfEDWWDsmBTfysFz0e3PM&#10;tLvyni6HYESEsM9QQRlCk0npi5Is+qFriKN3dq3FEGVrpG7xGuG2lp9JMpYWK44LJTa0Lqn4O/xb&#10;BZOv1YB2J3cO3+kmzc0+36QmV+r9rVvNQATqwiv8bG+1guloAo8z8QjIx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Wy1I/EAAAA3AAAAA8AAAAAAAAAAAAAAAAAmAIAAGRycy9k&#10;b3ducmV2LnhtbFBLBQYAAAAABAAEAPUAAACJAwAAAAA=&#10;" filled="f" stroked="f">
                          <v:textbox inset="0,0,0,0">
                            <w:txbxContent>
                              <w:p w:rsidR="001F56D2" w:rsidRPr="005E4A3B" w:rsidRDefault="001F56D2" w:rsidP="001F56D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0" o:spid="_x0000_s1283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1A/cEA&#10;AADcAAAADwAAAGRycy9kb3ducmV2LnhtbERPPW/CMBDdkfofrKvEgooDA5CAQagthA1BWdhO8eFE&#10;xOcodiH8ezwgMT6978Wqs7W4UesrxwpGwwQEceF0xUbB6W/zNQPhA7LG2jEpeJCH1fKjt8BMuzsf&#10;6HYMRsQQ9hkqKENoMil9UZJFP3QNceQurrUYImyN1C3eY7it5ThJJtJixbGhxIa+Syqux3+rYPqz&#10;HtD+7C7hN92muTnk29TkSvU/u/UcRKAuvMUv904rmI3i2ngmHgG5fA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tQP3BAAAA3AAAAA8AAAAAAAAAAAAAAAAAmAIAAGRycy9kb3du&#10;cmV2LnhtbFBLBQYAAAAABAAEAPUAAACGAwAAAAA=&#10;" filled="f" stroked="f">
                          <v:textbox inset="0,0,0,0">
                            <w:txbxContent>
                              <w:p w:rsidR="001F56D2" w:rsidRPr="005E4A3B" w:rsidRDefault="001F56D2" w:rsidP="001F56D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1" o:spid="_x0000_s1284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HlZsUA&#10;AADcAAAADwAAAGRycy9kb3ducmV2LnhtbESPzW7CMBCE75X6DtZW6qUqDj20JMQgxF96q6BcuK3i&#10;jRMRr6PYQHj7Ggmpx9HMfKPJ54NtxYV63zhWMB4lIIhLpxs2Cg6/m/cJCB+QNbaOScGNPMxnz085&#10;ZtpdeUeXfTAiQthnqKAOocuk9GVNFv3IdcTRq1xvMUTZG6l7vEa4beVHknxKiw3HhRo7WtZUnvZn&#10;q+BrtXijn6OrwjrdpoXZFdvUFEq9vgyLKYhAQ/gPP9rfWsFknML9TDwCcvY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YeVmxQAAANwAAAAPAAAAAAAAAAAAAAAAAJgCAABkcnMv&#10;ZG93bnJldi54bWxQSwUGAAAAAAQABAD1AAAAigMAAAAA&#10;" filled="f" stroked="f">
                          <v:textbox inset="0,0,0,0">
                            <w:txbxContent>
                              <w:p w:rsidR="001F56D2" w:rsidRPr="000411E6" w:rsidRDefault="001F56D2" w:rsidP="001F56D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1" o:spid="_x0000_s1285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eGRsEA&#10;AADcAAAADwAAAGRycy9kb3ducmV2LnhtbERPu27CMBTdkfoP1q3EgopTBiABg1B5hA1BWdiu4osT&#10;EV9HsYHw93io1PHovOfLztbiQa2vHCv4HiYgiAunKzYKzr/brykIH5A11o5JwYs8LBcfvTlm2j35&#10;SI9TMCKGsM9QQRlCk0npi5Is+qFriCN3da3FEGFrpG7xGcNtLUdJMpYWK44NJTb0U1JxO92tgsl6&#10;NaDDxV3DJt2luTnmu9TkSvU/u9UMRKAu/Iv/3HutYDqK8+OZeATk4g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3hkbBAAAA3AAAAA8AAAAAAAAAAAAAAAAAmAIAAGRycy9kb3du&#10;cmV2LnhtbFBLBQYAAAAABAAEAPUAAACGAwAAAAA=&#10;" filled="f" stroked="f">
                          <v:textbox inset="0,0,0,0">
                            <w:txbxContent>
                              <w:p w:rsidR="001F56D2" w:rsidRPr="000411E6" w:rsidRDefault="001F56D2" w:rsidP="001F56D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</v:group>
                    </v:group>
                  </v:group>
                  <v:group id="Группа 821" o:spid="_x0000_s1286" style="position:absolute;left:29553;top:5340;width:32400;height:1655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vwjUJxgAAANwA&#10;AAAPAAAAAAAAAAAAAAAAAKoCAABkcnMvZG93bnJldi54bWxQSwUGAAAAAAQABAD6AAAAnQMAAAAA&#10;">
                    <v:rect id="Rectangle 122" o:spid="_x0000_s1287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7x0mMcA&#10;AADcAAAADwAAAGRycy9kb3ducmV2LnhtbESPQWvCQBSE74L/YXmFXkQ3DTRodBVbqO2hUIyi12f2&#10;NQlm34bsatL+elco9DjMzDfMYtWbWlypdZVlBU+TCARxbnXFhYL97m08BeE8ssbaMin4IQer5XCw&#10;wFTbjrd0zXwhAoRdigpK75tUSpeXZNBNbEMcvG/bGvRBtoXULXYBbmoZR1EiDVYcFkps6LWk/Jxd&#10;jAJzWX/OXk7v/nnUbXbJb7LB49dBqceHfj0H4an3/+G/9odWMI1juJ8JR0Aub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u8dJjHAAAA3AAAAA8AAAAAAAAAAAAAAAAAmAIAAGRy&#10;cy9kb3ducmV2LnhtbFBLBQYAAAAABAAEAPUAAACMAwAAAAA=&#10;" filled="f" stroked="f">
                      <v:textbox inset="1pt,.4mm,1pt,1pt">
                        <w:txbxContent>
                          <w:p w:rsidR="001F56D2" w:rsidRPr="006C5C53" w:rsidRDefault="001F56D2" w:rsidP="001F56D2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Копировал</w:t>
                            </w:r>
                          </w:p>
                        </w:txbxContent>
                      </v:textbox>
                    </v:rect>
                    <v:rect id="Rectangle 122" o:spid="_x0000_s1288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DRA8cA&#10;AADcAAAADwAAAGRycy9kb3ducmV2LnhtbESPQWvCQBSE74L/YXmCF9FNlQZNXUUFbQ9CqYpen9nX&#10;JDT7NmRXk/bXu4VCj8PMfMPMl60pxZ1qV1hW8DSKQBCnVhecKTgdt8MpCOeRNZaWScE3OVguup05&#10;Jto2/EH3g89EgLBLUEHufZVI6dKcDLqRrYiD92lrgz7IOpO6xibATSnHURRLgwWHhRwr2uSUfh1u&#10;RoG5rfaz9fXVPw+a3TH+iXd4eT8r1e+1qxcQnlr/H/5rv2kF0/EEfs+EIyAX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Tw0QPHAAAA3AAAAA8AAAAAAAAAAAAAAAAAmAIAAGRy&#10;cy9kb3ducmV2LnhtbFBLBQYAAAAABAAEAPUAAACMAwAAAAA=&#10;" filled="f" stroked="f">
                      <v:textbox inset="1pt,.4mm,1pt,1pt">
                        <w:txbxContent>
                          <w:p w:rsidR="001F56D2" w:rsidRPr="006E6E82" w:rsidRDefault="001F56D2" w:rsidP="001F56D2">
                            <w:pPr>
                              <w:pStyle w:val="34f3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Формат А</w:t>
                            </w:r>
                            <w:r>
                              <w:rPr>
                                <w:lang w:val="en-US"/>
                              </w:rPr>
                              <w:t>3</w:t>
                            </w:r>
                          </w:p>
                        </w:txbxContent>
                      </v:textbox>
                    </v:rect>
                  </v:group>
                </v:group>
                <v:line id="Line 99" o:spid="_x0000_s1289" style="position:absolute;visibility:visible;mso-wrap-style:square" from="0,0" to="0,53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4l2+cYAAADcAAAADwAAAGRycy9kb3ducmV2LnhtbESPX2vCQBDE34V+h2MLfZF6qZSrpJ5S&#10;BEEoFPxT+rrNbZNgbi/NrRr76XuC4OMwM79hpvPeN+pIXawDW3gaZaCIi+BqLi3stsvHCagoyA6b&#10;wGThTBHms7vBFHMXTrym40ZKlSAcc7RQibS51rGoyGMchZY4eT+h8yhJdqV2HZ4S3Dd6nGVGe6w5&#10;LVTY0qKiYr85eAuf+FfK+f17+LE3RnZfv+aweDHWPtz3b6+ghHq5ha/tlbMwGT/D5Uw6Anr2D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uJdvnGAAAA3AAAAA8AAAAAAAAA&#10;AAAAAAAAoQIAAGRycy9kb3ducmV2LnhtbFBLBQYAAAAABAAEAPkAAACUAwAAAAA=&#10;" strokeweight="1.5pt">
                  <v:stroke startarrowwidth="narrow" startarrowlength="short" endarrowwidth="narrow" endarrowlength="short"/>
                </v:line>
              </v:group>
              <w10:wrap anchorx="page" anchory="page"/>
              <w10:anchorlock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F56D2" w:rsidRDefault="001F56D2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6128" behindDoc="0" locked="0" layoutInCell="1" allowOverlap="1" wp14:anchorId="0BAAD031" wp14:editId="3301A2C5">
              <wp:simplePos x="0" y="0"/>
              <wp:positionH relativeFrom="column">
                <wp:posOffset>-609485</wp:posOffset>
              </wp:positionH>
              <wp:positionV relativeFrom="paragraph">
                <wp:posOffset>3175</wp:posOffset>
              </wp:positionV>
              <wp:extent cx="7092000" cy="10498320"/>
              <wp:effectExtent l="0" t="0" r="33020" b="0"/>
              <wp:wrapNone/>
              <wp:docPr id="611" name="Группа 6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8320"/>
                        <a:chOff x="0" y="0"/>
                        <a:chExt cx="7092000" cy="10498320"/>
                      </a:xfrm>
                    </wpg:grpSpPr>
                    <wpg:grpSp>
                      <wpg:cNvPr id="612" name="Группа 612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613" name="Группа 613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614" name="Группа 614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615" name="Группа 615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616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617" name="Группа 617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618" name="Группа 618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619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20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21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22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623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624" name="Группа 624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625" name="Группа 625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626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56D2" w:rsidRDefault="001F56D2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27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56D2" w:rsidRDefault="001F56D2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28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56D2" w:rsidRDefault="001F56D2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29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56D2" w:rsidRDefault="001F56D2" w:rsidP="008E77B3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30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56D2" w:rsidRDefault="001F56D2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631" name="Группа 631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632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56D2" w:rsidRDefault="001F56D2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3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56D2" w:rsidRDefault="001F56D2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4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56D2" w:rsidRDefault="001F56D2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5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56D2" w:rsidRDefault="001F56D2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56D2" w:rsidRDefault="001F56D2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63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38" name="Группа 638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639" name="Группа 639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640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1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2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3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4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5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6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7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8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9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50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1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2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3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4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5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6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7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8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9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60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61" name="Группа 661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662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Pr="00945CCC" w:rsidRDefault="001F56D2" w:rsidP="008E77B3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63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Default="001F56D2" w:rsidP="008E77B3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64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Default="001F56D2" w:rsidP="008E77B3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6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Pr="005E4A3B" w:rsidRDefault="001F56D2" w:rsidP="008E77B3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6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Pr="000411E6" w:rsidRDefault="001F56D2" w:rsidP="008E77B3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67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Default="001F56D2" w:rsidP="008E77B3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6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Default="001F56D2" w:rsidP="008E77B3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6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Pr="005E4A3B" w:rsidRDefault="001F56D2" w:rsidP="008E77B3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70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Pr="00931BFC" w:rsidRDefault="001F56D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71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Pr="00A32665" w:rsidRDefault="001F56D2" w:rsidP="008E77B3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72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Pr="005E4A3B" w:rsidRDefault="001F56D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7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Pr="005E4A3B" w:rsidRDefault="001F56D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7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Pr="005E4A3B" w:rsidRDefault="001F56D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7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Pr="005E4A3B" w:rsidRDefault="001F56D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7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Pr="005E4A3B" w:rsidRDefault="001F56D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77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Pr="000411E6" w:rsidRDefault="001F56D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78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Pr="000411E6" w:rsidRDefault="001F56D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7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Pr="000411E6" w:rsidRDefault="001F56D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8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Pr="000411E6" w:rsidRDefault="001F56D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8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Pr="000411E6" w:rsidRDefault="001F56D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82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Pr="0079077B" w:rsidRDefault="006623DA" w:rsidP="008E77B3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 w:rsidR="00543DFC">
                                      <w:t>Название организации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683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Pr="00A32665" w:rsidRDefault="001F56D2" w:rsidP="008E77B3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684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Pr="00CB1016" w:rsidRDefault="001F56D2" w:rsidP="008E77B3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685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Pr="00CB1016" w:rsidRDefault="001F56D2" w:rsidP="008E77B3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686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Pr="005374BE" w:rsidRDefault="001F56D2" w:rsidP="008E77B3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543DFC" w:rsidRPr="00543DFC">
                                    <w:rPr>
                                      <w:noProof/>
                                    </w:rPr>
                                    <w:instrText>1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543DFC">
                                    <w:rPr>
                                      <w:noProof/>
                                    </w:rPr>
                                    <w:t>1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687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Pr="005374BE" w:rsidRDefault="001F56D2" w:rsidP="008E77B3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lang w:val="en-US"/>
                                    </w:rPr>
                                    <w:t>3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688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Default="001F56D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689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Default="001F56D2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543DFC">
                                    <w:t>A.B.XXX.XX.XX.X-X.X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690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Default="006623DA" w:rsidP="008E77B3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 w:rsidR="00543DFC">
                                      <w:t>Полное название системы</w:t>
                                    </w:r>
                                  </w:fldSimple>
                                  <w:r w:rsidR="001F56D2">
                                    <w:t>.</w:t>
                                  </w:r>
                                </w:p>
                                <w:p w:rsidR="001F56D2" w:rsidRPr="00F9048A" w:rsidRDefault="001F56D2" w:rsidP="008E77B3">
                                  <w:pPr>
                                    <w:pStyle w:val="34f1"/>
                                    <w:rPr>
                                      <w:rStyle w:val="34fe"/>
                                    </w:rPr>
                                  </w:pPr>
                                  <w:r w:rsidRPr="00F9048A">
                                    <w:rPr>
                                      <w:rStyle w:val="34fe"/>
                                    </w:rPr>
                                    <w:fldChar w:fldCharType="begin"/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instrText xml:space="preserve"> DOCPROPERTY  Title  \* MERGEFORMAT </w:instrTex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separate"/>
                                  </w:r>
                                  <w:r w:rsidR="00543DFC">
                                    <w:rPr>
                                      <w:rStyle w:val="34fe"/>
                                    </w:rPr>
                                    <w:t>Чертеж</w: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691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Default="001F56D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92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Default="001F56D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93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Pr="00945CCC" w:rsidRDefault="001F56D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94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Pr="00945CCC" w:rsidRDefault="001F56D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9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Pr="005E4A3B" w:rsidRDefault="001F56D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9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Pr="005E4A3B" w:rsidRDefault="001F56D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97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Pr="000411E6" w:rsidRDefault="001F56D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98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Pr="000411E6" w:rsidRDefault="001F56D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699" name="Группа 699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70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1F56D2" w:rsidRPr="006C5C53" w:rsidRDefault="001F56D2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701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1F56D2" w:rsidRPr="006C5C53" w:rsidRDefault="001F56D2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Группа 611" o:spid="_x0000_s1290" style="position:absolute;left:0;text-align:left;margin-left:-48pt;margin-top:.25pt;width:558.45pt;height:826.65pt;z-index:251696128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">
              <v:group id="Группа 612" o:spid="_x0000_s1291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Sn6CMQAAADc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TKewfNM&#10;OAJy+w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Sn6CMQAAADcAAAA&#10;DwAAAAAAAAAAAAAAAACqAgAAZHJzL2Rvd25yZXYueG1sUEsFBgAAAAAEAAQA+gAAAJsDAAAAAA==&#10;">
                <v:group id="Группа 613" o:spid="_x0000_s1292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+ZV+TxgAAANwA&#10;AAAPAAAAAAAAAAAAAAAAAKoCAABkcnMvZG93bnJldi54bWxQSwUGAAAAAAQABAD6AAAAnQMAAAAA&#10;">
                  <v:group id="Группа 614" o:spid="_x0000_s1293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YzH58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YxS/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xjMfnxgAAANwA&#10;AAAPAAAAAAAAAAAAAAAAAKoCAABkcnMvZG93bnJldi54bWxQSwUGAAAAAAQABAD6AAAAnQMAAAAA&#10;">
                    <v:group id="Группа 615" o:spid="_x0000_s1294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sBifMYAAADc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JlsoDf&#10;M+EIyO0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ewGJ8xgAAANwA&#10;AAAPAAAAAAAAAAAAAAAAAKoCAABkcnMvZG93bnJldi54bWxQSwUGAAAAAAQABAD6AAAAnQMAAAAA&#10;">
                      <v:rect id="Rectangle 91" o:spid="_x0000_s1295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XNq7sMA&#10;AADcAAAADwAAAGRycy9kb3ducmV2LnhtbESPQWsCMRSE74X+h/AEbzVRcKurUawi2t6qgtfH5rm7&#10;uHlZkqjrv28KhR6HmfmGmS8724g7+VA71jAcKBDEhTM1lxpOx+3bBESIyAYbx6ThSQGWi9eXOebG&#10;Pfib7odYigThkKOGKsY2lzIUFVkMA9cSJ+/ivMWYpC+l8fhIcNvIkVKZtFhzWqiwpXVFxfVwsxou&#10;J/X5foy0+lj76fhro87ZXu207ve61QxEpC7+h//ae6MhG2bweyYdAbn4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XNq7sMAAADcAAAADwAAAAAAAAAAAAAAAACYAgAAZHJzL2Rv&#10;d25yZXYueG1sUEsFBgAAAAAEAAQA9QAAAIgDAAAAAA==&#10;" filled="f" strokeweight="1.5pt">
                        <v:textbox inset=",1mm"/>
                      </v:rect>
                      <v:group id="Группа 617" o:spid="_x0000_s1296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V5ZkMYAAADc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awSN7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BXlmQxgAAANwA&#10;AAAPAAAAAAAAAAAAAAAAAKoCAABkcnMvZG93bnJldi54bWxQSwUGAAAAAAQABAD6AAAAnQMAAAAA&#10;">
                        <v:group id="Группа 618" o:spid="_x0000_s1297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DBzeLCAAAA3AAAAA8A&#10;AAAAAAAAAAAAAAAAqgIAAGRycy9kb3ducmV2LnhtbFBLBQYAAAAABAAEAPoAAACZAwAAAAA=&#10;">
                          <v:line id="Line 76" o:spid="_x0000_s1298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o7dcsMAAADcAAAADwAAAGRycy9kb3ducmV2LnhtbESPQYvCMBSE7wv+h/CEva2pHopbjSKC&#10;oOweXBW8PprXpti8lCTa+u/NwsIeh5n5hlmuB9uKB/nQOFYwnWQgiEunG64VXM67jzmIEJE1to5J&#10;wZMCrFejtyUW2vX8Q49TrEWCcChQgYmxK6QMpSGLYeI64uRVzluMSfpaao99gttWzrIslxYbTgsG&#10;O9oaKm+nu1UgD1/90e9ml6qu9p27Hsx33g9KvY+HzQJEpCH+h//ae60gn37C75l0BOTq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aO3XLDAAAA3AAAAA8AAAAAAAAAAAAA&#10;AAAAoQIAAGRycy9kb3ducmV2LnhtbFBLBQYAAAAABAAEAPkAAACRAwAAAAA=&#10;" strokeweight="1.5pt"/>
                          <v:line id="Line 77" o:spid="_x0000_s1299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di+UsAAAADcAAAADwAAAGRycy9kb3ducmV2LnhtbERPTYvCMBC9L/gfwgh709QeylKNIoKg&#10;6GFXBa9DM22KzaQk0dZ/vzks7PHxvleb0XbiRT60jhUs5hkI4srplhsFt+t+9gUiRGSNnWNS8KYA&#10;m/XkY4WldgP/0OsSG5FCOJSowMTYl1KGypDFMHc9ceJq5y3GBH0jtcchhdtO5llWSIstpwaDPe0M&#10;VY/L0yqQx9Pw7ff5rW7qQ+/uR3MuhlGpz+m4XYKINMZ/8Z/7oBUUeZqfzqQjINe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nYvlLAAAAA3AAAAA8AAAAAAAAAAAAAAAAA&#10;oQIAAGRycy9kb3ducmV2LnhtbFBLBQYAAAAABAAEAPkAAACOAwAAAAA=&#10;" strokeweight="1.5pt"/>
                          <v:line id="Line 78" o:spid="_x0000_s1300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pQbycMAAADcAAAADwAAAGRycy9kb3ducmV2LnhtbESPQYvCMBSE74L/ITxhb5raQ5FqFBEE&#10;ZfewuoLXR/PaFJuXkkTb/febhYU9DjPzDbPZjbYTL/KhdaxguchAEFdOt9wouH0d5ysQISJr7ByT&#10;gm8KsNtOJxsstRv4Qq9rbESCcChRgYmxL6UMlSGLYeF64uTVzluMSfpGao9DgttO5llWSIstpwWD&#10;PR0MVY/r0yqQ5/fh0x/zW93Up97dz+ajGEal3mbjfg0i0hj/w3/tk1ZQ5Ev4PZOOgNz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aUG8nDAAAA3AAAAA8AAAAAAAAAAAAA&#10;AAAAoQIAAGRycy9kb3ducmV2LnhtbFBLBQYAAAAABAAEAPkAAACRAwAAAAA=&#10;" strokeweight="1.5pt"/>
                          <v:line id="Line 79" o:spid="_x0000_s1301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kaFvsMAAADcAAAADwAAAGRycy9kb3ducmV2LnhtbESPQWvCQBSE7wX/w/IKvdVNcwglukop&#10;CIo9tBrw+si+ZIPZt2F3NfHfdwXB4zAz3zDL9WR7cSUfOscKPuYZCOLa6Y5bBdVx8/4JIkRkjb1j&#10;UnCjAOvV7GWJpXYj/9H1EFuRIBxKVGBiHEopQ23IYpi7gTh5jfMWY5K+ldrjmOC2l3mWFdJix2nB&#10;4EDfhurz4WIVyN1+/PWbvGraZju40878FOOk1Nvr9LUAEWmKz/CjvdUKijyH+5l0BOTqH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ZGhb7DAAAA3AAAAA8AAAAAAAAAAAAA&#10;AAAAoQIAAGRycy9kb3ducmV2LnhtbFBLBQYAAAAABAAEAPkAAACRAwAAAAA=&#10;" strokeweight="1.5pt"/>
                        </v:group>
                        <v:line id="Line 92" o:spid="_x0000_s1302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QogJcQAAADcAAAADwAAAGRycy9kb3ducmV2LnhtbESPQWvCQBSE7wX/w/IEb3VjCqGkrlIK&#10;glIPrQpeH9mXbGj2bdhdTfz3bkHwOMzMN8xyPdpOXMmH1rGCxTwDQVw53XKj4HTcvL6DCBFZY+eY&#10;FNwowHo1eVliqd3Av3Q9xEYkCIcSFZgY+1LKUBmyGOauJ05e7bzFmKRvpPY4JLjtZJ5lhbTYclow&#10;2NOXoervcLEK5O57+PGb/FQ39bZ3553ZF8Oo1Gw6fn6AiDTGZ/jR3moFRf4G/2fSEZCrO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JCiAlxAAAANwAAAAPAAAAAAAAAAAA&#10;AAAAAKECAABkcnMvZG93bnJldi54bWxQSwUGAAAAAAQABAD5AAAAkgMAAAAA&#10;" strokeweight="1.5pt"/>
                      </v:group>
                    </v:group>
                    <v:group id="Группа 624" o:spid="_x0000_s1303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+ANWsUAAADcAAAADwAAAGRycy9kb3ducmV2LnhtbESPQYvCMBSE78L+h/CE&#10;vWlaV2WpRhFZlz2IoC6It0fzbIvNS2liW/+9EQSPw8x8w8yXnSlFQ7UrLCuIhxEI4tTqgjMF/8fN&#10;4BuE88gaS8uk4E4OlouP3hwTbVveU3PwmQgQdgkqyL2vEildmpNBN7QVcfAutjbog6wzqWtsA9yU&#10;chRFU2mw4LCQY0XrnNLr4WYU/LbYrr7in2Z7vazv5+Nkd9rGpNRnv1vNQHjq/Dv8av9pBdPRG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/gDVrFAAAA3AAA&#10;AA8AAAAAAAAAAAAAAAAAqgIAAGRycy9kb3ducmV2LnhtbFBLBQYAAAAABAAEAPoAAACcAwAAAAA=&#10;">
                      <v:group id="Группа 625" o:spid="_x0000_s1304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QrKjB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05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roWcYA&#10;AADcAAAADwAAAGRycy9kb3ducmV2LnhtbESPwWrDMBBE74X+g9hAL6WRnYPTOlFCHQi0FAxN8gEb&#10;a2ObWCsjyY7791WhkOMwM2+Y9XYynRjJ+daygnSegCCurG65VnA67l9eQfiArLGzTAp+yMN28/iw&#10;xlzbG3/TeAi1iBD2OSpoQuhzKX3VkEE/tz1x9C7WGQxRulpqh7cIN51cJEkmDbYcFxrsaddQdT0M&#10;RgGW4S29uqKon4djWWaf5+VJfyn1NJveVyACTeEe/m9/aAXZIoO/M/EIy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xroWcYAAADcAAAADwAAAAAAAAAAAAAAAACYAgAAZHJz&#10;L2Rvd25yZXYueG1sUEsFBgAAAAAEAAQA9QAAAIs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1F56D2" w:rsidRDefault="001F56D2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06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ZNwsQA&#10;AADcAAAADwAAAGRycy9kb3ducmV2LnhtbESP3YrCMBSE74V9h3AW9kbWVC+qVqOosLAiFPx5gLPN&#10;sS02JyWJ2n17IwheDjPzDTNfdqYRN3K+tqxgOEhAEBdW11wqOB1/vicgfEDW2FgmBf/kYbn46M0x&#10;0/bOe7odQikihH2GCqoQ2kxKX1Rk0A9sSxy9s3UGQ5SulNrhPcJNI0dJkkqDNceFClvaVFRcDlej&#10;APMwHV7cel32r8c8T7d/45PeKfX12a1mIAJ14R1+tX+1gnQ0hueZeATk4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BWTcL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1F56D2" w:rsidRDefault="001F56D2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307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nZsMEA&#10;AADcAAAADwAAAGRycy9kb3ducmV2LnhtbERPzYrCMBC+C/sOYRb2IprqoWo1yrqwsCIUrD7A2Ixt&#10;sZmUJGr37c1B8Pjx/a82vWnFnZxvLCuYjBMQxKXVDVcKTsff0RyED8gaW8uk4J88bNYfgxVm2j74&#10;QPciVCKGsM9QQR1Cl0npy5oM+rHtiCN3sc5giNBVUjt8xHDTymmSpNJgw7Ghxo5+aiqvxc0owDws&#10;Jle33VbD2zHP0915dtJ7pb4+++8liEB9eItf7j+tIJ3GtfFMPAJy/Q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HJ2bDBAAAA3AAAAA8AAAAAAAAAAAAAAAAAmAIAAGRycy9kb3du&#10;cmV2LnhtbFBLBQYAAAAABAAEAPUAAACGAwAAAAA=&#10;" filled="f" stroked="f" strokeweight="1.5pt">
                          <v:textbox style="layout-flow:vertical;mso-layout-flow-alt:bottom-to-top" inset=".4mm,.4mm,.4mm,.4mm">
                            <w:txbxContent>
                              <w:p w:rsidR="001F56D2" w:rsidRDefault="001F56D2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08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V8K8QA&#10;AADcAAAADwAAAGRycy9kb3ducmV2LnhtbESP3YrCMBSE7wXfIRzBG9FUL7pajaILCy5CwZ8HODbH&#10;tticlCRq9+03C8JeDjPzDbPadKYRT3K+tqxgOklAEBdW11wquJy/xnMQPiBrbCyTgh/ysFn3eyvM&#10;tH3xkZ6nUIoIYZ+hgiqENpPSFxUZ9BPbEkfvZp3BEKUrpXb4inDTyFmSpNJgzXGhwpY+Kyrup4dR&#10;gHlYTO9utytHj3Oep9/Xj4s+KDUcdNsliEBd+A+/23utIJ0t4O9MPAJy/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6FfCv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1F56D2" w:rsidRDefault="001F56D2" w:rsidP="008E77B3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09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ZDa8MA&#10;AADcAAAADwAAAGRycy9kb3ducmV2LnhtbERP3WrCMBS+H+wdwhnsZtjUCd2sRpmDgWNQUPsAx+as&#10;LTYnJUlrfXtzMdjlx/e/3k6mEyM531pWME9SEMSV1S3XCsrT1+wdhA/IGjvLpOBGHrabx4c15tpe&#10;+UDjMdQihrDPUUETQp9L6auGDPrE9sSR+7XOYIjQ1VI7vMZw08nXNM2kwZZjQ4M9fTZUXY6DUYBF&#10;WM4vbrerX4ZTUWTf57dS/yj1/DR9rEAEmsK/+M+91wqyRZwfz8QjID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mZDa8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1F56D2" w:rsidRDefault="001F56D2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631" o:spid="_x0000_s1310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qTjgfxgAAANwA&#10;AAAPAAAAAAAAAAAAAAAAAKoCAABkcnMvZG93bnJldi54bWxQSwUGAAAAAAQABAD6AAAAnQMAAAAA&#10;">
                        <v:shape id="Text Box 87" o:spid="_x0000_s1311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Tp+u8UA&#10;AADcAAAADwAAAGRycy9kb3ducmV2LnhtbESPQWsCMRSE7wX/Q3hCbzVb20rZGkUERXopVQ8eH5vX&#10;ZHHzsruJ6+qvbwTB4zAz3zDTee8q0VEbSs8KXkcZCOLC65KNgv1u9fIJIkRkjZVnUnChAPPZ4GmK&#10;ufZn/qVuG41IEA45KrAx1rmUobDkMIx8TZy8P986jEm2RuoWzwnuKjnOsol0WHJasFjT0lJx3J6c&#10;gsb27x+m+amO3ffVLOx6E5r9QannYb/4AhGpj4/wvb3RCiZvY7idSUdAz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On67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1F56D2" w:rsidRDefault="001F56D2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312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bbIMUA&#10;AADcAAAADwAAAGRycy9kb3ducmV2LnhtbESPQWsCMRSE7wX/Q3iCt5qttlK2RhFBkV6k6sHjY/Oa&#10;LG5edjdx3fbXm0LB4zAz3zDzZe8q0VEbSs8KXsYZCOLC65KNgtNx8/wOIkRkjZVnUvBDAZaLwdMc&#10;c+1v/EXdIRqRIBxyVGBjrHMpQ2HJYRj7mjh53751GJNsjdQt3hLcVXKSZTPpsOS0YLGmtaXicrg6&#10;BY3tX99Ms68u3eevWdntLjSns1KjYb/6ABGpj4/wf3unFcymU/g7k46AXN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dtsg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1F56D2" w:rsidRDefault="001F56D2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313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9DVMUA&#10;AADcAAAADwAAAGRycy9kb3ducmV2LnhtbESPQWsCMRSE70L/Q3gFb5qt2qVsjSKCIr2UWg89Pjav&#10;yeLmZXcT17W/vikUPA4z8w2zXA+uFj11ofKs4GmagSAuva7YKDh97iYvIEJE1lh7JgU3CrBePYyW&#10;WGh/5Q/qj9GIBOFQoAIbY1NIGUpLDsPUN8TJ+/adw5hkZ6Tu8JrgrpazLMulw4rTgsWGtpbK8/Hi&#10;FLR2WDyb9r0+928/ZmP3h9CevpQaPw6bVxCRhngP/7cPWkE+X8DfmXQE5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n0NU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1F56D2" w:rsidRDefault="001F56D2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314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Pmz8UA&#10;AADcAAAADwAAAGRycy9kb3ducmV2LnhtbESPT2sCMRTE74LfITyhN83aVpHVKFJokV6Kfw4eH5tn&#10;srh52d2k67afvikIHoeZ+Q2z2vSuEh21ofSsYDrJQBAXXpdsFJyO7+MFiBCRNVaeScEPBdish4MV&#10;5trfeE/dIRqRIBxyVGBjrHMpQ2HJYZj4mjh5F986jEm2RuoWbwnuKvmcZXPpsOS0YLGmN0vF9fDt&#10;FDS2f52Z5qu6dp+/Zms/dqE5nZV6GvXbJYhIfXyE7+2dVjB/mcH/mXQE5P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0+bP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1F56D2" w:rsidRDefault="001F56D2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315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gF4uMYA&#10;AADcAAAADwAAAGRycy9kb3ducmV2LnhtbESPzWrDMBCE74G+g9hCb4ncNjHFjRJCoSHkUvJz6HGx&#10;tpKJtbItxXH79FUgkOMwM98w8+XgatFTFyrPCp4nGQji0uuKjYLj4XP8BiJEZI21Z1LwSwGWi4fR&#10;HAvtL7yjfh+NSBAOBSqwMTaFlKG05DBMfEOcvB/fOYxJdkbqDi8J7mr5kmW5dFhxWrDY0Iel8rQ/&#10;OwWtHaYz037Vp377Z1Z2vQnt8Vupp8dh9Q4i0hDv4Vt7oxXkrzlcz6QjIB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gF4uM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1F56D2" w:rsidRDefault="001F56D2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316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qTFcUA&#10;AADcAAAADwAAAGRycy9kb3ducmV2LnhtbESPW2sCMRSE3wv9D+EUfNOkStd2axS1FC9vXqCvh81x&#10;d+nmZElSXf+9EYQ+DjPzDTOZdbYRZ/KhdqzhdaBAEBfO1FxqOB6+++8gQkQ22DgmDVcKMJs+P00w&#10;N+7COzrvYykShEOOGqoY21zKUFRkMQxcS5y8k/MWY5K+lMbjJcFtI4dKZdJizWmhwpaWFRW/+z+r&#10;4XRUm/Eh0nyx9B9v2y/1k63VSuveSzf/BBGpi//hR3ttNGSjMdzPpCMgp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ipMVxQAAANwAAAAPAAAAAAAAAAAAAAAAAJgCAABkcnMv&#10;ZG93bnJldi54bWxQSwUGAAAAAAQABAD1AAAAigMAAAAA&#10;" filled="f" strokeweight="1.5pt">
                    <v:textbox inset=",1mm"/>
                  </v:rect>
                </v:group>
                <v:group id="Группа 638" o:spid="_x0000_s1317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7dJGCwwAAANwAAAAP&#10;AAAAAAAAAAAAAAAAAKoCAABkcnMvZG93bnJldi54bWxQSwUGAAAAAAQABAD6AAAAmgMAAAAA&#10;">
                  <v:group id="Группа 639" o:spid="_x0000_s1318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Dg0GcUAAADcAAAADwAAAGRycy9kb3ducmV2LnhtbESPQYvCMBSE78L+h/CE&#10;vWnaFcWtRhFxlz2IoC6It0fzbIvNS2liW/+9EQSPw8x8w8yXnSlFQ7UrLCuIhxEI4tTqgjMF/8ef&#10;wRSE88gaS8uk4E4OlouP3hwTbVveU3PwmQgQdgkqyL2vEildmpNBN7QVcfAutjbog6wzqWtsA9yU&#10;8iuKJtJgwWEhx4rWOaXXw80o+G2xXY3iTbO9Xtb383G8O21jUuqz361mIDx1/h1+tf+0gsnoG5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Q4NBnFAAAA3AAA&#10;AA8AAAAAAAAAAAAAAAAAqgIAAGRycy9kb3ducmV2LnhtbFBLBQYAAAAABAAEAPoAAACcAwAAAAA=&#10;">
                    <v:line id="Line 102" o:spid="_x0000_s1319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2i6asQAAADcAAAADwAAAGRycy9kb3ducmV2LnhtbERPy2rCQBTdF/yH4QpuSp0Yi5TUUXy0&#10;IN35AHF3ydxkQjN3YmZqUr++syi4PJz3fNnbWtyo9ZVjBZNxAoI4d7riUsHp+PnyBsIHZI21Y1Lw&#10;Sx6Wi8HTHDPtOt7T7RBKEUPYZ6jAhNBkUvrckEU/dg1x5ArXWgwRtqXULXYx3NYyTZKZtFhxbDDY&#10;0MZQ/n34sQqmxeXj+TrdTtK0Sr4Kc+/y9blUajTsV+8gAvXhIf5377SC2WucH8/EIyAX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naLpq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1" o:spid="_x0000_s1320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CQf8ccAAADcAAAADwAAAGRycy9kb3ducmV2LnhtbESPzWrDMBCE74G8g9hAL6GR7RRT3Cgh&#10;/YOSW9JC6W2x1paJtXItNXby9FWg0OMwM98wq81oW3Gi3jeOFaSLBARx6XTDtYKP99fbexA+IGts&#10;HZOCM3nYrKeTFRbaDbyn0yHUIkLYF6jAhNAVUvrSkEW/cB1x9CrXWwxR9rXUPQ4RbluZJUkuLTYc&#10;Fwx29GSoPB5+rIJl9fUy/14+p1nWJLvKXIby8bNW6mY2bh9ABBrDf/iv/aYV5HcpXM/EIyDXv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IJB/x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9" o:spid="_x0000_s1321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qY1fcYAAADcAAAADwAAAGRycy9kb3ducmV2LnhtbESPUUvDQBCE3wv+h2OFvkh7schZYi9F&#10;CoJQEKwVX9fcmoTk9mJu26b+ek8Q+jjMzDfMaj36Th1piE1gC7fzDBRxGVzDlYX929NsCSoKssMu&#10;MFk4U4R1cTVZYe7CiV/puJNKJQjHHC3UIn2udSxr8hjnoSdO3lcYPEqSQ6XdgKcE951eZJnRHhtO&#10;CzX2tKmpbHcHb+Edfyo5bz9vXlpjZP/xbQ6be2Pt9Hp8fAAlNMol/N9+dhbM3QL+zqQjoI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amNX3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0" o:spid="_x0000_s1322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eqQ5sYAAADcAAAADwAAAGRycy9kb3ducmV2LnhtbESPUWvCQBCE3wv9D8cW+lL0UiunRE8p&#10;glAoFLQWX9fcNgnm9tLcqrG/vlco9HGYmW+Y+bL3jTpTF+vAFh6HGSjiIriaSwu79/VgCioKssMm&#10;MFm4UoTl4vZmjrkLF97QeSulShCOOVqoRNpc61hU5DEOQ0ucvM/QeZQku1K7Di8J7hs9yjKjPdac&#10;FipsaVVRcdyevIUP/C7l+np4eDsaI7v9lzmtJsba+7v+eQZKqJf/8F/7xVkw4yf4PZOOgF78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nqkOb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323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gMIksYAAADcAAAADwAAAGRycy9kb3ducmV2LnhtbESPUWvCQBCE3wv+h2MLfSl6aZGrpJ4i&#10;giAUClrF121umwRze2lu1dhf3xMKfRxm5htmOu99o87UxTqwhadRBoq4CK7m0sLuYzWcgIqC7LAJ&#10;TBauFGE+G9xNMXfhwhs6b6VUCcIxRwuVSJtrHYuKPMZRaImT9xU6j5JkV2rX4SXBfaOfs8xojzWn&#10;hQpbWlZUHLcnb2GPP6Vc3z4f34/GyO7wbU7LF2Ptw32/eAUl1Mt/+K+9dhbMeAy3M+kI6Nk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YDCJL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324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U+tCcYAAADcAAAADwAAAGRycy9kb3ducmV2LnhtbESPUWvCQBCE3wv9D8cW+lL0UqmnRE8p&#10;glAoFLQWX9fcNgnm9tLcqrG/vlco9HGYmW+Y+bL3jTpTF+vAFh6HGSjiIriaSwu79/VgCioKssMm&#10;MFm4UoTl4vZmjrkLF97QeSulShCOOVqoRNpc61hU5DEOQ0ucvM/QeZQku1K7Di8J7hs9yjKjPdac&#10;FipsaVVRcdyevIUP/C7l+np4eDsaI7v9lzmtJsba+7v+eQZKqJf/8F/7xVkwT2P4PZOOgF78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lPrQn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0" o:spid="_x0000_s1325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Z0zfsYAAADcAAAADwAAAGRycy9kb3ducmV2LnhtbESPX2vCQBDE3wv9DscW+lL0UilXiZ5S&#10;hIJQKPin+Lrm1iSY20tzq8Z++p5Q6OMwM79hpvPeN+pMXawDW3geZqCIi+BqLi1sN++DMagoyA6b&#10;wGThShHms/u7KeYuXHhF57WUKkE45mihEmlzrWNRkcc4DC1x8g6h8yhJdqV2HV4S3Dd6lGVGe6w5&#10;LVTY0qKi4rg+eQtf+FPK9WP/9Hk0Rra7b3NavBprHx/6twkooV7+w3/tpbNgXgzczqQjoG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mdM37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4" o:spid="_x0000_s1326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9DsD8cAAADcAAAADwAAAGRycy9kb3ducmV2LnhtbESPQWvCQBSE74L/YXlCb7ppK2lJXUVa&#10;CtqDqC20x2f2NYlm34bdNUn/vSsIPQ4z8w0zW/SmFi05X1lWcD9JQBDnVldcKPj6fB8/g/ABWWNt&#10;mRT8kYfFfDiYYaZtxztq96EQEcI+QwVlCE0mpc9LMugntiGO3q91BkOUrpDaYRfhppYPSZJKgxXH&#10;hRIbei0pP+3PRsHmcZu2y/XHqv9ep4f8bXf4OXZOqbtRv3wBEagP/+Fbe6UVpNMnuJ6JR0DO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P0OwPxwAAANwAAAAPAAAAAAAA&#10;AAAAAAAAAKECAABkcnMvZG93bnJldi54bWxQSwUGAAAAAAQABAD5AAAAlQMAAAAA&#10;"/>
                    <v:line id="Line 135" o:spid="_x0000_s1327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k94fcQAAADcAAAADwAAAGRycy9kb3ducmV2LnhtbERPy2rCQBTdF/yH4Qru6sRagkRHkZaC&#10;dlHqA3R5zVyTaOZOmJkm6d93FgWXh/NerHpTi5acrywrmIwTEMS51RUXCo6Hj+cZCB+QNdaWScEv&#10;eVgtB08LzLTteEftPhQihrDPUEEZQpNJ6fOSDPqxbYgjd7XOYIjQFVI77GK4qeVLkqTSYMWxocSG&#10;3krK7/sfo+Br+p226+3npj9t00v+vrucb51TajTs13MQgfrwEP+7N1pB+hrXxjPxCMjl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+T3h9xAAAANwAAAAPAAAAAAAAAAAA&#10;AAAAAKECAABkcnMvZG93bnJldi54bWxQSwUGAAAAAAQABAD5AAAAkgMAAAAA&#10;"/>
                    <v:line id="Прямая соединительная линия 18" o:spid="_x0000_s1328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xeADsUAAADcAAAADwAAAGRycy9kb3ducmV2LnhtbESPQWvCQBSE7wX/w/KE3upGaROTZpW0&#10;VBEEQS09P7KvSTD7NmS3Jv33rlDocZiZb5h8PZpWXKl3jWUF81kEgri0uuFKwed587QE4TyyxtYy&#10;KfglB+vV5CHHTNuBj3Q9+UoECLsMFdTed5mUrqzJoJvZjjh437Y36IPsK6l7HALctHIRRbE02HBY&#10;qLGj95rKy+nHKHgxb8l+OG/TuPhIDPmv+fJQbJR6nI7FKwhPo/8P/7V3WkH8nML9TDgCcnU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xeADsUAAADcAAAADwAAAAAAAAAA&#10;AAAAAAChAgAAZHJzL2Rvd25yZXYueG1sUEsFBgAAAAAEAAQA+QAAAJMDAAAAAA==&#10;" strokecolor="windowText" strokeweight="1.5pt"/>
                    <v:line id="Line 98" o:spid="_x0000_s1329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rEst8QAAADcAAAADwAAAGRycy9kb3ducmV2LnhtbERPy2rCQBTdF/yH4QpuSp0YqZTUUXy0&#10;IN35AHF3ydxkQjN3YmZqUr++syi4PJz3fNnbWtyo9ZVjBZNxAoI4d7riUsHp+PnyBsIHZI21Y1Lw&#10;Sx6Wi8HTHDPtOt7T7RBKEUPYZ6jAhNBkUvrckEU/dg1x5ArXWgwRtqXULXYx3NYyTZKZtFhxbDDY&#10;0MZQ/n34sQqmxeXj+TrdTtK0Sr4Kc+/y9blUajTsV+8gAvXhIf5377SC2WucH8/EIyAX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isSy3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99" o:spid="_x0000_s1330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60918YAAADcAAAADwAAAGRycy9kb3ducmV2LnhtbESPUWvCQBCE3wv9D8cKfSl6sdBToqcU&#10;oVAoFKqWvq65NQnm9tLcqtFf7xUKfRxm5htmvux9o07UxTqwhfEoA0VcBFdzaWG7eR1OQUVBdtgE&#10;JgsXirBc3N/NMXfhzJ90WkupEoRjjhYqkTbXOhYVeYyj0BInbx86j5JkV2rX4TnBfaOfssxojzWn&#10;hQpbWlVUHNZHb+ELr6Vc3nePHwdjZPv9Y46ribH2YdC/zEAJ9fIf/mu/OQvmeQy/Z9IR0Is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OtPdf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331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3+joMYAAADcAAAADwAAAGRycy9kb3ducmV2LnhtbESPUUvDQBCE3wv+h2OFvkh7seBZYi9F&#10;CoJQEKwVX9fcmoTk9mJu26b+ek8Q+jjMzDfMaj36Th1piE1gC7fzDBRxGVzDlYX929NsCSoKssMu&#10;MFk4U4R1cTVZYe7CiV/puJNKJQjHHC3UIn2udSxr8hjnoSdO3lcYPEqSQ6XdgKcE951eZJnRHhtO&#10;CzX2tKmpbHcHb+Edfyo5bz9vXlpjZP/xbQ6be2Pt9Hp8fAAlNMol/N9+dhbM3QL+zqQjoI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N/o6D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332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mOywMcAAADcAAAADwAAAGRycy9kb3ducmV2LnhtbESPQUvDQBSE7wX/w/IKXordNMEgsdti&#10;tQXprVUQb4/sSzY0+zbNrk3017sFweMwM98wy/VoW3Gh3jeOFSzmCQji0umGawXvb7u7BxA+IGts&#10;HZOCb/KwXt1MllhoN/CBLsdQiwhhX6ACE0JXSOlLQxb93HXE0atcbzFE2ddS9zhEuG1lmiS5tNhw&#10;XDDY0bOh8nT8sgqy6nM7O2cvizRtkn1lfoZy81ErdTsdnx5BBBrDf/iv/aoV5PcZXM/EIyBXv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SY7LA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3" o:spid="_x0000_s1333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fm2AcYAAADcAAAADwAAAGRycy9kb3ducmV2LnhtbESPQWvCQBSE7wX/w/KE3urGUoNJXUUK&#10;Qg+9NAqmt0f2NUnNvk2ym5j+e7dQ8DjMzDfMZjeZRozUu9qyguUiAkFcWF1zqeB0PDytQTiPrLGx&#10;TAp+ycFuO3vYYKrtlT9pzHwpAoRdigoq79tUSldUZNAtbEscvG/bG/RB9qXUPV4D3DTyOYpiabDm&#10;sFBhS28VFZdsMIFyipNDcu7q4WfZZflX2+XHD1TqcT7tX0F4mvw9/N9+1wri1Qv8nQlHQG5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H5tgHGAAAA3AAAAA8AAAAAAAAA&#10;AAAAAAAAoQIAAGRycy9kb3ducmV2LnhtbFBLBQYAAAAABAAEAPkAAACUAwAAAAA=&#10;">
                      <v:stroke startarrowwidth="narrow" startarrowlength="short" endarrowwidth="narrow" endarrowlength="short"/>
                    </v:line>
                    <v:line id="Line 104" o:spid="_x0000_s1334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JY71MYAAADcAAAADwAAAGRycy9kb3ducmV2LnhtbESPUWvCQBCE3wv+h2MLfSl6acGrpJ4i&#10;giAUClrF121umwRze2lu1dhf3xMKfRxm5htmOu99o87UxTqwhadRBoq4CK7m0sLuYzWcgIqC7LAJ&#10;TBauFGE+G9xNMXfhwhs6b6VUCcIxRwuVSJtrHYuKPMZRaImT9xU6j5JkV2rX4SXBfaOfs8xojzWn&#10;hQpbWlZUHLcnb2GPP6Vc3z4f34/GyO7wbU7LF2Ptw32/eAUl1Mt/+K+9dhbMeAy3M+kI6Nk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yWO9T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5" o:spid="_x0000_s1335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meN7cUAAADcAAAADwAAAGRycy9kb3ducmV2LnhtbESPQWvCQBSE70L/w/IEb7qx0FCjq0hB&#10;6KEXk0Dt7ZF9JtHs2yS7Jum/7xYKPQ4z8w2zO0ymEQP1rrasYL2KQBAXVtdcKsiz0/IVhPPIGhvL&#10;pOCbHBz2T7MdJtqOfKYh9aUIEHYJKqi8bxMpXVGRQbeyLXHwrrY36IPsS6l7HAPcNPI5imJpsOaw&#10;UGFLbxUV9/RhAiWPN6fNZ1c/busuvXy13SX7QKUW8+m4BeFp8v/hv/a7VhC/xPB7JhwBuf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meN7cUAAADc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7" o:spid="_x0000_s1336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SsodsQAAADcAAAADwAAAGRycy9kb3ducmV2LnhtbESPQYvCMBSE74L/ITzBm6YKdrVrFBEE&#10;D162Crq3R/O27dq8tE3U7r83woLHYWa+YZbrzlTiTq0rLSuYjCMQxJnVJecKTsfdaA7CeWSNlWVS&#10;8EcO1qt+b4mJtg/+onvqcxEg7BJUUHhfJ1K6rCCDbmxr4uD92NagD7LNpW7xEeCmktMoiqXBksNC&#10;gTVtC8qu6c0Eyile7Bbnprz9Tpr08l03l+MBlRoOus0nCE+df4f/23utIJ59wOtMOAJy9QQ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Kyh2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08" o:spid="_x0000_s1337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LS8BMUAAADcAAAADwAAAGRycy9kb3ducmV2LnhtbESPwWrCQBCG74W+wzIFb3WjYKjRVYog&#10;9NCLUVBvQ3ZMYrOzSXbV+PadQ6HH4Z//m/mW68E16k59qD0bmIwTUMSFtzWXBg777fsHqBCRLTae&#10;ycCTAqxXry9LzKx/8I7ueSyVQDhkaKCKsc20DkVFDsPYt8SSXXzvMMrYl9r2+BC4a/Q0SVLtsGa5&#10;UGFLm4qKn/zmhHJI59v5satv10mXn85td9p/ozGjt+FzASrSEP+X/9pf1kA6k29FRkRAr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LS8BMUAAADc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33" o:spid="_x0000_s1338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dsx0cYAAADcAAAADwAAAGRycy9kb3ducmV2LnhtbESPUWvCQBCE3wv9D8cW+iJ6qdCrRk8p&#10;glAoFLQWX9fcNgnm9tLcqrG/vlco9HGYmW+Y+bL3jTpTF+vAFh5GGSjiIriaSwu79/VwAioKssMm&#10;MFm4UoTl4vZmjrkLF97QeSulShCOOVqoRNpc61hU5DGOQkucvM/QeZQku1K7Di8J7hs9zjKjPdac&#10;FipsaVVRcdyevIUP/C7l+noYvB2Nkd3+y5xWT8ba+7v+eQZKqJf/8F/7xVkwj1P4PZOOgF78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3bMd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8" o:spid="_x0000_s1339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K56v8QAAADcAAAADwAAAGRycy9kb3ducmV2LnhtbESPwWrCQBCG7wXfYRnBW93YQ6ipq4gg&#10;eOjFKNTehuyYRLOzSXbV+PbOodDj8M//zXyL1eAadac+1J4NzKYJKOLC25pLA8fD9v0TVIjIFhvP&#10;ZOBJAVbL0dsCM+sfvKd7HkslEA4ZGqhibDOtQ1GRwzD1LbFkZ987jDL2pbY9PgTuGv2RJKl2WLNc&#10;qLClTUXFNb85oRzT+Xb+09W3y6zLT79tdzp8ozGT8bD+AhVpiP/Lf+2dNZCm8r7IiAjo5Q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rnq/xAAAANw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661" o:spid="_x0000_s1340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5/RcCxgAAANwA&#10;AAAPAAAAAAAAAAAAAAAAAKoCAABkcnMvZG93bnJldi54bWxQSwUGAAAAAAQABAD6AAAAnQMAAAAA&#10;">
                    <v:rect id="Rectangle 119" o:spid="_x0000_s1341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ZafocUA&#10;AADcAAAADwAAAGRycy9kb3ducmV2LnhtbESPzW7CMBCE75X6DtZW6qUCpxxSkmIQKoVwQ/xcuK3i&#10;xYkar6PYQHh7jITU42hmvtFMZr1txIU6XztW8DlMQBCXTtdsFBz2y8EYhA/IGhvHpOBGHmbT15cJ&#10;5tpdeUuXXTAiQtjnqKAKoc2l9GVFFv3QtcTRO7nOYoiyM1J3eI1w28hRkqTSYs1xocKWfioq/3Zn&#10;q+BrMf+gzdGdwm+2ygqzLVaZKZR6f+vn3yAC9eE//GyvtYI0HcHjTDwCcn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lp+hxQAAANwAAAAPAAAAAAAAAAAAAAAAAJgCAABkcnMv&#10;ZG93bnJldi54bWxQSwUGAAAAAAQABAD1AAAAigMAAAAA&#10;" filled="f" stroked="f">
                      <v:textbox inset="0,0,0,0">
                        <w:txbxContent>
                          <w:p w:rsidR="001F56D2" w:rsidRPr="00945CCC" w:rsidRDefault="001F56D2" w:rsidP="008E77B3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342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o6OsYA&#10;AADcAAAADwAAAGRycy9kb3ducmV2LnhtbESPT2vCQBTE74V+h+UVeim6sUI00VXEtqa34p+Lt0f2&#10;uQlm34bsVuO3d4VCj8PM/IaZL3vbiAt1vnasYDRMQBCXTtdsFBz2X4MpCB+QNTaOScGNPCwXz09z&#10;zLW78pYuu2BEhLDPUUEVQptL6cuKLPqha4mjd3KdxRBlZ6Tu8BrhtpHvSZJKizXHhQpbWldUnne/&#10;VsHkY/VGP0d3Cp/ZJivMtthkplDq9aVfzUAE6sN/+K/9rRWk6Rg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to6OsYAAADcAAAADwAAAAAAAAAAAAAAAACYAgAAZHJz&#10;L2Rvd25yZXYueG1sUEsFBgAAAAAEAAQA9QAAAIsDAAAAAA==&#10;" filled="f" stroked="f">
                      <v:textbox inset="0,0,0,0">
                        <w:txbxContent>
                          <w:p w:rsidR="001F56D2" w:rsidRDefault="001F56D2" w:rsidP="008E77B3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343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OiTsYA&#10;AADcAAAADwAAAGRycy9kb3ducmV2LnhtbESPT2vCQBTE74V+h+UVeim6sUg00VXEtqa34p+Lt0f2&#10;uQlm34bsVuO3d4VCj8PM/IaZL3vbiAt1vnasYDRMQBCXTtdsFBz2X4MpCB+QNTaOScGNPCwXz09z&#10;zLW78pYuu2BEhLDPUUEVQptL6cuKLPqha4mjd3KdxRBlZ6Tu8BrhtpHvSZJKizXHhQpbWldUnne/&#10;VsHkY/VGP0d3Cp/ZJivMtthkplDq9aVfzUAE6sN/+K/9rRWk6Rg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TOiTsYAAADcAAAADwAAAAAAAAAAAAAAAACYAgAAZHJz&#10;L2Rvd25yZXYueG1sUEsFBgAAAAAEAAQA9QAAAIsDAAAAAA==&#10;" filled="f" stroked="f">
                      <v:textbox inset="0,0,0,0">
                        <w:txbxContent>
                          <w:p w:rsidR="001F56D2" w:rsidRDefault="001F56D2" w:rsidP="008E77B3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344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n8H1cYA&#10;AADcAAAADwAAAGRycy9kb3ducmV2LnhtbESPT2vCQBTE74V+h+UVeim6sWA00VXEtqa34p+Lt0f2&#10;uQlm34bsVuO3d4VCj8PM/IaZL3vbiAt1vnasYDRMQBCXTtdsFBz2X4MpCB+QNTaOScGNPCwXz09z&#10;zLW78pYuu2BEhLDPUUEVQptL6cuKLPqha4mjd3KdxRBlZ6Tu8BrhtpHvSZJKizXHhQpbWldUnne/&#10;VsHkY/VGP0d3Cp/ZJivMtthkplDq9aVfzUAE6sN/+K/9rRWk6Rg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n8H1cYAAADcAAAADwAAAAAAAAAAAAAAAACYAgAAZHJz&#10;L2Rvd25yZXYueG1sUEsFBgAAAAAEAAQA9QAAAIsDAAAAAA==&#10;" filled="f" stroked="f">
                      <v:textbox inset="0,0,0,0">
                        <w:txbxContent>
                          <w:p w:rsidR="001F56D2" w:rsidRPr="005E4A3B" w:rsidRDefault="001F56D2" w:rsidP="008E77B3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345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2ZosUA&#10;AADcAAAADwAAAGRycy9kb3ducmV2LnhtbESPQWvCQBSE74L/YXkFL1I3eohNdBXR1vQm2l68PbLP&#10;TWj2bchuNf33rlDwOMzMN8xy3dtGXKnztWMF00kCgrh0umaj4Pvr4/UNhA/IGhvHpOCPPKxXw8ES&#10;c+1ufKTrKRgRIexzVFCF0OZS+rIii37iWuLoXVxnMUTZGak7vEW4beQsSVJpsea4UGFL24rKn9Ov&#10;VTDfbcZ0OLtLeM/2WWGOxT4zhVKjl36zABGoD8/wf/tTK0jTFB5n4hGQq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rZmixQAAANwAAAAPAAAAAAAAAAAAAAAAAJgCAABkcnMv&#10;ZG93bnJldi54bWxQSwUGAAAAAAQABAD1AAAAigMAAAAA&#10;" filled="f" stroked="f">
                      <v:textbox inset="0,0,0,0">
                        <w:txbxContent>
                          <w:p w:rsidR="001F56D2" w:rsidRPr="000411E6" w:rsidRDefault="001F56D2" w:rsidP="008E77B3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346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VHnBsQA&#10;AADcAAAADwAAAGRycy9kb3ducmV2LnhtbESPzYrCQBCE7wu+w9CCl0Un6yFKdCL+oO7FQ9QHaDJt&#10;EpLpCZlZjT69s7Cwx6KqvqKWq9404k6dqywr+JpEIIhzqysuFFwv+/EchPPIGhvLpOBJDlbp4GOJ&#10;ibYPzuh+9oUIEHYJKii9bxMpXV6SQTexLXHwbrYz6IPsCqk7fAS4aeQ0imJpsOKwUGJL25Ly+vxj&#10;FNA6s69T7Q4m2+y2h1vF9CmPSo2G/XoBwlPv/8N/7W+tII5n8HsmHAGZv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1R5wbEAAAA3AAAAA8AAAAAAAAAAAAAAAAAmAIAAGRycy9k&#10;b3ducmV2LnhtbFBLBQYAAAAABAAEAPUAAACJAwAAAAA=&#10;" filled="f" stroked="f">
                      <v:textbox inset="0,0,0,0">
                        <w:txbxContent>
                          <w:p w:rsidR="001F56D2" w:rsidRDefault="001F56D2" w:rsidP="008E77B3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347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M5zdL4A&#10;AADcAAAADwAAAGRycy9kb3ducmV2LnhtbERPSwrCMBDdC94hjOBGNNVFkWoUP/jZuKh6gKEZ22Iz&#10;KU3U6unNQnD5eP/5sjWVeFLjSssKxqMIBHFmdcm5gutlN5yCcB5ZY2WZFLzJwXLR7cwx0fbFKT3P&#10;PhchhF2CCgrv60RKlxVk0I1sTRy4m20M+gCbXOoGXyHcVHISRbE0WHJoKLCmTUHZ/fwwCmiV2s/p&#10;7vYmXW83+1vJNJAHpfq9djUD4an1f/HPfdQK4jisDWfCEZCLL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HzOc3S+AAAA3AAAAA8AAAAAAAAAAAAAAAAAmAIAAGRycy9kb3ducmV2&#10;LnhtbFBLBQYAAAAABAAEAPUAAACDAwAAAAA=&#10;" filled="f" stroked="f">
                      <v:textbox inset="0,0,0,0">
                        <w:txbxContent>
                          <w:p w:rsidR="001F56D2" w:rsidRDefault="001F56D2" w:rsidP="008E77B3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348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zIN0MUA&#10;AADcAAAADwAAAGRycy9kb3ducmV2LnhtbESPzW7CMBCE75V4B2uReqnAaQ8pCRiEKCW9IX4u3Fbx&#10;4kTE6yg2kL49RqrU42hmvtHMFr1txI06XztW8D5OQBCXTtdsFBwP36MJCB+QNTaOScEveVjMBy8z&#10;zLW7845u+2BEhLDPUUEVQptL6cuKLPqxa4mjd3adxRBlZ6Tu8B7htpEfSZJKizXHhQpbWlVUXvZX&#10;q+Dza/lG25M7h3W2yQqzKzaZKZR6HfbLKYhAffgP/7V/tII0zeB5Jh4BO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TMg3QxQAAANwAAAAPAAAAAAAAAAAAAAAAAJgCAABkcnMv&#10;ZG93bnJldi54bWxQSwUGAAAAAAQABAD1AAAAigMAAAAA&#10;" filled="f" stroked="f">
                      <v:textbox inset="0,0,0,0">
                        <w:txbxContent>
                          <w:p w:rsidR="001F56D2" w:rsidRPr="005E4A3B" w:rsidRDefault="001F56D2" w:rsidP="008E77B3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349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2Hpr74A&#10;AADcAAAADwAAAGRycy9kb3ducmV2LnhtbERPyw7BQBTdS/zD5EpshCkLpAzxiMfGoviAm87VNjp3&#10;ms6gfL1ZSCxPznu+bEwpnlS7wrKC4SACQZxaXXCm4HrZ9acgnEfWWFomBW9ysFy0W3OMtX1xQs+z&#10;z0QIYRejgtz7KpbSpTkZdANbEQfuZmuDPsA6k7rGVwg3pRxF0VgaLDg05FjRJqf0fn4YBbRK7Od0&#10;d3uTrLeb/a1g6smDUt1Os5qB8NT4v/jnPmoF40mYH86EIyAX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dh6a++AAAA3AAAAA8AAAAAAAAAAAAAAAAAmAIAAGRycy9kb3ducmV2&#10;LnhtbFBLBQYAAAAABAAEAPUAAACDAwAAAAA=&#10;" filled="f" stroked="f">
                      <v:textbox inset="0,0,0,0">
                        <w:txbxContent>
                          <w:p w:rsidR="001F56D2" w:rsidRPr="00931BFC" w:rsidRDefault="001F56D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350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1MNMUA&#10;AADcAAAADwAAAGRycy9kb3ducmV2LnhtbESPzWrDMBCE74G+g9hCL6GW00MaXMshTambSw928gCL&#10;tf4h1spYauzk6atAocdhZr5h0u1senGh0XWWFayiGARxZXXHjYLT8fN5A8J5ZI29ZVJwJQfb7GGR&#10;YqLtxAVdSt+IAGGXoILW+yGR0lUtGXSRHYiDV9vRoA9ybKQecQpw08uXOF5Lgx2HhRYH2rdUncsf&#10;o4B2hb19n11uivePfV53TEv5pdTT47x7A+Fp9v/hv/ZBK1i/ruB+JhwBmf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LUw0xQAAANwAAAAPAAAAAAAAAAAAAAAAAJgCAABkcnMv&#10;ZG93bnJldi54bWxQSwUGAAAAAAQABAD1AAAAigMAAAAA&#10;" filled="f" stroked="f">
                      <v:textbox inset="0,0,0,0">
                        <w:txbxContent>
                          <w:p w:rsidR="001F56D2" w:rsidRPr="00A32665" w:rsidRDefault="001F56D2" w:rsidP="008E77B3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351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E8JfMQA&#10;AADcAAAADwAAAGRycy9kb3ducmV2LnhtbESPQWvCQBSE74L/YXkFL6Vu9KAmuopoNb2J2ou3R/a5&#10;Cc2+Ddmtxn/vFgoeh5n5hlmsOluLG7W+cqxgNExAEBdOV2wUfJ93HzMQPiBrrB2Tggd5WC37vQVm&#10;2t35SLdTMCJC2GeooAyhyaT0RUkW/dA1xNG7utZiiLI1Urd4j3Bby3GSTKTFiuNCiQ1tSip+Tr9W&#10;wXS7fqfDxV3DZ7pPc3PM96nJlRq8des5iEBdeIX/219awWQ6hr8z8QjI5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hPCXzEAAAA3AAAAA8AAAAAAAAAAAAAAAAAmAIAAGRycy9k&#10;b3ducmV2LnhtbFBLBQYAAAAABAAEAPUAAACJAwAAAAA=&#10;" filled="f" stroked="f">
                      <v:textbox inset="0,0,0,0">
                        <w:txbxContent>
                          <w:p w:rsidR="001F56D2" w:rsidRPr="005E4A3B" w:rsidRDefault="001F56D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2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Os58YA&#10;AADcAAAADwAAAGRycy9kb3ducmV2LnhtbESPzWvCQBTE74X+D8sr9FJ0UwtqoqtI/Yg38ePi7ZF9&#10;boLZtyG71fS/d4VCj8PM/IaZzjtbixu1vnKs4LOfgCAunK7YKDgd170xCB+QNdaOScEveZjPXl+m&#10;mGl35z3dDsGICGGfoYIyhCaT0hclWfR91xBH7+JaiyHK1kjd4j3CbS0HSTKUFiuOCyU29F1ScT38&#10;WAWj5eKDdmd3Cat0k+Zmn29Skyv1/tYtJiACdeE//NfeagXD0Rc8z8QjIG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wOs58YAAADcAAAADwAAAAAAAAAAAAAAAACYAgAAZHJz&#10;L2Rvd25yZXYueG1sUEsFBgAAAAAEAAQA9QAAAIsDAAAAAA==&#10;" filled="f" stroked="f">
                      <v:textbox inset="0,0,0,0">
                        <w:txbxContent>
                          <w:p w:rsidR="001F56D2" w:rsidRPr="005E4A3B" w:rsidRDefault="001F56D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3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o0k8YA&#10;AADcAAAADwAAAGRycy9kb3ducmV2LnhtbESPzWvCQBTE74X+D8sr9FJ0UylqoqtI/Yg38ePi7ZF9&#10;boLZtyG71fS/d4VCj8PM/IaZzjtbixu1vnKs4LOfgCAunK7YKDgd170xCB+QNdaOScEveZjPXl+m&#10;mGl35z3dDsGICGGfoYIyhCaT0hclWfR91xBH7+JaiyHK1kjd4j3CbS0HSTKUFiuOCyU29F1ScT38&#10;WAWj5eKDdmd3Cat0k+Zmn29Skyv1/tYtJiACdeE//NfeagXD0Rc8z8QjIG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Oo0k8YAAADcAAAADwAAAAAAAAAAAAAAAACYAgAAZHJz&#10;L2Rvd25yZXYueG1sUEsFBgAAAAAEAAQA9QAAAIsDAAAAAA==&#10;" filled="f" stroked="f">
                      <v:textbox inset="0,0,0,0">
                        <w:txbxContent>
                          <w:p w:rsidR="001F56D2" w:rsidRPr="005E4A3B" w:rsidRDefault="001F56D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4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6aRCMYA&#10;AADcAAAADwAAAGRycy9kb3ducmV2LnhtbESPzWvCQBTE74X+D8sr9FJ0U6FqoqtI/Yg38ePi7ZF9&#10;boLZtyG71fS/d4VCj8PM/IaZzjtbixu1vnKs4LOfgCAunK7YKDgd170xCB+QNdaOScEveZjPXl+m&#10;mGl35z3dDsGICGGfoYIyhCaT0hclWfR91xBH7+JaiyHK1kjd4j3CbS0HSTKUFiuOCyU29F1ScT38&#10;WAWj5eKDdmd3Cat0k+Zmn29Skyv1/tYtJiACdeE//NfeagXD0Rc8z8QjIG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6aRCMYAAADcAAAADwAAAAAAAAAAAAAAAACYAgAAZHJz&#10;L2Rvd25yZXYueG1sUEsFBgAAAAAEAAQA9QAAAIsDAAAAAA==&#10;" filled="f" stroked="f">
                      <v:textbox inset="0,0,0,0">
                        <w:txbxContent>
                          <w:p w:rsidR="001F56D2" w:rsidRPr="005E4A3B" w:rsidRDefault="001F56D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5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3QPf8UA&#10;AADcAAAADwAAAGRycy9kb3ducmV2LnhtbESPzW7CMBCE75X6DtZW4lKBQw+BpBiEaCG9IX4u3Fbx&#10;4kSN11HsQnh7jITU42hmvtHMFr1txIU6XztWMB4lIIhLp2s2Co6H9XAKwgdkjY1jUnAjD4v568sM&#10;c+2uvKPLPhgRIexzVFCF0OZS+rIii37kWuLonV1nMUTZGak7vEa4beRHkqTSYs1xocKWVhWVv/s/&#10;q2DytXyn7cmdw3e2yQqzKzaZKZQavPXLTxCB+vAffrZ/tIJ0ksLjTDwCcn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dA9/xQAAANwAAAAPAAAAAAAAAAAAAAAAAJgCAABkcnMv&#10;ZG93bnJldi54bWxQSwUGAAAAAAQABAD1AAAAigMAAAAA&#10;" filled="f" stroked="f">
                      <v:textbox inset="0,0,0,0">
                        <w:txbxContent>
                          <w:p w:rsidR="001F56D2" w:rsidRPr="005E4A3B" w:rsidRDefault="001F56D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6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iq5MUA&#10;AADcAAAADwAAAGRycy9kb3ducmV2LnhtbESPzW7CMBCE75X6DtZW4lKBQw+EpBiEaCG9IX4u3Fbx&#10;4kSN11HsQnh7jITU42hmvtHMFr1txIU6XztWMB4lIIhLp2s2Co6H9XAKwgdkjY1jUnAjD4v568sM&#10;c+2uvKPLPhgRIexzVFCF0OZS+rIii37kWuLonV1nMUTZGak7vEa4beRHkkykxZrjQoUtrSoqf/d/&#10;VkH6tXyn7cmdw3e2yQqzKzaZKZQavPXLTxCB+vAffrZ/tIJJmsLjTDwCcn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OKrkxQAAANwAAAAPAAAAAAAAAAAAAAAAAJgCAABkcnMv&#10;ZG93bnJldi54bWxQSwUGAAAAAAQABAD1AAAAigMAAAAA&#10;" filled="f" stroked="f">
                      <v:textbox inset="0,0,0,0">
                        <w:txbxContent>
                          <w:p w:rsidR="001F56D2" w:rsidRPr="000411E6" w:rsidRDefault="001F56D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7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ac+lsMA&#10;AADcAAAADwAAAGRycy9kb3ducmV2LnhtbERPPW/CMBDdK/EfrEPqUhWnHYCkmCiilHRDQJdup/hw&#10;IuJzFJsk/ff1UKnj0/ve5JNtxUC9bxwreFkkIIgrpxs2Cr4uH89rED4ga2wdk4If8pBvZw8bzLQb&#10;+UTDORgRQ9hnqKAOocuk9FVNFv3CdcSRu7reYoiwN1L3OMZw28rXJFlKiw3Hhho72tVU3c53q2D1&#10;XjzR8dtdwz49pKU5lYfUlEo9zqfiDUSgKfyL/9yfWsFyFdfGM/EIyO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ac+lsMAAADcAAAADwAAAAAAAAAAAAAAAACYAgAAZHJzL2Rv&#10;d25yZXYueG1sUEsFBgAAAAAEAAQA9QAAAIgDAAAAAA==&#10;" filled="f" stroked="f">
                      <v:textbox inset="0,0,0,0">
                        <w:txbxContent>
                          <w:p w:rsidR="001F56D2" w:rsidRPr="000411E6" w:rsidRDefault="001F56D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8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ubDcUA&#10;AADcAAAADwAAAGRycy9kb3ducmV2LnhtbESPzW7CMBCE75V4B2uRuFTgwAGaNAYh/tJbBfTS2yre&#10;OFHjdRQbSN++rlSpx9HMfKPJN4NtxZ163zhWMJ8lIIhLpxs2Cj6ux+kLCB+QNbaOScE3edisR085&#10;Zto9+Ez3SzAiQthnqKAOocuk9GVNFv3MdcTRq1xvMUTZG6l7fES4beUiSZbSYsNxocaOdjWVX5eb&#10;VbDab5/p/dNV4ZCe0sKci1NqCqUm42H7CiLQEP7Df+03rWC5SuH3TDwCcv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65sNxQAAANwAAAAPAAAAAAAAAAAAAAAAAJgCAABkcnMv&#10;ZG93bnJldi54bWxQSwUGAAAAAAQABAD1AAAAigMAAAAA&#10;" filled="f" stroked="f">
                      <v:textbox inset="0,0,0,0">
                        <w:txbxContent>
                          <w:p w:rsidR="001F56D2" w:rsidRPr="000411E6" w:rsidRDefault="001F56D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9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gRCt8MA&#10;AADcAAAADwAAAGRycy9kb3ducmV2LnhtbERPPW/CMBDdK/EfrEPqUoEDQ5qkGIQoTbqhQJdup/hw&#10;osbnKHYh/ff1UKnj0/ve7CbbixuNvnOsYLVMQBA3TndsFHxc3hYZCB+QNfaOScEPedhtZw8bLLS7&#10;c023czAihrAvUEEbwlBI6ZuWLPqlG4gjd3WjxRDhaKQe8R7DbS/XSZJKix3HhhYHOrTUfJ2/rYLn&#10;1/0TnT7dNRzzMq9MXZW5qZR6nE/7FxCBpvAv/nO/awVpFufHM/EIyO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gRCt8MAAADcAAAADwAAAAAAAAAAAAAAAACYAgAAZHJzL2Rv&#10;d25yZXYueG1sUEsFBgAAAAAEAAQA9QAAAIgDAAAAAA==&#10;" filled="f" stroked="f">
                      <v:textbox inset="0,0,0,0">
                        <w:txbxContent>
                          <w:p w:rsidR="001F56D2" w:rsidRPr="000411E6" w:rsidRDefault="001F56D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60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jnLMUA&#10;AADcAAAADwAAAGRycy9kb3ducmV2LnhtbESPQWvCQBSE74L/YXmFXqRu7EFNdBXR1ngrsb14e2Sf&#10;m9Ds25BdNf33XUHwOMzMN8xy3dtGXKnztWMFk3ECgrh0umaj4Of7820OwgdkjY1jUvBHHtar4WCJ&#10;mXY3Luh6DEZECPsMFVQhtJmUvqzIoh+7ljh6Z9dZDFF2RuoObxFuG/meJFNpsea4UGFL24rK3+PF&#10;KpjtNiP6Orlz+Ej3aW6KfJ+aXKnXl36zABGoD8/wo33QCqbzCdzPxCMgV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SOcsxQAAANwAAAAPAAAAAAAAAAAAAAAAAJgCAABkcnMv&#10;ZG93bnJldi54bWxQSwUGAAAAAAQABAD1AAAAigMAAAAA&#10;" filled="f" stroked="f">
                      <v:textbox inset="0,0,0,0">
                        <w:txbxContent>
                          <w:p w:rsidR="001F56D2" w:rsidRPr="000411E6" w:rsidRDefault="001F56D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361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Y+waccA&#10;AADcAAAADwAAAGRycy9kb3ducmV2LnhtbESPQWvCQBSE74X+h+UJvZS6MdCg0VViobYHoahFr8/s&#10;MwnNvg3Z1aT99a4g9DjMzDfMbNGbWlyodZVlBaNhBII4t7riQsH37v1lDMJ5ZI21ZVLwSw4W88eH&#10;Gabadryhy9YXIkDYpaig9L5JpXR5SQbd0DbEwTvZ1qAPsi2kbrELcFPLOIoSabDisFBiQ28l5T/b&#10;s1Fgztl6sjx++NfnbrVL/pIVHr72Sj0N+mwKwlPv/8P39qdWkIxjuJ0JR0DOr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2PsGnHAAAA3AAAAA8AAAAAAAAAAAAAAAAAmAIAAGRy&#10;cy9kb3ducmV2LnhtbFBLBQYAAAAABAAEAPUAAACMAwAAAAA=&#10;" filled="f" stroked="f">
                      <v:textbox inset="1pt,.4mm,1pt,1pt">
                        <w:txbxContent>
                          <w:p w:rsidR="001F56D2" w:rsidRPr="0079077B" w:rsidRDefault="006623DA" w:rsidP="008E77B3">
                            <w:pPr>
                              <w:pStyle w:val="34f1"/>
                            </w:pPr>
                            <w:fldSimple w:instr=" DOCPROPERTY  Company  \* MERGEFORMAT ">
                              <w:r w:rsidR="00543DFC">
                                <w:t>Название организации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362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sMV8scA&#10;AADcAAAADwAAAGRycy9kb3ducmV2LnhtbESPQWvCQBSE7wX/w/IKvZS6UWnQ6CoqVHsoSKO012f2&#10;NQlm34bsamJ/vVsoeBxm5htmtuhMJS7UuNKygkE/AkGcWV1yruCwf3sZg3AeWWNlmRRcycFi3nuY&#10;YaJty590SX0uAoRdggoK7+tESpcVZND1bU0cvB/bGPRBNrnUDbYBbio5jKJYGiw5LBRY07qg7JSe&#10;jQJzXn5MVsetf31uN/v4N97g9+5LqafHbjkF4anz9/B/+10riMcj+DsTjoCc3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LDFfLHAAAA3AAAAA8AAAAAAAAAAAAAAAAAmAIAAGRy&#10;cy9kb3ducmV2LnhtbFBLBQYAAAAABAAEAPUAAACMAwAAAAA=&#10;" filled="f" stroked="f">
                      <v:textbox inset="1pt,.4mm,1pt,1pt">
                        <w:txbxContent>
                          <w:p w:rsidR="001F56D2" w:rsidRPr="00A32665" w:rsidRDefault="001F56D2" w:rsidP="008E77B3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363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SqNhscA&#10;AADcAAAADwAAAGRycy9kb3ducmV2LnhtbESPQWvCQBSE7wX/w/IKvZS6UWzQ6CoqVHsoSKO012f2&#10;NQlm34bsamJ/vVsoeBxm5htmtuhMJS7UuNKygkE/AkGcWV1yruCwf3sZg3AeWWNlmRRcycFi3nuY&#10;YaJty590SX0uAoRdggoK7+tESpcVZND1bU0cvB/bGPRBNrnUDbYBbio5jKJYGiw5LBRY07qg7JSe&#10;jQJzXn5MVsetf31uN/v4N97g9+5LqafHbjkF4anz9/B/+10riMcj+DsTjoCc3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0qjYbHAAAA3AAAAA8AAAAAAAAAAAAAAAAAmAIAAGRy&#10;cy9kb3ducmV2LnhtbFBLBQYAAAAABAAEAPUAAACMAwAAAAA=&#10;" filled="f" stroked="f">
                      <v:textbox inset="1pt,.4mm,1pt,1pt">
                        <w:txbxContent>
                          <w:p w:rsidR="001F56D2" w:rsidRPr="00CB1016" w:rsidRDefault="001F56D2" w:rsidP="008E77B3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364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YoHccA&#10;AADcAAAADwAAAGRycy9kb3ducmV2LnhtbESPQWvCQBSE7wX/w/KEXkrdtGDQmI3YQq2HQlGLXp/Z&#10;ZxLMvg3Z1aT+elco9DjMzDdMOu9NLS7UusqygpdRBII4t7riQsHP9uN5AsJ5ZI21ZVLwSw7m2eAh&#10;xUTbjtd02fhCBAi7BBWU3jeJlC4vyaAb2YY4eEfbGvRBtoXULXYBbmr5GkWxNFhxWCixofeS8tPm&#10;bBSY8+Jr+nb49OOnbrmNr/ES9987pR6H/WIGwlPv/8N/7ZVWEE/GcD8TjoDMb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JmKB3HAAAA3AAAAA8AAAAAAAAAAAAAAAAAmAIAAGRy&#10;cy9kb3ducmV2LnhtbFBLBQYAAAAABAAEAPUAAACMAwAAAAA=&#10;" filled="f" stroked="f">
                      <v:textbox inset="1pt,.4mm,1pt,1pt">
                        <w:txbxContent>
                          <w:p w:rsidR="001F56D2" w:rsidRPr="00CB1016" w:rsidRDefault="001F56D2" w:rsidP="008E77B3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365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rS2ascA&#10;AADcAAAADwAAAGRycy9kb3ducmV2LnhtbESPT2vCQBTE7wW/w/KEXkrdWHCxqauoUNtDQfyDvT6z&#10;zySYfRuyq4n99N1CweMwM79hJrPOVuJKjS8daxgOEhDEmTMl5xr2u/fnMQgfkA1WjknDjTzMpr2H&#10;CabGtbyh6zbkIkLYp6ihCKFOpfRZQRb9wNXE0Tu5xmKIssmlabCNcFvJlyRR0mLJcaHAmpYFZeft&#10;xWqwl/nX6+L4EUZP7WqnftQKv9cHrR/73fwNRKAu3MP/7U+jQY0V/J2JR0BOf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K0tmrHAAAA3AAAAA8AAAAAAAAAAAAAAAAAmAIAAGRy&#10;cy9kb3ducmV2LnhtbFBLBQYAAAAABAAEAPUAAACMAwAAAAA=&#10;" filled="f" stroked="f">
                      <v:textbox inset="1pt,.4mm,1pt,1pt">
                        <w:txbxContent>
                          <w:p w:rsidR="001F56D2" w:rsidRPr="005374BE" w:rsidRDefault="001F56D2" w:rsidP="008E77B3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543DFC" w:rsidRPr="00543DFC">
                              <w:rPr>
                                <w:noProof/>
                              </w:rPr>
                              <w:instrText>1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543DFC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366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gT8ccA&#10;AADcAAAADwAAAGRycy9kb3ducmV2LnhtbESPT2vCQBTE74V+h+UJXopuKphq6ipW0PYgiH/Q62v2&#10;mYRm34bsalI/vSsUehxm5jfMZNaaUlypdoVlBa/9CARxanXBmYLDftkbgXAeWWNpmRT8koPZ9Plp&#10;gom2DW/puvOZCBB2CSrIva8SKV2ak0HXtxVx8M62NuiDrDOpa2wC3JRyEEWxNFhwWMixokVO6c/u&#10;YhSYy3w9/vj+9MOXZrWPb/EKT5ujUt1OO38H4an1/+G/9pdWEI/e4HEmHAE5v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34E/HHAAAA3AAAAA8AAAAAAAAAAAAAAAAAmAIAAGRy&#10;cy9kb3ducmV2LnhtbFBLBQYAAAAABAAEAPUAAACMAwAAAAA=&#10;" filled="f" stroked="f">
                      <v:textbox inset="1pt,.4mm,1pt,1pt">
                        <w:txbxContent>
                          <w:p w:rsidR="001F56D2" w:rsidRPr="005374BE" w:rsidRDefault="001F56D2" w:rsidP="008E77B3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367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GeHg8QA&#10;AADcAAAADwAAAGRycy9kb3ducmV2LnhtbERPTWvCQBC9F/wPywi9lLqx0KAxG1FB66FQjKW9jtkx&#10;CWZnQ3Y1sb++eyj0+Hjf6XIwjbhR52rLCqaTCARxYXXNpYLP4/Z5BsJ5ZI2NZVJwJwfLbPSQYqJt&#10;zwe65b4UIYRdggoq79tESldUZNBNbEscuLPtDPoAu1LqDvsQbhr5EkWxNFhzaKiwpU1FxSW/GgXm&#10;unqfr09v/vWp3x3jn3iH3x9fSj2Oh9UChKfB/4v/3HutIJ6FteFMOAIy+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xnh4PEAAAA3AAAAA8AAAAAAAAAAAAAAAAAmAIAAGRycy9k&#10;b3ducmV2LnhtbFBLBQYAAAAABAAEAPUAAACJAwAAAAA=&#10;" filled="f" stroked="f">
                      <v:textbox inset="1pt,.4mm,1pt,1pt">
                        <w:txbxContent>
                          <w:p w:rsidR="001F56D2" w:rsidRDefault="001F56D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368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siGMcA&#10;AADcAAAADwAAAGRycy9kb3ducmV2LnhtbESPQWvCQBSE74X+h+UVvJS6acGgMRuxhWoPQqmKXp/Z&#10;ZxKafRuyq4n99a4g9DjMzDdMOutNLc7UusqygtdhBII4t7riQsF28/kyBuE8ssbaMim4kINZ9viQ&#10;YqJtxz90XvtCBAi7BBWU3jeJlC4vyaAb2oY4eEfbGvRBtoXULXYBbmr5FkWxNFhxWCixoY+S8t/1&#10;ySgwp/lq8n5Y+tFzt9jEf/EC9987pQZP/XwKwlPv/8P39pdWEI8ncDsTjoDMr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MrIhjHAAAA3AAAAA8AAAAAAAAAAAAAAAAAmAIAAGRy&#10;cy9kb3ducmV2LnhtbFBLBQYAAAAABAAEAPUAAACMAwAAAAA=&#10;" filled="f" stroked="f">
                      <v:textbox inset="1pt,.4mm,1pt,1pt">
                        <w:txbxContent>
                          <w:p w:rsidR="001F56D2" w:rsidRDefault="001F56D2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543DFC">
                              <w:t>A.B.XXX.XX.XX.X-X.X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369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gdWMMA&#10;AADcAAAADwAAAGRycy9kb3ducmV2LnhtbERPy2rCQBTdC/7DcAU3UictGGp0FC1UXRTEB7q9zdwm&#10;wcydkBlN9Os7C8Hl4byn89aU4ka1KywreB9GIIhTqwvOFBwP32+fIJxH1lhaJgV3cjCfdTtTTLRt&#10;eEe3vc9ECGGXoILc+yqR0qU5GXRDWxEH7s/WBn2AdSZ1jU0IN6X8iKJYGiw4NORY0VdO6WV/NQrM&#10;dfEzXv6u/WjQrA7xI17heXtSqt9rFxMQnlr/Ej/dG60gHof54Uw4AnL2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8gdWMMAAADcAAAADwAAAAAAAAAAAAAAAACYAgAAZHJzL2Rv&#10;d25yZXYueG1sUEsFBgAAAAAEAAQA9QAAAIgDAAAAAA==&#10;" filled="f" stroked="f">
                      <v:textbox inset="1pt,.4mm,1pt,1pt">
                        <w:txbxContent>
                          <w:p w:rsidR="001F56D2" w:rsidRDefault="006623DA" w:rsidP="008E77B3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 w:rsidR="00543DFC">
                                <w:t>Полное название системы</w:t>
                              </w:r>
                            </w:fldSimple>
                            <w:r w:rsidR="001F56D2">
                              <w:t>.</w:t>
                            </w:r>
                          </w:p>
                          <w:p w:rsidR="001F56D2" w:rsidRPr="00F9048A" w:rsidRDefault="001F56D2" w:rsidP="008E77B3">
                            <w:pPr>
                              <w:pStyle w:val="34f1"/>
                              <w:rPr>
                                <w:rStyle w:val="34fe"/>
                              </w:rPr>
                            </w:pPr>
                            <w:r w:rsidRPr="00F9048A">
                              <w:rPr>
                                <w:rStyle w:val="34fe"/>
                              </w:rPr>
                              <w:fldChar w:fldCharType="begin"/>
                            </w:r>
                            <w:r w:rsidRPr="00F9048A">
                              <w:rPr>
                                <w:rStyle w:val="34fe"/>
                              </w:rPr>
                              <w:instrText xml:space="preserve"> DOCPROPERTY  Title  \* MERGEFORMAT </w:instrTex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separate"/>
                            </w:r>
                            <w:r w:rsidR="00543DFC">
                              <w:rPr>
                                <w:rStyle w:val="34fe"/>
                              </w:rPr>
                              <w:t>Чертеж</w: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370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JFx8cUA&#10;AADcAAAADwAAAGRycy9kb3ducmV2LnhtbESPQWvCQBSE74L/YXlCL0U39mCbNKuItsZbifbS2yP7&#10;sgnNvg3Zrab/vlsQPA4z8w2Tb0bbiQsNvnWsYLlIQBBXTrdsFHye3+cvIHxA1tg5JgW/5GGznk5y&#10;zLS7ckmXUzAiQthnqKAJoc+k9FVDFv3C9cTRq91gMUQ5GKkHvEa47eRTkqykxZbjQoM97Rqqvk8/&#10;VsHzfvtIH1+uDm/pIS1MWRxSUyj1MBu3ryACjeEevrWPWsEqXcL/mXgE5P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kXHxxQAAANwAAAAPAAAAAAAAAAAAAAAAAJgCAABkcnMv&#10;ZG93bnJldi54bWxQSwUGAAAAAAQABAD1AAAAigMAAAAA&#10;" filled="f" stroked="f">
                      <v:textbox inset="0,0,0,0">
                        <w:txbxContent>
                          <w:p w:rsidR="001F56D2" w:rsidRDefault="001F56D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371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EPvhsYA&#10;AADcAAAADwAAAGRycy9kb3ducmV2LnhtbESPzW7CMBCE70i8g7VIvVTglANtQgxC/SG9VQEu3Fbx&#10;xomI11HsQvr2daVKHEcz840m3462E1cafOtYwdMiAUFcOd2yUXA6fsxfQPiArLFzTAp+yMN2M53k&#10;mGl345Kuh2BEhLDPUEETQp9J6auGLPqF64mjV7vBYohyMFIPeItw28llkqykxZbjQoM9vTZUXQ7f&#10;VsHz2+6Rvs6uDu/pPi1MWexTUyj1MBt3axCBxnAP/7c/tYJVuoS/M/EIy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EPvhsYAAADcAAAADwAAAAAAAAAAAAAAAACYAgAAZHJz&#10;L2Rvd25yZXYueG1sUEsFBgAAAAAEAAQA9QAAAIsDAAAAAA==&#10;" filled="f" stroked="f">
                      <v:textbox inset="0,0,0,0">
                        <w:txbxContent>
                          <w:p w:rsidR="001F56D2" w:rsidRDefault="001F56D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2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9KHcUA&#10;AADcAAAADwAAAGRycy9kb3ducmV2LnhtbESPQWvCQBSE74X+h+UVvJS6sQU1MRsRq6a3ou2lt0f2&#10;uQlm34bsqum/d4VCj8PMfMPky8G24kK9bxwrmIwTEMSV0w0bBd9f25c5CB+QNbaOScEveVgWjw85&#10;ZtpdeU+XQzAiQthnqKAOocuk9FVNFv3YdcTRO7reYoiyN1L3eI1w28rXJJlKiw3HhRo7WtdUnQ5n&#10;q2D2vnqmzx93DJt0l5ZmX+5SUyo1ehpWCxCBhvAf/mt/aAXT9A3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D0odxQAAANwAAAAPAAAAAAAAAAAAAAAAAJgCAABkcnMv&#10;ZG93bnJldi54bWxQSwUGAAAAAAQABAD1AAAAigMAAAAA&#10;" filled="f" stroked="f">
                      <v:textbox inset="0,0,0,0">
                        <w:txbxContent>
                          <w:p w:rsidR="001F56D2" w:rsidRPr="00945CCC" w:rsidRDefault="001F56D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3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bSacUA&#10;AADcAAAADwAAAGRycy9kb3ducmV2LnhtbESPQWvCQBSE74X+h+UVvJS6sRQ1MRsRq6a3ou2lt0f2&#10;uQlm34bsqum/d4VCj8PMfMPky8G24kK9bxwrmIwTEMSV0w0bBd9f25c5CB+QNbaOScEveVgWjw85&#10;ZtpdeU+XQzAiQthnqKAOocuk9FVNFv3YdcTRO7reYoiyN1L3eI1w28rXJJlKiw3HhRo7WtdUnQ5n&#10;q2D2vnqmzx93DJt0l5ZmX+5SUyo1ehpWCxCBhvAf/mt/aAXT9A3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5tJpxQAAANwAAAAPAAAAAAAAAAAAAAAAAJgCAABkcnMv&#10;ZG93bnJldi54bWxQSwUGAAAAAAQABAD1AAAAigMAAAAA&#10;" filled="f" stroked="f">
                      <v:textbox inset="0,0,0,0">
                        <w:txbxContent>
                          <w:p w:rsidR="001F56D2" w:rsidRPr="00945CCC" w:rsidRDefault="001F56D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4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6p38sUA&#10;AADcAAAADwAAAGRycy9kb3ducmV2LnhtbESPQWvCQBSE74X+h+UVvJS6sVA1MRsRq6a3ou2lt0f2&#10;uQlm34bsqum/d4VCj8PMfMPky8G24kK9bxwrmIwTEMSV0w0bBd9f25c5CB+QNbaOScEveVgWjw85&#10;ZtpdeU+XQzAiQthnqKAOocuk9FVNFv3YdcTRO7reYoiyN1L3eI1w28rXJJlKiw3HhRo7WtdUnQ5n&#10;q2D2vnqmzx93DJt0l5ZmX+5SUyo1ehpWCxCBhvAf/mt/aAXT9A3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qnfyxQAAANwAAAAPAAAAAAAAAAAAAAAAAJgCAABkcnMv&#10;ZG93bnJldi54bWxQSwUGAAAAAAQABAD1AAAAigMAAAAA&#10;" filled="f" stroked="f">
                      <v:textbox inset="0,0,0,0">
                        <w:txbxContent>
                          <w:p w:rsidR="001F56D2" w:rsidRPr="005E4A3B" w:rsidRDefault="001F56D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5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3jphcUA&#10;AADcAAAADwAAAGRycy9kb3ducmV2LnhtbESPzW7CMBCE75V4B2uReqnAaQ8pCRiEKCW9IX4u3Fbx&#10;4kTE6yg2kL49RqrU42hmvtHMFr1txI06XztW8D5OQBCXTtdsFBwP36MJCB+QNTaOScEveVjMBy8z&#10;zLW7845u+2BEhLDPUUEVQptL6cuKLPqxa4mjd3adxRBlZ6Tu8B7htpEfSZJKizXHhQpbWlVUXvZX&#10;q+Dza/lG25M7h3W2yQqzKzaZKZR6HfbLKYhAffgP/7V/tII0S+F5Jh4BO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eOmFxQAAANwAAAAPAAAAAAAAAAAAAAAAAJgCAABkcnMv&#10;ZG93bnJldi54bWxQSwUGAAAAAAQABAD1AAAAigMAAAAA&#10;" filled="f" stroked="f">
                      <v:textbox inset="0,0,0,0">
                        <w:txbxContent>
                          <w:p w:rsidR="001F56D2" w:rsidRPr="005E4A3B" w:rsidRDefault="001F56D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6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DRMHsUA&#10;AADcAAAADwAAAGRycy9kb3ducmV2LnhtbESPzW7CMBCE75V4B2uRuFTgwAGaNAYh/tJbBfTS2yre&#10;OFHjdRQbSN++rlSpx9HMfKPJN4NtxZ163zhWMJ8lIIhLpxs2Cj6ux+kLCB+QNbaOScE3edisR085&#10;Zto9+Ez3SzAiQthnqKAOocuk9GVNFv3MdcTRq1xvMUTZG6l7fES4beUiSZbSYsNxocaOdjWVX5eb&#10;VbDab5/p/dNV4ZCe0sKci1NqCqUm42H7CiLQEP7Df+03rWCZruD3TDwCcv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4NEwexQAAANwAAAAPAAAAAAAAAAAAAAAAAJgCAABkcnMv&#10;ZG93bnJldi54bWxQSwUGAAAAAAQABAD1AAAAigMAAAAA&#10;" filled="f" stroked="f">
                      <v:textbox inset="0,0,0,0">
                        <w:txbxContent>
                          <w:p w:rsidR="001F56D2" w:rsidRPr="000411E6" w:rsidRDefault="001F56D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7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avYbMIA&#10;AADcAAAADwAAAGRycy9kb3ducmV2LnhtbERPPW/CMBDdkfofrKvEgorTDqFJMQi1JWGroCxsp/hw&#10;osbnKHaT8O/xUKnj0/tebyfbioF63zhW8LxMQBBXTjdsFJy/90+vIHxA1tg6JgU38rDdPMzWmGs3&#10;8pGGUzAihrDPUUEdQpdL6auaLPql64gjd3W9xRBhb6TucYzhtpUvSZJKiw3Hhho7eq+p+jn9WgWr&#10;j92Cvi7uGj6zIivNsSwyUyo1f5x2byACTeFf/Oc+aAVpFtfGM/EIyM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q9hswgAAANwAAAAPAAAAAAAAAAAAAAAAAJgCAABkcnMvZG93&#10;bnJldi54bWxQSwUGAAAAAAQABAD1AAAAhwMAAAAA&#10;" filled="f" stroked="f">
                      <v:textbox inset="0,0,0,0">
                        <w:txbxContent>
                          <w:p w:rsidR="001F56D2" w:rsidRPr="000411E6" w:rsidRDefault="001F56D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699" o:spid="_x0000_s1378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yXmsjxgAAANwA&#10;AAAPAAAAAAAAAAAAAAAAAKoCAABkcnMvZG93bnJldi54bWxQSwUGAAAAAAQABAD6AAAAnQMAAAAA&#10;">
                <v:rect id="Rectangle 122" o:spid="_x0000_s1379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SOHQsQA&#10;AADcAAAADwAAAGRycy9kb3ducmV2LnhtbERPy2rCQBTdF/yH4QpuSp1UMLbRUazgY1EoatHtNXNN&#10;gpk7ITOa6Nc7i0KXh/OezFpTihvVrrCs4L0fgSBOrS44U/C7X759gHAeWWNpmRTcycFs2nmZYKJt&#10;w1u67XwmQgi7BBXk3leJlC7NyaDr24o4cGdbG/QB1pnUNTYh3JRyEEWxNFhwaMixokVO6WV3NQrM&#10;df79+XVa++Frs9rHj3iFx5+DUr1uOx+D8NT6f/Gfe6MVjKIwP5wJR0BO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kjh0LEAAAA3AAAAA8AAAAAAAAAAAAAAAAAmAIAAGRycy9k&#10;b3ducmV2LnhtbFBLBQYAAAAABAAEAPUAAACJAwAAAAA=&#10;" filled="f" stroked="f">
                  <v:textbox inset="1pt,.4mm,1pt,1pt">
                    <w:txbxContent>
                      <w:p w:rsidR="001F56D2" w:rsidRPr="006C5C53" w:rsidRDefault="001F56D2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380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8i2ccA&#10;AADcAAAADwAAAGRycy9kb3ducmV2LnhtbESPQWvCQBSE74X+h+UJXopuFEw1dRUVtD0IUhW9vmaf&#10;SWj2bciuJvrru4VCj8PMfMNM560pxY1qV1hWMOhHIIhTqwvOFBwP694YhPPIGkvLpOBODuaz56cp&#10;Jto2/Em3vc9EgLBLUEHufZVI6dKcDLq+rYiDd7G1QR9knUldYxPgppTDKIqlwYLDQo4VrXJKv/dX&#10;o8BcF9vJ8uvdj16azSF+xBs8705KdTvt4g2Ep9b/h//aH1rBazSA3zPhCMjZ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ZvItnHAAAA3AAAAA8AAAAAAAAAAAAAAAAAmAIAAGRy&#10;cy9kb3ducmV2LnhtbFBLBQYAAAAABAAEAPUAAACMAwAAAAA=&#10;" filled="f" stroked="f">
                  <v:textbox inset="1pt,.4mm,1pt,1pt">
                    <w:txbxContent>
                      <w:p w:rsidR="001F56D2" w:rsidRPr="006C5C53" w:rsidRDefault="001F56D2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D4516" w:rsidRDefault="005D4516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4080" behindDoc="0" locked="1" layoutInCell="1" allowOverlap="1" wp14:anchorId="5A427ED6" wp14:editId="4408CC2E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550" name="Группа 5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551" name="Группа 55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552" name="Группа 55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553" name="Группа 55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54" name="Группа 55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55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56" name="Группа 55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557" name="Группа 55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55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5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1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562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563" name="Группа 563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564" name="Группа 564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565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70" name="Группа 57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71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2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3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4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76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77" name="Группа 57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578" name="Группа 57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579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0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8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4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5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6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7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89" name="Группа 58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590" name="Группа 59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59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CB1016" w:rsidRDefault="005D4516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5374BE" w:rsidRDefault="005D4516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543DFC">
                                      <w:rPr>
                                        <w:noProof/>
                                        <w:lang w:val="en-US"/>
                                      </w:rPr>
                                      <w:t>9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Default="005D4516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543DFC">
                                      <w:t>A.B.XXX.XX.XX.X-X.X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94" name="Группа 59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59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945CCC" w:rsidRDefault="005D4516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Default="005D4516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5E4A3B" w:rsidRDefault="005D4516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0411E6" w:rsidRDefault="005D4516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5E4A3B" w:rsidRDefault="005D4516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945CCC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945CCC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5E4A3B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5E4A3B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0411E6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0411E6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608" name="Группа 608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0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D4516" w:rsidRPr="006C5C53" w:rsidRDefault="005D4516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61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D4516" w:rsidRPr="006C5C53" w:rsidRDefault="005D4516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550" o:spid="_x0000_s1381" style="position:absolute;left:0;text-align:left;margin-left:22.7pt;margin-top:14.2pt;width:558.45pt;height:826.6pt;z-index:251694080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">
              <v:group id="Группа 551" o:spid="_x0000_s1382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LS8w8QAAADc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Sw/NM&#10;OAJy9g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LS8w8QAAADcAAAA&#10;DwAAAAAAAAAAAAAAAACqAgAAZHJzL2Rvd25yZXYueG1sUEsFBgAAAAAEAAQA+gAAAJsDAAAAAA==&#10;">
                <v:group id="Группа 552" o:spid="_x0000_s1383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GYitM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iSZ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3GYitMQAAADcAAAA&#10;DwAAAAAAAAAAAAAAAACqAgAAZHJzL2Rvd25yZXYueG1sUEsFBgAAAAAEAAQA+gAAAJsDAAAAAA==&#10;">
                  <v:group id="Группа 553" o:spid="_x0000_s1384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yqHL8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iSZwu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yqHL8QAAADcAAAA&#10;DwAAAAAAAAAAAAAAAACqAgAAZHJzL2Rvd25yZXYueG1sUEsFBgAAAAAEAAQA+gAAAJsDAAAAAA==&#10;">
                    <v:group id="Группа 554" o:spid="_x0000_s138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MMfW8UAAADcAAAADwAAAGRycy9kb3ducmV2LnhtbESPT2vCQBTE7wW/w/KE&#10;3uomthGJriKi4kEK/gHx9sg+k2D2bciuSfz23UKhx2FmfsPMl72pREuNKy0riEcRCOLM6pJzBZfz&#10;9mMKwnlkjZVlUvAiB8vF4G2OqbYdH6k9+VwECLsUFRTe16mULivIoBvZmjh4d9sY9EE2udQNdgFu&#10;KjmOook0WHJYKLCmdUHZ4/Q0CnYddqvPeNMeHvf163ZOvq+HmJR6H/arGQhPvf8P/7X3WkGSfMH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zDH1vFAAAA3AAA&#10;AA8AAAAAAAAAAAAAAAAAqgIAAGRycy9kb3ducmV2LnhtbFBLBQYAAAAABAAEAPoAAACcAwAAAAA=&#10;">
                      <v:rect id="Rectangle 91" o:spid="_x0000_s1386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4sJcMA&#10;AADcAAAADwAAAGRycy9kb3ducmV2LnhtbESPQWsCMRSE7wX/Q3iCt5oorNXVKGqRam9Vwetj89xd&#10;3LwsSarbf98UhB6HmfmGWaw624g7+VA71jAaKhDEhTM1lxrOp93rFESIyAYbx6ThhwKslr2XBebG&#10;PfiL7sdYigThkKOGKsY2lzIUFVkMQ9cSJ+/qvMWYpC+l8fhIcNvIsVITabHmtFBhS9uKitvx22q4&#10;ntXh7RRpvdn6Wfb5ri6TvfrQetDv1nMQkbr4H36290ZDlmXwdyYdAbn8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O4sJcMAAADcAAAADwAAAAAAAAAAAAAAAACYAgAAZHJzL2Rv&#10;d25yZXYueG1sUEsFBgAAAAAEAAQA9QAAAIgDAAAAAA==&#10;" filled="f" strokeweight="1.5pt">
                        <v:textbox inset=",1mm"/>
                      </v:rect>
                      <v:group id="Группа 556" o:spid="_x0000_s1387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NdJLfFAAAA3AAA&#10;AA8AAAAAAAAAAAAAAAAAqgIAAGRycy9kb3ducmV2LnhtbFBLBQYAAAAABAAEAPoAAACcAwAAAAA=&#10;">
                        <v:group id="Группа 557" o:spid="_x0000_s1388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BGBLMUAAADcAAAADwAAAGRycy9kb3ducmV2LnhtbESPT2vCQBTE7wW/w/KE&#10;3uomllSJriKi4kEK/gHx9sg+k2D2bciuSfz23UKhx2FmfsPMl72pREuNKy0riEcRCOLM6pJzBZfz&#10;9mMKwnlkjZVlUvAiB8vF4G2OqbYdH6k9+VwECLsUFRTe16mULivIoBvZmjh4d9sY9EE2udQNdgFu&#10;KjmOoi9psOSwUGBN64Kyx+lpFOw67Faf8aY9PO7r1+2cfF8PMSn1PuxXMxCeev8f/mvvtYIkmcD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wRgSzFAAAA3AAA&#10;AA8AAAAAAAAAAAAAAAAAqgIAAGRycy9kb3ducmV2LnhtbFBLBQYAAAAABAAEAPoAAACcAwAAAAA=&#10;">
                          <v:line id="Line 76" o:spid="_x0000_s1389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2gVcEAAADcAAAADwAAAGRycy9kb3ducmV2LnhtbERPz2vCMBS+D/wfwhN2W1MLyqiNIoJg&#10;2Q6bE3Z9NK9NsXkpSbTdf78cBjt+fL+r/WwH8SAfescKVlkOgrhxuudOwfXr9PIKIkRkjYNjUvBD&#10;Afa7xVOFpXYTf9LjEjuRQjiUqMDEOJZShsaQxZC5kThxrfMWY4K+k9rjlMLtIIs830iLPacGgyMd&#10;DTW3y90qkPXb9OFPxbXt2vPovmvzvplmpZ6X82ELItIc/8V/7rNWsF6ntelMOgJy9w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EjaBVwQAAANwAAAAPAAAAAAAAAAAAAAAA&#10;AKECAABkcnMvZG93bnJldi54bWxQSwUGAAAAAAQABAD5AAAAjwMAAAAA&#10;" strokeweight="1.5pt"/>
                          <v:line id="Line 77" o:spid="_x0000_s1390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8EFzsMAAADcAAAADwAAAGRycy9kb3ducmV2LnhtbESPQWsCMRSE7wX/Q3hCbzWroLSrUUQQ&#10;FD1YK3h9bN5uFjcvS5K66783hYLHYWa+YRar3jbiTj7UjhWMRxkI4sLpmisFl5/txyeIEJE1No5J&#10;wYMCrJaDtwXm2nX8TfdzrESCcMhRgYmxzaUMhSGLYeRa4uSVzluMSfpKao9dgttGTrJsJi3WnBYM&#10;trQxVNzOv1aB3B+6k99OLmVV7lp33ZvjrOuVeh/26zmISH18hf/bO61gOv2CvzPpCMjl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vBBc7DAAAA3AAAAA8AAAAAAAAAAAAA&#10;AAAAoQIAAGRycy9kb3ducmV2LnhtbFBLBQYAAAAABAAEAPkAAACRAwAAAAA=&#10;" strokeweight="1.5pt"/>
                          <v:line id="Line 78" o:spid="_x0000_s1391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Jdm7sAAAADcAAAADwAAAGRycy9kb3ducmV2LnhtbERPTYvCMBC9L/gfwgje1lTBslSjiCAo&#10;7mFXBa9DM22KzaQk0dZ/bw4Le3y879VmsK14kg+NYwWzaQaCuHS64VrB9bL//AIRIrLG1jEpeFGA&#10;zXr0scJCu55/6XmOtUghHApUYGLsCilDachimLqOOHGV8xZjgr6W2mOfwm0r51mWS4sNpwaDHe0M&#10;lffzwyqQx1P/4/fza1VXh87djuY77welJuNhuwQRaYj/4j/3QStY5Gl+OpOOgFy/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SXZu7AAAAA3AAAAA8AAAAAAAAAAAAAAAAA&#10;oQIAAGRycy9kb3ducmV2LnhtbFBLBQYAAAAABAAEAPkAAACOAwAAAAA=&#10;" strokeweight="1.5pt"/>
                          <v:line id="Line 79" o:spid="_x0000_s1392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9vDdcMAAADcAAAADwAAAGRycy9kb3ducmV2LnhtbESPQYvCMBSE7wv+h/AEb2uqsGWpRhFB&#10;UNbDrgpeH81rU2xeShJt/fdmYWGPw8x8wyzXg23Fg3xoHCuYTTMQxKXTDdcKLufd+yeIEJE1to5J&#10;wZMCrFejtyUW2vX8Q49TrEWCcChQgYmxK6QMpSGLYeo64uRVzluMSfpaao99gttWzrMslxYbTgsG&#10;O9oaKm+nu1UgD1/9t9/NL1Vd7Tt3PZhj3g9KTcbDZgEi0hD/w3/tvVbwkc/g90w6AnL1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vbw3XDAAAA3AAAAA8AAAAAAAAAAAAA&#10;AAAAoQIAAGRycy9kb3ducmV2LnhtbFBLBQYAAAAABAAEAPkAAACRAwAAAAA=&#10;" strokeweight="1.5pt"/>
                        </v:group>
                        <v:line id="Line 92" o:spid="_x0000_s1393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wldAsQAAADcAAAADwAAAGRycy9kb3ducmV2LnhtbESPQWvCQBSE7wX/w/IEb3VjoKGkrlIK&#10;glIPrQpeH9mXbGj2bdhdTfz3bkHwOMzMN8xyPdpOXMmH1rGCxTwDQVw53XKj4HTcvL6DCBFZY+eY&#10;FNwowHo1eVliqd3Av3Q9xEYkCIcSFZgY+1LKUBmyGOauJ05e7bzFmKRvpPY4JLjtZJ5lhbTYclow&#10;2NOXoervcLEK5O57+PGb/FQ39bZ3553ZF8Oo1Gw6fn6AiDTGZ/jR3moFb0UO/2fSEZCrO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rCV0CxAAAANwAAAAPAAAAAAAAAAAA&#10;AAAAAKECAABkcnMvZG93bnJldi54bWxQSwUGAAAAAAQABAD5AAAAkgMAAAAA&#10;" strokeweight="1.5pt"/>
                      </v:group>
                    </v:group>
                    <v:group id="Группа 563" o:spid="_x0000_s1394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9Rk2SxgAAANwA&#10;AAAPAAAAAAAAAAAAAAAAAKoCAABkcnMvZG93bnJldi54bWxQSwUGAAAAAAQABAD6AAAAnQMAAAAA&#10;">
                      <v:group id="Группа 564" o:spid="_x0000_s1395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yr9Xm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96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euksQA&#10;AADcAAAADwAAAGRycy9kb3ducmV2LnhtbESP0WrCQBRE34X+w3ILfRHdWDDV6CoqFJRCoOoHXLPX&#10;JJi9G3ZXTf/eFQo+DjNzhpkvO9OIGzlfW1YwGiYgiAuray4VHA/fgwkIH5A1NpZJwR95WC7eenPM&#10;tL3zL932oRQRwj5DBVUIbSalLyoy6Ie2JY7e2TqDIUpXSu3wHuGmkZ9JkkqDNceFClvaVFRc9lej&#10;APMwHV3cel32r4c8T3enr6P+UerjvVvNQATqwiv8395qBeN0DM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KHrpL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5D4516" w:rsidRDefault="005D4516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97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Uw5cUA&#10;AADcAAAADwAAAGRycy9kb3ducmV2LnhtbESP0WrCQBRE34X+w3ILfZFmY8G0TbNKLRQsQsDoB9xm&#10;b5Ng9m7YXTX+vVsQfBxm5gxTLEfTixM531lWMEtSEMS11R03Cva77+c3ED4ga+wtk4ILeVguHiYF&#10;5tqeeUunKjQiQtjnqKANYcil9HVLBn1iB+Lo/VlnMETpGqkdniPc9PIlTTNpsOO40OJAXy3Vh+po&#10;FGAZ3mcHt1o10+OuLLOf39e93ij19Dh+foAINIZ7+NZeawXzLIP/M/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VTDl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5D4516" w:rsidRDefault="005D4516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398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mVfsUA&#10;AADcAAAADwAAAGRycy9kb3ducmV2LnhtbESP3WrCQBSE7wu+w3IKvSl1Y8HERlfRQqEiBPx5gGP2&#10;NAlmz4bdVdO3dwXBy2FmvmFmi9604kLON5YVjIYJCOLS6oYrBYf9z8cEhA/IGlvLpOCfPCzmg5cZ&#10;5tpeeUuXXahEhLDPUUEdQpdL6cuaDPqh7Yij92edwRClq6R2eI1w08rPJEmlwYbjQo0dfddUnnZn&#10;owCL8DU6udWqej/viyJdH7OD3ij19tovpyAC9eEZfrR/tYJxmsH9TDwCcn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GZV+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5D4516" w:rsidRDefault="005D4516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99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YBDMMA&#10;AADcAAAADwAAAGRycy9kb3ducmV2LnhtbERP3WrCMBS+H+wdwhnsZtjUgd2sRpmDgWNQUPsAx+as&#10;LTYnJUlrfXtzMdjlx/e/3k6mEyM531pWME9SEMSV1S3XCsrT1+wdhA/IGjvLpOBGHrabx4c15tpe&#10;+UDjMdQihrDPUUETQp9L6auGDPrE9sSR+7XOYIjQ1VI7vMZw08nXNM2kwZZjQ4M9fTZUXY6DUYBF&#10;WM4vbrerX4ZTUWTf57dS/yj1/DR9rEAEmsK/+M+91woWWVwbz8QjID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IYBDM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5D4516" w:rsidRDefault="005D4516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400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qkl8UA&#10;AADcAAAADwAAAGRycy9kb3ducmV2LnhtbESP3WrCQBSE7wu+w3IEb4puLDRqdBUtCJZCwJ8HOGaP&#10;STB7NuyuGt++Wyh4OczMN8xi1ZlG3Mn52rKC8SgBQVxYXXOp4HTcDqcgfEDW2FgmBU/ysFr23haY&#10;afvgPd0PoRQRwj5DBVUIbSalLyoy6Ee2JY7exTqDIUpXSu3wEeGmkR9JkkqDNceFClv6qqi4Hm5G&#10;AeZhNr66zaZ8vx3zPP0+T076R6lBv1vPQQTqwiv8395pBZ/pDP7OxCM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yqSX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5D4516" w:rsidRDefault="005D4516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70" o:spid="_x0000_s1401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E1FOMMAAADcAAAADwAAAGRycy9kb3ducmV2LnhtbERPTWvCQBC9F/wPywi9&#10;1U0UW4luQpBaepBCVRBvQ3ZMQrKzIbtN4r/vHgo9Pt73LptMKwbqXW1ZQbyIQBAXVtdcKricDy8b&#10;EM4ja2wtk4IHOcjS2dMOE21H/qbh5EsRQtglqKDyvkukdEVFBt3CdsSBu9veoA+wL6XucQzhppXL&#10;KHqVBmsODRV2tK+oaE4/RsHHiGO+it+HY3PfP27n9df1GJNSz/Mp34LwNPl/8Z/7UytYv4X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ITUU4wwAAANwAAAAP&#10;AAAAAAAAAAAAAAAAAKoCAABkcnMvZG93bnJldi54bWxQSwUGAAAAAAQABAD6AAAAmgMAAAAA&#10;">
                        <v:shape id="Text Box 87" o:spid="_x0000_s1402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c4cMUA&#10;AADcAAAADwAAAGRycy9kb3ducmV2LnhtbESPQWsCMRSE7wX/Q3hCbzWraC1bo4hQES+l6qHHx+Y1&#10;Wdy87G7SdeuvbwTB4zAz3zCLVe8q0VEbSs8KxqMMBHHhdclGwen48fIGIkRkjZVnUvBHAVbLwdMC&#10;c+0v/EXdIRqRIBxyVGBjrHMpQ2HJYRj5mjh5P751GJNsjdQtXhLcVXKSZa/SYclpwWJNG0vF+fDr&#10;FDS2n85M81mdu/3VrO12F5rTt1LPw379DiJSHx/he3unFczmY7idSUdAL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pzhw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403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WmB8UA&#10;AADcAAAADwAAAGRycy9kb3ducmV2LnhtbESPT2sCMRTE74V+h/AKvdVspWrZGkUKFvEi/jn0+Ni8&#10;Joubl91NXLd+eiMIHoeZ+Q0znfeuEh21ofSs4H2QgSAuvC7ZKDjsl2+fIEJE1lh5JgX/FGA+e36a&#10;Yq79mbfU7aIRCcIhRwU2xjqXMhSWHIaBr4mT9+dbhzHJ1kjd4jnBXSWHWTaWDktOCxZr+rZUHHcn&#10;p6Cx/cfINJvq2K0vZmF/VqE5/Cr1+tIvvkBE6uMjfG+vtILRZAi3M+kIyN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daYH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404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kDnMYA&#10;AADcAAAADwAAAGRycy9kb3ducmV2LnhtbESPT2sCMRTE70K/Q3iF3jRbW23ZGkUEi3gp/jn0+Ni8&#10;Joubl91NXLf99KYgeBxm5jfMbNG7SnTUhtKzgudRBoK48Lpko+B4WA/fQYSIrLHyTAp+KcBi/jCY&#10;Ya79hXfU7aMRCcIhRwU2xjqXMhSWHIaRr4mT9+NbhzHJ1kjd4iXBXSXHWTaVDktOCxZrWlkqTvuz&#10;U9DY/nVimq/q1G3/zNJ+bkJz/Fbq6bFffoCI1Md7+NbeaAWTtxf4P5OOgJx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zkDnM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405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Cb6MUA&#10;AADcAAAADwAAAGRycy9kb3ducmV2LnhtbESPS2vDMBCE74X+B7GF3hq5IS+cKCEUUkIvIY9Djou1&#10;kUyslW2pjttfHxUKOQ4z8w2zWPWuEh21ofSs4H2QgSAuvC7ZKDgdN28zECEia6w8k4IfCrBaPj8t&#10;MNf+xnvqDtGIBOGQowIbY51LGQpLDsPA18TJu/jWYUyyNVK3eEtwV8lhlk2kw5LTgsWaPiwV18O3&#10;U9DYfjQ2za66dl+/Zm0/t6E5nZV6fenXcxCR+vgI/7e3WsF4OoK/M+kI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0Jvo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406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5w+c8UA&#10;AADcAAAADwAAAGRycy9kb3ducmV2LnhtbESPQWsCMRSE70L/Q3gFb5qtuLZsjSKCIr0UrYceH5vX&#10;ZHHzsruJ69pf3xQKPQ4z8w2zXA+uFj11ofKs4GmagSAuva7YKDh/7CYvIEJE1lh7JgV3CrBePYyW&#10;WGh/4yP1p2hEgnAoUIGNsSmkDKUlh2HqG+LkffnOYUyyM1J3eEtwV8tZli2kw4rTgsWGtpbKy+nq&#10;FLR2mOemfa8v/du32dj9IbTnT6XGj8PmFUSkIf6H/9oHrSB/zuH3TDoC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nD5z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407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4nuMsMA&#10;AADcAAAADwAAAGRycy9kb3ducmV2LnhtbESPQWsCMRSE74L/IbxCb5pUcG1Xo6ilVL1VhV4fm+fu&#10;4uZlSaJu/30jCB6HmfmGmS0624gr+VA71vA2VCCIC2dqLjUcD1+DdxAhIhtsHJOGPwqwmPd7M8yN&#10;u/EPXfexFAnCIUcNVYxtLmUoKrIYhq4lTt7JeYsxSV9K4/GW4LaRI6UyabHmtFBhS+uKivP+YjWc&#10;jmo7OURartb+Y7z7VL/ZRn1r/frSLacgInXxGX60N0bDeJLB/Uw6AnL+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4nuMsMAAADcAAAADwAAAAAAAAAAAAAAAACYAgAAZHJzL2Rv&#10;d25yZXYueG1sUEsFBgAAAAAEAAQA9QAAAIgDAAAAAA==&#10;" filled="f" strokeweight="1.5pt">
                    <v:textbox inset=",1mm"/>
                  </v:rect>
                </v:group>
                <v:group id="Группа 577" o:spid="_x0000_s1408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6TdTMYAAADcAAAADwAAAGRycy9kb3ducmV2LnhtbESPT2vCQBTE7wW/w/IK&#10;3uomSqqkriJSpQcpNBFKb4/sMwlm34bsNn++fbdQ6HGYmd8w2/1oGtFT52rLCuJFBIK4sLrmUsE1&#10;Pz1tQDiPrLGxTAomcrDfzR62mGo78Af1mS9FgLBLUUHlfZtK6YqKDLqFbYmDd7OdQR9kV0rd4RDg&#10;ppHLKHqWBmsOCxW2dKyouGffRsF5wOGwil/7y/12nL7y5P3zEpNS88fx8ALC0+j/w3/tN60gWa/h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pN1MxgAAANwA&#10;AAAPAAAAAAAAAAAAAAAAAKoCAABkcnMvZG93bnJldi54bWxQSwUGAAAAAAQABAD6AAAAnQMAAAAA&#10;">
                  <v:group id="Группа 578" o:spid="_x0000_s1409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jtJPsMAAADcAAAADwAAAGRycy9kb3ducmV2LnhtbERPTWvCQBC9F/wPywi9&#10;1U0UW4luQpBaepBCVRBvQ3ZMQrKzIbtN4r/vHgo9Pt73LptMKwbqXW1ZQbyIQBAXVtdcKricDy8b&#10;EM4ja2wtk4IHOcjS2dMOE21H/qbh5EsRQtglqKDyvkukdEVFBt3CdsSBu9veoA+wL6XucQzhppXL&#10;KHqVBmsODRV2tK+oaE4/RsHHiGO+it+HY3PfP27n9df1GJNSz/Mp34LwNPl/8Z/7UytYv4W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2O0k+wwAAANwAAAAP&#10;AAAAAAAAAAAAAAAAAKoCAABkcnMvZG93bnJldi54bWxQSwUGAAAAAAQABAD6AAAAmgMAAAAA&#10;">
                    <v:line id="Line 102" o:spid="_x0000_s1410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xu4NsgAAADcAAAADwAAAGRycy9kb3ducmV2LnhtbESPT0vDQBTE74LfYXmCF2k3TbGtsdtS&#10;bQvirX+geHtkX7LB7Ns0uzaxn94VBI/DzPyGmS97W4sLtb5yrGA0TEAQ505XXCo4HraDGQgfkDXW&#10;jknBN3lYLm5v5php1/GOLvtQighhn6ECE0KTSelzQxb90DXE0StcazFE2ZZSt9hFuK1lmiQTabHi&#10;uGCwoVdD+ef+yyoYFx+bh/N4PUrTKnkvzLXLX06lUvd3/eoZRKA+/If/2m9aweP0CX7PxCMgFz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oxu4NsgAAADcAAAADwAAAAAA&#10;AAAAAAAAAAChAgAAZHJzL2Rvd25yZXYueG1sUEsFBgAAAAAEAAQA+QAAAJYDAAAAAA==&#10;" strokeweight="1.5pt">
                      <v:stroke startarrowwidth="narrow" startarrowlength="short" endarrowwidth="narrow" endarrowlength="short"/>
                    </v:line>
                    <v:line id="Line 112" o:spid="_x0000_s1411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aTVd8MAAADcAAAADwAAAGRycy9kb3ducmV2LnhtbERPTWvCQBC9C/0Pywheim4qdCvRVYpQ&#10;KBQKVYvXMTsmwexsmh019td3DwWPj/e9WPW+URfqYh3YwtMkA0VcBFdzaWG3fRvPQEVBdtgEJgs3&#10;irBaPgwWmLtw5S+6bKRUKYRjjhYqkTbXOhYVeYyT0BIn7hg6j5JgV2rX4TWF+0ZPs8xojzWnhgpb&#10;WldUnDZnb+Ebf0u5fRweP0/GyG7/Y87rF2PtaNi/zkEJ9XIX/7vfnYXnWZqf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mk1Xf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3" o:spid="_x0000_s1412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uhw7MYAAADcAAAADwAAAGRycy9kb3ducmV2LnhtbESPX2vCQBDE3wv9DscWfCn1YsGrpJ5S&#10;hEJBEPxT+rrNbZNgbi/NrRr99J5Q6OMwM79hpvPeN+pIXawDWxgNM1DERXA1lxZ22/enCagoyA6b&#10;wGThTBHms/u7KeYunHhNx42UKkE45mihEmlzrWNRkcc4DC1x8n5C51GS7ErtOjwluG/0c5YZ7bHm&#10;tFBhS4uKiv3m4C184qWU8/L7cbU3RnZfv+aweDHWDh76t1dQQr38h//aH87CeDKC25l0BPTsC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bocOz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413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S/JmcMAAADcAAAADwAAAGRycy9kb3ducmV2LnhtbESP3YrCMBSE74V9h3AWvNNUQa3VKN1l&#10;FUEQ/MHrQ3O2LduclCZr69sbQfBymPlmmOW6M5W4UeNKywpGwwgEcWZ1ybmCy3kziEE4j6yxskwK&#10;7uRgvfroLTHRtuUj3U4+F6GEXYIKCu/rREqXFWTQDW1NHLxf2xj0QTa51A22odxUchxFU2mw5LBQ&#10;YE3fBWV/p3+jYGK+Zvv2vJ1P05+ZIX8dxYd0o1T/s0sXIDx1/h1+0TsduHgMzzPhCMjV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EvyZnDAAAA3AAAAA8AAAAAAAAAAAAA&#10;AAAAoQIAAGRycy9kb3ducmV2LnhtbFBLBQYAAAAABAAEAPkAAACRAwAAAAA=&#10;" strokecolor="windowText" strokeweight="1.5pt"/>
                    <v:line id="Line 98" o:spid="_x0000_s1414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yb/+8cAAADcAAAADwAAAGRycy9kb3ducmV2LnhtbESPzWrDMBCE74W+g9hALqWRY5MS3Cih&#10;zQ+U3pIWSm+LtbZMrJVrKbGTp68KgR6HmfmGWawG24gzdb52rGA6SUAQF07XXCn4/Ng9zkH4gKyx&#10;cUwKLuRhtby/W2CuXc97Oh9CJSKEfY4KTAhtLqUvDFn0E9cSR690ncUQZVdJ3WEf4baRaZI8SYs1&#10;xwWDLa0NFcfDySrIyu/tw0+2maZpnbyX5toXr1+VUuPR8PIMItAQ/sO39ptWMJtn8HcmHgG5/A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3Jv/7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99" o:spid="_x0000_s1415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p/TdMYAAADcAAAADwAAAGRycy9kb3ducmV2LnhtbESPUWvCQBCE3wv9D8cW+lL00mJPST2l&#10;CIWCINQqvm5z2ySY20tzq0Z/fa8g9HGYmW+Y6bz3jTpSF+vAFh6HGSjiIriaSwubz7fBBFQUZIdN&#10;YLJwpgjz2e3NFHMXTvxBx7WUKkE45mihEmlzrWNRkcc4DC1x8r5D51GS7ErtOjwluG/0U5YZ7bHm&#10;tFBhS4uKiv364C1s8VLKefn1sNobI5vdjzksxsba+7v+9QWUUC//4Wv73Vl4nozg70w6Anr2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af03T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416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dN278YAAADcAAAADwAAAGRycy9kb3ducmV2LnhtbESPUWvCQBCE3wv9D8cKfSn10oJXiZ5S&#10;BEEQhKqlr2tuTYK5vTS3auyv7xUKfRxm5htmOu99oy7UxTqwhedhBoq4CK7m0sJ+t3wag4qC7LAJ&#10;TBZuFGE+u7+bYu7Cld/pspVSJQjHHC1UIm2udSwq8hiHoSVO3jF0HiXJrtSuw2uC+0a/ZJnRHmtO&#10;CxW2tKioOG3P3sIHfpdyWx8eNydjZP/5Zc6LV2Ptw6B/m4AS6uU//NdeOQuj8Qh+z6QjoGc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nTdu/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417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1FcY8YAAADcAAAADwAAAGRycy9kb3ducmV2LnhtbESPQWvCQBSE74X+h+UJXopujCiSukrV&#10;FkpvVUF6e2RfssHs25hdTdpf3y0IPQ4z8w2zXPe2FjdqfeVYwWScgCDOna64VHA8vI0WIHxA1lg7&#10;JgXf5GG9enxYYqZdx59024dSRAj7DBWYEJpMSp8bsujHriGOXuFaiyHKtpS6xS7CbS3TJJlLixXH&#10;BYMNbQ3l5/3VKpgWX69Pl+lukqZV8lGYny7fnEqlhoP+5RlEoD78h+/td61gtpjD35l4BOTqF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dRXGP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418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G5lTcQAAADcAAAADwAAAGRycy9kb3ducmV2LnhtbESPT4vCMBTE74LfITxhb5q6sP6pRpEF&#10;YQ97sQrq7dE822rz0jZR67c3guBxmJnfMPNla0pxo8YVlhUMBxEI4tTqgjMFu+26PwHhPLLG0jIp&#10;eJCD5aLbmWOs7Z03dEt8JgKEXYwKcu+rWEqX5mTQDWxFHLyTbQz6IJtM6gbvAW5K+R1FI2mw4LCQ&#10;Y0W/OaWX5GoCZTearqf7urieh3VyOFb1YfuPSn312tUMhKfWf8Lv9p9W8DMZw+tMOAJy8QQ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0bmVN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33" o:spid="_x0000_s1419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9LZccMAAADcAAAADwAAAGRycy9kb3ducmV2LnhtbERPTWvCQBC9C/0Pywheim4qdCvRVYpQ&#10;KBQKVYvXMTsmwexsmh019td3DwWPj/e9WPW+URfqYh3YwtMkA0VcBFdzaWG3fRvPQEVBdtgEJgs3&#10;irBaPgwWmLtw5S+6bKRUKYRjjhYqkTbXOhYVeYyT0BIn7hg6j5JgV2rX4TWF+0ZPs8xojzWnhgpb&#10;WldUnDZnb+Ebf0u5fRweP0/GyG7/Y87rF2PtaNi/zkEJ9XIX/7vfnYXnWVqb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fS2XH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</v:group>
                  <v:group id="Группа 589" o:spid="_x0000_s1420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KKcgsYAAADcAAAADwAAAGRycy9kb3ducmV2LnhtbESPT2vCQBTE7wW/w/IK&#10;3uomSoqmriJSpQcpNBFKb4/sMwlm34bsNn++fbdQ6HGYmd8w2/1oGtFT52rLCuJFBIK4sLrmUsE1&#10;Pz2tQTiPrLGxTAomcrDfzR62mGo78Af1mS9FgLBLUUHlfZtK6YqKDLqFbYmDd7OdQR9kV0rd4RDg&#10;ppHLKHqWBmsOCxW2dKyouGffRsF5wOGwil/7y/12nL7y5P3zEpNS88fx8ALC0+j/w3/tN60gWW/g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sopyCxgAAANwA&#10;AAAPAAAAAAAAAAAAAAAAAKoCAABkcnMvZG93bnJldi54bWxQSwUGAAAAAAQABAD6AAAAnQMAAAAA&#10;">
                    <v:group id="Группа 590" o:spid="_x0000_s1421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EGjwsMAAADcAAAADwAAAGRycy9kb3ducmV2LnhtbERPTWvCQBC9F/wPywi9&#10;1U0US41uQpBaepBCVRBvQ3ZMQrKzIbtN4r/vHgo9Pt73LptMKwbqXW1ZQbyIQBAXVtdcKricDy9v&#10;IJxH1thaJgUPcpCls6cdJtqO/E3DyZcihLBLUEHlfZdI6YqKDLqF7YgDd7e9QR9gX0rd4xjCTSuX&#10;UfQqDdYcGirsaF9R0Zx+jIKPEcd8Fb8Px+a+f9zO66/rMSalnudTvgXhafL/4j/3p1aw3oT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4QaPCwwAAANwAAAAP&#10;AAAAAAAAAAAAAAAAAKoCAABkcnMvZG93bnJldi54bWxQSwUGAAAAAAQABAD6AAAAmgMAAAAA&#10;">
                      <v:rect id="Rectangle 123" o:spid="_x0000_s1422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6HZv8cA&#10;AADcAAAADwAAAGRycy9kb3ducmV2LnhtbESPT2vCQBTE74V+h+UVvEjdKBg0zUZswT+Hgqilvb5m&#10;X5PQ7NuQXU3007sFocdhZn7DpIve1OJMrassKxiPIhDEudUVFwo+jqvnGQjnkTXWlknBhRwssseH&#10;FBNtO97T+eALESDsElRQet8kUrq8JINuZBvi4P3Y1qAPsi2kbrELcFPLSRTF0mDFYaHEht5Kyn8P&#10;J6PAnJbv89fvjZ8Ou/UxvsZr/Np9KjV46pcvIDz1/j98b2+1gul8DH9nwhGQ2Q0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Oh2b/HAAAA3AAAAA8AAAAAAAAAAAAAAAAAmAIAAGRy&#10;cy9kb3ducmV2LnhtbFBLBQYAAAAABAAEAPUAAACMAwAAAAA=&#10;" filled="f" stroked="f">
                        <v:textbox inset="1pt,.4mm,1pt,1pt">
                          <w:txbxContent>
                            <w:p w:rsidR="005D4516" w:rsidRPr="00CB1016" w:rsidRDefault="005D4516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423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NHyMcA&#10;AADcAAAADwAAAGRycy9kb3ducmV2LnhtbESPT2vCQBTE7wW/w/IKvRTdKBg0ZiNaqO2hIP5Br8/s&#10;axLMvg3Z1aT99N1CocdhZn7DpMve1OJOrassKxiPIhDEudUVFwqOh9fhDITzyBpry6Tgixwss8FD&#10;iom2He/ovveFCBB2CSoovW8SKV1ekkE3sg1x8D5ta9AH2RZSt9gFuKnlJIpiabDisFBiQy8l5df9&#10;zSgwt9XHfH1589PnbnOIv+MNnrcnpZ4e+9UChKfe/4f/2u9awXQ+gd8z4QjI7A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NzR8jHAAAA3AAAAA8AAAAAAAAAAAAAAAAAmAIAAGRy&#10;cy9kb3ducmV2LnhtbFBLBQYAAAAABAAEAPUAAACMAwAAAAA=&#10;" filled="f" stroked="f">
                        <v:textbox inset="1pt,.4mm,1pt,1pt">
                          <w:txbxContent>
                            <w:p w:rsidR="005D4516" w:rsidRPr="005374BE" w:rsidRDefault="005D4516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543DFC">
                                <w:rPr>
                                  <w:noProof/>
                                  <w:lang w:val="en-US"/>
                                </w:rPr>
                                <w:t>9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424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/iU8cA&#10;AADcAAAADwAAAGRycy9kb3ducmV2LnhtbESPQWvCQBSE70L/w/IEL0U3VQw1dRUraHsQpCp6fc0+&#10;k9Ds25BdTdpf7xYEj8PMfMNM560pxZVqV1hW8DKIQBCnVhecKTjsV/1XEM4jaywtk4JfcjCfPXWm&#10;mGjb8Bdddz4TAcIuQQW591UipUtzMugGtiIO3tnWBn2QdSZ1jU2Am1IOoyiWBgsOCzlWtMwp/dld&#10;jAJzWWwm798ffvzcrPfxX7zG0/aoVK/bLt5AeGr9I3xvf2oF48kI/s+EIyB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w/4lPHAAAA3AAAAA8AAAAAAAAAAAAAAAAAmAIAAGRy&#10;cy9kb3ducmV2LnhtbFBLBQYAAAAABAAEAPUAAACMAwAAAAA=&#10;" filled="f" stroked="f">
                        <v:textbox inset="1pt,.4mm,1pt,1pt">
                          <w:txbxContent>
                            <w:p w:rsidR="005D4516" w:rsidRDefault="005D4516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543DFC">
                                <w:t>A.B.XXX.XX.XX.X-X.X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594" o:spid="_x0000_s1425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3qlwcYAAADcAAAADwAAAGRycy9kb3ducmV2LnhtbESPQWvCQBSE7wX/w/IE&#10;b3UTNWKjq4jY0kMoVAult0f2mQSzb0N2TeK/dwuFHoeZ+YbZ7AZTi45aV1lWEE8jEMS51RUXCr7O&#10;r88rEM4ja6wtk4I7OdhtR08bTLXt+ZO6ky9EgLBLUUHpfZNK6fKSDLqpbYiDd7GtQR9kW0jdYh/g&#10;ppazKFpKgxWHhRIbOpSUX083o+Ctx34/j49ddr0c7j/n5OM7i0mpyXjYr0F4Gvx/+K/9rhUkLw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HeqXBxgAAANwA&#10;AAAPAAAAAAAAAAAAAAAAAKoCAABkcnMvZG93bnJldi54bWxQSwUGAAAAAAQABAD6AAAAnQMAAAAA&#10;">
                      <v:rect id="Rectangle 119" o:spid="_x0000_s1426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8WjsYA&#10;AADcAAAADwAAAGRycy9kb3ducmV2LnhtbESPT2vCQBTE74V+h+UVvJS6seCfxGxErJreiraX3h7Z&#10;5yaYfRuyq6bfvisUehxm5jdMvhpsK67U+8axgsk4AUFcOd2wUfD1uXtZgPABWWPrmBT8kIdV8fiQ&#10;Y6bdjQ90PQYjIoR9hgrqELpMSl/VZNGPXUccvZPrLYYoeyN1j7cIt618TZKZtNhwXKixo01N1fl4&#10;sQrmb+tn+vh2p7BN92lpDuU+NaVSo6dhvQQRaAj/4b/2u1YwTadwPxOPgCx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I8WjsYAAADcAAAADwAAAAAAAAAAAAAAAACYAgAAZHJz&#10;L2Rvd25yZXYueG1sUEsFBgAAAAAEAAQA9QAAAIsDAAAAAA==&#10;" filled="f" stroked="f">
                        <v:textbox inset="0,0,0,0">
                          <w:txbxContent>
                            <w:p w:rsidR="005D4516" w:rsidRPr="00945CCC" w:rsidRDefault="005D4516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427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2I+cUA&#10;AADcAAAADwAAAGRycy9kb3ducmV2LnhtbESPQWvCQBSE74X+h+UVvJS6sVA1MRsRq6a3ou2lt0f2&#10;uQlm34bsqum/d4VCj8PMfMPky8G24kK9bxwrmIwTEMSV0w0bBd9f25c5CB+QNbaOScEveVgWjw85&#10;ZtpdeU+XQzAiQthnqKAOocuk9FVNFv3YdcTRO7reYoiyN1L3eI1w28rXJJlKiw3HhRo7WtdUnQ5n&#10;q2D2vnqmzx93DJt0l5ZmX+5SUyo1ehpWCxCBhvAf/mt/aAVv6RT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XYj5xQAAANwAAAAPAAAAAAAAAAAAAAAAAJgCAABkcnMv&#10;ZG93bnJldi54bWxQSwUGAAAAAAQABAD1AAAAigMAAAAA&#10;" filled="f" stroked="f">
                        <v:textbox inset="0,0,0,0">
                          <w:txbxContent>
                            <w:p w:rsidR="005D4516" w:rsidRDefault="005D4516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428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EtYsYA&#10;AADcAAAADwAAAGRycy9kb3ducmV2LnhtbESPT2vCQBTE74V+h+UVvEjdVLA2MatIq6a34p+Lt0f2&#10;ZROafRuyq6bfvlsQehxm5jdMvhpsK67U+8axgpdJAoK4dLpho+B03D6/gfABWWPrmBT8kIfV8vEh&#10;x0y7G+/peghGRAj7DBXUIXSZlL6syaKfuI44epXrLYYoeyN1j7cIt62cJsmrtNhwXKixo/eayu/D&#10;xSqYf6zH9HV2Vdiku7Qw+2KXmkKp0dOwXoAINIT/8L39qRXM0j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xEtYsYAAADcAAAADwAAAAAAAAAAAAAAAACYAgAAZHJz&#10;L2Rvd25yZXYueG1sUEsFBgAAAAAEAAQA9QAAAIsDAAAAAA==&#10;" filled="f" stroked="f">
                        <v:textbox inset="0,0,0,0">
                          <w:txbxContent>
                            <w:p w:rsidR="005D4516" w:rsidRPr="005E4A3B" w:rsidRDefault="005D4516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429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65EMIA&#10;AADcAAAADwAAAGRycy9kb3ducmV2LnhtbERPu27CMBTdK/EP1kXqUoEDEoUEDELQkm4Vj4XtKr44&#10;EfF1FLsQ/h4PSB2Pznux6mwtbtT6yrGC0TABQVw4XbFRcDp+D2YgfEDWWDsmBQ/ysFr23haYaXfn&#10;Pd0OwYgYwj5DBWUITSalL0qy6IeuIY7cxbUWQ4StkbrFewy3tRwnyae0WHFsKLGhTUnF9fBnFUy3&#10;6w/6PbtL+Ep3aW72+S41uVLv/W49BxGoC//il/tHK5ikcW08E4+AX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jrkQwgAAANwAAAAPAAAAAAAAAAAAAAAAAJgCAABkcnMvZG93&#10;bnJldi54bWxQSwUGAAAAAAQABAD1AAAAhwMAAAAA&#10;" filled="f" stroked="f">
                        <v:textbox inset="0,0,0,0">
                          <w:txbxContent>
                            <w:p w:rsidR="005D4516" w:rsidRPr="000411E6" w:rsidRDefault="005D4516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430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Ici8UA&#10;AADcAAAADwAAAGRycy9kb3ducmV2LnhtbESPT2sCMRTE7wW/Q3iFXopmLVTN1iiiretN/HPp7bF5&#10;ZpduXpZNqttv3wiFHoeZ+Q0zX/auEVfqQu1Zw3iUgSAuvanZajifPoYzECEiG2w8k4YfCrBcDB7m&#10;mBt/4wNdj9GKBOGQo4YqxjaXMpQVOQwj3xIn7+I7hzHJzkrT4S3BXSNfsmwiHdacFipsaV1R+XX8&#10;dhqmm9Uz7T/9Jb6rrSrsodgqW2j99Niv3kBE6uN/+K+9MxpelYL7mXQE5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whyLxQAAANwAAAAPAAAAAAAAAAAAAAAAAJgCAABkcnMv&#10;ZG93bnJldi54bWxQSwUGAAAAAAQABAD1AAAAigMAAAAA&#10;" filled="f" stroked="f">
                        <v:textbox inset="0,0,0,0">
                          <w:txbxContent>
                            <w:p w:rsidR="005D4516" w:rsidRPr="005E4A3B" w:rsidRDefault="005D4516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431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9dB7cIA&#10;AADcAAAADwAAAGRycy9kb3ducmV2LnhtbERPPW/CMBDdkfofrKvEgorTDqFJMQi1JWGroCxsp/hw&#10;osbnKHaT8O/xUKnj0/tebyfbioF63zhW8LxMQBBXTjdsFJy/90+vIHxA1tg6JgU38rDdPMzWmGs3&#10;8pGGUzAihrDPUUEdQpdL6auaLPql64gjd3W9xRBhb6TucYzhtpUvSZJKiw3Hhho7eq+p+jn9WgWr&#10;j92Cvi7uGj6zIivNsSwyUyo1f5x2byACTeFf/Oc+aAVpEufHM/EIyM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10HtwgAAANwAAAAPAAAAAAAAAAAAAAAAAJgCAABkcnMvZG93&#10;bnJldi54bWxQSwUGAAAAAAQABAD1AAAAhwMAAAAA&#10;" filled="f" stroked="f">
                        <v:textbox inset="0,0,0,0">
                          <w:txbxContent>
                            <w:p w:rsidR="005D4516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432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JvkdsQA&#10;AADcAAAADwAAAGRycy9kb3ducmV2LnhtbESPQWvCQBSE74X+h+UVvEjd6EFNdBVp1fQmWi/eHtnn&#10;Jph9G7Krxn/vCoUeh5n5hpkvO1uLG7W+cqxgOEhAEBdOV2wUHH83n1MQPiBrrB2Tggd5WC7e3+aY&#10;aXfnPd0OwYgIYZ+hgjKEJpPSFyVZ9APXEEfv7FqLIcrWSN3iPcJtLUdJMpYWK44LJTb0VVJxOVyt&#10;gsn3qk+7kzuHdbpNc7PPt6nJlep9dKsZiEBd+A//tX+0gnEyhNeZeATk4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Cb5HbEAAAA3AAAAA8AAAAAAAAAAAAAAAAAmAIAAGRycy9k&#10;b3ducmV2LnhtbFBLBQYAAAAABAAEAPUAAACJAwAAAAA=&#10;" filled="f" stroked="f">
                        <v:textbox inset="0,0,0,0">
                          <w:txbxContent>
                            <w:p w:rsidR="005D4516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433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l6AcYA&#10;AADcAAAADwAAAGRycy9kb3ducmV2LnhtbESPzW7CMBCE70i8g7VIvVTglANtQgxC/SG9VQEu3Fbx&#10;xomI11HsQvr2daVKHEcz840m3462E1cafOtYwdMiAUFcOd2yUXA6fsxfQPiArLFzTAp+yMN2M53k&#10;mGl345Kuh2BEhLDPUEETQp9J6auGLPqF64mjV7vBYohyMFIPeItw28llkqykxZbjQoM9vTZUXQ7f&#10;VsHz2+6Rvs6uDu/pPi1MWexTUyj1MBt3axCBxnAP/7c/tYJVsoS/M/EIy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El6AcYAAADcAAAADwAAAAAAAAAAAAAAAACYAgAAZHJz&#10;L2Rvd25yZXYueG1sUEsFBgAAAAAEAAQA9QAAAIsDAAAAAA==&#10;" filled="f" stroked="f">
                        <v:textbox inset="0,0,0,0">
                          <w:txbxContent>
                            <w:p w:rsidR="005D4516" w:rsidRPr="00945CCC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434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XfmsUA&#10;AADcAAAADwAAAGRycy9kb3ducmV2LnhtbESPT2vCQBTE74LfYXlCL6KbKtg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Bd+axQAAANwAAAAPAAAAAAAAAAAAAAAAAJgCAABkcnMv&#10;ZG93bnJldi54bWxQSwUGAAAAAAQABAD1AAAAigMAAAAA&#10;" filled="f" stroked="f">
                        <v:textbox inset="0,0,0,0">
                          <w:txbxContent>
                            <w:p w:rsidR="005D4516" w:rsidRPr="00945CCC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435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OxH7sUA&#10;AADcAAAADwAAAGRycy9kb3ducmV2LnhtbESPT2vCQBTE74LfYXlCL6Kbitg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7EfuxQAAANwAAAAPAAAAAAAAAAAAAAAAAJgCAABkcnMv&#10;ZG93bnJldi54bWxQSwUGAAAAAAQABAD1AAAAigMAAAAA&#10;" filled="f" stroked="f">
                        <v:textbox inset="0,0,0,0">
                          <w:txbxContent>
                            <w:p w:rsidR="005D4516" w:rsidRPr="005E4A3B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436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6DidcUA&#10;AADcAAAADwAAAGRycy9kb3ducmV2LnhtbESPT2vCQBTE74LfYXlCL6KbCto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oOJ1xQAAANwAAAAPAAAAAAAAAAAAAAAAAJgCAABkcnMv&#10;ZG93bnJldi54bWxQSwUGAAAAAAQABAD1AAAAigMAAAAA&#10;" filled="f" stroked="f">
                        <v:textbox inset="0,0,0,0">
                          <w:txbxContent>
                            <w:p w:rsidR="005D4516" w:rsidRPr="005E4A3B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437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3J8AsUA&#10;AADcAAAADwAAAGRycy9kb3ducmV2LnhtbESPQWvCQBSE74L/YXkFL1I3eohNdBXR1vQm2l68PbLP&#10;TWj2bchuNf33rlDwOMzMN8xy3dtGXKnztWMF00kCgrh0umaj4Pvr4/UNhA/IGhvHpOCPPKxXw8ES&#10;c+1ufKTrKRgRIexzVFCF0OZS+rIii37iWuLoXVxnMUTZGak7vEW4beQsSVJpsea4UGFL24rKn9Ov&#10;VTDfbcZ0OLtLeM/2WWGOxT4zhVKjl36zABGoD8/wf/tTK0iTFB5n4hGQq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cnwCxQAAANwAAAAPAAAAAAAAAAAAAAAAAJgCAABkcnMv&#10;ZG93bnJldi54bWxQSwUGAAAAAAQABAD1AAAAigMAAAAA&#10;" filled="f" stroked="f">
                        <v:textbox inset="0,0,0,0">
                          <w:txbxContent>
                            <w:p w:rsidR="005D4516" w:rsidRPr="000411E6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438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7ZmcUA&#10;AADcAAAADwAAAGRycy9kb3ducmV2LnhtbESPQWvCQBSE7wX/w/KEXkQ3etAmuopYa7yVqBdvj+xz&#10;E8y+Ddmtpv++Wyj0OMzMN8xq09tGPKjztWMF00kCgrh0umaj4HL+GL+B8AFZY+OYFHyTh8168LLC&#10;TLsnF/Q4BSMihH2GCqoQ2kxKX1Zk0U9cSxy9m+sshig7I3WHzwi3jZwlyVxarDkuVNjSrqLyfvqy&#10;Chbv2xF9Xt0t7NNDmpsiP6QmV+p12G+XIAL14T/81z5qBfNkAb9n4hGQ6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PtmZxQAAANwAAAAPAAAAAAAAAAAAAAAAAJgCAABkcnMv&#10;ZG93bnJldi54bWxQSwUGAAAAAAQABAD1AAAAigMAAAAA&#10;" filled="f" stroked="f">
                        <v:textbox inset="0,0,0,0">
                          <w:txbxContent>
                            <w:p w:rsidR="005D4516" w:rsidRPr="000411E6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608" o:spid="_x0000_s1439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1GFs/wwAAANwAAAAP&#10;AAAAAAAAAAAAAAAAAKoCAABkcnMvZG93bnJldi54bWxQSwUGAAAAAAQABAD6AAAAmgMAAAAA&#10;">
                <v:rect id="Rectangle 122" o:spid="_x0000_s1440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vghQsYA&#10;AADcAAAADwAAAGRycy9kb3ducmV2LnhtbESPT2vCQBTE7wW/w/IEL0U3FRo0uooVtB4K4h/0+sw+&#10;k2D2bciuJvbTdwuFHoeZ+Q0znbemFA+qXWFZwdsgAkGcWl1wpuB4WPVHIJxH1lhaJgVPcjCfdV6m&#10;mGjb8I4ee5+JAGGXoILc+yqR0qU5GXQDWxEH72prgz7IOpO6xibATSmHURRLgwWHhRwrWuaU3vZ3&#10;o8DcF1/jj8unf39t1of4O17jeXtSqtdtFxMQnlr/H/5rb7SCOBrD75lwBOTs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vghQsYAAADcAAAADwAAAAAAAAAAAAAAAACYAgAAZHJz&#10;L2Rvd25yZXYueG1sUEsFBgAAAAAEAAQA9QAAAIsDAAAAAA==&#10;" filled="f" stroked="f">
                  <v:textbox inset="1pt,.4mm,1pt,1pt">
                    <w:txbxContent>
                      <w:p w:rsidR="005D4516" w:rsidRPr="006C5C53" w:rsidRDefault="005D4516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441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hseAsMA&#10;AADcAAAADwAAAGRycy9kb3ducmV2LnhtbERPTWvCQBC9F/wPyxS8FN1YaNDUVVSoehDEKHqdZqdJ&#10;MDsbsqtJ/fXuodDj431P552pxJ0aV1pWMBpGIIgzq0vOFZyOX4MxCOeRNVaWScEvOZjPei9TTLRt&#10;+UD31OcihLBLUEHhfZ1I6bKCDLqhrYkD92Mbgz7AJpe6wTaEm0q+R1EsDZYcGgqsaVVQdk1vRoG5&#10;LXaT5ffGf7y162P8iNd42Z+V6r92i08Qnjr/L/5zb7WCeBTmhzPhCMjZ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hseAsMAAADcAAAADwAAAAAAAAAAAAAAAACYAgAAZHJzL2Rv&#10;d25yZXYueG1sUEsFBgAAAAAEAAQA9QAAAIgDAAAAAA==&#10;" filled="f" stroked="f">
                  <v:textbox inset="1pt,.4mm,1pt,1pt">
                    <w:txbxContent>
                      <w:p w:rsidR="005D4516" w:rsidRPr="006C5C53" w:rsidRDefault="005D4516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1C13" w:rsidRDefault="00441C13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2032" behindDoc="0" locked="0" layoutInCell="1" allowOverlap="1" wp14:anchorId="2777443E" wp14:editId="2581BAD8">
              <wp:simplePos x="0" y="0"/>
              <wp:positionH relativeFrom="column">
                <wp:posOffset>-609485</wp:posOffset>
              </wp:positionH>
              <wp:positionV relativeFrom="paragraph">
                <wp:posOffset>3175</wp:posOffset>
              </wp:positionV>
              <wp:extent cx="7092000" cy="10498320"/>
              <wp:effectExtent l="0" t="0" r="33020" b="0"/>
              <wp:wrapNone/>
              <wp:docPr id="10" name="Группа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8320"/>
                        <a:chOff x="0" y="0"/>
                        <a:chExt cx="7092000" cy="10498320"/>
                      </a:xfrm>
                    </wpg:grpSpPr>
                    <wpg:grpSp>
                      <wpg:cNvPr id="11" name="Группа 1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12" name="Группа 1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13" name="Группа 1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" name="Группа 1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1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6" name="Группа 1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17" name="Группа 1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1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2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23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26" name="Группа 26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28" name="Группа 28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3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7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8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1" name="Группа 41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1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2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3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2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3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74" name="Группа 474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75" name="Группа 475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478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9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0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1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2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3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4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5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6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7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88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9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0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1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2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3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4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5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6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7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8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89" name="Группа 189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190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945CCC" w:rsidRDefault="00441C13" w:rsidP="008E77B3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91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2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4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6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7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931BFC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9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A32665" w:rsidRDefault="00441C13" w:rsidP="008E77B3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2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7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8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30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79077B" w:rsidRDefault="006623DA" w:rsidP="008E77B3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 w:rsidR="00543DFC">
                                      <w:t>Название организации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1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A32665" w:rsidRDefault="00441C13" w:rsidP="008E77B3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2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CB1016" w:rsidRDefault="00441C13" w:rsidP="008E77B3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3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CB1016" w:rsidRDefault="00441C13" w:rsidP="008E77B3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4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374BE" w:rsidRDefault="00441C13" w:rsidP="008E77B3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543DFC" w:rsidRPr="00543DFC">
                                    <w:rPr>
                                      <w:noProof/>
                                    </w:rPr>
                                    <w:instrText>1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543DFC">
                                    <w:rPr>
                                      <w:noProof/>
                                    </w:rPr>
                                    <w:t>1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5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374BE" w:rsidRDefault="00441C13" w:rsidP="008E77B3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lang w:val="en-US"/>
                                    </w:rPr>
                                    <w:t>4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6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7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543DFC">
                                    <w:t>A.B.XXX.XX.XX.X-X.X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8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6623DA" w:rsidP="008E77B3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 w:rsidR="00543DFC">
                                      <w:t>Полное название системы</w:t>
                                    </w:r>
                                  </w:fldSimple>
                                  <w:r w:rsidR="00441C13">
                                    <w:t>.</w:t>
                                  </w:r>
                                </w:p>
                                <w:p w:rsidR="00441C13" w:rsidRPr="00F9048A" w:rsidRDefault="00441C13" w:rsidP="008E77B3">
                                  <w:pPr>
                                    <w:pStyle w:val="34f1"/>
                                    <w:rPr>
                                      <w:rStyle w:val="34fe"/>
                                    </w:rPr>
                                  </w:pPr>
                                  <w:r w:rsidRPr="00F9048A">
                                    <w:rPr>
                                      <w:rStyle w:val="34fe"/>
                                    </w:rPr>
                                    <w:fldChar w:fldCharType="begin"/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instrText xml:space="preserve"> DOCPROPERTY  Title  \* MERGEFORMAT </w:instrTex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separate"/>
                                  </w:r>
                                  <w:r w:rsidR="00543DFC">
                                    <w:rPr>
                                      <w:rStyle w:val="34fe"/>
                                    </w:rPr>
                                    <w:t>Чертеж</w: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9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0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1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945CCC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2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945CCC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47" name="Группа 547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548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441C13" w:rsidRPr="006C5C53" w:rsidRDefault="00441C13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54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441C13" w:rsidRPr="006C5C53" w:rsidRDefault="00441C13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Группа 10" o:spid="_x0000_s1442" style="position:absolute;left:0;text-align:left;margin-left:-48pt;margin-top:.25pt;width:558.45pt;height:826.65pt;z-index:251692032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">
              <v:group id="Группа 11" o:spid="_x0000_s1443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<v:group id="Группа 12" o:spid="_x0000_s1444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<v:group id="Группа 13" o:spid="_x0000_s1445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  <v:group id="Группа 14" o:spid="_x0000_s1446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    <v:rect id="Rectangle 91" o:spid="_x0000_s1447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C+wcAA&#10;AADbAAAADwAAAGRycy9kb3ducmV2LnhtbERPS2sCMRC+F/wPYYTeNFHwtRpFLUXbW1XwOmzG3cXN&#10;ZElSXf+9EQq9zcf3nMWqtbW4kQ+VYw2DvgJBnDtTcaHhdPzsTUGEiGywdkwaHhRgtey8LTAz7s4/&#10;dDvEQqQQDhlqKGNsMilDXpLF0HcNceIuzluMCfpCGo/3FG5rOVRqLC1WnBpKbGhbUn49/FoNl5P6&#10;mhwjrTdbPxt9f6jzeK92Wr932/UcRKQ2/ov/3HuT5o/g9Us6QC6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EC+wcAAAADbAAAADwAAAAAAAAAAAAAAAACYAgAAZHJzL2Rvd25y&#10;ZXYueG1sUEsFBgAAAAAEAAQA9QAAAIUDAAAAAA==&#10;" filled="f" strokeweight="1.5pt">
                        <v:textbox inset=",1mm"/>
                      </v:rect>
                      <v:group id="Группа 16" o:spid="_x0000_s1448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j/9cMAAADb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xO4/RIO&#10;kP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mP/1wwAAANsAAAAP&#10;AAAAAAAAAAAAAAAAAKoCAABkcnMvZG93bnJldi54bWxQSwUGAAAAAAQABAD6AAAAmgMAAAAA&#10;">
                        <v:group id="Группа 17" o:spid="_x0000_s1449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          <v:line id="Line 76" o:spid="_x0000_s1450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FMScsMAAADbAAAADwAAAGRycy9kb3ducmV2LnhtbESPQWsCMRCF70L/Q5iCt5qtB5GtUaQg&#10;KPVQrdDrsJndLG4mS5K66793DgVvM7w3732z2oy+UzeKqQ1s4H1WgCKugm25MXD52b0tQaWMbLEL&#10;TAbulGCzfpmssLRh4BPdzrlREsKpRAMu577UOlWOPKZZ6IlFq0P0mGWNjbYRBwn3nZ4XxUJ7bFka&#10;HPb06ai6nv+8AX34Gr7jbn6pm3rfh9+DOy6G0Zjp67j9AJVpzE/z//XeCr7Ayi8ygF4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xTEnLDAAAA2wAAAA8AAAAAAAAAAAAA&#10;AAAAoQIAAGRycy9kb3ducmV2LnhtbFBLBQYAAAAABAAEAPkAAACRAwAAAAA=&#10;" strokeweight="1.5pt"/>
                          <v:line id="Line 77" o:spid="_x0000_s1451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x+36cAAAADbAAAADwAAAGRycy9kb3ducmV2LnhtbERPS4vCMBC+L/gfwgh7W1M9iFajiCAo&#10;uwdf4HVopk2xmZQk2vrvzcLC3ubje85y3dtGPMmH2rGC8SgDQVw4XXOl4HrZfc1AhIissXFMCl4U&#10;YL0afCwx167jEz3PsRIphEOOCkyMbS5lKAxZDCPXEieudN5iTNBXUnvsUrht5CTLptJizanBYEtb&#10;Q8X9/LAK5OG7O/rd5FpW5b51t4P5mXa9Up/DfrMAEamP/+I/916n+XP4/SUdIFd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Mft+nAAAAA2wAAAA8AAAAAAAAAAAAAAAAA&#10;oQIAAGRycy9kb3ducmV2LnhtbFBLBQYAAAAABAAEAPkAAACOAwAAAAA=&#10;" strokeweight="1.5pt"/>
                          <v:line id="Line 78" o:spid="_x0000_s1452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EnUyb4AAADbAAAADwAAAGRycy9kb3ducmV2LnhtbERPTYvCMBC9C/6HMMLeNLUHWbpGEUFQ&#10;9OCqsNehmTbFZlKSaOu/3xwEj4/3vVwPthVP8qFxrGA+y0AQl043XCu4XXfTbxAhImtsHZOCFwVY&#10;r8ajJRba9fxLz0usRQrhUKACE2NXSBlKQxbDzHXEiauctxgT9LXUHvsUbluZZ9lCWmw4NRjsaGuo&#10;vF8eVoE8HPuz3+W3qq72nfs7mNOiH5T6mgybHxCRhvgRv917rSBP69OX9APk6h8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sSdTJvgAAANsAAAAPAAAAAAAAAAAAAAAAAKEC&#10;AABkcnMvZG93bnJldi54bWxQSwUGAAAAAAQABAD5AAAAjAMAAAAA&#10;" strokeweight="1.5pt"/>
                          <v:line id="Line 79" o:spid="_x0000_s1453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9fvJcIAAADbAAAADwAAAGRycy9kb3ducmV2LnhtbESPT4vCMBTE7wt+h/AEb2tqDyLVKCII&#10;ynpY/4DXR/PaFJuXkkTb/fabhQWPw8z8hlltBtuKF/nQOFYwm2YgiEunG64V3K77zwWIEJE1to5J&#10;wQ8F2KxHHysstOv5TK9LrEWCcChQgYmxK6QMpSGLYeo64uRVzluMSfpaao99gttW5lk2lxYbTgsG&#10;O9oZKh+Xp1Ugj1/9t9/nt6quDp27H81p3g9KTcbDdgki0hDf4f/2QSvIc/j7kn6AXP8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9fvJcIAAADbAAAADwAAAAAAAAAAAAAA&#10;AAChAgAAZHJzL2Rvd25yZXYueG1sUEsFBgAAAAAEAAQA+QAAAJADAAAAAA==&#10;" strokeweight="1.5pt"/>
                        </v:group>
                        <v:line id="Line 92" o:spid="_x0000_s1454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JtKvsMAAADbAAAADwAAAGRycy9kb3ducmV2LnhtbESPzWrDMBCE74W8g9hAb40cF0Jwo4QQ&#10;CCS0h/wYcl2stWVqrYykxO7bV4FCj8PMfMOsNqPtxIN8aB0rmM8yEMSV0y03Csrr/m0JIkRkjZ1j&#10;UvBDATbrycsKC+0GPtPjEhuRIBwKVGBi7AspQ2XIYpi5njh5tfMWY5K+kdrjkOC2k3mWLaTFltOC&#10;wZ52hqrvy90qkMfP4eT3eVk39aF3t6P5WgyjUq/TcfsBItIY/8N/7YNWkL/D80v6AXL9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ybSr7DAAAA2wAAAA8AAAAAAAAAAAAA&#10;AAAAoQIAAGRycy9kb3ducmV2LnhtbFBLBQYAAAAABAAEAPkAAACRAwAAAAA=&#10;" strokeweight="1.5pt"/>
                      </v:group>
                    </v:group>
                    <v:group id="Группа 26" o:spid="_x0000_s1455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Q1SM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J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/Q1SMQAAADbAAAA&#10;DwAAAAAAAAAAAAAAAACqAgAAZHJzL2Rvd25yZXYueG1sUEsFBgAAAAAEAAQA+gAAAJsDAAAAAA==&#10;">
                      <v:group id="Группа 28" o:spid="_x0000_s1456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457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PRncQA&#10;AADbAAAADwAAAGRycy9kb3ducmV2LnhtbESP3YrCMBSE7xd8h3AEbxZNdcGfahQVBJeFgj8PcGyO&#10;bbE5KUnU+vabhQUvh5n5hlmsWlOLBzlfWVYwHCQgiHOrKy4UnE+7/hSED8gaa8uk4EUeVsvOxwJT&#10;bZ98oMcxFCJC2KeooAyhSaX0eUkG/cA2xNG7WmcwROkKqR0+I9zUcpQkY2mw4rhQYkPbkvLb8W4U&#10;YBZmw5vbbIrP+ynLxt+XyVn/KNXrtus5iEBteIf/23ut4GsEf1/iD5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oT0Z3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441C13" w:rsidRDefault="00441C1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458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90BsMA&#10;AADbAAAADwAAAGRycy9kb3ducmV2LnhtbESP0YrCMBRE34X9h3AX9kU0dQVXq1FUEFyEwqofcG2u&#10;bbG5KUnU+vdmQfBxmJkzzGzRmlrcyPnKsoJBPwFBnFtdcaHgeNj0xiB8QNZYWyYFD/KwmH90Zphq&#10;e+c/uu1DISKEfYoKyhCaVEqfl2TQ921DHL2zdQZDlK6Q2uE9wk0tv5NkJA1WHBdKbGhdUn7ZX40C&#10;zMJkcHGrVdG9HrJs9Hv6OeqdUl+f7XIKIlAb3uFXe6sVDIfw/yX+AD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V90Bs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441C13" w:rsidRDefault="00441C1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459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bscsQA&#10;AADbAAAADwAAAGRycy9kb3ducmV2LnhtbESP0WrCQBRE3wX/YbkFX6Ru1GLb1FW0UFCEgNEPuM3e&#10;JsHs3bC7avx7Vyj4OMzMGWa+7EwjLuR8bVnBeJSAIC6srrlUcDz8vH6A8AFZY2OZFNzIw3LR780x&#10;1fbKe7rkoRQRwj5FBVUIbSqlLyoy6Ee2JY7en3UGQ5SulNrhNcJNIydJMpMGa44LFbb0XVFxys9G&#10;AWbhc3xy63U5PB+ybLb9fT/qnVKDl271BSJQF57h//ZGK5i+weNL/AFyc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q27HL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441C13" w:rsidRDefault="00441C1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460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RyBcMA&#10;AADbAAAADwAAAGRycy9kb3ducmV2LnhtbESP3YrCMBSE7xd8h3AEb5Y1VUHdrlFUEJSFgj8PcLY5&#10;tsXmpCRR69sbYcHLYWa+YWaL1tTiRs5XlhUM+gkI4tzqigsFp+PmawrCB2SNtWVS8CAPi3nnY4ap&#10;tnfe0+0QChEh7FNUUIbQpFL6vCSDvm8b4uidrTMYonSF1A7vEW5qOUySsTRYcVwosaF1SfnlcDUK&#10;MAvfg4tbrYrP6zHLxru/yUn/KtXrtssfEIHa8A7/t7dawWgC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mRyBc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441C13" w:rsidRDefault="00441C13" w:rsidP="008E77B3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461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/vmd8AA&#10;AADbAAAADwAAAGRycy9kb3ducmV2LnhtbERPzYrCMBC+C/sOYRa8yJrqgrrVKKsgKELB6gOMzWxb&#10;bCYliVrffnMQPH58/4tVZxpxJ+drywpGwwQEcWF1zaWC82n7NQPhA7LGxjIpeJKH1fKjt8BU2wcf&#10;6Z6HUsQQ9ikqqEJoUyl9UZFBP7QtceT+rDMYInSl1A4fMdw0cpwkE2mw5thQYUubioprfjMKMAs/&#10;o6tbr8vB7ZRlk/1letYHpfqf3e8cRKAuvMUv904r+I5j45f4A+Ty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/vmd8AAAADbAAAADwAAAAAAAAAAAAAAAACYAgAAZHJzL2Rvd25y&#10;ZXYueG1sUEsFBgAAAAAEAAQA9QAAAIU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441C13" w:rsidRDefault="00441C1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1" o:spid="_x0000_s1462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cJInMUAAADbAAAADwAAAGRycy9kb3ducmV2LnhtbESPT2vCQBTE7wW/w/KE&#10;3ppNtC0Ss4pILT2EQlUQb4/sMwlm34bsNn++fbdQ6HGYmd8w2XY0jeipc7VlBUkUgyAurK65VHA+&#10;HZ5WIJxH1thYJgUTOdhuZg8ZptoO/EX90ZciQNilqKDyvk2ldEVFBl1kW+Lg3Wxn0AfZlVJ3OAS4&#10;aeQijl+lwZrDQoUt7Ssq7sdvo+B9wGG3TN76/H7bT9fTy+clT0ipx/m4W4PwNPr/8F/7Qyt4T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HCSJzFAAAA2wAA&#10;AA8AAAAAAAAAAAAAAAAAqgIAAGRycy9kb3ducmV2LnhtbFBLBQYAAAAABAAEAPoAAACcAwAAAAA=&#10;">
                        <v:shape id="Text Box 87" o:spid="_x0000_s1463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EckcQA&#10;AADbAAAADwAAAGRycy9kb3ducmV2LnhtbESPQWsCMRSE7wX/Q3iCt5q1aCmrUURQxEvRevD42DyT&#10;xc3L7iZd1/76piD0OMzMN8xi1btKdNSG0rOCyTgDQVx4XbJRcP7avn6ACBFZY+WZFDwowGo5eFlg&#10;rv2dj9SdohEJwiFHBTbGOpcyFJYchrGviZN39a3DmGRrpG7xnuCukm9Z9i4dlpwWLNa0sVTcTt9O&#10;QWP76cw0n9WtO/yYtd3tQ3O+KDUa9us5iEh9/A8/23utYDqDvy/pB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nxHJH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464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OMT8QA&#10;AADbAAAADwAAAGRycy9kb3ducmV2LnhtbESPQWsCMRSE7wX/Q3iCt5pVtJTVKCIo0kvRevD42DyT&#10;xc3L7iau2/76piD0OMzMN8xy3btKdNSG0rOCyTgDQVx4XbJRcP7avb6DCBFZY+WZFHxTgPVq8LLE&#10;XPsHH6k7RSMShEOOCmyMdS5lKCw5DGNfEyfv6luHMcnWSN3iI8FdJadZ9iYdlpwWLNa0tVTcTnen&#10;oLH9bG6az+rWffyYjd0fQnO+KDUa9psFiEh9/A8/2wetYD6Bvy/pB8jV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MTjE/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465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8ESOMQA&#10;AADbAAAADwAAAGRycy9kb3ducmV2LnhtbESPQWsCMRSE74X+h/AK3mpW0SJbo4igiJdS9dDjY/NM&#10;Fjcvu5u4rv56Uyj0OMzMN8x82btKdNSG0rOC0TADQVx4XbJRcDpu3mcgQkTWWHkmBXcKsFy8vswx&#10;1/7G39QdohEJwiFHBTbGOpcyFJYchqGviZN39q3DmGRrpG7xluCukuMs+5AOS04LFmtaWyouh6tT&#10;0Nh+MjXNV3Xp9g+zsttdaE4/Sg3e+tUniEh9/A//tXdawXQMv1/SD5CL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PBEjj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466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I23o8QA&#10;AADbAAAADwAAAGRycy9kb3ducmV2LnhtbESPQWsCMRSE7wX/Q3hCbzWrVpHVKCIo0kup9eDxsXkm&#10;i5uX3U1ct/31TaHQ4zAz3zCrTe8q0VEbSs8KxqMMBHHhdclGwflz/7IAESKyxsozKfiiAJv14GmF&#10;ufYP/qDuFI1IEA45KrAx1rmUobDkMIx8TZy8q28dxiRbI3WLjwR3lZxk2Vw6LDktWKxpZ6m4ne5O&#10;QWP715lp3qtb9/ZttvZwDM35otTzsN8uQUTq43/4r33UCmZT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yNt6P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467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SpmsUA&#10;AADcAAAADwAAAGRycy9kb3ducmV2LnhtbESPQWsCMRSE74X+h/AK3mq2YqusRpFCRXopVQ8eH5tn&#10;srh52d2k6+qvbwTB4zAz3zDzZe8q0VEbSs8K3oYZCOLC65KNgv3u63UKIkRkjZVnUnChAMvF89Mc&#10;c+3P/EvdNhqRIBxyVGBjrHMpQ2HJYRj6mjh5R986jEm2RuoWzwnuKjnKsg/psOS0YLGmT0vFafvn&#10;FDS2H7+b5qc6dd9Xs7LrTWj2B6UGL/1qBiJSHx/he3ujFYwnI7idSUdAL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lKma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468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9CN8UA&#10;AADcAAAADwAAAGRycy9kb3ducmV2LnhtbESPW2sCMRSE34X+h3AKfdPEtt5Wo1iLeHnzAr4eNsfd&#10;pZuTJUl1/fdNodDHYWa+YWaL1tbiRj5UjjX0ewoEce5MxYWG82ndHYMIEdlg7Zg0PCjAYv7UmWFm&#10;3J0PdDvGQiQIhww1lDE2mZQhL8li6LmGOHlX5y3GJH0hjcd7gttavio1lBYrTgslNrQqKf86flsN&#10;17PajU6Rlh8rPxnsP9VluFUbrV+e2+UURKQ2/of/2luj4X30Br9n0hGQ8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H0I3xQAAANwAAAAPAAAAAAAAAAAAAAAAAJgCAABkcnMv&#10;ZG93bnJldi54bWxQSwUGAAAAAAQABAD1AAAAigMAAAAA&#10;" filled="f" strokeweight="1.5pt">
                    <v:textbox inset=",1mm"/>
                  </v:rect>
                </v:group>
                <v:group id="Группа 474" o:spid="_x0000_s1469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ZdMpsYAAADcAAAADwAAAGRycy9kb3ducmV2LnhtbESPT2vCQBTE74LfYXmC&#10;t7qJtVqiq4i0pYcgqIXS2yP7TILZtyG75s+37xYKHoeZ+Q2z2fWmEi01rrSsIJ5FIIgzq0vOFXxd&#10;3p9eQTiPrLGyTAoGcrDbjkcbTLTt+ETt2eciQNglqKDwvk6kdFlBBt3M1sTBu9rGoA+yyaVusAtw&#10;U8l5FC2lwZLDQoE1HQrKbue7UfDRYbd/jt/a9HY9DD+Xl+N3GpNS00m/X4Pw1PtH+L/9qRUsVgv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Bl0ymxgAAANwA&#10;AAAPAAAAAAAAAAAAAAAAAKoCAABkcnMvZG93bnJldi54bWxQSwUGAAAAAAQABAD6AAAAnQMAAAAA&#10;">
                  <v:group id="Группа 475" o:spid="_x0000_s1470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tvpPcYAAADcAAAADwAAAGRycy9kb3ducmV2LnhtbESPQWvCQBSE7wX/w/IE&#10;b3UTNVqiq4jY0kMoVAult0f2mQSzb0N2TeK/dwuFHoeZ+YbZ7AZTi45aV1lWEE8jEMS51RUXCr7O&#10;r88vIJxH1lhbJgV3crDbjp42mGrb8yd1J1+IAGGXooLS+yaV0uUlGXRT2xAH72Jbgz7ItpC6xT7A&#10;TS1nUbSUBisOCyU2dCgpv55uRsFbj/1+Hh+77Ho53H/Oycd3FpNSk/GwX4PwNPj/8F/7XStYrBL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u2+k9xgAAANwA&#10;AAAPAAAAAAAAAAAAAAAAAKoCAABkcnMvZG93bnJldi54bWxQSwUGAAAAAAQABAD6AAAAnQMAAAAA&#10;">
                    <v:line id="Line 102" o:spid="_x0000_s1471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rYSMMQAAADcAAAADwAAAGRycy9kb3ducmV2LnhtbERPy2rCQBTdC/7DcAU3UidGaUvqKPVR&#10;EHfaQunukrnJhGbupJnRpP36zkJweTjv5bq3tbhS6yvHCmbTBARx7nTFpYKP97eHZxA+IGusHZOC&#10;X/KwXg0HS8y06/hE13MoRQxhn6ECE0KTSelzQxb91DXEkStcazFE2JZSt9jFcFvLNEkepcWKY4PB&#10;hraG8u/zxSqYF1/7yc98N0vTKjkW5q/LN5+lUuNR//oCIlAf7uKb+6AVLJ7i2ngmHgG5+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6thIw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1" o:spid="_x0000_s1472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fq3q8gAAADcAAAADwAAAGRycy9kb3ducmV2LnhtbESPT0vDQBTE74LfYXmCF2k3TaWtsdtS&#10;bQvirX+geHtkX7LB7Ns0uzaxn94VBI/DzPyGmS97W4sLtb5yrGA0TEAQ505XXCo4HraDGQgfkDXW&#10;jknBN3lYLm5v5php1/GOLvtQighhn6ECE0KTSelzQxb90DXE0StcazFE2ZZSt9hFuK1lmiQTabHi&#10;uGCwoVdD+ef+yyoYFx+bh/N4PUrTKnkvzLXLX06lUvd3/eoZRKA+/If/2m9aweP0CX7PxCMgFz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1fq3q8gAAADcAAAADwAAAAAA&#10;AAAAAAAAAAChAgAAZHJzL2Rvd25yZXYueG1sUEsFBgAAAAAEAAQA+QAAAJYDAAAAAA==&#10;" strokeweight="1.5pt">
                      <v:stroke startarrowwidth="narrow" startarrowlength="short" endarrowwidth="narrow" endarrowlength="short"/>
                    </v:line>
                    <v:line id="Line 109" o:spid="_x0000_s1473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0Xa6sMAAADcAAAADwAAAGRycy9kb3ducmV2LnhtbERPTWvCQBC9C/0Pywheim4qZSvRVYpQ&#10;KBQKVYvXMTsmwexsmh019td3DwWPj/e9WPW+URfqYh3YwtMkA0VcBFdzaWG3fRvPQEVBdtgEJgs3&#10;irBaPgwWmLtw5S+6bKRUKYRjjhYqkTbXOhYVeYyT0BIn7hg6j5JgV2rX4TWF+0ZPs8xojzWnhgpb&#10;WldUnDZnb+Ebf0u5fRweP0/GyG7/Y87rF2PtaNi/zkEJ9XIX/7vfnYXnWZqf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9F2ur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0" o:spid="_x0000_s1474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Al/ccYAAADcAAAADwAAAGRycy9kb3ducmV2LnhtbESPX2vCQBDE3wv9DscWfCn1YpGrpJ5S&#10;hEJBEPxT+rrNbZNgbi/NrRr99J5Q6OMwM79hpvPeN+pIXawDWxgNM1DERXA1lxZ22/enCagoyA6b&#10;wGThTBHms/u7KeYunHhNx42UKkE45mihEmlzrWNRkcc4DC1x8n5C51GS7ErtOjwluG/0c5YZ7bHm&#10;tFBhS4uKiv3m4C184qWU8/L7cbU3RnZfv+aweDHWDh76t1dQQr38h//aH87CeDKC25l0BPTsC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AJf3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475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NvhBsYAAADcAAAADwAAAGRycy9kb3ducmV2LnhtbESPX2vCQBDE34V+h2MLfZF6qZSrpJ5S&#10;BEEoFPxT+rrNbZNgbi/NrRr76XuC4OMwM79hpvPeN+pIXawDW3gaZaCIi+BqLi3stsvHCagoyA6b&#10;wGThTBHms7vBFHMXTrym40ZKlSAcc7RQibS51rGoyGMchZY4eT+h8yhJdqV2HZ4S3Dd6nGVGe6w5&#10;LVTY0qKiYr85eAuf+FfK+f17+LE3RnZfv+aweDHWPtz3b6+ghHq5ha/tlbPwPBnD5Uw6Anr2D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Db4Qb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476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5dEncYAAADcAAAADwAAAGRycy9kb3ducmV2LnhtbESPUWvCQBCE3wv9D8cW+lL00lpOST2l&#10;CIWCINQqvm5z2ySY20tzq0Z/fa8g9HGYmW+Y6bz3jTpSF+vAFh6HGSjiIriaSwubz7fBBFQUZIdN&#10;YLJwpgjz2e3NFHMXTvxBx7WUKkE45mihEmlzrWNRkcc4DC1x8r5D51GS7ErtOjwluG/0U5YZ7bHm&#10;tFBhS4uKiv364C1s8VLKefn1sNobI5vdjzksxsba+7v+9QWUUC//4Wv73Vl4nozg70w6Anr2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+XRJ3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0" o:spid="_x0000_s1477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H7c6cYAAADcAAAADwAAAGRycy9kb3ducmV2LnhtbESPUWvCQBCE3wv9D8cKfSn10iJXiZ5S&#10;BEEQhKqlr2tuTYK5vTS3auyv7xUKfRxm5htmOu99oy7UxTqwhedhBoq4CK7m0sJ+t3wag4qC7LAJ&#10;TBZuFGE+u7+bYu7Cld/pspVSJQjHHC1UIm2udSwq8hiHoSVO3jF0HiXJrtSuw2uC+0a/ZJnRHmtO&#10;CxW2tKioOG3P3sIHfpdyWx8eNydjZP/5Zc6LV2Ptw6B/m4AS6uU//NdeOQuj8Qh+z6QjoGc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B+3On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4" o:spid="_x0000_s1478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jMDmMcAAADcAAAADwAAAGRycy9kb3ducmV2LnhtbESPQWvCQBSE74L/YXlCb7qptUFSVxFL&#10;QXso1Rba4zP7mkSzb8PumqT/3hUKPQ4z8w2zWPWmFi05X1lWcD9JQBDnVldcKPj8eBnPQfiArLG2&#10;TAp+ycNqORwsMNO24z21h1CICGGfoYIyhCaT0uclGfQT2xBH78c6gyFKV0jtsItwU8tpkqTSYMVx&#10;ocSGNiXl58PFKHh7eE/b9e5123/t0mP+vD9+nzqn1N2oXz+BCNSH//Bfe6sVzOaPcDsTj4BcX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GMwOYxwAAANwAAAAPAAAAAAAA&#10;AAAAAAAAAKECAABkcnMvZG93bnJldi54bWxQSwUGAAAAAAQABAD5AAAAlQMAAAAA&#10;"/>
                    <v:line id="Line 135" o:spid="_x0000_s1479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uGd78YAAADcAAAADwAAAGRycy9kb3ducmV2LnhtbESPQWvCQBSE74L/YXmCN91YS5DUVaSl&#10;oD2UqoX2+Mw+k2j2bdjdJum/7xYEj8PMfMMs172pRUvOV5YVzKYJCOLc6ooLBZ/H18kChA/IGmvL&#10;pOCXPKxXw8ESM2073lN7CIWIEPYZKihDaDIpfV6SQT+1DXH0ztYZDFG6QmqHXYSbWj4kSSoNVhwX&#10;SmzouaT8evgxCt7nH2m72b1t+69despf9qfvS+eUGo/6zROIQH24h2/trVbwuEjh/0w8AnL1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bhne/GAAAA3AAAAA8AAAAAAAAA&#10;AAAAAAAAoQIAAGRycy9kb3ducmV2LnhtbFBLBQYAAAAABAAEAPkAAACUAwAAAAA=&#10;"/>
                    <v:line id="Прямая соединительная линия 18" o:spid="_x0000_s1480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7llnMQAAADcAAAADwAAAGRycy9kb3ducmV2LnhtbESPQWvCQBSE70L/w/IK3nRjsSZGV4mi&#10;pSAI1eL5kX0modm3Ibua9N93C4LHYWa+YZbr3tTiTq2rLCuYjCMQxLnVFRcKvs/7UQLCeWSNtWVS&#10;8EsO1quXwRJTbTv+ovvJFyJA2KWooPS+SaV0eUkG3dg2xMG72tagD7ItpG6xC3BTy7comkmDFYeF&#10;EhvalpT/nG5GwbvZxIfu/DGfZbvYkL9MkmO2V2r42mcLEJ56/ww/2p9awTSJ4f9MOAJy9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3uWWcxAAAANwAAAAPAAAAAAAAAAAA&#10;AAAAAKECAABkcnMvZG93bnJldi54bWxQSwUGAAAAAAQABAD5AAAAkgMAAAAA&#10;" strokecolor="windowText" strokeweight="1.5pt"/>
                    <v:line id="Line 98" o:spid="_x0000_s1481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2NiF8MAAADcAAAADwAAAGRycy9kb3ducmV2LnhtbERPy2rCQBTdF/yH4QpupE6MpUjqKNoH&#10;SHdVoXR3ydxkgpk7MTOa6Nc7C6HLw3kvVr2txYVaXzlWMJ0kIIhzpysuFRz2X89zED4ga6wdk4Ir&#10;eVgtB08LzLTr+Icuu1CKGMI+QwUmhCaT0ueGLPqJa4gjV7jWYoiwLaVusYvhtpZpkrxKixXHBoMN&#10;vRvKj7uzVTAr/j7Hp9nHNE2r5Lswty7f/JZKjYb9+g1EoD78ix/urVbwMo9r45l4BOTy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9jYhf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99" o:spid="_x0000_s1482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n9zd8YAAADcAAAADwAAAGRycy9kb3ducmV2LnhtbESPUWvCQBCE3wv9D8cW+lLqpSKnTT2l&#10;CEJBEKqWvm5z2ySY20tzq0Z/fa8g9HGYmW+Y6bz3jTpSF+vAFp4GGSjiIriaSwu77fJxAioKssMm&#10;MFk4U4T57PZmirkLJ36n40ZKlSAcc7RQibS51rGoyGMchJY4ed+h8yhJdqV2HZ4S3Dd6mGVGe6w5&#10;LVTY0qKiYr85eAsfeCnlvPp6WO+Nkd3njzksxsba+7v+9QWUUC//4Wv7zVkYTZ7h70w6Anr2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5/c3f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483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pxMN8QAAADcAAAADwAAAGRycy9kb3ducmV2LnhtbERPS2vCQBC+F/wPywheim4qZW1TVylC&#10;oVAo+Chep9lpEszOptlRY3999yB4/Pje82XvG3WiLtaBLTxMMlDERXA1lxZ227fxE6goyA6bwGTh&#10;QhGWi8HdHHMXzrym00ZKlUI45mihEmlzrWNRkcc4CS1x4n5C51ES7ErtOjyncN/oaZYZ7bHm1FBh&#10;S6uKisPm6C184V8pl4/v+8+DMbLb/5rjamasHQ371xdQQr3cxFf3u7Pw+JzmpzPpCOjF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anEw3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01" o:spid="_x0000_s1484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4BdV8cAAADcAAAADwAAAGRycy9kb3ducmV2LnhtbESPQUvDQBSE70L/w/IEL9JukorYtNtS&#10;tQXpzVoovT2yL9lg9m3Mrk3aX+8KgsdhZr5hFqvBNuJMna8dK0gnCQjiwumaKwWHj+34CYQPyBob&#10;x6TgQh5Wy9HNAnPten6n8z5UIkLY56jAhNDmUvrCkEU/cS1x9ErXWQxRdpXUHfYRbhuZJcmjtFhz&#10;XDDY0ouh4nP/bRVMy9Pm/mv6mmZZnexKc+2L52Ol1N3tsJ6DCDSE//Bf+00reJil8HsmHgG5/A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bgF1X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3" o:spid="_x0000_s1485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yFflcQAAADcAAAADwAAAGRycy9kb3ducmV2LnhtbESPQYvCMBSE7wv+h/AEb2uqiNiuUWRB&#10;2IMXq2D39miebbV5aZuo3X+/EQSPw8x8wyzXvanFnTpXWVYwGUcgiHOrKy4UHA/bzwUI55E11pZJ&#10;wR85WK8GH0tMtH3wnu6pL0SAsEtQQel9k0jp8pIMurFtiIN3tp1BH2RXSN3hI8BNLadRNJcGKw4L&#10;JTb0XVJ+TW8mUI7zeBuf2up2mbRp9tu02WGHSo2G/eYLhKfev8Ov9o9WMIun8DwTjoBc/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XIV+V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04" o:spid="_x0000_s1486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k7SQMYAAADcAAAADwAAAGRycy9kb3ducmV2LnhtbESPUUvDQBCE3wX/w7GCL2Ivajlt7LVI&#10;QRAKhdaIr9vcmoTm9mJu26b99Z4g+DjMzDfMdD74Vh2oj01gC3ejDBRxGVzDlYXi/fX2CVQUZIdt&#10;YLJwogjz2eXFFHMXjrymw0YqlSAcc7RQi3S51rGsyWMchY44eV+h9yhJ9pV2PR4T3Lf6PsuM9thw&#10;Wqixo0VN5W6z9xY+8FzJabm9We2MkeLz2+wXj8ba66vh5RmU0CD/4b/2m7MwnjzA75l0BPTs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pO0kD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5" o:spid="_x0000_s1487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4RiesQAAADcAAAADwAAAGRycy9kb3ducmV2LnhtbESPQYvCMBSE7wv7H8Jb8LamLiK2GmVZ&#10;EDx4sQrW26N5tnWbl7aJWv+9EQSPw8x8w8yXvanFlTpXWVYwGkYgiHOrKy4U7Her7ykI55E11pZJ&#10;wZ0cLBefH3NMtL3xlq6pL0SAsEtQQel9k0jp8pIMuqFtiIN3sp1BH2RXSN3hLcBNLX+iaCINVhwW&#10;Smzor6T8P72YQNlP4lV8aKvLedSm2bFps90GlRp89b8zEJ56/w6/2mutYByP4XkmHAG5e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3hGJ6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07" o:spid="_x0000_s1488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MjH4cYAAADcAAAADwAAAGRycy9kb3ducmV2LnhtbESPQWvCQBSE7wX/w/IEb83GUkOTuooU&#10;hB68NAaa3h7Z1yQ1+zbJrpr+e7dQ8DjMzDfMejuZTlxodK1lBcsoBkFcWd1yraA47h9fQDiPrLGz&#10;TAp+ycF2M3tYY6btlT/okvtaBAi7DBU03veZlK5qyKCLbE8cvG87GvRBjrXUI14D3HTyKY4TabDl&#10;sNBgT28NVaf8bAKlSNJ9+jm055/lkJdf/VAeD6jUYj7tXkF4mvw9/N9+1wqe0xX8nQlHQG5u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jIx+HGAAAA3AAAAA8AAAAAAAAA&#10;AAAAAAAAoQIAAGRycy9kb3ducmV2LnhtbFBLBQYAAAAABAAEAPkAAACUAwAAAAA=&#10;">
                      <v:stroke startarrowwidth="narrow" startarrowlength="short" endarrowwidth="narrow" endarrowlength="short"/>
                    </v:line>
                    <v:line id="Line 108" o:spid="_x0000_s1489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BpZlsYAAADcAAAADwAAAGRycy9kb3ducmV2LnhtbESPzWrDMBCE74G8g9hAb4mcUkztRAkh&#10;YOihlzqBprfF2thurZVtyT99+6pQ6HGYmW+Y/XE2jRipd7VlBdtNBIK4sLrmUsH1kq2fQTiPrLGx&#10;TAq+ycHxsFzsMdV24jcac1+KAGGXooLK+zaV0hUVGXQb2xIH7257gz7IvpS6xynATSMfoyiWBmsO&#10;CxW2dK6o+MoHEyjXOMmS964ePrddfvtou9vlFZV6WM2nHQhPs/8P/7VftIKnJIbfM+EIyMMP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gaWZbGAAAA3AAAAA8AAAAAAAAA&#10;AAAAAAAAoQIAAGRycy9kb3ducmV2LnhtbFBLBQYAAAAABAAEAPkAAACUAwAAAAA=&#10;">
                      <v:stroke startarrowwidth="narrow" startarrowlength="short" endarrowwidth="narrow" endarrowlength="short"/>
                    </v:line>
                    <v:line id="Line 133" o:spid="_x0000_s1490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XXUQ8YAAADcAAAADwAAAGRycy9kb3ducmV2LnhtbESPUWvCQBCE3wv9D8cW+lLqpaWcNfWU&#10;IhQEQdBa+rrmtkkwt5fmVo399Z4g9HGYmW+Y8bT3jTpQF+vAFp4GGSjiIriaSwubz4/HV1BRkB02&#10;gcnCiSJMJ7c3Y8xdOPKKDmspVYJwzNFCJdLmWseiIo9xEFri5P2EzqMk2ZXadXhMcN/o5ywz2mPN&#10;aaHClmYVFbv13lv4wr9STovtw3JnjGy+f81+NjTW3t/172+ghHr5D1/bc2fhZTSEy5l0BPTkD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V11EP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8" o:spid="_x0000_s1491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n5dJsQAAADcAAAADwAAAGRycy9kb3ducmV2LnhtbESPQYvCQAyF74L/YYjgTafuQbQ6igjC&#10;HvayVVBvoRPb7nYybWfU+u83hwVvL+Tly3vrbe9q9aAuVJ4NzKYJKOLc24oLA6fjYbIAFSKyxdoz&#10;GXhRgO1mOFhjav2Tv+mRxUIJhEOKBsoYm1TrkJfkMEx9Qyy7m+8cRhm7QtsOnwJ3tf5Ikrl2WLF8&#10;KLGhfUn5b3Z3QjnNl4flua3uP7M2u1yb9nL8QmPGo363AhWpj2/z//WnlfgLSStlRIHe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fl0mxAAAANw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189" o:spid="_x0000_s1492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y0wm8MAAADcAAAADwAAAGRycy9kb3ducmV2LnhtbERPS4vCMBC+C/6HMII3&#10;Tavs4naNIqLiQRZ8wLK3oRnbYjMpTWzrv98Igrf5+J4zX3amFA3VrrCsIB5HIIhTqwvOFFzO29EM&#10;hPPIGkvLpOBBDpaLfm+OibYtH6k5+UyEEHYJKsi9rxIpXZqTQTe2FXHgrrY26AOsM6lrbEO4KeUk&#10;ij6lwYJDQ44VrXNKb6e7UbBrsV1N401zuF3Xj7/zx8/vISalhoNu9Q3CU+ff4pd7r8P82Rc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3LTCbwwAAANwAAAAP&#10;AAAAAAAAAAAAAAAAAKoCAABkcnMvZG93bnJldi54bWxQSwUGAAAAAAQABAD6AAAAmgMAAAAA&#10;">
                    <v:rect id="Rectangle 119" o:spid="_x0000_s1493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3cZD8UA&#10;AADcAAAADwAAAGRycy9kb3ducmV2LnhtbESPQW/CMAyF75P2HyIjcZkghcO2FgJCY6O7IRgXblZj&#10;0orGqZoMun8/HybtZus9v/d5uR58q27Uxyawgdk0A0VcBduwM3D6+pi8gooJ2WIbmAz8UIT16vFh&#10;iYUNdz7Q7ZickhCOBRqoU+oKrWNVk8c4DR2xaJfQe0yy9k7bHu8S7ls9z7Jn7bFhaaixo7eaquvx&#10;2xt42W6eaH8Ol/Se7/LSHcpd7kpjxqNhswCVaEj/5r/rTyv4ueDLMzKBXv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dxkPxQAAANwAAAAPAAAAAAAAAAAAAAAAAJgCAABkcnMv&#10;ZG93bnJldi54bWxQSwUGAAAAAAQABAD1AAAAigMAAAAA&#10;" filled="f" stroked="f">
                      <v:textbox inset="0,0,0,0">
                        <w:txbxContent>
                          <w:p w:rsidR="00441C13" w:rsidRPr="00945CCC" w:rsidRDefault="00441C13" w:rsidP="008E77B3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494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Du8lMIA&#10;AADcAAAADwAAAGRycy9kb3ducmV2LnhtbERPPW/CMBDdK/EfrEPqgooDQyEpBiGghA0BXbqd4sOJ&#10;iM9RbCD99xgJqds9vc+bLTpbixu1vnKsYDRMQBAXTldsFPycvj+mIHxA1lg7JgV/5GEx773NMNPu&#10;zge6HYMRMYR9hgrKEJpMSl+UZNEPXUMcubNrLYYIWyN1i/cYbms5TpJPabHi2FBiQ6uSisvxahVM&#10;1ssB7X/dOWzSbZqbQ75NTa7Ue79bfoEI1IV/8cu903F+OoLnM/ECO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O7yUwgAAANwAAAAPAAAAAAAAAAAAAAAAAJgCAABkcnMvZG93&#10;bnJldi54bWxQSwUGAAAAAAQABAD1AAAAhwMAAAAA&#10;" filled="f" stroked="f">
                      <v:textbox inset="0,0,0,0">
                        <w:txbxContent>
                          <w:p w:rsidR="00441C13" w:rsidRDefault="00441C13" w:rsidP="008E77B3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495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WNoMUA&#10;AADcAAAADwAAAGRycy9kb3ducmV2LnhtbESPT2vCQBTE74LfYXlCL6VuFFqb1FXEWuNN/HPp7ZF9&#10;boLZtyG7avz2bqHgcZiZ3zDTeWdrcaXWV44VjIYJCOLC6YqNguPh5+0ThA/IGmvHpOBOHuazfm+K&#10;mXY33tF1H4yIEPYZKihDaDIpfVGSRT90DXH0Tq61GKJsjdQt3iLc1nKcJB/SYsVxocSGliUV5/3F&#10;Kph8L15p++tOYZWu09zs8nVqcqVeBt3iC0SgLjzD/+2NVvA+GsPfmX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tY2gxQAAANwAAAAPAAAAAAAAAAAAAAAAAJgCAABkcnMv&#10;ZG93bnJldi54bWxQSwUGAAAAAAQABAD1AAAAigMAAAAA&#10;" filled="f" stroked="f">
                      <v:textbox inset="0,0,0,0">
                        <w:txbxContent>
                          <w:p w:rsidR="00441C13" w:rsidRDefault="00441C13" w:rsidP="008E77B3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496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koO8YA&#10;AADcAAAADwAAAGRycy9kb3ducmV2LnhtbESPT2vCQBTE7wW/w/KEXopubGk10VWkraY38c/F2yP7&#10;3IRm34bsVuO3dwWhx2FmfsPMFp2txZlaXzlWMBomIIgLpys2Cg771WACwgdkjbVjUnAlD4t572mG&#10;mXYX3tJ5F4yIEPYZKihDaDIpfVGSRT90DXH0Tq61GKJsjdQtXiLc1vI1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fkoO8YAAADcAAAADwAAAAAAAAAAAAAAAACYAgAAZHJz&#10;L2Rvd25yZXYueG1sUEsFBgAAAAAEAAQA9QAAAIsDAAAAAA==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497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CwT8YA&#10;AADcAAAADwAAAGRycy9kb3ducmV2LnhtbESPT2vCQBTE7wW/w/KEXopuLG010VWkraY38c/F2yP7&#10;3IRm34bsVuO3dwWhx2FmfsPMFp2txZlaXzlWMBomIIgLpys2Cg771WACwgdkjbVjUnAlD4t572mG&#10;mXYX3tJ5F4yIEPYZKihDaDIpfVGSRT90DXH0Tq61GKJsjdQtXiLc1vI1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hCwT8YAAADcAAAADwAAAAAAAAAAAAAAAACYAgAAZHJz&#10;L2Rvd25yZXYueG1sUEsFBgAAAAAEAAQA9QAAAIsDAAAAAA==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498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zO68UA&#10;AADcAAAADwAAAGRycy9kb3ducmV2LnhtbESPzWrDMBCE74G+g9hCL6GWU0gJruWQptTNpQc7eYDF&#10;Wv8Qa2UsNXby9FWg0OMwM98w6XY2vbjQ6DrLClZRDIK4srrjRsHp+Pm8AeE8ssbeMim4koNt9rBI&#10;MdF24oIupW9EgLBLUEHr/ZBI6aqWDLrIDsTBq+1o0Ac5NlKPOAW46eVLHL9Kgx2HhRYH2rdUncsf&#10;o4B2hb19n11uivePfV53TEv5pdTT47x7A+Fp9v/hv/ZBK1iv1nA/E46AzH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7M7rxQAAANwAAAAPAAAAAAAAAAAAAAAAAJgCAABkcnMv&#10;ZG93bnJldi54bWxQSwUGAAAAAAQABAD1AAAAigMAAAAA&#10;" filled="f" stroked="f">
                      <v:textbox inset="0,0,0,0">
                        <w:txbxContent>
                          <w:p w:rsidR="00441C13" w:rsidRDefault="00441C13" w:rsidP="008E77B3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499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5QnMQA&#10;AADcAAAADwAAAGRycy9kb3ducmV2LnhtbESPQWvCQBSE74X+h+UVeilmY0GRmFXU0uilh0R/wCP7&#10;TILZtyG7mrS/3hWEHoeZ+YZJ16NpxY1611hWMI1iEMSl1Q1XCk7H78kChPPIGlvLpOCXHKxXry8p&#10;JtoOnNOt8JUIEHYJKqi97xIpXVmTQRfZjjh4Z9sb9EH2ldQ9DgFuWvkZx3NpsOGwUGNHu5rKS3E1&#10;CmiT27+fi8tMvv3aZeeG6UPulXp/GzdLEJ5G/x9+tg9awWw6h8eZcATk6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E+UJzEAAAA3AAAAA8AAAAAAAAAAAAAAAAAmAIAAGRycy9k&#10;b3ducmV2LnhtbFBLBQYAAAAABAAEAPUAAACJAwAAAAA=&#10;" filled="f" stroked="f">
                      <v:textbox inset="0,0,0,0">
                        <w:txbxContent>
                          <w:p w:rsidR="00441C13" w:rsidRDefault="00441C13" w:rsidP="008E77B3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500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IuOMUA&#10;AADcAAAADwAAAGRycy9kb3ducmV2LnhtbESPT2vCQBTE7wW/w/IEL0U3Cq0muopoa7yJfy7eHtnn&#10;Jph9G7JbTb99t1DocZiZ3zCLVWdr8aDWV44VjEcJCOLC6YqNgsv5czgD4QOyxtoxKfgmD6tl72WB&#10;mXZPPtLjFIyIEPYZKihDaDIpfVGSRT9yDXH0bq61GKJsjdQtPiPc1nKSJO/SYsVxocSGNiUV99OX&#10;VTDdrl/pcHW38JHu0twc811qcqUG/W49BxGoC//hv/ZeK3gbT+H3TDwCcv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wi44xQAAANwAAAAPAAAAAAAAAAAAAAAAAJgCAABkcnMv&#10;ZG93bnJldi54bWxQSwUGAAAAAAQABAD1AAAAigMAAAAA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501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+1hdb4A&#10;AADcAAAADwAAAGRycy9kb3ducmV2LnhtbERPSwrCMBDdC94hjOBGNFVQpBrFD342LqoeYGjGtthM&#10;ShO1enqzEFw+3n++bEwpnlS7wrKC4SACQZxaXXCm4HrZ9acgnEfWWFomBW9ysFy0W3OMtX1xQs+z&#10;z0QIYRejgtz7KpbSpTkZdANbEQfuZmuDPsA6k7rGVwg3pRxF0UQaLDg05FjRJqf0fn4YBbRK7Od0&#10;d3uTrLeb/a1g6smDUt1Os5qB8NT4v/jnPmoF42FYG86EIyAX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/tYXW+AAAA3AAAAA8AAAAAAAAAAAAAAAAAmAIAAGRycy9kb3ducmV2&#10;LnhtbFBLBQYAAAAABAAEAPUAAACDAwAAAAA=&#10;" filled="f" stroked="f">
                      <v:textbox inset="0,0,0,0">
                        <w:txbxContent>
                          <w:p w:rsidR="00441C13" w:rsidRPr="00931BFC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502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HE7sMA&#10;AADcAAAADwAAAGRycy9kb3ducmV2LnhtbESPzarCMBSE9xd8h3AEN6KpgqLVKP6g3o2Lqg9waI5t&#10;sTkpTdTq0xvhwl0OM/MNM182phQPql1hWcGgH4EgTq0uOFNwOe96ExDOI2ssLZOCFzlYLlo/c4y1&#10;fXJCj5PPRICwi1FB7n0VS+nSnAy6vq2Ig3e1tUEfZJ1JXeMzwE0ph1E0lgYLDgs5VrTJKb2d7kYB&#10;rRL7Pt7c3iTr7WZ/LZi68qBUp92sZiA8Nf4//Nf+1QpGgyl8z4QjIBc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KHE7sMAAADcAAAADwAAAAAAAAAAAAAAAACYAgAAZHJzL2Rv&#10;d25yZXYueG1sUEsFBgAAAAAEAAQA9QAAAIgDAAAAAA==&#10;" filled="f" stroked="f">
                      <v:textbox inset="0,0,0,0">
                        <w:txbxContent>
                          <w:p w:rsidR="00441C13" w:rsidRPr="00A32665" w:rsidRDefault="00441C13" w:rsidP="008E77B3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503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d88cIA&#10;AADcAAAADwAAAGRycy9kb3ducmV2LnhtbERPy4rCMBTdC/MP4Q64EU1H0LEdo8g8rLuh6mZ2l+aa&#10;lmluShO1/r1ZCC4P571c97YRF+p87VjB2yQBQVw6XbNRcDz8jBcgfEDW2DgmBTfysF69DJaYaXfl&#10;gi77YEQMYZ+hgiqENpPSlxVZ9BPXEkfu5DqLIcLOSN3hNYbbRk6TZC4t1hwbKmzps6Lyf3+2Ct6/&#10;NiP6/XOn8J1u09wU+TY1uVLD137zASJQH57ih3unFcymcX48E4+A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R3zxwgAAANwAAAAPAAAAAAAAAAAAAAAAAJgCAABkcnMvZG93&#10;bnJldi54bWxQSwUGAAAAAAQABAD1AAAAhwMAAAAA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504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vZasUA&#10;AADcAAAADwAAAGRycy9kb3ducmV2LnhtbESPT2vCQBTE74LfYXlCL6VuFFqb1FXEWuNN/HPp7ZF9&#10;boLZtyG7avz2bqHgcZiZ3zDTeWdrcaXWV44VjIYJCOLC6YqNguPh5+0ThA/IGmvHpOBOHuazfm+K&#10;mXY33tF1H4yIEPYZKihDaDIpfVGSRT90DXH0Tq61GKJsjdQt3iLc1nKcJB/SYsVxocSGliUV5/3F&#10;Kph8L15p++tOYZWu09zs8nVqcqVeBt3iC0SgLjzD/+2NVvA+HsHfmX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C9lqxQAAANwAAAAPAAAAAAAAAAAAAAAAAJgCAABkcnMv&#10;ZG93bnJldi54bWxQSwUGAAAAAAQABAD1AAAAigMAAAAA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505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lHHcYA&#10;AADcAAAADwAAAGRycy9kb3ducmV2LnhtbESPT2vCQBTE74V+h+UVeim6MVA10VXEtqa34p+Lt0f2&#10;uQlm34bsVuO3d4VCj8PM/IaZL3vbiAt1vnasYDRMQBCXTtdsFBz2X4MpCB+QNTaOScGNPCwXz09z&#10;zLW78pYuu2BEhLDPUUEVQptL6cuKLPqha4mjd3KdxRBlZ6Tu8BrhtpFpkoylxZrjQoUtrSsqz7tf&#10;q2DysXqjn6M7hc9skxVmW2wyUyj1+tKvZiAC9eE//Nf+1gre0xQ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NlHHcYAAADcAAAADwAAAAAAAAAAAAAAAACYAgAAZHJz&#10;L2Rvd25yZXYueG1sUEsFBgAAAAAEAAQA9QAAAIsDAAAAAA==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506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5XihsYA&#10;AADcAAAADwAAAGRycy9kb3ducmV2LnhtbESPT2vCQBTE7wW/w/KEXopuamk10VWkraY38c/F2yP7&#10;3IRm34bsVuO3dwWhx2FmfsPMFp2txZlaXzlW8DpMQBAXTldsFBz2q8EEhA/IGmvHpOBKHhbz3tMM&#10;M+0uvKXzLhgRIewzVFCG0GRS+qIki37oGuLonVxrMUTZGqlbvES4reUo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5XihsYAAADcAAAADwAAAAAAAAAAAAAAAACYAgAAZHJz&#10;L2Rvd25yZXYueG1sUEsFBgAAAAAEAAQA9QAAAIsDAAAAAA==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507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x68sYA&#10;AADcAAAADwAAAGRycy9kb3ducmV2LnhtbESPT2vCQBTE7wW/w/KEXopuKm010VWkraY38c/F2yP7&#10;3IRm34bsVuO3dwWhx2FmfsPMFp2txZlaXzlW8DpMQBAXTldsFBz2q8EEhA/IGmvHpOBKHhbz3tMM&#10;M+0uvKXzLhgRIewzVFCG0GRS+qIki37oGuLonVxrMUTZGqlbvES4reUo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Hx68sYAAADcAAAADwAAAAAAAAAAAAAAAACYAgAAZHJz&#10;L2Rvd25yZXYueG1sUEsFBgAAAAAEAAQA9QAAAIsDAAAAAA==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508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DfacUA&#10;AADcAAAADwAAAGRycy9kb3ducmV2LnhtbESPS4vCQBCE7wv+h6GFvSw6UfCR6CiyD+NNfFy8NZl2&#10;Esz0hMysZv/9jrCwx6KqvqKW687W4k6trxwrGA0TEMSF0xUbBefT12AOwgdkjbVjUvBDHtar3ssS&#10;M+0efKD7MRgRIewzVFCG0GRS+qIki37oGuLoXV1rMUTZGqlbfES4reU4SabSYsVxocSG3ksqbsdv&#10;q2D2sXmj/cVdw2e6TXNzyLepyZV67XebBYhAXfgP/7V3WsFkPIHnmXgE5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MN9pxQAAANwAAAAPAAAAAAAAAAAAAAAAAJgCAABkcnMv&#10;ZG93bnJldi54bWxQSwUGAAAAAAQABAD1AAAAigMAAAAA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509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+JBHsUA&#10;AADcAAAADwAAAGRycy9kb3ducmV2LnhtbESPzYvCMBTE7wv+D+EJe1k0VVi11SiyH9ab+HHx9mie&#10;abF5KU1Wu/+9ERb2OMzMb5jFqrO1uFHrK8cKRsMEBHHhdMVGwen4PZiB8AFZY+2YFPySh9Wy97LA&#10;TLs77+l2CEZECPsMFZQhNJmUvijJoh+6hjh6F9daDFG2RuoW7xFuazlOkom0WHFcKLGhj5KK6+HH&#10;Kph+rt9od3aX8JVu0tzs801qcqVe+916DiJQF/7Df+2tVvA+nsDzTDwCcvk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4kEexQAAANwAAAAPAAAAAAAAAAAAAAAAAJgCAABkcnMv&#10;ZG93bnJldi54bWxQSwUGAAAAAAQABAD1AAAAigMAAAAA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510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7khcUA&#10;AADcAAAADwAAAGRycy9kb3ducmV2LnhtbESPT2vCQBTE74LfYXlCL0U3Cq0muorY1ngT/1y8PbLP&#10;TTD7NmS3mn77bqHgcZiZ3zCLVWdrcafWV44VjEcJCOLC6YqNgvPpazgD4QOyxtoxKfghD6tlv7fA&#10;TLsHH+h+DEZECPsMFZQhNJmUvijJoh+5hjh6V9daDFG2RuoWHxFuazlJkndpseK4UGJDm5KK2/Hb&#10;Kph+rF9pf3HX8Jlu09wc8m1qcqVeBt16DiJQF57h//ZOK3ibTOHvTDwCcv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ruSFxQAAANwAAAAPAAAAAAAAAAAAAAAAAJgCAABkcnMv&#10;ZG93bnJldi54bWxQSwUGAAAAAAQABAD1AAAAigMAAAAA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511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Fw98IA&#10;AADcAAAADwAAAGRycy9kb3ducmV2LnhtbERPy4rCMBTdC/MP4Q64EU1H0LEdo8g8rLuh6mZ2l+aa&#10;lmluShO1/r1ZCC4P571c97YRF+p87VjB2yQBQVw6XbNRcDz8jBcgfEDW2DgmBTfysF69DJaYaXfl&#10;gi77YEQMYZ+hgiqENpPSlxVZ9BPXEkfu5DqLIcLOSN3hNYbbRk6TZC4t1hwbKmzps6Lyf3+2Ct6/&#10;NiP6/XOn8J1u09wU+TY1uVLD137zASJQH57ih3unFcymcW08E4+A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MXD3wgAAANwAAAAPAAAAAAAAAAAAAAAAAJgCAABkcnMvZG93&#10;bnJldi54bWxQSwUGAAAAAAQABAD1AAAAhwMAAAAA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512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3VbMYA&#10;AADcAAAADwAAAGRycy9kb3ducmV2LnhtbESPT2vCQBTE74V+h+UVvIhuKtg2qatIrUlvxT8Xb4/s&#10;cxOafRuyWxO/vVsQehxm5jfMYjXYRlyo87VjBc/TBARx6XTNRsHxsJ28gfABWWPjmBRcycNq+fiw&#10;wEy7nnd02QcjIoR9hgqqENpMSl9WZNFPXUscvbPrLIYoOyN1h32E20bOkuRFWqw5LlTY0kdF5c/+&#10;1yp43azH9H1y5/CZ5mlhdkWemkKp0dOwfgcRaAj/4Xv7SyuYz1L4OxOPgF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n3VbMYAAADcAAAADwAAAAAAAAAAAAAAAACYAgAAZHJz&#10;L2Rvd25yZXYueG1sUEsFBgAAAAAEAAQA9QAAAIsDAAAAAA==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513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sjHsQA&#10;AADcAAAADwAAAGRycy9kb3ducmV2LnhtbERPTWvCQBC9C/6HZYRexGxaMbQxq9iCtgehVKVex+yY&#10;hGZnQ3Y10V/fPRR6fLzvbNmbWlypdZVlBY9RDII4t7riQsFhv548g3AeWWNtmRTcyMFyMRxkmGrb&#10;8Rddd74QIYRdigpK75tUSpeXZNBFtiEO3Nm2Bn2AbSF1i10IN7V8iuNEGqw4NJTY0FtJ+c/uYhSY&#10;y2r78np697Nxt9kn92SDx89vpR5G/WoOwlPv/8V/7g+tYDYN8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qLIx7EAAAA3AAAAA8AAAAAAAAAAAAAAAAAmAIAAGRycy9k&#10;b3ducmV2LnhtbFBLBQYAAAAABAAEAPUAAACJAwAAAAA=&#10;" filled="f" stroked="f">
                      <v:textbox inset="1pt,.4mm,1pt,1pt">
                        <w:txbxContent>
                          <w:p w:rsidR="00441C13" w:rsidRPr="0079077B" w:rsidRDefault="006623DA" w:rsidP="008E77B3">
                            <w:pPr>
                              <w:pStyle w:val="34f1"/>
                            </w:pPr>
                            <w:fldSimple w:instr=" DOCPROPERTY  Company  \* MERGEFORMAT ">
                              <w:r w:rsidR="00543DFC">
                                <w:t>Название организации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514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eGhccA&#10;AADcAAAADwAAAGRycy9kb3ducmV2LnhtbESPQWvCQBSE74X+h+UVvJS6sWKw0VW0oPYgiLG019fs&#10;Mwlm34bsamJ/vVsQehxm5htmOu9MJS7UuNKygkE/AkGcWV1yruDzsHoZg3AeWWNlmRRcycF89vgw&#10;xUTblvd0SX0uAoRdggoK7+tESpcVZND1bU0cvKNtDPogm1zqBtsAN5V8jaJYGiw5LBRY03tB2Sk9&#10;GwXmvNi+LX82fvTcrg/xb7zG792XUr2nbjEB4anz/+F7+0MrGA0H8HcmHAE5u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XHhoXHAAAA3AAAAA8AAAAAAAAAAAAAAAAAmAIAAGRy&#10;cy9kb3ducmV2LnhtbFBLBQYAAAAABAAEAPUAAACMAwAAAAA=&#10;" filled="f" stroked="f">
                      <v:textbox inset="1pt,.4mm,1pt,1pt">
                        <w:txbxContent>
                          <w:p w:rsidR="00441C13" w:rsidRPr="00A32665" w:rsidRDefault="00441C13" w:rsidP="008E77B3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515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RUY8scA&#10;AADcAAAADwAAAGRycy9kb3ducmV2LnhtbESPQWvCQBSE70L/w/IKvZS60WKw0VVUqPYgiLG019fs&#10;Mwlm34bsamJ/fbcgeBxm5htmOu9MJS7UuNKygkE/AkGcWV1yruDz8P4yBuE8ssbKMim4koP57KE3&#10;xUTblvd0SX0uAoRdggoK7+tESpcVZND1bU0cvKNtDPogm1zqBtsAN5UcRlEsDZYcFgqsaVVQdkrP&#10;RoE5L7Zvy5+NHz2360P8G6/xe/el1NNjt5iA8NT5e/jW/tAKRq9D+D8TjoCc/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UVGPLHAAAA3AAAAA8AAAAAAAAAAAAAAAAAmAIAAGRy&#10;cy9kb3ducmV2LnhtbFBLBQYAAAAABAAEAPUAAACMAwAAAAA=&#10;" filled="f" stroked="f">
                      <v:textbox inset="1pt,.4mm,1pt,1pt">
                        <w:txbxContent>
                          <w:p w:rsidR="00441C13" w:rsidRPr="00CB1016" w:rsidRDefault="00441C13" w:rsidP="008E77B3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516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m9accA&#10;AADcAAAADwAAAGRycy9kb3ducmV2LnhtbESPQWvCQBSE70L/w/IKXopuVAw1dRVbqPYgSFXs9TX7&#10;mgSzb0N2NdFf3xUEj8PMfMNM560pxZlqV1hWMOhHIIhTqwvOFOx3n71XEM4jaywtk4ILOZjPnjpT&#10;TLRt+JvOW5+JAGGXoILc+yqR0qU5GXR9WxEH78/WBn2QdSZ1jU2Am1IOoyiWBgsOCzlW9JFTetye&#10;jAJzWqwn778rP35plrv4Gi/xZ3NQqvvcLt5AeGr9I3xvf2kF49EIbmfCEZCz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pZvWnHAAAA3AAAAA8AAAAAAAAAAAAAAAAAmAIAAGRy&#10;cy9kb3ducmV2LnhtbFBLBQYAAAAABAAEAPUAAACMAwAAAAA=&#10;" filled="f" stroked="f">
                      <v:textbox inset="1pt,.4mm,1pt,1pt">
                        <w:txbxContent>
                          <w:p w:rsidR="00441C13" w:rsidRPr="00CB1016" w:rsidRDefault="00441C13" w:rsidP="008E77B3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517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AlHcgA&#10;AADcAAAADwAAAGRycy9kb3ducmV2LnhtbESPW2vCQBSE3wv9D8sp+FJ0Uy/Bpq5iBS8PQqmKfT3N&#10;niah2bMhu5ror3eFQh+HmfmGmcxaU4oz1a6wrOClF4EgTq0uOFNw2C+7YxDOI2ssLZOCCzmYTR8f&#10;Jpho2/AnnXc+EwHCLkEFufdVIqVLczLoerYiDt6PrQ36IOtM6hqbADel7EdRLA0WHBZyrGiRU/q7&#10;OxkF5jTfvr5/r/3ouVnt42u8wq+Po1Kdp3b+BsJT6//Df+2NVjAaDOF+JhwBOb0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FsCUdyAAAANwAAAAPAAAAAAAAAAAAAAAAAJgCAABk&#10;cnMvZG93bnJldi54bWxQSwUGAAAAAAQABAD1AAAAjQMAAAAA&#10;" filled="f" stroked="f">
                      <v:textbox inset="1pt,.4mm,1pt,1pt">
                        <w:txbxContent>
                          <w:p w:rsidR="00441C13" w:rsidRPr="005374BE" w:rsidRDefault="00441C13" w:rsidP="008E77B3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543DFC" w:rsidRPr="00543DFC">
                              <w:rPr>
                                <w:noProof/>
                              </w:rPr>
                              <w:instrText>1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543DFC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518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yAhscA&#10;AADcAAAADwAAAGRycy9kb3ducmV2LnhtbESPQWvCQBSE70L/w/IKXkQ3tiRo6ipa0HoQSlXa62v2&#10;NQnNvg3Z1aT++q4geBxm5htmtuhMJc7UuNKygvEoAkGcWV1yruB4WA8nIJxH1lhZJgV/5GAxf+jN&#10;MNW25Q86730uAoRdigoK7+tUSpcVZNCNbE0cvB/bGPRBNrnUDbYBbir5FEWJNFhyWCiwpteCst/9&#10;ySgwp+Vuuvp+8/Gg3RySS7LBr/dPpfqP3fIFhKfO38O39lYriJ9juJ4JR0DO/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r8gIbHAAAA3AAAAA8AAAAAAAAAAAAAAAAAmAIAAGRy&#10;cy9kb3ducmV2LnhtbFBLBQYAAAAABAAEAPUAAACMAwAAAAA=&#10;" filled="f" stroked="f">
                      <v:textbox inset="1pt,.4mm,1pt,1pt">
                        <w:txbxContent>
                          <w:p w:rsidR="00441C13" w:rsidRPr="005374BE" w:rsidRDefault="00441C13" w:rsidP="008E77B3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519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4e8ccA&#10;AADcAAAADwAAAGRycy9kb3ducmV2LnhtbESPQWvCQBSE74L/YXmFXkrdWDHU6CpaqPZQEKO012f2&#10;NQlm34bsamJ/vVsoeBxm5htmtuhMJS7UuNKyguEgAkGcWV1yruCwf39+BeE8ssbKMim4koPFvN+b&#10;YaJtyzu6pD4XAcIuQQWF93UipcsKMugGtiYO3o9tDPogm1zqBtsAN5V8iaJYGiw5LBRY01tB2Sk9&#10;GwXmvPycrI4bP35q1/v4N17j9/ZLqceHbjkF4anz9/B/+0MrGI9i+DsTjoCc3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ouHvHHAAAA3AAAAA8AAAAAAAAAAAAAAAAAmAIAAGRy&#10;cy9kb3ducmV2LnhtbFBLBQYAAAAABAAEAPUAAACMAwAAAAA=&#10;" filled="f" stroked="f">
                      <v:textbox inset="1pt,.4mm,1pt,1pt">
                        <w:txbxContent>
                          <w:p w:rsidR="00441C13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520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K7asgA&#10;AADcAAAADwAAAGRycy9kb3ducmV2LnhtbESPT2vCQBTE7wW/w/KEXopuVIyauooWtB4K4h/s9TX7&#10;mgSzb0N2NWk/fbdQ6HGYmd8w82VrSnGn2hWWFQz6EQji1OqCMwXn06Y3BeE8ssbSMin4IgfLRedh&#10;jom2DR/ofvSZCBB2CSrIva8SKV2ak0HXtxVx8D5tbdAHWWdS19gEuCnlMIpiabDgsJBjRS85pdfj&#10;zSgwt9XbbP3x6sdPzfYUf8dbfN9flHrstqtnEJ5a/x/+a++0gvFoAr9nwhGQix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1YrtqyAAAANwAAAAPAAAAAAAAAAAAAAAAAJgCAABk&#10;cnMvZG93bnJldi54bWxQSwUGAAAAAAQABAD1AAAAjQMAAAAA&#10;" filled="f" stroked="f">
                      <v:textbox inset="1pt,.4mm,1pt,1pt">
                        <w:txbxContent>
                          <w:p w:rsidR="00441C13" w:rsidRDefault="00441C13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543DFC">
                              <w:t>A.B.XXX.XX.XX.X-X.X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521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0vGMQA&#10;AADcAAAADwAAAGRycy9kb3ducmV2LnhtbERPTWvCQBC9C/6HZYRexGxaMbQxq9iCtgehVKVex+yY&#10;hGZnQ3Y10V/fPRR6fLzvbNmbWlypdZVlBY9RDII4t7riQsFhv548g3AeWWNtmRTcyMFyMRxkmGrb&#10;8Rddd74QIYRdigpK75tUSpeXZNBFtiEO3Nm2Bn2AbSF1i10IN7V8iuNEGqw4NJTY0FtJ+c/uYhSY&#10;y2r78np697Nxt9kn92SDx89vpR5G/WoOwlPv/8V/7g+tYDYNa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T9LxjEAAAA3AAAAA8AAAAAAAAAAAAAAAAAmAIAAGRycy9k&#10;b3ducmV2LnhtbFBLBQYAAAAABAAEAPUAAACJAwAAAAA=&#10;" filled="f" stroked="f">
                      <v:textbox inset="1pt,.4mm,1pt,1pt">
                        <w:txbxContent>
                          <w:p w:rsidR="00441C13" w:rsidRDefault="006623DA" w:rsidP="008E77B3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 w:rsidR="00543DFC">
                                <w:t>Полное название системы</w:t>
                              </w:r>
                            </w:fldSimple>
                            <w:r w:rsidR="00441C13">
                              <w:t>.</w:t>
                            </w:r>
                          </w:p>
                          <w:p w:rsidR="00441C13" w:rsidRPr="00F9048A" w:rsidRDefault="00441C13" w:rsidP="008E77B3">
                            <w:pPr>
                              <w:pStyle w:val="34f1"/>
                              <w:rPr>
                                <w:rStyle w:val="34fe"/>
                              </w:rPr>
                            </w:pPr>
                            <w:r w:rsidRPr="00F9048A">
                              <w:rPr>
                                <w:rStyle w:val="34fe"/>
                              </w:rPr>
                              <w:fldChar w:fldCharType="begin"/>
                            </w:r>
                            <w:r w:rsidRPr="00F9048A">
                              <w:rPr>
                                <w:rStyle w:val="34fe"/>
                              </w:rPr>
                              <w:instrText xml:space="preserve"> DOCPROPERTY  Title  \* MERGEFORMAT </w:instrTex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separate"/>
                            </w:r>
                            <w:r w:rsidR="00543DFC">
                              <w:rPr>
                                <w:rStyle w:val="34fe"/>
                              </w:rPr>
                              <w:t>Чертеж</w: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522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RDscUA&#10;AADcAAAADwAAAGRycy9kb3ducmV2LnhtbESPQWvCQBSE7wX/w/IKXoputFRN6iqirfEmai+9PbLP&#10;TTD7NmRXTf99tyD0OMzMN8x82dla3Kj1lWMFo2ECgrhwumKj4Ov0OZiB8AFZY+2YFPyQh+Wi9zTH&#10;TLs7H+h2DEZECPsMFZQhNJmUvijJoh+6hjh6Z9daDFG2RuoW7xFuazlOkom0WHFcKLGhdUnF5Xi1&#10;Cqab1Qvtv905fKTbNDeHfJuaXKn+c7d6BxGoC//hR3unFby9pv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pEOxxQAAANwAAAAPAAAAAAAAAAAAAAAAAJgCAABkcnMv&#10;ZG93bnJldi54bWxQSwUGAAAAAAQABAD1AAAAigMAAAAA&#10;" filled="f" stroked="f">
                      <v:textbox inset="0,0,0,0">
                        <w:txbxContent>
                          <w:p w:rsidR="00441C13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523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iZUcMA&#10;AADcAAAADwAAAGRycy9kb3ducmV2LnhtbERPu27CMBTdkfoP1q3UBRGnqLQkxSAElHSreCzdruIb&#10;J2p8HcUupH9fD0iMR+e9WA22FRfqfeNYwXOSgiAunW7YKDifPiZzED4ga2wdk4I/8rBaPowWmGt3&#10;5QNdjsGIGMI+RwV1CF0upS9rsugT1xFHrnK9xRBhb6Tu8RrDbSunafoqLTYcG2rsaFNT+XP8tQre&#10;tusxfX27KuyyfVaYQ7HPTKHU0+OwfgcRaAh38c39qRXMXuL8eCYeAbn8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piZUcMAAADcAAAADwAAAAAAAAAAAAAAAACYAgAAZHJzL2Rv&#10;d25yZXYueG1sUEsFBgAAAAAEAAQA9QAAAIgDAAAAAA==&#10;" filled="f" stroked="f">
                      <v:textbox inset="0,0,0,0">
                        <w:txbxContent>
                          <w:p w:rsidR="00441C13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524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Q8ysYA&#10;AADcAAAADwAAAGRycy9kb3ducmV2LnhtbESPT2vCQBTE7wW/w/KEXopuLG010VWkraY38c/F2yP7&#10;3IRm34bsVuO3dwWhx2FmfsPMFp2txZlaXzlWMBomIIgLpys2Cg771WACwgdkjbVjUnAlD4t572mG&#10;mXYX3tJ5F4yIEPYZKihDaDIpfVGSRT90DXH0Tq61GKJsjdQtXiLc1vI1ST6kxYrjQokNfZZU/O7+&#10;rILx1/KFNkd3Ct/pOs3NNl+nJlfqud8tpyACdeE//Gj/aAXvbyO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dQ8ysYAAADcAAAADwAAAAAAAAAAAAAAAACYAgAAZHJz&#10;L2Rvd25yZXYueG1sUEsFBgAAAAAEAAQA9QAAAIsDAAAAAA==&#10;" filled="f" stroked="f">
                      <v:textbox inset="0,0,0,0">
                        <w:txbxContent>
                          <w:p w:rsidR="00441C13" w:rsidRPr="00945CCC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525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aivcYA&#10;AADcAAAADwAAAGRycy9kb3ducmV2LnhtbESPT2vCQBTE7wW/w/KEXopuKm010VWkraY38c/F2yP7&#10;3IRm34bsVuO3dwWhx2FmfsPMFp2txZlaXzlW8DpMQBAXTldsFBz2q8EEhA/IGmvHpOBKHhbz3tMM&#10;M+0uvKXzLhgRIewzVFCG0GRS+qIki37oGuLonVxrMUTZGqlbvES4reUoST6kxYrjQokNfZZU/O7+&#10;rILx1/KFNkd3Ct/pOs3NNl+nJlfqud8tpyACdeE//Gj/aAXvbyO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QaivcYAAADcAAAADwAAAAAAAAAAAAAAAACYAgAAZHJz&#10;L2Rvd25yZXYueG1sUEsFBgAAAAAEAAQA9QAAAIsDAAAAAA==&#10;" filled="f" stroked="f">
                      <v:textbox inset="0,0,0,0">
                        <w:txbxContent>
                          <w:p w:rsidR="00441C13" w:rsidRPr="00945CCC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526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oHJsYA&#10;AADcAAAADwAAAGRycy9kb3ducmV2LnhtbESPQWvCQBSE74X+h+UVeim6aa22ia4iWo030fbi7ZF9&#10;bkKzb0N21fTfu0LB4zAz3zCTWWdrcabWV44VvPYTEMSF0xUbBT/fq94nCB+QNdaOScEfeZhNHx8m&#10;mGl34R2d98GICGGfoYIyhCaT0hclWfR91xBH7+haiyHK1kjd4iXCbS3fkmQkLVYcF0psaFFS8bs/&#10;WQUfy/kLbQ/uGL7SdZqbXb5OTa7U81M3H4MI1IV7+L+90QqG7wO4nYlHQE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koHJsYAAADcAAAADwAAAAAAAAAAAAAAAACYAgAAZHJz&#10;L2Rvd25yZXYueG1sUEsFBgAAAAAEAAQA9QAAAIsDAAAAAA==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527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OfUsYA&#10;AADcAAAADwAAAGRycy9kb3ducmV2LnhtbESPT2vCQBTE7wW/w/KEXopuKraa6Cqi1vQm/rl4e2Sf&#10;m9Ds25DdavrtuwWhx2FmfsPMl52txY1aXzlW8DpMQBAXTldsFJxPH4MpCB+QNdaOScEPeVguek9z&#10;zLS784Fux2BEhLDPUEEZQpNJ6YuSLPqha4ijd3WtxRBla6Ru8R7htpajJHmXFiuOCyU2tC6p+Dp+&#10;WwWTzeqF9hd3Ddt0l+bmkO9Skyv13O9WMxCBuvAffrQ/tYK38Rj+zsQjIB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aOfUsYAAADcAAAADwAAAAAAAAAAAAAAAACYAgAAZHJz&#10;L2Rvd25yZXYueG1sUEsFBgAAAAAEAAQA9QAAAIsDAAAAAA==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528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86ycYA&#10;AADcAAAADwAAAGRycy9kb3ducmV2LnhtbESPT2vCQBTE74LfYXlCL0U3LbWa6CrSVtOb+Ofi7ZF9&#10;bkKzb0N2q+m37wqCx2FmfsPMl52txYVaXzlW8DJKQBAXTldsFBwP6+EUhA/IGmvHpOCPPCwX/d4c&#10;M+2uvKPLPhgRIewzVFCG0GRS+qIki37kGuLonV1rMUTZGqlbvEa4reVrkrxLixXHhRIb+iip+Nn/&#10;WgWTz9UzbU/uHL7STZqbXb5JTa7U06BbzUAE6sIjfG9/awXjtzHczsQjIB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u86ycYAAADcAAAADwAAAAAAAAAAAAAAAACYAgAAZHJz&#10;L2Rvd25yZXYueG1sUEsFBgAAAAAEAAQA9QAAAIsDAAAAAA==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529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2kvsYA&#10;AADcAAAADwAAAGRycy9kb3ducmV2LnhtbESPT2vCQBTE74LfYXlCL6KbllZNdBVpq+lN/HPx9sg+&#10;N6HZtyG71fTbdwWhx2FmfsMsVp2txZVaXzlW8DxOQBAXTldsFJyOm9EMhA/IGmvHpOCXPKyW/d4C&#10;M+1uvKfrIRgRIewzVFCG0GRS+qIki37sGuLoXVxrMUTZGqlbvEW4reVLkkykxYrjQokNvZdUfB9+&#10;rILpx3pIu7O7hM90m+Zmn29Tkyv1NOjWcxCBuvAffrS/tIK31wncz8Qj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j2kvsYAAADcAAAADwAAAAAAAAAAAAAAAACYAgAAZHJz&#10;L2Rvd25yZXYueG1sUEsFBgAAAAAEAAQA9QAAAIsDAAAAAA==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547" o:spid="_x0000_s1530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cgX8cYAAADcAAAADwAAAGRycy9kb3ducmV2LnhtbESPQWvCQBSE7wX/w/IE&#10;b3UTNVqiq4jY0kMoVAult0f2mQSzb0N2TeK/dwuFHoeZ+YbZ7AZTi45aV1lWEE8jEMS51RUXCr7O&#10;r88vIJxH1lhbJgV3crDbjp42mGrb8yd1J1+IAGGXooLS+yaV0uUlGXRT2xAH72Jbgz7ItpC6xT7A&#10;TS1nUbSUBisOCyU2dCgpv55uRsFbj/1+Hh+77Ho53H/Oycd3FpNSk/GwX4PwNPj/8F/7XStIFi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JyBfxxgAAANwA&#10;AAAPAAAAAAAAAAAAAAAAAKoCAABkcnMvZG93bnJldi54bWxQSwUGAAAAAAQABAD6AAAAnQMAAAAA&#10;">
                <v:rect id="Rectangle 122" o:spid="_x0000_s1531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tcZcQA&#10;AADcAAAADwAAAGRycy9kb3ducmV2LnhtbERPTWvCQBC9C/6HZYRexGxaNLQxq9iCtgehVKVex+yY&#10;hGZnQ3Y10V/fPRR6fLzvbNmbWlypdZVlBY9RDII4t7riQsFhv548g3AeWWNtmRTcyMFyMRxkmGrb&#10;8Rddd74QIYRdigpK75tUSpeXZNBFtiEO3Nm2Bn2AbSF1i10IN7V8iuNEGqw4NJTY0FtJ+c/uYhSY&#10;y2r78np697Nxt9kn92SDx89vpR5G/WoOwlPv/8V/7g+tYDYNa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z7XGXEAAAA3AAAAA8AAAAAAAAAAAAAAAAAmAIAAGRycy9k&#10;b3ducmV2LnhtbFBLBQYAAAAABAAEAPUAAACJAwAAAAA=&#10;" filled="f" stroked="f">
                  <v:textbox inset="1pt,.4mm,1pt,1pt">
                    <w:txbxContent>
                      <w:p w:rsidR="00441C13" w:rsidRPr="006C5C53" w:rsidRDefault="00441C13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532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f5/scA&#10;AADcAAAADwAAAGRycy9kb3ducmV2LnhtbESPQWvCQBSE70L/w/IEL0U3FQ01dRUraHsQpCp6fc0+&#10;k9Ds25BdTdpf7xYEj8PMfMNM560pxZVqV1hW8DKIQBCnVhecKTjsV/1XEM4jaywtk4JfcjCfPXWm&#10;mGjb8Bdddz4TAcIuQQW591UipUtzMugGtiIO3tnWBn2QdSZ1jU2Am1IOoyiWBgsOCzlWtMwp/dld&#10;jAJzWWwm798ffvzcrPfxX7zG0/aoVK/bLt5AeGr9I3xvf2oF49EE/s+EIyB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O3+f7HAAAA3AAAAA8AAAAAAAAAAAAAAAAAmAIAAGRy&#10;cy9kb3ducmV2LnhtbFBLBQYAAAAABAAEAPUAAACMAwAAAAA=&#10;" filled="f" stroked="f">
                  <v:textbox inset="1pt,.4mm,1pt,1pt">
                    <w:txbxContent>
                      <w:p w:rsidR="00441C13" w:rsidRPr="006C5C53" w:rsidRDefault="00441C13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A7F41"/>
    <w:multiLevelType w:val="hybridMultilevel"/>
    <w:tmpl w:val="0ED8D5A2"/>
    <w:lvl w:ilvl="0" w:tplc="25FCB558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1CF0B5A"/>
    <w:multiLevelType w:val="hybridMultilevel"/>
    <w:tmpl w:val="ADCCFBF6"/>
    <w:lvl w:ilvl="0" w:tplc="9A7C1066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cs="Times New Roman" w:hint="default"/>
      </w:rPr>
    </w:lvl>
    <w:lvl w:ilvl="1" w:tplc="BEE04BC2">
      <w:numFmt w:val="bullet"/>
      <w:lvlText w:val="—"/>
      <w:lvlJc w:val="left"/>
      <w:pPr>
        <w:ind w:left="1485" w:hanging="405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0A7496"/>
    <w:multiLevelType w:val="hybridMultilevel"/>
    <w:tmpl w:val="D5D62A28"/>
    <w:lvl w:ilvl="0" w:tplc="99C22A66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>
    <w:nsid w:val="15BB4E7E"/>
    <w:multiLevelType w:val="hybridMultilevel"/>
    <w:tmpl w:val="0BFAC09E"/>
    <w:lvl w:ilvl="0" w:tplc="D76A8058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9952A7E"/>
    <w:multiLevelType w:val="hybridMultilevel"/>
    <w:tmpl w:val="9C526E82"/>
    <w:lvl w:ilvl="0" w:tplc="82AEB74E">
      <w:start w:val="1"/>
      <w:numFmt w:val="decimal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477"/>
        </w:tabs>
        <w:ind w:left="247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197"/>
        </w:tabs>
        <w:ind w:left="319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17"/>
        </w:tabs>
        <w:ind w:left="391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37"/>
        </w:tabs>
        <w:ind w:left="463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57"/>
        </w:tabs>
        <w:ind w:left="535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77"/>
        </w:tabs>
        <w:ind w:left="607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797"/>
        </w:tabs>
        <w:ind w:left="679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17"/>
        </w:tabs>
        <w:ind w:left="7517" w:hanging="180"/>
      </w:pPr>
    </w:lvl>
  </w:abstractNum>
  <w:abstractNum w:abstractNumId="11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>
    <w:nsid w:val="1D934FC6"/>
    <w:multiLevelType w:val="hybridMultilevel"/>
    <w:tmpl w:val="FBB018D8"/>
    <w:lvl w:ilvl="0" w:tplc="EA00A64C">
      <w:start w:val="1"/>
      <w:numFmt w:val="bullet"/>
      <w:lvlText w:val="–"/>
      <w:lvlJc w:val="left"/>
      <w:pPr>
        <w:ind w:left="283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95" w:hanging="360"/>
      </w:pPr>
      <w:rPr>
        <w:rFonts w:ascii="Wingdings" w:hAnsi="Wingdings" w:hint="default"/>
      </w:rPr>
    </w:lvl>
  </w:abstractNum>
  <w:abstractNum w:abstractNumId="13">
    <w:nsid w:val="20DB2C2E"/>
    <w:multiLevelType w:val="multilevel"/>
    <w:tmpl w:val="2B98AB58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ascii="Times New Roman" w:hAnsi="Times New Roman" w:hint="default"/>
        <w:sz w:val="24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4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2A6C3B46"/>
    <w:multiLevelType w:val="multilevel"/>
    <w:tmpl w:val="829E7A04"/>
    <w:lvl w:ilvl="0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DD75415"/>
    <w:multiLevelType w:val="hybridMultilevel"/>
    <w:tmpl w:val="6E7059D4"/>
    <w:lvl w:ilvl="0" w:tplc="76FE62F6">
      <w:start w:val="1"/>
      <w:numFmt w:val="decimal"/>
      <w:lvlText w:val="%1)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E6050C5"/>
    <w:multiLevelType w:val="hybridMultilevel"/>
    <w:tmpl w:val="CE10C942"/>
    <w:lvl w:ilvl="0" w:tplc="13F26FA4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9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1">
    <w:nsid w:val="41663985"/>
    <w:multiLevelType w:val="multilevel"/>
    <w:tmpl w:val="4260C428"/>
    <w:lvl w:ilvl="0">
      <w:start w:val="1"/>
      <w:numFmt w:val="russianUpper"/>
      <w:lvlText w:val="Приложение %1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985"/>
        </w:tabs>
        <w:ind w:left="720" w:firstLine="0"/>
      </w:pPr>
      <w:rPr>
        <w:rFonts w:ascii="Arial" w:hAnsi="Arial" w:cs="Times New Roman" w:hint="default"/>
        <w:b w:val="0"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lang w:val="x-none" w:eastAsia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2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>
    <w:nsid w:val="4A4D1FE2"/>
    <w:multiLevelType w:val="multilevel"/>
    <w:tmpl w:val="1138DC4C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>
    <w:nsid w:val="4B2E619E"/>
    <w:multiLevelType w:val="multilevel"/>
    <w:tmpl w:val="5554138A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26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0254629"/>
    <w:multiLevelType w:val="hybridMultilevel"/>
    <w:tmpl w:val="81284ED4"/>
    <w:lvl w:ilvl="0" w:tplc="915C11E4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673A6FA1"/>
    <w:multiLevelType w:val="hybridMultilevel"/>
    <w:tmpl w:val="DBBECC7E"/>
    <w:lvl w:ilvl="0" w:tplc="1B3C476A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73012FC2"/>
    <w:multiLevelType w:val="multilevel"/>
    <w:tmpl w:val="AAD406E4"/>
    <w:lvl w:ilvl="0">
      <w:start w:val="1"/>
      <w:numFmt w:val="decimal"/>
      <w:lvlText w:val="%1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2041"/>
        </w:tabs>
        <w:ind w:left="720" w:firstLine="0"/>
      </w:pPr>
      <w:rPr>
        <w:rFonts w:ascii="Arial" w:hAnsi="Arial" w:hint="default"/>
        <w:b w:val="0"/>
        <w:i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2268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>
    <w:nsid w:val="7AB54397"/>
    <w:multiLevelType w:val="hybridMultilevel"/>
    <w:tmpl w:val="F11A0018"/>
    <w:lvl w:ilvl="0" w:tplc="D83AE04E">
      <w:start w:val="1"/>
      <w:numFmt w:val="lowerRoman"/>
      <w:lvlText w:val="%1."/>
      <w:lvlJc w:val="left"/>
      <w:pPr>
        <w:tabs>
          <w:tab w:val="num" w:pos="2586"/>
        </w:tabs>
        <w:ind w:left="2586" w:hanging="471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28"/>
  </w:num>
  <w:num w:numId="3">
    <w:abstractNumId w:val="10"/>
  </w:num>
  <w:num w:numId="4">
    <w:abstractNumId w:val="4"/>
  </w:num>
  <w:num w:numId="5">
    <w:abstractNumId w:val="32"/>
  </w:num>
  <w:num w:numId="6">
    <w:abstractNumId w:val="26"/>
  </w:num>
  <w:num w:numId="7">
    <w:abstractNumId w:val="3"/>
  </w:num>
  <w:num w:numId="8">
    <w:abstractNumId w:val="16"/>
  </w:num>
  <w:num w:numId="9">
    <w:abstractNumId w:val="6"/>
  </w:num>
  <w:num w:numId="10">
    <w:abstractNumId w:val="17"/>
  </w:num>
  <w:num w:numId="11">
    <w:abstractNumId w:val="27"/>
  </w:num>
  <w:num w:numId="12">
    <w:abstractNumId w:val="23"/>
  </w:num>
  <w:num w:numId="13">
    <w:abstractNumId w:val="1"/>
  </w:num>
  <w:num w:numId="14">
    <w:abstractNumId w:val="21"/>
  </w:num>
  <w:num w:numId="15">
    <w:abstractNumId w:val="15"/>
  </w:num>
  <w:num w:numId="16">
    <w:abstractNumId w:val="29"/>
  </w:num>
  <w:num w:numId="17">
    <w:abstractNumId w:val="20"/>
  </w:num>
  <w:num w:numId="18">
    <w:abstractNumId w:val="25"/>
  </w:num>
  <w:num w:numId="19">
    <w:abstractNumId w:val="0"/>
  </w:num>
  <w:num w:numId="20">
    <w:abstractNumId w:val="14"/>
  </w:num>
  <w:num w:numId="21">
    <w:abstractNumId w:val="33"/>
  </w:num>
  <w:num w:numId="22">
    <w:abstractNumId w:val="33"/>
    <w:lvlOverride w:ilvl="0">
      <w:startOverride w:val="1"/>
    </w:lvlOverride>
  </w:num>
  <w:num w:numId="23">
    <w:abstractNumId w:val="4"/>
    <w:lvlOverride w:ilvl="0">
      <w:startOverride w:val="1"/>
    </w:lvlOverride>
  </w:num>
  <w:num w:numId="24">
    <w:abstractNumId w:val="27"/>
    <w:lvlOverride w:ilvl="0">
      <w:startOverride w:val="1"/>
    </w:lvlOverride>
  </w:num>
  <w:num w:numId="2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3"/>
  </w:num>
  <w:num w:numId="27">
    <w:abstractNumId w:val="5"/>
  </w:num>
  <w:num w:numId="28">
    <w:abstractNumId w:val="18"/>
  </w:num>
  <w:num w:numId="29">
    <w:abstractNumId w:val="24"/>
  </w:num>
  <w:num w:numId="30">
    <w:abstractNumId w:val="2"/>
  </w:num>
  <w:num w:numId="31">
    <w:abstractNumId w:val="30"/>
  </w:num>
  <w:num w:numId="3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0"/>
    <w:lvlOverride w:ilvl="0">
      <w:startOverride w:val="1"/>
    </w:lvlOverride>
  </w:num>
  <w:num w:numId="34">
    <w:abstractNumId w:val="8"/>
  </w:num>
  <w:num w:numId="35">
    <w:abstractNumId w:val="12"/>
  </w:num>
  <w:num w:numId="36">
    <w:abstractNumId w:val="7"/>
  </w:num>
  <w:num w:numId="37">
    <w:abstractNumId w:val="34"/>
  </w:num>
  <w:num w:numId="38">
    <w:abstractNumId w:val="19"/>
  </w:num>
  <w:num w:numId="39">
    <w:abstractNumId w:val="19"/>
    <w:lvlOverride w:ilvl="0">
      <w:startOverride w:val="1"/>
    </w:lvlOverride>
  </w:num>
  <w:num w:numId="40">
    <w:abstractNumId w:val="11"/>
  </w:num>
  <w:num w:numId="41">
    <w:abstractNumId w:val="9"/>
  </w:num>
  <w:num w:numId="42">
    <w:abstractNumId w:val="2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activeWritingStyle w:appName="MSWord" w:lang="ru-RU" w:vendorID="1" w:dllVersion="512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A76DB5"/>
    <w:rsid w:val="000015AE"/>
    <w:rsid w:val="00002A63"/>
    <w:rsid w:val="000049BD"/>
    <w:rsid w:val="00005458"/>
    <w:rsid w:val="00006327"/>
    <w:rsid w:val="0001094F"/>
    <w:rsid w:val="00011565"/>
    <w:rsid w:val="00011A36"/>
    <w:rsid w:val="000120C8"/>
    <w:rsid w:val="0001239C"/>
    <w:rsid w:val="00013460"/>
    <w:rsid w:val="000153BB"/>
    <w:rsid w:val="0001774A"/>
    <w:rsid w:val="00020EE5"/>
    <w:rsid w:val="00021FA2"/>
    <w:rsid w:val="000244EC"/>
    <w:rsid w:val="0002724A"/>
    <w:rsid w:val="000273CD"/>
    <w:rsid w:val="00027F35"/>
    <w:rsid w:val="000307C3"/>
    <w:rsid w:val="00030F40"/>
    <w:rsid w:val="00031841"/>
    <w:rsid w:val="00032A3D"/>
    <w:rsid w:val="000331E2"/>
    <w:rsid w:val="00034037"/>
    <w:rsid w:val="000348E0"/>
    <w:rsid w:val="00035903"/>
    <w:rsid w:val="000361C2"/>
    <w:rsid w:val="000376F6"/>
    <w:rsid w:val="00037995"/>
    <w:rsid w:val="0004091C"/>
    <w:rsid w:val="00040DB6"/>
    <w:rsid w:val="000425EA"/>
    <w:rsid w:val="000432A0"/>
    <w:rsid w:val="00044633"/>
    <w:rsid w:val="000460EE"/>
    <w:rsid w:val="0004656B"/>
    <w:rsid w:val="00047CEA"/>
    <w:rsid w:val="00047E5B"/>
    <w:rsid w:val="000501A2"/>
    <w:rsid w:val="00050F69"/>
    <w:rsid w:val="00051DAF"/>
    <w:rsid w:val="00052358"/>
    <w:rsid w:val="00052378"/>
    <w:rsid w:val="0005289F"/>
    <w:rsid w:val="00054E76"/>
    <w:rsid w:val="00055FCC"/>
    <w:rsid w:val="00057028"/>
    <w:rsid w:val="000575F9"/>
    <w:rsid w:val="00057E61"/>
    <w:rsid w:val="00061044"/>
    <w:rsid w:val="000611C2"/>
    <w:rsid w:val="00061C2D"/>
    <w:rsid w:val="000634B5"/>
    <w:rsid w:val="00063587"/>
    <w:rsid w:val="0006439F"/>
    <w:rsid w:val="00065073"/>
    <w:rsid w:val="00067291"/>
    <w:rsid w:val="0007283C"/>
    <w:rsid w:val="00073100"/>
    <w:rsid w:val="000740C7"/>
    <w:rsid w:val="00075C1C"/>
    <w:rsid w:val="00076391"/>
    <w:rsid w:val="000767D9"/>
    <w:rsid w:val="00076F9C"/>
    <w:rsid w:val="00080585"/>
    <w:rsid w:val="00081223"/>
    <w:rsid w:val="00081C81"/>
    <w:rsid w:val="0008302B"/>
    <w:rsid w:val="0008350E"/>
    <w:rsid w:val="00083974"/>
    <w:rsid w:val="00083A60"/>
    <w:rsid w:val="00084314"/>
    <w:rsid w:val="000845DC"/>
    <w:rsid w:val="00086781"/>
    <w:rsid w:val="00086950"/>
    <w:rsid w:val="0008766B"/>
    <w:rsid w:val="000911A6"/>
    <w:rsid w:val="00091D6A"/>
    <w:rsid w:val="00091FE0"/>
    <w:rsid w:val="00092E72"/>
    <w:rsid w:val="00093EC1"/>
    <w:rsid w:val="000953BF"/>
    <w:rsid w:val="00095751"/>
    <w:rsid w:val="00095C76"/>
    <w:rsid w:val="00096FD6"/>
    <w:rsid w:val="00097B5B"/>
    <w:rsid w:val="000A234C"/>
    <w:rsid w:val="000A2C56"/>
    <w:rsid w:val="000A3845"/>
    <w:rsid w:val="000A436C"/>
    <w:rsid w:val="000A51A4"/>
    <w:rsid w:val="000A681D"/>
    <w:rsid w:val="000A6AB3"/>
    <w:rsid w:val="000A78D1"/>
    <w:rsid w:val="000A7BD2"/>
    <w:rsid w:val="000B033F"/>
    <w:rsid w:val="000B0CE2"/>
    <w:rsid w:val="000B124E"/>
    <w:rsid w:val="000B2CF7"/>
    <w:rsid w:val="000B38C9"/>
    <w:rsid w:val="000B40E9"/>
    <w:rsid w:val="000B425F"/>
    <w:rsid w:val="000B4C77"/>
    <w:rsid w:val="000B53E3"/>
    <w:rsid w:val="000B59BB"/>
    <w:rsid w:val="000B737A"/>
    <w:rsid w:val="000C6094"/>
    <w:rsid w:val="000C6268"/>
    <w:rsid w:val="000C6F52"/>
    <w:rsid w:val="000C7264"/>
    <w:rsid w:val="000D013F"/>
    <w:rsid w:val="000D170B"/>
    <w:rsid w:val="000D1F0F"/>
    <w:rsid w:val="000D293B"/>
    <w:rsid w:val="000D4199"/>
    <w:rsid w:val="000D4C77"/>
    <w:rsid w:val="000E164A"/>
    <w:rsid w:val="000E1994"/>
    <w:rsid w:val="000E1F0B"/>
    <w:rsid w:val="000E24C7"/>
    <w:rsid w:val="000E2971"/>
    <w:rsid w:val="000E3256"/>
    <w:rsid w:val="000E3B22"/>
    <w:rsid w:val="000E4C2B"/>
    <w:rsid w:val="000E5ECA"/>
    <w:rsid w:val="000E6976"/>
    <w:rsid w:val="000E7585"/>
    <w:rsid w:val="000F154D"/>
    <w:rsid w:val="000F3C15"/>
    <w:rsid w:val="000F6136"/>
    <w:rsid w:val="000F636F"/>
    <w:rsid w:val="001000C2"/>
    <w:rsid w:val="0010060A"/>
    <w:rsid w:val="0010129B"/>
    <w:rsid w:val="001013FD"/>
    <w:rsid w:val="00102B0E"/>
    <w:rsid w:val="001053DA"/>
    <w:rsid w:val="00106A0D"/>
    <w:rsid w:val="001076CB"/>
    <w:rsid w:val="00111EE5"/>
    <w:rsid w:val="00112438"/>
    <w:rsid w:val="001146F6"/>
    <w:rsid w:val="001149C9"/>
    <w:rsid w:val="00115B8B"/>
    <w:rsid w:val="0011798F"/>
    <w:rsid w:val="00120549"/>
    <w:rsid w:val="00120D35"/>
    <w:rsid w:val="00120F79"/>
    <w:rsid w:val="001230E9"/>
    <w:rsid w:val="00123EF2"/>
    <w:rsid w:val="0012402A"/>
    <w:rsid w:val="00124E9E"/>
    <w:rsid w:val="001250E7"/>
    <w:rsid w:val="001252F6"/>
    <w:rsid w:val="0012586A"/>
    <w:rsid w:val="00126210"/>
    <w:rsid w:val="00130A7D"/>
    <w:rsid w:val="00130B1A"/>
    <w:rsid w:val="0013118C"/>
    <w:rsid w:val="001351B8"/>
    <w:rsid w:val="00135CB3"/>
    <w:rsid w:val="00136239"/>
    <w:rsid w:val="00136323"/>
    <w:rsid w:val="0014018E"/>
    <w:rsid w:val="00142D91"/>
    <w:rsid w:val="00143B4D"/>
    <w:rsid w:val="001478DB"/>
    <w:rsid w:val="00147B49"/>
    <w:rsid w:val="00151B4F"/>
    <w:rsid w:val="00152844"/>
    <w:rsid w:val="001530EB"/>
    <w:rsid w:val="001549A0"/>
    <w:rsid w:val="00155154"/>
    <w:rsid w:val="001552D3"/>
    <w:rsid w:val="00155C2A"/>
    <w:rsid w:val="00156F45"/>
    <w:rsid w:val="001611C1"/>
    <w:rsid w:val="00162414"/>
    <w:rsid w:val="00162879"/>
    <w:rsid w:val="00163935"/>
    <w:rsid w:val="001641FF"/>
    <w:rsid w:val="0016505D"/>
    <w:rsid w:val="00165934"/>
    <w:rsid w:val="001701CA"/>
    <w:rsid w:val="00171179"/>
    <w:rsid w:val="0017199C"/>
    <w:rsid w:val="001732DB"/>
    <w:rsid w:val="00173333"/>
    <w:rsid w:val="0017335F"/>
    <w:rsid w:val="0017407B"/>
    <w:rsid w:val="0017488F"/>
    <w:rsid w:val="0017541A"/>
    <w:rsid w:val="00176583"/>
    <w:rsid w:val="0017689A"/>
    <w:rsid w:val="00177176"/>
    <w:rsid w:val="00177243"/>
    <w:rsid w:val="00180DCA"/>
    <w:rsid w:val="00181131"/>
    <w:rsid w:val="001816A5"/>
    <w:rsid w:val="00182B4F"/>
    <w:rsid w:val="00184C6E"/>
    <w:rsid w:val="001866A2"/>
    <w:rsid w:val="00186CF1"/>
    <w:rsid w:val="00186D9F"/>
    <w:rsid w:val="00190488"/>
    <w:rsid w:val="001906D1"/>
    <w:rsid w:val="00190DC1"/>
    <w:rsid w:val="0019151D"/>
    <w:rsid w:val="00192C59"/>
    <w:rsid w:val="00192DBD"/>
    <w:rsid w:val="0019490B"/>
    <w:rsid w:val="00195A77"/>
    <w:rsid w:val="00196F17"/>
    <w:rsid w:val="00196FA3"/>
    <w:rsid w:val="00197564"/>
    <w:rsid w:val="00197F99"/>
    <w:rsid w:val="001A0063"/>
    <w:rsid w:val="001A07E9"/>
    <w:rsid w:val="001A0A6A"/>
    <w:rsid w:val="001A1924"/>
    <w:rsid w:val="001A22CD"/>
    <w:rsid w:val="001A2794"/>
    <w:rsid w:val="001A291B"/>
    <w:rsid w:val="001A3594"/>
    <w:rsid w:val="001A3AA0"/>
    <w:rsid w:val="001A3B3F"/>
    <w:rsid w:val="001A60C4"/>
    <w:rsid w:val="001A6326"/>
    <w:rsid w:val="001A7920"/>
    <w:rsid w:val="001B1371"/>
    <w:rsid w:val="001B1AFB"/>
    <w:rsid w:val="001B5C19"/>
    <w:rsid w:val="001B74D6"/>
    <w:rsid w:val="001C1558"/>
    <w:rsid w:val="001C18DF"/>
    <w:rsid w:val="001C2864"/>
    <w:rsid w:val="001C3705"/>
    <w:rsid w:val="001C47B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851"/>
    <w:rsid w:val="001D271B"/>
    <w:rsid w:val="001D2ADD"/>
    <w:rsid w:val="001D2B2B"/>
    <w:rsid w:val="001D3E16"/>
    <w:rsid w:val="001D448A"/>
    <w:rsid w:val="001D5B6A"/>
    <w:rsid w:val="001D7130"/>
    <w:rsid w:val="001D78CA"/>
    <w:rsid w:val="001D7F0C"/>
    <w:rsid w:val="001E12FC"/>
    <w:rsid w:val="001E29E1"/>
    <w:rsid w:val="001E378F"/>
    <w:rsid w:val="001E3A54"/>
    <w:rsid w:val="001E4042"/>
    <w:rsid w:val="001E4581"/>
    <w:rsid w:val="001E53C0"/>
    <w:rsid w:val="001E738F"/>
    <w:rsid w:val="001E742B"/>
    <w:rsid w:val="001F0C52"/>
    <w:rsid w:val="001F0D6F"/>
    <w:rsid w:val="001F132E"/>
    <w:rsid w:val="001F2429"/>
    <w:rsid w:val="001F2988"/>
    <w:rsid w:val="001F38DA"/>
    <w:rsid w:val="001F4A6A"/>
    <w:rsid w:val="001F4B38"/>
    <w:rsid w:val="001F56D2"/>
    <w:rsid w:val="001F57E1"/>
    <w:rsid w:val="001F676E"/>
    <w:rsid w:val="00200649"/>
    <w:rsid w:val="00201651"/>
    <w:rsid w:val="00201C46"/>
    <w:rsid w:val="0020202F"/>
    <w:rsid w:val="00204D0D"/>
    <w:rsid w:val="00205E67"/>
    <w:rsid w:val="00207008"/>
    <w:rsid w:val="00207039"/>
    <w:rsid w:val="002075A0"/>
    <w:rsid w:val="002078D4"/>
    <w:rsid w:val="00210AF4"/>
    <w:rsid w:val="00210D89"/>
    <w:rsid w:val="0021189F"/>
    <w:rsid w:val="002138C8"/>
    <w:rsid w:val="00213CD6"/>
    <w:rsid w:val="00215ADC"/>
    <w:rsid w:val="00220381"/>
    <w:rsid w:val="0022057E"/>
    <w:rsid w:val="00221122"/>
    <w:rsid w:val="002225C6"/>
    <w:rsid w:val="00225688"/>
    <w:rsid w:val="002266E7"/>
    <w:rsid w:val="00230333"/>
    <w:rsid w:val="00231D51"/>
    <w:rsid w:val="00232ABC"/>
    <w:rsid w:val="00233AEC"/>
    <w:rsid w:val="00233D57"/>
    <w:rsid w:val="00234CEA"/>
    <w:rsid w:val="00237982"/>
    <w:rsid w:val="002408FE"/>
    <w:rsid w:val="00240E43"/>
    <w:rsid w:val="002418BE"/>
    <w:rsid w:val="00242490"/>
    <w:rsid w:val="00242DED"/>
    <w:rsid w:val="00244A20"/>
    <w:rsid w:val="002456CA"/>
    <w:rsid w:val="0024620D"/>
    <w:rsid w:val="0024630B"/>
    <w:rsid w:val="0024727D"/>
    <w:rsid w:val="00247F18"/>
    <w:rsid w:val="0025009F"/>
    <w:rsid w:val="00250700"/>
    <w:rsid w:val="00250B30"/>
    <w:rsid w:val="00250B59"/>
    <w:rsid w:val="00250F40"/>
    <w:rsid w:val="002526E7"/>
    <w:rsid w:val="0025488E"/>
    <w:rsid w:val="002561B5"/>
    <w:rsid w:val="00256C3A"/>
    <w:rsid w:val="002572B4"/>
    <w:rsid w:val="0025736F"/>
    <w:rsid w:val="00262C43"/>
    <w:rsid w:val="00263273"/>
    <w:rsid w:val="002635C8"/>
    <w:rsid w:val="00263746"/>
    <w:rsid w:val="00263E41"/>
    <w:rsid w:val="00264594"/>
    <w:rsid w:val="002649A1"/>
    <w:rsid w:val="002654DF"/>
    <w:rsid w:val="0026666F"/>
    <w:rsid w:val="002679E0"/>
    <w:rsid w:val="00267BAE"/>
    <w:rsid w:val="00271568"/>
    <w:rsid w:val="00272562"/>
    <w:rsid w:val="00275783"/>
    <w:rsid w:val="0027638B"/>
    <w:rsid w:val="0027648B"/>
    <w:rsid w:val="00276FF4"/>
    <w:rsid w:val="00277FDB"/>
    <w:rsid w:val="00280FCD"/>
    <w:rsid w:val="00282640"/>
    <w:rsid w:val="002827F7"/>
    <w:rsid w:val="00284630"/>
    <w:rsid w:val="00285A28"/>
    <w:rsid w:val="00286141"/>
    <w:rsid w:val="0028633C"/>
    <w:rsid w:val="00286466"/>
    <w:rsid w:val="00287751"/>
    <w:rsid w:val="0029010B"/>
    <w:rsid w:val="0029011B"/>
    <w:rsid w:val="0029124A"/>
    <w:rsid w:val="00291261"/>
    <w:rsid w:val="0029133D"/>
    <w:rsid w:val="002918AB"/>
    <w:rsid w:val="002921DA"/>
    <w:rsid w:val="00293B1C"/>
    <w:rsid w:val="00294699"/>
    <w:rsid w:val="002957C7"/>
    <w:rsid w:val="0029641D"/>
    <w:rsid w:val="00296525"/>
    <w:rsid w:val="00296AA0"/>
    <w:rsid w:val="002973C6"/>
    <w:rsid w:val="00297B12"/>
    <w:rsid w:val="00297CA6"/>
    <w:rsid w:val="00297E64"/>
    <w:rsid w:val="002A3CCB"/>
    <w:rsid w:val="002A5428"/>
    <w:rsid w:val="002A54DA"/>
    <w:rsid w:val="002A5E14"/>
    <w:rsid w:val="002A76D9"/>
    <w:rsid w:val="002B03CF"/>
    <w:rsid w:val="002B1F5D"/>
    <w:rsid w:val="002B3A64"/>
    <w:rsid w:val="002B3E72"/>
    <w:rsid w:val="002B4251"/>
    <w:rsid w:val="002B54D3"/>
    <w:rsid w:val="002B584C"/>
    <w:rsid w:val="002C0B33"/>
    <w:rsid w:val="002C1636"/>
    <w:rsid w:val="002C35B5"/>
    <w:rsid w:val="002C370B"/>
    <w:rsid w:val="002C5584"/>
    <w:rsid w:val="002C5B48"/>
    <w:rsid w:val="002C5C6E"/>
    <w:rsid w:val="002C6CF5"/>
    <w:rsid w:val="002D02FB"/>
    <w:rsid w:val="002D0524"/>
    <w:rsid w:val="002D0CA2"/>
    <w:rsid w:val="002D1E85"/>
    <w:rsid w:val="002D3361"/>
    <w:rsid w:val="002D5BD9"/>
    <w:rsid w:val="002D62F4"/>
    <w:rsid w:val="002D7A74"/>
    <w:rsid w:val="002E3B8A"/>
    <w:rsid w:val="002E46EB"/>
    <w:rsid w:val="002E4CD3"/>
    <w:rsid w:val="002E58E0"/>
    <w:rsid w:val="002E6D47"/>
    <w:rsid w:val="002F1BE0"/>
    <w:rsid w:val="002F2317"/>
    <w:rsid w:val="002F2815"/>
    <w:rsid w:val="002F2A93"/>
    <w:rsid w:val="002F3300"/>
    <w:rsid w:val="002F583A"/>
    <w:rsid w:val="002F6BFF"/>
    <w:rsid w:val="002F6D23"/>
    <w:rsid w:val="002F6E64"/>
    <w:rsid w:val="002F754C"/>
    <w:rsid w:val="003018FF"/>
    <w:rsid w:val="003028D2"/>
    <w:rsid w:val="00302F53"/>
    <w:rsid w:val="003034F9"/>
    <w:rsid w:val="00303608"/>
    <w:rsid w:val="0030487F"/>
    <w:rsid w:val="00306025"/>
    <w:rsid w:val="0030673A"/>
    <w:rsid w:val="00306AA4"/>
    <w:rsid w:val="003103DE"/>
    <w:rsid w:val="00310779"/>
    <w:rsid w:val="00310B47"/>
    <w:rsid w:val="003119EC"/>
    <w:rsid w:val="00313887"/>
    <w:rsid w:val="00313A26"/>
    <w:rsid w:val="003140DA"/>
    <w:rsid w:val="00315180"/>
    <w:rsid w:val="0031590E"/>
    <w:rsid w:val="003204F0"/>
    <w:rsid w:val="0032106E"/>
    <w:rsid w:val="00321C2A"/>
    <w:rsid w:val="00321CA9"/>
    <w:rsid w:val="00321F94"/>
    <w:rsid w:val="0032388A"/>
    <w:rsid w:val="00324BE0"/>
    <w:rsid w:val="00325B70"/>
    <w:rsid w:val="00325BCF"/>
    <w:rsid w:val="003266A7"/>
    <w:rsid w:val="0032763C"/>
    <w:rsid w:val="003313FE"/>
    <w:rsid w:val="00335A84"/>
    <w:rsid w:val="00337B8E"/>
    <w:rsid w:val="00342AF8"/>
    <w:rsid w:val="00342C00"/>
    <w:rsid w:val="00343090"/>
    <w:rsid w:val="003438E1"/>
    <w:rsid w:val="00345028"/>
    <w:rsid w:val="003454B5"/>
    <w:rsid w:val="003473F4"/>
    <w:rsid w:val="00350B2F"/>
    <w:rsid w:val="003539F4"/>
    <w:rsid w:val="00354AB2"/>
    <w:rsid w:val="00355890"/>
    <w:rsid w:val="00355C99"/>
    <w:rsid w:val="00356B00"/>
    <w:rsid w:val="003602D3"/>
    <w:rsid w:val="00361D3F"/>
    <w:rsid w:val="00363374"/>
    <w:rsid w:val="003640A9"/>
    <w:rsid w:val="0036435C"/>
    <w:rsid w:val="0036481C"/>
    <w:rsid w:val="0036582E"/>
    <w:rsid w:val="00370F07"/>
    <w:rsid w:val="00374140"/>
    <w:rsid w:val="00375211"/>
    <w:rsid w:val="00376A22"/>
    <w:rsid w:val="0038024E"/>
    <w:rsid w:val="00380491"/>
    <w:rsid w:val="00382C71"/>
    <w:rsid w:val="00385AB4"/>
    <w:rsid w:val="0038650C"/>
    <w:rsid w:val="0039075E"/>
    <w:rsid w:val="0039086E"/>
    <w:rsid w:val="00391324"/>
    <w:rsid w:val="003929E1"/>
    <w:rsid w:val="003935F0"/>
    <w:rsid w:val="00393F1C"/>
    <w:rsid w:val="003956C6"/>
    <w:rsid w:val="0039642C"/>
    <w:rsid w:val="00396759"/>
    <w:rsid w:val="00396F04"/>
    <w:rsid w:val="003A22BC"/>
    <w:rsid w:val="003A3386"/>
    <w:rsid w:val="003A3504"/>
    <w:rsid w:val="003A67B6"/>
    <w:rsid w:val="003A6AB2"/>
    <w:rsid w:val="003A6E09"/>
    <w:rsid w:val="003A71BF"/>
    <w:rsid w:val="003A7209"/>
    <w:rsid w:val="003A75BF"/>
    <w:rsid w:val="003B1A24"/>
    <w:rsid w:val="003B2AFC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C1059"/>
    <w:rsid w:val="003C2431"/>
    <w:rsid w:val="003C257E"/>
    <w:rsid w:val="003C3DCF"/>
    <w:rsid w:val="003C570D"/>
    <w:rsid w:val="003C5F88"/>
    <w:rsid w:val="003C6143"/>
    <w:rsid w:val="003C6A24"/>
    <w:rsid w:val="003C714F"/>
    <w:rsid w:val="003C724A"/>
    <w:rsid w:val="003C7CFA"/>
    <w:rsid w:val="003D16D3"/>
    <w:rsid w:val="003D2635"/>
    <w:rsid w:val="003D371B"/>
    <w:rsid w:val="003D3E3C"/>
    <w:rsid w:val="003D48E7"/>
    <w:rsid w:val="003E0186"/>
    <w:rsid w:val="003E0420"/>
    <w:rsid w:val="003E1C94"/>
    <w:rsid w:val="003E1D35"/>
    <w:rsid w:val="003E56FD"/>
    <w:rsid w:val="003E6A23"/>
    <w:rsid w:val="003F175C"/>
    <w:rsid w:val="003F36F9"/>
    <w:rsid w:val="003F38DF"/>
    <w:rsid w:val="003F3953"/>
    <w:rsid w:val="003F3B23"/>
    <w:rsid w:val="003F4630"/>
    <w:rsid w:val="003F53B0"/>
    <w:rsid w:val="003F5ED9"/>
    <w:rsid w:val="003F7D6C"/>
    <w:rsid w:val="00400626"/>
    <w:rsid w:val="00401F8D"/>
    <w:rsid w:val="0040467C"/>
    <w:rsid w:val="00405E0F"/>
    <w:rsid w:val="00407C3F"/>
    <w:rsid w:val="004105B5"/>
    <w:rsid w:val="0041185B"/>
    <w:rsid w:val="00411892"/>
    <w:rsid w:val="004139B9"/>
    <w:rsid w:val="004143CB"/>
    <w:rsid w:val="00414ECD"/>
    <w:rsid w:val="00416A42"/>
    <w:rsid w:val="00416C57"/>
    <w:rsid w:val="0041775C"/>
    <w:rsid w:val="004178EB"/>
    <w:rsid w:val="0042176A"/>
    <w:rsid w:val="004219DD"/>
    <w:rsid w:val="00421ED7"/>
    <w:rsid w:val="004255CA"/>
    <w:rsid w:val="00425E18"/>
    <w:rsid w:val="004261CD"/>
    <w:rsid w:val="00426EC9"/>
    <w:rsid w:val="00427749"/>
    <w:rsid w:val="004307E3"/>
    <w:rsid w:val="004324BE"/>
    <w:rsid w:val="0043323C"/>
    <w:rsid w:val="00436B9A"/>
    <w:rsid w:val="00436C0E"/>
    <w:rsid w:val="00440711"/>
    <w:rsid w:val="00441C13"/>
    <w:rsid w:val="00443135"/>
    <w:rsid w:val="00445254"/>
    <w:rsid w:val="0044602E"/>
    <w:rsid w:val="00446770"/>
    <w:rsid w:val="004476FC"/>
    <w:rsid w:val="00450BBF"/>
    <w:rsid w:val="00451A18"/>
    <w:rsid w:val="00452FE8"/>
    <w:rsid w:val="00454064"/>
    <w:rsid w:val="00454F7C"/>
    <w:rsid w:val="00455C6D"/>
    <w:rsid w:val="0045659C"/>
    <w:rsid w:val="00456BE2"/>
    <w:rsid w:val="0046118F"/>
    <w:rsid w:val="00462708"/>
    <w:rsid w:val="0046289F"/>
    <w:rsid w:val="0046315C"/>
    <w:rsid w:val="00463BF0"/>
    <w:rsid w:val="00464542"/>
    <w:rsid w:val="0046616A"/>
    <w:rsid w:val="00467165"/>
    <w:rsid w:val="0046755D"/>
    <w:rsid w:val="004678C0"/>
    <w:rsid w:val="004705B4"/>
    <w:rsid w:val="00470F4B"/>
    <w:rsid w:val="00473A79"/>
    <w:rsid w:val="004740F9"/>
    <w:rsid w:val="004741BE"/>
    <w:rsid w:val="00475F7B"/>
    <w:rsid w:val="00476B52"/>
    <w:rsid w:val="004773C2"/>
    <w:rsid w:val="00481A23"/>
    <w:rsid w:val="00481EC3"/>
    <w:rsid w:val="00482D28"/>
    <w:rsid w:val="00483231"/>
    <w:rsid w:val="00483DEC"/>
    <w:rsid w:val="00484D42"/>
    <w:rsid w:val="00485F90"/>
    <w:rsid w:val="00486868"/>
    <w:rsid w:val="00490673"/>
    <w:rsid w:val="004906BA"/>
    <w:rsid w:val="004909EB"/>
    <w:rsid w:val="0049163B"/>
    <w:rsid w:val="00491F5B"/>
    <w:rsid w:val="0049305F"/>
    <w:rsid w:val="0049334E"/>
    <w:rsid w:val="00494277"/>
    <w:rsid w:val="00495189"/>
    <w:rsid w:val="00495E7E"/>
    <w:rsid w:val="00495F4E"/>
    <w:rsid w:val="00496266"/>
    <w:rsid w:val="0049775E"/>
    <w:rsid w:val="004979BD"/>
    <w:rsid w:val="00497A46"/>
    <w:rsid w:val="004A1FFC"/>
    <w:rsid w:val="004A27A1"/>
    <w:rsid w:val="004A2947"/>
    <w:rsid w:val="004A3347"/>
    <w:rsid w:val="004A3647"/>
    <w:rsid w:val="004A3B47"/>
    <w:rsid w:val="004A4CBC"/>
    <w:rsid w:val="004A6227"/>
    <w:rsid w:val="004A6FD9"/>
    <w:rsid w:val="004A7FBE"/>
    <w:rsid w:val="004B0F85"/>
    <w:rsid w:val="004B2655"/>
    <w:rsid w:val="004B46BF"/>
    <w:rsid w:val="004B49EB"/>
    <w:rsid w:val="004B6F8C"/>
    <w:rsid w:val="004C015A"/>
    <w:rsid w:val="004C0948"/>
    <w:rsid w:val="004C0D1E"/>
    <w:rsid w:val="004C1949"/>
    <w:rsid w:val="004C1CA2"/>
    <w:rsid w:val="004C1D7E"/>
    <w:rsid w:val="004C21CB"/>
    <w:rsid w:val="004C251E"/>
    <w:rsid w:val="004C2D97"/>
    <w:rsid w:val="004C354C"/>
    <w:rsid w:val="004C46F2"/>
    <w:rsid w:val="004C5958"/>
    <w:rsid w:val="004C71E4"/>
    <w:rsid w:val="004D026C"/>
    <w:rsid w:val="004D0CCC"/>
    <w:rsid w:val="004D0F66"/>
    <w:rsid w:val="004D2763"/>
    <w:rsid w:val="004D45E9"/>
    <w:rsid w:val="004D608E"/>
    <w:rsid w:val="004E23EC"/>
    <w:rsid w:val="004E2867"/>
    <w:rsid w:val="004E388F"/>
    <w:rsid w:val="004E4BCF"/>
    <w:rsid w:val="004E6CA8"/>
    <w:rsid w:val="004F159D"/>
    <w:rsid w:val="004F2D8F"/>
    <w:rsid w:val="004F34BD"/>
    <w:rsid w:val="004F606F"/>
    <w:rsid w:val="004F62B0"/>
    <w:rsid w:val="004F7B20"/>
    <w:rsid w:val="005008B8"/>
    <w:rsid w:val="0050090A"/>
    <w:rsid w:val="00500EED"/>
    <w:rsid w:val="00501CB2"/>
    <w:rsid w:val="00501F09"/>
    <w:rsid w:val="00503A7F"/>
    <w:rsid w:val="00503FE2"/>
    <w:rsid w:val="00505507"/>
    <w:rsid w:val="00505C8A"/>
    <w:rsid w:val="00505CC1"/>
    <w:rsid w:val="00507241"/>
    <w:rsid w:val="0051001A"/>
    <w:rsid w:val="00510268"/>
    <w:rsid w:val="00510E9A"/>
    <w:rsid w:val="00511CEE"/>
    <w:rsid w:val="00511EC1"/>
    <w:rsid w:val="005121B4"/>
    <w:rsid w:val="00513AF4"/>
    <w:rsid w:val="0051449D"/>
    <w:rsid w:val="00515D6C"/>
    <w:rsid w:val="00516371"/>
    <w:rsid w:val="00516E56"/>
    <w:rsid w:val="00520601"/>
    <w:rsid w:val="00520668"/>
    <w:rsid w:val="0052307A"/>
    <w:rsid w:val="00526E2E"/>
    <w:rsid w:val="00526E4C"/>
    <w:rsid w:val="00527D16"/>
    <w:rsid w:val="00531171"/>
    <w:rsid w:val="00532386"/>
    <w:rsid w:val="00532468"/>
    <w:rsid w:val="0053395A"/>
    <w:rsid w:val="005341C4"/>
    <w:rsid w:val="00535A0A"/>
    <w:rsid w:val="00535A33"/>
    <w:rsid w:val="005374BE"/>
    <w:rsid w:val="005400BD"/>
    <w:rsid w:val="005401F6"/>
    <w:rsid w:val="00540EC1"/>
    <w:rsid w:val="00542FDD"/>
    <w:rsid w:val="0054381E"/>
    <w:rsid w:val="00543DFC"/>
    <w:rsid w:val="00544B69"/>
    <w:rsid w:val="00546E71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988"/>
    <w:rsid w:val="00555D04"/>
    <w:rsid w:val="00556E81"/>
    <w:rsid w:val="005652DC"/>
    <w:rsid w:val="00565F5A"/>
    <w:rsid w:val="00566370"/>
    <w:rsid w:val="00566B48"/>
    <w:rsid w:val="005701FE"/>
    <w:rsid w:val="0057184E"/>
    <w:rsid w:val="00572AB8"/>
    <w:rsid w:val="00575A58"/>
    <w:rsid w:val="005809FD"/>
    <w:rsid w:val="0058102B"/>
    <w:rsid w:val="00581FD2"/>
    <w:rsid w:val="00582682"/>
    <w:rsid w:val="00584699"/>
    <w:rsid w:val="00585447"/>
    <w:rsid w:val="00586D22"/>
    <w:rsid w:val="00587259"/>
    <w:rsid w:val="0058734C"/>
    <w:rsid w:val="00587635"/>
    <w:rsid w:val="00590115"/>
    <w:rsid w:val="0059161F"/>
    <w:rsid w:val="00591A81"/>
    <w:rsid w:val="00591D43"/>
    <w:rsid w:val="00592766"/>
    <w:rsid w:val="0059465B"/>
    <w:rsid w:val="005963DD"/>
    <w:rsid w:val="0059702E"/>
    <w:rsid w:val="00597AF4"/>
    <w:rsid w:val="005A0095"/>
    <w:rsid w:val="005A21B8"/>
    <w:rsid w:val="005A2416"/>
    <w:rsid w:val="005A2E8A"/>
    <w:rsid w:val="005A44C5"/>
    <w:rsid w:val="005A7379"/>
    <w:rsid w:val="005A7FBD"/>
    <w:rsid w:val="005B07E5"/>
    <w:rsid w:val="005B0B1A"/>
    <w:rsid w:val="005B119F"/>
    <w:rsid w:val="005B1F8E"/>
    <w:rsid w:val="005B2D37"/>
    <w:rsid w:val="005B2F79"/>
    <w:rsid w:val="005B3351"/>
    <w:rsid w:val="005C1444"/>
    <w:rsid w:val="005C1CFF"/>
    <w:rsid w:val="005C21E3"/>
    <w:rsid w:val="005C5A96"/>
    <w:rsid w:val="005C5CD8"/>
    <w:rsid w:val="005C733C"/>
    <w:rsid w:val="005C7427"/>
    <w:rsid w:val="005D0980"/>
    <w:rsid w:val="005D1130"/>
    <w:rsid w:val="005D1378"/>
    <w:rsid w:val="005D1889"/>
    <w:rsid w:val="005D4516"/>
    <w:rsid w:val="005D4D23"/>
    <w:rsid w:val="005D6C98"/>
    <w:rsid w:val="005E139D"/>
    <w:rsid w:val="005E207E"/>
    <w:rsid w:val="005E26A4"/>
    <w:rsid w:val="005E29E3"/>
    <w:rsid w:val="005E38CF"/>
    <w:rsid w:val="005E4788"/>
    <w:rsid w:val="005E483F"/>
    <w:rsid w:val="005E4C84"/>
    <w:rsid w:val="005E6579"/>
    <w:rsid w:val="005E6F27"/>
    <w:rsid w:val="005F0E6A"/>
    <w:rsid w:val="005F2F67"/>
    <w:rsid w:val="005F37EE"/>
    <w:rsid w:val="005F48B5"/>
    <w:rsid w:val="005F729A"/>
    <w:rsid w:val="006004A4"/>
    <w:rsid w:val="0060291F"/>
    <w:rsid w:val="00603DE8"/>
    <w:rsid w:val="00603DEC"/>
    <w:rsid w:val="00604C40"/>
    <w:rsid w:val="00606EB8"/>
    <w:rsid w:val="00611E1E"/>
    <w:rsid w:val="0061217B"/>
    <w:rsid w:val="006139E2"/>
    <w:rsid w:val="006140AB"/>
    <w:rsid w:val="00614999"/>
    <w:rsid w:val="00614DE0"/>
    <w:rsid w:val="00615B89"/>
    <w:rsid w:val="00615E0D"/>
    <w:rsid w:val="00621CB4"/>
    <w:rsid w:val="0062224C"/>
    <w:rsid w:val="00622F0D"/>
    <w:rsid w:val="00623140"/>
    <w:rsid w:val="00624F4B"/>
    <w:rsid w:val="00625814"/>
    <w:rsid w:val="00625C62"/>
    <w:rsid w:val="006260D4"/>
    <w:rsid w:val="006314FE"/>
    <w:rsid w:val="00631791"/>
    <w:rsid w:val="00632A75"/>
    <w:rsid w:val="00633C27"/>
    <w:rsid w:val="006344D8"/>
    <w:rsid w:val="0063609E"/>
    <w:rsid w:val="006367F4"/>
    <w:rsid w:val="00640AEE"/>
    <w:rsid w:val="00641895"/>
    <w:rsid w:val="00641E95"/>
    <w:rsid w:val="0064277A"/>
    <w:rsid w:val="006430BB"/>
    <w:rsid w:val="006434F6"/>
    <w:rsid w:val="00645508"/>
    <w:rsid w:val="00650080"/>
    <w:rsid w:val="00650C72"/>
    <w:rsid w:val="006510CF"/>
    <w:rsid w:val="00651C0A"/>
    <w:rsid w:val="00652E71"/>
    <w:rsid w:val="00652E9A"/>
    <w:rsid w:val="00654670"/>
    <w:rsid w:val="00654B1A"/>
    <w:rsid w:val="00655B12"/>
    <w:rsid w:val="006571F3"/>
    <w:rsid w:val="00657644"/>
    <w:rsid w:val="00657CBE"/>
    <w:rsid w:val="00660278"/>
    <w:rsid w:val="006616C5"/>
    <w:rsid w:val="006623DA"/>
    <w:rsid w:val="006644C9"/>
    <w:rsid w:val="0066598D"/>
    <w:rsid w:val="00665F35"/>
    <w:rsid w:val="006660BB"/>
    <w:rsid w:val="00666AB1"/>
    <w:rsid w:val="00667288"/>
    <w:rsid w:val="006709CE"/>
    <w:rsid w:val="00673E44"/>
    <w:rsid w:val="00675870"/>
    <w:rsid w:val="0067649A"/>
    <w:rsid w:val="006770A0"/>
    <w:rsid w:val="00677668"/>
    <w:rsid w:val="00682254"/>
    <w:rsid w:val="006830FA"/>
    <w:rsid w:val="00683D99"/>
    <w:rsid w:val="00685512"/>
    <w:rsid w:val="00685B5E"/>
    <w:rsid w:val="006865B3"/>
    <w:rsid w:val="006873A0"/>
    <w:rsid w:val="00687BD9"/>
    <w:rsid w:val="0069117E"/>
    <w:rsid w:val="0069276D"/>
    <w:rsid w:val="00694377"/>
    <w:rsid w:val="00694466"/>
    <w:rsid w:val="00694D01"/>
    <w:rsid w:val="006950ED"/>
    <w:rsid w:val="00697473"/>
    <w:rsid w:val="00697581"/>
    <w:rsid w:val="00697B87"/>
    <w:rsid w:val="006A03A5"/>
    <w:rsid w:val="006A2A7D"/>
    <w:rsid w:val="006A436C"/>
    <w:rsid w:val="006B14AE"/>
    <w:rsid w:val="006B338A"/>
    <w:rsid w:val="006B3D8D"/>
    <w:rsid w:val="006B47D3"/>
    <w:rsid w:val="006B4D99"/>
    <w:rsid w:val="006B674D"/>
    <w:rsid w:val="006B70E8"/>
    <w:rsid w:val="006C104F"/>
    <w:rsid w:val="006C201C"/>
    <w:rsid w:val="006C2A29"/>
    <w:rsid w:val="006C38AF"/>
    <w:rsid w:val="006C38FB"/>
    <w:rsid w:val="006C3E8E"/>
    <w:rsid w:val="006C4579"/>
    <w:rsid w:val="006C59C7"/>
    <w:rsid w:val="006C6527"/>
    <w:rsid w:val="006C7580"/>
    <w:rsid w:val="006C781E"/>
    <w:rsid w:val="006C7ED7"/>
    <w:rsid w:val="006D08EE"/>
    <w:rsid w:val="006D46C6"/>
    <w:rsid w:val="006D4748"/>
    <w:rsid w:val="006D583B"/>
    <w:rsid w:val="006D621D"/>
    <w:rsid w:val="006D656A"/>
    <w:rsid w:val="006D6D65"/>
    <w:rsid w:val="006D760C"/>
    <w:rsid w:val="006D7CA1"/>
    <w:rsid w:val="006E13E6"/>
    <w:rsid w:val="006E18F8"/>
    <w:rsid w:val="006E22E4"/>
    <w:rsid w:val="006E4DAC"/>
    <w:rsid w:val="006F0895"/>
    <w:rsid w:val="006F133D"/>
    <w:rsid w:val="006F226D"/>
    <w:rsid w:val="006F2707"/>
    <w:rsid w:val="006F294D"/>
    <w:rsid w:val="006F3FCD"/>
    <w:rsid w:val="006F4D2F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4B4F"/>
    <w:rsid w:val="007065DD"/>
    <w:rsid w:val="0071287A"/>
    <w:rsid w:val="007131F0"/>
    <w:rsid w:val="00714F99"/>
    <w:rsid w:val="00715D42"/>
    <w:rsid w:val="00716811"/>
    <w:rsid w:val="00722326"/>
    <w:rsid w:val="00722B5D"/>
    <w:rsid w:val="00723BCF"/>
    <w:rsid w:val="007245CB"/>
    <w:rsid w:val="00724CD9"/>
    <w:rsid w:val="007315BE"/>
    <w:rsid w:val="0073305A"/>
    <w:rsid w:val="00733354"/>
    <w:rsid w:val="00733A88"/>
    <w:rsid w:val="00733C97"/>
    <w:rsid w:val="007355DA"/>
    <w:rsid w:val="007400C4"/>
    <w:rsid w:val="0074625D"/>
    <w:rsid w:val="007473D3"/>
    <w:rsid w:val="00753D35"/>
    <w:rsid w:val="007547F9"/>
    <w:rsid w:val="0075689A"/>
    <w:rsid w:val="00756C91"/>
    <w:rsid w:val="00757392"/>
    <w:rsid w:val="00760811"/>
    <w:rsid w:val="00762457"/>
    <w:rsid w:val="007624C6"/>
    <w:rsid w:val="00762BAA"/>
    <w:rsid w:val="00763A2F"/>
    <w:rsid w:val="0076425A"/>
    <w:rsid w:val="00764F30"/>
    <w:rsid w:val="007659D2"/>
    <w:rsid w:val="007669B4"/>
    <w:rsid w:val="00766C4C"/>
    <w:rsid w:val="00767252"/>
    <w:rsid w:val="00767286"/>
    <w:rsid w:val="00767380"/>
    <w:rsid w:val="0077060E"/>
    <w:rsid w:val="00770769"/>
    <w:rsid w:val="007711DD"/>
    <w:rsid w:val="00771EE4"/>
    <w:rsid w:val="00773472"/>
    <w:rsid w:val="00773753"/>
    <w:rsid w:val="00774007"/>
    <w:rsid w:val="00774A35"/>
    <w:rsid w:val="007754FD"/>
    <w:rsid w:val="007805C1"/>
    <w:rsid w:val="0078070E"/>
    <w:rsid w:val="0078230F"/>
    <w:rsid w:val="00782B6E"/>
    <w:rsid w:val="00783360"/>
    <w:rsid w:val="007849FB"/>
    <w:rsid w:val="007852E4"/>
    <w:rsid w:val="007854E1"/>
    <w:rsid w:val="0078676E"/>
    <w:rsid w:val="00786B9B"/>
    <w:rsid w:val="007873EA"/>
    <w:rsid w:val="00790BE0"/>
    <w:rsid w:val="00791047"/>
    <w:rsid w:val="00791624"/>
    <w:rsid w:val="007918CF"/>
    <w:rsid w:val="0079359E"/>
    <w:rsid w:val="00794107"/>
    <w:rsid w:val="00795275"/>
    <w:rsid w:val="00795832"/>
    <w:rsid w:val="00797367"/>
    <w:rsid w:val="007A00FF"/>
    <w:rsid w:val="007A0E63"/>
    <w:rsid w:val="007A216D"/>
    <w:rsid w:val="007A4104"/>
    <w:rsid w:val="007A4D29"/>
    <w:rsid w:val="007A6350"/>
    <w:rsid w:val="007A687A"/>
    <w:rsid w:val="007A6AA2"/>
    <w:rsid w:val="007A6D6A"/>
    <w:rsid w:val="007A754E"/>
    <w:rsid w:val="007A75FB"/>
    <w:rsid w:val="007B031F"/>
    <w:rsid w:val="007B22AC"/>
    <w:rsid w:val="007B3873"/>
    <w:rsid w:val="007B3D0A"/>
    <w:rsid w:val="007B3FC5"/>
    <w:rsid w:val="007B5249"/>
    <w:rsid w:val="007B683D"/>
    <w:rsid w:val="007B6EBD"/>
    <w:rsid w:val="007C0B7E"/>
    <w:rsid w:val="007C152D"/>
    <w:rsid w:val="007C1AF0"/>
    <w:rsid w:val="007C2110"/>
    <w:rsid w:val="007C2C75"/>
    <w:rsid w:val="007C3F47"/>
    <w:rsid w:val="007C4223"/>
    <w:rsid w:val="007C4852"/>
    <w:rsid w:val="007C4A29"/>
    <w:rsid w:val="007D0522"/>
    <w:rsid w:val="007D1B61"/>
    <w:rsid w:val="007D4F13"/>
    <w:rsid w:val="007D5BE5"/>
    <w:rsid w:val="007D748C"/>
    <w:rsid w:val="007E1202"/>
    <w:rsid w:val="007E5D84"/>
    <w:rsid w:val="007E63EC"/>
    <w:rsid w:val="007E6B44"/>
    <w:rsid w:val="007F4719"/>
    <w:rsid w:val="007F4EB1"/>
    <w:rsid w:val="007F545B"/>
    <w:rsid w:val="007F6332"/>
    <w:rsid w:val="007F6705"/>
    <w:rsid w:val="007F7667"/>
    <w:rsid w:val="007F7CFD"/>
    <w:rsid w:val="00800837"/>
    <w:rsid w:val="00802BC5"/>
    <w:rsid w:val="0080442A"/>
    <w:rsid w:val="00804B04"/>
    <w:rsid w:val="008067A1"/>
    <w:rsid w:val="00807F98"/>
    <w:rsid w:val="00810755"/>
    <w:rsid w:val="0081091D"/>
    <w:rsid w:val="00812EB3"/>
    <w:rsid w:val="00813031"/>
    <w:rsid w:val="00813BFE"/>
    <w:rsid w:val="00813D66"/>
    <w:rsid w:val="00814C2C"/>
    <w:rsid w:val="008157DF"/>
    <w:rsid w:val="008167C9"/>
    <w:rsid w:val="0082444C"/>
    <w:rsid w:val="008246F8"/>
    <w:rsid w:val="008258E8"/>
    <w:rsid w:val="008268BF"/>
    <w:rsid w:val="00826F34"/>
    <w:rsid w:val="00827CA9"/>
    <w:rsid w:val="00832128"/>
    <w:rsid w:val="00832370"/>
    <w:rsid w:val="0083428D"/>
    <w:rsid w:val="00834762"/>
    <w:rsid w:val="00834DB2"/>
    <w:rsid w:val="00834EE8"/>
    <w:rsid w:val="0083569C"/>
    <w:rsid w:val="00836696"/>
    <w:rsid w:val="00836D9B"/>
    <w:rsid w:val="0083779C"/>
    <w:rsid w:val="008378D1"/>
    <w:rsid w:val="00841229"/>
    <w:rsid w:val="00843A33"/>
    <w:rsid w:val="00846B0B"/>
    <w:rsid w:val="00846DF8"/>
    <w:rsid w:val="0085004F"/>
    <w:rsid w:val="00850C9B"/>
    <w:rsid w:val="00851896"/>
    <w:rsid w:val="00851A4B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6036D"/>
    <w:rsid w:val="00861F28"/>
    <w:rsid w:val="008627B5"/>
    <w:rsid w:val="00863537"/>
    <w:rsid w:val="00864CDE"/>
    <w:rsid w:val="0086562B"/>
    <w:rsid w:val="00865773"/>
    <w:rsid w:val="0086588A"/>
    <w:rsid w:val="0086688C"/>
    <w:rsid w:val="00867653"/>
    <w:rsid w:val="00870127"/>
    <w:rsid w:val="0087114A"/>
    <w:rsid w:val="0087253E"/>
    <w:rsid w:val="00873790"/>
    <w:rsid w:val="00874E02"/>
    <w:rsid w:val="00875559"/>
    <w:rsid w:val="00875CD5"/>
    <w:rsid w:val="00876FB6"/>
    <w:rsid w:val="00880202"/>
    <w:rsid w:val="008804C5"/>
    <w:rsid w:val="0088061B"/>
    <w:rsid w:val="0088079F"/>
    <w:rsid w:val="00880A48"/>
    <w:rsid w:val="00881FBE"/>
    <w:rsid w:val="008826CF"/>
    <w:rsid w:val="00882846"/>
    <w:rsid w:val="00883054"/>
    <w:rsid w:val="00883B09"/>
    <w:rsid w:val="008843AE"/>
    <w:rsid w:val="008851DB"/>
    <w:rsid w:val="00891710"/>
    <w:rsid w:val="00892C6E"/>
    <w:rsid w:val="00896648"/>
    <w:rsid w:val="00897038"/>
    <w:rsid w:val="008973C3"/>
    <w:rsid w:val="00897B35"/>
    <w:rsid w:val="00897CFB"/>
    <w:rsid w:val="008A0E95"/>
    <w:rsid w:val="008A13D2"/>
    <w:rsid w:val="008A1649"/>
    <w:rsid w:val="008A4AF7"/>
    <w:rsid w:val="008A563B"/>
    <w:rsid w:val="008A6BFF"/>
    <w:rsid w:val="008A72E5"/>
    <w:rsid w:val="008A7A55"/>
    <w:rsid w:val="008B0C5B"/>
    <w:rsid w:val="008B1A97"/>
    <w:rsid w:val="008B1E86"/>
    <w:rsid w:val="008B2735"/>
    <w:rsid w:val="008B34B1"/>
    <w:rsid w:val="008B4D5D"/>
    <w:rsid w:val="008B5579"/>
    <w:rsid w:val="008B5DCD"/>
    <w:rsid w:val="008C3940"/>
    <w:rsid w:val="008C451A"/>
    <w:rsid w:val="008C5048"/>
    <w:rsid w:val="008C53DA"/>
    <w:rsid w:val="008C5426"/>
    <w:rsid w:val="008C721B"/>
    <w:rsid w:val="008C7D4D"/>
    <w:rsid w:val="008D04BA"/>
    <w:rsid w:val="008D1498"/>
    <w:rsid w:val="008D165A"/>
    <w:rsid w:val="008D1C11"/>
    <w:rsid w:val="008D55DA"/>
    <w:rsid w:val="008D7990"/>
    <w:rsid w:val="008D79FD"/>
    <w:rsid w:val="008E094D"/>
    <w:rsid w:val="008E165C"/>
    <w:rsid w:val="008E3473"/>
    <w:rsid w:val="008E767A"/>
    <w:rsid w:val="008E7742"/>
    <w:rsid w:val="008E77B3"/>
    <w:rsid w:val="008F3CF4"/>
    <w:rsid w:val="008F440C"/>
    <w:rsid w:val="008F496C"/>
    <w:rsid w:val="008F5337"/>
    <w:rsid w:val="008F6D1B"/>
    <w:rsid w:val="008F729D"/>
    <w:rsid w:val="008F7D45"/>
    <w:rsid w:val="009002E0"/>
    <w:rsid w:val="00900597"/>
    <w:rsid w:val="00901000"/>
    <w:rsid w:val="00901EC2"/>
    <w:rsid w:val="00902004"/>
    <w:rsid w:val="009024AF"/>
    <w:rsid w:val="009027BE"/>
    <w:rsid w:val="009028DD"/>
    <w:rsid w:val="009052F8"/>
    <w:rsid w:val="00907477"/>
    <w:rsid w:val="0091073B"/>
    <w:rsid w:val="009107AF"/>
    <w:rsid w:val="00912AD3"/>
    <w:rsid w:val="00915D14"/>
    <w:rsid w:val="009168F2"/>
    <w:rsid w:val="00920196"/>
    <w:rsid w:val="009203B7"/>
    <w:rsid w:val="0092073A"/>
    <w:rsid w:val="00921FEE"/>
    <w:rsid w:val="00923C30"/>
    <w:rsid w:val="0092423F"/>
    <w:rsid w:val="00925542"/>
    <w:rsid w:val="0092587E"/>
    <w:rsid w:val="00926FAE"/>
    <w:rsid w:val="00927F6A"/>
    <w:rsid w:val="00931CDA"/>
    <w:rsid w:val="0093229E"/>
    <w:rsid w:val="00934712"/>
    <w:rsid w:val="00934FC7"/>
    <w:rsid w:val="00936462"/>
    <w:rsid w:val="00940460"/>
    <w:rsid w:val="00940B14"/>
    <w:rsid w:val="00941129"/>
    <w:rsid w:val="009436DB"/>
    <w:rsid w:val="00945381"/>
    <w:rsid w:val="00946D05"/>
    <w:rsid w:val="00947727"/>
    <w:rsid w:val="0094795F"/>
    <w:rsid w:val="00947B34"/>
    <w:rsid w:val="00947CAE"/>
    <w:rsid w:val="00952051"/>
    <w:rsid w:val="00952847"/>
    <w:rsid w:val="00952DB2"/>
    <w:rsid w:val="00952EC6"/>
    <w:rsid w:val="0095342B"/>
    <w:rsid w:val="009535E6"/>
    <w:rsid w:val="00953C34"/>
    <w:rsid w:val="00955611"/>
    <w:rsid w:val="00956CCB"/>
    <w:rsid w:val="00957120"/>
    <w:rsid w:val="009574B5"/>
    <w:rsid w:val="00962274"/>
    <w:rsid w:val="00962B4A"/>
    <w:rsid w:val="00963025"/>
    <w:rsid w:val="00963280"/>
    <w:rsid w:val="00964804"/>
    <w:rsid w:val="00965AC3"/>
    <w:rsid w:val="00970D28"/>
    <w:rsid w:val="00970D80"/>
    <w:rsid w:val="0097205A"/>
    <w:rsid w:val="00972170"/>
    <w:rsid w:val="009726E4"/>
    <w:rsid w:val="00972B95"/>
    <w:rsid w:val="0097377A"/>
    <w:rsid w:val="00973EB0"/>
    <w:rsid w:val="00974C93"/>
    <w:rsid w:val="0097584B"/>
    <w:rsid w:val="00975D50"/>
    <w:rsid w:val="00977089"/>
    <w:rsid w:val="009801A3"/>
    <w:rsid w:val="0098147E"/>
    <w:rsid w:val="00981B56"/>
    <w:rsid w:val="00981EBE"/>
    <w:rsid w:val="0098339D"/>
    <w:rsid w:val="009866DE"/>
    <w:rsid w:val="009877EC"/>
    <w:rsid w:val="00990D10"/>
    <w:rsid w:val="00990F3A"/>
    <w:rsid w:val="00991909"/>
    <w:rsid w:val="009926D1"/>
    <w:rsid w:val="0099390C"/>
    <w:rsid w:val="00995189"/>
    <w:rsid w:val="0099549B"/>
    <w:rsid w:val="00995AB1"/>
    <w:rsid w:val="009961E7"/>
    <w:rsid w:val="009976CC"/>
    <w:rsid w:val="009A0A4B"/>
    <w:rsid w:val="009A1280"/>
    <w:rsid w:val="009A1E3A"/>
    <w:rsid w:val="009A25D4"/>
    <w:rsid w:val="009A26AA"/>
    <w:rsid w:val="009A30AD"/>
    <w:rsid w:val="009A3C96"/>
    <w:rsid w:val="009A551B"/>
    <w:rsid w:val="009A68F9"/>
    <w:rsid w:val="009B0083"/>
    <w:rsid w:val="009B0098"/>
    <w:rsid w:val="009B1048"/>
    <w:rsid w:val="009B168F"/>
    <w:rsid w:val="009B2B09"/>
    <w:rsid w:val="009B3DD7"/>
    <w:rsid w:val="009B40F3"/>
    <w:rsid w:val="009C0048"/>
    <w:rsid w:val="009C0315"/>
    <w:rsid w:val="009C0D36"/>
    <w:rsid w:val="009C2311"/>
    <w:rsid w:val="009C2BDF"/>
    <w:rsid w:val="009C2E74"/>
    <w:rsid w:val="009C2F62"/>
    <w:rsid w:val="009C5847"/>
    <w:rsid w:val="009C60D6"/>
    <w:rsid w:val="009D1581"/>
    <w:rsid w:val="009D1D71"/>
    <w:rsid w:val="009D228A"/>
    <w:rsid w:val="009D29DA"/>
    <w:rsid w:val="009D4541"/>
    <w:rsid w:val="009D5A88"/>
    <w:rsid w:val="009D65DE"/>
    <w:rsid w:val="009D67C3"/>
    <w:rsid w:val="009D7AE4"/>
    <w:rsid w:val="009D7CB7"/>
    <w:rsid w:val="009E18FD"/>
    <w:rsid w:val="009E48F4"/>
    <w:rsid w:val="009E6431"/>
    <w:rsid w:val="009E67B1"/>
    <w:rsid w:val="009E6E99"/>
    <w:rsid w:val="009E7999"/>
    <w:rsid w:val="009F1FD0"/>
    <w:rsid w:val="009F230C"/>
    <w:rsid w:val="009F2E43"/>
    <w:rsid w:val="009F3ACB"/>
    <w:rsid w:val="009F6AFE"/>
    <w:rsid w:val="009F7187"/>
    <w:rsid w:val="009F75DF"/>
    <w:rsid w:val="00A007CB"/>
    <w:rsid w:val="00A0097F"/>
    <w:rsid w:val="00A00DF2"/>
    <w:rsid w:val="00A01431"/>
    <w:rsid w:val="00A01D51"/>
    <w:rsid w:val="00A05392"/>
    <w:rsid w:val="00A069B1"/>
    <w:rsid w:val="00A0740A"/>
    <w:rsid w:val="00A10CB8"/>
    <w:rsid w:val="00A10DF6"/>
    <w:rsid w:val="00A10ECA"/>
    <w:rsid w:val="00A1466A"/>
    <w:rsid w:val="00A15EF9"/>
    <w:rsid w:val="00A161FD"/>
    <w:rsid w:val="00A168BE"/>
    <w:rsid w:val="00A16BA0"/>
    <w:rsid w:val="00A208E9"/>
    <w:rsid w:val="00A20AC7"/>
    <w:rsid w:val="00A21AB3"/>
    <w:rsid w:val="00A21E89"/>
    <w:rsid w:val="00A23AAB"/>
    <w:rsid w:val="00A257A6"/>
    <w:rsid w:val="00A25B91"/>
    <w:rsid w:val="00A25E43"/>
    <w:rsid w:val="00A26955"/>
    <w:rsid w:val="00A316D3"/>
    <w:rsid w:val="00A3276C"/>
    <w:rsid w:val="00A32D33"/>
    <w:rsid w:val="00A335C3"/>
    <w:rsid w:val="00A338E6"/>
    <w:rsid w:val="00A3428B"/>
    <w:rsid w:val="00A36865"/>
    <w:rsid w:val="00A40C6C"/>
    <w:rsid w:val="00A4108C"/>
    <w:rsid w:val="00A41134"/>
    <w:rsid w:val="00A41819"/>
    <w:rsid w:val="00A434CD"/>
    <w:rsid w:val="00A4499B"/>
    <w:rsid w:val="00A4680D"/>
    <w:rsid w:val="00A469A9"/>
    <w:rsid w:val="00A47ADF"/>
    <w:rsid w:val="00A50149"/>
    <w:rsid w:val="00A5066B"/>
    <w:rsid w:val="00A50787"/>
    <w:rsid w:val="00A50DBA"/>
    <w:rsid w:val="00A51944"/>
    <w:rsid w:val="00A52014"/>
    <w:rsid w:val="00A52976"/>
    <w:rsid w:val="00A540D9"/>
    <w:rsid w:val="00A547E4"/>
    <w:rsid w:val="00A55837"/>
    <w:rsid w:val="00A55C9F"/>
    <w:rsid w:val="00A60977"/>
    <w:rsid w:val="00A60C32"/>
    <w:rsid w:val="00A62277"/>
    <w:rsid w:val="00A632FA"/>
    <w:rsid w:val="00A6406D"/>
    <w:rsid w:val="00A64B2B"/>
    <w:rsid w:val="00A652DF"/>
    <w:rsid w:val="00A6578A"/>
    <w:rsid w:val="00A65EC1"/>
    <w:rsid w:val="00A6759D"/>
    <w:rsid w:val="00A714D1"/>
    <w:rsid w:val="00A724F8"/>
    <w:rsid w:val="00A72989"/>
    <w:rsid w:val="00A73005"/>
    <w:rsid w:val="00A73238"/>
    <w:rsid w:val="00A733CE"/>
    <w:rsid w:val="00A738DC"/>
    <w:rsid w:val="00A74BF8"/>
    <w:rsid w:val="00A74DE8"/>
    <w:rsid w:val="00A76DB5"/>
    <w:rsid w:val="00A771A4"/>
    <w:rsid w:val="00A80D50"/>
    <w:rsid w:val="00A80EF9"/>
    <w:rsid w:val="00A81610"/>
    <w:rsid w:val="00A82CA9"/>
    <w:rsid w:val="00A86232"/>
    <w:rsid w:val="00A877E5"/>
    <w:rsid w:val="00A90B7E"/>
    <w:rsid w:val="00A90DEA"/>
    <w:rsid w:val="00A922C9"/>
    <w:rsid w:val="00A94B8E"/>
    <w:rsid w:val="00A94DF9"/>
    <w:rsid w:val="00A95E7D"/>
    <w:rsid w:val="00A96ED4"/>
    <w:rsid w:val="00A972F4"/>
    <w:rsid w:val="00AA0295"/>
    <w:rsid w:val="00AA029B"/>
    <w:rsid w:val="00AA0AB0"/>
    <w:rsid w:val="00AA184B"/>
    <w:rsid w:val="00AA25C8"/>
    <w:rsid w:val="00AA39CE"/>
    <w:rsid w:val="00AA3C97"/>
    <w:rsid w:val="00AA4033"/>
    <w:rsid w:val="00AA5075"/>
    <w:rsid w:val="00AA525A"/>
    <w:rsid w:val="00AA5993"/>
    <w:rsid w:val="00AB1959"/>
    <w:rsid w:val="00AB1FD0"/>
    <w:rsid w:val="00AB20FE"/>
    <w:rsid w:val="00AB21ED"/>
    <w:rsid w:val="00AB28D5"/>
    <w:rsid w:val="00AB3015"/>
    <w:rsid w:val="00AB3911"/>
    <w:rsid w:val="00AB4949"/>
    <w:rsid w:val="00AB6FF3"/>
    <w:rsid w:val="00AB7D92"/>
    <w:rsid w:val="00AC1EE6"/>
    <w:rsid w:val="00AC29FD"/>
    <w:rsid w:val="00AC4DA3"/>
    <w:rsid w:val="00AC6D98"/>
    <w:rsid w:val="00AD0715"/>
    <w:rsid w:val="00AD0AB5"/>
    <w:rsid w:val="00AD2591"/>
    <w:rsid w:val="00AD2F95"/>
    <w:rsid w:val="00AD33C9"/>
    <w:rsid w:val="00AD3885"/>
    <w:rsid w:val="00AD4971"/>
    <w:rsid w:val="00AD52FC"/>
    <w:rsid w:val="00AD5C19"/>
    <w:rsid w:val="00AD7411"/>
    <w:rsid w:val="00AE03A6"/>
    <w:rsid w:val="00AE0908"/>
    <w:rsid w:val="00AE1140"/>
    <w:rsid w:val="00AE1320"/>
    <w:rsid w:val="00AE27B8"/>
    <w:rsid w:val="00AE457B"/>
    <w:rsid w:val="00AE45F9"/>
    <w:rsid w:val="00AE55F7"/>
    <w:rsid w:val="00AE5FBF"/>
    <w:rsid w:val="00AE5FCA"/>
    <w:rsid w:val="00AF07AA"/>
    <w:rsid w:val="00AF1743"/>
    <w:rsid w:val="00AF180E"/>
    <w:rsid w:val="00AF2500"/>
    <w:rsid w:val="00AF2FB7"/>
    <w:rsid w:val="00AF5E98"/>
    <w:rsid w:val="00AF604E"/>
    <w:rsid w:val="00AF6ACF"/>
    <w:rsid w:val="00B02327"/>
    <w:rsid w:val="00B0343E"/>
    <w:rsid w:val="00B043DD"/>
    <w:rsid w:val="00B061DD"/>
    <w:rsid w:val="00B06592"/>
    <w:rsid w:val="00B0700E"/>
    <w:rsid w:val="00B07766"/>
    <w:rsid w:val="00B10D51"/>
    <w:rsid w:val="00B119FA"/>
    <w:rsid w:val="00B11CA0"/>
    <w:rsid w:val="00B12478"/>
    <w:rsid w:val="00B1366F"/>
    <w:rsid w:val="00B13A34"/>
    <w:rsid w:val="00B1459D"/>
    <w:rsid w:val="00B21BD1"/>
    <w:rsid w:val="00B223D0"/>
    <w:rsid w:val="00B23511"/>
    <w:rsid w:val="00B236B4"/>
    <w:rsid w:val="00B23C00"/>
    <w:rsid w:val="00B2646C"/>
    <w:rsid w:val="00B2745D"/>
    <w:rsid w:val="00B27EA3"/>
    <w:rsid w:val="00B30E31"/>
    <w:rsid w:val="00B31CF2"/>
    <w:rsid w:val="00B32BDB"/>
    <w:rsid w:val="00B3390C"/>
    <w:rsid w:val="00B339BC"/>
    <w:rsid w:val="00B33A89"/>
    <w:rsid w:val="00B347DB"/>
    <w:rsid w:val="00B34A91"/>
    <w:rsid w:val="00B40D17"/>
    <w:rsid w:val="00B4466D"/>
    <w:rsid w:val="00B45681"/>
    <w:rsid w:val="00B46EC3"/>
    <w:rsid w:val="00B47C60"/>
    <w:rsid w:val="00B506B5"/>
    <w:rsid w:val="00B515A7"/>
    <w:rsid w:val="00B52298"/>
    <w:rsid w:val="00B52665"/>
    <w:rsid w:val="00B52FB5"/>
    <w:rsid w:val="00B5430B"/>
    <w:rsid w:val="00B555A9"/>
    <w:rsid w:val="00B5572E"/>
    <w:rsid w:val="00B5776F"/>
    <w:rsid w:val="00B610AE"/>
    <w:rsid w:val="00B644FF"/>
    <w:rsid w:val="00B655CA"/>
    <w:rsid w:val="00B65FD8"/>
    <w:rsid w:val="00B66E18"/>
    <w:rsid w:val="00B6711A"/>
    <w:rsid w:val="00B70AF3"/>
    <w:rsid w:val="00B7192D"/>
    <w:rsid w:val="00B72AF5"/>
    <w:rsid w:val="00B74A7E"/>
    <w:rsid w:val="00B7567B"/>
    <w:rsid w:val="00B75710"/>
    <w:rsid w:val="00B76B8E"/>
    <w:rsid w:val="00B76ED0"/>
    <w:rsid w:val="00B81BCB"/>
    <w:rsid w:val="00B81D6D"/>
    <w:rsid w:val="00B84EA1"/>
    <w:rsid w:val="00B85E23"/>
    <w:rsid w:val="00B86B5B"/>
    <w:rsid w:val="00B86BA0"/>
    <w:rsid w:val="00B876C7"/>
    <w:rsid w:val="00B87BB7"/>
    <w:rsid w:val="00B92812"/>
    <w:rsid w:val="00B92D1B"/>
    <w:rsid w:val="00B93FF9"/>
    <w:rsid w:val="00B944ED"/>
    <w:rsid w:val="00B946DB"/>
    <w:rsid w:val="00B94821"/>
    <w:rsid w:val="00B97623"/>
    <w:rsid w:val="00BA00BF"/>
    <w:rsid w:val="00BA03DD"/>
    <w:rsid w:val="00BA08D5"/>
    <w:rsid w:val="00BA3313"/>
    <w:rsid w:val="00BA3CCE"/>
    <w:rsid w:val="00BA3F9F"/>
    <w:rsid w:val="00BA4372"/>
    <w:rsid w:val="00BB017E"/>
    <w:rsid w:val="00BB01B2"/>
    <w:rsid w:val="00BB0C69"/>
    <w:rsid w:val="00BB1A01"/>
    <w:rsid w:val="00BB2474"/>
    <w:rsid w:val="00BB256A"/>
    <w:rsid w:val="00BB2628"/>
    <w:rsid w:val="00BB426D"/>
    <w:rsid w:val="00BB6EE7"/>
    <w:rsid w:val="00BC0EA3"/>
    <w:rsid w:val="00BC2203"/>
    <w:rsid w:val="00BC2569"/>
    <w:rsid w:val="00BC2796"/>
    <w:rsid w:val="00BC4B94"/>
    <w:rsid w:val="00BC4DC8"/>
    <w:rsid w:val="00BC53FC"/>
    <w:rsid w:val="00BC5C06"/>
    <w:rsid w:val="00BC7738"/>
    <w:rsid w:val="00BC7AAE"/>
    <w:rsid w:val="00BD04A0"/>
    <w:rsid w:val="00BD0984"/>
    <w:rsid w:val="00BD0C74"/>
    <w:rsid w:val="00BD11DC"/>
    <w:rsid w:val="00BD1D1D"/>
    <w:rsid w:val="00BD2E7D"/>
    <w:rsid w:val="00BD4E66"/>
    <w:rsid w:val="00BD4E72"/>
    <w:rsid w:val="00BD4E9C"/>
    <w:rsid w:val="00BD5105"/>
    <w:rsid w:val="00BD5316"/>
    <w:rsid w:val="00BD5A88"/>
    <w:rsid w:val="00BE0590"/>
    <w:rsid w:val="00BE292D"/>
    <w:rsid w:val="00BE47E0"/>
    <w:rsid w:val="00BE492C"/>
    <w:rsid w:val="00BE5D42"/>
    <w:rsid w:val="00BE5FD9"/>
    <w:rsid w:val="00BE656C"/>
    <w:rsid w:val="00BE6736"/>
    <w:rsid w:val="00BE6D88"/>
    <w:rsid w:val="00BE7750"/>
    <w:rsid w:val="00BF0704"/>
    <w:rsid w:val="00BF1A6F"/>
    <w:rsid w:val="00BF41B1"/>
    <w:rsid w:val="00BF6A17"/>
    <w:rsid w:val="00BF71A8"/>
    <w:rsid w:val="00BF7E78"/>
    <w:rsid w:val="00C004DD"/>
    <w:rsid w:val="00C00F07"/>
    <w:rsid w:val="00C01D3B"/>
    <w:rsid w:val="00C0237A"/>
    <w:rsid w:val="00C02B23"/>
    <w:rsid w:val="00C10172"/>
    <w:rsid w:val="00C10A38"/>
    <w:rsid w:val="00C10DCA"/>
    <w:rsid w:val="00C10EBD"/>
    <w:rsid w:val="00C11675"/>
    <w:rsid w:val="00C13967"/>
    <w:rsid w:val="00C146E8"/>
    <w:rsid w:val="00C1474A"/>
    <w:rsid w:val="00C14B7B"/>
    <w:rsid w:val="00C15173"/>
    <w:rsid w:val="00C155E9"/>
    <w:rsid w:val="00C17B72"/>
    <w:rsid w:val="00C220B4"/>
    <w:rsid w:val="00C220E9"/>
    <w:rsid w:val="00C22480"/>
    <w:rsid w:val="00C24665"/>
    <w:rsid w:val="00C2622D"/>
    <w:rsid w:val="00C26342"/>
    <w:rsid w:val="00C27D1B"/>
    <w:rsid w:val="00C3003C"/>
    <w:rsid w:val="00C31152"/>
    <w:rsid w:val="00C3117E"/>
    <w:rsid w:val="00C3145A"/>
    <w:rsid w:val="00C31653"/>
    <w:rsid w:val="00C31DE8"/>
    <w:rsid w:val="00C3270B"/>
    <w:rsid w:val="00C33D95"/>
    <w:rsid w:val="00C33F88"/>
    <w:rsid w:val="00C33FD7"/>
    <w:rsid w:val="00C35365"/>
    <w:rsid w:val="00C37D98"/>
    <w:rsid w:val="00C40D03"/>
    <w:rsid w:val="00C42CAB"/>
    <w:rsid w:val="00C42FF0"/>
    <w:rsid w:val="00C43B48"/>
    <w:rsid w:val="00C45501"/>
    <w:rsid w:val="00C45833"/>
    <w:rsid w:val="00C46E53"/>
    <w:rsid w:val="00C46E93"/>
    <w:rsid w:val="00C470DC"/>
    <w:rsid w:val="00C50511"/>
    <w:rsid w:val="00C518CB"/>
    <w:rsid w:val="00C539C4"/>
    <w:rsid w:val="00C53A44"/>
    <w:rsid w:val="00C53AC2"/>
    <w:rsid w:val="00C55CEA"/>
    <w:rsid w:val="00C5770F"/>
    <w:rsid w:val="00C6105A"/>
    <w:rsid w:val="00C61BA7"/>
    <w:rsid w:val="00C6216B"/>
    <w:rsid w:val="00C62893"/>
    <w:rsid w:val="00C62D59"/>
    <w:rsid w:val="00C62F46"/>
    <w:rsid w:val="00C64348"/>
    <w:rsid w:val="00C672FD"/>
    <w:rsid w:val="00C6746B"/>
    <w:rsid w:val="00C7052B"/>
    <w:rsid w:val="00C70651"/>
    <w:rsid w:val="00C710E9"/>
    <w:rsid w:val="00C72D42"/>
    <w:rsid w:val="00C74610"/>
    <w:rsid w:val="00C74D63"/>
    <w:rsid w:val="00C75CF8"/>
    <w:rsid w:val="00C77860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4984"/>
    <w:rsid w:val="00C85D5F"/>
    <w:rsid w:val="00C86066"/>
    <w:rsid w:val="00C863B2"/>
    <w:rsid w:val="00C863CE"/>
    <w:rsid w:val="00C867B6"/>
    <w:rsid w:val="00C86B56"/>
    <w:rsid w:val="00C871F0"/>
    <w:rsid w:val="00C933BF"/>
    <w:rsid w:val="00C94139"/>
    <w:rsid w:val="00C96422"/>
    <w:rsid w:val="00C97122"/>
    <w:rsid w:val="00C979F1"/>
    <w:rsid w:val="00CA050D"/>
    <w:rsid w:val="00CA16AD"/>
    <w:rsid w:val="00CA1F09"/>
    <w:rsid w:val="00CA46AD"/>
    <w:rsid w:val="00CA58FF"/>
    <w:rsid w:val="00CA7400"/>
    <w:rsid w:val="00CB1B33"/>
    <w:rsid w:val="00CB2B1E"/>
    <w:rsid w:val="00CB3A59"/>
    <w:rsid w:val="00CB50D2"/>
    <w:rsid w:val="00CB6310"/>
    <w:rsid w:val="00CB6EF8"/>
    <w:rsid w:val="00CB7441"/>
    <w:rsid w:val="00CC1B49"/>
    <w:rsid w:val="00CC3CF7"/>
    <w:rsid w:val="00CD013F"/>
    <w:rsid w:val="00CD3D15"/>
    <w:rsid w:val="00CD429B"/>
    <w:rsid w:val="00CD42CC"/>
    <w:rsid w:val="00CD4777"/>
    <w:rsid w:val="00CD52B8"/>
    <w:rsid w:val="00CD60D6"/>
    <w:rsid w:val="00CD6D28"/>
    <w:rsid w:val="00CD70AB"/>
    <w:rsid w:val="00CD777E"/>
    <w:rsid w:val="00CE3542"/>
    <w:rsid w:val="00CE4716"/>
    <w:rsid w:val="00CE58E7"/>
    <w:rsid w:val="00CE5941"/>
    <w:rsid w:val="00CF0991"/>
    <w:rsid w:val="00CF1FBD"/>
    <w:rsid w:val="00CF4867"/>
    <w:rsid w:val="00CF60A6"/>
    <w:rsid w:val="00CF79E9"/>
    <w:rsid w:val="00D007BE"/>
    <w:rsid w:val="00D01BD5"/>
    <w:rsid w:val="00D0293B"/>
    <w:rsid w:val="00D03F4B"/>
    <w:rsid w:val="00D05935"/>
    <w:rsid w:val="00D05F1F"/>
    <w:rsid w:val="00D0663F"/>
    <w:rsid w:val="00D07338"/>
    <w:rsid w:val="00D075C5"/>
    <w:rsid w:val="00D07A80"/>
    <w:rsid w:val="00D10284"/>
    <w:rsid w:val="00D13AC2"/>
    <w:rsid w:val="00D15101"/>
    <w:rsid w:val="00D15D1D"/>
    <w:rsid w:val="00D173DC"/>
    <w:rsid w:val="00D22248"/>
    <w:rsid w:val="00D23D7B"/>
    <w:rsid w:val="00D24204"/>
    <w:rsid w:val="00D25670"/>
    <w:rsid w:val="00D25FBD"/>
    <w:rsid w:val="00D2677D"/>
    <w:rsid w:val="00D267BC"/>
    <w:rsid w:val="00D26BD9"/>
    <w:rsid w:val="00D30A61"/>
    <w:rsid w:val="00D318F5"/>
    <w:rsid w:val="00D32076"/>
    <w:rsid w:val="00D32D83"/>
    <w:rsid w:val="00D330E5"/>
    <w:rsid w:val="00D3360B"/>
    <w:rsid w:val="00D34850"/>
    <w:rsid w:val="00D35016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3AE1"/>
    <w:rsid w:val="00D43DF9"/>
    <w:rsid w:val="00D44DDA"/>
    <w:rsid w:val="00D455E6"/>
    <w:rsid w:val="00D45EE9"/>
    <w:rsid w:val="00D47170"/>
    <w:rsid w:val="00D47A4A"/>
    <w:rsid w:val="00D47C08"/>
    <w:rsid w:val="00D50206"/>
    <w:rsid w:val="00D50A90"/>
    <w:rsid w:val="00D51317"/>
    <w:rsid w:val="00D51650"/>
    <w:rsid w:val="00D53EAD"/>
    <w:rsid w:val="00D54777"/>
    <w:rsid w:val="00D56AB5"/>
    <w:rsid w:val="00D5794D"/>
    <w:rsid w:val="00D57B5B"/>
    <w:rsid w:val="00D60075"/>
    <w:rsid w:val="00D6008E"/>
    <w:rsid w:val="00D6024F"/>
    <w:rsid w:val="00D60902"/>
    <w:rsid w:val="00D60CF0"/>
    <w:rsid w:val="00D60EEC"/>
    <w:rsid w:val="00D63C29"/>
    <w:rsid w:val="00D6483C"/>
    <w:rsid w:val="00D64F05"/>
    <w:rsid w:val="00D65BE7"/>
    <w:rsid w:val="00D65FB3"/>
    <w:rsid w:val="00D66BD7"/>
    <w:rsid w:val="00D70069"/>
    <w:rsid w:val="00D70BCE"/>
    <w:rsid w:val="00D70FB2"/>
    <w:rsid w:val="00D7131C"/>
    <w:rsid w:val="00D71DFE"/>
    <w:rsid w:val="00D7467D"/>
    <w:rsid w:val="00D75055"/>
    <w:rsid w:val="00D75118"/>
    <w:rsid w:val="00D760AF"/>
    <w:rsid w:val="00D76632"/>
    <w:rsid w:val="00D76BBC"/>
    <w:rsid w:val="00D81F24"/>
    <w:rsid w:val="00D83B81"/>
    <w:rsid w:val="00D85FFC"/>
    <w:rsid w:val="00D8614E"/>
    <w:rsid w:val="00D86F3F"/>
    <w:rsid w:val="00D875AB"/>
    <w:rsid w:val="00D922D1"/>
    <w:rsid w:val="00D92F9E"/>
    <w:rsid w:val="00D93C2A"/>
    <w:rsid w:val="00D9419E"/>
    <w:rsid w:val="00DA05C2"/>
    <w:rsid w:val="00DA1795"/>
    <w:rsid w:val="00DA2022"/>
    <w:rsid w:val="00DA2492"/>
    <w:rsid w:val="00DA267D"/>
    <w:rsid w:val="00DA2880"/>
    <w:rsid w:val="00DA310B"/>
    <w:rsid w:val="00DA3481"/>
    <w:rsid w:val="00DA4383"/>
    <w:rsid w:val="00DA5F9E"/>
    <w:rsid w:val="00DA6885"/>
    <w:rsid w:val="00DA7C11"/>
    <w:rsid w:val="00DA7E0D"/>
    <w:rsid w:val="00DB044A"/>
    <w:rsid w:val="00DB1D0F"/>
    <w:rsid w:val="00DB2EF1"/>
    <w:rsid w:val="00DB665A"/>
    <w:rsid w:val="00DB66F8"/>
    <w:rsid w:val="00DB732F"/>
    <w:rsid w:val="00DB7350"/>
    <w:rsid w:val="00DB7D4D"/>
    <w:rsid w:val="00DB7F5B"/>
    <w:rsid w:val="00DC1922"/>
    <w:rsid w:val="00DC2970"/>
    <w:rsid w:val="00DC32D2"/>
    <w:rsid w:val="00DC4DF9"/>
    <w:rsid w:val="00DC6696"/>
    <w:rsid w:val="00DC7BDC"/>
    <w:rsid w:val="00DD05CE"/>
    <w:rsid w:val="00DD206A"/>
    <w:rsid w:val="00DD3A84"/>
    <w:rsid w:val="00DD4259"/>
    <w:rsid w:val="00DD5E6A"/>
    <w:rsid w:val="00DD6162"/>
    <w:rsid w:val="00DD6F3F"/>
    <w:rsid w:val="00DD7891"/>
    <w:rsid w:val="00DE2580"/>
    <w:rsid w:val="00DE3316"/>
    <w:rsid w:val="00DE3CA0"/>
    <w:rsid w:val="00DE631A"/>
    <w:rsid w:val="00DE651F"/>
    <w:rsid w:val="00DF15B5"/>
    <w:rsid w:val="00DF43F3"/>
    <w:rsid w:val="00DF4C62"/>
    <w:rsid w:val="00DF604E"/>
    <w:rsid w:val="00DF700E"/>
    <w:rsid w:val="00DF7580"/>
    <w:rsid w:val="00E00882"/>
    <w:rsid w:val="00E014A9"/>
    <w:rsid w:val="00E01C69"/>
    <w:rsid w:val="00E02DCE"/>
    <w:rsid w:val="00E06E27"/>
    <w:rsid w:val="00E07153"/>
    <w:rsid w:val="00E077E2"/>
    <w:rsid w:val="00E10079"/>
    <w:rsid w:val="00E1081E"/>
    <w:rsid w:val="00E10F88"/>
    <w:rsid w:val="00E14517"/>
    <w:rsid w:val="00E153A2"/>
    <w:rsid w:val="00E161C0"/>
    <w:rsid w:val="00E16A32"/>
    <w:rsid w:val="00E2040E"/>
    <w:rsid w:val="00E20E33"/>
    <w:rsid w:val="00E21551"/>
    <w:rsid w:val="00E23292"/>
    <w:rsid w:val="00E24592"/>
    <w:rsid w:val="00E256E4"/>
    <w:rsid w:val="00E25E53"/>
    <w:rsid w:val="00E2638A"/>
    <w:rsid w:val="00E26449"/>
    <w:rsid w:val="00E26E3D"/>
    <w:rsid w:val="00E27334"/>
    <w:rsid w:val="00E3039F"/>
    <w:rsid w:val="00E3061F"/>
    <w:rsid w:val="00E32473"/>
    <w:rsid w:val="00E32508"/>
    <w:rsid w:val="00E32FA8"/>
    <w:rsid w:val="00E3415A"/>
    <w:rsid w:val="00E3442B"/>
    <w:rsid w:val="00E344E7"/>
    <w:rsid w:val="00E3465E"/>
    <w:rsid w:val="00E35A5E"/>
    <w:rsid w:val="00E35D26"/>
    <w:rsid w:val="00E3651A"/>
    <w:rsid w:val="00E36A70"/>
    <w:rsid w:val="00E4023E"/>
    <w:rsid w:val="00E41D85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99E"/>
    <w:rsid w:val="00E52053"/>
    <w:rsid w:val="00E53229"/>
    <w:rsid w:val="00E557F8"/>
    <w:rsid w:val="00E56896"/>
    <w:rsid w:val="00E56A59"/>
    <w:rsid w:val="00E57A9F"/>
    <w:rsid w:val="00E60A01"/>
    <w:rsid w:val="00E6257C"/>
    <w:rsid w:val="00E625D7"/>
    <w:rsid w:val="00E62DA3"/>
    <w:rsid w:val="00E6333E"/>
    <w:rsid w:val="00E63508"/>
    <w:rsid w:val="00E63BD2"/>
    <w:rsid w:val="00E6696A"/>
    <w:rsid w:val="00E67F46"/>
    <w:rsid w:val="00E70B18"/>
    <w:rsid w:val="00E721A5"/>
    <w:rsid w:val="00E7290C"/>
    <w:rsid w:val="00E72D33"/>
    <w:rsid w:val="00E738CB"/>
    <w:rsid w:val="00E768F6"/>
    <w:rsid w:val="00E76F99"/>
    <w:rsid w:val="00E76FC8"/>
    <w:rsid w:val="00E77D89"/>
    <w:rsid w:val="00E80992"/>
    <w:rsid w:val="00E817B6"/>
    <w:rsid w:val="00E828E7"/>
    <w:rsid w:val="00E84247"/>
    <w:rsid w:val="00E84EE1"/>
    <w:rsid w:val="00E85040"/>
    <w:rsid w:val="00E85A9B"/>
    <w:rsid w:val="00E85E29"/>
    <w:rsid w:val="00E8621B"/>
    <w:rsid w:val="00E90701"/>
    <w:rsid w:val="00E910D1"/>
    <w:rsid w:val="00E924BB"/>
    <w:rsid w:val="00E931EB"/>
    <w:rsid w:val="00E97FB3"/>
    <w:rsid w:val="00EA066F"/>
    <w:rsid w:val="00EA126D"/>
    <w:rsid w:val="00EA148D"/>
    <w:rsid w:val="00EA3FCE"/>
    <w:rsid w:val="00EA5092"/>
    <w:rsid w:val="00EA559B"/>
    <w:rsid w:val="00EA62EB"/>
    <w:rsid w:val="00EA633A"/>
    <w:rsid w:val="00EA6927"/>
    <w:rsid w:val="00EA71EF"/>
    <w:rsid w:val="00EB33E1"/>
    <w:rsid w:val="00EB378D"/>
    <w:rsid w:val="00EB4501"/>
    <w:rsid w:val="00EB5531"/>
    <w:rsid w:val="00EB67E2"/>
    <w:rsid w:val="00EB6D69"/>
    <w:rsid w:val="00EC0A6C"/>
    <w:rsid w:val="00EC172C"/>
    <w:rsid w:val="00EC4269"/>
    <w:rsid w:val="00EC591E"/>
    <w:rsid w:val="00EC68C4"/>
    <w:rsid w:val="00EC696B"/>
    <w:rsid w:val="00EC78ED"/>
    <w:rsid w:val="00ED19D6"/>
    <w:rsid w:val="00ED3569"/>
    <w:rsid w:val="00ED4260"/>
    <w:rsid w:val="00ED4696"/>
    <w:rsid w:val="00ED5802"/>
    <w:rsid w:val="00ED5CD9"/>
    <w:rsid w:val="00ED601B"/>
    <w:rsid w:val="00ED6219"/>
    <w:rsid w:val="00ED6360"/>
    <w:rsid w:val="00ED69FC"/>
    <w:rsid w:val="00ED7016"/>
    <w:rsid w:val="00ED753E"/>
    <w:rsid w:val="00EE0035"/>
    <w:rsid w:val="00EE352E"/>
    <w:rsid w:val="00EE3D93"/>
    <w:rsid w:val="00EE46DA"/>
    <w:rsid w:val="00EE4C1B"/>
    <w:rsid w:val="00EE6E77"/>
    <w:rsid w:val="00EE7946"/>
    <w:rsid w:val="00EF08BE"/>
    <w:rsid w:val="00EF17D5"/>
    <w:rsid w:val="00EF44AE"/>
    <w:rsid w:val="00EF46DE"/>
    <w:rsid w:val="00EF4F63"/>
    <w:rsid w:val="00EF4FA8"/>
    <w:rsid w:val="00EF5C62"/>
    <w:rsid w:val="00F01874"/>
    <w:rsid w:val="00F01B26"/>
    <w:rsid w:val="00F02EFE"/>
    <w:rsid w:val="00F0351F"/>
    <w:rsid w:val="00F03881"/>
    <w:rsid w:val="00F052AE"/>
    <w:rsid w:val="00F05994"/>
    <w:rsid w:val="00F07736"/>
    <w:rsid w:val="00F07DDB"/>
    <w:rsid w:val="00F13636"/>
    <w:rsid w:val="00F161E5"/>
    <w:rsid w:val="00F203B6"/>
    <w:rsid w:val="00F22668"/>
    <w:rsid w:val="00F22917"/>
    <w:rsid w:val="00F22C97"/>
    <w:rsid w:val="00F24819"/>
    <w:rsid w:val="00F24989"/>
    <w:rsid w:val="00F24F80"/>
    <w:rsid w:val="00F26054"/>
    <w:rsid w:val="00F26A2F"/>
    <w:rsid w:val="00F272AC"/>
    <w:rsid w:val="00F3190A"/>
    <w:rsid w:val="00F31B42"/>
    <w:rsid w:val="00F336E2"/>
    <w:rsid w:val="00F34D38"/>
    <w:rsid w:val="00F37A19"/>
    <w:rsid w:val="00F41155"/>
    <w:rsid w:val="00F4146E"/>
    <w:rsid w:val="00F420F5"/>
    <w:rsid w:val="00F4266A"/>
    <w:rsid w:val="00F42781"/>
    <w:rsid w:val="00F428BE"/>
    <w:rsid w:val="00F43383"/>
    <w:rsid w:val="00F46923"/>
    <w:rsid w:val="00F50AF2"/>
    <w:rsid w:val="00F50C5C"/>
    <w:rsid w:val="00F50E15"/>
    <w:rsid w:val="00F5158E"/>
    <w:rsid w:val="00F5320E"/>
    <w:rsid w:val="00F53238"/>
    <w:rsid w:val="00F53EA5"/>
    <w:rsid w:val="00F5430E"/>
    <w:rsid w:val="00F54BC2"/>
    <w:rsid w:val="00F55B1F"/>
    <w:rsid w:val="00F6089E"/>
    <w:rsid w:val="00F6381F"/>
    <w:rsid w:val="00F64DF3"/>
    <w:rsid w:val="00F65804"/>
    <w:rsid w:val="00F65E4C"/>
    <w:rsid w:val="00F6674B"/>
    <w:rsid w:val="00F6685A"/>
    <w:rsid w:val="00F713EB"/>
    <w:rsid w:val="00F718A8"/>
    <w:rsid w:val="00F71BB6"/>
    <w:rsid w:val="00F74DF7"/>
    <w:rsid w:val="00F75B9A"/>
    <w:rsid w:val="00F76DA8"/>
    <w:rsid w:val="00F81040"/>
    <w:rsid w:val="00F81596"/>
    <w:rsid w:val="00F83414"/>
    <w:rsid w:val="00F83F3C"/>
    <w:rsid w:val="00F85A29"/>
    <w:rsid w:val="00F86AF8"/>
    <w:rsid w:val="00F86CDA"/>
    <w:rsid w:val="00F9048A"/>
    <w:rsid w:val="00F908FF"/>
    <w:rsid w:val="00F92FD1"/>
    <w:rsid w:val="00F93301"/>
    <w:rsid w:val="00F938C3"/>
    <w:rsid w:val="00F93DE2"/>
    <w:rsid w:val="00F95020"/>
    <w:rsid w:val="00F96C05"/>
    <w:rsid w:val="00F976BE"/>
    <w:rsid w:val="00F97FD9"/>
    <w:rsid w:val="00FA015A"/>
    <w:rsid w:val="00FA0D2B"/>
    <w:rsid w:val="00FA0E00"/>
    <w:rsid w:val="00FA241E"/>
    <w:rsid w:val="00FA243F"/>
    <w:rsid w:val="00FA3617"/>
    <w:rsid w:val="00FA3CBB"/>
    <w:rsid w:val="00FA49BF"/>
    <w:rsid w:val="00FA509C"/>
    <w:rsid w:val="00FA51D0"/>
    <w:rsid w:val="00FA548D"/>
    <w:rsid w:val="00FA57AE"/>
    <w:rsid w:val="00FA630C"/>
    <w:rsid w:val="00FA73CD"/>
    <w:rsid w:val="00FB226E"/>
    <w:rsid w:val="00FB2346"/>
    <w:rsid w:val="00FB3737"/>
    <w:rsid w:val="00FB3846"/>
    <w:rsid w:val="00FB4081"/>
    <w:rsid w:val="00FB5B38"/>
    <w:rsid w:val="00FC0E09"/>
    <w:rsid w:val="00FC23CE"/>
    <w:rsid w:val="00FC2B1B"/>
    <w:rsid w:val="00FC3300"/>
    <w:rsid w:val="00FC33E3"/>
    <w:rsid w:val="00FC4C62"/>
    <w:rsid w:val="00FC6188"/>
    <w:rsid w:val="00FC74D8"/>
    <w:rsid w:val="00FD06D0"/>
    <w:rsid w:val="00FD0FDC"/>
    <w:rsid w:val="00FD1DFD"/>
    <w:rsid w:val="00FD3F9C"/>
    <w:rsid w:val="00FD4013"/>
    <w:rsid w:val="00FD47D6"/>
    <w:rsid w:val="00FD6B96"/>
    <w:rsid w:val="00FD6F9F"/>
    <w:rsid w:val="00FD773E"/>
    <w:rsid w:val="00FE1DE1"/>
    <w:rsid w:val="00FE34DF"/>
    <w:rsid w:val="00FE3FCE"/>
    <w:rsid w:val="00FE67C2"/>
    <w:rsid w:val="00FE6A78"/>
    <w:rsid w:val="00FF09A2"/>
    <w:rsid w:val="00FF111F"/>
    <w:rsid w:val="00FF1B91"/>
    <w:rsid w:val="00FF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543DFC"/>
    <w:rPr>
      <w:sz w:val="24"/>
    </w:rPr>
  </w:style>
  <w:style w:type="paragraph" w:styleId="1">
    <w:name w:val="heading 1"/>
    <w:next w:val="34b"/>
    <w:link w:val="10"/>
    <w:qFormat/>
    <w:rsid w:val="00543DFC"/>
    <w:pPr>
      <w:keepNext/>
      <w:keepLines/>
      <w:pageBreakBefore/>
      <w:numPr>
        <w:numId w:val="4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543DFC"/>
    <w:pPr>
      <w:keepNext/>
      <w:keepLines/>
      <w:numPr>
        <w:ilvl w:val="1"/>
        <w:numId w:val="4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543DFC"/>
    <w:pPr>
      <w:keepNext/>
      <w:keepLines/>
      <w:numPr>
        <w:ilvl w:val="2"/>
        <w:numId w:val="4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543DFC"/>
    <w:pPr>
      <w:keepNext/>
      <w:keepLines/>
      <w:numPr>
        <w:ilvl w:val="3"/>
        <w:numId w:val="4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543DFC"/>
    <w:pPr>
      <w:keepNext/>
      <w:numPr>
        <w:ilvl w:val="4"/>
        <w:numId w:val="4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543DFC"/>
    <w:pPr>
      <w:keepNext/>
      <w:numPr>
        <w:ilvl w:val="5"/>
        <w:numId w:val="4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543DFC"/>
    <w:pPr>
      <w:keepNext/>
      <w:numPr>
        <w:ilvl w:val="6"/>
        <w:numId w:val="4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543DFC"/>
    <w:pPr>
      <w:keepNext/>
      <w:numPr>
        <w:ilvl w:val="7"/>
        <w:numId w:val="4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543DFC"/>
    <w:pPr>
      <w:keepNext/>
      <w:numPr>
        <w:ilvl w:val="8"/>
        <w:numId w:val="4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543DFC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543DFC"/>
  </w:style>
  <w:style w:type="character" w:customStyle="1" w:styleId="34c">
    <w:name w:val="34_Знак_Сообщение_системы"/>
    <w:rsid w:val="00543DFC"/>
    <w:rPr>
      <w:rFonts w:ascii="Calibri" w:hAnsi="Calibri"/>
    </w:rPr>
  </w:style>
  <w:style w:type="paragraph" w:customStyle="1" w:styleId="34b">
    <w:name w:val="34_Абзац_Обычный"/>
    <w:link w:val="34d"/>
    <w:qFormat/>
    <w:rsid w:val="00543DFC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543DFC"/>
    <w:rPr>
      <w:sz w:val="24"/>
      <w:lang w:eastAsia="x-none"/>
    </w:rPr>
  </w:style>
  <w:style w:type="character" w:customStyle="1" w:styleId="10">
    <w:name w:val="Заголовок 1 Знак"/>
    <w:link w:val="1"/>
    <w:rsid w:val="00543DFC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543DFC"/>
    <w:rPr>
      <w:b/>
      <w:sz w:val="32"/>
    </w:rPr>
  </w:style>
  <w:style w:type="character" w:customStyle="1" w:styleId="30">
    <w:name w:val="Заголовок 3 Знак"/>
    <w:link w:val="3"/>
    <w:rsid w:val="00543DFC"/>
    <w:rPr>
      <w:b/>
      <w:bCs/>
      <w:sz w:val="28"/>
    </w:rPr>
  </w:style>
  <w:style w:type="character" w:customStyle="1" w:styleId="40">
    <w:name w:val="Заголовок 4 Знак"/>
    <w:link w:val="4"/>
    <w:rsid w:val="00543DFC"/>
    <w:rPr>
      <w:b/>
      <w:sz w:val="24"/>
    </w:rPr>
  </w:style>
  <w:style w:type="character" w:customStyle="1" w:styleId="50">
    <w:name w:val="Заголовок 5 Знак"/>
    <w:link w:val="5"/>
    <w:rsid w:val="00543DFC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543DFC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543DFC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543DFC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543DFC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543DFC"/>
    <w:pPr>
      <w:numPr>
        <w:numId w:val="4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543DFC"/>
    <w:pPr>
      <w:numPr>
        <w:numId w:val="4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543DFC"/>
    <w:pPr>
      <w:numPr>
        <w:numId w:val="40"/>
      </w:numPr>
    </w:pPr>
    <w:rPr>
      <w:szCs w:val="22"/>
    </w:rPr>
  </w:style>
  <w:style w:type="character" w:customStyle="1" w:styleId="34f">
    <w:name w:val="34_Знак_Подчеркнутый"/>
    <w:rsid w:val="00543DFC"/>
    <w:rPr>
      <w:u w:val="single"/>
    </w:rPr>
  </w:style>
  <w:style w:type="paragraph" w:customStyle="1" w:styleId="349">
    <w:name w:val="34_Список_Библиография"/>
    <w:basedOn w:val="34b"/>
    <w:rsid w:val="00543DFC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F46923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543DFC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543DFC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543DFC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543DFC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543DFC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F46923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rsid w:val="00543DFC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F46923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543DFC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543DFC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543DFC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543DFC"/>
    <w:rPr>
      <w:b w:val="0"/>
      <w:i/>
    </w:rPr>
  </w:style>
  <w:style w:type="character" w:customStyle="1" w:styleId="34fc">
    <w:name w:val="34_Знак_Название_файла"/>
    <w:qFormat/>
    <w:rsid w:val="00543DFC"/>
    <w:rPr>
      <w:rFonts w:ascii="Calibri" w:hAnsi="Calibri"/>
    </w:rPr>
  </w:style>
  <w:style w:type="character" w:customStyle="1" w:styleId="34fd">
    <w:name w:val="34_Знак_Термин"/>
    <w:rsid w:val="00543DFC"/>
    <w:rPr>
      <w:i/>
    </w:rPr>
  </w:style>
  <w:style w:type="character" w:customStyle="1" w:styleId="34fe">
    <w:name w:val="34_Знак_Полужирный"/>
    <w:rsid w:val="00543DFC"/>
    <w:rPr>
      <w:b/>
    </w:rPr>
  </w:style>
  <w:style w:type="character" w:customStyle="1" w:styleId="34ff">
    <w:name w:val="34_Знак_Верхний_индекс"/>
    <w:rsid w:val="00543DFC"/>
    <w:rPr>
      <w:vertAlign w:val="superscript"/>
    </w:rPr>
  </w:style>
  <w:style w:type="character" w:customStyle="1" w:styleId="3424">
    <w:name w:val="34_Список_Марк_2 Знак"/>
    <w:link w:val="3423"/>
    <w:rsid w:val="00FA015A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543DFC"/>
    <w:pPr>
      <w:numPr>
        <w:ilvl w:val="1"/>
        <w:numId w:val="31"/>
      </w:numPr>
    </w:pPr>
  </w:style>
  <w:style w:type="paragraph" w:customStyle="1" w:styleId="34ff0">
    <w:name w:val="34_Таблица_Заголовок_Продолжение"/>
    <w:basedOn w:val="34ff1"/>
    <w:next w:val="a0"/>
    <w:rsid w:val="00543DFC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543DFC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543DFC"/>
    <w:pPr>
      <w:numPr>
        <w:numId w:val="31"/>
      </w:numPr>
    </w:pPr>
  </w:style>
  <w:style w:type="character" w:customStyle="1" w:styleId="3419">
    <w:name w:val="34_Список_Марк_1 Знак"/>
    <w:link w:val="3413"/>
    <w:rsid w:val="00F46923"/>
    <w:rPr>
      <w:sz w:val="24"/>
      <w:lang w:eastAsia="x-none"/>
    </w:rPr>
  </w:style>
  <w:style w:type="paragraph" w:styleId="a4">
    <w:name w:val="footnote text"/>
    <w:basedOn w:val="34b"/>
    <w:link w:val="a5"/>
    <w:rsid w:val="00543DFC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543DFC"/>
    <w:pPr>
      <w:numPr>
        <w:numId w:val="30"/>
      </w:numPr>
    </w:pPr>
  </w:style>
  <w:style w:type="character" w:customStyle="1" w:styleId="341a">
    <w:name w:val="34_Список_Нум_1 Знак"/>
    <w:link w:val="341"/>
    <w:rsid w:val="00F46923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543DFC"/>
    <w:pPr>
      <w:numPr>
        <w:ilvl w:val="1"/>
        <w:numId w:val="30"/>
      </w:numPr>
    </w:pPr>
  </w:style>
  <w:style w:type="character" w:customStyle="1" w:styleId="3425">
    <w:name w:val="34_Список_Нум_2 Знак"/>
    <w:basedOn w:val="a1"/>
    <w:link w:val="342"/>
    <w:rsid w:val="00F46923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543DFC"/>
    <w:pPr>
      <w:keepNext/>
    </w:pPr>
  </w:style>
  <w:style w:type="paragraph" w:customStyle="1" w:styleId="34f1">
    <w:name w:val="34_Рамка_Основной"/>
    <w:basedOn w:val="34b"/>
    <w:link w:val="34f0"/>
    <w:rsid w:val="00543DFC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543DFC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543DFC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543DFC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543DFC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543DFC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543DFC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543DFC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543DFC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543DFC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rsid w:val="00543DFC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543DFC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543DFC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543DFC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543DFC"/>
    <w:pPr>
      <w:keepLines/>
      <w:numPr>
        <w:numId w:val="40"/>
      </w:numPr>
    </w:pPr>
  </w:style>
  <w:style w:type="character" w:customStyle="1" w:styleId="3433">
    <w:name w:val="34_Список_Нум_3 Знак"/>
    <w:basedOn w:val="a1"/>
    <w:link w:val="343"/>
    <w:rsid w:val="00F46923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543DFC"/>
    <w:pPr>
      <w:numPr>
        <w:ilvl w:val="2"/>
        <w:numId w:val="30"/>
      </w:numPr>
    </w:pPr>
  </w:style>
  <w:style w:type="paragraph" w:customStyle="1" w:styleId="34fff">
    <w:name w:val="34_Определения"/>
    <w:basedOn w:val="34b"/>
    <w:rsid w:val="00543DFC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543DFC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543DFC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543DFC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543DFC"/>
    <w:rPr>
      <w:sz w:val="18"/>
      <w:lang w:eastAsia="x-none"/>
    </w:rPr>
  </w:style>
  <w:style w:type="paragraph" w:customStyle="1" w:styleId="34fff1">
    <w:name w:val="34_Листинг"/>
    <w:basedOn w:val="34b"/>
    <w:rsid w:val="00543DFC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543DFC"/>
    <w:rPr>
      <w:b/>
    </w:rPr>
  </w:style>
  <w:style w:type="paragraph" w:customStyle="1" w:styleId="3440">
    <w:name w:val="34_Заголовок_4_Приложение"/>
    <w:basedOn w:val="4"/>
    <w:next w:val="34b"/>
    <w:rsid w:val="00543DFC"/>
    <w:pPr>
      <w:numPr>
        <w:numId w:val="40"/>
      </w:numPr>
    </w:pPr>
  </w:style>
  <w:style w:type="paragraph" w:customStyle="1" w:styleId="3410">
    <w:name w:val="34_Таблица_Список_Марк_1"/>
    <w:basedOn w:val="34ff6"/>
    <w:link w:val="341c"/>
    <w:rsid w:val="00543DFC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543DFC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543DFC"/>
    <w:pPr>
      <w:numPr>
        <w:ilvl w:val="2"/>
        <w:numId w:val="31"/>
      </w:numPr>
    </w:pPr>
  </w:style>
  <w:style w:type="paragraph" w:customStyle="1" w:styleId="3422">
    <w:name w:val="34_Таблица_Список_Нум_2"/>
    <w:basedOn w:val="34ff6"/>
    <w:rsid w:val="00543DFC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543DFC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543DFC"/>
    <w:pPr>
      <w:numPr>
        <w:numId w:val="38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543DFC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543DFC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543DFC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543DFC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543DFC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543DFC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543DFC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543DFC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543DFC"/>
    <w:pPr>
      <w:numPr>
        <w:numId w:val="37"/>
      </w:numPr>
    </w:pPr>
    <w:rPr>
      <w:lang w:val="x-none"/>
    </w:rPr>
  </w:style>
  <w:style w:type="paragraph" w:styleId="a6">
    <w:name w:val="Revision"/>
    <w:hidden/>
    <w:uiPriority w:val="99"/>
    <w:semiHidden/>
    <w:rsid w:val="00543DFC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543DFC"/>
  </w:style>
  <w:style w:type="paragraph" w:customStyle="1" w:styleId="34fffb">
    <w:name w:val="34_Пример_Заголовок"/>
    <w:basedOn w:val="34f8"/>
    <w:next w:val="34f8"/>
    <w:rsid w:val="00543DFC"/>
    <w:pPr>
      <w:keepNext/>
      <w:spacing w:after="120"/>
    </w:pPr>
    <w:rPr>
      <w:b/>
      <w:lang w:eastAsia="ru-RU"/>
    </w:rPr>
  </w:style>
  <w:style w:type="character" w:styleId="a7">
    <w:name w:val="FollowedHyperlink"/>
    <w:rsid w:val="00543DFC"/>
    <w:rPr>
      <w:color w:val="auto"/>
    </w:rPr>
  </w:style>
  <w:style w:type="character" w:customStyle="1" w:styleId="34fffc">
    <w:name w:val="34_Знак_Нижний_индекс"/>
    <w:rsid w:val="00543DFC"/>
    <w:rPr>
      <w:vertAlign w:val="subscript"/>
    </w:rPr>
  </w:style>
  <w:style w:type="character" w:styleId="a8">
    <w:name w:val="footnote reference"/>
    <w:basedOn w:val="a1"/>
    <w:semiHidden/>
    <w:rsid w:val="00543DFC"/>
    <w:rPr>
      <w:vertAlign w:val="superscript"/>
    </w:rPr>
  </w:style>
  <w:style w:type="paragraph" w:styleId="a9">
    <w:name w:val="header"/>
    <w:basedOn w:val="34b"/>
    <w:link w:val="aa"/>
    <w:rsid w:val="00543DFC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543DFC"/>
    <w:rPr>
      <w:lang w:eastAsia="x-none"/>
    </w:rPr>
  </w:style>
  <w:style w:type="paragraph" w:styleId="ab">
    <w:name w:val="footer"/>
    <w:basedOn w:val="34b"/>
    <w:link w:val="ac"/>
    <w:rsid w:val="00543DFC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543DFC"/>
    <w:rPr>
      <w:lang w:eastAsia="x-none"/>
    </w:rPr>
  </w:style>
  <w:style w:type="numbering" w:customStyle="1" w:styleId="a">
    <w:name w:val="Приложение"/>
    <w:uiPriority w:val="99"/>
    <w:rsid w:val="00543DFC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543DFC"/>
    <w:pPr>
      <w:keepNext/>
    </w:pPr>
  </w:style>
  <w:style w:type="character" w:customStyle="1" w:styleId="3434">
    <w:name w:val="34_Список_Марк_3 Знак"/>
    <w:basedOn w:val="34d"/>
    <w:link w:val="3432"/>
    <w:rsid w:val="00FA015A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543DFC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543DFC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F46923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F46923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F46923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543DFC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543DFC"/>
    <w:pPr>
      <w:numPr>
        <w:numId w:val="36"/>
      </w:numPr>
    </w:pPr>
  </w:style>
  <w:style w:type="paragraph" w:customStyle="1" w:styleId="344">
    <w:name w:val="34_Процедура_Подшаг"/>
    <w:basedOn w:val="34b"/>
    <w:link w:val="34ffff0"/>
    <w:qFormat/>
    <w:rsid w:val="00543DFC"/>
    <w:pPr>
      <w:numPr>
        <w:ilvl w:val="1"/>
        <w:numId w:val="36"/>
      </w:numPr>
    </w:pPr>
  </w:style>
  <w:style w:type="character" w:customStyle="1" w:styleId="34ffff">
    <w:name w:val="34_Процедура_Шаг Знак"/>
    <w:basedOn w:val="34d"/>
    <w:link w:val="340"/>
    <w:rsid w:val="00F46923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543DFC"/>
    <w:pPr>
      <w:keepNext/>
    </w:pPr>
  </w:style>
  <w:style w:type="character" w:customStyle="1" w:styleId="34ffff0">
    <w:name w:val="34_Процедура_Подшаг Знак"/>
    <w:basedOn w:val="34d"/>
    <w:link w:val="344"/>
    <w:rsid w:val="00F46923"/>
    <w:rPr>
      <w:sz w:val="24"/>
      <w:lang w:eastAsia="x-none"/>
    </w:rPr>
  </w:style>
  <w:style w:type="character" w:customStyle="1" w:styleId="34ffff2">
    <w:name w:val="34_Знак_Клавиши"/>
    <w:rsid w:val="00543DFC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543DFC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543DFC"/>
  </w:style>
  <w:style w:type="paragraph" w:styleId="ad">
    <w:name w:val="caption"/>
    <w:basedOn w:val="34b"/>
    <w:next w:val="34b"/>
    <w:rsid w:val="003018FF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543DFC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543DFC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543DFC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F46923"/>
    <w:rPr>
      <w:sz w:val="24"/>
      <w:lang w:eastAsia="x-none"/>
    </w:rPr>
  </w:style>
  <w:style w:type="character" w:customStyle="1" w:styleId="ae">
    <w:name w:val="Основной текст Знак"/>
    <w:semiHidden/>
    <w:rsid w:val="00543DFC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543DFC"/>
    <w:rPr>
      <w:rFonts w:ascii="Arial" w:hAnsi="Arial"/>
    </w:rPr>
  </w:style>
  <w:style w:type="character" w:customStyle="1" w:styleId="af0">
    <w:name w:val="Тема примечания Знак"/>
    <w:semiHidden/>
    <w:rsid w:val="00543DFC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543DFC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543DFC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543DFC"/>
  </w:style>
  <w:style w:type="character" w:styleId="af3">
    <w:name w:val="annotation reference"/>
    <w:semiHidden/>
    <w:rsid w:val="00543DFC"/>
    <w:rPr>
      <w:sz w:val="16"/>
      <w:szCs w:val="16"/>
    </w:rPr>
  </w:style>
  <w:style w:type="character" w:styleId="af4">
    <w:name w:val="page number"/>
    <w:rsid w:val="00543DFC"/>
  </w:style>
  <w:style w:type="paragraph" w:styleId="af5">
    <w:name w:val="Body Text"/>
    <w:basedOn w:val="a0"/>
    <w:link w:val="13"/>
    <w:semiHidden/>
    <w:unhideWhenUsed/>
    <w:rsid w:val="00543DFC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543DFC"/>
    <w:rPr>
      <w:sz w:val="24"/>
    </w:rPr>
  </w:style>
  <w:style w:type="paragraph" w:styleId="af6">
    <w:name w:val="annotation subject"/>
    <w:basedOn w:val="af2"/>
    <w:next w:val="af2"/>
    <w:link w:val="14"/>
    <w:semiHidden/>
    <w:rsid w:val="00543DFC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543DFC"/>
    <w:rPr>
      <w:b/>
      <w:bCs/>
    </w:rPr>
  </w:style>
  <w:style w:type="paragraph" w:styleId="af7">
    <w:name w:val="Balloon Text"/>
    <w:basedOn w:val="a0"/>
    <w:link w:val="15"/>
    <w:semiHidden/>
    <w:rsid w:val="00543DFC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543DFC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543DFC"/>
  </w:style>
  <w:style w:type="paragraph" w:customStyle="1" w:styleId="34ffff9">
    <w:name w:val="34_ТЛ_Подпись"/>
    <w:basedOn w:val="34f6"/>
    <w:rsid w:val="00543DFC"/>
  </w:style>
  <w:style w:type="paragraph" w:customStyle="1" w:styleId="34ffffa">
    <w:name w:val="34_ТЛ_Подпись_скрытый"/>
    <w:basedOn w:val="34ffff9"/>
    <w:rsid w:val="00543DFC"/>
    <w:rPr>
      <w:vanish/>
    </w:rPr>
  </w:style>
  <w:style w:type="paragraph" w:customStyle="1" w:styleId="34ffffb">
    <w:name w:val="34_Комментарий_Философта"/>
    <w:basedOn w:val="34b"/>
    <w:rsid w:val="00543DFC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543DFC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543DFC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543DFC"/>
    <w:rPr>
      <w:b/>
    </w:rPr>
  </w:style>
  <w:style w:type="paragraph" w:customStyle="1" w:styleId="34ffffe">
    <w:name w:val="34_Таблица_Сноска_Линия"/>
    <w:basedOn w:val="34fff7"/>
    <w:next w:val="34fff7"/>
    <w:rsid w:val="00543DFC"/>
    <w:pPr>
      <w:keepNext/>
    </w:pPr>
  </w:style>
  <w:style w:type="paragraph" w:customStyle="1" w:styleId="34fffff">
    <w:name w:val="34_Таблица_Примечание"/>
    <w:basedOn w:val="34fff7"/>
    <w:rsid w:val="00543DFC"/>
  </w:style>
  <w:style w:type="character" w:customStyle="1" w:styleId="34fffff0">
    <w:name w:val="34_Знак_Значение"/>
    <w:qFormat/>
    <w:rsid w:val="00543DFC"/>
    <w:rPr>
      <w:rFonts w:ascii="Calibri" w:hAnsi="Calibri"/>
    </w:rPr>
  </w:style>
  <w:style w:type="character" w:styleId="af8">
    <w:name w:val="Hyperlink"/>
    <w:rsid w:val="00543DFC"/>
    <w:rPr>
      <w:color w:val="0000FF"/>
      <w:u w:val="single"/>
    </w:rPr>
  </w:style>
  <w:style w:type="paragraph" w:customStyle="1" w:styleId="34fffff1">
    <w:name w:val="34_Рисунок_Подпись"/>
    <w:basedOn w:val="34b"/>
    <w:rsid w:val="00543DFC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543DFC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543DFC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543DFC"/>
    <w:pPr>
      <w:numPr>
        <w:numId w:val="21"/>
      </w:numPr>
    </w:pPr>
  </w:style>
  <w:style w:type="paragraph" w:customStyle="1" w:styleId="34fffff3">
    <w:name w:val="34_Процедура_Заголовок"/>
    <w:basedOn w:val="34b"/>
    <w:next w:val="34ffff1"/>
    <w:rsid w:val="00543DFC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543DFC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543DFC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873790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543DFC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543DFC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543DFC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543DFC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543DFC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543DFC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543DFC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543DFC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543DFC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543DFC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543DFC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543DFC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543DF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3018FF"/>
    <w:pPr>
      <w:numPr>
        <w:numId w:val="29"/>
      </w:numPr>
    </w:pPr>
  </w:style>
  <w:style w:type="paragraph" w:customStyle="1" w:styleId="34fffff6">
    <w:name w:val="34_Таблица_Подзаголовок"/>
    <w:basedOn w:val="34ff6"/>
    <w:link w:val="34fffff7"/>
    <w:rsid w:val="00543DFC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543DFC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543DFC"/>
    <w:pPr>
      <w:jc w:val="center"/>
    </w:pPr>
  </w:style>
  <w:style w:type="paragraph" w:customStyle="1" w:styleId="3411">
    <w:name w:val="34_Таблица_Список_Марк_1_без_отступа"/>
    <w:basedOn w:val="34ff6"/>
    <w:rsid w:val="00543DFC"/>
    <w:pPr>
      <w:numPr>
        <w:numId w:val="41"/>
      </w:numPr>
    </w:pPr>
  </w:style>
  <w:style w:type="paragraph" w:customStyle="1" w:styleId="34fffff9">
    <w:name w:val="34_Формула"/>
    <w:basedOn w:val="a0"/>
    <w:rsid w:val="00543DFC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543DFC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543DFC"/>
    <w:pPr>
      <w:ind w:left="6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543DFC"/>
    <w:rPr>
      <w:sz w:val="24"/>
    </w:rPr>
  </w:style>
  <w:style w:type="paragraph" w:styleId="1">
    <w:name w:val="heading 1"/>
    <w:next w:val="34b"/>
    <w:link w:val="10"/>
    <w:qFormat/>
    <w:rsid w:val="00543DFC"/>
    <w:pPr>
      <w:keepNext/>
      <w:keepLines/>
      <w:pageBreakBefore/>
      <w:numPr>
        <w:numId w:val="4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543DFC"/>
    <w:pPr>
      <w:keepNext/>
      <w:keepLines/>
      <w:numPr>
        <w:ilvl w:val="1"/>
        <w:numId w:val="4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543DFC"/>
    <w:pPr>
      <w:keepNext/>
      <w:keepLines/>
      <w:numPr>
        <w:ilvl w:val="2"/>
        <w:numId w:val="4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543DFC"/>
    <w:pPr>
      <w:keepNext/>
      <w:keepLines/>
      <w:numPr>
        <w:ilvl w:val="3"/>
        <w:numId w:val="4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543DFC"/>
    <w:pPr>
      <w:keepNext/>
      <w:numPr>
        <w:ilvl w:val="4"/>
        <w:numId w:val="4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543DFC"/>
    <w:pPr>
      <w:keepNext/>
      <w:numPr>
        <w:ilvl w:val="5"/>
        <w:numId w:val="4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543DFC"/>
    <w:pPr>
      <w:keepNext/>
      <w:numPr>
        <w:ilvl w:val="6"/>
        <w:numId w:val="4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543DFC"/>
    <w:pPr>
      <w:keepNext/>
      <w:numPr>
        <w:ilvl w:val="7"/>
        <w:numId w:val="4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543DFC"/>
    <w:pPr>
      <w:keepNext/>
      <w:numPr>
        <w:ilvl w:val="8"/>
        <w:numId w:val="4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543DFC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543DFC"/>
  </w:style>
  <w:style w:type="character" w:customStyle="1" w:styleId="34c">
    <w:name w:val="34_Знак_Сообщение_системы"/>
    <w:rsid w:val="00543DFC"/>
    <w:rPr>
      <w:rFonts w:ascii="Calibri" w:hAnsi="Calibri"/>
    </w:rPr>
  </w:style>
  <w:style w:type="paragraph" w:customStyle="1" w:styleId="34b">
    <w:name w:val="34_Абзац_Обычный"/>
    <w:link w:val="34d"/>
    <w:qFormat/>
    <w:rsid w:val="00543DFC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543DFC"/>
    <w:rPr>
      <w:sz w:val="24"/>
      <w:lang w:eastAsia="x-none"/>
    </w:rPr>
  </w:style>
  <w:style w:type="character" w:customStyle="1" w:styleId="10">
    <w:name w:val="Заголовок 1 Знак"/>
    <w:link w:val="1"/>
    <w:rsid w:val="00543DFC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543DFC"/>
    <w:rPr>
      <w:b/>
      <w:sz w:val="32"/>
    </w:rPr>
  </w:style>
  <w:style w:type="character" w:customStyle="1" w:styleId="30">
    <w:name w:val="Заголовок 3 Знак"/>
    <w:link w:val="3"/>
    <w:rsid w:val="00543DFC"/>
    <w:rPr>
      <w:b/>
      <w:bCs/>
      <w:sz w:val="28"/>
    </w:rPr>
  </w:style>
  <w:style w:type="character" w:customStyle="1" w:styleId="40">
    <w:name w:val="Заголовок 4 Знак"/>
    <w:link w:val="4"/>
    <w:rsid w:val="00543DFC"/>
    <w:rPr>
      <w:b/>
      <w:sz w:val="24"/>
    </w:rPr>
  </w:style>
  <w:style w:type="character" w:customStyle="1" w:styleId="50">
    <w:name w:val="Заголовок 5 Знак"/>
    <w:link w:val="5"/>
    <w:rsid w:val="00543DFC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543DFC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543DFC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543DFC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543DFC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543DFC"/>
    <w:pPr>
      <w:numPr>
        <w:numId w:val="4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543DFC"/>
    <w:pPr>
      <w:numPr>
        <w:numId w:val="4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543DFC"/>
    <w:pPr>
      <w:numPr>
        <w:numId w:val="40"/>
      </w:numPr>
    </w:pPr>
    <w:rPr>
      <w:szCs w:val="22"/>
    </w:rPr>
  </w:style>
  <w:style w:type="character" w:customStyle="1" w:styleId="34f">
    <w:name w:val="34_Знак_Подчеркнутый"/>
    <w:rsid w:val="00543DFC"/>
    <w:rPr>
      <w:u w:val="single"/>
    </w:rPr>
  </w:style>
  <w:style w:type="paragraph" w:customStyle="1" w:styleId="349">
    <w:name w:val="34_Список_Библиография"/>
    <w:basedOn w:val="34b"/>
    <w:rsid w:val="00543DFC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F46923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543DFC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543DFC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543DFC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543DFC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543DFC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F46923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rsid w:val="00543DFC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F46923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543DFC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543DFC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543DFC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543DFC"/>
    <w:rPr>
      <w:b w:val="0"/>
      <w:i/>
    </w:rPr>
  </w:style>
  <w:style w:type="character" w:customStyle="1" w:styleId="34fc">
    <w:name w:val="34_Знак_Название_файла"/>
    <w:qFormat/>
    <w:rsid w:val="00543DFC"/>
    <w:rPr>
      <w:rFonts w:ascii="Calibri" w:hAnsi="Calibri"/>
    </w:rPr>
  </w:style>
  <w:style w:type="character" w:customStyle="1" w:styleId="34fd">
    <w:name w:val="34_Знак_Термин"/>
    <w:rsid w:val="00543DFC"/>
    <w:rPr>
      <w:i/>
    </w:rPr>
  </w:style>
  <w:style w:type="character" w:customStyle="1" w:styleId="34fe">
    <w:name w:val="34_Знак_Полужирный"/>
    <w:rsid w:val="00543DFC"/>
    <w:rPr>
      <w:b/>
    </w:rPr>
  </w:style>
  <w:style w:type="character" w:customStyle="1" w:styleId="34ff">
    <w:name w:val="34_Знак_Верхний_индекс"/>
    <w:rsid w:val="00543DFC"/>
    <w:rPr>
      <w:vertAlign w:val="superscript"/>
    </w:rPr>
  </w:style>
  <w:style w:type="character" w:customStyle="1" w:styleId="3424">
    <w:name w:val="34_Список_Марк_2 Знак"/>
    <w:link w:val="3423"/>
    <w:rsid w:val="00FA015A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543DFC"/>
    <w:pPr>
      <w:numPr>
        <w:ilvl w:val="1"/>
        <w:numId w:val="31"/>
      </w:numPr>
    </w:pPr>
  </w:style>
  <w:style w:type="paragraph" w:customStyle="1" w:styleId="34ff0">
    <w:name w:val="34_Таблица_Заголовок_Продолжение"/>
    <w:basedOn w:val="34ff1"/>
    <w:next w:val="a0"/>
    <w:rsid w:val="00543DFC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543DFC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543DFC"/>
    <w:pPr>
      <w:numPr>
        <w:numId w:val="31"/>
      </w:numPr>
    </w:pPr>
  </w:style>
  <w:style w:type="character" w:customStyle="1" w:styleId="3419">
    <w:name w:val="34_Список_Марк_1 Знак"/>
    <w:link w:val="3413"/>
    <w:rsid w:val="00F46923"/>
    <w:rPr>
      <w:sz w:val="24"/>
      <w:lang w:eastAsia="x-none"/>
    </w:rPr>
  </w:style>
  <w:style w:type="paragraph" w:styleId="a4">
    <w:name w:val="footnote text"/>
    <w:basedOn w:val="34b"/>
    <w:link w:val="a5"/>
    <w:rsid w:val="00543DFC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543DFC"/>
    <w:pPr>
      <w:numPr>
        <w:numId w:val="30"/>
      </w:numPr>
    </w:pPr>
  </w:style>
  <w:style w:type="character" w:customStyle="1" w:styleId="341a">
    <w:name w:val="34_Список_Нум_1 Знак"/>
    <w:link w:val="341"/>
    <w:rsid w:val="00F46923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543DFC"/>
    <w:pPr>
      <w:numPr>
        <w:ilvl w:val="1"/>
        <w:numId w:val="30"/>
      </w:numPr>
    </w:pPr>
  </w:style>
  <w:style w:type="character" w:customStyle="1" w:styleId="3425">
    <w:name w:val="34_Список_Нум_2 Знак"/>
    <w:basedOn w:val="a1"/>
    <w:link w:val="342"/>
    <w:rsid w:val="00F46923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543DFC"/>
    <w:pPr>
      <w:keepNext/>
    </w:pPr>
  </w:style>
  <w:style w:type="paragraph" w:customStyle="1" w:styleId="34f1">
    <w:name w:val="34_Рамка_Основной"/>
    <w:basedOn w:val="34b"/>
    <w:link w:val="34f0"/>
    <w:rsid w:val="00543DFC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543DFC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543DFC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543DFC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543DFC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543DFC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543DFC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543DFC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543DFC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543DFC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rsid w:val="00543DFC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543DFC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543DFC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543DFC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543DFC"/>
    <w:pPr>
      <w:keepLines/>
      <w:numPr>
        <w:numId w:val="40"/>
      </w:numPr>
    </w:pPr>
  </w:style>
  <w:style w:type="character" w:customStyle="1" w:styleId="3433">
    <w:name w:val="34_Список_Нум_3 Знак"/>
    <w:basedOn w:val="a1"/>
    <w:link w:val="343"/>
    <w:rsid w:val="00F46923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543DFC"/>
    <w:pPr>
      <w:numPr>
        <w:ilvl w:val="2"/>
        <w:numId w:val="30"/>
      </w:numPr>
    </w:pPr>
  </w:style>
  <w:style w:type="paragraph" w:customStyle="1" w:styleId="34fff">
    <w:name w:val="34_Определения"/>
    <w:basedOn w:val="34b"/>
    <w:rsid w:val="00543DFC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543DFC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543DFC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543DFC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543DFC"/>
    <w:rPr>
      <w:sz w:val="18"/>
      <w:lang w:eastAsia="x-none"/>
    </w:rPr>
  </w:style>
  <w:style w:type="paragraph" w:customStyle="1" w:styleId="34fff1">
    <w:name w:val="34_Листинг"/>
    <w:basedOn w:val="34b"/>
    <w:rsid w:val="00543DFC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543DFC"/>
    <w:rPr>
      <w:b/>
    </w:rPr>
  </w:style>
  <w:style w:type="paragraph" w:customStyle="1" w:styleId="3440">
    <w:name w:val="34_Заголовок_4_Приложение"/>
    <w:basedOn w:val="4"/>
    <w:next w:val="34b"/>
    <w:rsid w:val="00543DFC"/>
    <w:pPr>
      <w:numPr>
        <w:numId w:val="40"/>
      </w:numPr>
    </w:pPr>
  </w:style>
  <w:style w:type="paragraph" w:customStyle="1" w:styleId="3410">
    <w:name w:val="34_Таблица_Список_Марк_1"/>
    <w:basedOn w:val="34ff6"/>
    <w:link w:val="341c"/>
    <w:rsid w:val="00543DFC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543DFC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543DFC"/>
    <w:pPr>
      <w:numPr>
        <w:ilvl w:val="2"/>
        <w:numId w:val="31"/>
      </w:numPr>
    </w:pPr>
  </w:style>
  <w:style w:type="paragraph" w:customStyle="1" w:styleId="3422">
    <w:name w:val="34_Таблица_Список_Нум_2"/>
    <w:basedOn w:val="34ff6"/>
    <w:rsid w:val="00543DFC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543DFC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543DFC"/>
    <w:pPr>
      <w:numPr>
        <w:numId w:val="38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543DFC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543DFC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543DFC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543DFC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543DFC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543DFC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543DFC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543DFC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543DFC"/>
    <w:pPr>
      <w:numPr>
        <w:numId w:val="37"/>
      </w:numPr>
    </w:pPr>
    <w:rPr>
      <w:lang w:val="x-none"/>
    </w:rPr>
  </w:style>
  <w:style w:type="paragraph" w:styleId="a6">
    <w:name w:val="Revision"/>
    <w:hidden/>
    <w:uiPriority w:val="99"/>
    <w:semiHidden/>
    <w:rsid w:val="00543DFC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543DFC"/>
  </w:style>
  <w:style w:type="paragraph" w:customStyle="1" w:styleId="34fffb">
    <w:name w:val="34_Пример_Заголовок"/>
    <w:basedOn w:val="34f8"/>
    <w:next w:val="34f8"/>
    <w:rsid w:val="00543DFC"/>
    <w:pPr>
      <w:keepNext/>
      <w:spacing w:after="120"/>
    </w:pPr>
    <w:rPr>
      <w:b/>
      <w:lang w:eastAsia="ru-RU"/>
    </w:rPr>
  </w:style>
  <w:style w:type="character" w:styleId="a7">
    <w:name w:val="FollowedHyperlink"/>
    <w:rsid w:val="00543DFC"/>
    <w:rPr>
      <w:color w:val="auto"/>
    </w:rPr>
  </w:style>
  <w:style w:type="character" w:customStyle="1" w:styleId="34fffc">
    <w:name w:val="34_Знак_Нижний_индекс"/>
    <w:rsid w:val="00543DFC"/>
    <w:rPr>
      <w:vertAlign w:val="subscript"/>
    </w:rPr>
  </w:style>
  <w:style w:type="character" w:styleId="a8">
    <w:name w:val="footnote reference"/>
    <w:basedOn w:val="a1"/>
    <w:semiHidden/>
    <w:rsid w:val="00543DFC"/>
    <w:rPr>
      <w:vertAlign w:val="superscript"/>
    </w:rPr>
  </w:style>
  <w:style w:type="paragraph" w:styleId="a9">
    <w:name w:val="header"/>
    <w:basedOn w:val="34b"/>
    <w:link w:val="aa"/>
    <w:rsid w:val="00543DFC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543DFC"/>
    <w:rPr>
      <w:lang w:eastAsia="x-none"/>
    </w:rPr>
  </w:style>
  <w:style w:type="paragraph" w:styleId="ab">
    <w:name w:val="footer"/>
    <w:basedOn w:val="34b"/>
    <w:link w:val="ac"/>
    <w:rsid w:val="00543DFC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543DFC"/>
    <w:rPr>
      <w:lang w:eastAsia="x-none"/>
    </w:rPr>
  </w:style>
  <w:style w:type="numbering" w:customStyle="1" w:styleId="a">
    <w:name w:val="Приложение"/>
    <w:uiPriority w:val="99"/>
    <w:rsid w:val="00543DFC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543DFC"/>
    <w:pPr>
      <w:keepNext/>
    </w:pPr>
  </w:style>
  <w:style w:type="character" w:customStyle="1" w:styleId="3434">
    <w:name w:val="34_Список_Марк_3 Знак"/>
    <w:basedOn w:val="34d"/>
    <w:link w:val="3432"/>
    <w:rsid w:val="00FA015A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543DFC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543DFC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F46923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F46923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F46923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543DFC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543DFC"/>
    <w:pPr>
      <w:numPr>
        <w:numId w:val="36"/>
      </w:numPr>
    </w:pPr>
  </w:style>
  <w:style w:type="paragraph" w:customStyle="1" w:styleId="344">
    <w:name w:val="34_Процедура_Подшаг"/>
    <w:basedOn w:val="34b"/>
    <w:link w:val="34ffff0"/>
    <w:qFormat/>
    <w:rsid w:val="00543DFC"/>
    <w:pPr>
      <w:numPr>
        <w:ilvl w:val="1"/>
        <w:numId w:val="36"/>
      </w:numPr>
    </w:pPr>
  </w:style>
  <w:style w:type="character" w:customStyle="1" w:styleId="34ffff">
    <w:name w:val="34_Процедура_Шаг Знак"/>
    <w:basedOn w:val="34d"/>
    <w:link w:val="340"/>
    <w:rsid w:val="00F46923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543DFC"/>
    <w:pPr>
      <w:keepNext/>
    </w:pPr>
  </w:style>
  <w:style w:type="character" w:customStyle="1" w:styleId="34ffff0">
    <w:name w:val="34_Процедура_Подшаг Знак"/>
    <w:basedOn w:val="34d"/>
    <w:link w:val="344"/>
    <w:rsid w:val="00F46923"/>
    <w:rPr>
      <w:sz w:val="24"/>
      <w:lang w:eastAsia="x-none"/>
    </w:rPr>
  </w:style>
  <w:style w:type="character" w:customStyle="1" w:styleId="34ffff2">
    <w:name w:val="34_Знак_Клавиши"/>
    <w:rsid w:val="00543DFC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543DFC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543DFC"/>
  </w:style>
  <w:style w:type="paragraph" w:styleId="ad">
    <w:name w:val="caption"/>
    <w:basedOn w:val="34b"/>
    <w:next w:val="34b"/>
    <w:rsid w:val="003018FF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543DFC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543DFC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543DFC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F46923"/>
    <w:rPr>
      <w:sz w:val="24"/>
      <w:lang w:eastAsia="x-none"/>
    </w:rPr>
  </w:style>
  <w:style w:type="character" w:customStyle="1" w:styleId="ae">
    <w:name w:val="Основной текст Знак"/>
    <w:semiHidden/>
    <w:rsid w:val="00543DFC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543DFC"/>
    <w:rPr>
      <w:rFonts w:ascii="Arial" w:hAnsi="Arial"/>
    </w:rPr>
  </w:style>
  <w:style w:type="character" w:customStyle="1" w:styleId="af0">
    <w:name w:val="Тема примечания Знак"/>
    <w:semiHidden/>
    <w:rsid w:val="00543DFC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543DFC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543DFC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543DFC"/>
  </w:style>
  <w:style w:type="character" w:styleId="af3">
    <w:name w:val="annotation reference"/>
    <w:semiHidden/>
    <w:rsid w:val="00543DFC"/>
    <w:rPr>
      <w:sz w:val="16"/>
      <w:szCs w:val="16"/>
    </w:rPr>
  </w:style>
  <w:style w:type="character" w:styleId="af4">
    <w:name w:val="page number"/>
    <w:rsid w:val="00543DFC"/>
  </w:style>
  <w:style w:type="paragraph" w:styleId="af5">
    <w:name w:val="Body Text"/>
    <w:basedOn w:val="a0"/>
    <w:link w:val="13"/>
    <w:semiHidden/>
    <w:unhideWhenUsed/>
    <w:rsid w:val="00543DFC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543DFC"/>
    <w:rPr>
      <w:sz w:val="24"/>
    </w:rPr>
  </w:style>
  <w:style w:type="paragraph" w:styleId="af6">
    <w:name w:val="annotation subject"/>
    <w:basedOn w:val="af2"/>
    <w:next w:val="af2"/>
    <w:link w:val="14"/>
    <w:semiHidden/>
    <w:rsid w:val="00543DFC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543DFC"/>
    <w:rPr>
      <w:b/>
      <w:bCs/>
    </w:rPr>
  </w:style>
  <w:style w:type="paragraph" w:styleId="af7">
    <w:name w:val="Balloon Text"/>
    <w:basedOn w:val="a0"/>
    <w:link w:val="15"/>
    <w:semiHidden/>
    <w:rsid w:val="00543DFC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543DFC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543DFC"/>
  </w:style>
  <w:style w:type="paragraph" w:customStyle="1" w:styleId="34ffff9">
    <w:name w:val="34_ТЛ_Подпись"/>
    <w:basedOn w:val="34f6"/>
    <w:rsid w:val="00543DFC"/>
  </w:style>
  <w:style w:type="paragraph" w:customStyle="1" w:styleId="34ffffa">
    <w:name w:val="34_ТЛ_Подпись_скрытый"/>
    <w:basedOn w:val="34ffff9"/>
    <w:rsid w:val="00543DFC"/>
    <w:rPr>
      <w:vanish/>
    </w:rPr>
  </w:style>
  <w:style w:type="paragraph" w:customStyle="1" w:styleId="34ffffb">
    <w:name w:val="34_Комментарий_Философта"/>
    <w:basedOn w:val="34b"/>
    <w:rsid w:val="00543DFC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543DFC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543DFC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543DFC"/>
    <w:rPr>
      <w:b/>
    </w:rPr>
  </w:style>
  <w:style w:type="paragraph" w:customStyle="1" w:styleId="34ffffe">
    <w:name w:val="34_Таблица_Сноска_Линия"/>
    <w:basedOn w:val="34fff7"/>
    <w:next w:val="34fff7"/>
    <w:rsid w:val="00543DFC"/>
    <w:pPr>
      <w:keepNext/>
    </w:pPr>
  </w:style>
  <w:style w:type="paragraph" w:customStyle="1" w:styleId="34fffff">
    <w:name w:val="34_Таблица_Примечание"/>
    <w:basedOn w:val="34fff7"/>
    <w:rsid w:val="00543DFC"/>
  </w:style>
  <w:style w:type="character" w:customStyle="1" w:styleId="34fffff0">
    <w:name w:val="34_Знак_Значение"/>
    <w:qFormat/>
    <w:rsid w:val="00543DFC"/>
    <w:rPr>
      <w:rFonts w:ascii="Calibri" w:hAnsi="Calibri"/>
    </w:rPr>
  </w:style>
  <w:style w:type="character" w:styleId="af8">
    <w:name w:val="Hyperlink"/>
    <w:rsid w:val="00543DFC"/>
    <w:rPr>
      <w:color w:val="0000FF"/>
      <w:u w:val="single"/>
    </w:rPr>
  </w:style>
  <w:style w:type="paragraph" w:customStyle="1" w:styleId="34fffff1">
    <w:name w:val="34_Рисунок_Подпись"/>
    <w:basedOn w:val="34b"/>
    <w:rsid w:val="00543DFC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543DFC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543DFC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543DFC"/>
    <w:pPr>
      <w:numPr>
        <w:numId w:val="21"/>
      </w:numPr>
    </w:pPr>
  </w:style>
  <w:style w:type="paragraph" w:customStyle="1" w:styleId="34fffff3">
    <w:name w:val="34_Процедура_Заголовок"/>
    <w:basedOn w:val="34b"/>
    <w:next w:val="34ffff1"/>
    <w:rsid w:val="00543DFC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543DFC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543DFC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873790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543DFC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543DFC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543DFC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543DFC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543DFC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543DFC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543DFC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543DFC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543DFC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543DFC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543DFC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543DFC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543DF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3018FF"/>
    <w:pPr>
      <w:numPr>
        <w:numId w:val="29"/>
      </w:numPr>
    </w:pPr>
  </w:style>
  <w:style w:type="paragraph" w:customStyle="1" w:styleId="34fffff6">
    <w:name w:val="34_Таблица_Подзаголовок"/>
    <w:basedOn w:val="34ff6"/>
    <w:link w:val="34fffff7"/>
    <w:rsid w:val="00543DFC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543DFC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543DFC"/>
    <w:pPr>
      <w:jc w:val="center"/>
    </w:pPr>
  </w:style>
  <w:style w:type="paragraph" w:customStyle="1" w:styleId="3411">
    <w:name w:val="34_Таблица_Список_Марк_1_без_отступа"/>
    <w:basedOn w:val="34ff6"/>
    <w:rsid w:val="00543DFC"/>
    <w:pPr>
      <w:numPr>
        <w:numId w:val="41"/>
      </w:numPr>
    </w:pPr>
  </w:style>
  <w:style w:type="paragraph" w:customStyle="1" w:styleId="34fffff9">
    <w:name w:val="34_Формула"/>
    <w:basedOn w:val="a0"/>
    <w:rsid w:val="00543DFC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543DFC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543DFC"/>
    <w:pPr>
      <w:ind w:left="6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4.xml"/><Relationship Id="rId18" Type="http://schemas.openxmlformats.org/officeDocument/2006/relationships/header" Target="header8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header" Target="header7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header" Target="header5.xml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D10FC0-2A7F-4B74-B6D2-CB195B3321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734</TotalTime>
  <Pages>9</Pages>
  <Words>773</Words>
  <Characters>4410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Чертеж</vt:lpstr>
    </vt:vector>
  </TitlesOfParts>
  <Company>Название организации</Company>
  <LinksUpToDate>false</LinksUpToDate>
  <CharactersWithSpaces>5173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Чертеж</dc:title>
  <dc:creator>Oksana</dc:creator>
  <cp:lastModifiedBy>Oksana</cp:lastModifiedBy>
  <cp:revision>222</cp:revision>
  <cp:lastPrinted>2014-09-08T01:50:00Z</cp:lastPrinted>
  <dcterms:created xsi:type="dcterms:W3CDTF">2014-09-07T22:05:00Z</dcterms:created>
  <dcterms:modified xsi:type="dcterms:W3CDTF">2023-05-03T20:28:00Z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Номер документа</vt:lpwstr>
  </property>
  <property fmtid="{D5CDD505-2E9C-101B-9397-08002B2CF9AE}" pid="4" name="краткое_название_системы">
    <vt:lpwstr>Краткое название системы</vt:lpwstr>
  </property>
  <property fmtid="{D5CDD505-2E9C-101B-9397-08002B2CF9AE}" pid="5" name="полное_название_системы">
    <vt:lpwstr>Полное название системы</vt:lpwstr>
  </property>
  <property fmtid="{D5CDD505-2E9C-101B-9397-08002B2CF9AE}" pid="6" name="шифр_системы">
    <vt:lpwstr>Шифр системы</vt:lpwstr>
  </property>
  <property fmtid="{D5CDD505-2E9C-101B-9397-08002B2CF9AE}" pid="7" name="обозначение_документа">
    <vt:lpwstr>A.B.XXX.XX.XX.X-X.X</vt:lpwstr>
  </property>
  <property fmtid="{D5CDD505-2E9C-101B-9397-08002B2CF9AE}" pid="8" name="год_издания">
    <vt:lpwstr>2023</vt:lpwstr>
  </property>
</Properties>
</file>