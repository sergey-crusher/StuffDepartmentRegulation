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DFD" w:rsidRDefault="00767DFD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FC39CA">
        <w:t>Название организации</w:t>
      </w:r>
      <w:r>
        <w:fldChar w:fldCharType="end"/>
      </w:r>
    </w:p>
    <w:p w:rsidR="00767DFD" w:rsidRPr="00C816E8" w:rsidRDefault="00767DF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767DFD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767DFD" w:rsidRPr="00C816E8" w:rsidRDefault="00767DFD" w:rsidP="00445B32">
            <w:pPr>
              <w:pStyle w:val="34ffff8"/>
            </w:pPr>
            <w:r w:rsidRPr="00C816E8">
              <w:t>УТВЕРЖДЕН</w:t>
            </w:r>
          </w:p>
          <w:p w:rsidR="00767DFD" w:rsidRPr="00C816E8" w:rsidRDefault="00983D64" w:rsidP="00445B32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FC39CA">
              <w:t>A.B.XXX.ПА.XX.X-X.X</w:t>
            </w:r>
            <w:r>
              <w:fldChar w:fldCharType="end"/>
            </w:r>
            <w:r w:rsidR="00767DFD" w:rsidRPr="00C816E8">
              <w:t>-ЛУ</w:t>
            </w:r>
          </w:p>
          <w:p w:rsidR="00767DFD" w:rsidRPr="00C816E8" w:rsidRDefault="00767DFD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767DFD" w:rsidRPr="00C816E8" w:rsidRDefault="00767DFD" w:rsidP="00345A40">
            <w:pPr>
              <w:pStyle w:val="34ffff8"/>
            </w:pPr>
            <w:r w:rsidRPr="00C816E8">
              <w:t>УТВЕРЖДАЮ</w:t>
            </w:r>
          </w:p>
        </w:tc>
      </w:tr>
      <w:tr w:rsidR="00767DFD" w:rsidRPr="00C816E8" w:rsidTr="00345A40">
        <w:trPr>
          <w:trHeight w:val="630"/>
        </w:trPr>
        <w:tc>
          <w:tcPr>
            <w:tcW w:w="5554" w:type="dxa"/>
            <w:vMerge/>
          </w:tcPr>
          <w:p w:rsidR="00767DFD" w:rsidRPr="00C816E8" w:rsidRDefault="00767DFD" w:rsidP="00345A40"/>
        </w:tc>
        <w:tc>
          <w:tcPr>
            <w:tcW w:w="4563" w:type="dxa"/>
          </w:tcPr>
          <w:p w:rsidR="00767DFD" w:rsidRPr="00C816E8" w:rsidRDefault="00767DFD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767DFD" w:rsidRPr="00C816E8" w:rsidTr="00345A40">
        <w:trPr>
          <w:trHeight w:val="353"/>
        </w:trPr>
        <w:tc>
          <w:tcPr>
            <w:tcW w:w="5554" w:type="dxa"/>
            <w:vMerge/>
          </w:tcPr>
          <w:p w:rsidR="00767DFD" w:rsidRPr="00C816E8" w:rsidRDefault="00767DFD" w:rsidP="00345A40"/>
        </w:tc>
        <w:tc>
          <w:tcPr>
            <w:tcW w:w="4563" w:type="dxa"/>
          </w:tcPr>
          <w:p w:rsidR="00767DFD" w:rsidRPr="00C816E8" w:rsidRDefault="00767DFD" w:rsidP="00B617AD">
            <w:pPr>
              <w:pStyle w:val="34ffff9"/>
            </w:pPr>
            <w:r w:rsidRPr="00C816E8">
              <w:t>____________________ И. О. Фамилия</w:t>
            </w:r>
          </w:p>
          <w:p w:rsidR="00767DFD" w:rsidRPr="00C816E8" w:rsidRDefault="00767DF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C39C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767DFD" w:rsidRPr="00C816E8" w:rsidRDefault="00767DFD" w:rsidP="00801734">
      <w:pPr>
        <w:pStyle w:val="34f5"/>
      </w:pPr>
    </w:p>
    <w:p w:rsidR="00767DFD" w:rsidRDefault="00767DFD" w:rsidP="00801734">
      <w:pPr>
        <w:pStyle w:val="34f5"/>
      </w:pPr>
    </w:p>
    <w:p w:rsidR="00767DFD" w:rsidRPr="00C816E8" w:rsidRDefault="00767DFD" w:rsidP="00801734">
      <w:pPr>
        <w:pStyle w:val="34f5"/>
      </w:pPr>
    </w:p>
    <w:p w:rsidR="00767DFD" w:rsidRDefault="00767DFD" w:rsidP="00801734">
      <w:pPr>
        <w:pStyle w:val="34f5"/>
        <w:rPr>
          <w:lang w:val="en-US"/>
        </w:rPr>
      </w:pPr>
    </w:p>
    <w:p w:rsidR="00C8479E" w:rsidRPr="00C8479E" w:rsidRDefault="00C8479E" w:rsidP="00801734">
      <w:pPr>
        <w:pStyle w:val="34f5"/>
        <w:rPr>
          <w:lang w:val="en-US"/>
        </w:rPr>
      </w:pPr>
    </w:p>
    <w:p w:rsidR="00767DFD" w:rsidRPr="00C816E8" w:rsidRDefault="00983D64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FC39CA">
        <w:t>Полное название системы</w:t>
      </w:r>
      <w:r>
        <w:fldChar w:fldCharType="end"/>
      </w:r>
    </w:p>
    <w:p w:rsidR="00767DFD" w:rsidRPr="00C816E8" w:rsidRDefault="00767DFD" w:rsidP="00801734">
      <w:pPr>
        <w:pStyle w:val="34ffc"/>
      </w:pPr>
      <w:r w:rsidRPr="00C816E8">
        <w:t>(</w:t>
      </w:r>
      <w:r w:rsidR="00983D64">
        <w:fldChar w:fldCharType="begin"/>
      </w:r>
      <w:r w:rsidR="00983D64">
        <w:instrText xml:space="preserve"> DOCPROPERTY  краткое_название_системы  \* MERGEFORMAT </w:instrText>
      </w:r>
      <w:r w:rsidR="00983D64">
        <w:fldChar w:fldCharType="separate"/>
      </w:r>
      <w:r w:rsidR="00FC39CA">
        <w:t>Краткое название системы</w:t>
      </w:r>
      <w:r w:rsidR="00983D64">
        <w:fldChar w:fldCharType="end"/>
      </w:r>
      <w:r w:rsidRPr="00C816E8">
        <w:t>)</w:t>
      </w:r>
    </w:p>
    <w:p w:rsidR="00767DFD" w:rsidRPr="00C816E8" w:rsidRDefault="00983D64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FC39CA">
        <w:t>Описание программного обеспечения</w:t>
      </w:r>
      <w:r>
        <w:fldChar w:fldCharType="end"/>
      </w:r>
    </w:p>
    <w:p w:rsidR="00767DFD" w:rsidRDefault="00767DFD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FC39CA">
        <w:t>A.B.XXX.ПА.XX.X-X.X</w:t>
      </w:r>
      <w:r w:rsidRPr="00C816E8">
        <w:fldChar w:fldCharType="end"/>
      </w:r>
    </w:p>
    <w:p w:rsidR="00767DFD" w:rsidRPr="00BF44EA" w:rsidRDefault="00767DFD" w:rsidP="00801734">
      <w:pPr>
        <w:pStyle w:val="34f5"/>
      </w:pPr>
    </w:p>
    <w:p w:rsidR="00C8479E" w:rsidRPr="00BF44EA" w:rsidRDefault="00C8479E" w:rsidP="00801734">
      <w:pPr>
        <w:pStyle w:val="34f5"/>
      </w:pPr>
    </w:p>
    <w:p w:rsidR="00767DFD" w:rsidRDefault="00767DFD" w:rsidP="00801734">
      <w:pPr>
        <w:pStyle w:val="34f5"/>
      </w:pPr>
    </w:p>
    <w:p w:rsidR="00767DFD" w:rsidRDefault="00767DFD" w:rsidP="00801734">
      <w:pPr>
        <w:pStyle w:val="34f5"/>
      </w:pPr>
    </w:p>
    <w:p w:rsidR="00767DFD" w:rsidRDefault="00767DF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767DFD" w:rsidRPr="00C816E8" w:rsidTr="00345A40">
        <w:trPr>
          <w:trHeight w:val="404"/>
        </w:trPr>
        <w:tc>
          <w:tcPr>
            <w:tcW w:w="4564" w:type="dxa"/>
            <w:vAlign w:val="center"/>
          </w:tcPr>
          <w:p w:rsidR="00767DFD" w:rsidRPr="00C816E8" w:rsidRDefault="00767DFD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767DFD" w:rsidRPr="00C816E8" w:rsidRDefault="00767DFD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767DFD" w:rsidRPr="00C816E8" w:rsidRDefault="00767DFD" w:rsidP="00345A40">
            <w:pPr>
              <w:pStyle w:val="34ffff9"/>
            </w:pPr>
          </w:p>
        </w:tc>
      </w:tr>
      <w:tr w:rsidR="00767DFD" w:rsidRPr="00C816E8" w:rsidTr="00345A40">
        <w:trPr>
          <w:trHeight w:val="868"/>
        </w:trPr>
        <w:tc>
          <w:tcPr>
            <w:tcW w:w="4564" w:type="dxa"/>
          </w:tcPr>
          <w:p w:rsidR="00767DFD" w:rsidRPr="00C816E8" w:rsidRDefault="00767DFD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767DFD" w:rsidRPr="00C816E8" w:rsidRDefault="00767DFD" w:rsidP="00345A40">
            <w:pPr>
              <w:pStyle w:val="34ffff9"/>
            </w:pPr>
          </w:p>
        </w:tc>
        <w:tc>
          <w:tcPr>
            <w:tcW w:w="4563" w:type="dxa"/>
          </w:tcPr>
          <w:p w:rsidR="00767DFD" w:rsidRPr="00C816E8" w:rsidRDefault="00767DFD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767DFD" w:rsidRPr="00C816E8" w:rsidTr="00345A40">
        <w:trPr>
          <w:trHeight w:val="404"/>
        </w:trPr>
        <w:tc>
          <w:tcPr>
            <w:tcW w:w="4564" w:type="dxa"/>
          </w:tcPr>
          <w:p w:rsidR="00767DFD" w:rsidRPr="00C816E8" w:rsidRDefault="00767DFD" w:rsidP="00345A40">
            <w:pPr>
              <w:pStyle w:val="34ffff9"/>
            </w:pPr>
            <w:r w:rsidRPr="00C816E8">
              <w:t>____________________ И. О. Фамилия</w:t>
            </w:r>
          </w:p>
          <w:p w:rsidR="00767DFD" w:rsidRPr="00C816E8" w:rsidRDefault="00767DFD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C39C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767DFD" w:rsidRPr="00C816E8" w:rsidRDefault="00767DFD" w:rsidP="00345A40">
            <w:pPr>
              <w:pStyle w:val="34ffff9"/>
            </w:pPr>
          </w:p>
        </w:tc>
        <w:tc>
          <w:tcPr>
            <w:tcW w:w="4563" w:type="dxa"/>
          </w:tcPr>
          <w:p w:rsidR="00767DFD" w:rsidRPr="00C816E8" w:rsidRDefault="00767DFD" w:rsidP="00B617AD">
            <w:pPr>
              <w:pStyle w:val="34ffff9"/>
            </w:pPr>
            <w:r w:rsidRPr="00C816E8">
              <w:t>____________________ И. О. Фамилия</w:t>
            </w:r>
          </w:p>
          <w:p w:rsidR="00767DFD" w:rsidRPr="00C816E8" w:rsidRDefault="00767DF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C39C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767DFD" w:rsidRPr="00C816E8" w:rsidTr="00345A40">
        <w:trPr>
          <w:trHeight w:val="404"/>
        </w:trPr>
        <w:tc>
          <w:tcPr>
            <w:tcW w:w="4564" w:type="dxa"/>
            <w:vAlign w:val="center"/>
          </w:tcPr>
          <w:p w:rsidR="00767DFD" w:rsidRPr="00C816E8" w:rsidRDefault="00767DFD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767DFD" w:rsidRPr="00C816E8" w:rsidRDefault="00767DFD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767DFD" w:rsidRPr="00C816E8" w:rsidRDefault="00767DFD" w:rsidP="00345A40">
            <w:pPr>
              <w:pStyle w:val="34ffff8"/>
            </w:pPr>
          </w:p>
        </w:tc>
      </w:tr>
      <w:tr w:rsidR="00767DFD" w:rsidRPr="00C816E8" w:rsidTr="00345A40">
        <w:trPr>
          <w:trHeight w:val="864"/>
        </w:trPr>
        <w:tc>
          <w:tcPr>
            <w:tcW w:w="4564" w:type="dxa"/>
          </w:tcPr>
          <w:p w:rsidR="00767DFD" w:rsidRPr="00C816E8" w:rsidRDefault="00767DFD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767DFD" w:rsidRPr="00C816E8" w:rsidRDefault="00767DFD" w:rsidP="00345A40">
            <w:pPr>
              <w:pStyle w:val="34ffff9"/>
            </w:pPr>
          </w:p>
        </w:tc>
        <w:tc>
          <w:tcPr>
            <w:tcW w:w="4563" w:type="dxa"/>
          </w:tcPr>
          <w:p w:rsidR="00767DFD" w:rsidRPr="00C816E8" w:rsidRDefault="00767DFD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767DFD" w:rsidRPr="00C816E8" w:rsidTr="00345A40">
        <w:trPr>
          <w:trHeight w:val="643"/>
        </w:trPr>
        <w:tc>
          <w:tcPr>
            <w:tcW w:w="4564" w:type="dxa"/>
          </w:tcPr>
          <w:p w:rsidR="00767DFD" w:rsidRPr="00C816E8" w:rsidRDefault="00767DFD" w:rsidP="00B617AD">
            <w:pPr>
              <w:pStyle w:val="34ffff9"/>
            </w:pPr>
            <w:r w:rsidRPr="00C816E8">
              <w:t>____________________ И. О. Фамилия</w:t>
            </w:r>
          </w:p>
          <w:p w:rsidR="00767DFD" w:rsidRPr="00C816E8" w:rsidRDefault="00767DF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C39C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767DFD" w:rsidRPr="00C816E8" w:rsidRDefault="00767DFD" w:rsidP="00345A40">
            <w:pPr>
              <w:pStyle w:val="34ffff9"/>
            </w:pPr>
          </w:p>
        </w:tc>
        <w:tc>
          <w:tcPr>
            <w:tcW w:w="4563" w:type="dxa"/>
          </w:tcPr>
          <w:p w:rsidR="00767DFD" w:rsidRPr="00C816E8" w:rsidRDefault="00767DFD" w:rsidP="00B617AD">
            <w:pPr>
              <w:pStyle w:val="34ffff9"/>
            </w:pPr>
            <w:r w:rsidRPr="00C816E8">
              <w:t>____________________ И. О. Фамилия</w:t>
            </w:r>
          </w:p>
          <w:p w:rsidR="00767DFD" w:rsidRPr="00C816E8" w:rsidRDefault="00767DF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C39C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767DFD" w:rsidRPr="00801734" w:rsidRDefault="00767DFD" w:rsidP="00801734">
      <w:pPr>
        <w:pStyle w:val="34f5"/>
        <w:rPr>
          <w:lang w:val="en-US"/>
        </w:rPr>
      </w:pPr>
    </w:p>
    <w:p w:rsidR="00D177E2" w:rsidRPr="00D177E2" w:rsidRDefault="00D177E2" w:rsidP="003A554F">
      <w:pPr>
        <w:pStyle w:val="34f5"/>
      </w:pPr>
    </w:p>
    <w:p w:rsidR="0069117E" w:rsidRDefault="0069117E" w:rsidP="003F38DF">
      <w:pPr>
        <w:pStyle w:val="34b"/>
        <w:sectPr w:rsidR="0069117E" w:rsidSect="00D177E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0F3C2F" w:rsidRDefault="009E1BD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446083" w:history="1">
        <w:r w:rsidR="000F3C2F" w:rsidRPr="00034E2F">
          <w:rPr>
            <w:rStyle w:val="af8"/>
          </w:rPr>
          <w:t>1 Введение</w:t>
        </w:r>
        <w:r w:rsidR="000F3C2F">
          <w:rPr>
            <w:webHidden/>
          </w:rPr>
          <w:tab/>
        </w:r>
        <w:r w:rsidR="000F3C2F">
          <w:rPr>
            <w:webHidden/>
          </w:rPr>
          <w:fldChar w:fldCharType="begin"/>
        </w:r>
        <w:r w:rsidR="000F3C2F">
          <w:rPr>
            <w:webHidden/>
          </w:rPr>
          <w:instrText xml:space="preserve"> PAGEREF _Toc134446083 \h </w:instrText>
        </w:r>
        <w:r w:rsidR="000F3C2F">
          <w:rPr>
            <w:webHidden/>
          </w:rPr>
        </w:r>
        <w:r w:rsidR="000F3C2F">
          <w:rPr>
            <w:webHidden/>
          </w:rPr>
          <w:fldChar w:fldCharType="separate"/>
        </w:r>
        <w:r w:rsidR="000F3C2F">
          <w:rPr>
            <w:webHidden/>
          </w:rPr>
          <w:t>3</w:t>
        </w:r>
        <w:r w:rsidR="000F3C2F">
          <w:rPr>
            <w:webHidden/>
          </w:rPr>
          <w:fldChar w:fldCharType="end"/>
        </w:r>
      </w:hyperlink>
    </w:p>
    <w:p w:rsidR="000F3C2F" w:rsidRDefault="000F3C2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6084" w:history="1">
        <w:r w:rsidRPr="00034E2F">
          <w:rPr>
            <w:rStyle w:val="af8"/>
          </w:rPr>
          <w:t>2 Структура программного обеспечения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_Toc134446084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0F3C2F" w:rsidRDefault="000F3C2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6085" w:history="1">
        <w:r w:rsidRPr="00034E2F">
          <w:rPr>
            <w:rStyle w:val="af8"/>
          </w:rPr>
          <w:t>3 Функции частей программного обеспечения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_Toc134446085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0F3C2F" w:rsidRDefault="000F3C2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6086" w:history="1">
        <w:r w:rsidRPr="00034E2F">
          <w:rPr>
            <w:rStyle w:val="af8"/>
          </w:rPr>
          <w:t>4 Методы и средства разработки программного обеспечения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_Toc134446086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0F3C2F" w:rsidRDefault="000F3C2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6087" w:history="1">
        <w:r w:rsidRPr="00034E2F">
          <w:rPr>
            <w:rStyle w:val="af8"/>
          </w:rPr>
          <w:t>5 Операционная система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_Toc134446087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0F3C2F" w:rsidRDefault="000F3C2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6088" w:history="1">
        <w:r w:rsidRPr="00034E2F">
          <w:rPr>
            <w:rStyle w:val="af8"/>
          </w:rPr>
          <w:t>6 Средства, расширяющие возможности операционной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_Toc134446088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0F3C2F" w:rsidRDefault="000F3C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6089" w:history="1">
        <w:r w:rsidRPr="00034E2F">
          <w:rPr>
            <w:rStyle w:val="af8"/>
            <w:noProof/>
          </w:rPr>
          <w:t>6.1 6 Средство, расширяющие возможности операционной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3C2F" w:rsidRDefault="000F3C2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446090" w:history="1">
        <w:r w:rsidRPr="00034E2F">
          <w:rPr>
            <w:rStyle w:val="af8"/>
            <w:noProof/>
          </w:rPr>
          <w:t>6.1.1 Описание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3C2F" w:rsidRDefault="000F3C2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446091" w:history="1">
        <w:r w:rsidRPr="00034E2F">
          <w:rPr>
            <w:rStyle w:val="af8"/>
            <w:noProof/>
          </w:rPr>
          <w:t>6.1.2 Руководство, в соответствии с которым следует настраивать используемое средство на конкретное применение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3C2F" w:rsidRDefault="000F3C2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446092" w:history="1">
        <w:r w:rsidRPr="00034E2F">
          <w:rPr>
            <w:rStyle w:val="af8"/>
            <w:noProof/>
          </w:rPr>
          <w:t>6.1.3 Требования к настройке используемого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3C2F" w:rsidRDefault="000F3C2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6093" w:history="1">
        <w:r w:rsidRPr="00034E2F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_Toc134446093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0F3C2F" w:rsidRDefault="000F3C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6094" w:history="1">
        <w:r w:rsidRPr="00034E2F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3C2F" w:rsidRDefault="000F3C2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6095" w:history="1">
        <w:r w:rsidRPr="00034E2F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_Toc134446095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0F3C2F" w:rsidRDefault="000F3C2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6096" w:history="1">
        <w:r w:rsidRPr="00034E2F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_Toc134446096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9E1BD0" w:rsidRPr="009E1BD0" w:rsidRDefault="009E1BD0" w:rsidP="009E1BD0">
      <w:pPr>
        <w:pStyle w:val="34b"/>
      </w:pPr>
      <w:r>
        <w:fldChar w:fldCharType="end"/>
      </w:r>
    </w:p>
    <w:p w:rsidR="00D47C08" w:rsidRDefault="00D47C08" w:rsidP="009E1BD0">
      <w:pPr>
        <w:pStyle w:val="34fffa"/>
      </w:pPr>
    </w:p>
    <w:p w:rsidR="005967B0" w:rsidRDefault="005967B0" w:rsidP="009E1BD0">
      <w:pPr>
        <w:pStyle w:val="34fffa"/>
        <w:sectPr w:rsidR="005967B0" w:rsidSect="00B12F9D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5751FF" w:rsidRDefault="005751FF" w:rsidP="00FC39CA">
      <w:pPr>
        <w:pStyle w:val="1"/>
      </w:pPr>
      <w:bookmarkStart w:id="1" w:name="_Toc134446083"/>
      <w:r>
        <w:lastRenderedPageBreak/>
        <w:t>Введение</w:t>
      </w:r>
      <w:bookmarkEnd w:id="1"/>
    </w:p>
    <w:p w:rsidR="005751FF" w:rsidRDefault="005751FF" w:rsidP="005751FF">
      <w:pPr>
        <w:pStyle w:val="34a0"/>
      </w:pPr>
      <w:r w:rsidRPr="005751FF">
        <w:t xml:space="preserve">Во вводной части </w:t>
      </w:r>
      <w:r w:rsidR="00FC39CA" w:rsidRPr="00FC39CA">
        <w:t>приводят основные сведения о техническом, информационном и других видах обеспечения АС, необходимые для разработки программного обеспечения АС, или ссылку на соотв</w:t>
      </w:r>
      <w:r w:rsidR="00FC39CA">
        <w:t>етствующие документы проекта АС</w:t>
      </w:r>
      <w:r w:rsidRPr="005751FF">
        <w:t>.</w:t>
      </w:r>
    </w:p>
    <w:p w:rsidR="009E1BD0" w:rsidRDefault="009E1BD0" w:rsidP="006529FD">
      <w:pPr>
        <w:pStyle w:val="34b"/>
      </w:pPr>
    </w:p>
    <w:p w:rsidR="006529FD" w:rsidRPr="006529FD" w:rsidRDefault="006529FD" w:rsidP="006529FD">
      <w:pPr>
        <w:pStyle w:val="34fffa"/>
      </w:pPr>
    </w:p>
    <w:p w:rsidR="00D47C08" w:rsidRDefault="005751FF" w:rsidP="00D47C08">
      <w:pPr>
        <w:pStyle w:val="1"/>
      </w:pPr>
      <w:bookmarkStart w:id="2" w:name="_Toc398632135"/>
      <w:bookmarkStart w:id="3" w:name="_Toc134446084"/>
      <w:r>
        <w:rPr>
          <w:lang w:val="ru-RU"/>
        </w:rPr>
        <w:lastRenderedPageBreak/>
        <w:t>Структура программного обеспечения</w:t>
      </w:r>
      <w:bookmarkEnd w:id="2"/>
      <w:bookmarkEnd w:id="3"/>
    </w:p>
    <w:p w:rsidR="003140DA" w:rsidRDefault="005751FF" w:rsidP="00350B99">
      <w:pPr>
        <w:pStyle w:val="34a0"/>
      </w:pPr>
      <w:r w:rsidRPr="005751FF">
        <w:t xml:space="preserve">В разделе </w:t>
      </w:r>
      <w:r w:rsidR="006529FD">
        <w:t>«</w:t>
      </w:r>
      <w:r w:rsidRPr="005751FF">
        <w:t>Структура программного обеспечения</w:t>
      </w:r>
      <w:r w:rsidR="006529FD">
        <w:t>»</w:t>
      </w:r>
      <w:r w:rsidRPr="005751FF">
        <w:t xml:space="preserve"> приводят </w:t>
      </w:r>
      <w:r w:rsidR="00FC39CA" w:rsidRPr="00FC39CA">
        <w:t>перечень частей программного обеспечения АС с указанием их взаимосвязей и обоснованием выделения каждой из них</w:t>
      </w:r>
      <w:r w:rsidRPr="005751FF">
        <w:t>.</w:t>
      </w:r>
    </w:p>
    <w:p w:rsidR="006529FD" w:rsidRDefault="006529FD" w:rsidP="006529FD">
      <w:pPr>
        <w:pStyle w:val="34b"/>
      </w:pPr>
    </w:p>
    <w:p w:rsidR="006529FD" w:rsidRPr="006529FD" w:rsidRDefault="006529FD" w:rsidP="006529FD">
      <w:pPr>
        <w:pStyle w:val="34fffa"/>
      </w:pPr>
    </w:p>
    <w:p w:rsidR="00350B99" w:rsidRDefault="005751FF" w:rsidP="00350B99">
      <w:pPr>
        <w:pStyle w:val="1"/>
        <w:rPr>
          <w:lang w:val="ru-RU"/>
        </w:rPr>
      </w:pPr>
      <w:bookmarkStart w:id="4" w:name="_Toc398632136"/>
      <w:bookmarkStart w:id="5" w:name="_Toc134446085"/>
      <w:r>
        <w:rPr>
          <w:lang w:val="ru-RU"/>
        </w:rPr>
        <w:lastRenderedPageBreak/>
        <w:t>Функции частей программного обеспечения</w:t>
      </w:r>
      <w:bookmarkEnd w:id="4"/>
      <w:bookmarkEnd w:id="5"/>
    </w:p>
    <w:p w:rsidR="00350B99" w:rsidRPr="00350B99" w:rsidRDefault="005751FF" w:rsidP="00674FE6">
      <w:pPr>
        <w:pStyle w:val="34a0"/>
      </w:pPr>
      <w:r w:rsidRPr="005751FF">
        <w:t xml:space="preserve">В разделе </w:t>
      </w:r>
      <w:r w:rsidR="006529FD">
        <w:t>«</w:t>
      </w:r>
      <w:r w:rsidRPr="005751FF">
        <w:t>Функции частей программного обеспечения</w:t>
      </w:r>
      <w:r w:rsidR="006529FD">
        <w:t>»</w:t>
      </w:r>
      <w:r w:rsidRPr="005751FF">
        <w:t xml:space="preserve"> </w:t>
      </w:r>
      <w:r w:rsidR="00FC39CA" w:rsidRPr="00FC39CA">
        <w:t xml:space="preserve">приводят </w:t>
      </w:r>
      <w:proofErr w:type="gramStart"/>
      <w:r w:rsidR="00FC39CA" w:rsidRPr="00FC39CA">
        <w:t>назначение</w:t>
      </w:r>
      <w:proofErr w:type="gramEnd"/>
      <w:r w:rsidR="00FC39CA" w:rsidRPr="00FC39CA">
        <w:t xml:space="preserve"> и описание основных функций для каждой части программного обеспечения АС</w:t>
      </w:r>
      <w:r w:rsidRPr="005751FF">
        <w:t>.</w:t>
      </w:r>
    </w:p>
    <w:p w:rsidR="00350B99" w:rsidRDefault="00350B99" w:rsidP="00350B99">
      <w:pPr>
        <w:pStyle w:val="34b"/>
        <w:rPr>
          <w:lang w:eastAsia="ru-RU"/>
        </w:rPr>
      </w:pPr>
    </w:p>
    <w:p w:rsidR="006529FD" w:rsidRPr="006529FD" w:rsidRDefault="006529FD" w:rsidP="006529FD">
      <w:pPr>
        <w:pStyle w:val="34fffa"/>
      </w:pPr>
    </w:p>
    <w:p w:rsidR="00350B99" w:rsidRDefault="005751FF" w:rsidP="00350B99">
      <w:pPr>
        <w:pStyle w:val="1"/>
      </w:pPr>
      <w:bookmarkStart w:id="6" w:name="_Toc398632137"/>
      <w:bookmarkStart w:id="7" w:name="_Toc134446086"/>
      <w:r>
        <w:rPr>
          <w:lang w:val="ru-RU"/>
        </w:rPr>
        <w:lastRenderedPageBreak/>
        <w:t>Методы и средства разработки программного обеспечения</w:t>
      </w:r>
      <w:bookmarkEnd w:id="6"/>
      <w:bookmarkEnd w:id="7"/>
    </w:p>
    <w:p w:rsidR="00350B99" w:rsidRDefault="005751FF" w:rsidP="00674FE6">
      <w:pPr>
        <w:pStyle w:val="34a0"/>
      </w:pPr>
      <w:r w:rsidRPr="005751FF">
        <w:t xml:space="preserve">В разделе </w:t>
      </w:r>
      <w:r w:rsidR="006529FD">
        <w:t>«</w:t>
      </w:r>
      <w:r w:rsidRPr="005751FF">
        <w:t>Методы и средства разработки программного обеспечения</w:t>
      </w:r>
      <w:r w:rsidR="006529FD">
        <w:t>»</w:t>
      </w:r>
      <w:r w:rsidRPr="005751FF">
        <w:t xml:space="preserve"> приводят </w:t>
      </w:r>
      <w:r w:rsidR="00FC39CA" w:rsidRPr="00FC39CA">
        <w:t>перечень методов программирования и средств разработки программного обеспечения АС с указанием его частей, при разработке которых следует использовать соответствующие методы и средства</w:t>
      </w:r>
      <w:r w:rsidRPr="005751FF">
        <w:t>.</w:t>
      </w:r>
    </w:p>
    <w:p w:rsidR="00467C7E" w:rsidRDefault="00467C7E" w:rsidP="006529FD">
      <w:pPr>
        <w:pStyle w:val="34b"/>
      </w:pPr>
    </w:p>
    <w:p w:rsidR="006529FD" w:rsidRPr="006529FD" w:rsidRDefault="006529FD" w:rsidP="006529FD">
      <w:pPr>
        <w:pStyle w:val="34fffa"/>
      </w:pPr>
    </w:p>
    <w:p w:rsidR="00350B99" w:rsidRDefault="005751FF" w:rsidP="00350B99">
      <w:pPr>
        <w:pStyle w:val="1"/>
        <w:rPr>
          <w:lang w:val="ru-RU"/>
        </w:rPr>
      </w:pPr>
      <w:bookmarkStart w:id="8" w:name="_Toc398632138"/>
      <w:bookmarkStart w:id="9" w:name="_Toc134446087"/>
      <w:r>
        <w:rPr>
          <w:lang w:val="ru-RU"/>
        </w:rPr>
        <w:lastRenderedPageBreak/>
        <w:t>Операционная система</w:t>
      </w:r>
      <w:bookmarkEnd w:id="8"/>
      <w:bookmarkEnd w:id="9"/>
    </w:p>
    <w:p w:rsidR="00FC39CA" w:rsidRDefault="00FC39CA" w:rsidP="00FC39CA">
      <w:pPr>
        <w:pStyle w:val="34a0"/>
      </w:pPr>
      <w:r w:rsidRPr="00FC39CA">
        <w:t>В разделе «Операционная система» приводят наименование, обозначение и краткую характеристику выбранной операционной системы и ее версии, в рамках которой будут выполняться разрабатываемые программы, с обоснованием выбора и указанием источников, где дано подробное описание выбранной версии</w:t>
      </w:r>
      <w:r>
        <w:t>.</w:t>
      </w:r>
    </w:p>
    <w:p w:rsidR="00FC39CA" w:rsidRDefault="00FC39CA" w:rsidP="00FC39CA">
      <w:pPr>
        <w:pStyle w:val="34b"/>
      </w:pPr>
    </w:p>
    <w:p w:rsidR="00FC39CA" w:rsidRPr="00FC39CA" w:rsidRDefault="00FC39CA" w:rsidP="00FC39CA">
      <w:pPr>
        <w:pStyle w:val="34b"/>
      </w:pPr>
    </w:p>
    <w:p w:rsidR="00350B99" w:rsidRDefault="005751FF" w:rsidP="00350B99">
      <w:pPr>
        <w:pStyle w:val="1"/>
        <w:rPr>
          <w:lang w:val="ru-RU"/>
        </w:rPr>
      </w:pPr>
      <w:bookmarkStart w:id="10" w:name="_Toc398632142"/>
      <w:bookmarkStart w:id="11" w:name="_Toc134446088"/>
      <w:r>
        <w:rPr>
          <w:lang w:val="ru-RU"/>
        </w:rPr>
        <w:lastRenderedPageBreak/>
        <w:t>Средства, расширяющие возможност</w:t>
      </w:r>
      <w:r w:rsidR="0028774A">
        <w:rPr>
          <w:lang w:val="ru-RU"/>
        </w:rPr>
        <w:t>и</w:t>
      </w:r>
      <w:r>
        <w:rPr>
          <w:lang w:val="ru-RU"/>
        </w:rPr>
        <w:t xml:space="preserve"> операционной системы</w:t>
      </w:r>
      <w:bookmarkEnd w:id="10"/>
      <w:bookmarkEnd w:id="11"/>
    </w:p>
    <w:p w:rsidR="00FC39CA" w:rsidRPr="0028774A" w:rsidRDefault="00FC39CA" w:rsidP="00FC39CA">
      <w:pPr>
        <w:pStyle w:val="34a0"/>
        <w:rPr>
          <w:lang w:eastAsia="ru-RU"/>
        </w:rPr>
      </w:pPr>
      <w:r w:rsidRPr="00FC39CA">
        <w:t>Раздел «Средства, расширяющие возможности операционной системы» должен содержать подразделы, в которых для каждого используемого средства, расширяющего возможности операционной системы</w:t>
      </w:r>
      <w:r>
        <w:t>.</w:t>
      </w:r>
    </w:p>
    <w:p w:rsidR="0028774A" w:rsidRDefault="00FC39CA" w:rsidP="00FC39CA">
      <w:pPr>
        <w:pStyle w:val="2"/>
      </w:pPr>
      <w:bookmarkStart w:id="12" w:name="_Toc398632143"/>
      <w:bookmarkStart w:id="13" w:name="_Toc134446089"/>
      <w:r w:rsidRPr="00FC39CA">
        <w:t>6 Средств</w:t>
      </w:r>
      <w:r>
        <w:t>о</w:t>
      </w:r>
      <w:r w:rsidRPr="00FC39CA">
        <w:t>, расширяющие возможности операционной системы</w:t>
      </w:r>
      <w:bookmarkEnd w:id="13"/>
    </w:p>
    <w:p w:rsidR="00022C4F" w:rsidRDefault="000F3C2F" w:rsidP="0028774A">
      <w:pPr>
        <w:pStyle w:val="3"/>
      </w:pPr>
      <w:bookmarkStart w:id="14" w:name="_Toc134446090"/>
      <w:r>
        <w:t>Описание</w:t>
      </w:r>
      <w:r w:rsidR="00022C4F">
        <w:t xml:space="preserve"> средств</w:t>
      </w:r>
      <w:bookmarkEnd w:id="12"/>
      <w:r>
        <w:t>а</w:t>
      </w:r>
      <w:bookmarkEnd w:id="14"/>
    </w:p>
    <w:p w:rsidR="00022C4F" w:rsidRDefault="00022C4F" w:rsidP="00022C4F">
      <w:pPr>
        <w:pStyle w:val="34a0"/>
      </w:pPr>
      <w:r>
        <w:t xml:space="preserve">В данном подразделе указывают </w:t>
      </w:r>
      <w:r w:rsidR="00FC39CA" w:rsidRPr="00FC39CA">
        <w:t>наименование, обозначение и краткую характеристику средства с обоснованием необходимости его применения и указанием источника, где дано подробное описание выбранного средства</w:t>
      </w:r>
      <w:r w:rsidR="006529FD">
        <w:t>.</w:t>
      </w:r>
    </w:p>
    <w:p w:rsidR="006529FD" w:rsidRDefault="006529FD" w:rsidP="006529FD">
      <w:pPr>
        <w:pStyle w:val="34b"/>
      </w:pPr>
    </w:p>
    <w:p w:rsidR="00FC39CA" w:rsidRDefault="00FC39CA" w:rsidP="006529FD">
      <w:pPr>
        <w:pStyle w:val="34b"/>
      </w:pPr>
    </w:p>
    <w:p w:rsidR="00022C4F" w:rsidRDefault="00FC39CA" w:rsidP="0028774A">
      <w:pPr>
        <w:pStyle w:val="3"/>
      </w:pPr>
      <w:bookmarkStart w:id="15" w:name="_Toc398632144"/>
      <w:bookmarkStart w:id="16" w:name="_Toc134446091"/>
      <w:r w:rsidRPr="00022C4F">
        <w:t>Руководств</w:t>
      </w:r>
      <w:r>
        <w:t>о</w:t>
      </w:r>
      <w:r w:rsidR="00022C4F" w:rsidRPr="00022C4F">
        <w:t>, в соответствии с которым следует настраивать используемое ср</w:t>
      </w:r>
      <w:r w:rsidR="00022C4F">
        <w:t>едство на конкретное применение</w:t>
      </w:r>
      <w:bookmarkEnd w:id="15"/>
      <w:bookmarkEnd w:id="16"/>
    </w:p>
    <w:p w:rsidR="006529FD" w:rsidRDefault="006529FD" w:rsidP="006529FD">
      <w:pPr>
        <w:pStyle w:val="34b"/>
        <w:rPr>
          <w:lang w:eastAsia="ru-RU"/>
        </w:rPr>
      </w:pPr>
    </w:p>
    <w:p w:rsidR="00022C4F" w:rsidRPr="00022C4F" w:rsidRDefault="00022C4F" w:rsidP="0028774A">
      <w:pPr>
        <w:pStyle w:val="3"/>
      </w:pPr>
      <w:bookmarkStart w:id="17" w:name="_Toc398632145"/>
      <w:bookmarkStart w:id="18" w:name="_Toc134446092"/>
      <w:r>
        <w:t>Т</w:t>
      </w:r>
      <w:r w:rsidRPr="00022C4F">
        <w:t>ребования к настрой</w:t>
      </w:r>
      <w:r>
        <w:t>ке используемого средства</w:t>
      </w:r>
      <w:bookmarkEnd w:id="17"/>
      <w:bookmarkEnd w:id="18"/>
    </w:p>
    <w:p w:rsidR="000478DB" w:rsidRDefault="000478DB" w:rsidP="000478DB">
      <w:pPr>
        <w:pStyle w:val="34b"/>
        <w:rPr>
          <w:lang w:eastAsia="ru-RU"/>
        </w:rPr>
      </w:pPr>
    </w:p>
    <w:p w:rsidR="006529FD" w:rsidRDefault="006529FD" w:rsidP="006529FD">
      <w:pPr>
        <w:pStyle w:val="34fffa"/>
      </w:pPr>
    </w:p>
    <w:p w:rsidR="004A6227" w:rsidRPr="00674FE6" w:rsidRDefault="004A6227" w:rsidP="000611C2">
      <w:pPr>
        <w:pStyle w:val="3412"/>
      </w:pPr>
      <w:bookmarkStart w:id="19" w:name="_Toc397971534"/>
      <w:bookmarkStart w:id="20" w:name="_Toc398225599"/>
      <w:bookmarkEnd w:id="19"/>
      <w:bookmarkEnd w:id="20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21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22" w:name="_Toc398225600"/>
      <w:bookmarkStart w:id="23" w:name="_Toc398632146"/>
      <w:bookmarkStart w:id="24" w:name="_Toc134446093"/>
      <w:r w:rsidR="00FC39CA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21"/>
      <w:bookmarkEnd w:id="22"/>
      <w:bookmarkEnd w:id="23"/>
      <w:r w:rsidR="008A4E9C">
        <w:instrText>Название приложения</w:instrText>
      </w:r>
      <w:bookmarkEnd w:id="24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25" w:name="_Toc398225601"/>
      <w:bookmarkStart w:id="26" w:name="_Toc398632147"/>
      <w:bookmarkStart w:id="27" w:name="_Toc134446094"/>
      <w:r>
        <w:t>Заголовок 2</w:t>
      </w:r>
      <w:bookmarkEnd w:id="25"/>
      <w:bookmarkEnd w:id="26"/>
      <w:bookmarkEnd w:id="27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28" w:name="_Toc386572818"/>
      <w:bookmarkStart w:id="29" w:name="_Toc386572947"/>
      <w:bookmarkStart w:id="30" w:name="_Toc390811904"/>
      <w:bookmarkStart w:id="31" w:name="_Toc394586650"/>
      <w:bookmarkStart w:id="32" w:name="_Toc134446095"/>
      <w:r>
        <w:lastRenderedPageBreak/>
        <w:t>Перечень</w:t>
      </w:r>
      <w:r w:rsidR="00147B49">
        <w:t xml:space="preserve"> сокращений</w:t>
      </w:r>
      <w:bookmarkEnd w:id="28"/>
      <w:bookmarkEnd w:id="29"/>
      <w:bookmarkEnd w:id="30"/>
      <w:bookmarkEnd w:id="31"/>
      <w:bookmarkEnd w:id="32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3D0A42" w:rsidP="00AD0715">
            <w:pPr>
              <w:pStyle w:val="34ff6"/>
            </w:pPr>
            <w:r>
              <w:t>А</w:t>
            </w:r>
            <w:r w:rsidR="00147B49"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3D0A42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33" w:name="_Toc134446096"/>
      <w:r>
        <w:lastRenderedPageBreak/>
        <w:t>Перечень терминов</w:t>
      </w:r>
      <w:bookmarkEnd w:id="33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27842" w:rsidRPr="00BB426D" w:rsidRDefault="00827842" w:rsidP="00827842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D13BBC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D13BBC" w:rsidRPr="00A86232" w:rsidRDefault="00D13BBC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D13BBC" w:rsidRPr="005F1B2E" w:rsidRDefault="00D13BBC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D13BBC" w:rsidRPr="005F1B2E" w:rsidRDefault="00D13BBC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D13BBC" w:rsidRPr="005F1B2E" w:rsidRDefault="00D13BBC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D13BBC" w:rsidRPr="005F1B2E" w:rsidRDefault="00D13BBC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D13BBC" w:rsidRPr="005F1B2E" w:rsidRDefault="00D13BBC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D13BBC" w:rsidRPr="005F1B2E" w:rsidRDefault="00D13BBC" w:rsidP="006877E2">
            <w:pPr>
              <w:pStyle w:val="34ff8"/>
            </w:pPr>
            <w:r w:rsidRPr="005F1B2E">
              <w:t>Дата</w:t>
            </w:r>
          </w:p>
        </w:tc>
      </w:tr>
      <w:tr w:rsidR="00D13BBC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D13BBC" w:rsidRPr="005F1B2E" w:rsidRDefault="00D13BBC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D13BBC" w:rsidRPr="005F1B2E" w:rsidRDefault="00D13BBC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D13BBC" w:rsidRPr="005F1B2E" w:rsidRDefault="00D13BBC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D13BBC" w:rsidRPr="005F1B2E" w:rsidRDefault="00D13BBC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D13BBC" w:rsidRPr="005F1B2E" w:rsidRDefault="00D13BBC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D13BBC" w:rsidRPr="005F1B2E" w:rsidRDefault="00D13BBC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D13BBC" w:rsidRPr="005F1B2E" w:rsidRDefault="00D13BBC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D13BBC" w:rsidRPr="005F1B2E" w:rsidRDefault="00D13BBC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D13BBC" w:rsidRPr="005F1B2E" w:rsidRDefault="00D13BBC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D13BBC" w:rsidRPr="005F1B2E" w:rsidRDefault="00D13BBC" w:rsidP="006877E2">
            <w:pPr>
              <w:pStyle w:val="34ff8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  <w:tr w:rsidR="00D13BBC" w:rsidTr="00456BC5">
        <w:trPr>
          <w:trHeight w:val="454"/>
        </w:trPr>
        <w:tc>
          <w:tcPr>
            <w:tcW w:w="518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13BBC" w:rsidRDefault="00D13BBC" w:rsidP="00456BC5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5967B0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3D64" w:rsidRDefault="00983D64" w:rsidP="00AD0715">
      <w:r>
        <w:separator/>
      </w:r>
    </w:p>
    <w:p w:rsidR="00983D64" w:rsidRDefault="00983D64" w:rsidP="00AD0715"/>
  </w:endnote>
  <w:endnote w:type="continuationSeparator" w:id="0">
    <w:p w:rsidR="00983D64" w:rsidRDefault="00983D64" w:rsidP="00AD0715">
      <w:r>
        <w:continuationSeparator/>
      </w:r>
    </w:p>
    <w:p w:rsidR="00983D64" w:rsidRDefault="00983D64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77E2" w:rsidRDefault="00D177E2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77E2" w:rsidRDefault="00D177E2" w:rsidP="00D177E2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3D64" w:rsidRDefault="00983D64" w:rsidP="00AD0715">
      <w:r>
        <w:separator/>
      </w:r>
    </w:p>
    <w:p w:rsidR="00983D64" w:rsidRDefault="00983D64" w:rsidP="00AD0715"/>
  </w:footnote>
  <w:footnote w:type="continuationSeparator" w:id="0">
    <w:p w:rsidR="00983D64" w:rsidRDefault="00983D64" w:rsidP="00AD0715">
      <w:r>
        <w:continuationSeparator/>
      </w:r>
    </w:p>
    <w:p w:rsidR="00983D64" w:rsidRDefault="00983D64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51FF" w:rsidRDefault="00D177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25DD3C45" wp14:editId="335DDF6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177E2" w:rsidRDefault="00D177E2" w:rsidP="00D177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177E2" w:rsidRDefault="00D177E2" w:rsidP="00D177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177E2" w:rsidRDefault="00D177E2" w:rsidP="00D177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177E2" w:rsidRDefault="00D177E2" w:rsidP="00D177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177E2" w:rsidRDefault="00D177E2" w:rsidP="00D177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177E2" w:rsidRDefault="00D177E2" w:rsidP="00D177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177E2" w:rsidRDefault="00D177E2" w:rsidP="00D177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177E2" w:rsidRDefault="00D177E2" w:rsidP="00D177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177E2" w:rsidRDefault="00D177E2" w:rsidP="00D177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177E2" w:rsidRDefault="00D177E2" w:rsidP="00D177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D177E2" w:rsidRDefault="00D177E2" w:rsidP="00D177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D177E2" w:rsidRDefault="00D177E2" w:rsidP="00D177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D177E2" w:rsidRDefault="00D177E2" w:rsidP="00D177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D177E2" w:rsidRDefault="00D177E2" w:rsidP="00D177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D177E2" w:rsidRDefault="00D177E2" w:rsidP="00D177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D177E2" w:rsidRDefault="00D177E2" w:rsidP="00D177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D177E2" w:rsidRDefault="00D177E2" w:rsidP="00D177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D177E2" w:rsidRDefault="00D177E2" w:rsidP="00D177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D177E2" w:rsidRDefault="00D177E2" w:rsidP="00D177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D177E2" w:rsidRDefault="00D177E2" w:rsidP="00D177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4D21" w:rsidRDefault="004B4D2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CCA40D7" wp14:editId="36263BB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B4D21" w:rsidRDefault="004B4D21" w:rsidP="004B4D2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B4D21" w:rsidRDefault="004B4D21" w:rsidP="004B4D21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B4D21" w:rsidRDefault="004B4D21" w:rsidP="004B4D21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B4D21" w:rsidRDefault="004B4D21" w:rsidP="004B4D21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B4D21" w:rsidRDefault="004B4D21" w:rsidP="004B4D2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4D21" w:rsidRDefault="004B4D21" w:rsidP="004B4D2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4D21" w:rsidRDefault="004B4D21" w:rsidP="004B4D2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4D21" w:rsidRDefault="004B4D21" w:rsidP="004B4D2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4D21" w:rsidRDefault="004B4D21" w:rsidP="004B4D2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4D21" w:rsidRDefault="004B4D21" w:rsidP="004B4D2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4B4D21" w:rsidRDefault="004B4D21" w:rsidP="004B4D2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4B4D21" w:rsidRDefault="004B4D21" w:rsidP="004B4D21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4B4D21" w:rsidRDefault="004B4D21" w:rsidP="004B4D21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4B4D21" w:rsidRDefault="004B4D21" w:rsidP="004B4D21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4B4D21" w:rsidRDefault="004B4D21" w:rsidP="004B4D2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4B4D21" w:rsidRDefault="004B4D21" w:rsidP="004B4D2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B4D21" w:rsidRDefault="004B4D21" w:rsidP="004B4D2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B4D21" w:rsidRDefault="004B4D21" w:rsidP="004B4D2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B4D21" w:rsidRDefault="004B4D21" w:rsidP="004B4D2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B4D21" w:rsidRDefault="004B4D21" w:rsidP="004B4D2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51FF" w:rsidRDefault="006E399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110C046A" wp14:editId="1512121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CB1016" w:rsidRDefault="005751F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5374BE" w:rsidRDefault="005751F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873113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Default="005751F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C39CA">
                                      <w:t>A.B.XXX.ПА.XX.X-X.X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945CCC" w:rsidRDefault="005751F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Default="005751F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5E4A3B" w:rsidRDefault="005751F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0411E6" w:rsidRDefault="005751F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5E4A3B" w:rsidRDefault="005751F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945CCC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945CCC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5E4A3B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5E4A3B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0411E6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0411E6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37FF6" w:rsidRPr="006C5C53" w:rsidRDefault="00837FF6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37FF6" w:rsidRPr="006C5C53" w:rsidRDefault="00837FF6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751FF" w:rsidRDefault="005751F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751FF" w:rsidRDefault="005751F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751FF" w:rsidRDefault="005751F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751FF" w:rsidRDefault="005751F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751FF" w:rsidRDefault="005751F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5751FF" w:rsidRPr="00CB1016" w:rsidRDefault="005751F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5751FF" w:rsidRPr="005374BE" w:rsidRDefault="005751F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873113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5751FF" w:rsidRDefault="005751F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C39CA">
                                <w:t>A.B.XXX.ПА.XX.X-X.X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5751FF" w:rsidRPr="00945CCC" w:rsidRDefault="005751F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5751FF" w:rsidRDefault="005751F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5751FF" w:rsidRPr="005E4A3B" w:rsidRDefault="005751F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5751FF" w:rsidRPr="000411E6" w:rsidRDefault="005751F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5751FF" w:rsidRPr="005E4A3B" w:rsidRDefault="005751F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5751FF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5751FF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5751FF" w:rsidRPr="00945CCC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5751FF" w:rsidRPr="00945CCC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5751FF" w:rsidRPr="005E4A3B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5751FF" w:rsidRPr="005E4A3B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5751FF" w:rsidRPr="000411E6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5751FF" w:rsidRPr="000411E6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837FF6" w:rsidRPr="006C5C53" w:rsidRDefault="00837FF6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837FF6" w:rsidRPr="006C5C53" w:rsidRDefault="00837FF6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2F9D" w:rsidRDefault="006E399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12E566EE" wp14:editId="05AA738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12F9D" w:rsidRDefault="00B12F9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12F9D" w:rsidRDefault="00B12F9D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12F9D" w:rsidRDefault="00B12F9D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12F9D" w:rsidRDefault="00B12F9D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12F9D" w:rsidRDefault="00B12F9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12F9D" w:rsidRDefault="00B12F9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12F9D" w:rsidRDefault="00B12F9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12F9D" w:rsidRDefault="00B12F9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12F9D" w:rsidRDefault="00B12F9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12F9D" w:rsidRDefault="00B12F9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945CCC" w:rsidRDefault="00B12F9D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Default="00B12F9D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Default="00B12F9D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5E4A3B" w:rsidRDefault="00B12F9D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0411E6" w:rsidRDefault="00B12F9D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Default="00B12F9D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Default="00B12F9D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5E4A3B" w:rsidRDefault="00B12F9D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931BFC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A32665" w:rsidRDefault="00B12F9D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5E4A3B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5E4A3B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5E4A3B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5E4A3B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5E4A3B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0411E6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0411E6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0411E6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0411E6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0411E6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79077B" w:rsidRDefault="00983D6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FC39CA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A32665" w:rsidRDefault="00B12F9D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CB1016" w:rsidRDefault="00B12F9D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CB1016" w:rsidRDefault="00B12F9D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5374BE" w:rsidRDefault="00B12F9D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F3C2F" w:rsidRPr="000F3C2F">
                                    <w:rPr>
                                      <w:noProof/>
                                    </w:rPr>
                                    <w:instrText>12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F3C2F">
                                    <w:rPr>
                                      <w:noProof/>
                                    </w:rPr>
                                    <w:t>12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5374BE" w:rsidRDefault="00B12F9D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F3C2F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Default="00B12F9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C39CA">
                                    <w:t>A.B.XXX.ПА.XX.X-X.X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Default="00983D6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FC39CA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B12F9D">
                                    <w:t>.</w:t>
                                  </w:r>
                                </w:p>
                                <w:p w:rsidR="00B12F9D" w:rsidRPr="00851322" w:rsidRDefault="00983D6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FC39CA">
                                    <w:t>Описание программного обеспечения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945CCC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945CCC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5E4A3B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5E4A3B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0411E6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12F9D" w:rsidRPr="000411E6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37FF6" w:rsidRPr="006C5C53" w:rsidRDefault="00837FF6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37FF6" w:rsidRPr="006C5C53" w:rsidRDefault="00837FF6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12F9D" w:rsidRDefault="00B12F9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12F9D" w:rsidRDefault="00B12F9D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B12F9D" w:rsidRDefault="00B12F9D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12F9D" w:rsidRDefault="00B12F9D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12F9D" w:rsidRDefault="00B12F9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B12F9D" w:rsidRDefault="00B12F9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12F9D" w:rsidRDefault="00B12F9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12F9D" w:rsidRDefault="00B12F9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12F9D" w:rsidRDefault="00B12F9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B12F9D" w:rsidRDefault="00B12F9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B12F9D" w:rsidRPr="00945CCC" w:rsidRDefault="00B12F9D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B12F9D" w:rsidRDefault="00B12F9D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B12F9D" w:rsidRDefault="00B12F9D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B12F9D" w:rsidRPr="005E4A3B" w:rsidRDefault="00B12F9D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B12F9D" w:rsidRPr="000411E6" w:rsidRDefault="00B12F9D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B12F9D" w:rsidRDefault="00B12F9D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B12F9D" w:rsidRDefault="00B12F9D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B12F9D" w:rsidRPr="005E4A3B" w:rsidRDefault="00B12F9D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B12F9D" w:rsidRPr="00931BFC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B12F9D" w:rsidRPr="00A32665" w:rsidRDefault="00B12F9D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B12F9D" w:rsidRPr="005E4A3B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B12F9D" w:rsidRPr="005E4A3B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B12F9D" w:rsidRPr="005E4A3B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B12F9D" w:rsidRPr="005E4A3B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B12F9D" w:rsidRPr="005E4A3B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B12F9D" w:rsidRPr="000411E6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B12F9D" w:rsidRPr="000411E6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B12F9D" w:rsidRPr="000411E6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B12F9D" w:rsidRPr="000411E6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B12F9D" w:rsidRPr="000411E6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B12F9D" w:rsidRPr="0079077B" w:rsidRDefault="00983D6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FC39CA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B12F9D" w:rsidRPr="00A32665" w:rsidRDefault="00B12F9D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B12F9D" w:rsidRPr="00CB1016" w:rsidRDefault="00B12F9D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B12F9D" w:rsidRPr="00CB1016" w:rsidRDefault="00B12F9D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B12F9D" w:rsidRPr="005374BE" w:rsidRDefault="00B12F9D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F3C2F" w:rsidRPr="000F3C2F">
                              <w:rPr>
                                <w:noProof/>
                              </w:rPr>
                              <w:instrText>12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F3C2F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B12F9D" w:rsidRPr="005374BE" w:rsidRDefault="00B12F9D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F3C2F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B12F9D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B12F9D" w:rsidRDefault="00B12F9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C39CA">
                              <w:t>A.B.XXX.ПА.XX.X-X.X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B12F9D" w:rsidRDefault="00983D6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FC39CA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B12F9D">
                              <w:t>.</w:t>
                            </w:r>
                          </w:p>
                          <w:p w:rsidR="00B12F9D" w:rsidRPr="00851322" w:rsidRDefault="00983D6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FC39CA">
                              <w:t>Описание программного обеспечения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B12F9D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B12F9D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B12F9D" w:rsidRPr="00945CCC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B12F9D" w:rsidRPr="00945CCC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B12F9D" w:rsidRPr="005E4A3B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B12F9D" w:rsidRPr="005E4A3B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B12F9D" w:rsidRPr="000411E6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B12F9D" w:rsidRPr="000411E6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837FF6" w:rsidRPr="006C5C53" w:rsidRDefault="00837FF6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837FF6" w:rsidRPr="006C5C53" w:rsidRDefault="00837FF6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113" w:rsidRDefault="008731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7D287CD4" wp14:editId="1549C4A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73113" w:rsidRDefault="0087311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73113" w:rsidRDefault="00873113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73113" w:rsidRDefault="00873113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73113" w:rsidRDefault="00873113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73113" w:rsidRDefault="0087311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73113" w:rsidRDefault="0087311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73113" w:rsidRDefault="0087311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73113" w:rsidRDefault="0087311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73113" w:rsidRDefault="0087311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73113" w:rsidRDefault="0087311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CB1016" w:rsidRDefault="00873113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5374BE" w:rsidRDefault="00873113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0F3C2F">
                                      <w:rPr>
                                        <w:noProof/>
                                        <w:lang w:val="en-US"/>
                                      </w:rPr>
                                      <w:t>12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Default="00873113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C39CA">
                                      <w:t>A.B.XXX.ПА.XX.X-X.X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945CCC" w:rsidRDefault="00873113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Default="00873113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5E4A3B" w:rsidRDefault="0087311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0411E6" w:rsidRDefault="00873113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5E4A3B" w:rsidRDefault="0087311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945CCC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945CCC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5E4A3B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5E4A3B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0411E6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73113" w:rsidRPr="000411E6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73113" w:rsidRPr="006C5C53" w:rsidRDefault="00873113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73113" w:rsidRPr="006C5C53" w:rsidRDefault="00873113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73113" w:rsidRDefault="0087311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73113" w:rsidRDefault="00873113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73113" w:rsidRDefault="00873113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73113" w:rsidRDefault="00873113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73113" w:rsidRDefault="0087311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73113" w:rsidRDefault="0087311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73113" w:rsidRDefault="0087311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73113" w:rsidRDefault="0087311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73113" w:rsidRDefault="0087311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73113" w:rsidRDefault="0087311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873113" w:rsidRPr="00CB1016" w:rsidRDefault="00873113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873113" w:rsidRPr="005374BE" w:rsidRDefault="00873113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0F3C2F">
                                <w:rPr>
                                  <w:noProof/>
                                  <w:lang w:val="en-US"/>
                                </w:rPr>
                                <w:t>12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873113" w:rsidRDefault="00873113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C39CA">
                                <w:t>A.B.XXX.ПА.XX.X-X.X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873113" w:rsidRPr="00945CCC" w:rsidRDefault="00873113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873113" w:rsidRDefault="00873113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873113" w:rsidRPr="005E4A3B" w:rsidRDefault="00873113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873113" w:rsidRPr="000411E6" w:rsidRDefault="00873113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873113" w:rsidRPr="005E4A3B" w:rsidRDefault="00873113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873113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873113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873113" w:rsidRPr="00945CCC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873113" w:rsidRPr="00945CCC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873113" w:rsidRPr="005E4A3B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873113" w:rsidRPr="005E4A3B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873113" w:rsidRPr="000411E6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873113" w:rsidRPr="000411E6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873113" w:rsidRPr="006C5C53" w:rsidRDefault="00873113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873113" w:rsidRPr="006C5C53" w:rsidRDefault="00873113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7B0" w:rsidRDefault="005967B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61DC1EEA" wp14:editId="549ADB5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967B0" w:rsidRDefault="005967B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967B0" w:rsidRDefault="005967B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967B0" w:rsidRDefault="005967B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967B0" w:rsidRDefault="005967B0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967B0" w:rsidRDefault="005967B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967B0" w:rsidRDefault="005967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967B0" w:rsidRDefault="005967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967B0" w:rsidRDefault="005967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967B0" w:rsidRDefault="005967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967B0" w:rsidRDefault="005967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945CCC" w:rsidRDefault="005967B0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Default="005967B0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Default="005967B0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5E4A3B" w:rsidRDefault="005967B0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0411E6" w:rsidRDefault="005967B0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Default="005967B0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Default="005967B0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5E4A3B" w:rsidRDefault="005967B0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931BFC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A32665" w:rsidRDefault="005967B0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79077B" w:rsidRDefault="00983D6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FC39CA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A32665" w:rsidRDefault="005967B0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CB1016" w:rsidRDefault="005967B0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CB1016" w:rsidRDefault="005967B0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5374BE" w:rsidRDefault="005967B0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C39CA" w:rsidRPr="00FC39CA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C39CA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5374BE" w:rsidRDefault="005967B0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Default="005967B0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C39CA">
                                    <w:t>A.B.XXX.ПА.XX.X-X.X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Default="00983D6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FC39CA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5967B0">
                                    <w:t>.</w:t>
                                  </w:r>
                                </w:p>
                                <w:p w:rsidR="005967B0" w:rsidRPr="009E1BD0" w:rsidRDefault="005967B0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E1BD0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E1BD0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E1BD0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C39CA">
                                    <w:rPr>
                                      <w:rStyle w:val="34fe"/>
                                    </w:rPr>
                                    <w:t>Описание программного обеспечения</w:t>
                                  </w:r>
                                  <w:r w:rsidRPr="009E1BD0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945CCC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945CCC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967B0" w:rsidRPr="006C5C53" w:rsidRDefault="005967B0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967B0" w:rsidRPr="006C5C53" w:rsidRDefault="005967B0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JUZB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BrMOJUZBQAAKloAQAOAAAAAAAAAAAAAAAAAC4CAABkcnMvZTJvRG9j&#10;LnhtbFBLAQItABQABgAIAAAAIQBZRZ4l4QAAAAsBAAAPAAAAAAAAAAAAAAAAAL4WAABkcnMvZG93&#10;bnJldi54bWxQSwUGAAAAAAQABADzAAAAzBcAAAAA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967B0" w:rsidRDefault="005967B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967B0" w:rsidRDefault="005967B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967B0" w:rsidRDefault="005967B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967B0" w:rsidRDefault="005967B0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967B0" w:rsidRDefault="005967B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967B0" w:rsidRDefault="005967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967B0" w:rsidRDefault="005967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967B0" w:rsidRDefault="005967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5967B0" w:rsidRDefault="005967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967B0" w:rsidRDefault="005967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5967B0" w:rsidRPr="00945CCC" w:rsidRDefault="005967B0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5967B0" w:rsidRDefault="005967B0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5967B0" w:rsidRDefault="005967B0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5967B0" w:rsidRPr="005E4A3B" w:rsidRDefault="005967B0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5967B0" w:rsidRPr="000411E6" w:rsidRDefault="005967B0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5967B0" w:rsidRDefault="005967B0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5967B0" w:rsidRDefault="005967B0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5967B0" w:rsidRPr="005E4A3B" w:rsidRDefault="005967B0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5967B0" w:rsidRPr="00931BFC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5967B0" w:rsidRPr="00A32665" w:rsidRDefault="005967B0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5967B0" w:rsidRPr="0079077B" w:rsidRDefault="00983D6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FC39CA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5967B0" w:rsidRPr="00A32665" w:rsidRDefault="005967B0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5967B0" w:rsidRPr="00CB1016" w:rsidRDefault="005967B0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5967B0" w:rsidRPr="00CB1016" w:rsidRDefault="005967B0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5967B0" w:rsidRPr="005374BE" w:rsidRDefault="005967B0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C39CA" w:rsidRPr="00FC39CA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C39CA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5967B0" w:rsidRPr="005374BE" w:rsidRDefault="005967B0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5967B0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5967B0" w:rsidRDefault="005967B0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C39CA">
                              <w:t>A.B.XXX.ПА.XX.X-X.X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5967B0" w:rsidRDefault="00983D6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FC39CA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5967B0">
                              <w:t>.</w:t>
                            </w:r>
                          </w:p>
                          <w:p w:rsidR="005967B0" w:rsidRPr="009E1BD0" w:rsidRDefault="005967B0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E1BD0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E1BD0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E1BD0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C39CA">
                              <w:rPr>
                                <w:rStyle w:val="34fe"/>
                              </w:rPr>
                              <w:t>Описание программного обеспечения</w:t>
                            </w:r>
                            <w:r w:rsidRPr="009E1BD0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5967B0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5967B0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5967B0" w:rsidRPr="00945CCC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5967B0" w:rsidRPr="00945CCC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5967B0" w:rsidRPr="006C5C53" w:rsidRDefault="005967B0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5967B0" w:rsidRPr="006C5C53" w:rsidRDefault="005967B0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9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7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20"/>
  </w:num>
  <w:num w:numId="4">
    <w:abstractNumId w:val="1"/>
  </w:num>
  <w:num w:numId="5">
    <w:abstractNumId w:val="12"/>
  </w:num>
  <w:num w:numId="6">
    <w:abstractNumId w:val="3"/>
  </w:num>
  <w:num w:numId="7">
    <w:abstractNumId w:val="16"/>
  </w:num>
  <w:num w:numId="8">
    <w:abstractNumId w:val="15"/>
  </w:num>
  <w:num w:numId="9">
    <w:abstractNumId w:val="10"/>
  </w:num>
  <w:num w:numId="10">
    <w:abstractNumId w:val="25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9"/>
  </w:num>
  <w:num w:numId="13">
    <w:abstractNumId w:val="0"/>
  </w:num>
  <w:num w:numId="14">
    <w:abstractNumId w:val="23"/>
  </w:num>
  <w:num w:numId="15">
    <w:abstractNumId w:val="4"/>
  </w:num>
  <w:num w:numId="16">
    <w:abstractNumId w:val="26"/>
  </w:num>
  <w:num w:numId="17">
    <w:abstractNumId w:val="14"/>
  </w:num>
  <w:num w:numId="18">
    <w:abstractNumId w:val="18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</w:num>
  <w:num w:numId="21">
    <w:abstractNumId w:val="13"/>
  </w:num>
  <w:num w:numId="22">
    <w:abstractNumId w:val="9"/>
  </w:num>
  <w:num w:numId="23">
    <w:abstractNumId w:val="2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</w:num>
  <w:num w:numId="26">
    <w:abstractNumId w:val="5"/>
  </w:num>
  <w:num w:numId="27">
    <w:abstractNumId w:val="8"/>
  </w:num>
  <w:num w:numId="28">
    <w:abstractNumId w:val="14"/>
    <w:lvlOverride w:ilvl="0">
      <w:startOverride w:val="1"/>
    </w:lvlOverride>
  </w:num>
  <w:num w:numId="29">
    <w:abstractNumId w:val="25"/>
  </w:num>
  <w:num w:numId="30">
    <w:abstractNumId w:val="7"/>
  </w:num>
  <w:num w:numId="31">
    <w:abstractNumId w:val="6"/>
  </w:num>
  <w:num w:numId="32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07EE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2C4F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0FCE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582"/>
    <w:rsid w:val="00095751"/>
    <w:rsid w:val="00095C76"/>
    <w:rsid w:val="00096FD6"/>
    <w:rsid w:val="00097B5B"/>
    <w:rsid w:val="000A023D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3C2F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3A7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6CE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5B23"/>
    <w:rsid w:val="001A60C4"/>
    <w:rsid w:val="001A6BA1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38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48E2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025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4FA0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4A"/>
    <w:rsid w:val="00287751"/>
    <w:rsid w:val="0029010B"/>
    <w:rsid w:val="0029011B"/>
    <w:rsid w:val="0029124A"/>
    <w:rsid w:val="00291261"/>
    <w:rsid w:val="0029133D"/>
    <w:rsid w:val="002918AB"/>
    <w:rsid w:val="002921DA"/>
    <w:rsid w:val="00292A20"/>
    <w:rsid w:val="00293B1C"/>
    <w:rsid w:val="00294699"/>
    <w:rsid w:val="002957C7"/>
    <w:rsid w:val="0029641D"/>
    <w:rsid w:val="00296484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5B56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497D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BEF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18C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15F1"/>
    <w:rsid w:val="003A22BC"/>
    <w:rsid w:val="003A3386"/>
    <w:rsid w:val="003A3504"/>
    <w:rsid w:val="003A3A75"/>
    <w:rsid w:val="003A554F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3AA"/>
    <w:rsid w:val="003C5F88"/>
    <w:rsid w:val="003C6143"/>
    <w:rsid w:val="003C6A24"/>
    <w:rsid w:val="003C714F"/>
    <w:rsid w:val="003C724A"/>
    <w:rsid w:val="003C7CFA"/>
    <w:rsid w:val="003D006C"/>
    <w:rsid w:val="003D0A42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577"/>
    <w:rsid w:val="004307E3"/>
    <w:rsid w:val="00432215"/>
    <w:rsid w:val="004324BE"/>
    <w:rsid w:val="0043323C"/>
    <w:rsid w:val="00435012"/>
    <w:rsid w:val="00436B9A"/>
    <w:rsid w:val="00436C0E"/>
    <w:rsid w:val="00440711"/>
    <w:rsid w:val="00445B32"/>
    <w:rsid w:val="0044602E"/>
    <w:rsid w:val="00446770"/>
    <w:rsid w:val="004476FC"/>
    <w:rsid w:val="004478D0"/>
    <w:rsid w:val="00450BBF"/>
    <w:rsid w:val="00451A18"/>
    <w:rsid w:val="00452FE8"/>
    <w:rsid w:val="00454064"/>
    <w:rsid w:val="00454F7C"/>
    <w:rsid w:val="00455C6D"/>
    <w:rsid w:val="0045659C"/>
    <w:rsid w:val="00456BC5"/>
    <w:rsid w:val="00456BE2"/>
    <w:rsid w:val="0046118F"/>
    <w:rsid w:val="00462708"/>
    <w:rsid w:val="0046289F"/>
    <w:rsid w:val="00462ED8"/>
    <w:rsid w:val="0046315C"/>
    <w:rsid w:val="00463BF0"/>
    <w:rsid w:val="00464542"/>
    <w:rsid w:val="0046616A"/>
    <w:rsid w:val="00467165"/>
    <w:rsid w:val="0046755D"/>
    <w:rsid w:val="004678C0"/>
    <w:rsid w:val="00467C7E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4D21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569C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638D"/>
    <w:rsid w:val="005374BE"/>
    <w:rsid w:val="005400BD"/>
    <w:rsid w:val="005401F6"/>
    <w:rsid w:val="00540EC1"/>
    <w:rsid w:val="00542FDD"/>
    <w:rsid w:val="00546E71"/>
    <w:rsid w:val="0054794F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1FF"/>
    <w:rsid w:val="00575A58"/>
    <w:rsid w:val="005809FD"/>
    <w:rsid w:val="0058102B"/>
    <w:rsid w:val="00581FD2"/>
    <w:rsid w:val="00582682"/>
    <w:rsid w:val="00585447"/>
    <w:rsid w:val="00586A19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67B0"/>
    <w:rsid w:val="0059702E"/>
    <w:rsid w:val="00597AF4"/>
    <w:rsid w:val="005A0095"/>
    <w:rsid w:val="005A0557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049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9FD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342"/>
    <w:rsid w:val="00673E44"/>
    <w:rsid w:val="00674FE6"/>
    <w:rsid w:val="00675870"/>
    <w:rsid w:val="0067648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A70AD"/>
    <w:rsid w:val="006B14AE"/>
    <w:rsid w:val="006B338A"/>
    <w:rsid w:val="006B3D8D"/>
    <w:rsid w:val="006B47D3"/>
    <w:rsid w:val="006B4D99"/>
    <w:rsid w:val="006B674D"/>
    <w:rsid w:val="006B70E8"/>
    <w:rsid w:val="006C104F"/>
    <w:rsid w:val="006C15B1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3997"/>
    <w:rsid w:val="006E4DAC"/>
    <w:rsid w:val="006F01A1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3578D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67DFD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2360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179D4"/>
    <w:rsid w:val="00822AF6"/>
    <w:rsid w:val="0082444C"/>
    <w:rsid w:val="008246F8"/>
    <w:rsid w:val="008258E8"/>
    <w:rsid w:val="008268BF"/>
    <w:rsid w:val="00826D12"/>
    <w:rsid w:val="00826F34"/>
    <w:rsid w:val="00827842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37FF6"/>
    <w:rsid w:val="00841229"/>
    <w:rsid w:val="0084154B"/>
    <w:rsid w:val="00843A33"/>
    <w:rsid w:val="00846DF8"/>
    <w:rsid w:val="0085004F"/>
    <w:rsid w:val="00850C9B"/>
    <w:rsid w:val="00851322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3113"/>
    <w:rsid w:val="00874024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075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4E9C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6071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5D52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2FB"/>
    <w:rsid w:val="00926FAE"/>
    <w:rsid w:val="00927F6A"/>
    <w:rsid w:val="00931CDA"/>
    <w:rsid w:val="0093229E"/>
    <w:rsid w:val="00934712"/>
    <w:rsid w:val="00934FC7"/>
    <w:rsid w:val="00936462"/>
    <w:rsid w:val="0093791A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647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2120"/>
    <w:rsid w:val="0098339D"/>
    <w:rsid w:val="00983D64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437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1BD0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0F8B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72D0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D78CC"/>
    <w:rsid w:val="00AD79C3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3F6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2F9D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C03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0BB9"/>
    <w:rsid w:val="00B72AF5"/>
    <w:rsid w:val="00B74A7E"/>
    <w:rsid w:val="00B74C9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179"/>
    <w:rsid w:val="00B97623"/>
    <w:rsid w:val="00B9771A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4EA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068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2D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79E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ECC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1C29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3BBC"/>
    <w:rsid w:val="00D15101"/>
    <w:rsid w:val="00D15D1D"/>
    <w:rsid w:val="00D173DC"/>
    <w:rsid w:val="00D177E2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B61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94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0C0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1D66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0B08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C08"/>
    <w:rsid w:val="00F24F80"/>
    <w:rsid w:val="00F26054"/>
    <w:rsid w:val="00F26A2F"/>
    <w:rsid w:val="00F272AC"/>
    <w:rsid w:val="00F3190A"/>
    <w:rsid w:val="00F31B42"/>
    <w:rsid w:val="00F32870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563EA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39CA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C39CA"/>
    <w:rPr>
      <w:sz w:val="24"/>
    </w:rPr>
  </w:style>
  <w:style w:type="paragraph" w:styleId="1">
    <w:name w:val="heading 1"/>
    <w:next w:val="34b"/>
    <w:link w:val="10"/>
    <w:qFormat/>
    <w:rsid w:val="00FC39CA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C39CA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C39CA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C39CA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C39CA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C39CA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C39CA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C39CA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C39CA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C39CA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C39CA"/>
  </w:style>
  <w:style w:type="character" w:customStyle="1" w:styleId="34c">
    <w:name w:val="34_Знак_Сообщение_системы"/>
    <w:rsid w:val="00FC39CA"/>
    <w:rPr>
      <w:rFonts w:ascii="Calibri" w:hAnsi="Calibri"/>
    </w:rPr>
  </w:style>
  <w:style w:type="paragraph" w:customStyle="1" w:styleId="34b">
    <w:name w:val="34_Абзац_Обычный"/>
    <w:link w:val="34d"/>
    <w:qFormat/>
    <w:rsid w:val="00FC39CA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C39CA"/>
    <w:rPr>
      <w:sz w:val="24"/>
      <w:lang w:eastAsia="x-none"/>
    </w:rPr>
  </w:style>
  <w:style w:type="character" w:customStyle="1" w:styleId="10">
    <w:name w:val="Заголовок 1 Знак"/>
    <w:link w:val="1"/>
    <w:rsid w:val="00FC39CA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C39CA"/>
    <w:rPr>
      <w:b/>
      <w:sz w:val="32"/>
    </w:rPr>
  </w:style>
  <w:style w:type="character" w:customStyle="1" w:styleId="30">
    <w:name w:val="Заголовок 3 Знак"/>
    <w:link w:val="3"/>
    <w:rsid w:val="00FC39CA"/>
    <w:rPr>
      <w:b/>
      <w:bCs/>
      <w:sz w:val="28"/>
    </w:rPr>
  </w:style>
  <w:style w:type="character" w:customStyle="1" w:styleId="40">
    <w:name w:val="Заголовок 4 Знак"/>
    <w:link w:val="4"/>
    <w:rsid w:val="00FC39CA"/>
    <w:rPr>
      <w:b/>
      <w:sz w:val="24"/>
    </w:rPr>
  </w:style>
  <w:style w:type="character" w:customStyle="1" w:styleId="50">
    <w:name w:val="Заголовок 5 Знак"/>
    <w:link w:val="5"/>
    <w:rsid w:val="00FC39CA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C39CA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C39CA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C39CA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C39CA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C39CA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C39CA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C39CA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FC39CA"/>
    <w:rPr>
      <w:u w:val="single"/>
    </w:rPr>
  </w:style>
  <w:style w:type="paragraph" w:customStyle="1" w:styleId="349">
    <w:name w:val="34_Список_Библиография"/>
    <w:basedOn w:val="34b"/>
    <w:rsid w:val="00FC39CA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5132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C39CA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C39CA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C39CA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C39CA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C39CA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5132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C39CA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5132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C39CA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C39CA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C39CA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C39CA"/>
    <w:rPr>
      <w:b w:val="0"/>
      <w:i/>
    </w:rPr>
  </w:style>
  <w:style w:type="character" w:customStyle="1" w:styleId="34fc">
    <w:name w:val="34_Знак_Название_файла"/>
    <w:qFormat/>
    <w:rsid w:val="00FC39CA"/>
    <w:rPr>
      <w:rFonts w:ascii="Calibri" w:hAnsi="Calibri"/>
    </w:rPr>
  </w:style>
  <w:style w:type="character" w:customStyle="1" w:styleId="34fd">
    <w:name w:val="34_Знак_Термин"/>
    <w:rsid w:val="00FC39CA"/>
    <w:rPr>
      <w:i/>
    </w:rPr>
  </w:style>
  <w:style w:type="character" w:customStyle="1" w:styleId="34fe">
    <w:name w:val="34_Знак_Полужирный"/>
    <w:rsid w:val="00FC39CA"/>
    <w:rPr>
      <w:b/>
    </w:rPr>
  </w:style>
  <w:style w:type="character" w:customStyle="1" w:styleId="34ff">
    <w:name w:val="34_Знак_Верхний_индекс"/>
    <w:rsid w:val="00FC39CA"/>
    <w:rPr>
      <w:vertAlign w:val="superscript"/>
    </w:rPr>
  </w:style>
  <w:style w:type="character" w:customStyle="1" w:styleId="3424">
    <w:name w:val="34_Список_Марк_2 Знак"/>
    <w:link w:val="3423"/>
    <w:rsid w:val="00A30F8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C39CA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FC39CA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C39CA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C39CA"/>
    <w:pPr>
      <w:numPr>
        <w:numId w:val="14"/>
      </w:numPr>
    </w:pPr>
  </w:style>
  <w:style w:type="character" w:customStyle="1" w:styleId="3419">
    <w:name w:val="34_Список_Марк_1 Знак"/>
    <w:link w:val="3413"/>
    <w:rsid w:val="00851322"/>
    <w:rPr>
      <w:sz w:val="24"/>
      <w:lang w:eastAsia="x-none"/>
    </w:rPr>
  </w:style>
  <w:style w:type="paragraph" w:styleId="a4">
    <w:name w:val="footnote text"/>
    <w:basedOn w:val="34b"/>
    <w:link w:val="a5"/>
    <w:rsid w:val="00FC39CA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C39CA"/>
    <w:pPr>
      <w:numPr>
        <w:numId w:val="13"/>
      </w:numPr>
    </w:pPr>
  </w:style>
  <w:style w:type="character" w:customStyle="1" w:styleId="341a">
    <w:name w:val="34_Список_Нум_1 Знак"/>
    <w:link w:val="341"/>
    <w:rsid w:val="0085132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C39CA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85132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C39CA"/>
    <w:pPr>
      <w:keepNext/>
    </w:pPr>
  </w:style>
  <w:style w:type="paragraph" w:customStyle="1" w:styleId="34f1">
    <w:name w:val="34_Рамка_Основной"/>
    <w:basedOn w:val="34b"/>
    <w:link w:val="34f0"/>
    <w:rsid w:val="00FC39CA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C39CA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C39CA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C39CA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C39CA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C39CA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C39CA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C39CA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C39CA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C39CA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C39CA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FC39CA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C39CA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C39CA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C39CA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85132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C39CA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FC39CA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C39CA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C39CA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C39CA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C39CA"/>
    <w:rPr>
      <w:sz w:val="18"/>
      <w:lang w:eastAsia="x-none"/>
    </w:rPr>
  </w:style>
  <w:style w:type="paragraph" w:customStyle="1" w:styleId="34fff1">
    <w:name w:val="34_Листинг"/>
    <w:basedOn w:val="34b"/>
    <w:rsid w:val="00FC39CA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C39CA"/>
    <w:rPr>
      <w:b/>
    </w:rPr>
  </w:style>
  <w:style w:type="paragraph" w:customStyle="1" w:styleId="3440">
    <w:name w:val="34_Заголовок_4_Приложение"/>
    <w:basedOn w:val="4"/>
    <w:next w:val="34b"/>
    <w:rsid w:val="00FC39CA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FC39CA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FC39CA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C39CA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FC39CA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C39CA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C39CA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C39CA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C39CA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C39CA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C39CA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C39CA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C39CA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C39CA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C39C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C39CA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FC39CA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C39CA"/>
  </w:style>
  <w:style w:type="paragraph" w:customStyle="1" w:styleId="34fffb">
    <w:name w:val="34_Пример_Заголовок"/>
    <w:basedOn w:val="34f8"/>
    <w:next w:val="34f8"/>
    <w:rsid w:val="00FC39CA"/>
    <w:pPr>
      <w:keepNext/>
      <w:spacing w:after="120"/>
    </w:pPr>
    <w:rPr>
      <w:b/>
      <w:lang w:eastAsia="ru-RU"/>
    </w:rPr>
  </w:style>
  <w:style w:type="character" w:styleId="a7">
    <w:name w:val="FollowedHyperlink"/>
    <w:rsid w:val="00FC39CA"/>
    <w:rPr>
      <w:color w:val="auto"/>
    </w:rPr>
  </w:style>
  <w:style w:type="character" w:customStyle="1" w:styleId="34fffc">
    <w:name w:val="34_Знак_Нижний_индекс"/>
    <w:rsid w:val="00FC39CA"/>
    <w:rPr>
      <w:vertAlign w:val="subscript"/>
    </w:rPr>
  </w:style>
  <w:style w:type="character" w:styleId="a8">
    <w:name w:val="footnote reference"/>
    <w:basedOn w:val="a1"/>
    <w:semiHidden/>
    <w:rsid w:val="00FC39CA"/>
    <w:rPr>
      <w:vertAlign w:val="superscript"/>
    </w:rPr>
  </w:style>
  <w:style w:type="paragraph" w:styleId="a9">
    <w:name w:val="header"/>
    <w:basedOn w:val="34b"/>
    <w:link w:val="aa"/>
    <w:rsid w:val="00FC39CA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C39CA"/>
    <w:rPr>
      <w:lang w:eastAsia="x-none"/>
    </w:rPr>
  </w:style>
  <w:style w:type="paragraph" w:styleId="ab">
    <w:name w:val="footer"/>
    <w:basedOn w:val="34b"/>
    <w:link w:val="ac"/>
    <w:rsid w:val="00FC39CA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C39CA"/>
    <w:rPr>
      <w:lang w:eastAsia="x-none"/>
    </w:rPr>
  </w:style>
  <w:style w:type="numbering" w:customStyle="1" w:styleId="a">
    <w:name w:val="Приложение"/>
    <w:uiPriority w:val="99"/>
    <w:rsid w:val="00FC39CA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C39CA"/>
    <w:pPr>
      <w:keepNext/>
    </w:pPr>
  </w:style>
  <w:style w:type="character" w:customStyle="1" w:styleId="3434">
    <w:name w:val="34_Список_Марк_3 Знак"/>
    <w:basedOn w:val="34d"/>
    <w:link w:val="3432"/>
    <w:rsid w:val="00A30F8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C39CA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C39CA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5132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5132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5132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C39CA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C39CA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FC39CA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85132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C39CA"/>
    <w:pPr>
      <w:keepNext/>
    </w:pPr>
  </w:style>
  <w:style w:type="character" w:customStyle="1" w:styleId="34ffff0">
    <w:name w:val="34_Процедура_Подшаг Знак"/>
    <w:basedOn w:val="34d"/>
    <w:link w:val="344"/>
    <w:rsid w:val="00851322"/>
    <w:rPr>
      <w:sz w:val="24"/>
      <w:lang w:eastAsia="x-none"/>
    </w:rPr>
  </w:style>
  <w:style w:type="character" w:customStyle="1" w:styleId="34ffff2">
    <w:name w:val="34_Знак_Клавиши"/>
    <w:rsid w:val="00FC39CA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C39CA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C39CA"/>
  </w:style>
  <w:style w:type="paragraph" w:styleId="ad">
    <w:name w:val="caption"/>
    <w:basedOn w:val="34b"/>
    <w:next w:val="34b"/>
    <w:rsid w:val="00445B32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C39CA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C39CA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C39CA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51322"/>
    <w:rPr>
      <w:sz w:val="24"/>
      <w:lang w:eastAsia="x-none"/>
    </w:rPr>
  </w:style>
  <w:style w:type="character" w:customStyle="1" w:styleId="ae">
    <w:name w:val="Основной текст Знак"/>
    <w:semiHidden/>
    <w:rsid w:val="00FC39CA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C39CA"/>
    <w:rPr>
      <w:rFonts w:ascii="Arial" w:hAnsi="Arial"/>
    </w:rPr>
  </w:style>
  <w:style w:type="character" w:customStyle="1" w:styleId="af0">
    <w:name w:val="Тема примечания Знак"/>
    <w:semiHidden/>
    <w:rsid w:val="00FC39CA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C39CA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C39CA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C39CA"/>
  </w:style>
  <w:style w:type="character" w:styleId="af3">
    <w:name w:val="annotation reference"/>
    <w:semiHidden/>
    <w:rsid w:val="00FC39CA"/>
    <w:rPr>
      <w:sz w:val="16"/>
      <w:szCs w:val="16"/>
    </w:rPr>
  </w:style>
  <w:style w:type="character" w:styleId="af4">
    <w:name w:val="page number"/>
    <w:rsid w:val="00FC39CA"/>
  </w:style>
  <w:style w:type="paragraph" w:styleId="af5">
    <w:name w:val="Body Text"/>
    <w:basedOn w:val="a0"/>
    <w:link w:val="13"/>
    <w:semiHidden/>
    <w:unhideWhenUsed/>
    <w:rsid w:val="00FC39CA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C39CA"/>
    <w:rPr>
      <w:sz w:val="24"/>
    </w:rPr>
  </w:style>
  <w:style w:type="paragraph" w:styleId="af6">
    <w:name w:val="annotation subject"/>
    <w:basedOn w:val="af2"/>
    <w:next w:val="af2"/>
    <w:link w:val="14"/>
    <w:semiHidden/>
    <w:rsid w:val="00FC39CA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C39CA"/>
    <w:rPr>
      <w:b/>
      <w:bCs/>
    </w:rPr>
  </w:style>
  <w:style w:type="paragraph" w:styleId="af7">
    <w:name w:val="Balloon Text"/>
    <w:basedOn w:val="a0"/>
    <w:link w:val="15"/>
    <w:semiHidden/>
    <w:rsid w:val="00FC39CA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C39CA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C39CA"/>
  </w:style>
  <w:style w:type="paragraph" w:customStyle="1" w:styleId="34ffff9">
    <w:name w:val="34_ТЛ_Подпись"/>
    <w:basedOn w:val="34f6"/>
    <w:rsid w:val="00FC39CA"/>
  </w:style>
  <w:style w:type="paragraph" w:customStyle="1" w:styleId="34ffffa">
    <w:name w:val="34_ТЛ_Подпись_скрытый"/>
    <w:basedOn w:val="34ffff9"/>
    <w:rsid w:val="00FC39CA"/>
    <w:rPr>
      <w:vanish/>
    </w:rPr>
  </w:style>
  <w:style w:type="paragraph" w:customStyle="1" w:styleId="34ffffb">
    <w:name w:val="34_Комментарий_Философта"/>
    <w:basedOn w:val="34b"/>
    <w:rsid w:val="00FC39CA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C39CA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C39CA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C39CA"/>
    <w:rPr>
      <w:b/>
    </w:rPr>
  </w:style>
  <w:style w:type="paragraph" w:customStyle="1" w:styleId="34ffffe">
    <w:name w:val="34_Таблица_Сноска_Линия"/>
    <w:basedOn w:val="34fff7"/>
    <w:next w:val="34fff7"/>
    <w:rsid w:val="00FC39CA"/>
    <w:pPr>
      <w:keepNext/>
    </w:pPr>
  </w:style>
  <w:style w:type="paragraph" w:customStyle="1" w:styleId="34fffff">
    <w:name w:val="34_Таблица_Примечание"/>
    <w:basedOn w:val="34fff7"/>
    <w:rsid w:val="00FC39CA"/>
  </w:style>
  <w:style w:type="character" w:customStyle="1" w:styleId="34fffff0">
    <w:name w:val="34_Знак_Значение"/>
    <w:qFormat/>
    <w:rsid w:val="00FC39CA"/>
    <w:rPr>
      <w:rFonts w:ascii="Calibri" w:hAnsi="Calibri"/>
    </w:rPr>
  </w:style>
  <w:style w:type="character" w:styleId="af8">
    <w:name w:val="Hyperlink"/>
    <w:uiPriority w:val="99"/>
    <w:rsid w:val="00FC39CA"/>
    <w:rPr>
      <w:color w:val="0000FF"/>
      <w:u w:val="single"/>
    </w:rPr>
  </w:style>
  <w:style w:type="paragraph" w:customStyle="1" w:styleId="34fffff1">
    <w:name w:val="34_Рисунок_Подпись"/>
    <w:basedOn w:val="34b"/>
    <w:rsid w:val="00FC39CA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C39CA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C39C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C39CA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FC39CA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C39CA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C39CA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456BC5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C39CA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C39CA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C39CA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C39CA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C39CA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C39CA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C39CA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C39CA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C39CA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C39CA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C39CA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C39CA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C39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45B32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FC39CA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C39CA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C39CA"/>
    <w:pPr>
      <w:jc w:val="center"/>
    </w:pPr>
  </w:style>
  <w:style w:type="paragraph" w:customStyle="1" w:styleId="3411">
    <w:name w:val="34_Таблица_Список_Марк_1_без_отступа"/>
    <w:basedOn w:val="34ff6"/>
    <w:rsid w:val="00FC39CA"/>
    <w:pPr>
      <w:numPr>
        <w:numId w:val="31"/>
      </w:numPr>
    </w:pPr>
  </w:style>
  <w:style w:type="paragraph" w:customStyle="1" w:styleId="34fffff9">
    <w:name w:val="34_Формула"/>
    <w:basedOn w:val="a0"/>
    <w:rsid w:val="00FC39CA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C39CA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C39CA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C39CA"/>
    <w:rPr>
      <w:sz w:val="24"/>
    </w:rPr>
  </w:style>
  <w:style w:type="paragraph" w:styleId="1">
    <w:name w:val="heading 1"/>
    <w:next w:val="34b"/>
    <w:link w:val="10"/>
    <w:qFormat/>
    <w:rsid w:val="00FC39CA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C39CA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C39CA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C39CA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C39CA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C39CA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C39CA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C39CA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C39CA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C39CA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C39CA"/>
  </w:style>
  <w:style w:type="character" w:customStyle="1" w:styleId="34c">
    <w:name w:val="34_Знак_Сообщение_системы"/>
    <w:rsid w:val="00FC39CA"/>
    <w:rPr>
      <w:rFonts w:ascii="Calibri" w:hAnsi="Calibri"/>
    </w:rPr>
  </w:style>
  <w:style w:type="paragraph" w:customStyle="1" w:styleId="34b">
    <w:name w:val="34_Абзац_Обычный"/>
    <w:link w:val="34d"/>
    <w:qFormat/>
    <w:rsid w:val="00FC39CA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C39CA"/>
    <w:rPr>
      <w:sz w:val="24"/>
      <w:lang w:eastAsia="x-none"/>
    </w:rPr>
  </w:style>
  <w:style w:type="character" w:customStyle="1" w:styleId="10">
    <w:name w:val="Заголовок 1 Знак"/>
    <w:link w:val="1"/>
    <w:rsid w:val="00FC39CA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C39CA"/>
    <w:rPr>
      <w:b/>
      <w:sz w:val="32"/>
    </w:rPr>
  </w:style>
  <w:style w:type="character" w:customStyle="1" w:styleId="30">
    <w:name w:val="Заголовок 3 Знак"/>
    <w:link w:val="3"/>
    <w:rsid w:val="00FC39CA"/>
    <w:rPr>
      <w:b/>
      <w:bCs/>
      <w:sz w:val="28"/>
    </w:rPr>
  </w:style>
  <w:style w:type="character" w:customStyle="1" w:styleId="40">
    <w:name w:val="Заголовок 4 Знак"/>
    <w:link w:val="4"/>
    <w:rsid w:val="00FC39CA"/>
    <w:rPr>
      <w:b/>
      <w:sz w:val="24"/>
    </w:rPr>
  </w:style>
  <w:style w:type="character" w:customStyle="1" w:styleId="50">
    <w:name w:val="Заголовок 5 Знак"/>
    <w:link w:val="5"/>
    <w:rsid w:val="00FC39CA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C39CA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C39CA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C39CA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C39CA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C39CA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C39CA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C39CA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FC39CA"/>
    <w:rPr>
      <w:u w:val="single"/>
    </w:rPr>
  </w:style>
  <w:style w:type="paragraph" w:customStyle="1" w:styleId="349">
    <w:name w:val="34_Список_Библиография"/>
    <w:basedOn w:val="34b"/>
    <w:rsid w:val="00FC39CA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5132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C39CA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C39CA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C39CA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C39CA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C39CA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5132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C39CA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5132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C39CA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C39CA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C39CA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C39CA"/>
    <w:rPr>
      <w:b w:val="0"/>
      <w:i/>
    </w:rPr>
  </w:style>
  <w:style w:type="character" w:customStyle="1" w:styleId="34fc">
    <w:name w:val="34_Знак_Название_файла"/>
    <w:qFormat/>
    <w:rsid w:val="00FC39CA"/>
    <w:rPr>
      <w:rFonts w:ascii="Calibri" w:hAnsi="Calibri"/>
    </w:rPr>
  </w:style>
  <w:style w:type="character" w:customStyle="1" w:styleId="34fd">
    <w:name w:val="34_Знак_Термин"/>
    <w:rsid w:val="00FC39CA"/>
    <w:rPr>
      <w:i/>
    </w:rPr>
  </w:style>
  <w:style w:type="character" w:customStyle="1" w:styleId="34fe">
    <w:name w:val="34_Знак_Полужирный"/>
    <w:rsid w:val="00FC39CA"/>
    <w:rPr>
      <w:b/>
    </w:rPr>
  </w:style>
  <w:style w:type="character" w:customStyle="1" w:styleId="34ff">
    <w:name w:val="34_Знак_Верхний_индекс"/>
    <w:rsid w:val="00FC39CA"/>
    <w:rPr>
      <w:vertAlign w:val="superscript"/>
    </w:rPr>
  </w:style>
  <w:style w:type="character" w:customStyle="1" w:styleId="3424">
    <w:name w:val="34_Список_Марк_2 Знак"/>
    <w:link w:val="3423"/>
    <w:rsid w:val="00A30F8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C39CA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FC39CA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C39CA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C39CA"/>
    <w:pPr>
      <w:numPr>
        <w:numId w:val="14"/>
      </w:numPr>
    </w:pPr>
  </w:style>
  <w:style w:type="character" w:customStyle="1" w:styleId="3419">
    <w:name w:val="34_Список_Марк_1 Знак"/>
    <w:link w:val="3413"/>
    <w:rsid w:val="00851322"/>
    <w:rPr>
      <w:sz w:val="24"/>
      <w:lang w:eastAsia="x-none"/>
    </w:rPr>
  </w:style>
  <w:style w:type="paragraph" w:styleId="a4">
    <w:name w:val="footnote text"/>
    <w:basedOn w:val="34b"/>
    <w:link w:val="a5"/>
    <w:rsid w:val="00FC39CA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C39CA"/>
    <w:pPr>
      <w:numPr>
        <w:numId w:val="13"/>
      </w:numPr>
    </w:pPr>
  </w:style>
  <w:style w:type="character" w:customStyle="1" w:styleId="341a">
    <w:name w:val="34_Список_Нум_1 Знак"/>
    <w:link w:val="341"/>
    <w:rsid w:val="0085132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C39CA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85132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C39CA"/>
    <w:pPr>
      <w:keepNext/>
    </w:pPr>
  </w:style>
  <w:style w:type="paragraph" w:customStyle="1" w:styleId="34f1">
    <w:name w:val="34_Рамка_Основной"/>
    <w:basedOn w:val="34b"/>
    <w:link w:val="34f0"/>
    <w:rsid w:val="00FC39CA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C39CA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C39CA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C39CA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C39CA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C39CA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C39CA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C39CA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C39CA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C39CA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C39CA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FC39CA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C39CA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C39CA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C39CA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85132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C39CA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FC39CA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C39CA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C39CA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C39CA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C39CA"/>
    <w:rPr>
      <w:sz w:val="18"/>
      <w:lang w:eastAsia="x-none"/>
    </w:rPr>
  </w:style>
  <w:style w:type="paragraph" w:customStyle="1" w:styleId="34fff1">
    <w:name w:val="34_Листинг"/>
    <w:basedOn w:val="34b"/>
    <w:rsid w:val="00FC39CA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C39CA"/>
    <w:rPr>
      <w:b/>
    </w:rPr>
  </w:style>
  <w:style w:type="paragraph" w:customStyle="1" w:styleId="3440">
    <w:name w:val="34_Заголовок_4_Приложение"/>
    <w:basedOn w:val="4"/>
    <w:next w:val="34b"/>
    <w:rsid w:val="00FC39CA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FC39CA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FC39CA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C39CA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FC39CA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C39CA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C39CA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C39CA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C39CA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C39CA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C39CA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C39CA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C39CA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C39CA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C39C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C39CA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FC39CA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C39CA"/>
  </w:style>
  <w:style w:type="paragraph" w:customStyle="1" w:styleId="34fffb">
    <w:name w:val="34_Пример_Заголовок"/>
    <w:basedOn w:val="34f8"/>
    <w:next w:val="34f8"/>
    <w:rsid w:val="00FC39CA"/>
    <w:pPr>
      <w:keepNext/>
      <w:spacing w:after="120"/>
    </w:pPr>
    <w:rPr>
      <w:b/>
      <w:lang w:eastAsia="ru-RU"/>
    </w:rPr>
  </w:style>
  <w:style w:type="character" w:styleId="a7">
    <w:name w:val="FollowedHyperlink"/>
    <w:rsid w:val="00FC39CA"/>
    <w:rPr>
      <w:color w:val="auto"/>
    </w:rPr>
  </w:style>
  <w:style w:type="character" w:customStyle="1" w:styleId="34fffc">
    <w:name w:val="34_Знак_Нижний_индекс"/>
    <w:rsid w:val="00FC39CA"/>
    <w:rPr>
      <w:vertAlign w:val="subscript"/>
    </w:rPr>
  </w:style>
  <w:style w:type="character" w:styleId="a8">
    <w:name w:val="footnote reference"/>
    <w:basedOn w:val="a1"/>
    <w:semiHidden/>
    <w:rsid w:val="00FC39CA"/>
    <w:rPr>
      <w:vertAlign w:val="superscript"/>
    </w:rPr>
  </w:style>
  <w:style w:type="paragraph" w:styleId="a9">
    <w:name w:val="header"/>
    <w:basedOn w:val="34b"/>
    <w:link w:val="aa"/>
    <w:rsid w:val="00FC39CA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C39CA"/>
    <w:rPr>
      <w:lang w:eastAsia="x-none"/>
    </w:rPr>
  </w:style>
  <w:style w:type="paragraph" w:styleId="ab">
    <w:name w:val="footer"/>
    <w:basedOn w:val="34b"/>
    <w:link w:val="ac"/>
    <w:rsid w:val="00FC39CA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C39CA"/>
    <w:rPr>
      <w:lang w:eastAsia="x-none"/>
    </w:rPr>
  </w:style>
  <w:style w:type="numbering" w:customStyle="1" w:styleId="a">
    <w:name w:val="Приложение"/>
    <w:uiPriority w:val="99"/>
    <w:rsid w:val="00FC39CA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C39CA"/>
    <w:pPr>
      <w:keepNext/>
    </w:pPr>
  </w:style>
  <w:style w:type="character" w:customStyle="1" w:styleId="3434">
    <w:name w:val="34_Список_Марк_3 Знак"/>
    <w:basedOn w:val="34d"/>
    <w:link w:val="3432"/>
    <w:rsid w:val="00A30F8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C39CA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C39CA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5132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5132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5132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C39CA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C39CA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FC39CA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85132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C39CA"/>
    <w:pPr>
      <w:keepNext/>
    </w:pPr>
  </w:style>
  <w:style w:type="character" w:customStyle="1" w:styleId="34ffff0">
    <w:name w:val="34_Процедура_Подшаг Знак"/>
    <w:basedOn w:val="34d"/>
    <w:link w:val="344"/>
    <w:rsid w:val="00851322"/>
    <w:rPr>
      <w:sz w:val="24"/>
      <w:lang w:eastAsia="x-none"/>
    </w:rPr>
  </w:style>
  <w:style w:type="character" w:customStyle="1" w:styleId="34ffff2">
    <w:name w:val="34_Знак_Клавиши"/>
    <w:rsid w:val="00FC39CA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C39CA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C39CA"/>
  </w:style>
  <w:style w:type="paragraph" w:styleId="ad">
    <w:name w:val="caption"/>
    <w:basedOn w:val="34b"/>
    <w:next w:val="34b"/>
    <w:rsid w:val="00445B32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C39CA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C39CA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C39CA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51322"/>
    <w:rPr>
      <w:sz w:val="24"/>
      <w:lang w:eastAsia="x-none"/>
    </w:rPr>
  </w:style>
  <w:style w:type="character" w:customStyle="1" w:styleId="ae">
    <w:name w:val="Основной текст Знак"/>
    <w:semiHidden/>
    <w:rsid w:val="00FC39CA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C39CA"/>
    <w:rPr>
      <w:rFonts w:ascii="Arial" w:hAnsi="Arial"/>
    </w:rPr>
  </w:style>
  <w:style w:type="character" w:customStyle="1" w:styleId="af0">
    <w:name w:val="Тема примечания Знак"/>
    <w:semiHidden/>
    <w:rsid w:val="00FC39CA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C39CA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C39CA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C39CA"/>
  </w:style>
  <w:style w:type="character" w:styleId="af3">
    <w:name w:val="annotation reference"/>
    <w:semiHidden/>
    <w:rsid w:val="00FC39CA"/>
    <w:rPr>
      <w:sz w:val="16"/>
      <w:szCs w:val="16"/>
    </w:rPr>
  </w:style>
  <w:style w:type="character" w:styleId="af4">
    <w:name w:val="page number"/>
    <w:rsid w:val="00FC39CA"/>
  </w:style>
  <w:style w:type="paragraph" w:styleId="af5">
    <w:name w:val="Body Text"/>
    <w:basedOn w:val="a0"/>
    <w:link w:val="13"/>
    <w:semiHidden/>
    <w:unhideWhenUsed/>
    <w:rsid w:val="00FC39CA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C39CA"/>
    <w:rPr>
      <w:sz w:val="24"/>
    </w:rPr>
  </w:style>
  <w:style w:type="paragraph" w:styleId="af6">
    <w:name w:val="annotation subject"/>
    <w:basedOn w:val="af2"/>
    <w:next w:val="af2"/>
    <w:link w:val="14"/>
    <w:semiHidden/>
    <w:rsid w:val="00FC39CA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C39CA"/>
    <w:rPr>
      <w:b/>
      <w:bCs/>
    </w:rPr>
  </w:style>
  <w:style w:type="paragraph" w:styleId="af7">
    <w:name w:val="Balloon Text"/>
    <w:basedOn w:val="a0"/>
    <w:link w:val="15"/>
    <w:semiHidden/>
    <w:rsid w:val="00FC39CA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C39CA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C39CA"/>
  </w:style>
  <w:style w:type="paragraph" w:customStyle="1" w:styleId="34ffff9">
    <w:name w:val="34_ТЛ_Подпись"/>
    <w:basedOn w:val="34f6"/>
    <w:rsid w:val="00FC39CA"/>
  </w:style>
  <w:style w:type="paragraph" w:customStyle="1" w:styleId="34ffffa">
    <w:name w:val="34_ТЛ_Подпись_скрытый"/>
    <w:basedOn w:val="34ffff9"/>
    <w:rsid w:val="00FC39CA"/>
    <w:rPr>
      <w:vanish/>
    </w:rPr>
  </w:style>
  <w:style w:type="paragraph" w:customStyle="1" w:styleId="34ffffb">
    <w:name w:val="34_Комментарий_Философта"/>
    <w:basedOn w:val="34b"/>
    <w:rsid w:val="00FC39CA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C39CA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C39CA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C39CA"/>
    <w:rPr>
      <w:b/>
    </w:rPr>
  </w:style>
  <w:style w:type="paragraph" w:customStyle="1" w:styleId="34ffffe">
    <w:name w:val="34_Таблица_Сноска_Линия"/>
    <w:basedOn w:val="34fff7"/>
    <w:next w:val="34fff7"/>
    <w:rsid w:val="00FC39CA"/>
    <w:pPr>
      <w:keepNext/>
    </w:pPr>
  </w:style>
  <w:style w:type="paragraph" w:customStyle="1" w:styleId="34fffff">
    <w:name w:val="34_Таблица_Примечание"/>
    <w:basedOn w:val="34fff7"/>
    <w:rsid w:val="00FC39CA"/>
  </w:style>
  <w:style w:type="character" w:customStyle="1" w:styleId="34fffff0">
    <w:name w:val="34_Знак_Значение"/>
    <w:qFormat/>
    <w:rsid w:val="00FC39CA"/>
    <w:rPr>
      <w:rFonts w:ascii="Calibri" w:hAnsi="Calibri"/>
    </w:rPr>
  </w:style>
  <w:style w:type="character" w:styleId="af8">
    <w:name w:val="Hyperlink"/>
    <w:uiPriority w:val="99"/>
    <w:rsid w:val="00FC39CA"/>
    <w:rPr>
      <w:color w:val="0000FF"/>
      <w:u w:val="single"/>
    </w:rPr>
  </w:style>
  <w:style w:type="paragraph" w:customStyle="1" w:styleId="34fffff1">
    <w:name w:val="34_Рисунок_Подпись"/>
    <w:basedOn w:val="34b"/>
    <w:rsid w:val="00FC39CA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C39CA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C39C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C39CA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FC39CA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C39CA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C39CA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456BC5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C39CA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C39CA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C39CA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C39CA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C39CA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C39CA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C39CA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C39CA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C39CA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C39CA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C39CA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C39CA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C39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45B32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FC39CA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C39CA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C39CA"/>
    <w:pPr>
      <w:jc w:val="center"/>
    </w:pPr>
  </w:style>
  <w:style w:type="paragraph" w:customStyle="1" w:styleId="3411">
    <w:name w:val="34_Таблица_Список_Марк_1_без_отступа"/>
    <w:basedOn w:val="34ff6"/>
    <w:rsid w:val="00FC39CA"/>
    <w:pPr>
      <w:numPr>
        <w:numId w:val="31"/>
      </w:numPr>
    </w:pPr>
  </w:style>
  <w:style w:type="paragraph" w:customStyle="1" w:styleId="34fffff9">
    <w:name w:val="34_Формула"/>
    <w:basedOn w:val="a0"/>
    <w:rsid w:val="00FC39CA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C39CA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C39CA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5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07D2A-A4A2-4CD7-84C4-388F94B76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68</TotalTime>
  <Pages>12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программного обеспечения</vt:lpstr>
    </vt:vector>
  </TitlesOfParts>
  <Company>Название организации</Company>
  <LinksUpToDate>false</LinksUpToDate>
  <CharactersWithSpaces>5810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программного обеспечения</dc:title>
  <dc:creator>Oksana</dc:creator>
  <cp:lastModifiedBy>Oksana</cp:lastModifiedBy>
  <cp:revision>60</cp:revision>
  <cp:lastPrinted>2015-08-11T08:16:00Z</cp:lastPrinted>
  <dcterms:created xsi:type="dcterms:W3CDTF">2014-09-16T08:00:00Z</dcterms:created>
  <dcterms:modified xsi:type="dcterms:W3CDTF">2023-05-08T10:47:00Z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A.B.XXX.ПА.XX.X-X.X</vt:lpwstr>
  </property>
  <property fmtid="{D5CDD505-2E9C-101B-9397-08002B2CF9AE}" pid="8" name="год_издания">
    <vt:lpwstr>2023</vt:lpwstr>
  </property>
</Properties>
</file>