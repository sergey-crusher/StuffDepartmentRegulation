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5F0" w:rsidRDefault="00AC65F0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421CB1">
        <w:t>Название организации</w:t>
      </w:r>
      <w:r>
        <w:fldChar w:fldCharType="end"/>
      </w:r>
    </w:p>
    <w:p w:rsidR="00AC65F0" w:rsidRPr="00C816E8" w:rsidRDefault="00AC65F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AC65F0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AC65F0" w:rsidRPr="00C816E8" w:rsidRDefault="00AC65F0" w:rsidP="00345A40">
            <w:pPr>
              <w:pStyle w:val="34ffff8"/>
            </w:pPr>
            <w:r w:rsidRPr="00C816E8">
              <w:t>УТВЕРЖДЕН</w:t>
            </w:r>
          </w:p>
          <w:p w:rsidR="00AC65F0" w:rsidRPr="00C816E8" w:rsidRDefault="00005EBF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421CB1">
              <w:t>A.B.XXX.П1.XX.X-X.М</w:t>
            </w:r>
            <w:proofErr w:type="gramStart"/>
            <w:r>
              <w:fldChar w:fldCharType="end"/>
            </w:r>
            <w:r w:rsidR="00AC65F0" w:rsidRPr="00C816E8">
              <w:t>-</w:t>
            </w:r>
            <w:proofErr w:type="gramEnd"/>
            <w:r w:rsidR="00AC65F0" w:rsidRPr="00C816E8">
              <w:t>ЛУ</w:t>
            </w:r>
          </w:p>
          <w:p w:rsidR="00AC65F0" w:rsidRPr="00C816E8" w:rsidRDefault="00AC65F0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8"/>
            </w:pPr>
            <w:r w:rsidRPr="00C816E8">
              <w:t>УТВЕРЖДАЮ</w:t>
            </w:r>
          </w:p>
        </w:tc>
      </w:tr>
      <w:tr w:rsidR="00AC65F0" w:rsidRPr="00C816E8" w:rsidTr="00345A40">
        <w:trPr>
          <w:trHeight w:val="630"/>
        </w:trPr>
        <w:tc>
          <w:tcPr>
            <w:tcW w:w="5554" w:type="dxa"/>
            <w:vMerge/>
          </w:tcPr>
          <w:p w:rsidR="00AC65F0" w:rsidRPr="00C816E8" w:rsidRDefault="00AC65F0" w:rsidP="00345A40"/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AC65F0" w:rsidRPr="00C816E8" w:rsidTr="00345A40">
        <w:trPr>
          <w:trHeight w:val="353"/>
        </w:trPr>
        <w:tc>
          <w:tcPr>
            <w:tcW w:w="5554" w:type="dxa"/>
            <w:vMerge/>
          </w:tcPr>
          <w:p w:rsidR="00AC65F0" w:rsidRPr="00C816E8" w:rsidRDefault="00AC65F0" w:rsidP="00345A40"/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21CB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AC65F0" w:rsidRPr="00C816E8" w:rsidRDefault="00AC65F0" w:rsidP="00801734">
      <w:pPr>
        <w:pStyle w:val="34f5"/>
      </w:pPr>
      <w:bookmarkStart w:id="0" w:name="_GoBack"/>
      <w:bookmarkEnd w:id="0"/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p w:rsidR="00AC65F0" w:rsidRPr="00C816E8" w:rsidRDefault="00AC65F0" w:rsidP="00801734">
      <w:pPr>
        <w:pStyle w:val="34f5"/>
      </w:pPr>
    </w:p>
    <w:p w:rsidR="00AC65F0" w:rsidRPr="00C816E8" w:rsidRDefault="00AC65F0" w:rsidP="00801734">
      <w:pPr>
        <w:pStyle w:val="34f5"/>
      </w:pPr>
    </w:p>
    <w:p w:rsidR="00AC65F0" w:rsidRPr="00C816E8" w:rsidRDefault="00CC5AB9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421CB1">
        <w:t>Полное название системы</w:t>
      </w:r>
      <w:r>
        <w:fldChar w:fldCharType="end"/>
      </w:r>
    </w:p>
    <w:p w:rsidR="00AC65F0" w:rsidRPr="00C816E8" w:rsidRDefault="00AC65F0" w:rsidP="00801734">
      <w:pPr>
        <w:pStyle w:val="34ffc"/>
      </w:pPr>
      <w:r w:rsidRPr="00C816E8">
        <w:t>(</w:t>
      </w:r>
      <w:r w:rsidR="00CC5AB9">
        <w:fldChar w:fldCharType="begin"/>
      </w:r>
      <w:r w:rsidR="00CC5AB9">
        <w:instrText xml:space="preserve"> DOCPROPERTY  краткое_название_системы  \* MERGEFORMAT </w:instrText>
      </w:r>
      <w:r w:rsidR="00CC5AB9">
        <w:fldChar w:fldCharType="separate"/>
      </w:r>
      <w:r w:rsidR="00421CB1">
        <w:t>Краткое название системы</w:t>
      </w:r>
      <w:r w:rsidR="00CC5AB9">
        <w:fldChar w:fldCharType="end"/>
      </w:r>
      <w:r w:rsidRPr="00C816E8">
        <w:t>)</w:t>
      </w:r>
    </w:p>
    <w:p w:rsidR="00AC65F0" w:rsidRPr="00C816E8" w:rsidRDefault="00CC5AB9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421CB1">
        <w:t>Пояснительная записка к эскизному проекту</w:t>
      </w:r>
      <w:r>
        <w:fldChar w:fldCharType="end"/>
      </w:r>
    </w:p>
    <w:p w:rsidR="00AC65F0" w:rsidRDefault="00AC65F0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421CB1">
        <w:t>A.B.XXX.П</w:t>
      </w:r>
      <w:proofErr w:type="gramStart"/>
      <w:r w:rsidR="00421CB1">
        <w:t>1</w:t>
      </w:r>
      <w:proofErr w:type="gramEnd"/>
      <w:r w:rsidR="00421CB1">
        <w:t>.XX.X-X.М</w:t>
      </w:r>
      <w:r w:rsidRPr="00C816E8">
        <w:fldChar w:fldCharType="end"/>
      </w:r>
    </w:p>
    <w:p w:rsidR="00AC65F0" w:rsidRPr="00BB3C4B" w:rsidRDefault="00AC65F0" w:rsidP="00801734">
      <w:pPr>
        <w:pStyle w:val="34f5"/>
      </w:pPr>
    </w:p>
    <w:p w:rsidR="00CB59AA" w:rsidRPr="00BB3C4B" w:rsidRDefault="00CB59AA" w:rsidP="00801734">
      <w:pPr>
        <w:pStyle w:val="34f5"/>
      </w:pPr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p w:rsidR="00AC65F0" w:rsidRDefault="00AC65F0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AC65F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AC65F0" w:rsidRPr="00C816E8" w:rsidRDefault="00AC65F0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AC65F0" w:rsidRPr="00C816E8" w:rsidRDefault="00AC65F0" w:rsidP="00345A40">
            <w:pPr>
              <w:pStyle w:val="34ffff9"/>
            </w:pPr>
          </w:p>
        </w:tc>
      </w:tr>
      <w:tr w:rsidR="00AC65F0" w:rsidRPr="00C816E8" w:rsidTr="00345A40">
        <w:trPr>
          <w:trHeight w:val="868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C65F0" w:rsidRPr="00C816E8" w:rsidTr="00345A40">
        <w:trPr>
          <w:trHeight w:val="404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21CB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21CB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AC65F0" w:rsidRPr="00C816E8" w:rsidTr="00345A40">
        <w:trPr>
          <w:trHeight w:val="404"/>
        </w:trPr>
        <w:tc>
          <w:tcPr>
            <w:tcW w:w="4564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AC65F0" w:rsidRPr="00C816E8" w:rsidRDefault="00AC65F0" w:rsidP="00345A40">
            <w:pPr>
              <w:pStyle w:val="34ffff8"/>
            </w:pPr>
          </w:p>
        </w:tc>
      </w:tr>
      <w:tr w:rsidR="00AC65F0" w:rsidRPr="00C816E8" w:rsidTr="00345A40">
        <w:trPr>
          <w:trHeight w:val="864"/>
        </w:trPr>
        <w:tc>
          <w:tcPr>
            <w:tcW w:w="4564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AC65F0" w:rsidRPr="00C816E8" w:rsidTr="00345A40">
        <w:trPr>
          <w:trHeight w:val="643"/>
        </w:trPr>
        <w:tc>
          <w:tcPr>
            <w:tcW w:w="4564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21CB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AC65F0" w:rsidRPr="00C816E8" w:rsidRDefault="00AC65F0" w:rsidP="00345A40">
            <w:pPr>
              <w:pStyle w:val="34ffff9"/>
            </w:pPr>
          </w:p>
        </w:tc>
        <w:tc>
          <w:tcPr>
            <w:tcW w:w="4563" w:type="dxa"/>
          </w:tcPr>
          <w:p w:rsidR="00AC65F0" w:rsidRPr="00C816E8" w:rsidRDefault="00AC65F0" w:rsidP="00B617AD">
            <w:pPr>
              <w:pStyle w:val="34ffff9"/>
            </w:pPr>
            <w:r w:rsidRPr="00C816E8">
              <w:t>____________________ И. О. Фамилия</w:t>
            </w:r>
          </w:p>
          <w:p w:rsidR="00AC65F0" w:rsidRPr="00C816E8" w:rsidRDefault="00AC65F0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421CB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AC65F0" w:rsidRPr="00801734" w:rsidRDefault="00AC65F0" w:rsidP="00801734">
      <w:pPr>
        <w:pStyle w:val="34f5"/>
        <w:rPr>
          <w:lang w:val="en-US"/>
        </w:rPr>
      </w:pPr>
    </w:p>
    <w:p w:rsidR="00BF3461" w:rsidRPr="00BF3461" w:rsidRDefault="00BF3461" w:rsidP="00D02066">
      <w:pPr>
        <w:pStyle w:val="34f5"/>
      </w:pPr>
    </w:p>
    <w:p w:rsidR="0069117E" w:rsidRDefault="0069117E" w:rsidP="003F38DF">
      <w:pPr>
        <w:pStyle w:val="34b"/>
        <w:sectPr w:rsidR="0069117E" w:rsidSect="00BF3461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933297" w:rsidRDefault="007D1085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384551" w:history="1">
        <w:r w:rsidR="00933297" w:rsidRPr="003524CC">
          <w:rPr>
            <w:rStyle w:val="af8"/>
          </w:rPr>
          <w:t>1 Общие положения</w:t>
        </w:r>
        <w:r w:rsidR="00933297">
          <w:rPr>
            <w:webHidden/>
          </w:rPr>
          <w:tab/>
        </w:r>
        <w:r w:rsidR="00933297">
          <w:rPr>
            <w:webHidden/>
          </w:rPr>
          <w:fldChar w:fldCharType="begin"/>
        </w:r>
        <w:r w:rsidR="00933297">
          <w:rPr>
            <w:webHidden/>
          </w:rPr>
          <w:instrText xml:space="preserve"> PAGEREF _Toc133384551 \h </w:instrText>
        </w:r>
        <w:r w:rsidR="00933297">
          <w:rPr>
            <w:webHidden/>
          </w:rPr>
        </w:r>
        <w:r w:rsidR="00933297">
          <w:rPr>
            <w:webHidden/>
          </w:rPr>
          <w:fldChar w:fldCharType="separate"/>
        </w:r>
        <w:r w:rsidR="00421CB1">
          <w:rPr>
            <w:webHidden/>
          </w:rPr>
          <w:t>4</w:t>
        </w:r>
        <w:r w:rsidR="00933297">
          <w:rPr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2" w:history="1">
        <w:r w:rsidRPr="003524CC">
          <w:rPr>
            <w:rStyle w:val="af8"/>
            <w:noProof/>
          </w:rPr>
          <w:t>1.1 Наименование проектируемой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3" w:history="1">
        <w:r w:rsidRPr="003524CC">
          <w:rPr>
            <w:rStyle w:val="af8"/>
            <w:noProof/>
          </w:rPr>
          <w:t>1.2 Документы, на основании которых ведется проектирование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4" w:history="1">
        <w:r w:rsidRPr="003524CC">
          <w:rPr>
            <w:rStyle w:val="af8"/>
            <w:noProof/>
          </w:rPr>
          <w:t>1.3 Перечень организаций, участвующих в разработке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5" w:history="1">
        <w:r w:rsidRPr="003524CC">
          <w:rPr>
            <w:rStyle w:val="af8"/>
            <w:noProof/>
          </w:rPr>
          <w:t>1.4 Сроки выполнения стадий разработки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6" w:history="1">
        <w:r w:rsidRPr="003524CC">
          <w:rPr>
            <w:rStyle w:val="af8"/>
            <w:noProof/>
          </w:rPr>
          <w:t>1.5 Цели, назначение и области использования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7" w:history="1">
        <w:r w:rsidRPr="003524CC">
          <w:rPr>
            <w:rStyle w:val="af8"/>
            <w:noProof/>
          </w:rPr>
          <w:t>1.6 Подтверждение соответствия проектных решений действующим нормам и правилам техники безопасности, пожаро- и</w:t>
        </w:r>
        <w:r w:rsidRPr="003524CC">
          <w:rPr>
            <w:rStyle w:val="af8"/>
            <w:noProof/>
            <w:lang w:val="en-US"/>
          </w:rPr>
          <w:t> </w:t>
        </w:r>
        <w:r w:rsidRPr="003524CC">
          <w:rPr>
            <w:rStyle w:val="af8"/>
            <w:noProof/>
          </w:rPr>
          <w:t>взрывобезопасности и т. п.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8" w:history="1">
        <w:r w:rsidRPr="003524CC">
          <w:rPr>
            <w:rStyle w:val="af8"/>
            <w:noProof/>
          </w:rPr>
          <w:t>1.7 Сведения об использованных при проектировании нормативно-технических</w:t>
        </w:r>
        <w:r>
          <w:rPr>
            <w:rStyle w:val="af8"/>
            <w:noProof/>
            <w:lang w:val="ru-RU"/>
          </w:rPr>
          <w:br/>
        </w:r>
        <w:r w:rsidRPr="003524CC">
          <w:rPr>
            <w:rStyle w:val="af8"/>
            <w:noProof/>
          </w:rPr>
          <w:t>документах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59" w:history="1">
        <w:r w:rsidRPr="003524CC">
          <w:rPr>
            <w:rStyle w:val="af8"/>
            <w:noProof/>
          </w:rPr>
          <w:t>1.8 Сведения о НИР, передовом опыте, изобретениях, использованных при разработке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0" w:history="1">
        <w:r w:rsidRPr="003524CC">
          <w:rPr>
            <w:rStyle w:val="af8"/>
            <w:noProof/>
          </w:rPr>
          <w:t>1.9 Очередность создания системы и объем каждой очереди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561" w:history="1">
        <w:r w:rsidRPr="003524CC">
          <w:rPr>
            <w:rStyle w:val="af8"/>
          </w:rPr>
          <w:t>2 Описание процессов деятельности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1CB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2" w:history="1">
        <w:r w:rsidRPr="003524CC">
          <w:rPr>
            <w:rStyle w:val="af8"/>
            <w:noProof/>
          </w:rPr>
          <w:t>2.1 Состав процедур (операций)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3" w:history="1">
        <w:r w:rsidRPr="003524CC">
          <w:rPr>
            <w:rStyle w:val="af8"/>
            <w:noProof/>
          </w:rPr>
          <w:t>2.2 Требования к организации работ в условиях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564" w:history="1">
        <w:r w:rsidRPr="003524CC">
          <w:rPr>
            <w:rStyle w:val="af8"/>
          </w:rPr>
          <w:t>3 Основные технические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1CB1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5" w:history="1">
        <w:r w:rsidRPr="003524CC">
          <w:rPr>
            <w:rStyle w:val="af8"/>
            <w:noProof/>
          </w:rPr>
          <w:t>3.1 Решения по структуре АС, подсистем, по взаимодействию подсистем, по связям между компонентами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6" w:history="1">
        <w:r w:rsidRPr="003524CC">
          <w:rPr>
            <w:rStyle w:val="af8"/>
            <w:noProof/>
          </w:rPr>
          <w:t>3.2 Решения по взаимосвязям АС со смежными системами, обеспечению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7" w:history="1">
        <w:r w:rsidRPr="003524CC">
          <w:rPr>
            <w:rStyle w:val="af8"/>
            <w:noProof/>
          </w:rPr>
          <w:t>3.3 Решения по режимам функционирования, диагностированию работы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8" w:history="1">
        <w:r w:rsidRPr="003524CC">
          <w:rPr>
            <w:rStyle w:val="af8"/>
            <w:noProof/>
          </w:rPr>
          <w:t>3.4 Решения по численности, квалификации и функциям персонала АС, режимам его</w:t>
        </w:r>
        <w:r>
          <w:rPr>
            <w:rStyle w:val="af8"/>
            <w:noProof/>
            <w:lang w:val="ru-RU"/>
          </w:rPr>
          <w:br/>
        </w:r>
        <w:r w:rsidRPr="003524CC">
          <w:rPr>
            <w:rStyle w:val="af8"/>
            <w:noProof/>
          </w:rPr>
          <w:t>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69" w:history="1">
        <w:r w:rsidRPr="003524CC">
          <w:rPr>
            <w:rStyle w:val="af8"/>
            <w:noProof/>
          </w:rPr>
          <w:t>3.5 Сведения об обеспечении заданных в техническом задании (ТЗ) потребительских характеристик системы (подсистем), определяющих ее качество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0" w:history="1">
        <w:r w:rsidRPr="003524CC">
          <w:rPr>
            <w:rStyle w:val="af8"/>
            <w:noProof/>
          </w:rPr>
          <w:t>3.6 Состав функций, комплексов задач (задач), реализуемых системой (подсистемой)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1" w:history="1">
        <w:r w:rsidRPr="003524CC">
          <w:rPr>
            <w:rStyle w:val="af8"/>
            <w:noProof/>
          </w:rPr>
          <w:t>3.7 Решения по комплексу технических средств, его размещению на объекте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2" w:history="1">
        <w:r w:rsidRPr="003524CC">
          <w:rPr>
            <w:rStyle w:val="af8"/>
            <w:noProof/>
          </w:rPr>
          <w:t>3.8 Решения по составу информации, объему, способам ее организации, входным и выходным документам и сообщениям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3" w:history="1">
        <w:r w:rsidRPr="003524CC">
          <w:rPr>
            <w:rStyle w:val="af8"/>
            <w:noProof/>
          </w:rPr>
          <w:t>3.9 Решения по составу программных средств, применяемым языкам программирования, алгоритмам процедур и операций и методам их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574" w:history="1">
        <w:r w:rsidRPr="003524CC">
          <w:rPr>
            <w:rStyle w:val="af8"/>
          </w:rPr>
          <w:t>4 Мероприятия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1CB1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5" w:history="1">
        <w:r w:rsidRPr="003524CC">
          <w:rPr>
            <w:rStyle w:val="af8"/>
            <w:noProof/>
          </w:rPr>
          <w:t>4.1 Мероприятия по приведению информации к виду, пригодному для обработки средствами вычислительной техники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6" w:history="1">
        <w:r w:rsidRPr="003524CC">
          <w:rPr>
            <w:rStyle w:val="af8"/>
            <w:noProof/>
          </w:rPr>
          <w:t>4.2 Мероприятия по обучению и проверке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7" w:history="1">
        <w:r w:rsidRPr="003524CC">
          <w:rPr>
            <w:rStyle w:val="af8"/>
            <w:noProof/>
          </w:rPr>
          <w:t>4.3 Мероприятия по созданию необходимых подразделений и рабочих мест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8" w:history="1">
        <w:r w:rsidRPr="003524CC">
          <w:rPr>
            <w:rStyle w:val="af8"/>
            <w:noProof/>
          </w:rPr>
          <w:t>4.4 Мероприятия по изменению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384579" w:history="1">
        <w:r w:rsidRPr="003524CC">
          <w:rPr>
            <w:rStyle w:val="af8"/>
            <w:noProof/>
          </w:rPr>
          <w:t>4.5 Другие мероприятия, исходящие из специфических особенностей создаваемых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_Toc133384579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1C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3297" w:rsidRDefault="0093329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580" w:history="1">
        <w:r w:rsidRPr="003524CC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1CB1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33297" w:rsidRDefault="0093329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384581" w:history="1">
        <w:r w:rsidRPr="003524CC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_Toc133384581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421CB1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7D1085" w:rsidRPr="007D1085" w:rsidRDefault="007D1085" w:rsidP="007D1085">
      <w:pPr>
        <w:pStyle w:val="34b"/>
      </w:pPr>
      <w:r>
        <w:fldChar w:fldCharType="end"/>
      </w:r>
    </w:p>
    <w:p w:rsidR="00D47C08" w:rsidRDefault="00D47C08" w:rsidP="007D1085">
      <w:pPr>
        <w:pStyle w:val="34fffa"/>
      </w:pPr>
    </w:p>
    <w:p w:rsidR="00BA534F" w:rsidRDefault="00BA534F" w:rsidP="007D1085">
      <w:pPr>
        <w:pStyle w:val="34fffa"/>
        <w:sectPr w:rsidR="00BA534F" w:rsidSect="00BC6B0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625C8E" w:rsidRDefault="00625C8E" w:rsidP="00625C8E">
      <w:pPr>
        <w:pStyle w:val="1"/>
        <w:rPr>
          <w:lang w:val="ru-RU"/>
        </w:rPr>
      </w:pPr>
      <w:bookmarkStart w:id="1" w:name="_Toc398560613"/>
      <w:bookmarkStart w:id="2" w:name="_Toc133384551"/>
      <w:r>
        <w:rPr>
          <w:lang w:val="ru-RU"/>
        </w:rPr>
        <w:lastRenderedPageBreak/>
        <w:t>Общие положения</w:t>
      </w:r>
      <w:bookmarkEnd w:id="1"/>
      <w:bookmarkEnd w:id="2"/>
    </w:p>
    <w:p w:rsidR="005C21FB" w:rsidRDefault="00625C8E" w:rsidP="00625C8E">
      <w:pPr>
        <w:pStyle w:val="2"/>
      </w:pPr>
      <w:bookmarkStart w:id="3" w:name="_Toc398560614"/>
      <w:bookmarkStart w:id="4" w:name="_Toc133384552"/>
      <w:r>
        <w:t>Н</w:t>
      </w:r>
      <w:r w:rsidRPr="00625C8E">
        <w:t xml:space="preserve">аименование </w:t>
      </w:r>
      <w:proofErr w:type="gramStart"/>
      <w:r w:rsidRPr="00625C8E">
        <w:t>проектируемой</w:t>
      </w:r>
      <w:proofErr w:type="gramEnd"/>
      <w:r w:rsidRPr="00625C8E">
        <w:t xml:space="preserve"> АС</w:t>
      </w:r>
      <w:bookmarkEnd w:id="4"/>
    </w:p>
    <w:p w:rsidR="005C21FB" w:rsidRDefault="005C21FB" w:rsidP="005C21FB">
      <w:pPr>
        <w:pStyle w:val="34b"/>
        <w:rPr>
          <w:lang w:eastAsia="ru-RU"/>
        </w:rPr>
      </w:pPr>
    </w:p>
    <w:p w:rsidR="00625C8E" w:rsidRDefault="005C21FB" w:rsidP="00625C8E">
      <w:pPr>
        <w:pStyle w:val="2"/>
      </w:pPr>
      <w:bookmarkStart w:id="5" w:name="_Toc133384553"/>
      <w:r w:rsidRPr="00625C8E">
        <w:t>Документ</w:t>
      </w:r>
      <w:r>
        <w:t>ы</w:t>
      </w:r>
      <w:r w:rsidR="00625C8E" w:rsidRPr="00625C8E">
        <w:t xml:space="preserve">, на основании </w:t>
      </w:r>
      <w:r w:rsidR="00625C8E">
        <w:t xml:space="preserve">которых </w:t>
      </w:r>
      <w:r>
        <w:t>ведется</w:t>
      </w:r>
      <w:r w:rsidR="00625C8E">
        <w:t xml:space="preserve"> проектирование АС</w:t>
      </w:r>
      <w:bookmarkEnd w:id="3"/>
      <w:bookmarkEnd w:id="5"/>
    </w:p>
    <w:p w:rsidR="005C21FB" w:rsidRPr="005C21FB" w:rsidRDefault="005C21FB" w:rsidP="005C21FB">
      <w:pPr>
        <w:pStyle w:val="34a0"/>
        <w:rPr>
          <w:lang w:eastAsia="ru-RU"/>
        </w:rPr>
      </w:pPr>
      <w:r>
        <w:rPr>
          <w:lang w:eastAsia="ru-RU"/>
        </w:rPr>
        <w:t xml:space="preserve">В данном разделе приводят </w:t>
      </w:r>
      <w:r w:rsidRPr="00625C8E">
        <w:t xml:space="preserve">наименования документов, их номера и дату утверждения, на основании </w:t>
      </w:r>
      <w:r>
        <w:t>которых ведут проектирование АС.</w:t>
      </w:r>
    </w:p>
    <w:p w:rsidR="00625C8E" w:rsidRDefault="00625C8E" w:rsidP="00625C8E">
      <w:pPr>
        <w:pStyle w:val="34b"/>
        <w:rPr>
          <w:lang w:eastAsia="ru-RU"/>
        </w:rPr>
      </w:pPr>
    </w:p>
    <w:p w:rsidR="00625C8E" w:rsidRDefault="00625C8E" w:rsidP="00625C8E">
      <w:pPr>
        <w:pStyle w:val="2"/>
      </w:pPr>
      <w:bookmarkStart w:id="6" w:name="_Toc398560615"/>
      <w:bookmarkStart w:id="7" w:name="_Toc133384554"/>
      <w:r>
        <w:t>П</w:t>
      </w:r>
      <w:r w:rsidRPr="00625C8E">
        <w:t>еречень организаций, участвующих в разработке системы</w:t>
      </w:r>
      <w:bookmarkEnd w:id="6"/>
      <w:bookmarkEnd w:id="7"/>
    </w:p>
    <w:p w:rsidR="00625C8E" w:rsidRDefault="00625C8E" w:rsidP="00625C8E">
      <w:pPr>
        <w:pStyle w:val="34b"/>
        <w:rPr>
          <w:lang w:eastAsia="ru-RU"/>
        </w:rPr>
      </w:pPr>
    </w:p>
    <w:p w:rsidR="005C21FB" w:rsidRDefault="005C21FB" w:rsidP="00625C8E">
      <w:pPr>
        <w:pStyle w:val="2"/>
      </w:pPr>
      <w:bookmarkStart w:id="8" w:name="_Toc398560616"/>
      <w:bookmarkStart w:id="9" w:name="_Toc133384555"/>
      <w:r w:rsidRPr="00625C8E">
        <w:t>Сроки выполнения ст</w:t>
      </w:r>
      <w:r>
        <w:t xml:space="preserve">адий </w:t>
      </w:r>
      <w:r w:rsidRPr="00625C8E">
        <w:t>разработк</w:t>
      </w:r>
      <w:r>
        <w:t>и</w:t>
      </w:r>
      <w:r w:rsidRPr="00625C8E">
        <w:t xml:space="preserve"> системы</w:t>
      </w:r>
      <w:bookmarkEnd w:id="9"/>
    </w:p>
    <w:p w:rsidR="005C21FB" w:rsidRDefault="005C21FB" w:rsidP="005C21FB">
      <w:pPr>
        <w:pStyle w:val="34b"/>
        <w:rPr>
          <w:lang w:eastAsia="ru-RU"/>
        </w:rPr>
      </w:pPr>
    </w:p>
    <w:p w:rsidR="00625C8E" w:rsidRDefault="00625C8E" w:rsidP="00625C8E">
      <w:pPr>
        <w:pStyle w:val="2"/>
      </w:pPr>
      <w:bookmarkStart w:id="10" w:name="_Toc133384556"/>
      <w:r>
        <w:t>Ц</w:t>
      </w:r>
      <w:r w:rsidRPr="00625C8E">
        <w:t>ели, назнач</w:t>
      </w:r>
      <w:r>
        <w:t>ение и области использования АС</w:t>
      </w:r>
      <w:bookmarkEnd w:id="8"/>
      <w:bookmarkEnd w:id="10"/>
    </w:p>
    <w:p w:rsidR="00625C8E" w:rsidRDefault="00625C8E" w:rsidP="00625C8E">
      <w:pPr>
        <w:pStyle w:val="34b"/>
        <w:rPr>
          <w:lang w:eastAsia="ru-RU"/>
        </w:rPr>
      </w:pPr>
    </w:p>
    <w:p w:rsidR="00625C8E" w:rsidRDefault="00625C8E" w:rsidP="00625C8E">
      <w:pPr>
        <w:pStyle w:val="2"/>
      </w:pPr>
      <w:bookmarkStart w:id="11" w:name="_Toc398560617"/>
      <w:bookmarkStart w:id="12" w:name="_Toc133384557"/>
      <w:r>
        <w:t>П</w:t>
      </w:r>
      <w:r w:rsidRPr="00625C8E">
        <w:t xml:space="preserve">одтверждение соответствия проектных решений действующим нормам и правилам техники безопасности, </w:t>
      </w:r>
      <w:proofErr w:type="spellStart"/>
      <w:r w:rsidRPr="00625C8E">
        <w:t>пожар</w:t>
      </w:r>
      <w:proofErr w:type="gramStart"/>
      <w:r w:rsidR="00C738AA">
        <w:t>о</w:t>
      </w:r>
      <w:proofErr w:type="spellEnd"/>
      <w:r w:rsidR="00C738AA">
        <w:t>-</w:t>
      </w:r>
      <w:proofErr w:type="gramEnd"/>
      <w:r w:rsidR="00C738AA">
        <w:t xml:space="preserve"> и</w:t>
      </w:r>
      <w:r w:rsidR="00BB3C4B">
        <w:rPr>
          <w:lang w:val="en-US"/>
        </w:rPr>
        <w:t> </w:t>
      </w:r>
      <w:r w:rsidR="00C738AA">
        <w:t>взрывобезопасности и т.</w:t>
      </w:r>
      <w:r w:rsidR="007D1085">
        <w:t> </w:t>
      </w:r>
      <w:r w:rsidR="00C738AA">
        <w:t>п.</w:t>
      </w:r>
      <w:bookmarkEnd w:id="11"/>
      <w:bookmarkEnd w:id="12"/>
    </w:p>
    <w:p w:rsidR="00C738AA" w:rsidRDefault="00C738AA" w:rsidP="00C738AA">
      <w:pPr>
        <w:pStyle w:val="34b"/>
        <w:rPr>
          <w:lang w:eastAsia="ru-RU"/>
        </w:rPr>
      </w:pPr>
    </w:p>
    <w:p w:rsidR="00625C8E" w:rsidRDefault="00C738AA" w:rsidP="00625C8E">
      <w:pPr>
        <w:pStyle w:val="2"/>
      </w:pPr>
      <w:bookmarkStart w:id="13" w:name="_Toc398560618"/>
      <w:bookmarkStart w:id="14" w:name="_Toc133384558"/>
      <w:r>
        <w:lastRenderedPageBreak/>
        <w:t>С</w:t>
      </w:r>
      <w:r w:rsidR="00625C8E" w:rsidRPr="00625C8E">
        <w:t>ведения об использованных при проектировании но</w:t>
      </w:r>
      <w:r>
        <w:t>рмативно-технических документах</w:t>
      </w:r>
      <w:bookmarkEnd w:id="13"/>
      <w:bookmarkEnd w:id="14"/>
    </w:p>
    <w:p w:rsidR="00C738AA" w:rsidRDefault="00C738AA" w:rsidP="00C738AA">
      <w:pPr>
        <w:pStyle w:val="34b"/>
        <w:rPr>
          <w:lang w:eastAsia="ru-RU"/>
        </w:rPr>
      </w:pPr>
    </w:p>
    <w:p w:rsidR="00625C8E" w:rsidRDefault="00C738AA" w:rsidP="00625C8E">
      <w:pPr>
        <w:pStyle w:val="2"/>
      </w:pPr>
      <w:bookmarkStart w:id="15" w:name="_Toc398560619"/>
      <w:bookmarkStart w:id="16" w:name="_Toc133384559"/>
      <w:r>
        <w:t>С</w:t>
      </w:r>
      <w:r w:rsidR="00625C8E" w:rsidRPr="00625C8E">
        <w:t>ведения о НИР, передовом опыте, изобретениях, исполь</w:t>
      </w:r>
      <w:r>
        <w:t>зованных при разработке проекта</w:t>
      </w:r>
      <w:bookmarkEnd w:id="15"/>
      <w:bookmarkEnd w:id="16"/>
    </w:p>
    <w:p w:rsidR="00C738AA" w:rsidRDefault="00C738AA" w:rsidP="00C738AA">
      <w:pPr>
        <w:pStyle w:val="34b"/>
        <w:rPr>
          <w:lang w:eastAsia="ru-RU"/>
        </w:rPr>
      </w:pPr>
    </w:p>
    <w:p w:rsidR="00625C8E" w:rsidRDefault="00C738AA" w:rsidP="00625C8E">
      <w:pPr>
        <w:pStyle w:val="2"/>
      </w:pPr>
      <w:bookmarkStart w:id="17" w:name="_Toc398560620"/>
      <w:bookmarkStart w:id="18" w:name="_Toc133384560"/>
      <w:r>
        <w:t>О</w:t>
      </w:r>
      <w:r w:rsidR="00625C8E" w:rsidRPr="00625C8E">
        <w:t>чередность создания</w:t>
      </w:r>
      <w:r>
        <w:t xml:space="preserve"> системы и объем каждой очереди</w:t>
      </w:r>
      <w:bookmarkEnd w:id="17"/>
      <w:bookmarkEnd w:id="18"/>
    </w:p>
    <w:p w:rsidR="007D1085" w:rsidRDefault="007D1085" w:rsidP="007D1085">
      <w:pPr>
        <w:pStyle w:val="34b"/>
        <w:rPr>
          <w:lang w:eastAsia="ru-RU"/>
        </w:rPr>
      </w:pPr>
    </w:p>
    <w:p w:rsidR="007D1085" w:rsidRPr="007D1085" w:rsidRDefault="007D1085" w:rsidP="007D1085">
      <w:pPr>
        <w:pStyle w:val="34fffa"/>
      </w:pPr>
    </w:p>
    <w:p w:rsidR="00625C8E" w:rsidRDefault="00F21C47" w:rsidP="00F21C47">
      <w:pPr>
        <w:pStyle w:val="1"/>
        <w:rPr>
          <w:lang w:val="ru-RU"/>
        </w:rPr>
      </w:pPr>
      <w:bookmarkStart w:id="19" w:name="_Toc133384561"/>
      <w:r w:rsidRPr="00F21C47">
        <w:rPr>
          <w:lang w:val="ru-RU"/>
        </w:rPr>
        <w:lastRenderedPageBreak/>
        <w:t>Описание процессов деятельности объекта автоматизации</w:t>
      </w:r>
      <w:bookmarkEnd w:id="19"/>
    </w:p>
    <w:p w:rsidR="008C1125" w:rsidRDefault="005C21FB" w:rsidP="005C21FB">
      <w:pPr>
        <w:pStyle w:val="2"/>
      </w:pPr>
      <w:bookmarkStart w:id="20" w:name="_Toc133384562"/>
      <w:r w:rsidRPr="00C738AA">
        <w:t>Состав процедур (операций)</w:t>
      </w:r>
      <w:bookmarkEnd w:id="20"/>
    </w:p>
    <w:p w:rsidR="005C21FB" w:rsidRPr="005C21FB" w:rsidRDefault="005C21FB" w:rsidP="005C21FB">
      <w:pPr>
        <w:pStyle w:val="34a0"/>
      </w:pPr>
      <w:r w:rsidRPr="00C738AA">
        <w:t xml:space="preserve">В </w:t>
      </w:r>
      <w:r>
        <w:t xml:space="preserve">данном </w:t>
      </w:r>
      <w:r w:rsidRPr="00C738AA">
        <w:t>разделе отражают состав процедур (операций) с учетом обеспечения взаимосвязи и совместимости процессов автоматизированной к неавтоматизированной деятельности</w:t>
      </w:r>
      <w:r>
        <w:t>.</w:t>
      </w:r>
    </w:p>
    <w:p w:rsidR="005C21FB" w:rsidRPr="005C21FB" w:rsidRDefault="005C21FB" w:rsidP="008C1125">
      <w:pPr>
        <w:pStyle w:val="34b"/>
      </w:pPr>
    </w:p>
    <w:p w:rsidR="005C21FB" w:rsidRDefault="005C21FB" w:rsidP="005C21FB">
      <w:pPr>
        <w:pStyle w:val="2"/>
      </w:pPr>
      <w:bookmarkStart w:id="21" w:name="_Toc133384563"/>
      <w:r w:rsidRPr="00C738AA">
        <w:t>Требования к организации работ в условиях функционирования АС</w:t>
      </w:r>
      <w:bookmarkEnd w:id="21"/>
    </w:p>
    <w:p w:rsidR="005C21FB" w:rsidRDefault="005C21FB" w:rsidP="005C21FB">
      <w:pPr>
        <w:pStyle w:val="34b"/>
      </w:pPr>
    </w:p>
    <w:p w:rsidR="005C21FB" w:rsidRPr="008C1125" w:rsidRDefault="005C21FB" w:rsidP="008C1125">
      <w:pPr>
        <w:pStyle w:val="34fffa"/>
      </w:pPr>
    </w:p>
    <w:p w:rsidR="00625C8E" w:rsidRDefault="002512EE" w:rsidP="00625C8E">
      <w:pPr>
        <w:pStyle w:val="1"/>
        <w:rPr>
          <w:lang w:val="ru-RU"/>
        </w:rPr>
      </w:pPr>
      <w:bookmarkStart w:id="22" w:name="_Toc398560622"/>
      <w:bookmarkStart w:id="23" w:name="_Toc133384564"/>
      <w:r>
        <w:rPr>
          <w:lang w:val="ru-RU"/>
        </w:rPr>
        <w:lastRenderedPageBreak/>
        <w:t>Основные технические решения</w:t>
      </w:r>
      <w:bookmarkEnd w:id="22"/>
      <w:bookmarkEnd w:id="23"/>
    </w:p>
    <w:p w:rsidR="00C06CBD" w:rsidRPr="00C06CBD" w:rsidRDefault="00C06CBD" w:rsidP="00C06CBD">
      <w:pPr>
        <w:pStyle w:val="34a0"/>
      </w:pPr>
      <w:r w:rsidRPr="00C06CBD">
        <w:t>В разделе приводят в виде иллюстраций другие документы, которые допускается включать по ГОСТ 34.201.</w:t>
      </w:r>
    </w:p>
    <w:p w:rsidR="002512EE" w:rsidRDefault="002512EE" w:rsidP="00BC2F30">
      <w:pPr>
        <w:pStyle w:val="2"/>
      </w:pPr>
      <w:bookmarkStart w:id="24" w:name="_Toc398560623"/>
      <w:bookmarkStart w:id="25" w:name="_Toc133384565"/>
      <w:r>
        <w:t>Р</w:t>
      </w:r>
      <w:r w:rsidRPr="002512EE">
        <w:t xml:space="preserve">ешения по структуре </w:t>
      </w:r>
      <w:r w:rsidR="00BC2F30" w:rsidRPr="002512EE">
        <w:t>АС</w:t>
      </w:r>
      <w:r w:rsidRPr="002512EE">
        <w:t xml:space="preserve">, подсистем, </w:t>
      </w:r>
      <w:r w:rsidR="00BC2F30" w:rsidRPr="00BC2F30">
        <w:t xml:space="preserve">по взаимодействию подсистем, по связям между компонентами </w:t>
      </w:r>
      <w:bookmarkEnd w:id="24"/>
      <w:r w:rsidR="00BC2F30" w:rsidRPr="002512EE">
        <w:t>АС</w:t>
      </w:r>
      <w:bookmarkEnd w:id="25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26" w:name="_Toc398560624"/>
      <w:bookmarkStart w:id="27" w:name="_Toc133384566"/>
      <w:r>
        <w:t>Р</w:t>
      </w:r>
      <w:r w:rsidRPr="002512EE">
        <w:t>ешения по взаимосвязям АС со смежными системам</w:t>
      </w:r>
      <w:r>
        <w:t>и, обеспечению совместимости</w:t>
      </w:r>
      <w:bookmarkEnd w:id="26"/>
      <w:bookmarkEnd w:id="27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28" w:name="_Toc398560625"/>
      <w:bookmarkStart w:id="29" w:name="_Toc133384567"/>
      <w:r>
        <w:t>Р</w:t>
      </w:r>
      <w:r w:rsidRPr="002512EE">
        <w:t>ешения по режимам функционирования, диагн</w:t>
      </w:r>
      <w:r>
        <w:t xml:space="preserve">остированию работы </w:t>
      </w:r>
      <w:bookmarkEnd w:id="28"/>
      <w:r w:rsidR="00BC2F30" w:rsidRPr="002512EE">
        <w:t>АС</w:t>
      </w:r>
      <w:bookmarkEnd w:id="29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30" w:name="_Toc398560626"/>
      <w:bookmarkStart w:id="31" w:name="_Toc133384568"/>
      <w:r>
        <w:t>Р</w:t>
      </w:r>
      <w:r w:rsidRPr="002512EE">
        <w:t>ешения по численности, квалификации и функциям персонала АС, режимам его</w:t>
      </w:r>
      <w:r>
        <w:t xml:space="preserve"> работы</w:t>
      </w:r>
      <w:bookmarkEnd w:id="30"/>
      <w:bookmarkEnd w:id="31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32" w:name="_Toc398560627"/>
      <w:bookmarkStart w:id="33" w:name="_Toc133384569"/>
      <w:r>
        <w:t>С</w:t>
      </w:r>
      <w:r w:rsidRPr="002512EE">
        <w:t>ведения об обеспечении заданных в техническом задании (ТЗ) потребительских характеристик системы (подсистем), опред</w:t>
      </w:r>
      <w:r>
        <w:t>еляющих ее качество</w:t>
      </w:r>
      <w:bookmarkEnd w:id="32"/>
      <w:bookmarkEnd w:id="33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34" w:name="_Toc398560628"/>
      <w:bookmarkStart w:id="35" w:name="_Toc133384570"/>
      <w:r>
        <w:lastRenderedPageBreak/>
        <w:t>С</w:t>
      </w:r>
      <w:r w:rsidRPr="002512EE">
        <w:t>остав функций, комплексов задач (задач)</w:t>
      </w:r>
      <w:r w:rsidR="00BC2F30">
        <w:t>,</w:t>
      </w:r>
      <w:r w:rsidRPr="002512EE">
        <w:t xml:space="preserve"> реа</w:t>
      </w:r>
      <w:r>
        <w:t>лизуемых системой (подсистемой)</w:t>
      </w:r>
      <w:bookmarkEnd w:id="34"/>
      <w:bookmarkEnd w:id="35"/>
    </w:p>
    <w:p w:rsidR="002512EE" w:rsidRDefault="002512EE" w:rsidP="002512EE">
      <w:pPr>
        <w:pStyle w:val="34b"/>
        <w:rPr>
          <w:lang w:eastAsia="ru-RU"/>
        </w:rPr>
      </w:pPr>
    </w:p>
    <w:p w:rsidR="002512EE" w:rsidRDefault="002512EE" w:rsidP="002512EE">
      <w:pPr>
        <w:pStyle w:val="2"/>
      </w:pPr>
      <w:bookmarkStart w:id="36" w:name="_Toc398560629"/>
      <w:bookmarkStart w:id="37" w:name="_Toc133384571"/>
      <w:r>
        <w:t>Р</w:t>
      </w:r>
      <w:r w:rsidRPr="002512EE">
        <w:t>ешения по комплексу технических сре</w:t>
      </w:r>
      <w:r>
        <w:t>дств, его размещению на объекте</w:t>
      </w:r>
      <w:bookmarkEnd w:id="36"/>
      <w:bookmarkEnd w:id="37"/>
    </w:p>
    <w:p w:rsidR="002512EE" w:rsidRDefault="002512EE" w:rsidP="002512EE">
      <w:pPr>
        <w:pStyle w:val="34b"/>
        <w:rPr>
          <w:lang w:eastAsia="ru-RU"/>
        </w:rPr>
      </w:pPr>
    </w:p>
    <w:p w:rsidR="002512EE" w:rsidRDefault="00717905" w:rsidP="002512EE">
      <w:pPr>
        <w:pStyle w:val="2"/>
      </w:pPr>
      <w:bookmarkStart w:id="38" w:name="_Toc398560630"/>
      <w:bookmarkStart w:id="39" w:name="_Toc133384572"/>
      <w:r>
        <w:t>Р</w:t>
      </w:r>
      <w:r w:rsidR="002512EE" w:rsidRPr="002512EE">
        <w:t>ешения по составу информации, объему, способам ее организации, входным и выходным документам и сообщениям</w:t>
      </w:r>
      <w:bookmarkEnd w:id="38"/>
      <w:bookmarkEnd w:id="39"/>
    </w:p>
    <w:p w:rsidR="00717905" w:rsidRDefault="00717905" w:rsidP="00717905">
      <w:pPr>
        <w:pStyle w:val="34b"/>
        <w:rPr>
          <w:lang w:eastAsia="ru-RU"/>
        </w:rPr>
      </w:pPr>
    </w:p>
    <w:p w:rsidR="002512EE" w:rsidRDefault="00717905" w:rsidP="00933297">
      <w:pPr>
        <w:pStyle w:val="2"/>
      </w:pPr>
      <w:bookmarkStart w:id="40" w:name="_Toc398560631"/>
      <w:bookmarkStart w:id="41" w:name="_Toc133384573"/>
      <w:r>
        <w:t>Р</w:t>
      </w:r>
      <w:r w:rsidR="002512EE" w:rsidRPr="002512EE">
        <w:t xml:space="preserve">ешения </w:t>
      </w:r>
      <w:bookmarkEnd w:id="40"/>
      <w:r w:rsidR="00933297" w:rsidRPr="00933297">
        <w:t>по составу программных средств, применяемым языкам программирования, алгоритмам процедур и операций и методам их реализации</w:t>
      </w:r>
      <w:bookmarkEnd w:id="41"/>
    </w:p>
    <w:p w:rsidR="00717905" w:rsidRDefault="00717905" w:rsidP="00717905">
      <w:pPr>
        <w:pStyle w:val="34b"/>
        <w:rPr>
          <w:lang w:eastAsia="ru-RU"/>
        </w:rPr>
      </w:pPr>
    </w:p>
    <w:p w:rsidR="008C1125" w:rsidRPr="00717905" w:rsidRDefault="008C1125" w:rsidP="008C1125">
      <w:pPr>
        <w:pStyle w:val="34fffa"/>
      </w:pPr>
    </w:p>
    <w:p w:rsidR="000611C2" w:rsidRDefault="00717905" w:rsidP="00625C8E">
      <w:pPr>
        <w:pStyle w:val="1"/>
        <w:rPr>
          <w:lang w:val="ru-RU"/>
        </w:rPr>
      </w:pPr>
      <w:bookmarkStart w:id="42" w:name="_Toc398560632"/>
      <w:bookmarkStart w:id="43" w:name="_Toc133384574"/>
      <w:r>
        <w:rPr>
          <w:lang w:val="ru-RU"/>
        </w:rPr>
        <w:lastRenderedPageBreak/>
        <w:t>М</w:t>
      </w:r>
      <w:r w:rsidR="00625C8E" w:rsidRPr="00625C8E">
        <w:rPr>
          <w:lang w:val="ru-RU"/>
        </w:rPr>
        <w:t>ероприятия по подготовке объекта автоматиз</w:t>
      </w:r>
      <w:r>
        <w:rPr>
          <w:lang w:val="ru-RU"/>
        </w:rPr>
        <w:t>ации к вводу системы в действие</w:t>
      </w:r>
      <w:bookmarkEnd w:id="42"/>
      <w:bookmarkEnd w:id="43"/>
    </w:p>
    <w:p w:rsidR="00717905" w:rsidRDefault="00717905" w:rsidP="00933297">
      <w:pPr>
        <w:pStyle w:val="2"/>
      </w:pPr>
      <w:bookmarkStart w:id="44" w:name="_Toc398560633"/>
      <w:bookmarkStart w:id="45" w:name="_Toc133384575"/>
      <w:r>
        <w:t>М</w:t>
      </w:r>
      <w:r w:rsidRPr="00717905">
        <w:t xml:space="preserve">ероприятия по приведению информации к виду, </w:t>
      </w:r>
      <w:r>
        <w:t xml:space="preserve">пригодному для обработки </w:t>
      </w:r>
      <w:bookmarkEnd w:id="44"/>
      <w:r w:rsidR="00933297" w:rsidRPr="00933297">
        <w:t>средствами вычислительной техники</w:t>
      </w:r>
      <w:bookmarkEnd w:id="45"/>
    </w:p>
    <w:p w:rsidR="00717905" w:rsidRDefault="00717905" w:rsidP="00717905">
      <w:pPr>
        <w:pStyle w:val="34b"/>
        <w:rPr>
          <w:lang w:eastAsia="ru-RU"/>
        </w:rPr>
      </w:pPr>
    </w:p>
    <w:p w:rsidR="00717905" w:rsidRDefault="00717905" w:rsidP="00717905">
      <w:pPr>
        <w:pStyle w:val="2"/>
      </w:pPr>
      <w:bookmarkStart w:id="46" w:name="_Toc398560634"/>
      <w:bookmarkStart w:id="47" w:name="_Toc133384576"/>
      <w:r>
        <w:t>М</w:t>
      </w:r>
      <w:r w:rsidRPr="00717905">
        <w:t xml:space="preserve">ероприятия по обучению и </w:t>
      </w:r>
      <w:r>
        <w:t>проверке квалификации персонала</w:t>
      </w:r>
      <w:bookmarkEnd w:id="46"/>
      <w:bookmarkEnd w:id="47"/>
    </w:p>
    <w:p w:rsidR="00717905" w:rsidRDefault="00717905" w:rsidP="00717905">
      <w:pPr>
        <w:pStyle w:val="34b"/>
        <w:rPr>
          <w:lang w:eastAsia="ru-RU"/>
        </w:rPr>
      </w:pPr>
    </w:p>
    <w:p w:rsidR="00717905" w:rsidRDefault="00717905" w:rsidP="00717905">
      <w:pPr>
        <w:pStyle w:val="2"/>
      </w:pPr>
      <w:bookmarkStart w:id="48" w:name="_Toc398560635"/>
      <w:bookmarkStart w:id="49" w:name="_Toc133384577"/>
      <w:r>
        <w:t>М</w:t>
      </w:r>
      <w:r w:rsidRPr="00717905">
        <w:t>ероприятия по созданию необходим</w:t>
      </w:r>
      <w:r>
        <w:t>ых подразделений и рабочих мест</w:t>
      </w:r>
      <w:bookmarkEnd w:id="48"/>
      <w:bookmarkEnd w:id="49"/>
    </w:p>
    <w:p w:rsidR="00717905" w:rsidRDefault="00717905" w:rsidP="00717905">
      <w:pPr>
        <w:pStyle w:val="34b"/>
        <w:rPr>
          <w:lang w:eastAsia="ru-RU"/>
        </w:rPr>
      </w:pPr>
    </w:p>
    <w:p w:rsidR="00717905" w:rsidRDefault="00717905" w:rsidP="00717905">
      <w:pPr>
        <w:pStyle w:val="2"/>
      </w:pPr>
      <w:bookmarkStart w:id="50" w:name="_Toc398560636"/>
      <w:bookmarkStart w:id="51" w:name="_Toc133384578"/>
      <w:r>
        <w:t>М</w:t>
      </w:r>
      <w:r w:rsidRPr="00717905">
        <w:t xml:space="preserve">ероприятия по </w:t>
      </w:r>
      <w:r>
        <w:t>изменению объекта автоматизации</w:t>
      </w:r>
      <w:bookmarkEnd w:id="50"/>
      <w:bookmarkEnd w:id="51"/>
    </w:p>
    <w:p w:rsidR="00717905" w:rsidRDefault="00717905" w:rsidP="00717905">
      <w:pPr>
        <w:pStyle w:val="34b"/>
        <w:rPr>
          <w:lang w:eastAsia="ru-RU"/>
        </w:rPr>
      </w:pPr>
    </w:p>
    <w:p w:rsidR="00717905" w:rsidRDefault="00717905" w:rsidP="00717905">
      <w:pPr>
        <w:pStyle w:val="2"/>
      </w:pPr>
      <w:bookmarkStart w:id="52" w:name="_Toc398560637"/>
      <w:bookmarkStart w:id="53" w:name="_Toc133384579"/>
      <w:r>
        <w:t>Д</w:t>
      </w:r>
      <w:r w:rsidRPr="00717905">
        <w:t>ругие мероприятия, исходящие из специфичес</w:t>
      </w:r>
      <w:r>
        <w:t xml:space="preserve">ких </w:t>
      </w:r>
      <w:proofErr w:type="gramStart"/>
      <w:r>
        <w:t>особенностей</w:t>
      </w:r>
      <w:proofErr w:type="gramEnd"/>
      <w:r>
        <w:t xml:space="preserve"> создаваемых АС</w:t>
      </w:r>
      <w:bookmarkEnd w:id="52"/>
      <w:bookmarkEnd w:id="53"/>
    </w:p>
    <w:p w:rsidR="00717905" w:rsidRPr="00717905" w:rsidRDefault="00717905" w:rsidP="00717905">
      <w:pPr>
        <w:pStyle w:val="34b"/>
        <w:rPr>
          <w:lang w:eastAsia="ru-RU"/>
        </w:rPr>
      </w:pPr>
    </w:p>
    <w:p w:rsidR="000611C2" w:rsidRPr="00625C8E" w:rsidRDefault="000611C2" w:rsidP="00BE18E8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54" w:name="_Toc397971534"/>
      <w:bookmarkStart w:id="55" w:name="_Toc398225599"/>
      <w:bookmarkStart w:id="56" w:name="_Toc386572818"/>
      <w:bookmarkStart w:id="57" w:name="_Toc386572947"/>
      <w:bookmarkStart w:id="58" w:name="_Toc390811904"/>
      <w:bookmarkStart w:id="59" w:name="_Toc394586650"/>
      <w:bookmarkStart w:id="60" w:name="_Toc133384580"/>
      <w:bookmarkEnd w:id="54"/>
      <w:bookmarkEnd w:id="55"/>
      <w:r>
        <w:lastRenderedPageBreak/>
        <w:t>Перечень</w:t>
      </w:r>
      <w:r w:rsidR="00147B49">
        <w:t xml:space="preserve"> сокращений</w:t>
      </w:r>
      <w:bookmarkEnd w:id="56"/>
      <w:bookmarkEnd w:id="57"/>
      <w:bookmarkEnd w:id="58"/>
      <w:bookmarkEnd w:id="59"/>
      <w:bookmarkEnd w:id="60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F74283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 w:rsidRPr="00625C8E">
              <w:t>НИР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F74283" w:rsidP="00AD0715">
            <w:pPr>
              <w:pStyle w:val="34ff6"/>
            </w:pPr>
            <w:r w:rsidRPr="00F74283">
              <w:t>Научно-исследовательская работа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 w:rsidRPr="002512EE">
              <w:t>ТЗ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74283" w:rsidRDefault="00F74283" w:rsidP="00F74283">
            <w:pPr>
              <w:pStyle w:val="34ff6"/>
            </w:pPr>
            <w:r w:rsidRPr="002512EE">
              <w:t>Техническо</w:t>
            </w:r>
            <w:r>
              <w:t>е</w:t>
            </w:r>
            <w:r w:rsidRPr="002512EE">
              <w:t xml:space="preserve"> задани</w:t>
            </w:r>
            <w:r>
              <w:t>е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F74283" w:rsidP="00D358E9">
            <w:pPr>
              <w:pStyle w:val="34ff6"/>
            </w:pPr>
            <w:r w:rsidRPr="00F74283">
              <w:t>Электронно-вычислительная машина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61" w:name="_Toc133384581"/>
      <w:r>
        <w:lastRenderedPageBreak/>
        <w:t>Перечень терминов</w:t>
      </w:r>
      <w:bookmarkEnd w:id="61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2860A0" w:rsidRPr="00BB426D" w:rsidRDefault="002860A0" w:rsidP="002860A0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BB3C4B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BB3C4B" w:rsidRPr="00A86232" w:rsidRDefault="00BB3C4B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Дата</w:t>
            </w:r>
          </w:p>
        </w:tc>
      </w:tr>
      <w:tr w:rsidR="00BB3C4B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BB3C4B" w:rsidRPr="005F1B2E" w:rsidRDefault="00BB3C4B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BB3C4B" w:rsidRPr="005F1B2E" w:rsidRDefault="00BB3C4B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BB3C4B" w:rsidRPr="005F1B2E" w:rsidRDefault="00BB3C4B" w:rsidP="006877E2">
            <w:pPr>
              <w:pStyle w:val="34ff8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  <w:tr w:rsidR="00BB3C4B" w:rsidTr="00750387">
        <w:trPr>
          <w:trHeight w:val="454"/>
        </w:trPr>
        <w:tc>
          <w:tcPr>
            <w:tcW w:w="518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BB3C4B" w:rsidRDefault="00BB3C4B" w:rsidP="0075038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BB3C4B" w:rsidRDefault="00BB3C4B" w:rsidP="00750387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BA534F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AB9" w:rsidRDefault="00CC5AB9" w:rsidP="00AD0715">
      <w:r>
        <w:separator/>
      </w:r>
    </w:p>
    <w:p w:rsidR="00CC5AB9" w:rsidRDefault="00CC5AB9" w:rsidP="00AD0715"/>
  </w:endnote>
  <w:endnote w:type="continuationSeparator" w:id="0">
    <w:p w:rsidR="00CC5AB9" w:rsidRDefault="00CC5AB9" w:rsidP="00AD0715">
      <w:r>
        <w:continuationSeparator/>
      </w:r>
    </w:p>
    <w:p w:rsidR="00CC5AB9" w:rsidRDefault="00CC5AB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461" w:rsidRDefault="00BF3461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3461" w:rsidRDefault="00BF3461" w:rsidP="00BF3461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AB9" w:rsidRDefault="00CC5AB9" w:rsidP="00AD0715">
      <w:r>
        <w:separator/>
      </w:r>
    </w:p>
    <w:p w:rsidR="00CC5AB9" w:rsidRDefault="00CC5AB9" w:rsidP="00AD0715"/>
  </w:footnote>
  <w:footnote w:type="continuationSeparator" w:id="0">
    <w:p w:rsidR="00CC5AB9" w:rsidRDefault="00CC5AB9" w:rsidP="00AD0715">
      <w:r>
        <w:continuationSeparator/>
      </w:r>
    </w:p>
    <w:p w:rsidR="00CC5AB9" w:rsidRDefault="00CC5AB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BF34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E821DBC" wp14:editId="30BB61E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F3461" w:rsidRDefault="00BF3461" w:rsidP="00BF34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BF3461" w:rsidRDefault="00BF3461" w:rsidP="00BF34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BF3461" w:rsidRDefault="00BF3461" w:rsidP="00BF34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BB9" w:rsidRDefault="00CD2BB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5DD4DC1" wp14:editId="25FCBCD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D2BB9" w:rsidRDefault="00CD2BB9" w:rsidP="00CD2BB9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CD2BB9" w:rsidRDefault="00CD2BB9" w:rsidP="00CD2BB9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CD2BB9" w:rsidRDefault="00CD2BB9" w:rsidP="00CD2BB9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87617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C76F1BF" wp14:editId="6A2505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21CB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21CB1">
                                      <w:t>A.B.XXX.П</w:t>
                                    </w:r>
                                    <w:proofErr w:type="gramStart"/>
                                    <w:r w:rsidR="00421CB1">
                                      <w:t>1</w:t>
                                    </w:r>
                                    <w:proofErr w:type="gramEnd"/>
                                    <w:r w:rsidR="00421CB1">
                                      <w:t>.XX.X-X.М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21CB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21CB1">
                                <w:t>A.B.XXX.П</w:t>
                              </w:r>
                              <w:proofErr w:type="gramStart"/>
                              <w:r w:rsidR="00421CB1">
                                <w:t>1</w:t>
                              </w:r>
                              <w:proofErr w:type="gramEnd"/>
                              <w:r w:rsidR="00421CB1">
                                <w:t>.XX.X-X.М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6B0F" w:rsidRDefault="0087617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955B1C7" wp14:editId="5791F34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C6B0F" w:rsidRDefault="00BC6B0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31BF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A32665" w:rsidRDefault="00BC6B0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79077B" w:rsidRDefault="00CC5AB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A32665" w:rsidRDefault="00BC6B0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CB1016" w:rsidRDefault="00BC6B0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CB1016" w:rsidRDefault="00BC6B0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374BE" w:rsidRDefault="00BC6B0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1CB1" w:rsidRPr="00421CB1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1CB1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374BE" w:rsidRDefault="00BC6B0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1CB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A.B.XXX.П</w:t>
                                  </w:r>
                                  <w:proofErr w:type="gramStart"/>
                                  <w:r w:rsidR="00421CB1">
                                    <w:t>1</w:t>
                                  </w:r>
                                  <w:proofErr w:type="gramEnd"/>
                                  <w:r w:rsidR="00421CB1">
                                    <w:t>.XX.X-X.М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CC5AB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BC6B0F">
                                    <w:t>.</w:t>
                                  </w:r>
                                </w:p>
                                <w:p w:rsidR="00BC6B0F" w:rsidRPr="00180DB6" w:rsidRDefault="00CC5AB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Пояснительная записка к эскизному проекту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945CCC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5E4A3B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C6B0F" w:rsidRPr="000411E6" w:rsidRDefault="00BC6B0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01E06" w:rsidRPr="006C5C53" w:rsidRDefault="00501E06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C6B0F" w:rsidRDefault="00BC6B0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C6B0F" w:rsidRDefault="00BC6B0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BC6B0F" w:rsidRPr="00931BF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BC6B0F" w:rsidRPr="00A32665" w:rsidRDefault="00BC6B0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BC6B0F" w:rsidRPr="0079077B" w:rsidRDefault="00CC5AB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BC6B0F" w:rsidRPr="00A32665" w:rsidRDefault="00BC6B0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BC6B0F" w:rsidRPr="00CB1016" w:rsidRDefault="00BC6B0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BC6B0F" w:rsidRPr="00CB1016" w:rsidRDefault="00BC6B0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BC6B0F" w:rsidRPr="005374BE" w:rsidRDefault="00BC6B0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1CB1" w:rsidRPr="00421CB1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1CB1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BC6B0F" w:rsidRPr="005374BE" w:rsidRDefault="00BC6B0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1CB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A.B.XXX.П</w:t>
                            </w:r>
                            <w:proofErr w:type="gramStart"/>
                            <w:r w:rsidR="00421CB1">
                              <w:t>1</w:t>
                            </w:r>
                            <w:proofErr w:type="gramEnd"/>
                            <w:r w:rsidR="00421CB1">
                              <w:t>.XX.X-X.М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BC6B0F" w:rsidRDefault="00CC5AB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BC6B0F">
                              <w:t>.</w:t>
                            </w:r>
                          </w:p>
                          <w:p w:rsidR="00BC6B0F" w:rsidRPr="00180DB6" w:rsidRDefault="00CC5AB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Пояснительная записка к эскизному проекту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BC6B0F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BC6B0F" w:rsidRPr="00945CCC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BC6B0F" w:rsidRPr="005E4A3B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BC6B0F" w:rsidRPr="000411E6" w:rsidRDefault="00BC6B0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501E06" w:rsidRPr="006C5C53" w:rsidRDefault="00501E06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683" w:rsidRDefault="00EE368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67C250D3" wp14:editId="24A3A7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E3683" w:rsidRDefault="00EE368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CB1016" w:rsidRDefault="00EE368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374BE" w:rsidRDefault="00EE368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21CB1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421CB1">
                                      <w:t>A.B.XXX.П</w:t>
                                    </w:r>
                                    <w:proofErr w:type="gramStart"/>
                                    <w:r w:rsidR="00421CB1">
                                      <w:t>1</w:t>
                                    </w:r>
                                    <w:proofErr w:type="gramEnd"/>
                                    <w:r w:rsidR="00421CB1">
                                      <w:t>.XX.X-X.М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945CCC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5E4A3B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E3683" w:rsidRPr="000411E6" w:rsidRDefault="00EE368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3683" w:rsidRPr="006C5C53" w:rsidRDefault="00EE3683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E3683" w:rsidRPr="006C5C53" w:rsidRDefault="00EE3683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E3683" w:rsidRDefault="00EE368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E3683" w:rsidRDefault="00EE368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Pr="00CB1016" w:rsidRDefault="00EE368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Pr="005374BE" w:rsidRDefault="00EE368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21CB1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421CB1">
                                <w:t>A.B.XXX.П</w:t>
                              </w:r>
                              <w:proofErr w:type="gramStart"/>
                              <w:r w:rsidR="00421CB1">
                                <w:t>1</w:t>
                              </w:r>
                              <w:proofErr w:type="gramEnd"/>
                              <w:r w:rsidR="00421CB1">
                                <w:t>.XX.X-X.М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EE3683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EE3683" w:rsidRPr="00945CCC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EE3683" w:rsidRPr="005E4A3B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EE3683" w:rsidRPr="000411E6" w:rsidRDefault="00EE368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EE3683" w:rsidRPr="006C5C53" w:rsidRDefault="00EE3683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EE3683" w:rsidRPr="006C5C53" w:rsidRDefault="00EE3683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34F" w:rsidRDefault="00BA534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7E1CF9E4" wp14:editId="38ABA1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34F" w:rsidRDefault="00BA534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31BF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A32665" w:rsidRDefault="00BA534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79077B" w:rsidRDefault="00CC5AB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A32665" w:rsidRDefault="00BA534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CB1016" w:rsidRDefault="00BA534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CB1016" w:rsidRDefault="00BA534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374BE" w:rsidRDefault="00BA534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1CB1" w:rsidRPr="00421CB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421CB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374BE" w:rsidRDefault="00BA534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A.B.XXX.П</w:t>
                                  </w:r>
                                  <w:proofErr w:type="gramStart"/>
                                  <w:r w:rsidR="00421CB1">
                                    <w:t>1</w:t>
                                  </w:r>
                                  <w:proofErr w:type="gramEnd"/>
                                  <w:r w:rsidR="00421CB1">
                                    <w:t>.XX.X-X.М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CC5AB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421CB1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BA534F">
                                    <w:t>.</w:t>
                                  </w:r>
                                </w:p>
                                <w:p w:rsidR="00BA534F" w:rsidRPr="007D1085" w:rsidRDefault="00BA534F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7D1085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421CB1">
                                    <w:rPr>
                                      <w:rStyle w:val="34fe"/>
                                    </w:rPr>
                                    <w:t>Пояснительная записка к эскизному проекту</w:t>
                                  </w:r>
                                  <w:r w:rsidRPr="007D1085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945CCC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5E4A3B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34F" w:rsidRPr="000411E6" w:rsidRDefault="00BA534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534F" w:rsidRPr="006C5C53" w:rsidRDefault="00BA534F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A534F" w:rsidRPr="006C5C53" w:rsidRDefault="00BA534F" w:rsidP="00501E0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A534F" w:rsidRDefault="00BA534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34F" w:rsidRDefault="00BA534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BA534F" w:rsidRPr="00931BF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BA534F" w:rsidRPr="00A32665" w:rsidRDefault="00BA534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BA534F" w:rsidRPr="0079077B" w:rsidRDefault="00CC5AB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A32665" w:rsidRDefault="00BA534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CB1016" w:rsidRDefault="00BA534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CB1016" w:rsidRDefault="00BA534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BA534F" w:rsidRPr="005374BE" w:rsidRDefault="00BA534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1CB1" w:rsidRPr="00421CB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421CB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BA534F" w:rsidRPr="005374BE" w:rsidRDefault="00BA534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A.B.XXX.П</w:t>
                            </w:r>
                            <w:proofErr w:type="gramStart"/>
                            <w:r w:rsidR="00421CB1">
                              <w:t>1</w:t>
                            </w:r>
                            <w:proofErr w:type="gramEnd"/>
                            <w:r w:rsidR="00421CB1">
                              <w:t>.XX.X-X.М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BA534F" w:rsidRDefault="00CC5AB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421CB1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BA534F">
                              <w:t>.</w:t>
                            </w:r>
                          </w:p>
                          <w:p w:rsidR="00BA534F" w:rsidRPr="007D1085" w:rsidRDefault="00BA534F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7D1085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7D1085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7D1085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421CB1">
                              <w:rPr>
                                <w:rStyle w:val="34fe"/>
                              </w:rPr>
                              <w:t>Пояснительная записка к эскизному проекту</w:t>
                            </w:r>
                            <w:r w:rsidRPr="007D1085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BA534F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BA534F" w:rsidRPr="00945CCC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BA534F" w:rsidRPr="005E4A3B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BA534F" w:rsidRPr="000411E6" w:rsidRDefault="00BA534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BA534F" w:rsidRPr="006C5C53" w:rsidRDefault="00BA534F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BA534F" w:rsidRPr="006C5C53" w:rsidRDefault="00BA534F" w:rsidP="00501E0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1"/>
  </w:num>
  <w:num w:numId="22">
    <w:abstractNumId w:val="33"/>
  </w:num>
  <w:num w:numId="23">
    <w:abstractNumId w:val="33"/>
    <w:lvlOverride w:ilvl="0">
      <w:startOverride w:val="1"/>
    </w:lvlOverride>
  </w:num>
  <w:num w:numId="24">
    <w:abstractNumId w:val="4"/>
    <w:lvlOverride w:ilvl="0">
      <w:startOverride w:val="1"/>
    </w:lvlOverride>
  </w:num>
  <w:num w:numId="25">
    <w:abstractNumId w:val="27"/>
    <w:lvlOverride w:ilvl="0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5"/>
  </w:num>
  <w:num w:numId="29">
    <w:abstractNumId w:val="18"/>
  </w:num>
  <w:num w:numId="30">
    <w:abstractNumId w:val="24"/>
  </w:num>
  <w:num w:numId="31">
    <w:abstractNumId w:val="2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</w:num>
  <w:num w:numId="35">
    <w:abstractNumId w:val="8"/>
  </w:num>
  <w:num w:numId="36">
    <w:abstractNumId w:val="12"/>
  </w:num>
  <w:num w:numId="37">
    <w:abstractNumId w:val="7"/>
  </w:num>
  <w:num w:numId="38">
    <w:abstractNumId w:val="34"/>
  </w:num>
  <w:num w:numId="39">
    <w:abstractNumId w:val="19"/>
  </w:num>
  <w:num w:numId="40">
    <w:abstractNumId w:val="19"/>
    <w:lvlOverride w:ilvl="0">
      <w:startOverride w:val="1"/>
    </w:lvlOverride>
  </w:num>
  <w:num w:numId="41">
    <w:abstractNumId w:val="11"/>
  </w:num>
  <w:num w:numId="42">
    <w:abstractNumId w:val="9"/>
  </w:num>
  <w:num w:numId="43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5EBF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B95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4610"/>
    <w:rsid w:val="000C6094"/>
    <w:rsid w:val="000C6268"/>
    <w:rsid w:val="000C6F52"/>
    <w:rsid w:val="000C7264"/>
    <w:rsid w:val="000C7DDE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16E4"/>
    <w:rsid w:val="0010185D"/>
    <w:rsid w:val="00102B0E"/>
    <w:rsid w:val="00103A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B6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783"/>
    <w:rsid w:val="00197F99"/>
    <w:rsid w:val="001A0063"/>
    <w:rsid w:val="001A07E9"/>
    <w:rsid w:val="001A0A6A"/>
    <w:rsid w:val="001A1924"/>
    <w:rsid w:val="001A22CD"/>
    <w:rsid w:val="001A2350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1A72"/>
    <w:rsid w:val="002138C8"/>
    <w:rsid w:val="00213CD6"/>
    <w:rsid w:val="00215ADC"/>
    <w:rsid w:val="00220381"/>
    <w:rsid w:val="0022057E"/>
    <w:rsid w:val="00221122"/>
    <w:rsid w:val="002224F5"/>
    <w:rsid w:val="002225C6"/>
    <w:rsid w:val="00225688"/>
    <w:rsid w:val="002266E7"/>
    <w:rsid w:val="00230333"/>
    <w:rsid w:val="00232ABC"/>
    <w:rsid w:val="00233D57"/>
    <w:rsid w:val="00236814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12EE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032F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0A0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18DE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5B9B"/>
    <w:rsid w:val="002F6BFF"/>
    <w:rsid w:val="002F6D23"/>
    <w:rsid w:val="002F6E64"/>
    <w:rsid w:val="002F754C"/>
    <w:rsid w:val="0030285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805"/>
    <w:rsid w:val="00370DE5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24B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818"/>
    <w:rsid w:val="003F7D6C"/>
    <w:rsid w:val="00400626"/>
    <w:rsid w:val="00401F8D"/>
    <w:rsid w:val="0040467C"/>
    <w:rsid w:val="00404ABF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CB1"/>
    <w:rsid w:val="00421ED7"/>
    <w:rsid w:val="00423A2C"/>
    <w:rsid w:val="004255CA"/>
    <w:rsid w:val="004261CD"/>
    <w:rsid w:val="00426EC9"/>
    <w:rsid w:val="00427749"/>
    <w:rsid w:val="004307E3"/>
    <w:rsid w:val="00430811"/>
    <w:rsid w:val="004313E3"/>
    <w:rsid w:val="004324BE"/>
    <w:rsid w:val="0043323C"/>
    <w:rsid w:val="00436B9A"/>
    <w:rsid w:val="00436C0E"/>
    <w:rsid w:val="00440711"/>
    <w:rsid w:val="0044244E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24E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97AED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5E73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E06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69B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2AAB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B3DDE"/>
    <w:rsid w:val="005C1444"/>
    <w:rsid w:val="005C1CFF"/>
    <w:rsid w:val="005C21E3"/>
    <w:rsid w:val="005C21FB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E98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5C8E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140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41F"/>
    <w:rsid w:val="006E18F8"/>
    <w:rsid w:val="006E22E4"/>
    <w:rsid w:val="006E4DAC"/>
    <w:rsid w:val="006F04F9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17905"/>
    <w:rsid w:val="00722326"/>
    <w:rsid w:val="00722B5D"/>
    <w:rsid w:val="00723BCF"/>
    <w:rsid w:val="007245CB"/>
    <w:rsid w:val="00724CD9"/>
    <w:rsid w:val="00730E40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0387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3648"/>
    <w:rsid w:val="007A4104"/>
    <w:rsid w:val="007A4D29"/>
    <w:rsid w:val="007A6350"/>
    <w:rsid w:val="007A687A"/>
    <w:rsid w:val="007A6AA2"/>
    <w:rsid w:val="007A6D6A"/>
    <w:rsid w:val="007A754E"/>
    <w:rsid w:val="007A75FB"/>
    <w:rsid w:val="007A7AD0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085"/>
    <w:rsid w:val="007D1B61"/>
    <w:rsid w:val="007D4F13"/>
    <w:rsid w:val="007D5BE5"/>
    <w:rsid w:val="007D748C"/>
    <w:rsid w:val="007E1202"/>
    <w:rsid w:val="007E2E85"/>
    <w:rsid w:val="007E5084"/>
    <w:rsid w:val="007E5D84"/>
    <w:rsid w:val="007E63EC"/>
    <w:rsid w:val="007E6501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1AE9"/>
    <w:rsid w:val="0087253E"/>
    <w:rsid w:val="00874E02"/>
    <w:rsid w:val="00875559"/>
    <w:rsid w:val="00875CD5"/>
    <w:rsid w:val="0087617A"/>
    <w:rsid w:val="00876FB6"/>
    <w:rsid w:val="008804C5"/>
    <w:rsid w:val="0088061B"/>
    <w:rsid w:val="0088079F"/>
    <w:rsid w:val="00880A48"/>
    <w:rsid w:val="00881FBE"/>
    <w:rsid w:val="00882219"/>
    <w:rsid w:val="00882846"/>
    <w:rsid w:val="00882992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2B22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1125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7A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17C7E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3297"/>
    <w:rsid w:val="00934712"/>
    <w:rsid w:val="00934FC7"/>
    <w:rsid w:val="00936462"/>
    <w:rsid w:val="00940460"/>
    <w:rsid w:val="00940B14"/>
    <w:rsid w:val="00941129"/>
    <w:rsid w:val="009436DB"/>
    <w:rsid w:val="00944384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1F3E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34A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48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A47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34E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40D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B77"/>
    <w:rsid w:val="00AB6FF3"/>
    <w:rsid w:val="00AB7D92"/>
    <w:rsid w:val="00AC1EE6"/>
    <w:rsid w:val="00AC29FD"/>
    <w:rsid w:val="00AC4DA3"/>
    <w:rsid w:val="00AC65F0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09F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687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650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534F"/>
    <w:rsid w:val="00BB01B2"/>
    <w:rsid w:val="00BB0C69"/>
    <w:rsid w:val="00BB1A01"/>
    <w:rsid w:val="00BB2474"/>
    <w:rsid w:val="00BB256A"/>
    <w:rsid w:val="00BB2628"/>
    <w:rsid w:val="00BB3C4B"/>
    <w:rsid w:val="00BB426D"/>
    <w:rsid w:val="00BB6EE7"/>
    <w:rsid w:val="00BC2203"/>
    <w:rsid w:val="00BC2569"/>
    <w:rsid w:val="00BC2796"/>
    <w:rsid w:val="00BC2F30"/>
    <w:rsid w:val="00BC4B94"/>
    <w:rsid w:val="00BC4DC8"/>
    <w:rsid w:val="00BC53FC"/>
    <w:rsid w:val="00BC5C06"/>
    <w:rsid w:val="00BC68A1"/>
    <w:rsid w:val="00BC6B0F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18E8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3461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470B"/>
    <w:rsid w:val="00C06CBD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1FD4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EA2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38AA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59AA"/>
    <w:rsid w:val="00CB6310"/>
    <w:rsid w:val="00CB6EF8"/>
    <w:rsid w:val="00CC1B49"/>
    <w:rsid w:val="00CC3CF7"/>
    <w:rsid w:val="00CC5AB9"/>
    <w:rsid w:val="00CD013F"/>
    <w:rsid w:val="00CD2BB9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066"/>
    <w:rsid w:val="00D0293B"/>
    <w:rsid w:val="00D03F4B"/>
    <w:rsid w:val="00D0559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2F18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815"/>
    <w:rsid w:val="00D50A90"/>
    <w:rsid w:val="00D51650"/>
    <w:rsid w:val="00D53EAD"/>
    <w:rsid w:val="00D545CF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4AD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ACA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0CC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1733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683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1C47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4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283"/>
    <w:rsid w:val="00F74DF7"/>
    <w:rsid w:val="00F75B9A"/>
    <w:rsid w:val="00F76DA8"/>
    <w:rsid w:val="00F81040"/>
    <w:rsid w:val="00F81596"/>
    <w:rsid w:val="00F83414"/>
    <w:rsid w:val="00F83F3C"/>
    <w:rsid w:val="00F84CC1"/>
    <w:rsid w:val="00F856F2"/>
    <w:rsid w:val="00F85A29"/>
    <w:rsid w:val="00F86AF8"/>
    <w:rsid w:val="00F86CDA"/>
    <w:rsid w:val="00F908FF"/>
    <w:rsid w:val="00F92FD1"/>
    <w:rsid w:val="00F93301"/>
    <w:rsid w:val="00F938C3"/>
    <w:rsid w:val="00F93A0B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8C7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2A64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21C47"/>
    <w:rPr>
      <w:sz w:val="24"/>
    </w:rPr>
  </w:style>
  <w:style w:type="paragraph" w:styleId="1">
    <w:name w:val="heading 1"/>
    <w:next w:val="34b"/>
    <w:link w:val="10"/>
    <w:qFormat/>
    <w:rsid w:val="00F21C47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21C47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21C47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21C47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21C47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21C47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21C47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21C47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21C47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21C47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21C47"/>
  </w:style>
  <w:style w:type="character" w:customStyle="1" w:styleId="34c">
    <w:name w:val="34_Знак_Сообщение_системы"/>
    <w:rsid w:val="00F21C47"/>
    <w:rPr>
      <w:rFonts w:ascii="Calibri" w:hAnsi="Calibri"/>
    </w:rPr>
  </w:style>
  <w:style w:type="paragraph" w:customStyle="1" w:styleId="34b">
    <w:name w:val="34_Абзац_Обычный"/>
    <w:link w:val="34d"/>
    <w:qFormat/>
    <w:rsid w:val="00F21C47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21C47"/>
    <w:rPr>
      <w:sz w:val="24"/>
      <w:lang w:eastAsia="x-none"/>
    </w:rPr>
  </w:style>
  <w:style w:type="character" w:customStyle="1" w:styleId="10">
    <w:name w:val="Заголовок 1 Знак"/>
    <w:link w:val="1"/>
    <w:rsid w:val="00F21C47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21C47"/>
    <w:rPr>
      <w:b/>
      <w:sz w:val="32"/>
    </w:rPr>
  </w:style>
  <w:style w:type="character" w:customStyle="1" w:styleId="30">
    <w:name w:val="Заголовок 3 Знак"/>
    <w:link w:val="3"/>
    <w:rsid w:val="00F21C47"/>
    <w:rPr>
      <w:b/>
      <w:bCs/>
      <w:sz w:val="28"/>
    </w:rPr>
  </w:style>
  <w:style w:type="character" w:customStyle="1" w:styleId="40">
    <w:name w:val="Заголовок 4 Знак"/>
    <w:link w:val="4"/>
    <w:rsid w:val="00F21C47"/>
    <w:rPr>
      <w:b/>
      <w:sz w:val="24"/>
    </w:rPr>
  </w:style>
  <w:style w:type="character" w:customStyle="1" w:styleId="50">
    <w:name w:val="Заголовок 5 Знак"/>
    <w:link w:val="5"/>
    <w:rsid w:val="00F21C47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21C47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21C47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21C47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21C47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21C47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21C47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21C47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F21C47"/>
    <w:rPr>
      <w:u w:val="single"/>
    </w:rPr>
  </w:style>
  <w:style w:type="paragraph" w:customStyle="1" w:styleId="349">
    <w:name w:val="34_Список_Библиография"/>
    <w:basedOn w:val="34b"/>
    <w:rsid w:val="00F21C47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0DB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21C47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21C47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21C47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21C47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21C47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0DB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21C47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0DB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21C47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21C47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21C47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21C47"/>
    <w:rPr>
      <w:b w:val="0"/>
      <w:i/>
    </w:rPr>
  </w:style>
  <w:style w:type="character" w:customStyle="1" w:styleId="34fc">
    <w:name w:val="34_Знак_Название_файла"/>
    <w:qFormat/>
    <w:rsid w:val="00F21C47"/>
    <w:rPr>
      <w:rFonts w:ascii="Calibri" w:hAnsi="Calibri"/>
    </w:rPr>
  </w:style>
  <w:style w:type="character" w:customStyle="1" w:styleId="34fd">
    <w:name w:val="34_Знак_Термин"/>
    <w:rsid w:val="00F21C47"/>
    <w:rPr>
      <w:i/>
    </w:rPr>
  </w:style>
  <w:style w:type="character" w:customStyle="1" w:styleId="34fe">
    <w:name w:val="34_Знак_Полужирный"/>
    <w:rsid w:val="00F21C47"/>
    <w:rPr>
      <w:b/>
    </w:rPr>
  </w:style>
  <w:style w:type="character" w:customStyle="1" w:styleId="34ff">
    <w:name w:val="34_Знак_Верхний_индекс"/>
    <w:rsid w:val="00F21C47"/>
    <w:rPr>
      <w:vertAlign w:val="superscript"/>
    </w:rPr>
  </w:style>
  <w:style w:type="character" w:customStyle="1" w:styleId="3424">
    <w:name w:val="34_Список_Марк_2 Знак"/>
    <w:link w:val="3423"/>
    <w:rsid w:val="004313E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21C47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F21C47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21C47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21C47"/>
    <w:pPr>
      <w:numPr>
        <w:numId w:val="32"/>
      </w:numPr>
    </w:pPr>
  </w:style>
  <w:style w:type="character" w:customStyle="1" w:styleId="3419">
    <w:name w:val="34_Список_Марк_1 Знак"/>
    <w:link w:val="3413"/>
    <w:rsid w:val="00180DB6"/>
    <w:rPr>
      <w:sz w:val="24"/>
      <w:lang w:eastAsia="x-none"/>
    </w:rPr>
  </w:style>
  <w:style w:type="paragraph" w:styleId="a4">
    <w:name w:val="footnote text"/>
    <w:basedOn w:val="34b"/>
    <w:link w:val="a5"/>
    <w:rsid w:val="00F21C47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21C47"/>
    <w:pPr>
      <w:numPr>
        <w:numId w:val="31"/>
      </w:numPr>
    </w:pPr>
  </w:style>
  <w:style w:type="character" w:customStyle="1" w:styleId="341a">
    <w:name w:val="34_Список_Нум_1 Знак"/>
    <w:link w:val="341"/>
    <w:rsid w:val="00180DB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21C47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180DB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21C47"/>
    <w:pPr>
      <w:keepNext/>
    </w:pPr>
  </w:style>
  <w:style w:type="paragraph" w:customStyle="1" w:styleId="34f1">
    <w:name w:val="34_Рамка_Основной"/>
    <w:basedOn w:val="34b"/>
    <w:link w:val="34f0"/>
    <w:rsid w:val="00F21C47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21C47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21C47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21C47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21C47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21C47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21C47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21C47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21C47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21C47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21C47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21C47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21C47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21C47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21C47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180DB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21C47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F21C47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21C47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21C47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21C47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21C47"/>
    <w:rPr>
      <w:sz w:val="18"/>
      <w:lang w:eastAsia="x-none"/>
    </w:rPr>
  </w:style>
  <w:style w:type="paragraph" w:customStyle="1" w:styleId="34fff1">
    <w:name w:val="34_Листинг"/>
    <w:basedOn w:val="34b"/>
    <w:rsid w:val="00F21C47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21C47"/>
    <w:rPr>
      <w:b/>
    </w:rPr>
  </w:style>
  <w:style w:type="paragraph" w:customStyle="1" w:styleId="3440">
    <w:name w:val="34_Заголовок_4_Приложение"/>
    <w:basedOn w:val="4"/>
    <w:next w:val="34b"/>
    <w:rsid w:val="00F21C47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F21C47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21C47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21C47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F21C47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21C47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21C47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21C47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21C47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21C47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21C47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21C47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21C47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21C47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21C4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21C47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F21C47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21C47"/>
  </w:style>
  <w:style w:type="paragraph" w:customStyle="1" w:styleId="34fffb">
    <w:name w:val="34_Пример_Заголовок"/>
    <w:basedOn w:val="34f8"/>
    <w:next w:val="34f8"/>
    <w:rsid w:val="00F21C47"/>
    <w:pPr>
      <w:keepNext/>
      <w:spacing w:after="120"/>
    </w:pPr>
    <w:rPr>
      <w:b/>
      <w:lang w:eastAsia="ru-RU"/>
    </w:rPr>
  </w:style>
  <w:style w:type="character" w:styleId="a7">
    <w:name w:val="FollowedHyperlink"/>
    <w:rsid w:val="00F21C47"/>
    <w:rPr>
      <w:color w:val="auto"/>
    </w:rPr>
  </w:style>
  <w:style w:type="character" w:customStyle="1" w:styleId="34fffc">
    <w:name w:val="34_Знак_Нижний_индекс"/>
    <w:rsid w:val="00F21C47"/>
    <w:rPr>
      <w:vertAlign w:val="subscript"/>
    </w:rPr>
  </w:style>
  <w:style w:type="character" w:styleId="a8">
    <w:name w:val="footnote reference"/>
    <w:basedOn w:val="a1"/>
    <w:semiHidden/>
    <w:rsid w:val="00F21C47"/>
    <w:rPr>
      <w:vertAlign w:val="superscript"/>
    </w:rPr>
  </w:style>
  <w:style w:type="paragraph" w:styleId="a9">
    <w:name w:val="header"/>
    <w:basedOn w:val="34b"/>
    <w:link w:val="aa"/>
    <w:rsid w:val="00F21C47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21C47"/>
    <w:rPr>
      <w:lang w:eastAsia="x-none"/>
    </w:rPr>
  </w:style>
  <w:style w:type="paragraph" w:styleId="ab">
    <w:name w:val="footer"/>
    <w:basedOn w:val="34b"/>
    <w:link w:val="ac"/>
    <w:rsid w:val="00F21C47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21C47"/>
    <w:rPr>
      <w:lang w:eastAsia="x-none"/>
    </w:rPr>
  </w:style>
  <w:style w:type="numbering" w:customStyle="1" w:styleId="a">
    <w:name w:val="Приложение"/>
    <w:uiPriority w:val="99"/>
    <w:rsid w:val="00F21C47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21C47"/>
    <w:pPr>
      <w:keepNext/>
    </w:pPr>
  </w:style>
  <w:style w:type="character" w:customStyle="1" w:styleId="3434">
    <w:name w:val="34_Список_Марк_3 Знак"/>
    <w:basedOn w:val="34d"/>
    <w:link w:val="3432"/>
    <w:rsid w:val="004313E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21C47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21C47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0DB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0DB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0DB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21C47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21C47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F21C47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180DB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21C47"/>
    <w:pPr>
      <w:keepNext/>
    </w:pPr>
  </w:style>
  <w:style w:type="character" w:customStyle="1" w:styleId="34ffff0">
    <w:name w:val="34_Процедура_Подшаг Знак"/>
    <w:basedOn w:val="34d"/>
    <w:link w:val="344"/>
    <w:rsid w:val="00180DB6"/>
    <w:rPr>
      <w:sz w:val="24"/>
      <w:lang w:eastAsia="x-none"/>
    </w:rPr>
  </w:style>
  <w:style w:type="character" w:customStyle="1" w:styleId="34ffff2">
    <w:name w:val="34_Знак_Клавиши"/>
    <w:rsid w:val="00F21C47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21C47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21C47"/>
  </w:style>
  <w:style w:type="paragraph" w:styleId="ad">
    <w:name w:val="caption"/>
    <w:basedOn w:val="34b"/>
    <w:next w:val="34b"/>
    <w:rsid w:val="000C461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21C47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21C47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21C47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0DB6"/>
    <w:rPr>
      <w:sz w:val="24"/>
      <w:lang w:eastAsia="x-none"/>
    </w:rPr>
  </w:style>
  <w:style w:type="character" w:customStyle="1" w:styleId="ae">
    <w:name w:val="Основной текст Знак"/>
    <w:semiHidden/>
    <w:rsid w:val="00F21C47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21C47"/>
    <w:rPr>
      <w:rFonts w:ascii="Arial" w:hAnsi="Arial"/>
    </w:rPr>
  </w:style>
  <w:style w:type="character" w:customStyle="1" w:styleId="af0">
    <w:name w:val="Тема примечания Знак"/>
    <w:semiHidden/>
    <w:rsid w:val="00F21C47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21C47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21C47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21C47"/>
  </w:style>
  <w:style w:type="character" w:styleId="af3">
    <w:name w:val="annotation reference"/>
    <w:semiHidden/>
    <w:rsid w:val="00F21C47"/>
    <w:rPr>
      <w:sz w:val="16"/>
      <w:szCs w:val="16"/>
    </w:rPr>
  </w:style>
  <w:style w:type="character" w:styleId="af4">
    <w:name w:val="page number"/>
    <w:rsid w:val="00F21C47"/>
  </w:style>
  <w:style w:type="paragraph" w:styleId="af5">
    <w:name w:val="Body Text"/>
    <w:basedOn w:val="a0"/>
    <w:link w:val="13"/>
    <w:semiHidden/>
    <w:unhideWhenUsed/>
    <w:rsid w:val="00F21C47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21C47"/>
    <w:rPr>
      <w:sz w:val="24"/>
    </w:rPr>
  </w:style>
  <w:style w:type="paragraph" w:styleId="af6">
    <w:name w:val="annotation subject"/>
    <w:basedOn w:val="af2"/>
    <w:next w:val="af2"/>
    <w:link w:val="14"/>
    <w:semiHidden/>
    <w:rsid w:val="00F21C47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21C47"/>
    <w:rPr>
      <w:b/>
      <w:bCs/>
    </w:rPr>
  </w:style>
  <w:style w:type="paragraph" w:styleId="af7">
    <w:name w:val="Balloon Text"/>
    <w:basedOn w:val="a0"/>
    <w:link w:val="15"/>
    <w:semiHidden/>
    <w:rsid w:val="00F21C47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21C47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21C47"/>
  </w:style>
  <w:style w:type="paragraph" w:customStyle="1" w:styleId="34ffff9">
    <w:name w:val="34_ТЛ_Подпись"/>
    <w:basedOn w:val="34f6"/>
    <w:rsid w:val="00F21C47"/>
  </w:style>
  <w:style w:type="paragraph" w:customStyle="1" w:styleId="34ffffa">
    <w:name w:val="34_ТЛ_Подпись_скрытый"/>
    <w:basedOn w:val="34ffff9"/>
    <w:rsid w:val="00F21C47"/>
    <w:rPr>
      <w:vanish/>
    </w:rPr>
  </w:style>
  <w:style w:type="paragraph" w:customStyle="1" w:styleId="34ffffb">
    <w:name w:val="34_Комментарий_Философта"/>
    <w:basedOn w:val="34b"/>
    <w:rsid w:val="00F21C47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21C47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21C47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21C47"/>
    <w:rPr>
      <w:b/>
    </w:rPr>
  </w:style>
  <w:style w:type="paragraph" w:customStyle="1" w:styleId="34ffffe">
    <w:name w:val="34_Таблица_Сноска_Линия"/>
    <w:basedOn w:val="34fff7"/>
    <w:next w:val="34fff7"/>
    <w:rsid w:val="00F21C47"/>
    <w:pPr>
      <w:keepNext/>
    </w:pPr>
  </w:style>
  <w:style w:type="paragraph" w:customStyle="1" w:styleId="34fffff">
    <w:name w:val="34_Таблица_Примечание"/>
    <w:basedOn w:val="34fff7"/>
    <w:rsid w:val="00F21C47"/>
  </w:style>
  <w:style w:type="character" w:customStyle="1" w:styleId="34fffff0">
    <w:name w:val="34_Знак_Значение"/>
    <w:qFormat/>
    <w:rsid w:val="00F21C47"/>
    <w:rPr>
      <w:rFonts w:ascii="Calibri" w:hAnsi="Calibri"/>
    </w:rPr>
  </w:style>
  <w:style w:type="character" w:styleId="af8">
    <w:name w:val="Hyperlink"/>
    <w:uiPriority w:val="99"/>
    <w:rsid w:val="00F21C47"/>
    <w:rPr>
      <w:color w:val="0000FF"/>
      <w:u w:val="single"/>
    </w:rPr>
  </w:style>
  <w:style w:type="paragraph" w:customStyle="1" w:styleId="34fffff1">
    <w:name w:val="34_Рисунок_Подпись"/>
    <w:basedOn w:val="34b"/>
    <w:rsid w:val="00F21C47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21C47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21C4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21C47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F21C47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21C47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21C47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038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21C47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21C47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21C47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21C47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21C47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21C47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21C4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21C4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21C4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21C4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21C4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21C4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21C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C4610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F21C47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21C47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21C47"/>
    <w:pPr>
      <w:jc w:val="center"/>
    </w:pPr>
  </w:style>
  <w:style w:type="paragraph" w:customStyle="1" w:styleId="3411">
    <w:name w:val="34_Таблица_Список_Марк_1_без_отступа"/>
    <w:basedOn w:val="34ff6"/>
    <w:rsid w:val="00F21C47"/>
    <w:pPr>
      <w:numPr>
        <w:numId w:val="42"/>
      </w:numPr>
    </w:pPr>
  </w:style>
  <w:style w:type="paragraph" w:customStyle="1" w:styleId="34fffff9">
    <w:name w:val="34_Формула"/>
    <w:basedOn w:val="a0"/>
    <w:rsid w:val="00F21C47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21C47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21C47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21C47"/>
    <w:rPr>
      <w:sz w:val="24"/>
    </w:rPr>
  </w:style>
  <w:style w:type="paragraph" w:styleId="1">
    <w:name w:val="heading 1"/>
    <w:next w:val="34b"/>
    <w:link w:val="10"/>
    <w:qFormat/>
    <w:rsid w:val="00F21C47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21C47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21C47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21C47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21C47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21C47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21C47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21C47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21C47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21C47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21C47"/>
  </w:style>
  <w:style w:type="character" w:customStyle="1" w:styleId="34c">
    <w:name w:val="34_Знак_Сообщение_системы"/>
    <w:rsid w:val="00F21C47"/>
    <w:rPr>
      <w:rFonts w:ascii="Calibri" w:hAnsi="Calibri"/>
    </w:rPr>
  </w:style>
  <w:style w:type="paragraph" w:customStyle="1" w:styleId="34b">
    <w:name w:val="34_Абзац_Обычный"/>
    <w:link w:val="34d"/>
    <w:qFormat/>
    <w:rsid w:val="00F21C47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21C47"/>
    <w:rPr>
      <w:sz w:val="24"/>
      <w:lang w:eastAsia="x-none"/>
    </w:rPr>
  </w:style>
  <w:style w:type="character" w:customStyle="1" w:styleId="10">
    <w:name w:val="Заголовок 1 Знак"/>
    <w:link w:val="1"/>
    <w:rsid w:val="00F21C47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21C47"/>
    <w:rPr>
      <w:b/>
      <w:sz w:val="32"/>
    </w:rPr>
  </w:style>
  <w:style w:type="character" w:customStyle="1" w:styleId="30">
    <w:name w:val="Заголовок 3 Знак"/>
    <w:link w:val="3"/>
    <w:rsid w:val="00F21C47"/>
    <w:rPr>
      <w:b/>
      <w:bCs/>
      <w:sz w:val="28"/>
    </w:rPr>
  </w:style>
  <w:style w:type="character" w:customStyle="1" w:styleId="40">
    <w:name w:val="Заголовок 4 Знак"/>
    <w:link w:val="4"/>
    <w:rsid w:val="00F21C47"/>
    <w:rPr>
      <w:b/>
      <w:sz w:val="24"/>
    </w:rPr>
  </w:style>
  <w:style w:type="character" w:customStyle="1" w:styleId="50">
    <w:name w:val="Заголовок 5 Знак"/>
    <w:link w:val="5"/>
    <w:rsid w:val="00F21C47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21C47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21C47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21C47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21C47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21C47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21C47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21C47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F21C47"/>
    <w:rPr>
      <w:u w:val="single"/>
    </w:rPr>
  </w:style>
  <w:style w:type="paragraph" w:customStyle="1" w:styleId="349">
    <w:name w:val="34_Список_Библиография"/>
    <w:basedOn w:val="34b"/>
    <w:rsid w:val="00F21C47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80DB6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21C47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21C47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21C47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21C47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21C47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80DB6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21C47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80DB6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21C47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21C47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21C47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21C47"/>
    <w:rPr>
      <w:b w:val="0"/>
      <w:i/>
    </w:rPr>
  </w:style>
  <w:style w:type="character" w:customStyle="1" w:styleId="34fc">
    <w:name w:val="34_Знак_Название_файла"/>
    <w:qFormat/>
    <w:rsid w:val="00F21C47"/>
    <w:rPr>
      <w:rFonts w:ascii="Calibri" w:hAnsi="Calibri"/>
    </w:rPr>
  </w:style>
  <w:style w:type="character" w:customStyle="1" w:styleId="34fd">
    <w:name w:val="34_Знак_Термин"/>
    <w:rsid w:val="00F21C47"/>
    <w:rPr>
      <w:i/>
    </w:rPr>
  </w:style>
  <w:style w:type="character" w:customStyle="1" w:styleId="34fe">
    <w:name w:val="34_Знак_Полужирный"/>
    <w:rsid w:val="00F21C47"/>
    <w:rPr>
      <w:b/>
    </w:rPr>
  </w:style>
  <w:style w:type="character" w:customStyle="1" w:styleId="34ff">
    <w:name w:val="34_Знак_Верхний_индекс"/>
    <w:rsid w:val="00F21C47"/>
    <w:rPr>
      <w:vertAlign w:val="superscript"/>
    </w:rPr>
  </w:style>
  <w:style w:type="character" w:customStyle="1" w:styleId="3424">
    <w:name w:val="34_Список_Марк_2 Знак"/>
    <w:link w:val="3423"/>
    <w:rsid w:val="004313E3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21C47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F21C47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21C47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21C47"/>
    <w:pPr>
      <w:numPr>
        <w:numId w:val="32"/>
      </w:numPr>
    </w:pPr>
  </w:style>
  <w:style w:type="character" w:customStyle="1" w:styleId="3419">
    <w:name w:val="34_Список_Марк_1 Знак"/>
    <w:link w:val="3413"/>
    <w:rsid w:val="00180DB6"/>
    <w:rPr>
      <w:sz w:val="24"/>
      <w:lang w:eastAsia="x-none"/>
    </w:rPr>
  </w:style>
  <w:style w:type="paragraph" w:styleId="a4">
    <w:name w:val="footnote text"/>
    <w:basedOn w:val="34b"/>
    <w:link w:val="a5"/>
    <w:rsid w:val="00F21C47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21C47"/>
    <w:pPr>
      <w:numPr>
        <w:numId w:val="31"/>
      </w:numPr>
    </w:pPr>
  </w:style>
  <w:style w:type="character" w:customStyle="1" w:styleId="341a">
    <w:name w:val="34_Список_Нум_1 Знак"/>
    <w:link w:val="341"/>
    <w:rsid w:val="00180DB6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21C47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180DB6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21C47"/>
    <w:pPr>
      <w:keepNext/>
    </w:pPr>
  </w:style>
  <w:style w:type="paragraph" w:customStyle="1" w:styleId="34f1">
    <w:name w:val="34_Рамка_Основной"/>
    <w:basedOn w:val="34b"/>
    <w:link w:val="34f0"/>
    <w:rsid w:val="00F21C47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21C47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21C47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21C47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21C47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21C47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21C47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21C47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21C47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21C47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21C47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21C47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21C47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21C47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21C47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180DB6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21C47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F21C47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21C47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21C47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21C47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21C47"/>
    <w:rPr>
      <w:sz w:val="18"/>
      <w:lang w:eastAsia="x-none"/>
    </w:rPr>
  </w:style>
  <w:style w:type="paragraph" w:customStyle="1" w:styleId="34fff1">
    <w:name w:val="34_Листинг"/>
    <w:basedOn w:val="34b"/>
    <w:rsid w:val="00F21C47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21C47"/>
    <w:rPr>
      <w:b/>
    </w:rPr>
  </w:style>
  <w:style w:type="paragraph" w:customStyle="1" w:styleId="3440">
    <w:name w:val="34_Заголовок_4_Приложение"/>
    <w:basedOn w:val="4"/>
    <w:next w:val="34b"/>
    <w:rsid w:val="00F21C47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F21C47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21C47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21C47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F21C47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21C47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21C47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21C47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21C47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21C47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21C47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21C47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21C47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21C47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21C4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21C47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F21C47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21C47"/>
  </w:style>
  <w:style w:type="paragraph" w:customStyle="1" w:styleId="34fffb">
    <w:name w:val="34_Пример_Заголовок"/>
    <w:basedOn w:val="34f8"/>
    <w:next w:val="34f8"/>
    <w:rsid w:val="00F21C47"/>
    <w:pPr>
      <w:keepNext/>
      <w:spacing w:after="120"/>
    </w:pPr>
    <w:rPr>
      <w:b/>
      <w:lang w:eastAsia="ru-RU"/>
    </w:rPr>
  </w:style>
  <w:style w:type="character" w:styleId="a7">
    <w:name w:val="FollowedHyperlink"/>
    <w:rsid w:val="00F21C47"/>
    <w:rPr>
      <w:color w:val="auto"/>
    </w:rPr>
  </w:style>
  <w:style w:type="character" w:customStyle="1" w:styleId="34fffc">
    <w:name w:val="34_Знак_Нижний_индекс"/>
    <w:rsid w:val="00F21C47"/>
    <w:rPr>
      <w:vertAlign w:val="subscript"/>
    </w:rPr>
  </w:style>
  <w:style w:type="character" w:styleId="a8">
    <w:name w:val="footnote reference"/>
    <w:basedOn w:val="a1"/>
    <w:semiHidden/>
    <w:rsid w:val="00F21C47"/>
    <w:rPr>
      <w:vertAlign w:val="superscript"/>
    </w:rPr>
  </w:style>
  <w:style w:type="paragraph" w:styleId="a9">
    <w:name w:val="header"/>
    <w:basedOn w:val="34b"/>
    <w:link w:val="aa"/>
    <w:rsid w:val="00F21C47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21C47"/>
    <w:rPr>
      <w:lang w:eastAsia="x-none"/>
    </w:rPr>
  </w:style>
  <w:style w:type="paragraph" w:styleId="ab">
    <w:name w:val="footer"/>
    <w:basedOn w:val="34b"/>
    <w:link w:val="ac"/>
    <w:rsid w:val="00F21C47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21C47"/>
    <w:rPr>
      <w:lang w:eastAsia="x-none"/>
    </w:rPr>
  </w:style>
  <w:style w:type="numbering" w:customStyle="1" w:styleId="a">
    <w:name w:val="Приложение"/>
    <w:uiPriority w:val="99"/>
    <w:rsid w:val="00F21C47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21C47"/>
    <w:pPr>
      <w:keepNext/>
    </w:pPr>
  </w:style>
  <w:style w:type="character" w:customStyle="1" w:styleId="3434">
    <w:name w:val="34_Список_Марк_3 Знак"/>
    <w:basedOn w:val="34d"/>
    <w:link w:val="3432"/>
    <w:rsid w:val="004313E3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21C47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21C47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80DB6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80DB6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80DB6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21C47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21C47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F21C47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180DB6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21C47"/>
    <w:pPr>
      <w:keepNext/>
    </w:pPr>
  </w:style>
  <w:style w:type="character" w:customStyle="1" w:styleId="34ffff0">
    <w:name w:val="34_Процедура_Подшаг Знак"/>
    <w:basedOn w:val="34d"/>
    <w:link w:val="344"/>
    <w:rsid w:val="00180DB6"/>
    <w:rPr>
      <w:sz w:val="24"/>
      <w:lang w:eastAsia="x-none"/>
    </w:rPr>
  </w:style>
  <w:style w:type="character" w:customStyle="1" w:styleId="34ffff2">
    <w:name w:val="34_Знак_Клавиши"/>
    <w:rsid w:val="00F21C47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21C47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21C47"/>
  </w:style>
  <w:style w:type="paragraph" w:styleId="ad">
    <w:name w:val="caption"/>
    <w:basedOn w:val="34b"/>
    <w:next w:val="34b"/>
    <w:rsid w:val="000C4610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21C47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21C47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21C47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80DB6"/>
    <w:rPr>
      <w:sz w:val="24"/>
      <w:lang w:eastAsia="x-none"/>
    </w:rPr>
  </w:style>
  <w:style w:type="character" w:customStyle="1" w:styleId="ae">
    <w:name w:val="Основной текст Знак"/>
    <w:semiHidden/>
    <w:rsid w:val="00F21C47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21C47"/>
    <w:rPr>
      <w:rFonts w:ascii="Arial" w:hAnsi="Arial"/>
    </w:rPr>
  </w:style>
  <w:style w:type="character" w:customStyle="1" w:styleId="af0">
    <w:name w:val="Тема примечания Знак"/>
    <w:semiHidden/>
    <w:rsid w:val="00F21C47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21C47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21C47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21C47"/>
  </w:style>
  <w:style w:type="character" w:styleId="af3">
    <w:name w:val="annotation reference"/>
    <w:semiHidden/>
    <w:rsid w:val="00F21C47"/>
    <w:rPr>
      <w:sz w:val="16"/>
      <w:szCs w:val="16"/>
    </w:rPr>
  </w:style>
  <w:style w:type="character" w:styleId="af4">
    <w:name w:val="page number"/>
    <w:rsid w:val="00F21C47"/>
  </w:style>
  <w:style w:type="paragraph" w:styleId="af5">
    <w:name w:val="Body Text"/>
    <w:basedOn w:val="a0"/>
    <w:link w:val="13"/>
    <w:semiHidden/>
    <w:unhideWhenUsed/>
    <w:rsid w:val="00F21C47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21C47"/>
    <w:rPr>
      <w:sz w:val="24"/>
    </w:rPr>
  </w:style>
  <w:style w:type="paragraph" w:styleId="af6">
    <w:name w:val="annotation subject"/>
    <w:basedOn w:val="af2"/>
    <w:next w:val="af2"/>
    <w:link w:val="14"/>
    <w:semiHidden/>
    <w:rsid w:val="00F21C47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21C47"/>
    <w:rPr>
      <w:b/>
      <w:bCs/>
    </w:rPr>
  </w:style>
  <w:style w:type="paragraph" w:styleId="af7">
    <w:name w:val="Balloon Text"/>
    <w:basedOn w:val="a0"/>
    <w:link w:val="15"/>
    <w:semiHidden/>
    <w:rsid w:val="00F21C47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21C47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21C47"/>
  </w:style>
  <w:style w:type="paragraph" w:customStyle="1" w:styleId="34ffff9">
    <w:name w:val="34_ТЛ_Подпись"/>
    <w:basedOn w:val="34f6"/>
    <w:rsid w:val="00F21C47"/>
  </w:style>
  <w:style w:type="paragraph" w:customStyle="1" w:styleId="34ffffa">
    <w:name w:val="34_ТЛ_Подпись_скрытый"/>
    <w:basedOn w:val="34ffff9"/>
    <w:rsid w:val="00F21C47"/>
    <w:rPr>
      <w:vanish/>
    </w:rPr>
  </w:style>
  <w:style w:type="paragraph" w:customStyle="1" w:styleId="34ffffb">
    <w:name w:val="34_Комментарий_Философта"/>
    <w:basedOn w:val="34b"/>
    <w:rsid w:val="00F21C47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21C47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21C47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21C47"/>
    <w:rPr>
      <w:b/>
    </w:rPr>
  </w:style>
  <w:style w:type="paragraph" w:customStyle="1" w:styleId="34ffffe">
    <w:name w:val="34_Таблица_Сноска_Линия"/>
    <w:basedOn w:val="34fff7"/>
    <w:next w:val="34fff7"/>
    <w:rsid w:val="00F21C47"/>
    <w:pPr>
      <w:keepNext/>
    </w:pPr>
  </w:style>
  <w:style w:type="paragraph" w:customStyle="1" w:styleId="34fffff">
    <w:name w:val="34_Таблица_Примечание"/>
    <w:basedOn w:val="34fff7"/>
    <w:rsid w:val="00F21C47"/>
  </w:style>
  <w:style w:type="character" w:customStyle="1" w:styleId="34fffff0">
    <w:name w:val="34_Знак_Значение"/>
    <w:qFormat/>
    <w:rsid w:val="00F21C47"/>
    <w:rPr>
      <w:rFonts w:ascii="Calibri" w:hAnsi="Calibri"/>
    </w:rPr>
  </w:style>
  <w:style w:type="character" w:styleId="af8">
    <w:name w:val="Hyperlink"/>
    <w:uiPriority w:val="99"/>
    <w:rsid w:val="00F21C47"/>
    <w:rPr>
      <w:color w:val="0000FF"/>
      <w:u w:val="single"/>
    </w:rPr>
  </w:style>
  <w:style w:type="paragraph" w:customStyle="1" w:styleId="34fffff1">
    <w:name w:val="34_Рисунок_Подпись"/>
    <w:basedOn w:val="34b"/>
    <w:rsid w:val="00F21C47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21C47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21C4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21C47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F21C47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21C47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21C47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5038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21C47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21C47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21C47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21C47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21C47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21C47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21C4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21C4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21C4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21C4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21C4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21C4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21C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C4610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F21C47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21C47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21C47"/>
    <w:pPr>
      <w:jc w:val="center"/>
    </w:pPr>
  </w:style>
  <w:style w:type="paragraph" w:customStyle="1" w:styleId="3411">
    <w:name w:val="34_Таблица_Список_Марк_1_без_отступа"/>
    <w:basedOn w:val="34ff6"/>
    <w:rsid w:val="00F21C47"/>
    <w:pPr>
      <w:numPr>
        <w:numId w:val="42"/>
      </w:numPr>
    </w:pPr>
  </w:style>
  <w:style w:type="paragraph" w:customStyle="1" w:styleId="34fffff9">
    <w:name w:val="34_Формула"/>
    <w:basedOn w:val="a0"/>
    <w:rsid w:val="00F21C47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21C47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21C47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28D2F-AD94-4652-A737-C63A25AF1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82</TotalTime>
  <Pages>12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 к эскизному проекту</vt:lpstr>
    </vt:vector>
  </TitlesOfParts>
  <Company>Название организации</Company>
  <LinksUpToDate>false</LinksUpToDate>
  <CharactersWithSpaces>9019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эскизному проекту</dc:title>
  <dc:creator>Oksana</dc:creator>
  <cp:lastModifiedBy>Oksana</cp:lastModifiedBy>
  <cp:revision>65</cp:revision>
  <cp:lastPrinted>2014-09-08T01:50:00Z</cp:lastPrinted>
  <dcterms:created xsi:type="dcterms:W3CDTF">2014-09-15T23:11:00Z</dcterms:created>
  <dcterms:modified xsi:type="dcterms:W3CDTF">2023-04-26T03:57:00Z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A.B.XXX.П1.XX.X-X.М</vt:lpwstr>
  </property>
  <property fmtid="{D5CDD505-2E9C-101B-9397-08002B2CF9AE}" pid="8" name="год_издания">
    <vt:lpwstr>2023</vt:lpwstr>
  </property>
</Properties>
</file>