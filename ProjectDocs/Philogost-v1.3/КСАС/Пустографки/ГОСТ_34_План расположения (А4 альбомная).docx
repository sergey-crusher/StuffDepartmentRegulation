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3C2" w:rsidRDefault="003C63C2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F901B3">
        <w:t>Название организации</w:t>
      </w:r>
      <w:r>
        <w:fldChar w:fldCharType="end"/>
      </w:r>
    </w:p>
    <w:p w:rsidR="003C63C2" w:rsidRPr="00C816E8" w:rsidRDefault="003C63C2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3C63C2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3C63C2" w:rsidRPr="00C816E8" w:rsidRDefault="003C63C2" w:rsidP="00345A40">
            <w:pPr>
              <w:pStyle w:val="34ffff8"/>
            </w:pPr>
            <w:r w:rsidRPr="00C816E8">
              <w:t>УТВЕРЖДЕН</w:t>
            </w:r>
          </w:p>
          <w:p w:rsidR="003C63C2" w:rsidRPr="00C816E8" w:rsidRDefault="00DB0C60" w:rsidP="00345A40">
            <w:pPr>
              <w:pStyle w:val="34ffff9"/>
            </w:pPr>
            <w:fldSimple w:instr=" DOCPROPERTY  обозначение_документа  \* MERGEFORMAT ">
              <w:r w:rsidR="00F901B3">
                <w:t>A.B.XXX.XX.XX.X-X.X</w:t>
              </w:r>
            </w:fldSimple>
            <w:r w:rsidR="003C63C2" w:rsidRPr="00C816E8">
              <w:t>-ЛУ</w:t>
            </w:r>
          </w:p>
          <w:p w:rsidR="003C63C2" w:rsidRPr="00C816E8" w:rsidRDefault="003C63C2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3C63C2" w:rsidRPr="00C816E8" w:rsidRDefault="003C63C2" w:rsidP="00345A40">
            <w:pPr>
              <w:pStyle w:val="34ffff8"/>
            </w:pPr>
            <w:r w:rsidRPr="00C816E8">
              <w:t>УТВЕРЖДАЮ</w:t>
            </w:r>
          </w:p>
        </w:tc>
      </w:tr>
      <w:tr w:rsidR="003C63C2" w:rsidRPr="00C816E8" w:rsidTr="00345A40">
        <w:trPr>
          <w:trHeight w:val="630"/>
        </w:trPr>
        <w:tc>
          <w:tcPr>
            <w:tcW w:w="5554" w:type="dxa"/>
            <w:vMerge/>
          </w:tcPr>
          <w:p w:rsidR="003C63C2" w:rsidRPr="00C816E8" w:rsidRDefault="003C63C2" w:rsidP="00345A40"/>
        </w:tc>
        <w:tc>
          <w:tcPr>
            <w:tcW w:w="4563" w:type="dxa"/>
          </w:tcPr>
          <w:p w:rsidR="003C63C2" w:rsidRPr="00C816E8" w:rsidRDefault="003C63C2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3C63C2" w:rsidRPr="00C816E8" w:rsidTr="00345A40">
        <w:trPr>
          <w:trHeight w:val="353"/>
        </w:trPr>
        <w:tc>
          <w:tcPr>
            <w:tcW w:w="5554" w:type="dxa"/>
            <w:vMerge/>
          </w:tcPr>
          <w:p w:rsidR="003C63C2" w:rsidRPr="00C816E8" w:rsidRDefault="003C63C2" w:rsidP="00345A40"/>
        </w:tc>
        <w:tc>
          <w:tcPr>
            <w:tcW w:w="4563" w:type="dxa"/>
          </w:tcPr>
          <w:p w:rsidR="003C63C2" w:rsidRPr="00C816E8" w:rsidRDefault="003C63C2" w:rsidP="00B617AD">
            <w:pPr>
              <w:pStyle w:val="34ffff9"/>
            </w:pPr>
            <w:r w:rsidRPr="00C816E8">
              <w:t>____________________ И. О. Фамилия</w:t>
            </w:r>
          </w:p>
          <w:p w:rsidR="003C63C2" w:rsidRPr="00C816E8" w:rsidRDefault="003C63C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901B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C63C2" w:rsidRPr="00C816E8" w:rsidRDefault="003C63C2" w:rsidP="00801734">
      <w:pPr>
        <w:pStyle w:val="34f5"/>
      </w:pPr>
    </w:p>
    <w:p w:rsidR="003C63C2" w:rsidRDefault="003C63C2" w:rsidP="00801734">
      <w:pPr>
        <w:pStyle w:val="34f5"/>
        <w:rPr>
          <w:lang w:val="en-US"/>
        </w:rPr>
      </w:pPr>
    </w:p>
    <w:p w:rsidR="003C63C2" w:rsidRDefault="003C63C2" w:rsidP="00801734">
      <w:pPr>
        <w:pStyle w:val="34f5"/>
      </w:pPr>
    </w:p>
    <w:p w:rsidR="003C63C2" w:rsidRPr="00C816E8" w:rsidRDefault="003C63C2" w:rsidP="00801734">
      <w:pPr>
        <w:pStyle w:val="34f5"/>
      </w:pPr>
    </w:p>
    <w:p w:rsidR="003C63C2" w:rsidRPr="00C816E8" w:rsidRDefault="003C63C2" w:rsidP="00801734">
      <w:pPr>
        <w:pStyle w:val="34f5"/>
      </w:pPr>
    </w:p>
    <w:p w:rsidR="003C63C2" w:rsidRPr="00C816E8" w:rsidRDefault="00DB0C60" w:rsidP="00801734">
      <w:pPr>
        <w:pStyle w:val="34ffb"/>
      </w:pPr>
      <w:fldSimple w:instr=" DOCPROPERTY  полное_название_системы  \* MERGEFORMAT ">
        <w:r w:rsidR="00F901B3">
          <w:t>Полное назва</w:t>
        </w:r>
        <w:bookmarkStart w:id="0" w:name="_GoBack"/>
        <w:bookmarkEnd w:id="0"/>
        <w:r w:rsidR="00F901B3">
          <w:t>ние системы</w:t>
        </w:r>
      </w:fldSimple>
    </w:p>
    <w:p w:rsidR="003C63C2" w:rsidRPr="00C816E8" w:rsidRDefault="003C63C2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F901B3">
          <w:t>Краткое название системы</w:t>
        </w:r>
      </w:fldSimple>
      <w:r w:rsidRPr="00C816E8">
        <w:t>)</w:t>
      </w:r>
    </w:p>
    <w:p w:rsidR="003C63C2" w:rsidRPr="00C816E8" w:rsidRDefault="00DB0C60" w:rsidP="00801734">
      <w:pPr>
        <w:pStyle w:val="34ffd"/>
      </w:pPr>
      <w:fldSimple w:instr=" DOCPROPERTY  Title  \* MERGEFORMAT ">
        <w:r w:rsidR="00F901B3">
          <w:t>План расположения</w:t>
        </w:r>
      </w:fldSimple>
    </w:p>
    <w:p w:rsidR="003C63C2" w:rsidRDefault="003C63C2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F901B3">
        <w:t>A.B.XXX.XX.XX.X-X.X</w:t>
      </w:r>
      <w:r w:rsidRPr="00C816E8">
        <w:fldChar w:fldCharType="end"/>
      </w:r>
    </w:p>
    <w:p w:rsidR="003C63C2" w:rsidRDefault="003C63C2" w:rsidP="00801734">
      <w:pPr>
        <w:pStyle w:val="34f5"/>
      </w:pPr>
    </w:p>
    <w:p w:rsidR="003C63C2" w:rsidRPr="00EA4E4E" w:rsidRDefault="003C63C2" w:rsidP="00801734">
      <w:pPr>
        <w:pStyle w:val="34f5"/>
      </w:pPr>
    </w:p>
    <w:p w:rsidR="00067F92" w:rsidRPr="00EA4E4E" w:rsidRDefault="00067F92" w:rsidP="00801734">
      <w:pPr>
        <w:pStyle w:val="34f5"/>
      </w:pPr>
    </w:p>
    <w:p w:rsidR="003C63C2" w:rsidRDefault="003C63C2" w:rsidP="00801734">
      <w:pPr>
        <w:pStyle w:val="34f5"/>
      </w:pPr>
    </w:p>
    <w:p w:rsidR="003C63C2" w:rsidRDefault="003C63C2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3C63C2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C63C2" w:rsidRPr="00C816E8" w:rsidRDefault="003C63C2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3C63C2" w:rsidRPr="00C816E8" w:rsidRDefault="003C63C2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3C63C2" w:rsidRPr="00C816E8" w:rsidRDefault="003C63C2" w:rsidP="00345A40">
            <w:pPr>
              <w:pStyle w:val="34ffff9"/>
            </w:pPr>
          </w:p>
        </w:tc>
      </w:tr>
      <w:tr w:rsidR="003C63C2" w:rsidRPr="00C816E8" w:rsidTr="00345A40">
        <w:trPr>
          <w:trHeight w:val="868"/>
        </w:trPr>
        <w:tc>
          <w:tcPr>
            <w:tcW w:w="4564" w:type="dxa"/>
          </w:tcPr>
          <w:p w:rsidR="003C63C2" w:rsidRPr="00C816E8" w:rsidRDefault="003C63C2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C63C2" w:rsidRPr="00C816E8" w:rsidRDefault="003C63C2" w:rsidP="00345A40">
            <w:pPr>
              <w:pStyle w:val="34ffff9"/>
            </w:pPr>
          </w:p>
        </w:tc>
        <w:tc>
          <w:tcPr>
            <w:tcW w:w="4563" w:type="dxa"/>
          </w:tcPr>
          <w:p w:rsidR="003C63C2" w:rsidRPr="00C816E8" w:rsidRDefault="003C63C2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C63C2" w:rsidRPr="00C816E8" w:rsidTr="00345A40">
        <w:trPr>
          <w:trHeight w:val="404"/>
        </w:trPr>
        <w:tc>
          <w:tcPr>
            <w:tcW w:w="4564" w:type="dxa"/>
          </w:tcPr>
          <w:p w:rsidR="003C63C2" w:rsidRPr="00C816E8" w:rsidRDefault="003C63C2" w:rsidP="00345A40">
            <w:pPr>
              <w:pStyle w:val="34ffff9"/>
            </w:pPr>
            <w:r w:rsidRPr="00C816E8">
              <w:t>____________________ И. О. Фамилия</w:t>
            </w:r>
          </w:p>
          <w:p w:rsidR="003C63C2" w:rsidRPr="00C816E8" w:rsidRDefault="003C63C2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901B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C63C2" w:rsidRPr="00C816E8" w:rsidRDefault="003C63C2" w:rsidP="00345A40">
            <w:pPr>
              <w:pStyle w:val="34ffff9"/>
            </w:pPr>
          </w:p>
        </w:tc>
        <w:tc>
          <w:tcPr>
            <w:tcW w:w="4563" w:type="dxa"/>
          </w:tcPr>
          <w:p w:rsidR="003C63C2" w:rsidRPr="00C816E8" w:rsidRDefault="003C63C2" w:rsidP="00B617AD">
            <w:pPr>
              <w:pStyle w:val="34ffff9"/>
            </w:pPr>
            <w:r w:rsidRPr="00C816E8">
              <w:t>____________________ И. О. Фамилия</w:t>
            </w:r>
          </w:p>
          <w:p w:rsidR="003C63C2" w:rsidRPr="00C816E8" w:rsidRDefault="003C63C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901B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3C63C2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C63C2" w:rsidRPr="00C816E8" w:rsidRDefault="003C63C2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3C63C2" w:rsidRPr="00C816E8" w:rsidRDefault="003C63C2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3C63C2" w:rsidRPr="00C816E8" w:rsidRDefault="003C63C2" w:rsidP="00345A40">
            <w:pPr>
              <w:pStyle w:val="34ffff8"/>
            </w:pPr>
          </w:p>
        </w:tc>
      </w:tr>
      <w:tr w:rsidR="003C63C2" w:rsidRPr="00C816E8" w:rsidTr="00345A40">
        <w:trPr>
          <w:trHeight w:val="864"/>
        </w:trPr>
        <w:tc>
          <w:tcPr>
            <w:tcW w:w="4564" w:type="dxa"/>
          </w:tcPr>
          <w:p w:rsidR="003C63C2" w:rsidRPr="00C816E8" w:rsidRDefault="003C63C2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C63C2" w:rsidRPr="00C816E8" w:rsidRDefault="003C63C2" w:rsidP="00345A40">
            <w:pPr>
              <w:pStyle w:val="34ffff9"/>
            </w:pPr>
          </w:p>
        </w:tc>
        <w:tc>
          <w:tcPr>
            <w:tcW w:w="4563" w:type="dxa"/>
          </w:tcPr>
          <w:p w:rsidR="003C63C2" w:rsidRPr="00C816E8" w:rsidRDefault="003C63C2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C63C2" w:rsidRPr="00C816E8" w:rsidTr="00345A40">
        <w:trPr>
          <w:trHeight w:val="643"/>
        </w:trPr>
        <w:tc>
          <w:tcPr>
            <w:tcW w:w="4564" w:type="dxa"/>
          </w:tcPr>
          <w:p w:rsidR="003C63C2" w:rsidRPr="00C816E8" w:rsidRDefault="003C63C2" w:rsidP="00B617AD">
            <w:pPr>
              <w:pStyle w:val="34ffff9"/>
            </w:pPr>
            <w:r w:rsidRPr="00C816E8">
              <w:t>____________________ И. О. Фамилия</w:t>
            </w:r>
          </w:p>
          <w:p w:rsidR="003C63C2" w:rsidRPr="00C816E8" w:rsidRDefault="003C63C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901B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C63C2" w:rsidRPr="00C816E8" w:rsidRDefault="003C63C2" w:rsidP="00345A40">
            <w:pPr>
              <w:pStyle w:val="34ffff9"/>
            </w:pPr>
          </w:p>
        </w:tc>
        <w:tc>
          <w:tcPr>
            <w:tcW w:w="4563" w:type="dxa"/>
          </w:tcPr>
          <w:p w:rsidR="003C63C2" w:rsidRPr="00C816E8" w:rsidRDefault="003C63C2" w:rsidP="00B617AD">
            <w:pPr>
              <w:pStyle w:val="34ffff9"/>
            </w:pPr>
            <w:r w:rsidRPr="00C816E8">
              <w:t>____________________ И. О. Фамилия</w:t>
            </w:r>
          </w:p>
          <w:p w:rsidR="003C63C2" w:rsidRPr="00C816E8" w:rsidRDefault="003C63C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901B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C63C2" w:rsidRPr="00801734" w:rsidRDefault="003C63C2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067F92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419" w:history="1">
        <w:r w:rsidR="00067F92" w:rsidRPr="00415D37">
          <w:rPr>
            <w:rStyle w:val="af8"/>
          </w:rPr>
          <w:t>1 План расположения (оборудования и проводок)</w:t>
        </w:r>
        <w:r w:rsidR="00067F92">
          <w:rPr>
            <w:webHidden/>
          </w:rPr>
          <w:tab/>
        </w:r>
        <w:r w:rsidR="00067F92">
          <w:rPr>
            <w:webHidden/>
          </w:rPr>
          <w:fldChar w:fldCharType="begin"/>
        </w:r>
        <w:r w:rsidR="00067F92">
          <w:rPr>
            <w:webHidden/>
          </w:rPr>
          <w:instrText xml:space="preserve"> PAGEREF _Toc2606419 \h </w:instrText>
        </w:r>
        <w:r w:rsidR="00067F92">
          <w:rPr>
            <w:webHidden/>
          </w:rPr>
        </w:r>
        <w:r w:rsidR="00067F92">
          <w:rPr>
            <w:webHidden/>
          </w:rPr>
          <w:fldChar w:fldCharType="separate"/>
        </w:r>
        <w:r w:rsidR="00F901B3">
          <w:rPr>
            <w:webHidden/>
          </w:rPr>
          <w:t>3</w:t>
        </w:r>
        <w:r w:rsidR="00067F92">
          <w:rPr>
            <w:webHidden/>
          </w:rPr>
          <w:fldChar w:fldCharType="end"/>
        </w:r>
      </w:hyperlink>
    </w:p>
    <w:p w:rsidR="00067F92" w:rsidRDefault="00B31E2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20" w:history="1">
        <w:r w:rsidR="00067F92" w:rsidRPr="00415D37">
          <w:rPr>
            <w:rStyle w:val="af8"/>
          </w:rPr>
          <w:t>Приложение А. Название приложения</w:t>
        </w:r>
        <w:r w:rsidR="00067F92">
          <w:rPr>
            <w:webHidden/>
          </w:rPr>
          <w:tab/>
        </w:r>
        <w:r w:rsidR="00067F92">
          <w:rPr>
            <w:webHidden/>
          </w:rPr>
          <w:fldChar w:fldCharType="begin"/>
        </w:r>
        <w:r w:rsidR="00067F92">
          <w:rPr>
            <w:webHidden/>
          </w:rPr>
          <w:instrText xml:space="preserve"> PAGEREF _Toc2606420 \h </w:instrText>
        </w:r>
        <w:r w:rsidR="00067F92">
          <w:rPr>
            <w:webHidden/>
          </w:rPr>
        </w:r>
        <w:r w:rsidR="00067F92">
          <w:rPr>
            <w:webHidden/>
          </w:rPr>
          <w:fldChar w:fldCharType="separate"/>
        </w:r>
        <w:r w:rsidR="00F901B3">
          <w:rPr>
            <w:webHidden/>
          </w:rPr>
          <w:t>6</w:t>
        </w:r>
        <w:r w:rsidR="00067F92">
          <w:rPr>
            <w:webHidden/>
          </w:rPr>
          <w:fldChar w:fldCharType="end"/>
        </w:r>
      </w:hyperlink>
    </w:p>
    <w:p w:rsidR="00067F92" w:rsidRDefault="00B31E2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421" w:history="1">
        <w:r w:rsidR="00067F92" w:rsidRPr="00415D37">
          <w:rPr>
            <w:rStyle w:val="af8"/>
            <w:noProof/>
          </w:rPr>
          <w:t>А.1 Заголовок 2</w:t>
        </w:r>
        <w:r w:rsidR="00067F92">
          <w:rPr>
            <w:noProof/>
            <w:webHidden/>
          </w:rPr>
          <w:tab/>
        </w:r>
        <w:r w:rsidR="00067F92">
          <w:rPr>
            <w:noProof/>
            <w:webHidden/>
          </w:rPr>
          <w:fldChar w:fldCharType="begin"/>
        </w:r>
        <w:r w:rsidR="00067F92">
          <w:rPr>
            <w:noProof/>
            <w:webHidden/>
          </w:rPr>
          <w:instrText xml:space="preserve"> PAGEREF _Toc2606421 \h </w:instrText>
        </w:r>
        <w:r w:rsidR="00067F92">
          <w:rPr>
            <w:noProof/>
            <w:webHidden/>
          </w:rPr>
        </w:r>
        <w:r w:rsidR="00067F92">
          <w:rPr>
            <w:noProof/>
            <w:webHidden/>
          </w:rPr>
          <w:fldChar w:fldCharType="separate"/>
        </w:r>
        <w:r w:rsidR="00F901B3">
          <w:rPr>
            <w:noProof/>
            <w:webHidden/>
          </w:rPr>
          <w:t>6</w:t>
        </w:r>
        <w:r w:rsidR="00067F92">
          <w:rPr>
            <w:noProof/>
            <w:webHidden/>
          </w:rPr>
          <w:fldChar w:fldCharType="end"/>
        </w:r>
      </w:hyperlink>
    </w:p>
    <w:p w:rsidR="00067F92" w:rsidRDefault="00B31E2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22" w:history="1">
        <w:r w:rsidR="00067F92" w:rsidRPr="00415D37">
          <w:rPr>
            <w:rStyle w:val="af8"/>
          </w:rPr>
          <w:t>Перечень сокращений</w:t>
        </w:r>
        <w:r w:rsidR="00067F92">
          <w:rPr>
            <w:webHidden/>
          </w:rPr>
          <w:tab/>
        </w:r>
        <w:r w:rsidR="00067F92">
          <w:rPr>
            <w:webHidden/>
          </w:rPr>
          <w:fldChar w:fldCharType="begin"/>
        </w:r>
        <w:r w:rsidR="00067F92">
          <w:rPr>
            <w:webHidden/>
          </w:rPr>
          <w:instrText xml:space="preserve"> PAGEREF _Toc2606422 \h </w:instrText>
        </w:r>
        <w:r w:rsidR="00067F92">
          <w:rPr>
            <w:webHidden/>
          </w:rPr>
        </w:r>
        <w:r w:rsidR="00067F92">
          <w:rPr>
            <w:webHidden/>
          </w:rPr>
          <w:fldChar w:fldCharType="separate"/>
        </w:r>
        <w:r w:rsidR="00F901B3">
          <w:rPr>
            <w:webHidden/>
          </w:rPr>
          <w:t>7</w:t>
        </w:r>
        <w:r w:rsidR="00067F92">
          <w:rPr>
            <w:webHidden/>
          </w:rPr>
          <w:fldChar w:fldCharType="end"/>
        </w:r>
      </w:hyperlink>
    </w:p>
    <w:p w:rsidR="00067F92" w:rsidRDefault="00B31E2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23" w:history="1">
        <w:r w:rsidR="00067F92" w:rsidRPr="00415D37">
          <w:rPr>
            <w:rStyle w:val="af8"/>
          </w:rPr>
          <w:t>Перечень терминов</w:t>
        </w:r>
        <w:r w:rsidR="00067F92">
          <w:rPr>
            <w:webHidden/>
          </w:rPr>
          <w:tab/>
        </w:r>
        <w:r w:rsidR="00067F92">
          <w:rPr>
            <w:webHidden/>
          </w:rPr>
          <w:fldChar w:fldCharType="begin"/>
        </w:r>
        <w:r w:rsidR="00067F92">
          <w:rPr>
            <w:webHidden/>
          </w:rPr>
          <w:instrText xml:space="preserve"> PAGEREF _Toc2606423 \h </w:instrText>
        </w:r>
        <w:r w:rsidR="00067F92">
          <w:rPr>
            <w:webHidden/>
          </w:rPr>
        </w:r>
        <w:r w:rsidR="00067F92">
          <w:rPr>
            <w:webHidden/>
          </w:rPr>
          <w:fldChar w:fldCharType="separate"/>
        </w:r>
        <w:r w:rsidR="00F901B3">
          <w:rPr>
            <w:webHidden/>
          </w:rPr>
          <w:t>8</w:t>
        </w:r>
        <w:r w:rsidR="00067F92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82002C" w:rsidRDefault="0082002C" w:rsidP="00BC0B86">
      <w:pPr>
        <w:pStyle w:val="34fffa"/>
      </w:pPr>
    </w:p>
    <w:p w:rsidR="0082002C" w:rsidRDefault="0082002C" w:rsidP="00BC0B86">
      <w:pPr>
        <w:pStyle w:val="34fffa"/>
        <w:sectPr w:rsidR="0082002C" w:rsidSect="00AA3EF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44E56" w:rsidRDefault="009444FB" w:rsidP="00F44E56">
      <w:pPr>
        <w:pStyle w:val="1"/>
        <w:rPr>
          <w:lang w:val="ru-RU"/>
        </w:rPr>
      </w:pPr>
      <w:bookmarkStart w:id="1" w:name="_Toc2606419"/>
      <w:r>
        <w:rPr>
          <w:lang w:val="ru-RU"/>
        </w:rPr>
        <w:lastRenderedPageBreak/>
        <w:t>План расположения (оборудования и проводок)</w:t>
      </w:r>
      <w:bookmarkEnd w:id="1"/>
    </w:p>
    <w:p w:rsidR="0082002C" w:rsidRPr="005351D0" w:rsidRDefault="0082002C" w:rsidP="00BC0B86">
      <w:pPr>
        <w:pStyle w:val="34f9"/>
      </w:pPr>
    </w:p>
    <w:p w:rsidR="00BC0B86" w:rsidRPr="005351D0" w:rsidRDefault="00BC0B86" w:rsidP="000611C2">
      <w:pPr>
        <w:pStyle w:val="34b"/>
        <w:rPr>
          <w:lang w:eastAsia="ru-RU"/>
        </w:rPr>
      </w:pPr>
    </w:p>
    <w:p w:rsidR="0082002C" w:rsidRDefault="0082002C" w:rsidP="00BC0B86">
      <w:pPr>
        <w:pStyle w:val="34fffa"/>
      </w:pPr>
    </w:p>
    <w:p w:rsidR="0082002C" w:rsidRDefault="0082002C" w:rsidP="00BC0B86">
      <w:pPr>
        <w:pStyle w:val="34fffa"/>
        <w:sectPr w:rsidR="0082002C" w:rsidSect="003E0F59">
          <w:headerReference w:type="default" r:id="rId17"/>
          <w:footerReference w:type="default" r:id="rId18"/>
          <w:pgSz w:w="16838" w:h="11906" w:orient="landscape" w:code="9"/>
          <w:pgMar w:top="1418" w:right="851" w:bottom="567" w:left="1701" w:header="283" w:footer="0" w:gutter="0"/>
          <w:cols w:space="708"/>
          <w:docGrid w:linePitch="360"/>
        </w:sectPr>
      </w:pPr>
    </w:p>
    <w:p w:rsidR="004E0443" w:rsidRDefault="004E0443" w:rsidP="004E0443">
      <w:pPr>
        <w:pStyle w:val="34b"/>
      </w:pPr>
    </w:p>
    <w:p w:rsidR="004E0443" w:rsidRDefault="004E0443" w:rsidP="004E0443">
      <w:pPr>
        <w:pStyle w:val="34ffffb"/>
      </w:pPr>
      <w:r>
        <w:t>Инструкция по заполнению документа:</w:t>
      </w:r>
    </w:p>
    <w:p w:rsidR="004E0443" w:rsidRPr="006D5AEB" w:rsidRDefault="004E0443" w:rsidP="004E0443">
      <w:pPr>
        <w:pStyle w:val="34ffffb"/>
      </w:pPr>
      <w:r>
        <w:t>Данный шаблон предназначен для двух видов документов: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 «</w:t>
      </w:r>
      <w:r w:rsidRPr="006D5AEB">
        <w:t>План расположения оборудования и проводок</w:t>
      </w:r>
      <w:r>
        <w:t>».</w:t>
      </w:r>
    </w:p>
    <w:p w:rsidR="004E0443" w:rsidRPr="00760811" w:rsidRDefault="004E0443" w:rsidP="004E0443">
      <w:pPr>
        <w:pStyle w:val="34ffffb"/>
      </w:pPr>
      <w:r>
        <w:t>Наименование и обозначение документа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 Наименование документа в текущем варианте — «</w:t>
      </w:r>
      <w:r w:rsidRPr="006D5AEB">
        <w:t>План расположения</w:t>
      </w:r>
      <w:r>
        <w:t>». Обозначение документа не указано.</w:t>
      </w:r>
    </w:p>
    <w:p w:rsidR="004E0443" w:rsidRDefault="004E0443" w:rsidP="004E0443">
      <w:pPr>
        <w:pStyle w:val="34ffffb"/>
      </w:pPr>
      <w:r>
        <w:t>а) Если наименование документа «</w:t>
      </w:r>
      <w:r w:rsidRPr="006D5AEB">
        <w:t>План расположения оборудования и проводок</w:t>
      </w:r>
      <w:r>
        <w:t>» измените  наименование документа в поле «Название» окна «Свойства».</w:t>
      </w:r>
    </w:p>
    <w:p w:rsidR="004E0443" w:rsidRDefault="004E0443" w:rsidP="004E0443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>» на закладке «Прочие» окна «Свойства». Обозначение каждого вида документа приведено под его наименованием в пунктах 1—2.</w:t>
      </w:r>
    </w:p>
    <w:p w:rsidR="004E0443" w:rsidRDefault="004E0443" w:rsidP="004E0443">
      <w:pPr>
        <w:pStyle w:val="34ffffb"/>
      </w:pPr>
      <w:r>
        <w:t>в) Обновите поля документа и поля основных надписей в колонтитулах.</w:t>
      </w:r>
    </w:p>
    <w:p w:rsidR="004E0443" w:rsidRDefault="004E0443" w:rsidP="004E0443">
      <w:pPr>
        <w:pStyle w:val="34ffffb"/>
      </w:pPr>
      <w:r>
        <w:t>г) В заголовке раздела 1 укажите точное название: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или «</w:t>
      </w:r>
      <w:r w:rsidRPr="006D5AEB">
        <w:t>План расположения оборудования и проводок</w:t>
      </w:r>
      <w:r>
        <w:t>».</w:t>
      </w:r>
    </w:p>
    <w:p w:rsidR="004E0443" w:rsidRDefault="004E0443" w:rsidP="004E0443">
      <w:pPr>
        <w:pStyle w:val="34ffffb"/>
      </w:pPr>
      <w:r>
        <w:t xml:space="preserve">д) Ниже заголовка </w:t>
      </w:r>
      <w:proofErr w:type="gramStart"/>
      <w:r>
        <w:t>разместите план</w:t>
      </w:r>
      <w:proofErr w:type="gramEnd"/>
      <w:r>
        <w:t>. Требования к плану расположения каждого вида приведены ниже в пунктах 1—2.</w:t>
      </w:r>
    </w:p>
    <w:p w:rsidR="004E0443" w:rsidRDefault="004E0443" w:rsidP="004E0443">
      <w:pPr>
        <w:pStyle w:val="34ffffb"/>
      </w:pPr>
      <w:r>
        <w:t>е) Ниже плана расположения (при необходимости) разместите краткие аннотации и пояснения к нему.</w:t>
      </w:r>
    </w:p>
    <w:p w:rsidR="004E0443" w:rsidRPr="00760811" w:rsidRDefault="004E0443" w:rsidP="004E0443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плане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4E0443" w:rsidRDefault="004E0443" w:rsidP="004E0443">
      <w:pPr>
        <w:pStyle w:val="34ffffb"/>
      </w:pPr>
    </w:p>
    <w:p w:rsidR="004E0443" w:rsidRPr="00760811" w:rsidRDefault="004E0443" w:rsidP="004E0443">
      <w:pPr>
        <w:pStyle w:val="34ffffb"/>
      </w:pPr>
    </w:p>
    <w:p w:rsidR="004E0443" w:rsidRDefault="004E0443" w:rsidP="004E0443">
      <w:pPr>
        <w:pStyle w:val="34a0"/>
      </w:pPr>
      <w:r>
        <w:t xml:space="preserve">1. </w:t>
      </w:r>
      <w:r w:rsidRPr="007B1053">
        <w:rPr>
          <w:lang w:eastAsia="ru-RU"/>
        </w:rPr>
        <w:t>План расположения</w:t>
      </w:r>
    </w:p>
    <w:p w:rsidR="004E0443" w:rsidRPr="00834DB2" w:rsidRDefault="004E0443" w:rsidP="004E0443">
      <w:pPr>
        <w:pStyle w:val="34a0"/>
      </w:pPr>
      <w:r>
        <w:t xml:space="preserve">Обозначение документа: </w:t>
      </w:r>
      <w:r w:rsidRPr="007B1053">
        <w:t>С8</w:t>
      </w:r>
    </w:p>
    <w:p w:rsidR="004E0443" w:rsidRPr="007B1053" w:rsidRDefault="004E0443" w:rsidP="004E0443">
      <w:pPr>
        <w:pStyle w:val="34a0"/>
        <w:rPr>
          <w:lang w:eastAsia="ru-RU"/>
        </w:rPr>
      </w:pPr>
      <w:r w:rsidRPr="007B1053">
        <w:rPr>
          <w:lang w:eastAsia="ru-RU"/>
        </w:rPr>
        <w:t>План расположения средств технического обеспечения, выполняемый при разработке технического проекта, должен определять расположение пунктов управления и средств технического обеспечения, требующих специальных помещений или отдельных площадей для размещения,</w:t>
      </w:r>
    </w:p>
    <w:p w:rsidR="004E0443" w:rsidRDefault="004E0443" w:rsidP="004E0443">
      <w:pPr>
        <w:pStyle w:val="34a0"/>
      </w:pPr>
      <w:r w:rsidRPr="007B1053">
        <w:rPr>
          <w:lang w:eastAsia="ru-RU"/>
        </w:rPr>
        <w:t xml:space="preserve">Документ допускается включать в раздел </w:t>
      </w:r>
      <w:r>
        <w:t>«</w:t>
      </w:r>
      <w:r w:rsidRPr="007B1053">
        <w:rPr>
          <w:lang w:eastAsia="ru-RU"/>
        </w:rPr>
        <w:t>Структура комплекса технических средств</w:t>
      </w:r>
      <w:r>
        <w:t>»</w:t>
      </w:r>
      <w:r w:rsidRPr="007B1053">
        <w:rPr>
          <w:lang w:eastAsia="ru-RU"/>
        </w:rPr>
        <w:t xml:space="preserve"> документа </w:t>
      </w:r>
      <w:r>
        <w:t>«</w:t>
      </w:r>
      <w:r w:rsidRPr="007B1053">
        <w:rPr>
          <w:lang w:eastAsia="ru-RU"/>
        </w:rPr>
        <w:t>Описание комплекса технических средств</w:t>
      </w:r>
      <w:r>
        <w:t>»</w:t>
      </w:r>
      <w:r w:rsidRPr="007B1053">
        <w:rPr>
          <w:lang w:eastAsia="ru-RU"/>
        </w:rPr>
        <w:t>.</w:t>
      </w:r>
    </w:p>
    <w:p w:rsidR="004E0443" w:rsidRDefault="004E0443" w:rsidP="004E0443">
      <w:pPr>
        <w:pStyle w:val="34a0"/>
      </w:pPr>
    </w:p>
    <w:p w:rsidR="004E0443" w:rsidRDefault="004E0443" w:rsidP="004E0443">
      <w:pPr>
        <w:pStyle w:val="34a0"/>
      </w:pPr>
    </w:p>
    <w:p w:rsidR="004E0443" w:rsidRPr="00834DB2" w:rsidRDefault="004E0443" w:rsidP="004E0443">
      <w:pPr>
        <w:pStyle w:val="34a0"/>
      </w:pPr>
      <w:r>
        <w:t xml:space="preserve">2. </w:t>
      </w:r>
      <w:r w:rsidRPr="007B1053">
        <w:t>План расположения оборудования и проводок</w:t>
      </w:r>
    </w:p>
    <w:p w:rsidR="004E0443" w:rsidRPr="00834DB2" w:rsidRDefault="004E0443" w:rsidP="004E0443">
      <w:pPr>
        <w:pStyle w:val="34a0"/>
      </w:pPr>
      <w:r>
        <w:t xml:space="preserve">Обозначение документа: </w:t>
      </w:r>
      <w:r w:rsidRPr="007B1053">
        <w:t>С</w:t>
      </w:r>
      <w:proofErr w:type="gramStart"/>
      <w:r w:rsidRPr="007B1053">
        <w:t>7</w:t>
      </w:r>
      <w:proofErr w:type="gramEnd"/>
    </w:p>
    <w:p w:rsidR="004E0443" w:rsidRPr="007B1053" w:rsidRDefault="004E0443" w:rsidP="004E0443">
      <w:pPr>
        <w:pStyle w:val="34a0"/>
      </w:pPr>
      <w:r w:rsidRPr="007B1053">
        <w:lastRenderedPageBreak/>
        <w:t>План расположения оборудования и проводок должен показывать планы и разрезы помещений, на которых должно быть указано размещение средств технического обеспечения: датчиков с отборными устройствами, исполнительных механизмов, устройств телемеханики и связи, средств вычислительной техники, кабельных и трубных проводок и т.</w:t>
      </w:r>
      <w:r>
        <w:t> </w:t>
      </w:r>
      <w:r w:rsidRPr="007B1053">
        <w:t>п. На плане указывают установочные размеры, необходимые для монтажа технических средств.</w:t>
      </w:r>
    </w:p>
    <w:p w:rsidR="004E0443" w:rsidRDefault="004E0443" w:rsidP="004E0443">
      <w:pPr>
        <w:pStyle w:val="34a0"/>
      </w:pPr>
    </w:p>
    <w:p w:rsidR="00834DB2" w:rsidRPr="00834DB2" w:rsidRDefault="00834DB2" w:rsidP="001B072D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420"/>
      <w:r w:rsidR="00F901B3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421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925F76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422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423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1B072D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1B072D" w:rsidRPr="00A86232" w:rsidRDefault="001B072D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1B072D" w:rsidRPr="005F1B2E" w:rsidRDefault="001B072D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1B072D" w:rsidRPr="005F1B2E" w:rsidRDefault="001B072D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1B072D" w:rsidRPr="005F1B2E" w:rsidRDefault="001B072D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1B072D" w:rsidRPr="005F1B2E" w:rsidRDefault="001B072D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1B072D" w:rsidRPr="005F1B2E" w:rsidRDefault="001B072D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1B072D" w:rsidRPr="005F1B2E" w:rsidRDefault="001B072D" w:rsidP="006877E2">
            <w:pPr>
              <w:pStyle w:val="34ff8"/>
            </w:pPr>
            <w:r w:rsidRPr="005F1B2E">
              <w:t>Дата</w:t>
            </w:r>
          </w:p>
        </w:tc>
      </w:tr>
      <w:tr w:rsidR="001B072D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1B072D" w:rsidRPr="005F1B2E" w:rsidRDefault="001B072D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1B072D" w:rsidRPr="005F1B2E" w:rsidRDefault="001B072D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1B072D" w:rsidRPr="005F1B2E" w:rsidRDefault="001B072D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1B072D" w:rsidRPr="005F1B2E" w:rsidRDefault="001B072D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1B072D" w:rsidRPr="005F1B2E" w:rsidRDefault="001B072D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1B072D" w:rsidRPr="005F1B2E" w:rsidRDefault="001B072D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1B072D" w:rsidRPr="005F1B2E" w:rsidRDefault="001B072D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1B072D" w:rsidRPr="005F1B2E" w:rsidRDefault="001B072D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1B072D" w:rsidRPr="005F1B2E" w:rsidRDefault="001B072D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1B072D" w:rsidRPr="005F1B2E" w:rsidRDefault="001B072D" w:rsidP="006877E2">
            <w:pPr>
              <w:pStyle w:val="34ff8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  <w:tr w:rsidR="001B072D" w:rsidTr="008A59F9">
        <w:trPr>
          <w:trHeight w:val="454"/>
        </w:trPr>
        <w:tc>
          <w:tcPr>
            <w:tcW w:w="518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B072D" w:rsidRDefault="001B072D" w:rsidP="008A59F9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B072D" w:rsidRDefault="001B072D" w:rsidP="008A59F9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9"/>
      <w:headerReference w:type="first" r:id="rId20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E2B" w:rsidRDefault="00B31E2B" w:rsidP="00AD0715">
      <w:r>
        <w:separator/>
      </w:r>
    </w:p>
    <w:p w:rsidR="00B31E2B" w:rsidRDefault="00B31E2B" w:rsidP="00AD0715"/>
  </w:endnote>
  <w:endnote w:type="continuationSeparator" w:id="0">
    <w:p w:rsidR="00B31E2B" w:rsidRDefault="00B31E2B" w:rsidP="00AD0715">
      <w:r>
        <w:continuationSeparator/>
      </w:r>
    </w:p>
    <w:p w:rsidR="00B31E2B" w:rsidRDefault="00B31E2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 w:rsidP="00CF3E46">
    <w:pPr>
      <w:pStyle w:val="341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E2B" w:rsidRDefault="00B31E2B" w:rsidP="00AD0715">
      <w:r>
        <w:separator/>
      </w:r>
    </w:p>
    <w:p w:rsidR="00B31E2B" w:rsidRDefault="00B31E2B" w:rsidP="00AD0715"/>
  </w:footnote>
  <w:footnote w:type="continuationSeparator" w:id="0">
    <w:p w:rsidR="00B31E2B" w:rsidRDefault="00B31E2B" w:rsidP="00AD0715">
      <w:r>
        <w:continuationSeparator/>
      </w:r>
    </w:p>
    <w:p w:rsidR="00B31E2B" w:rsidRDefault="00B31E2B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056186A" wp14:editId="71F3589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6DB860E4" wp14:editId="5569F65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49B1D0D5" wp14:editId="45A565E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9311A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901B3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fKOpV0kPAABH2AAADgAAAAAAAAAAAAAAAAAuAgAAZHJzL2Uy&#10;b0RvYy54bWxQSwECLQAUAAYACAAAACEASk5CuOEAAAALAQAADwAAAAAAAAAAAAAAAACjEQAAZHJz&#10;L2Rvd25yZXYueG1sUEsFBgAAAAAEAAQA8wAAALESAAAAAA==&#10;">
              <v:group id="Группа 61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+35MYAAADcAAAADwAAAGRycy9kb3ducmV2LnhtbESP3WrCQBSE74W+w3IK3unGqjFNs0pa&#10;tAgFwR+8PmRPk9Ds2ZDdmvTtuwWhl8PMfMNkm8E04kadqy0rmE0jEMSF1TWXCi7n3SQB4TyyxsYy&#10;KfghB5v1wyjDVNuej3Q7+VIECLsUFVTet6mUrqjIoJvaljh4n7Yz6IPsSqk77APcNPIpimJpsOaw&#10;UGFLbxUVX6dvo2BpXlcf/fn9Oc63K0P+OksO+U6p8eOQv4DwNPj/8L291wrixRz+zo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/t+TGAAAA3AAAAA8AAAAAAAAA&#10;AAAAAAAAoQIAAGRycy9kb3ducmV2LnhtbFBLBQYAAAAABAAEAPkAAACU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O8accAAADcAAAADwAAAGRycy9kb3ducmV2LnhtbESPT2vCQBTE74LfYXmCF9GNUURSV2lr&#10;C8Wbf6D09si+ZEOzb9Ps1qT99N2C4HGYmd8wm11va3Gl1leOFcxnCQji3OmKSwWX8+t0DcIHZI21&#10;Y1LwQx522+Fgg5l2HR/pegqliBD2GSowITSZlD43ZNHPXEMcvcK1FkOUbSl1i12E21qmSbKSFiuO&#10;CwYbejaUf56+rYJF8fEy+Vrs52laJYfC/Hb503up1HjUPz6ACNSHe/jWftMKVssl/J+JR0Bu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U7x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EiHscAAADcAAAADwAAAGRycy9kb3ducmV2LnhtbESPW2vCQBSE3wv9D8sp+FJ0YxSV1FXs&#10;DUrfvID4dsieZEOzZ2N2NWl/fbcg9HGYmW+Y5bq3tbhS6yvHCsajBARx7nTFpYLD/n24AOEDssba&#10;MSn4Jg/r1f3dEjPtOt7SdRdKESHsM1RgQmgyKX1uyKIfuYY4eoVrLYYo21LqFrsIt7VMk2QmLVYc&#10;Fww29GIo/9pdrIJJcXp7PE9ex2laJZ+F+eny52Op1OCh3zyBCNSH//Ct/aEVzKZz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gSI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q2c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0q2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KnD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Cpw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<v:group id="Группа 651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5Hdv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I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kd2/xgAAANw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9311A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hwccA&#10;AADcAAAADwAAAGRycy9kb3ducmV2LnhtbESPQWvCQBSE74L/YXmFXkrdWDT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KocH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901B3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rbvM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cyT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q27z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oS8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Wv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qhLwgAAANwAAAAPAAAAAAAAAAAAAAAAAJgCAABkcnMvZG93&#10;bnJldi54bWxQSwUGAAAAAAQABAD1AAAAhw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056BB91B" wp14:editId="10A8E9F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79077B" w:rsidRDefault="00DB0C60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F901B3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901B3" w:rsidRPr="00F901B3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901B3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901B3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901B3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DB0C60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F901B3">
                                      <w:t>Полное название системы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:rsidR="0082002C" w:rsidRPr="00505D21" w:rsidRDefault="00DB0C60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F901B3">
                                      <w:t>План расположения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2002C" w:rsidRPr="00A32665" w:rsidRDefault="0082002C" w:rsidP="0082002C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79077B" w:rsidRDefault="00DB0C60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F901B3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2002C" w:rsidRPr="00A32665" w:rsidRDefault="0082002C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901B3" w:rsidRPr="00F901B3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901B3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901B3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901B3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DB0C60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F901B3">
                                <w:t>Полное название системы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:rsidR="0082002C" w:rsidRPr="00505D21" w:rsidRDefault="00DB0C60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F901B3">
                                <w:t>План расположения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3E0F5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2430436F" wp14:editId="6A97B244">
              <wp:simplePos x="0" y="0"/>
              <wp:positionH relativeFrom="page">
                <wp:posOffset>17780</wp:posOffset>
              </wp:positionH>
              <wp:positionV relativeFrom="page">
                <wp:posOffset>288290</wp:posOffset>
              </wp:positionV>
              <wp:extent cx="10497600" cy="7092000"/>
              <wp:effectExtent l="1352550" t="0" r="18415" b="3302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0497600" cy="7092000"/>
                        <a:chOff x="0" y="0"/>
                        <a:chExt cx="10497430" cy="709200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10332000" cy="7092000"/>
                          <a:chOff x="0" y="0"/>
                          <a:chExt cx="10332000" cy="7092000"/>
                        </a:xfrm>
                      </wpg:grpSpPr>
                      <wpg:grpSp>
                        <wpg:cNvPr id="672" name="Группа 672"/>
                        <wpg:cNvGrpSpPr/>
                        <wpg:grpSpPr>
                          <a:xfrm>
                            <a:off x="5146324" y="6695609"/>
                            <a:ext cx="5151600" cy="378000"/>
                            <a:chOff x="0" y="0"/>
                            <a:chExt cx="5151030" cy="378356"/>
                          </a:xfrm>
                        </wpg:grpSpPr>
                        <wps:wsp>
                          <wps:cNvPr id="673" name="Поле 673"/>
                          <wps:cNvSpPr txBox="1"/>
                          <wps:spPr>
                            <a:xfrm rot="10800000">
                              <a:off x="0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6F5C60"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4" name="Поле 674"/>
                          <wps:cNvSpPr txBox="1"/>
                          <wps:spPr>
                            <a:xfrm rot="10800000">
                              <a:off x="126295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5" name="Поле 675"/>
                          <wps:cNvSpPr txBox="1"/>
                          <wps:spPr>
                            <a:xfrm rot="10800000">
                              <a:off x="216377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6" name="Поле 676"/>
                          <wps:cNvSpPr txBox="1"/>
                          <wps:spPr>
                            <a:xfrm rot="10800000">
                              <a:off x="3064598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7" name="Поле 677"/>
                          <wps:cNvSpPr txBox="1"/>
                          <wps:spPr>
                            <a:xfrm rot="10800000">
                              <a:off x="4323030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8" name="Поле 678"/>
                          <wps:cNvSpPr txBox="1"/>
                          <wps:spPr>
                            <a:xfrm rot="10800000">
                              <a:off x="0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9" name="Поле 679"/>
                          <wps:cNvSpPr txBox="1"/>
                          <wps:spPr>
                            <a:xfrm rot="10800000">
                              <a:off x="126295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093397" w:rsidRDefault="003E0F59" w:rsidP="003E0F59">
                                <w:pPr>
                                  <w:pStyle w:val="34f3"/>
                                  <w:rPr>
                                    <w:lang w:val="ru-RU"/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0" name="Поле 680"/>
                          <wps:cNvSpPr txBox="1"/>
                          <wps:spPr>
                            <a:xfrm rot="10800000">
                              <a:off x="216377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1" name="Поле 681"/>
                          <wps:cNvSpPr txBox="1"/>
                          <wps:spPr>
                            <a:xfrm rot="10800000">
                              <a:off x="3064598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2" name="Поле 682"/>
                          <wps:cNvSpPr txBox="1"/>
                          <wps:spPr>
                            <a:xfrm rot="10800000">
                              <a:off x="4323030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E0F59" w:rsidRPr="006F5C60" w:rsidRDefault="003E0F59" w:rsidP="003E0F59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683" name="Группа 683"/>
                        <wpg:cNvGrpSpPr/>
                        <wpg:grpSpPr>
                          <a:xfrm rot="16200000">
                            <a:off x="1620000" y="-1620000"/>
                            <a:ext cx="7092000" cy="10332000"/>
                            <a:chOff x="0" y="0"/>
                            <a:chExt cx="7092079" cy="10332119"/>
                          </a:xfrm>
                        </wpg:grpSpPr>
                        <wpg:grpSp>
                          <wpg:cNvPr id="684" name="Группа 684"/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Pr id="685" name="Группа 685"/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8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87" name="Группа 68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88" name="Группа 68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8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9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694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5" name="Группа 695"/>
                          <wpg:cNvGrpSpPr/>
                          <wpg:grpSpPr>
                            <a:xfrm>
                              <a:off x="432079" y="9792119"/>
                              <a:ext cx="6660000" cy="540000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696" name="Группа 696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697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8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9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0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01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2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3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4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5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6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07" name="Группа 707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708" name="Группа 708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9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CB1016" w:rsidRDefault="003E0F59" w:rsidP="003E0F59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0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5374BE" w:rsidRDefault="003E0F59" w:rsidP="003E0F59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F901B3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1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Default="003E0F59" w:rsidP="003E0F59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F901B3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12" name="Группа 712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71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945CCC" w:rsidRDefault="003E0F59" w:rsidP="003E0F59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Default="003E0F59" w:rsidP="003E0F59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5E4A3B" w:rsidRDefault="003E0F59" w:rsidP="003E0F59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0411E6" w:rsidRDefault="003E0F59" w:rsidP="003E0F59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7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5E4A3B" w:rsidRDefault="003E0F59" w:rsidP="003E0F59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0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945CCC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945CCC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2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5E4A3B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3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5E4A3B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4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0411E6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E0F59" w:rsidRPr="000411E6" w:rsidRDefault="003E0F59" w:rsidP="003E0F59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  <wpg:grpSp>
                      <wpg:cNvPr id="726" name="Группа 726"/>
                      <wpg:cNvGrpSpPr/>
                      <wpg:grpSpPr>
                        <a:xfrm rot="16200000">
                          <a:off x="8794630" y="2005641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2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E0F59" w:rsidRPr="006C5C53" w:rsidRDefault="003E0F59" w:rsidP="003E0F5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2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E0F59" w:rsidRPr="006C5C53" w:rsidRDefault="003E0F59" w:rsidP="003E0F5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28" style="position:absolute;left:0;text-align:left;margin-left:1.4pt;margin-top:22.7pt;width:826.6pt;height:558.45pt;rotation:180;z-index:251701248;mso-position-horizontal-relative:page;mso-position-vertical-relative:page;mso-width-relative:margin;mso-height-relative:margin" coordsize="104974,7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">
              <v:group id="Группа 140" o:spid="_x0000_s1229" style="position:absolute;width:103320;height:70920" coordsize="103320,70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672" o:spid="_x0000_s1230" style="position:absolute;left:51463;top:66956;width:51516;height:3780" coordsize="51510,37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PYfq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Xx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9h+o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673" o:spid="_x0000_s1231" type="#_x0000_t202" style="position:absolute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L8sMA&#10;AADcAAAADwAAAGRycy9kb3ducmV2LnhtbESPQWsCMRSE7wX/Q3iCN822FpWtUaRiqYJCbXt/bF43&#10;WzcvS5Ku6783gtDjMDPfMPNlZ2vRkg+VYwWPowwEceF0xaWCr8/NcAYiRGSNtWNScKEAy0XvYY65&#10;dmf+oPYYS5EgHHJUYGJscilDYchiGLmGOHk/zluMSfpSao/nBLe1fMqyibRYcVow2NCroeJ0/LMK&#10;dnYbf2d7T+v68LYLuuVv88xKDfrd6gVEpC7+h+/td61gMh3D7Uw6An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QL8sMAAADcAAAADwAAAAAAAAAAAAAAAACYAgAAZHJzL2Rv&#10;d25yZXYueG1sUEsFBgAAAAAEAAQA9QAAAIg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6F5C60">
                            <w:t>Подп. и дата</w:t>
                          </w:r>
                        </w:p>
                      </w:txbxContent>
                    </v:textbox>
                  </v:shape>
                  <v:shape id="Поле 674" o:spid="_x0000_s1232" type="#_x0000_t202" style="position:absolute;left:12629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ThsMA&#10;AADcAAAADwAAAGRycy9kb3ducmV2LnhtbESP3WoCMRSE74W+QziF3tWsRVRWo4jS0goK/t0fNsfN&#10;6uZkSdJ1+/ZNoeDlMDPfMLNFZ2vRkg+VYwWDfgaCuHC64lLB6fj+OgERIrLG2jEp+KEAi/lTb4a5&#10;dnfeU3uIpUgQDjkqMDE2uZShMGQx9F1DnLyL8xZjkr6U2uM9wW0t37JsJC1WnBYMNrQyVNwO31bB&#10;xn7F62TraV3vPjZBt3w2Q1bq5blbTkFE6uIj/N/+1ApG4yH8nUlH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2ThsMAAADcAAAADwAAAAAAAAAAAAAAAACYAgAAZHJzL2Rv&#10;d25yZXYueG1sUEsFBgAAAAAEAAQA9QAAAIg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Поле 675" o:spid="_x0000_s1233" type="#_x0000_t202" style="position:absolute;left:21637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2HcMA&#10;AADcAAAADwAAAGRycy9kb3ducmV2LnhtbESPQWsCMRSE7wX/Q3iCN822WJWtUaRiqYJCbXt/bF43&#10;WzcvS5Ku6783gtDjMDPfMPNlZ2vRkg+VYwWPowwEceF0xaWCr8/NcAYiRGSNtWNScKEAy0XvYY65&#10;dmf+oPYYS5EgHHJUYGJscilDYchiGLmGOHk/zluMSfpSao/nBLe1fMqyibRYcVow2NCroeJ0/LMK&#10;dnYbf2d7T+v68LYLuuVvM2alBv1u9QIiUhf/w/f2u1YwmT7D7Uw6An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E2HcMAAADcAAAADwAAAAAAAAAAAAAAAACYAgAAZHJzL2Rv&#10;d25yZXYueG1sUEsFBgAAAAAEAAQA9QAAAIg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Взамен инв. №</w:t>
                          </w:r>
                        </w:p>
                      </w:txbxContent>
                    </v:textbox>
                  </v:shape>
                  <v:shape id="Поле 676" o:spid="_x0000_s1234" type="#_x0000_t202" style="position:absolute;left:30645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oasQA&#10;AADcAAAADwAAAGRycy9kb3ducmV2LnhtbESP3WoCMRSE7wXfIRyhdzVrKatsjSKWlioo+NP7w+Z0&#10;s3VzsiTpur59Uyh4OczMN8x82dtGdORD7VjBZJyBIC6drrlScD69Pc5AhIissXFMCm4UYLkYDuZY&#10;aHflA3XHWIkE4VCgAhNjW0gZSkMWw9i1xMn7ct5iTNJXUnu8Jrht5FOW5dJizWnBYEtrQ+Xl+GMV&#10;bO0mfs92nl6b/fs26I4/zTMr9TDqVy8gIvXxHv5vf2gF+TSHvzPpCM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jqGrEAAAA3AAAAA8AAAAAAAAAAAAAAAAAmAIAAGRycy9k&#10;b3ducmV2LnhtbFBLBQYAAAAABAAEAPUAAACJAwAAAAA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Поле 677" o:spid="_x0000_s1235" type="#_x0000_t202" style="position:absolute;left:43230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N8cMA&#10;AADcAAAADwAAAGRycy9kb3ducmV2LnhtbESP3WoCMRSE7wu+QzhC72rWIiqrUUSptEIF/+4Pm+Nm&#10;dXOyJOm6ffumUOjlMDPfMPNlZ2vRkg+VYwXDQQaCuHC64lLB+fT2MgURIrLG2jEp+KYAy0XvaY65&#10;dg8+UHuMpUgQDjkqMDE2uZShMGQxDFxDnLyr8xZjkr6U2uMjwW0tX7NsLC1WnBYMNrQ2VNyPX1bB&#10;zn7E2/TT06beb3dBt3wxI1bqud+tZiAidfE//Nd+1wrGkwn8nklHQC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8N8cMAAADcAAAADwAAAAAAAAAAAAAAAACYAgAAZHJzL2Rv&#10;d25yZXYueG1sUEsFBgAAAAAEAAQA9QAAAIg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подл.</w:t>
                          </w:r>
                        </w:p>
                      </w:txbxContent>
                    </v:textbox>
                  </v:shape>
                  <v:shape id="Поле 678" o:spid="_x0000_s1236" type="#_x0000_t202" style="position:absolute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CZg8AA&#10;AADcAAAADwAAAGRycy9kb3ducmV2LnhtbERPTWsCMRC9F/ofwhS81awiVlajSIuigoLa3ofNuNl2&#10;M1mSuK7/3hyEHh/ve7bobC1a8qFyrGDQz0AQF05XXCr4Pq/eJyBCRNZYOyYFdwqwmL++zDDX7sZH&#10;ak+xFCmEQ44KTIxNLmUoDFkMfdcQJ+7ivMWYoC+l9nhL4baWwywbS4sVpwaDDX0aKv5OV6tgZ7fx&#10;d7L39FUf1rugW/4xI1aq99YtpyAidfFf/HRvtILxR1qbzqQj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CZg8AAAADcAAAADwAAAAAAAAAAAAAAAACYAgAAZHJzL2Rvd25y&#10;ZXYueG1sUEsFBgAAAAAEAAQA9QAAAIU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79" o:spid="_x0000_s1237" type="#_x0000_t202" style="position:absolute;left:12629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w8GMMA&#10;AADcAAAADwAAAGRycy9kb3ducmV2LnhtbESPQWsCMRSE74X+h/AEbzVrEbWrUcSiWMFCbb0/Ns/N&#10;2s3LksR1+++bgtDjMDPfMPNlZ2vRkg+VYwXDQQaCuHC64lLB1+fmaQoiRGSNtWNS8EMBlovHhznm&#10;2t34g9pjLEWCcMhRgYmxyaUMhSGLYeAa4uSdnbcYk/Sl1B5vCW5r+ZxlY2mx4rRgsKG1oeL7eLUK&#10;9vYtXqYHT6/1+3YfdMsnM2Kl+r1uNQMRqYv/4Xt7pxWMJy/wdyYdAb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w8GMMAAADcAAAADwAAAAAAAAAAAAAAAACYAgAAZHJzL2Rv&#10;d25yZXYueG1sUEsFBgAAAAAEAAQA9QAAAIgDAAAAAA==&#10;" filled="f" stroked="f" strokeweight="0">
                    <v:textbox inset="0,0,0,0">
                      <w:txbxContent>
                        <w:p w:rsidR="003E0F59" w:rsidRPr="00093397" w:rsidRDefault="003E0F59" w:rsidP="003E0F59">
                          <w:pPr>
                            <w:pStyle w:val="34f3"/>
                            <w:rPr>
                              <w:lang w:val="ru-RU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0" o:spid="_x0000_s1238" type="#_x0000_t202" style="position:absolute;left:21637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PlosAA&#10;AADcAAAADwAAAGRycy9kb3ducmV2LnhtbERPXWvCMBR9H/gfwh34NtOJSOmMZUwUFTaYm++X5tp0&#10;a25KEtv6783DYI+H870qR9uKnnxoHCt4nmUgiCunG64VfH9tn3IQISJrbB2TghsFKNeThxUW2g38&#10;Sf0p1iKFcChQgYmxK6QMlSGLYeY64sRdnLcYE/S11B6HFG5bOc+ypbTYcGow2NGboer3dLUKjvYQ&#10;f/J3T5v2Y3cMuuezWbBS08fx9QVEpDH+i//ce61gmaf56Uw6An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PlosAAAADcAAAADwAAAAAAAAAAAAAAAACYAgAAZHJzL2Rvd25y&#10;ZXYueG1sUEsFBgAAAAAEAAQA9QAAAIU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1" o:spid="_x0000_s1239" type="#_x0000_t202" style="position:absolute;left:30645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9AOcMA&#10;AADcAAAADwAAAGRycy9kb3ducmV2LnhtbESP3WoCMRSE7wu+QziCdzVrKbKsRhGlpQot1J/7w+a4&#10;Wd2cLEm6rm9vCoVeDjPzDTNf9rYRHflQO1YwGWcgiEuna64UHA9vzzmIEJE1No5JwZ0CLBeDpzkW&#10;2t34m7p9rESCcChQgYmxLaQMpSGLYexa4uSdnbcYk/SV1B5vCW4b+ZJlU2mx5rRgsKW1ofK6/7EK&#10;dnYbL/mnp03z9b4LuuOTeWWlRsN+NQMRqY//4b/2h1YwzSfweyY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9AOcMAAADcAAAADwAAAAAAAAAAAAAAAACYAgAAZHJzL2Rv&#10;d25yZXYueG1sUEsFBgAAAAAEAAQA9QAAAIg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2" o:spid="_x0000_s1240" type="#_x0000_t202" style="position:absolute;left:43230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3eTsMA&#10;AADcAAAADwAAAGRycy9kb3ducmV2LnhtbESPUWvCMBSF34X9h3AHvmk6GVKqUcbGZAoT7Ob7pbk2&#10;dc1NSWLt/v0yEHw8nHO+w1muB9uKnnxoHCt4mmYgiCunG64VfH+9T3IQISJrbB2Tgl8KsF49jJZY&#10;aHflA/VlrEWCcChQgYmxK6QMlSGLYeo64uSdnLcYk/S11B6vCW5bOcuyubTYcFow2NGroeqnvFgF&#10;O7uN5/zT01u73+yC7vlonlmp8ePwsgARaYj38K39oRXM8xn8n0lH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3eTsMAAADcAAAADwAAAAAAAAAAAAAAAACYAgAAZHJzL2Rv&#10;d25yZXYueG1sUEsFBgAAAAAEAAQA9QAAAIgDAAAAAA==&#10;" filled="f" stroked="f" strokeweight="0">
                    <v:textbox inset="0,0,0,0">
                      <w:txbxContent>
                        <w:p w:rsidR="003E0F59" w:rsidRPr="006F5C60" w:rsidRDefault="003E0F59" w:rsidP="003E0F59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</v:group>
                <v:group id="Группа 683" o:spid="_x0000_s1241" style="position:absolute;left:16200;top:-16200;width:70920;height:103320;rotation:-9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7uB4xgAAANwA&#10;AAAPAAAAAAAAAAAAAAAAAKoCAABkcnMvZG93bnJldi54bWxQSwUGAAAAAAQABAD6AAAAnQMAAAAA&#10;">
                  <v:group id="Группа 684" o:spid="_x0000_s124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ZSYM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hlJgxgAAANwA&#10;AAAPAAAAAAAAAAAAAAAAAKoCAABkcnMvZG93bnJldi54bWxQSwUGAAAAAAQABAD6AAAAnQMAAAAA&#10;">
                    <v:group id="Группа 685" o:spid="_x0000_s124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    <v:rect id="Rectangle 91" o:spid="_x0000_s124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n/acQA&#10;AADcAAAADwAAAGRycy9kb3ducmV2LnhtbESPW2sCMRSE3wv+h3AKfatJhW7tahS1FC9vXqCvh81x&#10;d3FzsiRR139vBKGPw8x8w4ynnW3EhXyoHWv46CsQxIUzNZcaDvvf9yGIEJENNo5Jw40CTCe9lzHm&#10;xl15S5ddLEWCcMhRQxVjm0sZiooshr5riZN3dN5iTNKX0ni8Jrht5ECpTFqsOS1U2NKiouK0O1sN&#10;x4Naf+0jzeYL//25+VF/2UottX577WYjEJG6+B9+tldGQzbM4HEmHQE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5/2nEAAAA3AAAAA8AAAAAAAAAAAAAAAAAmAIAAGRycy9k&#10;b3ducmV2LnhtbFBLBQYAAAAABAAEAPUAAACJAwAAAAA=&#10;" filled="f" strokeweight="1.5pt">
                        <v:textbox inset=",1mm"/>
                      </v:rect>
                      <v:group id="Группа 687" o:spid="_x0000_s124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TMF8YAAADcAAAADwAAAGRycy9kb3ducmV2LnhtbESPQWvCQBSE7wX/w/KE&#10;3uomllpJ3YQgWnqQQlWQ3h7ZZxKSfRuyaxL/fbdQ6HGYmW+YTTaZVgzUu9qygngRgSAurK65VHA+&#10;7Z/WIJxH1thaJgV3cpCls4cNJtqO/EXD0ZciQNglqKDyvkukdEVFBt3CdsTBu9reoA+yL6XucQxw&#10;08plFK2kwZrDQoUdbSsqmuPNKHgfccyf491waK7b+/fp5fNyiEmpx/mUv4HwNPn/8F/7QytYrV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VMwXxgAAANwA&#10;AAAPAAAAAAAAAAAAAAAAAKoCAABkcnMvZG93bnJldi54bWxQSwUGAAAAAAQABAD6AAAAnQMAAAAA&#10;">
                        <v:group id="Группа 688" o:spid="_x0000_s124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MtYZ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jLWGXCAAAA3AAAAA8A&#10;AAAAAAAAAAAAAAAAqgIAAGRycy9kb3ducmV2LnhtbFBLBQYAAAAABAAEAPoAAACZAwAAAAA=&#10;">
                          <v:line id="Line 76" o:spid="_x0000_s124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RI9cQAAADcAAAADwAAAGRycy9kb3ducmV2LnhtbESPT4vCMBTE7wt+h/AEb2u6Hop2jSIL&#10;grJ78B/s9dG8NsXmpSRZW7/9RhA8DjPzG2a5HmwrbuRD41jBxzQDQVw63XCt4HLevs9BhIissXVM&#10;Cu4UYL0avS2x0K7nI91OsRYJwqFABSbGrpAylIYshqnriJNXOW8xJulrqT32CW5bOcuyXFpsOC0Y&#10;7OjLUHk9/VkFcv/dH/x2dqnqate53735yftBqcl42HyCiDTEV/jZ3mkF+XwBjzPp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hEj1xAAAANwAAAAPAAAAAAAAAAAA&#10;AAAAAKECAABkcnMvZG93bnJldi54bWxQSwUGAAAAAAQABAD5AAAAkgMAAAAA&#10;" strokeweight="1.5pt"/>
                          <v:line id="Line 77" o:spid="_x0000_s124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d3tcAAAADcAAAADwAAAGRycy9kb3ducmV2LnhtbERPy4rCMBTdC/MP4Q7MTlNdFK1GEUFQ&#10;Zha+wO2luW2KzU1JMrbz95OF4PJw3qvNYFvxJB8axwqmkwwEcel0w7WC23U/noMIEVlj65gU/FGA&#10;zfpjtMJCu57P9LzEWqQQDgUqMDF2hZShNGQxTFxHnLjKeYsxQV9L7bFP4baVsyzLpcWGU4PBjnaG&#10;ysfl1yqQx+/+5PezW1VXh87dj+Yn7welvj6H7RJEpCG+xS/3QSvIF2l+OpOO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pnd7XAAAAA3AAAAA8AAAAAAAAAAAAAAAAA&#10;oQIAAGRycy9kb3ducmV2LnhtbFBLBQYAAAAABAAEAPkAAACOAwAAAAA=&#10;" strokeweight="1.5pt"/>
                          <v:line id="Line 78" o:spid="_x0000_s124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vSL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/5z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r0i7DAAAA3AAAAA8AAAAAAAAAAAAA&#10;AAAAoQIAAGRycy9kb3ducmV2LnhtbFBLBQYAAAAABAAEAPkAAACRAwAAAAA=&#10;" strokeweight="1.5pt"/>
                          <v:line id="Line 79" o:spid="_x0000_s125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lMWcQAAADcAAAADwAAAGRycy9kb3ducmV2LnhtbESPQWvCQBSE7wX/w/KE3urGHEIbXUUE&#10;QWkPrQpeH9mXbDD7NuyuJv57t1DocZiZb5jlerSduJMPrWMF81kGgrhyuuVGwfm0e3sHESKyxs4x&#10;KXhQgPVq8rLEUruBf+h+jI1IEA4lKjAx9qWUoTJkMcxcT5y82nmLMUnfSO1xSHDbyTzLCmmx5bRg&#10;sKetoep6vFkF8vA5fPtdfq6bet+7y8F8FcOo1Ot03CxARBrjf/ivvdcKio8cfs+kIyB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+UxZxAAAANwAAAAPAAAAAAAAAAAA&#10;AAAAAKECAABkcnMvZG93bnJldi54bWxQSwUGAAAAAAQABAD5AAAAkgMAAAAA&#10;" strokeweight="1.5pt"/>
                        </v:group>
                        <v:line id="Line 92" o:spid="_x0000_s125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pwsQAAADcAAAADwAAAGRycy9kb3ducmV2LnhtbESPQWsCMRSE7wX/Q3iCt5qtwlK3RimC&#10;oNhDq4LXx+btZunmZUmiu/77RhB6HGbmG2a5HmwrbuRD41jB2zQDQVw63XCt4Hzavr6DCBFZY+uY&#10;FNwpwHo1ellioV3PP3Q7xlokCIcCFZgYu0LKUBqyGKauI05e5bzFmKSvpfbYJ7ht5SzLcmmx4bRg&#10;sKONofL3eLUK5P7Qf/vt7FzV1a5zl735yvtBqcl4+PwAEWmI/+Fne6cV5Is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tenCxAAAANwAAAAPAAAAAAAAAAAA&#10;AAAAAKECAABkcnMvZG93bnJldi54bWxQSwUGAAAAAAQABAD5AAAAkgMAAAAA&#10;" strokeweight="1.5pt"/>
                      </v:group>
                    </v:group>
                    <v:rect id="Rectangle 74" o:spid="_x0000_s125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5SWMQA&#10;AADcAAAADwAAAGRycy9kb3ducmV2LnhtbESPT2sCMRTE74V+h/AK3jSp2LVujaKW4p9bVej1sXnu&#10;Lt28LEmq67c3gtDjMDO/YabzzjbiTD7UjjW8DhQI4sKZmksNx8NX/x1EiMgGG8ek4UoB5rPnpynm&#10;xl34m877WIoE4ZCjhirGNpcyFBVZDAPXEifv5LzFmKQvpfF4SXDbyKFSmbRYc1qosKVVRcXv/s9q&#10;OB3VdnyItFiu/ORt96l+so1aa9176RYfICJ18T/8aG+MhmwygvuZdAT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+UljEAAAA3AAAAA8AAAAAAAAAAAAAAAAAmAIAAGRycy9k&#10;b3ducmV2LnhtbFBLBQYAAAAABAAEAPUAAACJAwAAAAA=&#10;" filled="f" strokeweight="1.5pt">
                      <v:textbox inset=",1mm"/>
                    </v:rect>
                  </v:group>
                  <v:group id="Группа 695" o:spid="_x0000_s125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NhJs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P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TYSbFAAAA3AAA&#10;AA8AAAAAAAAAAAAAAAAAqgIAAGRycy9kb3ducmV2LnhtbFBLBQYAAAAABAAEAPoAAACcAwAAAAA=&#10;">
                    <v:group id="Группа 696" o:spid="_x0000_s125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H/Uc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PB/1HFAAAA3AAA&#10;AA8AAAAAAAAAAAAAAAAAqgIAAGRycy9kb3ducmV2LnhtbFBLBQYAAAAABAAEAPoAAACcAwAAAAA=&#10;">
                      <v:line id="Line 102" o:spid="_x0000_s125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EOWccAAADcAAAADwAAAGRycy9kb3ducmV2LnhtbESPW2vCQBSE3wv9D8sp+CK6MYKX1FXs&#10;DUrfqoL4dsieZEOzZ2N2NWl/fbcg9HGYmW+Y1aa3tbhS6yvHCibjBARx7nTFpYLD/m20AOEDssba&#10;MSn4Jg+b9f3dCjPtOv6k6y6UIkLYZ6jAhNBkUvrckEU/dg1x9ArXWgxRtqXULXYRbmuZJslMWqw4&#10;Lhhs6NlQ/rW7WAXT4vQ6PE9fJmlaJR+F+enyp2Op1OCh3z6CCNSH//Ct/a4VzJZz+DsTj4B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4Q5Z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2" o:spid="_x0000_s125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4u0MMAAADcAAAADwAAAGRycy9kb3ducmV2LnhtbERPTWvCQBC9C/6HZYReim7sYaupq4hQ&#10;KBQKVUuv0+yYBLOzMTtq7K/vHgoeH+97sep9oy7UxTqwhekkA0VcBFdzaWG/ex3PQEVBdtgEJgs3&#10;irBaDgcLzF248iddtlKqFMIxRwuVSJtrHYuKPMZJaIkTdwidR0mwK7Xr8JrCfaOfssxojzWnhgpb&#10;2lRUHLdnb+ELf0u5vf88fhyNkf33yZw3z8bah1G/fgEl1Mtd/O9+cxbMPK1NZ9IR0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uLtD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3" o:spid="_x0000_s125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KLS8YAAADcAAAADwAAAGRycy9kb3ducmV2LnhtbESPQWvCQBSE74X+h+UVvIhu6mFbU1cR&#10;oSAIhVpLr8/saxLMvo3Zp8b++m5B6HGYmW+Y2aL3jTpTF+vAFh7HGSjiIriaSwu7j9fRM6goyA6b&#10;wGThShEW8/u7GeYuXPidzlspVYJwzNFCJdLmWseiIo9xHFri5H2HzqMk2ZXadXhJcN/oSZYZ7bHm&#10;tFBhS6uKisP25C184k8p181++HYwRnZfR3NaPRlrBw/98gWUUC//4Vt77SyY6R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Zii0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afzsAAAADcAAAADwAAAGRycy9kb3ducmV2LnhtbERPTYvCMBC9L/gfwgje1lRBq9UoVVSE&#10;hYVV8Tw0Y1tsJqWJtv57cxD2+Hjfy3VnKvGkxpWWFYyGEQjizOqScwWX8/57BsJ5ZI2VZVLwIgfr&#10;Ve9riYm2Lf/R8+RzEULYJaig8L5OpHRZQQbd0NbEgbvZxqAPsMmlbrAN4aaS4yiaSoMlh4YCa9oW&#10;lN1PD6NgYjbxT3s+zKfpLjbkr6PZb7pXatDv0gUIT53/F3/cR60gjsL8cCYcAbl6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6mn87AAAAA3AAAAA8AAAAAAAAAAAAAAAAA&#10;oQIAAGRycy9kb3ducmV2LnhtbFBLBQYAAAAABAAEAPkAAACOAwAAAAA=&#10;" strokecolor="windowText" strokeweight="1.5pt"/>
                      <v:line id="Line 98" o:spid="_x0000_s125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+prMcAAADcAAAADwAAAGRycy9kb3ducmV2LnhtbESPzWrDMBCE74W+g9hCLiWR7EBa3Cih&#10;6Q+U3poWQm+LtbZMrZVjKbGTp68KgR6HmfmGWa5H14oj9aHxrCGbKRDEpTcN1xq+Pl+n9yBCRDbY&#10;eiYNJwqwXl1fLbEwfuAPOm5jLRKEQ4EabIxdIWUoLTkMM98RJ6/yvcOYZF9L0+OQ4K6VuVIL6bDh&#10;tGCxoydL5c/24DTMq++X2/38OcvzRr1X9jyUm12t9eRmfHwAEWmM/+FL+81ouFM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r6ms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26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2DIMYAAADcAAAADwAAAGRycy9kb3ducmV2LnhtbESPX2vCQBDE3wv9DscW+lLqRR/OknpK&#10;EYRCoeA/+rrNbZNgbi/NrRr99J4g+DjMzG+Yyaz3jTpQF+vAFoaDDBRxEVzNpYXNevH6BioKssMm&#10;MFk4UYTZ9PFhgrkLR17SYSWlShCOOVqoRNpc61hU5DEOQkucvL/QeZQku1K7Do8J7hs9yjKjPdac&#10;FipsaV5RsVvtvYUtnks5ff2+fO+Mkc3Pv9nPx8ba56f+4x2UUC/38K396SyMsxFcz6QjoK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tgyD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26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Emu8YAAADcAAAADwAAAGRycy9kb3ducmV2LnhtbESPUWvCQBCE3wv+h2MLfSl6aYVTUk8R&#10;QRAKhVpLX7e5bRLM7aW5VaO/vicIfRxm5htmtuh9o47UxTqwhadRBoq4CK7m0sLuYz2cgoqC7LAJ&#10;TBbOFGExH9zNMHfhxO903EqpEoRjjhYqkTbXOhYVeYyj0BIn7yd0HiXJrtSuw1OC+0Y/Z5nRHmtO&#10;CxW2tKqo2G8P3sInXko5v34/vu2Nkd3XrzmsJsbah/t++QJKqJf/8K29cRYm2RiuZ9IR0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hJr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26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gKNMcAAADcAAAADwAAAGRycy9kb3ducmV2LnhtbESPQUsDMRSE7wX/Q3hCL9Im3Yota9Oi&#10;VUF6sy0Ub4/N283i5mXdxO7qrzeC0OMwM98wq83gGnGmLtSeNcymCgRx4U3NlYbj4WWyBBEissHG&#10;M2n4pgCb9dVohbnxPb/ReR8rkSAcctRgY2xzKUNhyWGY+pY4eaXvHMYku0qaDvsEd43MlLqTDmtO&#10;CxZb2loqPvZfTsO8fH+++Zw/zbKsVrvS/vTF46nSenw9PNyDiDTES/i//Wo0LNQt/J1JR0Cu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2Ao0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26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czGsQAAADcAAAADwAAAGRycy9kb3ducmV2LnhtbESPQYvCMBSE78L+h/AWvGmqoK5doyyC&#10;4MGLVdju7dE827rNS9tErf/eCILHYWa+YRarzlTiSq0rLSsYDSMQxJnVJecKjofN4AuE88gaK8uk&#10;4E4OVsuP3gJjbW+8p2vicxEg7GJUUHhfx1K6rCCDbmhr4uCdbGvQB9nmUrd4C3BTyXEUTaXBksNC&#10;gTWtC8r+k4sJlON0vpn/NuXlPGqS9K9u0sMOlep/dj/fIDx1/h1+tbdawSyawPNMOA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5zMa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26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aFI8YAAADc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MMgP/Z9IR0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WhSP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707" o:spid="_x0000_s126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bA0MUAAADc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hFM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JmwNDFAAAA3AAA&#10;AA8AAAAAAAAAAAAAAAAAqgIAAGRycy9kb3ducmV2LnhtbFBLBQYAAAAABAAEAPoAAACcAwAAAAA=&#10;">
                      <v:group id="Группа 708" o:spid="_x0000_s126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    <v:rect id="Rectangle 123" o:spid="_x0000_s126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v+bsUA&#10;AADcAAAADwAAAGRycy9kb3ducmV2LnhtbESPQWvCQBSE70L/w/IKXkQ3FVEbXaUKVsGTmpYeH9ln&#10;kjb7Nma3Gv+9Kwgeh/lmhpnOG1OKM9WusKzgrReBIE6tLjhTkBxW3TEI55E1lpZJwZUczGcvrSnG&#10;2l54R+e9z0QoYRejgtz7KpbSpTkZdD1bEQfvaGuDPsg6k7rGSyg3pexH0VAaLDgs5FjRMqf0b/9v&#10;FJz6v9uAyq/OdvDDyef3erdYslLt1+ZjAsJT45/wI73RCkbRO9zPh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S/5uxQAAANwAAAAPAAAAAAAAAAAAAAAAAJgCAABkcnMv&#10;ZG93bnJldi54bWxQSwUGAAAAAAQABAD1AAAAigMAAAAA&#10;" filled="f" stroked="f">
                          <v:textbox style="layout-flow:vertical" inset="1pt,.4mm,1pt,1pt">
                            <w:txbxContent>
                              <w:p w:rsidR="003E0F59" w:rsidRPr="00CB1016" w:rsidRDefault="003E0F59" w:rsidP="003E0F59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jBLsIA&#10;AADcAAAADwAAAGRycy9kb3ducmV2LnhtbERPTWvCQBC9F/wPywi9lLpRpC3RVazQKnjSpsXjkB2T&#10;aHY2zW41/vvOQfD4eN/TeedqdaY2VJ4NDAcJKOLc24oLA9nXx/MbqBCRLdaeycCVAsxnvYcpptZf&#10;eEvnXSyUhHBI0UAZY5NqHfKSHIaBb4iFO/jWYRTYFtq2eJFwV+tRkrxohxVLQ4kNLUvKT7s/Z+B3&#10;dNyIVH8/bcZ7zj5/Vtv3JRvz2O8WE1CRungX39xra+B1KPPljBwBP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MEuwgAAANwAAAAPAAAAAAAAAAAAAAAAAJgCAABkcnMvZG93&#10;bnJldi54bWxQSwUGAAAAAAQABAD1AAAAhwMAAAAA&#10;" filled="f" stroked="f">
                          <v:textbox style="layout-flow:vertical" inset="1pt,.4mm,1pt,1pt">
                            <w:txbxContent>
                              <w:p w:rsidR="003E0F59" w:rsidRPr="005374BE" w:rsidRDefault="003E0F59" w:rsidP="003E0F59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F901B3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6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RktcUA&#10;AADcAAAADwAAAGRycy9kb3ducmV2LnhtbESPT2vCQBTE7wW/w/IEL6VuIlIluooKVcGTf1p6fGSf&#10;STT7Ns2uGr+9KxQ8DvObGWY8bUwprlS7wrKCuBuBIE6tLjhTcNh/fQxBOI+ssbRMCu7kYDppvY0x&#10;0fbGW7rufCZCCbsEFeTeV4mULs3JoOvaijh4R1sb9EHWmdQ13kK5KWUvij6lwYLDQo4VLXJKz7uL&#10;UfDXO20CKr/fN/1fPix/Vtv5gpXqtJvZCISnxr/g//RaKxjEMTzPhCM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5GS1xQAAANwAAAAPAAAAAAAAAAAAAAAAAJgCAABkcnMv&#10;ZG93bnJldi54bWxQSwUGAAAAAAQABAD1AAAAigMAAAAA&#10;" filled="f" stroked="f">
                          <v:textbox style="layout-flow:vertical" inset="1pt,.4mm,1pt,1pt">
                            <w:txbxContent>
                              <w:p w:rsidR="003E0F59" w:rsidRDefault="003E0F59" w:rsidP="003E0F59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F901B3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12" o:spid="_x0000_s127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8j1l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8j1lcQAAADcAAAA&#10;DwAAAAAAAAAAAAAAAACqAgAAZHJzL2Rvd25yZXYueG1sUEsFBgAAAAAEAAQA+gAAAJsDAAAAAA==&#10;">
                        <v:rect id="Rectangle 119" o:spid="_x0000_s127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30+MUA&#10;AADcAAAADwAAAGRycy9kb3ducmV2LnhtbESPT2sCMRTE74LfIbxCb5rdC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nfT4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945CCC" w:rsidRDefault="003E0F59" w:rsidP="003E0F59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RsjMUA&#10;AADcAAAADwAAAGRycy9kb3ducmV2LnhtbESPT2sCMRTE74LfIbxCb5rdI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dGyM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Default="003E0F59" w:rsidP="003E0F59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jJF8UA&#10;AADcAAAADwAAAGRycy9kb3ducmV2LnhtbESPT2sCMRTE74LfIbxCb5rdg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OMkX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5E4A3B" w:rsidRDefault="003E0F59" w:rsidP="003E0F59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pXYMQA&#10;AADcAAAADwAAAGRycy9kb3ducmV2LnhtbESPQWsCMRSE74L/ITyhN81uD9uyGkVsCy09qcVeH5vn&#10;ZnXzsk2yuv33jVDwOMzMN8xiNdhWXMiHxrGCfJaBIK6cbrhW8LV/mz6DCBFZY+uYFPxSgNVyPFpg&#10;qd2Vt3TZxVokCIcSFZgYu1LKUBmyGGauI07e0XmLMUlfS+3xmuC2lY9ZVkiLDacFgx1tDFXnXW8V&#10;xDUfDv1r93P6Phfm5cN/7vPeK/UwGdZzEJGGeA//t9+1gqe8gNu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qV2DEAAAA3AAAAA8AAAAAAAAAAAAAAAAAmAIAAGRycy9k&#10;b3ducmV2LnhtbFBLBQYAAAAABAAEAPUAAACJAwAAAAA=&#10;" filled="f" stroked="f">
                          <v:textbox style="layout-flow:vertical" inset="0,0,0,0">
                            <w:txbxContent>
                              <w:p w:rsidR="003E0F59" w:rsidRPr="000411E6" w:rsidRDefault="003E0F59" w:rsidP="003E0F59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by+8UA&#10;AADcAAAADwAAAGRycy9kb3ducmV2LnhtbESPT2sCMRTE7wW/Q3iCt5pdD1q2RhGtYOnJP9jrY/O6&#10;2bp52SZZ3X77Rih4HGbmN8x82dtGXMmH2rGCfJyBIC6drrlScDpun19AhIissXFMCn4pwHIxeJpj&#10;od2N93Q9xEokCIcCFZgY20LKUBqyGMauJU7el/MWY5K+ktrjLcFtIydZNpUWa04LBltaGyovh84q&#10;iCs+n7u39uf78zI1m3f/ccw7r9Ro2K9eQUTq4yP8395pBbN8Bvc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vL7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5E4A3B" w:rsidRDefault="003E0F59" w:rsidP="003E0F59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lmicEA&#10;AADcAAAADwAAAGRycy9kb3ducmV2LnhtbERPu27CMBTdK/EP1kXqVpx0oFXAIARFourEQ7BexZc4&#10;EF8H24H07+sBqePReU/nvW3EnXyoHSvIRxkI4tLpmisFh/367RNEiMgaG8ek4JcCzGeDlykW2j14&#10;S/ddrEQK4VCgAhNjW0gZSkMWw8i1xIk7O28xJugrqT0+Urht5HuWjaXFmlODwZaWhsrrrrMK4oKP&#10;x+6rvV1O17FZffuffd55pV6H/WICIlIf/8VP90Yr+MjT2nQmHQE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5Zon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3E0F59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XDEsUA&#10;AADcAAAADwAAAGRycy9kb3ducmV2LnhtbESPQWsCMRSE74L/IbxCb5pdD7ZujSLaQounquj1sXnd&#10;bN28bJOsbv+9KRQ8DjPzDTNf9rYRF/KhdqwgH2cgiEuna64UHPZvo2cQISJrbByTgl8KsFwMB3Ms&#10;tLvyJ112sRIJwqFABSbGtpAylIYshrFriZP35bzFmKSvpPZ4TXDbyEmWTaXFmtOCwZbWhsrzrrMK&#10;4oqPx+61/fk+nadm8+G3+7zzSj0+9KsXEJH6eA//t9+1gqd8Bn9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dcMS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OgMsEA&#10;AADcAAAADwAAAGRycy9kb3ducmV2LnhtbERPyW7CMBC9V+IfrEHqrThwoFXAIMQiUfXEIriO4iEO&#10;xONgO5D+fX1A6vHp7dN5Z2vxIB8qxwqGgwwEceF0xaWC42Hz8QUiRGSNtWNS8EsB5rPe2xRz7Z68&#10;o8c+liKFcMhRgYmxyaUMhSGLYeAa4sRdnLcYE/Sl1B6fKdzWcpRlY2mx4tRgsKGloeK2b62CuODT&#10;qV039+v5Njarb/9zGLZeqfd+t5iAiNTFf/HLvdUKPkdpfjqTjoC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joDL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3E0F59" w:rsidRPr="00945CCC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8FqcUA&#10;AADcAAAADwAAAGRycy9kb3ducmV2LnhtbESPQWsCMRSE74L/IbxCb5pdDypbo0i10NJTtWyvj83r&#10;ZuvmZU2yuv33piD0OMzMN8xqM9hWXMiHxrGCfJqBIK6cbrhW8Hl8mSxBhIissXVMCn4pwGY9Hq2w&#10;0O7KH3Q5xFokCIcCFZgYu0LKUBmyGKauI07et/MWY5K+ltrjNcFtK2dZNpcWG04LBjt6NlSdDr1V&#10;ELdclv2+O/98neZm9+bfj3nvlXp8GLZPICIN8T98b79qBYtZDn9n0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bwWp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945CCC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2b3sUA&#10;AADcAAAADwAAAGRycy9kb3ducmV2LnhtbESPT2sCMRTE7wW/Q3iCt5p1D1q2RhFtodKTf7DXx+Z1&#10;s3Xzsk2yuv32Rih4HGbmN8x82dtGXMiH2rGCyTgDQVw6XXOl4Hh4f34BESKyxsYxKfijAMvF4GmO&#10;hXZX3tFlHyuRIBwKVGBibAspQ2nIYhi7ljh5385bjEn6SmqP1wS3jcyzbCot1pwWDLa0NlSe951V&#10;EFd8OnVv7e/P13lqNlv/eZh0XqnRsF+9gojUx0f4v/2hFczyHO5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vZve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5E4A3B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E+RcUA&#10;AADcAAAADwAAAGRycy9kb3ducmV2LnhtbESPQWsCMRSE74X+h/AKvdWsF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8T5F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5E4A3B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imMcUA&#10;AADcAAAADwAAAGRycy9kb3ducmV2LnhtbESPQWsCMRSE74X+h/AKvdWsU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GKYx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0411E6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QDqsUA&#10;AADcAAAADwAAAGRycy9kb3ducmV2LnhtbESPQWsCMRSE74X+h/AKvdWsQq2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AOq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3E0F59" w:rsidRPr="000411E6" w:rsidRDefault="003E0F59" w:rsidP="003E0F59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  <v:group id="Группа 726" o:spid="_x0000_s1284" style="position:absolute;left:87946;top:20056;width:32400;height:1656;rotation:-90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HhNHxgAAANwA&#10;AAAPAAAAAAAAAAAAAAAAAKoCAABkcnMvZG93bnJldi54bWxQSwUGAAAAAAQABAD6AAAAnQMAAAAA&#10;">
                <v:rect id="Rectangle 122" o:spid="_x0000_s128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T58UA&#10;AADcAAAADwAAAGRycy9kb3ducmV2LnhtbESPQWvCQBSE7wX/w/IKvRTdNEgt0U1QoVrwpI3i8ZF9&#10;JqnZt2l21fTfd4VCj8N8M8PMst404kqdqy0reBlFIIgLq2suFeSf78M3EM4ja2wsk4IfcpClg4cZ&#10;JtreeEvXnS9FKGGXoILK+zaR0hUVGXQj2xIH72Q7gz7IrpS6w1soN42Mo+hVGqw5LFTY0rKi4ry7&#10;GAXf8dcmoHL/vBkfOV8d1tvFkpV6euznUxCeev8P/6U/tIJJPIH7mXAEZPo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ZPnxQAAANwAAAAPAAAAAAAAAAAAAAAAAJgCAABkcnMv&#10;ZG93bnJldi54bWxQSwUGAAAAAAQABAD1AAAAigMAAAAA&#10;" filled="f" stroked="f">
                  <v:textbox style="layout-flow:vertical" inset="1pt,.4mm,1pt,1pt">
                    <w:txbxContent>
                      <w:p w:rsidR="003E0F59" w:rsidRPr="006C5C53" w:rsidRDefault="003E0F59" w:rsidP="003E0F5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HlcIA&#10;AADcAAAADwAAAGRycy9kb3ducmV2LnhtbERPS2vCQBC+C/6HZQpeRDeG0krqKq1gW/DkE49Ddpqk&#10;Zmdjdqvpv+8chB4/vvds0blaXakNlWcDk3ECijj3tuLCwH63Gk1BhYhssfZMBn4pwGLe780ws/7G&#10;G7puY6EkhEOGBsoYm0zrkJfkMIx9Qyzcl28dRoFtoW2LNwl3tU6T5Ek7rFgaSmxoWVJ+3v44A5f0&#10;ey1SfRiuH0+8fz9+bN6WbMzgoXt9ARWpi//iu/vTGnhOZa2ckSO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sgeVwgAAANwAAAAPAAAAAAAAAAAAAAAAAJgCAABkcnMvZG93&#10;bnJldi54bWxQSwUGAAAAAAQABAD1AAAAhwMAAAAA&#10;" filled="f" stroked="f">
                  <v:textbox style="layout-flow:vertical" inset="1pt,.4mm,1pt,1pt">
                    <w:txbxContent>
                      <w:p w:rsidR="003E0F59" w:rsidRPr="006C5C53" w:rsidRDefault="003E0F59" w:rsidP="003E0F5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BFD02B9" wp14:editId="745E49A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901B3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901B3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87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">
              <v:group id="Группа 551" o:spid="_x0000_s1288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8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9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9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9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9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9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9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9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9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9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0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0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0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30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0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314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31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31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31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1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1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32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2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2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2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32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32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32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2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901B3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901B3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33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3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3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3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34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4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0DC40E73" wp14:editId="356B0CAC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DB0C60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F901B3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901B3" w:rsidRPr="00F901B3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901B3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901B3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DB0C60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F901B3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901B3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348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">
              <v:group id="Группа 11" o:spid="_x0000_s1349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35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35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35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35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35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35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35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35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35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5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6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6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6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6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6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6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75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76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77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78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79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80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81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2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83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84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85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86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87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88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89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90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91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92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93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94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95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96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97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98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99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0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1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2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3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4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5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6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07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08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09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0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1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2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4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5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6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19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DB0C60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F901B3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0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1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2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3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901B3" w:rsidRPr="00F901B3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901B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4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5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6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901B3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27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DB0C60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F901B3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901B3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2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29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1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2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3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5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43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3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67F92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7D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3C2C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5C69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072D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4B72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270E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4F1A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2B8E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12D3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A5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3525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3C2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0F59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3CE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0443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5D2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1D0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4C55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B09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68C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05B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383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194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59F9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5F76"/>
    <w:rsid w:val="00926FAE"/>
    <w:rsid w:val="00927F6A"/>
    <w:rsid w:val="00931CDA"/>
    <w:rsid w:val="0093229E"/>
    <w:rsid w:val="00934712"/>
    <w:rsid w:val="00934FC7"/>
    <w:rsid w:val="00935ABF"/>
    <w:rsid w:val="00936462"/>
    <w:rsid w:val="00940460"/>
    <w:rsid w:val="00940B14"/>
    <w:rsid w:val="00941129"/>
    <w:rsid w:val="009436DB"/>
    <w:rsid w:val="009441B4"/>
    <w:rsid w:val="009444F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4DE1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5B6A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ABA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1E2B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785"/>
    <w:rsid w:val="00BC0B86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F11"/>
    <w:rsid w:val="00BF6A17"/>
    <w:rsid w:val="00BF71A8"/>
    <w:rsid w:val="00BF7E78"/>
    <w:rsid w:val="00C004DD"/>
    <w:rsid w:val="00C00F07"/>
    <w:rsid w:val="00C01D3B"/>
    <w:rsid w:val="00C0237A"/>
    <w:rsid w:val="00C02B23"/>
    <w:rsid w:val="00C03DD5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264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04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0C60"/>
    <w:rsid w:val="00DB1D0F"/>
    <w:rsid w:val="00DB2EF1"/>
    <w:rsid w:val="00DB4DD2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B30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87EF2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4E4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74A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5F2B"/>
    <w:rsid w:val="00F76DA8"/>
    <w:rsid w:val="00F81040"/>
    <w:rsid w:val="00F81596"/>
    <w:rsid w:val="00F81B52"/>
    <w:rsid w:val="00F83414"/>
    <w:rsid w:val="00F83F3C"/>
    <w:rsid w:val="00F85A29"/>
    <w:rsid w:val="00F86AF8"/>
    <w:rsid w:val="00F86CDA"/>
    <w:rsid w:val="00F901B3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30A"/>
    <w:rsid w:val="00FD1DFD"/>
    <w:rsid w:val="00FD3836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901B3"/>
    <w:rPr>
      <w:sz w:val="24"/>
    </w:rPr>
  </w:style>
  <w:style w:type="paragraph" w:styleId="1">
    <w:name w:val="heading 1"/>
    <w:next w:val="34b"/>
    <w:link w:val="10"/>
    <w:qFormat/>
    <w:rsid w:val="00F901B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901B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901B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901B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901B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901B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901B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901B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901B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901B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901B3"/>
  </w:style>
  <w:style w:type="character" w:customStyle="1" w:styleId="34c">
    <w:name w:val="34_Знак_Сообщение_системы"/>
    <w:rsid w:val="00F901B3"/>
    <w:rPr>
      <w:rFonts w:ascii="Calibri" w:hAnsi="Calibri"/>
    </w:rPr>
  </w:style>
  <w:style w:type="paragraph" w:customStyle="1" w:styleId="34b">
    <w:name w:val="34_Абзац_Обычный"/>
    <w:link w:val="34d"/>
    <w:qFormat/>
    <w:rsid w:val="00F901B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901B3"/>
    <w:rPr>
      <w:sz w:val="24"/>
      <w:lang w:eastAsia="x-none"/>
    </w:rPr>
  </w:style>
  <w:style w:type="character" w:customStyle="1" w:styleId="10">
    <w:name w:val="Заголовок 1 Знак"/>
    <w:link w:val="1"/>
    <w:rsid w:val="00F901B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901B3"/>
    <w:rPr>
      <w:b/>
      <w:sz w:val="32"/>
    </w:rPr>
  </w:style>
  <w:style w:type="character" w:customStyle="1" w:styleId="30">
    <w:name w:val="Заголовок 3 Знак"/>
    <w:link w:val="3"/>
    <w:rsid w:val="00F901B3"/>
    <w:rPr>
      <w:b/>
      <w:bCs/>
      <w:sz w:val="28"/>
    </w:rPr>
  </w:style>
  <w:style w:type="character" w:customStyle="1" w:styleId="40">
    <w:name w:val="Заголовок 4 Знак"/>
    <w:link w:val="4"/>
    <w:rsid w:val="00F901B3"/>
    <w:rPr>
      <w:b/>
      <w:sz w:val="24"/>
    </w:rPr>
  </w:style>
  <w:style w:type="character" w:customStyle="1" w:styleId="50">
    <w:name w:val="Заголовок 5 Знак"/>
    <w:link w:val="5"/>
    <w:rsid w:val="00F901B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901B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901B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901B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901B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901B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901B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901B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901B3"/>
    <w:rPr>
      <w:u w:val="single"/>
    </w:rPr>
  </w:style>
  <w:style w:type="paragraph" w:customStyle="1" w:styleId="349">
    <w:name w:val="34_Список_Библиография"/>
    <w:basedOn w:val="34b"/>
    <w:rsid w:val="00F901B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05D2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901B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901B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901B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901B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901B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05D2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F901B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05D2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901B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901B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901B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901B3"/>
    <w:rPr>
      <w:b w:val="0"/>
      <w:i/>
    </w:rPr>
  </w:style>
  <w:style w:type="character" w:customStyle="1" w:styleId="34fc">
    <w:name w:val="34_Знак_Название_файла"/>
    <w:qFormat/>
    <w:rsid w:val="00F901B3"/>
    <w:rPr>
      <w:rFonts w:ascii="Calibri" w:hAnsi="Calibri"/>
    </w:rPr>
  </w:style>
  <w:style w:type="character" w:customStyle="1" w:styleId="34fd">
    <w:name w:val="34_Знак_Термин"/>
    <w:rsid w:val="00F901B3"/>
    <w:rPr>
      <w:i/>
    </w:rPr>
  </w:style>
  <w:style w:type="character" w:customStyle="1" w:styleId="34fe">
    <w:name w:val="34_Знак_Полужирный"/>
    <w:rsid w:val="00F901B3"/>
    <w:rPr>
      <w:b/>
    </w:rPr>
  </w:style>
  <w:style w:type="character" w:customStyle="1" w:styleId="34ff">
    <w:name w:val="34_Знак_Верхний_индекс"/>
    <w:rsid w:val="00F901B3"/>
    <w:rPr>
      <w:vertAlign w:val="superscript"/>
    </w:rPr>
  </w:style>
  <w:style w:type="character" w:customStyle="1" w:styleId="3424">
    <w:name w:val="34_Список_Марк_2 Знак"/>
    <w:link w:val="3423"/>
    <w:rsid w:val="001D4B7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901B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901B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901B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901B3"/>
    <w:pPr>
      <w:numPr>
        <w:numId w:val="31"/>
      </w:numPr>
    </w:pPr>
  </w:style>
  <w:style w:type="character" w:customStyle="1" w:styleId="3419">
    <w:name w:val="34_Список_Марк_1 Знак"/>
    <w:link w:val="3413"/>
    <w:rsid w:val="00505D21"/>
    <w:rPr>
      <w:sz w:val="24"/>
      <w:lang w:eastAsia="x-none"/>
    </w:rPr>
  </w:style>
  <w:style w:type="paragraph" w:styleId="a4">
    <w:name w:val="footnote text"/>
    <w:basedOn w:val="34b"/>
    <w:link w:val="a5"/>
    <w:rsid w:val="00F901B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901B3"/>
    <w:pPr>
      <w:numPr>
        <w:numId w:val="30"/>
      </w:numPr>
    </w:pPr>
  </w:style>
  <w:style w:type="character" w:customStyle="1" w:styleId="341a">
    <w:name w:val="34_Список_Нум_1 Знак"/>
    <w:link w:val="341"/>
    <w:rsid w:val="00505D2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901B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505D2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901B3"/>
    <w:pPr>
      <w:keepNext/>
    </w:pPr>
  </w:style>
  <w:style w:type="paragraph" w:customStyle="1" w:styleId="34f1">
    <w:name w:val="34_Рамка_Основной"/>
    <w:basedOn w:val="34b"/>
    <w:link w:val="34f0"/>
    <w:rsid w:val="00F901B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901B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901B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901B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901B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901B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901B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901B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901B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901B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F901B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901B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901B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901B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901B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505D2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901B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901B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901B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901B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901B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901B3"/>
    <w:rPr>
      <w:sz w:val="18"/>
      <w:lang w:eastAsia="x-none"/>
    </w:rPr>
  </w:style>
  <w:style w:type="paragraph" w:customStyle="1" w:styleId="34fff1">
    <w:name w:val="34_Листинг"/>
    <w:basedOn w:val="34b"/>
    <w:rsid w:val="00F901B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901B3"/>
    <w:rPr>
      <w:b/>
    </w:rPr>
  </w:style>
  <w:style w:type="paragraph" w:customStyle="1" w:styleId="3440">
    <w:name w:val="34_Заголовок_4_Приложение"/>
    <w:basedOn w:val="4"/>
    <w:next w:val="34b"/>
    <w:rsid w:val="00F901B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901B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901B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901B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901B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901B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901B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901B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901B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901B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901B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901B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901B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901B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901B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901B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901B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901B3"/>
  </w:style>
  <w:style w:type="paragraph" w:customStyle="1" w:styleId="34fffb">
    <w:name w:val="34_Пример_Заголовок"/>
    <w:basedOn w:val="34f8"/>
    <w:next w:val="34f8"/>
    <w:rsid w:val="00F901B3"/>
    <w:pPr>
      <w:keepNext/>
      <w:spacing w:after="120"/>
    </w:pPr>
    <w:rPr>
      <w:b/>
      <w:lang w:eastAsia="ru-RU"/>
    </w:rPr>
  </w:style>
  <w:style w:type="character" w:styleId="a7">
    <w:name w:val="FollowedHyperlink"/>
    <w:rsid w:val="00F901B3"/>
    <w:rPr>
      <w:color w:val="auto"/>
    </w:rPr>
  </w:style>
  <w:style w:type="character" w:customStyle="1" w:styleId="34fffc">
    <w:name w:val="34_Знак_Нижний_индекс"/>
    <w:rsid w:val="00F901B3"/>
    <w:rPr>
      <w:vertAlign w:val="subscript"/>
    </w:rPr>
  </w:style>
  <w:style w:type="character" w:styleId="a8">
    <w:name w:val="footnote reference"/>
    <w:basedOn w:val="a1"/>
    <w:semiHidden/>
    <w:rsid w:val="00F901B3"/>
    <w:rPr>
      <w:vertAlign w:val="superscript"/>
    </w:rPr>
  </w:style>
  <w:style w:type="paragraph" w:styleId="a9">
    <w:name w:val="header"/>
    <w:basedOn w:val="34b"/>
    <w:link w:val="aa"/>
    <w:rsid w:val="00F901B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901B3"/>
    <w:rPr>
      <w:lang w:eastAsia="x-none"/>
    </w:rPr>
  </w:style>
  <w:style w:type="paragraph" w:styleId="ab">
    <w:name w:val="footer"/>
    <w:basedOn w:val="34b"/>
    <w:link w:val="ac"/>
    <w:rsid w:val="00F901B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901B3"/>
    <w:rPr>
      <w:lang w:eastAsia="x-none"/>
    </w:rPr>
  </w:style>
  <w:style w:type="numbering" w:customStyle="1" w:styleId="a">
    <w:name w:val="Приложение"/>
    <w:uiPriority w:val="99"/>
    <w:rsid w:val="00F901B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901B3"/>
    <w:pPr>
      <w:keepNext/>
    </w:pPr>
  </w:style>
  <w:style w:type="character" w:customStyle="1" w:styleId="3434">
    <w:name w:val="34_Список_Марк_3 Знак"/>
    <w:basedOn w:val="34d"/>
    <w:link w:val="3432"/>
    <w:rsid w:val="001D4B7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901B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901B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05D2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05D2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05D2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901B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901B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901B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505D2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901B3"/>
    <w:pPr>
      <w:keepNext/>
    </w:pPr>
  </w:style>
  <w:style w:type="character" w:customStyle="1" w:styleId="34ffff0">
    <w:name w:val="34_Процедура_Подшаг Знак"/>
    <w:basedOn w:val="34d"/>
    <w:link w:val="344"/>
    <w:rsid w:val="00505D21"/>
    <w:rPr>
      <w:sz w:val="24"/>
      <w:lang w:eastAsia="x-none"/>
    </w:rPr>
  </w:style>
  <w:style w:type="character" w:customStyle="1" w:styleId="34ffff2">
    <w:name w:val="34_Знак_Клавиши"/>
    <w:rsid w:val="00F901B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901B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901B3"/>
  </w:style>
  <w:style w:type="paragraph" w:styleId="ad">
    <w:name w:val="caption"/>
    <w:basedOn w:val="34b"/>
    <w:next w:val="34b"/>
    <w:rsid w:val="003E0F5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901B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901B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901B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05D21"/>
    <w:rPr>
      <w:sz w:val="24"/>
      <w:lang w:eastAsia="x-none"/>
    </w:rPr>
  </w:style>
  <w:style w:type="character" w:customStyle="1" w:styleId="ae">
    <w:name w:val="Основной текст Знак"/>
    <w:semiHidden/>
    <w:rsid w:val="00F901B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901B3"/>
    <w:rPr>
      <w:rFonts w:ascii="Arial" w:hAnsi="Arial"/>
    </w:rPr>
  </w:style>
  <w:style w:type="character" w:customStyle="1" w:styleId="af0">
    <w:name w:val="Тема примечания Знак"/>
    <w:semiHidden/>
    <w:rsid w:val="00F901B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901B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901B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901B3"/>
  </w:style>
  <w:style w:type="character" w:styleId="af3">
    <w:name w:val="annotation reference"/>
    <w:semiHidden/>
    <w:rsid w:val="00F901B3"/>
    <w:rPr>
      <w:sz w:val="16"/>
      <w:szCs w:val="16"/>
    </w:rPr>
  </w:style>
  <w:style w:type="character" w:styleId="af4">
    <w:name w:val="page number"/>
    <w:rsid w:val="00F901B3"/>
  </w:style>
  <w:style w:type="paragraph" w:styleId="af5">
    <w:name w:val="Body Text"/>
    <w:basedOn w:val="a0"/>
    <w:link w:val="13"/>
    <w:semiHidden/>
    <w:unhideWhenUsed/>
    <w:rsid w:val="00F901B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901B3"/>
    <w:rPr>
      <w:sz w:val="24"/>
    </w:rPr>
  </w:style>
  <w:style w:type="paragraph" w:styleId="af6">
    <w:name w:val="annotation subject"/>
    <w:basedOn w:val="af2"/>
    <w:next w:val="af2"/>
    <w:link w:val="14"/>
    <w:semiHidden/>
    <w:rsid w:val="00F901B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901B3"/>
    <w:rPr>
      <w:b/>
      <w:bCs/>
    </w:rPr>
  </w:style>
  <w:style w:type="paragraph" w:styleId="af7">
    <w:name w:val="Balloon Text"/>
    <w:basedOn w:val="a0"/>
    <w:link w:val="15"/>
    <w:semiHidden/>
    <w:rsid w:val="00F901B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901B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901B3"/>
  </w:style>
  <w:style w:type="paragraph" w:customStyle="1" w:styleId="34ffff9">
    <w:name w:val="34_ТЛ_Подпись"/>
    <w:basedOn w:val="34f6"/>
    <w:rsid w:val="00F901B3"/>
  </w:style>
  <w:style w:type="paragraph" w:customStyle="1" w:styleId="34ffffa">
    <w:name w:val="34_ТЛ_Подпись_скрытый"/>
    <w:basedOn w:val="34ffff9"/>
    <w:rsid w:val="00F901B3"/>
    <w:rPr>
      <w:vanish/>
    </w:rPr>
  </w:style>
  <w:style w:type="paragraph" w:customStyle="1" w:styleId="34ffffb">
    <w:name w:val="34_Комментарий_Философта"/>
    <w:basedOn w:val="34b"/>
    <w:rsid w:val="00F901B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901B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901B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901B3"/>
    <w:rPr>
      <w:b/>
    </w:rPr>
  </w:style>
  <w:style w:type="paragraph" w:customStyle="1" w:styleId="34ffffe">
    <w:name w:val="34_Таблица_Сноска_Линия"/>
    <w:basedOn w:val="34fff7"/>
    <w:next w:val="34fff7"/>
    <w:rsid w:val="00F901B3"/>
    <w:pPr>
      <w:keepNext/>
    </w:pPr>
  </w:style>
  <w:style w:type="paragraph" w:customStyle="1" w:styleId="34fffff">
    <w:name w:val="34_Таблица_Примечание"/>
    <w:basedOn w:val="34fff7"/>
    <w:rsid w:val="00F901B3"/>
  </w:style>
  <w:style w:type="character" w:customStyle="1" w:styleId="34fffff0">
    <w:name w:val="34_Знак_Значение"/>
    <w:qFormat/>
    <w:rsid w:val="00F901B3"/>
    <w:rPr>
      <w:rFonts w:ascii="Calibri" w:hAnsi="Calibri"/>
    </w:rPr>
  </w:style>
  <w:style w:type="character" w:styleId="af8">
    <w:name w:val="Hyperlink"/>
    <w:rsid w:val="00F901B3"/>
    <w:rPr>
      <w:color w:val="0000FF"/>
      <w:u w:val="single"/>
    </w:rPr>
  </w:style>
  <w:style w:type="paragraph" w:customStyle="1" w:styleId="34fffff1">
    <w:name w:val="34_Рисунок_Подпись"/>
    <w:basedOn w:val="34b"/>
    <w:rsid w:val="00F901B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901B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901B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901B3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901B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901B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901B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A59F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901B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901B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901B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901B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901B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901B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901B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901B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901B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901B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901B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901B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901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E0F5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901B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901B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901B3"/>
    <w:pPr>
      <w:jc w:val="center"/>
    </w:pPr>
  </w:style>
  <w:style w:type="paragraph" w:customStyle="1" w:styleId="3411">
    <w:name w:val="34_Таблица_Список_Марк_1_без_отступа"/>
    <w:basedOn w:val="34ff6"/>
    <w:rsid w:val="00F901B3"/>
    <w:pPr>
      <w:numPr>
        <w:numId w:val="41"/>
      </w:numPr>
    </w:pPr>
  </w:style>
  <w:style w:type="paragraph" w:customStyle="1" w:styleId="34fffff9">
    <w:name w:val="34_Формула"/>
    <w:basedOn w:val="a0"/>
    <w:rsid w:val="00F901B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901B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901B3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901B3"/>
    <w:rPr>
      <w:sz w:val="24"/>
    </w:rPr>
  </w:style>
  <w:style w:type="paragraph" w:styleId="1">
    <w:name w:val="heading 1"/>
    <w:next w:val="34b"/>
    <w:link w:val="10"/>
    <w:qFormat/>
    <w:rsid w:val="00F901B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901B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901B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901B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901B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901B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901B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901B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901B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901B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901B3"/>
  </w:style>
  <w:style w:type="character" w:customStyle="1" w:styleId="34c">
    <w:name w:val="34_Знак_Сообщение_системы"/>
    <w:rsid w:val="00F901B3"/>
    <w:rPr>
      <w:rFonts w:ascii="Calibri" w:hAnsi="Calibri"/>
    </w:rPr>
  </w:style>
  <w:style w:type="paragraph" w:customStyle="1" w:styleId="34b">
    <w:name w:val="34_Абзац_Обычный"/>
    <w:link w:val="34d"/>
    <w:qFormat/>
    <w:rsid w:val="00F901B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901B3"/>
    <w:rPr>
      <w:sz w:val="24"/>
      <w:lang w:eastAsia="x-none"/>
    </w:rPr>
  </w:style>
  <w:style w:type="character" w:customStyle="1" w:styleId="10">
    <w:name w:val="Заголовок 1 Знак"/>
    <w:link w:val="1"/>
    <w:rsid w:val="00F901B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901B3"/>
    <w:rPr>
      <w:b/>
      <w:sz w:val="32"/>
    </w:rPr>
  </w:style>
  <w:style w:type="character" w:customStyle="1" w:styleId="30">
    <w:name w:val="Заголовок 3 Знак"/>
    <w:link w:val="3"/>
    <w:rsid w:val="00F901B3"/>
    <w:rPr>
      <w:b/>
      <w:bCs/>
      <w:sz w:val="28"/>
    </w:rPr>
  </w:style>
  <w:style w:type="character" w:customStyle="1" w:styleId="40">
    <w:name w:val="Заголовок 4 Знак"/>
    <w:link w:val="4"/>
    <w:rsid w:val="00F901B3"/>
    <w:rPr>
      <w:b/>
      <w:sz w:val="24"/>
    </w:rPr>
  </w:style>
  <w:style w:type="character" w:customStyle="1" w:styleId="50">
    <w:name w:val="Заголовок 5 Знак"/>
    <w:link w:val="5"/>
    <w:rsid w:val="00F901B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901B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901B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901B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901B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901B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901B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901B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901B3"/>
    <w:rPr>
      <w:u w:val="single"/>
    </w:rPr>
  </w:style>
  <w:style w:type="paragraph" w:customStyle="1" w:styleId="349">
    <w:name w:val="34_Список_Библиография"/>
    <w:basedOn w:val="34b"/>
    <w:rsid w:val="00F901B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05D2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901B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901B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901B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901B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901B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05D2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F901B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05D2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901B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901B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901B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901B3"/>
    <w:rPr>
      <w:b w:val="0"/>
      <w:i/>
    </w:rPr>
  </w:style>
  <w:style w:type="character" w:customStyle="1" w:styleId="34fc">
    <w:name w:val="34_Знак_Название_файла"/>
    <w:qFormat/>
    <w:rsid w:val="00F901B3"/>
    <w:rPr>
      <w:rFonts w:ascii="Calibri" w:hAnsi="Calibri"/>
    </w:rPr>
  </w:style>
  <w:style w:type="character" w:customStyle="1" w:styleId="34fd">
    <w:name w:val="34_Знак_Термин"/>
    <w:rsid w:val="00F901B3"/>
    <w:rPr>
      <w:i/>
    </w:rPr>
  </w:style>
  <w:style w:type="character" w:customStyle="1" w:styleId="34fe">
    <w:name w:val="34_Знак_Полужирный"/>
    <w:rsid w:val="00F901B3"/>
    <w:rPr>
      <w:b/>
    </w:rPr>
  </w:style>
  <w:style w:type="character" w:customStyle="1" w:styleId="34ff">
    <w:name w:val="34_Знак_Верхний_индекс"/>
    <w:rsid w:val="00F901B3"/>
    <w:rPr>
      <w:vertAlign w:val="superscript"/>
    </w:rPr>
  </w:style>
  <w:style w:type="character" w:customStyle="1" w:styleId="3424">
    <w:name w:val="34_Список_Марк_2 Знак"/>
    <w:link w:val="3423"/>
    <w:rsid w:val="001D4B7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901B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901B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901B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901B3"/>
    <w:pPr>
      <w:numPr>
        <w:numId w:val="31"/>
      </w:numPr>
    </w:pPr>
  </w:style>
  <w:style w:type="character" w:customStyle="1" w:styleId="3419">
    <w:name w:val="34_Список_Марк_1 Знак"/>
    <w:link w:val="3413"/>
    <w:rsid w:val="00505D21"/>
    <w:rPr>
      <w:sz w:val="24"/>
      <w:lang w:eastAsia="x-none"/>
    </w:rPr>
  </w:style>
  <w:style w:type="paragraph" w:styleId="a4">
    <w:name w:val="footnote text"/>
    <w:basedOn w:val="34b"/>
    <w:link w:val="a5"/>
    <w:rsid w:val="00F901B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901B3"/>
    <w:pPr>
      <w:numPr>
        <w:numId w:val="30"/>
      </w:numPr>
    </w:pPr>
  </w:style>
  <w:style w:type="character" w:customStyle="1" w:styleId="341a">
    <w:name w:val="34_Список_Нум_1 Знак"/>
    <w:link w:val="341"/>
    <w:rsid w:val="00505D2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901B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505D2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901B3"/>
    <w:pPr>
      <w:keepNext/>
    </w:pPr>
  </w:style>
  <w:style w:type="paragraph" w:customStyle="1" w:styleId="34f1">
    <w:name w:val="34_Рамка_Основной"/>
    <w:basedOn w:val="34b"/>
    <w:link w:val="34f0"/>
    <w:rsid w:val="00F901B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901B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901B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901B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901B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901B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901B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901B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901B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901B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F901B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901B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901B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901B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901B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505D2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901B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901B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901B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901B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901B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901B3"/>
    <w:rPr>
      <w:sz w:val="18"/>
      <w:lang w:eastAsia="x-none"/>
    </w:rPr>
  </w:style>
  <w:style w:type="paragraph" w:customStyle="1" w:styleId="34fff1">
    <w:name w:val="34_Листинг"/>
    <w:basedOn w:val="34b"/>
    <w:rsid w:val="00F901B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901B3"/>
    <w:rPr>
      <w:b/>
    </w:rPr>
  </w:style>
  <w:style w:type="paragraph" w:customStyle="1" w:styleId="3440">
    <w:name w:val="34_Заголовок_4_Приложение"/>
    <w:basedOn w:val="4"/>
    <w:next w:val="34b"/>
    <w:rsid w:val="00F901B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901B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901B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901B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901B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901B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901B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901B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901B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901B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901B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901B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901B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901B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901B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901B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901B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901B3"/>
  </w:style>
  <w:style w:type="paragraph" w:customStyle="1" w:styleId="34fffb">
    <w:name w:val="34_Пример_Заголовок"/>
    <w:basedOn w:val="34f8"/>
    <w:next w:val="34f8"/>
    <w:rsid w:val="00F901B3"/>
    <w:pPr>
      <w:keepNext/>
      <w:spacing w:after="120"/>
    </w:pPr>
    <w:rPr>
      <w:b/>
      <w:lang w:eastAsia="ru-RU"/>
    </w:rPr>
  </w:style>
  <w:style w:type="character" w:styleId="a7">
    <w:name w:val="FollowedHyperlink"/>
    <w:rsid w:val="00F901B3"/>
    <w:rPr>
      <w:color w:val="auto"/>
    </w:rPr>
  </w:style>
  <w:style w:type="character" w:customStyle="1" w:styleId="34fffc">
    <w:name w:val="34_Знак_Нижний_индекс"/>
    <w:rsid w:val="00F901B3"/>
    <w:rPr>
      <w:vertAlign w:val="subscript"/>
    </w:rPr>
  </w:style>
  <w:style w:type="character" w:styleId="a8">
    <w:name w:val="footnote reference"/>
    <w:basedOn w:val="a1"/>
    <w:semiHidden/>
    <w:rsid w:val="00F901B3"/>
    <w:rPr>
      <w:vertAlign w:val="superscript"/>
    </w:rPr>
  </w:style>
  <w:style w:type="paragraph" w:styleId="a9">
    <w:name w:val="header"/>
    <w:basedOn w:val="34b"/>
    <w:link w:val="aa"/>
    <w:rsid w:val="00F901B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901B3"/>
    <w:rPr>
      <w:lang w:eastAsia="x-none"/>
    </w:rPr>
  </w:style>
  <w:style w:type="paragraph" w:styleId="ab">
    <w:name w:val="footer"/>
    <w:basedOn w:val="34b"/>
    <w:link w:val="ac"/>
    <w:rsid w:val="00F901B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901B3"/>
    <w:rPr>
      <w:lang w:eastAsia="x-none"/>
    </w:rPr>
  </w:style>
  <w:style w:type="numbering" w:customStyle="1" w:styleId="a">
    <w:name w:val="Приложение"/>
    <w:uiPriority w:val="99"/>
    <w:rsid w:val="00F901B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901B3"/>
    <w:pPr>
      <w:keepNext/>
    </w:pPr>
  </w:style>
  <w:style w:type="character" w:customStyle="1" w:styleId="3434">
    <w:name w:val="34_Список_Марк_3 Знак"/>
    <w:basedOn w:val="34d"/>
    <w:link w:val="3432"/>
    <w:rsid w:val="001D4B7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901B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901B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05D2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05D2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05D2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901B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901B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901B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505D2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901B3"/>
    <w:pPr>
      <w:keepNext/>
    </w:pPr>
  </w:style>
  <w:style w:type="character" w:customStyle="1" w:styleId="34ffff0">
    <w:name w:val="34_Процедура_Подшаг Знак"/>
    <w:basedOn w:val="34d"/>
    <w:link w:val="344"/>
    <w:rsid w:val="00505D21"/>
    <w:rPr>
      <w:sz w:val="24"/>
      <w:lang w:eastAsia="x-none"/>
    </w:rPr>
  </w:style>
  <w:style w:type="character" w:customStyle="1" w:styleId="34ffff2">
    <w:name w:val="34_Знак_Клавиши"/>
    <w:rsid w:val="00F901B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901B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901B3"/>
  </w:style>
  <w:style w:type="paragraph" w:styleId="ad">
    <w:name w:val="caption"/>
    <w:basedOn w:val="34b"/>
    <w:next w:val="34b"/>
    <w:rsid w:val="003E0F5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901B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901B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901B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05D21"/>
    <w:rPr>
      <w:sz w:val="24"/>
      <w:lang w:eastAsia="x-none"/>
    </w:rPr>
  </w:style>
  <w:style w:type="character" w:customStyle="1" w:styleId="ae">
    <w:name w:val="Основной текст Знак"/>
    <w:semiHidden/>
    <w:rsid w:val="00F901B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901B3"/>
    <w:rPr>
      <w:rFonts w:ascii="Arial" w:hAnsi="Arial"/>
    </w:rPr>
  </w:style>
  <w:style w:type="character" w:customStyle="1" w:styleId="af0">
    <w:name w:val="Тема примечания Знак"/>
    <w:semiHidden/>
    <w:rsid w:val="00F901B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901B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901B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901B3"/>
  </w:style>
  <w:style w:type="character" w:styleId="af3">
    <w:name w:val="annotation reference"/>
    <w:semiHidden/>
    <w:rsid w:val="00F901B3"/>
    <w:rPr>
      <w:sz w:val="16"/>
      <w:szCs w:val="16"/>
    </w:rPr>
  </w:style>
  <w:style w:type="character" w:styleId="af4">
    <w:name w:val="page number"/>
    <w:rsid w:val="00F901B3"/>
  </w:style>
  <w:style w:type="paragraph" w:styleId="af5">
    <w:name w:val="Body Text"/>
    <w:basedOn w:val="a0"/>
    <w:link w:val="13"/>
    <w:semiHidden/>
    <w:unhideWhenUsed/>
    <w:rsid w:val="00F901B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901B3"/>
    <w:rPr>
      <w:sz w:val="24"/>
    </w:rPr>
  </w:style>
  <w:style w:type="paragraph" w:styleId="af6">
    <w:name w:val="annotation subject"/>
    <w:basedOn w:val="af2"/>
    <w:next w:val="af2"/>
    <w:link w:val="14"/>
    <w:semiHidden/>
    <w:rsid w:val="00F901B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901B3"/>
    <w:rPr>
      <w:b/>
      <w:bCs/>
    </w:rPr>
  </w:style>
  <w:style w:type="paragraph" w:styleId="af7">
    <w:name w:val="Balloon Text"/>
    <w:basedOn w:val="a0"/>
    <w:link w:val="15"/>
    <w:semiHidden/>
    <w:rsid w:val="00F901B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901B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901B3"/>
  </w:style>
  <w:style w:type="paragraph" w:customStyle="1" w:styleId="34ffff9">
    <w:name w:val="34_ТЛ_Подпись"/>
    <w:basedOn w:val="34f6"/>
    <w:rsid w:val="00F901B3"/>
  </w:style>
  <w:style w:type="paragraph" w:customStyle="1" w:styleId="34ffffa">
    <w:name w:val="34_ТЛ_Подпись_скрытый"/>
    <w:basedOn w:val="34ffff9"/>
    <w:rsid w:val="00F901B3"/>
    <w:rPr>
      <w:vanish/>
    </w:rPr>
  </w:style>
  <w:style w:type="paragraph" w:customStyle="1" w:styleId="34ffffb">
    <w:name w:val="34_Комментарий_Философта"/>
    <w:basedOn w:val="34b"/>
    <w:rsid w:val="00F901B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901B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901B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901B3"/>
    <w:rPr>
      <w:b/>
    </w:rPr>
  </w:style>
  <w:style w:type="paragraph" w:customStyle="1" w:styleId="34ffffe">
    <w:name w:val="34_Таблица_Сноска_Линия"/>
    <w:basedOn w:val="34fff7"/>
    <w:next w:val="34fff7"/>
    <w:rsid w:val="00F901B3"/>
    <w:pPr>
      <w:keepNext/>
    </w:pPr>
  </w:style>
  <w:style w:type="paragraph" w:customStyle="1" w:styleId="34fffff">
    <w:name w:val="34_Таблица_Примечание"/>
    <w:basedOn w:val="34fff7"/>
    <w:rsid w:val="00F901B3"/>
  </w:style>
  <w:style w:type="character" w:customStyle="1" w:styleId="34fffff0">
    <w:name w:val="34_Знак_Значение"/>
    <w:qFormat/>
    <w:rsid w:val="00F901B3"/>
    <w:rPr>
      <w:rFonts w:ascii="Calibri" w:hAnsi="Calibri"/>
    </w:rPr>
  </w:style>
  <w:style w:type="character" w:styleId="af8">
    <w:name w:val="Hyperlink"/>
    <w:rsid w:val="00F901B3"/>
    <w:rPr>
      <w:color w:val="0000FF"/>
      <w:u w:val="single"/>
    </w:rPr>
  </w:style>
  <w:style w:type="paragraph" w:customStyle="1" w:styleId="34fffff1">
    <w:name w:val="34_Рисунок_Подпись"/>
    <w:basedOn w:val="34b"/>
    <w:rsid w:val="00F901B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901B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901B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901B3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901B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901B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901B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A59F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901B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901B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901B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901B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901B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901B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901B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901B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901B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901B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901B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901B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901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E0F5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901B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901B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901B3"/>
    <w:pPr>
      <w:jc w:val="center"/>
    </w:pPr>
  </w:style>
  <w:style w:type="paragraph" w:customStyle="1" w:styleId="3411">
    <w:name w:val="34_Таблица_Список_Марк_1_без_отступа"/>
    <w:basedOn w:val="34ff6"/>
    <w:rsid w:val="00F901B3"/>
    <w:pPr>
      <w:numPr>
        <w:numId w:val="41"/>
      </w:numPr>
    </w:pPr>
  </w:style>
  <w:style w:type="paragraph" w:customStyle="1" w:styleId="34fffff9">
    <w:name w:val="34_Формула"/>
    <w:basedOn w:val="a0"/>
    <w:rsid w:val="00F901B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901B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901B3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34099-A3C8-47EF-808D-0DFDD8B62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15</TotalTime>
  <Pages>9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расположения</vt:lpstr>
    </vt:vector>
  </TitlesOfParts>
  <Company>Название организации</Company>
  <LinksUpToDate>false</LinksUpToDate>
  <CharactersWithSpaces>4990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расположения</dc:title>
  <dc:creator>Oksana</dc:creator>
  <cp:lastModifiedBy>Oksana</cp:lastModifiedBy>
  <cp:revision>31</cp:revision>
  <cp:lastPrinted>2014-09-08T01:50:00Z</cp:lastPrinted>
  <dcterms:created xsi:type="dcterms:W3CDTF">2015-01-07T06:01:00Z</dcterms:created>
  <dcterms:modified xsi:type="dcterms:W3CDTF">2023-05-03T20:45:00Z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