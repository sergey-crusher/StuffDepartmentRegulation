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838" w:rsidRDefault="00E54838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E15802">
        <w:t>Название организации</w:t>
      </w:r>
      <w:r>
        <w:fldChar w:fldCharType="end"/>
      </w:r>
    </w:p>
    <w:p w:rsidR="00E54838" w:rsidRPr="00C816E8" w:rsidRDefault="00E54838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E54838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E54838" w:rsidRPr="00C816E8" w:rsidRDefault="00E54838" w:rsidP="00345A40">
            <w:pPr>
              <w:pStyle w:val="34ffff8"/>
            </w:pPr>
            <w:r w:rsidRPr="00C816E8">
              <w:t>УТВЕРЖДЕН</w:t>
            </w:r>
          </w:p>
          <w:p w:rsidR="00E54838" w:rsidRPr="00C816E8" w:rsidRDefault="00C71BA4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E15802">
              <w:t>A.B.XXX.Б3.XX.X-X.X</w:t>
            </w:r>
            <w:r>
              <w:fldChar w:fldCharType="end"/>
            </w:r>
            <w:r w:rsidR="00E54838" w:rsidRPr="00C816E8">
              <w:t>-ЛУ</w:t>
            </w:r>
          </w:p>
          <w:p w:rsidR="00E54838" w:rsidRPr="00C816E8" w:rsidRDefault="00E54838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E54838" w:rsidRPr="00C816E8" w:rsidRDefault="00E54838" w:rsidP="00345A40">
            <w:pPr>
              <w:pStyle w:val="34ffff8"/>
            </w:pPr>
            <w:r w:rsidRPr="00C816E8">
              <w:t>УТВЕРЖДАЮ</w:t>
            </w:r>
          </w:p>
        </w:tc>
      </w:tr>
      <w:tr w:rsidR="00E54838" w:rsidRPr="00C816E8" w:rsidTr="00345A40">
        <w:trPr>
          <w:trHeight w:val="630"/>
        </w:trPr>
        <w:tc>
          <w:tcPr>
            <w:tcW w:w="5554" w:type="dxa"/>
            <w:vMerge/>
          </w:tcPr>
          <w:p w:rsidR="00E54838" w:rsidRPr="00C816E8" w:rsidRDefault="00E54838" w:rsidP="00345A40"/>
        </w:tc>
        <w:tc>
          <w:tcPr>
            <w:tcW w:w="4563" w:type="dxa"/>
          </w:tcPr>
          <w:p w:rsidR="00E54838" w:rsidRPr="00C816E8" w:rsidRDefault="00E54838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E54838" w:rsidRPr="00C816E8" w:rsidTr="00345A40">
        <w:trPr>
          <w:trHeight w:val="353"/>
        </w:trPr>
        <w:tc>
          <w:tcPr>
            <w:tcW w:w="5554" w:type="dxa"/>
            <w:vMerge/>
          </w:tcPr>
          <w:p w:rsidR="00E54838" w:rsidRPr="00C816E8" w:rsidRDefault="00E54838" w:rsidP="00345A40"/>
        </w:tc>
        <w:tc>
          <w:tcPr>
            <w:tcW w:w="4563" w:type="dxa"/>
          </w:tcPr>
          <w:p w:rsidR="00E54838" w:rsidRPr="00C816E8" w:rsidRDefault="00E54838" w:rsidP="00B617AD">
            <w:pPr>
              <w:pStyle w:val="34ffff9"/>
            </w:pPr>
            <w:r w:rsidRPr="00C816E8">
              <w:t>____________________ И. О. Фамилия</w:t>
            </w:r>
          </w:p>
          <w:p w:rsidR="00E54838" w:rsidRPr="00C816E8" w:rsidRDefault="00E5483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1580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E54838" w:rsidRPr="00C816E8" w:rsidRDefault="00E54838" w:rsidP="00801734">
      <w:pPr>
        <w:pStyle w:val="34f5"/>
      </w:pPr>
    </w:p>
    <w:p w:rsidR="00E54838" w:rsidRDefault="00E54838" w:rsidP="00801734">
      <w:pPr>
        <w:pStyle w:val="34f5"/>
      </w:pPr>
    </w:p>
    <w:p w:rsidR="00603AE1" w:rsidRPr="00603AE1" w:rsidRDefault="00603AE1" w:rsidP="00801734">
      <w:pPr>
        <w:pStyle w:val="34f5"/>
        <w:rPr>
          <w:lang w:val="en-US"/>
        </w:rPr>
      </w:pPr>
    </w:p>
    <w:p w:rsidR="00E54838" w:rsidRPr="00C816E8" w:rsidRDefault="00E54838" w:rsidP="00801734">
      <w:pPr>
        <w:pStyle w:val="34f5"/>
      </w:pPr>
    </w:p>
    <w:p w:rsidR="00E54838" w:rsidRPr="00C816E8" w:rsidRDefault="00E54838" w:rsidP="00801734">
      <w:pPr>
        <w:pStyle w:val="34f5"/>
      </w:pPr>
    </w:p>
    <w:p w:rsidR="00E54838" w:rsidRPr="00C816E8" w:rsidRDefault="00C71BA4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E15802">
        <w:t>Полное название системы</w:t>
      </w:r>
      <w:r>
        <w:fldChar w:fldCharType="end"/>
      </w:r>
    </w:p>
    <w:p w:rsidR="00E54838" w:rsidRPr="00C816E8" w:rsidRDefault="00E54838" w:rsidP="00801734">
      <w:pPr>
        <w:pStyle w:val="34ffc"/>
      </w:pPr>
      <w:r w:rsidRPr="00C816E8">
        <w:t>(</w:t>
      </w:r>
      <w:r w:rsidR="00C71BA4">
        <w:fldChar w:fldCharType="begin"/>
      </w:r>
      <w:r w:rsidR="00C71BA4">
        <w:instrText xml:space="preserve"> DOCPROPERTY  краткое_название_системы  \* MERGEFORMAT </w:instrText>
      </w:r>
      <w:r w:rsidR="00C71BA4">
        <w:fldChar w:fldCharType="separate"/>
      </w:r>
      <w:r w:rsidR="00E15802">
        <w:t>Краткое название системы</w:t>
      </w:r>
      <w:r w:rsidR="00C71BA4">
        <w:fldChar w:fldCharType="end"/>
      </w:r>
      <w:r w:rsidRPr="00C816E8">
        <w:t>)</w:t>
      </w:r>
    </w:p>
    <w:p w:rsidR="00E54838" w:rsidRPr="00C816E8" w:rsidRDefault="00C71BA4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E15802">
        <w:t>Локальная смета</w:t>
      </w:r>
      <w:r>
        <w:fldChar w:fldCharType="end"/>
      </w:r>
    </w:p>
    <w:p w:rsidR="00E54838" w:rsidRDefault="00E54838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E15802">
        <w:t>A.B.XXX.Б3.XX.X-X.X</w:t>
      </w:r>
      <w:r w:rsidRPr="00C816E8">
        <w:fldChar w:fldCharType="end"/>
      </w:r>
    </w:p>
    <w:p w:rsidR="00E54838" w:rsidRDefault="00E54838" w:rsidP="00801734">
      <w:pPr>
        <w:pStyle w:val="34f5"/>
      </w:pPr>
    </w:p>
    <w:p w:rsidR="00E54838" w:rsidRDefault="00E54838" w:rsidP="00801734">
      <w:pPr>
        <w:pStyle w:val="34f5"/>
      </w:pPr>
    </w:p>
    <w:p w:rsidR="00E54838" w:rsidRPr="00840648" w:rsidRDefault="00E54838" w:rsidP="00801734">
      <w:pPr>
        <w:pStyle w:val="34f5"/>
      </w:pPr>
    </w:p>
    <w:p w:rsidR="00603AE1" w:rsidRPr="00840648" w:rsidRDefault="00603AE1" w:rsidP="00801734">
      <w:pPr>
        <w:pStyle w:val="34f5"/>
      </w:pPr>
    </w:p>
    <w:p w:rsidR="00603AE1" w:rsidRPr="00840648" w:rsidRDefault="00603AE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E54838" w:rsidRPr="00C816E8" w:rsidTr="00345A40">
        <w:trPr>
          <w:trHeight w:val="404"/>
        </w:trPr>
        <w:tc>
          <w:tcPr>
            <w:tcW w:w="4564" w:type="dxa"/>
            <w:vAlign w:val="center"/>
          </w:tcPr>
          <w:p w:rsidR="00E54838" w:rsidRPr="00C816E8" w:rsidRDefault="00E54838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E54838" w:rsidRPr="00C816E8" w:rsidRDefault="00E54838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E54838" w:rsidRPr="00C816E8" w:rsidRDefault="00E54838" w:rsidP="00345A40">
            <w:pPr>
              <w:pStyle w:val="34ffff9"/>
            </w:pPr>
          </w:p>
        </w:tc>
      </w:tr>
      <w:tr w:rsidR="00E54838" w:rsidRPr="00C816E8" w:rsidTr="00345A40">
        <w:trPr>
          <w:trHeight w:val="868"/>
        </w:trPr>
        <w:tc>
          <w:tcPr>
            <w:tcW w:w="4564" w:type="dxa"/>
          </w:tcPr>
          <w:p w:rsidR="00E54838" w:rsidRPr="00C816E8" w:rsidRDefault="00E54838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E54838" w:rsidRPr="00C816E8" w:rsidRDefault="00E54838" w:rsidP="00345A40">
            <w:pPr>
              <w:pStyle w:val="34ffff9"/>
            </w:pPr>
          </w:p>
        </w:tc>
        <w:tc>
          <w:tcPr>
            <w:tcW w:w="4563" w:type="dxa"/>
          </w:tcPr>
          <w:p w:rsidR="00E54838" w:rsidRPr="00C816E8" w:rsidRDefault="00E54838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E54838" w:rsidRPr="00C816E8" w:rsidTr="00345A40">
        <w:trPr>
          <w:trHeight w:val="404"/>
        </w:trPr>
        <w:tc>
          <w:tcPr>
            <w:tcW w:w="4564" w:type="dxa"/>
          </w:tcPr>
          <w:p w:rsidR="00E54838" w:rsidRPr="00C816E8" w:rsidRDefault="00E54838" w:rsidP="00345A40">
            <w:pPr>
              <w:pStyle w:val="34ffff9"/>
            </w:pPr>
            <w:r w:rsidRPr="00C816E8">
              <w:t>____________________ И. О. Фамилия</w:t>
            </w:r>
          </w:p>
          <w:p w:rsidR="00E54838" w:rsidRPr="00C816E8" w:rsidRDefault="00E54838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1580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E54838" w:rsidRPr="00C816E8" w:rsidRDefault="00E54838" w:rsidP="00345A40">
            <w:pPr>
              <w:pStyle w:val="34ffff9"/>
            </w:pPr>
          </w:p>
        </w:tc>
        <w:tc>
          <w:tcPr>
            <w:tcW w:w="4563" w:type="dxa"/>
          </w:tcPr>
          <w:p w:rsidR="00E54838" w:rsidRPr="00C816E8" w:rsidRDefault="00E54838" w:rsidP="00B617AD">
            <w:pPr>
              <w:pStyle w:val="34ffff9"/>
            </w:pPr>
            <w:r w:rsidRPr="00C816E8">
              <w:t>____________________ И. О. Фамилия</w:t>
            </w:r>
          </w:p>
          <w:p w:rsidR="00E54838" w:rsidRPr="00C816E8" w:rsidRDefault="00E5483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1580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E54838" w:rsidRPr="00C816E8" w:rsidTr="00345A40">
        <w:trPr>
          <w:trHeight w:val="404"/>
        </w:trPr>
        <w:tc>
          <w:tcPr>
            <w:tcW w:w="4564" w:type="dxa"/>
            <w:vAlign w:val="center"/>
          </w:tcPr>
          <w:p w:rsidR="00E54838" w:rsidRPr="00C816E8" w:rsidRDefault="00E54838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E54838" w:rsidRPr="00C816E8" w:rsidRDefault="00E54838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E54838" w:rsidRPr="00C816E8" w:rsidRDefault="00E54838" w:rsidP="00345A40">
            <w:pPr>
              <w:pStyle w:val="34ffff8"/>
            </w:pPr>
          </w:p>
        </w:tc>
      </w:tr>
      <w:tr w:rsidR="00E54838" w:rsidRPr="00C816E8" w:rsidTr="00345A40">
        <w:trPr>
          <w:trHeight w:val="864"/>
        </w:trPr>
        <w:tc>
          <w:tcPr>
            <w:tcW w:w="4564" w:type="dxa"/>
          </w:tcPr>
          <w:p w:rsidR="00E54838" w:rsidRPr="00C816E8" w:rsidRDefault="00E54838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E54838" w:rsidRPr="00C816E8" w:rsidRDefault="00E54838" w:rsidP="00345A40">
            <w:pPr>
              <w:pStyle w:val="34ffff9"/>
            </w:pPr>
          </w:p>
        </w:tc>
        <w:tc>
          <w:tcPr>
            <w:tcW w:w="4563" w:type="dxa"/>
          </w:tcPr>
          <w:p w:rsidR="00E54838" w:rsidRPr="00C816E8" w:rsidRDefault="00E54838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E54838" w:rsidRPr="00C816E8" w:rsidTr="00345A40">
        <w:trPr>
          <w:trHeight w:val="643"/>
        </w:trPr>
        <w:tc>
          <w:tcPr>
            <w:tcW w:w="4564" w:type="dxa"/>
          </w:tcPr>
          <w:p w:rsidR="00E54838" w:rsidRPr="00C816E8" w:rsidRDefault="00E54838" w:rsidP="00B617AD">
            <w:pPr>
              <w:pStyle w:val="34ffff9"/>
            </w:pPr>
            <w:r w:rsidRPr="00C816E8">
              <w:t>____________________ И. О. Фамилия</w:t>
            </w:r>
          </w:p>
          <w:p w:rsidR="00E54838" w:rsidRPr="00C816E8" w:rsidRDefault="00E5483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1580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E54838" w:rsidRPr="00C816E8" w:rsidRDefault="00E54838" w:rsidP="00345A40">
            <w:pPr>
              <w:pStyle w:val="34ffff9"/>
            </w:pPr>
          </w:p>
        </w:tc>
        <w:tc>
          <w:tcPr>
            <w:tcW w:w="4563" w:type="dxa"/>
          </w:tcPr>
          <w:p w:rsidR="00E54838" w:rsidRPr="00C816E8" w:rsidRDefault="00E54838" w:rsidP="00B617AD">
            <w:pPr>
              <w:pStyle w:val="34ffff9"/>
            </w:pPr>
            <w:r w:rsidRPr="00C816E8">
              <w:t>____________________ И. О. Фамилия</w:t>
            </w:r>
          </w:p>
          <w:p w:rsidR="00E54838" w:rsidRPr="00C816E8" w:rsidRDefault="00E54838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1580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E54838" w:rsidRPr="00801734" w:rsidRDefault="00E54838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840648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5499" w:history="1">
        <w:r w:rsidR="00840648" w:rsidRPr="001820E9">
          <w:rPr>
            <w:rStyle w:val="af8"/>
          </w:rPr>
          <w:t>1 Локальная смета</w:t>
        </w:r>
        <w:r w:rsidR="00840648">
          <w:rPr>
            <w:webHidden/>
          </w:rPr>
          <w:tab/>
        </w:r>
        <w:r w:rsidR="00840648">
          <w:rPr>
            <w:webHidden/>
          </w:rPr>
          <w:fldChar w:fldCharType="begin"/>
        </w:r>
        <w:r w:rsidR="00840648">
          <w:rPr>
            <w:webHidden/>
          </w:rPr>
          <w:instrText xml:space="preserve"> PAGEREF _Toc2605499 \h </w:instrText>
        </w:r>
        <w:r w:rsidR="00840648">
          <w:rPr>
            <w:webHidden/>
          </w:rPr>
        </w:r>
        <w:r w:rsidR="00840648">
          <w:rPr>
            <w:webHidden/>
          </w:rPr>
          <w:fldChar w:fldCharType="separate"/>
        </w:r>
        <w:r w:rsidR="00E15802">
          <w:rPr>
            <w:webHidden/>
          </w:rPr>
          <w:t>3</w:t>
        </w:r>
        <w:r w:rsidR="00840648">
          <w:rPr>
            <w:webHidden/>
          </w:rPr>
          <w:fldChar w:fldCharType="end"/>
        </w:r>
      </w:hyperlink>
    </w:p>
    <w:p w:rsidR="00840648" w:rsidRDefault="00C71BA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5500" w:history="1">
        <w:r w:rsidR="00840648" w:rsidRPr="001820E9">
          <w:rPr>
            <w:rStyle w:val="af8"/>
          </w:rPr>
          <w:t>Перечень сокращений</w:t>
        </w:r>
        <w:r w:rsidR="00840648">
          <w:rPr>
            <w:webHidden/>
          </w:rPr>
          <w:tab/>
        </w:r>
        <w:r w:rsidR="00840648">
          <w:rPr>
            <w:webHidden/>
          </w:rPr>
          <w:fldChar w:fldCharType="begin"/>
        </w:r>
        <w:r w:rsidR="00840648">
          <w:rPr>
            <w:webHidden/>
          </w:rPr>
          <w:instrText xml:space="preserve"> PAGEREF _Toc2605500 \h </w:instrText>
        </w:r>
        <w:r w:rsidR="00840648">
          <w:rPr>
            <w:webHidden/>
          </w:rPr>
        </w:r>
        <w:r w:rsidR="00840648">
          <w:rPr>
            <w:webHidden/>
          </w:rPr>
          <w:fldChar w:fldCharType="separate"/>
        </w:r>
        <w:r w:rsidR="00E15802">
          <w:rPr>
            <w:webHidden/>
          </w:rPr>
          <w:t>4</w:t>
        </w:r>
        <w:r w:rsidR="00840648">
          <w:rPr>
            <w:webHidden/>
          </w:rPr>
          <w:fldChar w:fldCharType="end"/>
        </w:r>
      </w:hyperlink>
    </w:p>
    <w:p w:rsidR="00840648" w:rsidRDefault="00C71BA4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5501" w:history="1">
        <w:r w:rsidR="00840648" w:rsidRPr="001820E9">
          <w:rPr>
            <w:rStyle w:val="af8"/>
          </w:rPr>
          <w:t>Перечень терминов</w:t>
        </w:r>
        <w:r w:rsidR="00840648">
          <w:rPr>
            <w:webHidden/>
          </w:rPr>
          <w:tab/>
        </w:r>
        <w:r w:rsidR="00840648">
          <w:rPr>
            <w:webHidden/>
          </w:rPr>
          <w:fldChar w:fldCharType="begin"/>
        </w:r>
        <w:r w:rsidR="00840648">
          <w:rPr>
            <w:webHidden/>
          </w:rPr>
          <w:instrText xml:space="preserve"> PAGEREF _Toc2605501 \h </w:instrText>
        </w:r>
        <w:r w:rsidR="00840648">
          <w:rPr>
            <w:webHidden/>
          </w:rPr>
        </w:r>
        <w:r w:rsidR="00840648">
          <w:rPr>
            <w:webHidden/>
          </w:rPr>
          <w:fldChar w:fldCharType="separate"/>
        </w:r>
        <w:r w:rsidR="00E15802">
          <w:rPr>
            <w:webHidden/>
          </w:rPr>
          <w:t>5</w:t>
        </w:r>
        <w:r w:rsidR="00840648">
          <w:rPr>
            <w:webHidden/>
          </w:rPr>
          <w:fldChar w:fldCharType="end"/>
        </w:r>
      </w:hyperlink>
    </w:p>
    <w:p w:rsidR="00F27B0F" w:rsidRDefault="00380491" w:rsidP="00E10079">
      <w:pPr>
        <w:pStyle w:val="34b"/>
      </w:pPr>
      <w:r>
        <w:fldChar w:fldCharType="end"/>
      </w:r>
    </w:p>
    <w:p w:rsidR="00E3465E" w:rsidRDefault="00E3465E" w:rsidP="001D17E3">
      <w:pPr>
        <w:pStyle w:val="34fffa"/>
        <w:rPr>
          <w:lang w:val="en-US"/>
        </w:rPr>
      </w:pPr>
    </w:p>
    <w:p w:rsidR="003B31D6" w:rsidRDefault="003B31D6" w:rsidP="001D17E3">
      <w:pPr>
        <w:pStyle w:val="34fffa"/>
        <w:rPr>
          <w:lang w:val="en-US"/>
        </w:rPr>
        <w:sectPr w:rsidR="003B31D6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181F91" w:rsidP="00181F91">
      <w:pPr>
        <w:pStyle w:val="1"/>
      </w:pPr>
      <w:bookmarkStart w:id="0" w:name="_Toc2605499"/>
      <w:r w:rsidRPr="00181F91">
        <w:rPr>
          <w:lang w:val="ru-RU"/>
        </w:rPr>
        <w:lastRenderedPageBreak/>
        <w:t>Локальная смета</w:t>
      </w:r>
      <w:bookmarkEnd w:id="0"/>
    </w:p>
    <w:p w:rsidR="00CF7CC8" w:rsidRPr="00CF7CC8" w:rsidRDefault="00CF7CC8" w:rsidP="00CF7CC8">
      <w:pPr>
        <w:pStyle w:val="34a0"/>
      </w:pPr>
      <w:r w:rsidRPr="00CF7CC8">
        <w:t>Документ «Локальная смета и локальный сметный расчет» должен содержать сведения о сметной стоимости работ, выполняемых при создании АС, и сметной стоимости объектов, сооружаемых при создании АС, в соответствии с требованиями документов по определению стоимости АС и ее составных частей.</w:t>
      </w:r>
    </w:p>
    <w:p w:rsidR="000611C2" w:rsidRPr="00CF7CC8" w:rsidRDefault="00CF7CC8" w:rsidP="00CF7CC8">
      <w:pPr>
        <w:pStyle w:val="34a0"/>
      </w:pPr>
      <w:proofErr w:type="gramStart"/>
      <w:r w:rsidRPr="00CF7CC8">
        <w:t>Примечание — При изменении сметной стоимости работ и объектов по сравнению с запланированной уточняют экономическую эффективность АС.</w:t>
      </w:r>
      <w:proofErr w:type="gramEnd"/>
    </w:p>
    <w:p w:rsidR="000611C2" w:rsidRPr="00CF7CC8" w:rsidRDefault="000611C2" w:rsidP="0090156C">
      <w:pPr>
        <w:pStyle w:val="34fffa"/>
      </w:pPr>
      <w:bookmarkStart w:id="1" w:name="_GoBack"/>
      <w:bookmarkEnd w:id="1"/>
    </w:p>
    <w:p w:rsidR="00147B49" w:rsidRDefault="002C35B5" w:rsidP="00147B49">
      <w:pPr>
        <w:pStyle w:val="3415"/>
        <w:rPr>
          <w:lang w:val="en-US"/>
        </w:rPr>
      </w:pPr>
      <w:bookmarkStart w:id="2" w:name="_Toc397971534"/>
      <w:bookmarkStart w:id="3" w:name="_Toc398225599"/>
      <w:bookmarkStart w:id="4" w:name="_Toc386572818"/>
      <w:bookmarkStart w:id="5" w:name="_Toc386572947"/>
      <w:bookmarkStart w:id="6" w:name="_Toc390811904"/>
      <w:bookmarkStart w:id="7" w:name="_Toc394586650"/>
      <w:bookmarkStart w:id="8" w:name="_Toc2605500"/>
      <w:bookmarkEnd w:id="2"/>
      <w:bookmarkEnd w:id="3"/>
      <w:r>
        <w:lastRenderedPageBreak/>
        <w:t>Перечень</w:t>
      </w:r>
      <w:r w:rsidR="00147B49">
        <w:t xml:space="preserve"> сокращений</w:t>
      </w:r>
      <w:bookmarkEnd w:id="4"/>
      <w:bookmarkEnd w:id="5"/>
      <w:bookmarkEnd w:id="6"/>
      <w:bookmarkEnd w:id="7"/>
      <w:bookmarkEnd w:id="8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9" w:name="_Toc2605501"/>
      <w:r>
        <w:lastRenderedPageBreak/>
        <w:t>Перечень терминов</w:t>
      </w:r>
      <w:bookmarkEnd w:id="9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134468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134468" w:rsidRPr="00A86232" w:rsidRDefault="00134468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134468" w:rsidRPr="005F1B2E" w:rsidRDefault="00134468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134468" w:rsidRPr="005F1B2E" w:rsidRDefault="00134468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134468" w:rsidRPr="005F1B2E" w:rsidRDefault="00134468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134468" w:rsidRPr="005F1B2E" w:rsidRDefault="00134468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134468" w:rsidRPr="005F1B2E" w:rsidRDefault="00134468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134468" w:rsidRPr="005F1B2E" w:rsidRDefault="00134468" w:rsidP="006877E2">
            <w:pPr>
              <w:pStyle w:val="34ff8"/>
            </w:pPr>
            <w:r w:rsidRPr="005F1B2E">
              <w:t>Дата</w:t>
            </w:r>
          </w:p>
        </w:tc>
      </w:tr>
      <w:tr w:rsidR="00134468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134468" w:rsidRPr="005F1B2E" w:rsidRDefault="00134468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134468" w:rsidRPr="005F1B2E" w:rsidRDefault="00134468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134468" w:rsidRPr="005F1B2E" w:rsidRDefault="00134468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134468" w:rsidRPr="005F1B2E" w:rsidRDefault="00134468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134468" w:rsidRPr="005F1B2E" w:rsidRDefault="00134468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134468" w:rsidRPr="005F1B2E" w:rsidRDefault="00134468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134468" w:rsidRPr="005F1B2E" w:rsidRDefault="00134468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134468" w:rsidRPr="005F1B2E" w:rsidRDefault="00134468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134468" w:rsidRPr="005F1B2E" w:rsidRDefault="00134468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134468" w:rsidRPr="005F1B2E" w:rsidRDefault="00134468" w:rsidP="006877E2">
            <w:pPr>
              <w:pStyle w:val="34ff8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  <w:tr w:rsidR="00134468" w:rsidTr="00CD27E1">
        <w:trPr>
          <w:trHeight w:val="454"/>
        </w:trPr>
        <w:tc>
          <w:tcPr>
            <w:tcW w:w="518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134468" w:rsidRDefault="00134468" w:rsidP="00CD27E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134468" w:rsidRDefault="00134468" w:rsidP="00CD27E1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3B31D6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1BA4" w:rsidRDefault="00C71BA4" w:rsidP="00AD0715">
      <w:r>
        <w:separator/>
      </w:r>
    </w:p>
    <w:p w:rsidR="00C71BA4" w:rsidRDefault="00C71BA4" w:rsidP="00AD0715"/>
  </w:endnote>
  <w:endnote w:type="continuationSeparator" w:id="0">
    <w:p w:rsidR="00C71BA4" w:rsidRDefault="00C71BA4" w:rsidP="00AD0715">
      <w:r>
        <w:continuationSeparator/>
      </w:r>
    </w:p>
    <w:p w:rsidR="00C71BA4" w:rsidRDefault="00C71BA4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1BA4" w:rsidRDefault="00C71BA4" w:rsidP="00AD0715">
      <w:r>
        <w:separator/>
      </w:r>
    </w:p>
    <w:p w:rsidR="00C71BA4" w:rsidRDefault="00C71BA4" w:rsidP="00AD0715"/>
  </w:footnote>
  <w:footnote w:type="continuationSeparator" w:id="0">
    <w:p w:rsidR="00C71BA4" w:rsidRDefault="00C71BA4" w:rsidP="00AD0715">
      <w:r>
        <w:continuationSeparator/>
      </w:r>
    </w:p>
    <w:p w:rsidR="00C71BA4" w:rsidRDefault="00C71BA4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2E9B5D1" wp14:editId="6AF0F52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43500C94" wp14:editId="70FF5A8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39E9EDD7" wp14:editId="5E56198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27B0F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15802">
                                      <w:t>A.B.XXX.Б3.XX.X-X.X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27B0F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15802">
                                <w:t>A.B.XXX.Б3.XX.X-X.X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05237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07C75B43" wp14:editId="0604DEE1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C71BA4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E15802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15802" w:rsidRPr="00E15802">
                                    <w:rPr>
                                      <w:noProof/>
                                    </w:rPr>
                                    <w:instrText>6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15802">
                                    <w:rPr>
                                      <w:noProof/>
                                    </w:rPr>
                                    <w:t>6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1580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15802">
                                    <w:t>A.B.XXX.Б3.XX.X-X.X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C71BA4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E15802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E77B3">
                                    <w:t>.</w:t>
                                  </w:r>
                                </w:p>
                                <w:p w:rsidR="008E77B3" w:rsidRPr="00F9048A" w:rsidRDefault="00C71BA4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E15802">
                                    <w:t>Локальная смета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C71BA4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E15802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15802" w:rsidRPr="00E15802">
                              <w:rPr>
                                <w:noProof/>
                              </w:rPr>
                              <w:instrText>6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15802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1580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15802">
                              <w:t>A.B.XXX.Б3.XX.X-X.X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C71BA4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E15802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E77B3">
                              <w:t>.</w:t>
                            </w:r>
                          </w:p>
                          <w:p w:rsidR="008E77B3" w:rsidRPr="00F9048A" w:rsidRDefault="00C71BA4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E15802">
                              <w:t>Локальная смета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4CD" w:rsidRDefault="004F04C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2C9F902F" wp14:editId="006B152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619" name="Группа 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620" name="Группа 162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1621" name="Группа 16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622" name="Группа 162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623" name="Группа 162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62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25" name="Группа 162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626" name="Группа 162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62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3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63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32" name="Группа 163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633" name="Группа 163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3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39" name="Группа 163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4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4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6" name="Группа 1646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1647" name="Группа 1647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1648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9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0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1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5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6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7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58" name="Группа 1658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1659" name="Группа 1659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166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CB1016" w:rsidRDefault="004F04CD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1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374BE" w:rsidRDefault="004F04CD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15802">
                                      <w:rPr>
                                        <w:noProof/>
                                        <w:lang w:val="en-US"/>
                                      </w:rPr>
                                      <w:t>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15802">
                                      <w:t>A.B.XXX.Б3.XX.X-X.X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63" name="Группа 1663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1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8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9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1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3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677" name="Группа 167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67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F04CD" w:rsidRPr="006C5C53" w:rsidRDefault="004F04CD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67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F04CD" w:rsidRPr="006C5C53" w:rsidRDefault="004F04CD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619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">
              <v:group id="Группа 1620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ZPf7xgAAAN0A&#10;AAAPAAAAAAAAAAAAAAAAAKoCAABkcnMvZG93bnJldi54bWxQSwUGAAAAAAQABAD6AAAAnQMAAAAA&#10;">
                <v:group id="Группа 1621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ShSYMMAAADd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vh+U04&#10;QW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KFJgwwAAAN0AAAAP&#10;AAAAAAAAAAAAAAAAAKoCAABkcnMvZG93bnJldi54bWxQSwUGAAAAAAQABAD6AAAAmgMAAAAA&#10;">
                  <v:group id="Группа 1622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frMF8MAAADdAAAADwAAAGRycy9kb3ducmV2LnhtbERPTYvCMBC9L/gfwgje&#10;1rSVFalGEVHxIAurgngbmrEtNpPSxLb+e7OwsLd5vM9ZrHpTiZYaV1pWEI8jEMSZ1SXnCi7n3ecM&#10;hPPIGivLpOBFDlbLwccCU207/qH25HMRQtilqKDwvk6ldFlBBt3Y1sSBu9vGoA+wyaVusAvhppJJ&#10;FE2lwZJDQ4E1bQrKHqenUbDvsFtP4m17fNw3r9v56/t6jEmp0bBfz0F46v2/+M990GH+NEng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+swXwwAAAN0AAAAP&#10;AAAAAAAAAAAAAAAAAKoCAABkcnMvZG93bnJldi54bWxQSwUGAAAAAAQABAD6AAAAmgMAAAAA&#10;">
                    <v:group id="Группа 1623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ZpjM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mT0Rj+vgkn&#10;yMU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K2aYzCAAAA3QAAAA8A&#10;AAAAAAAAAAAAAAAAqgIAAGRycy9kb3ducmV2LnhtbFBLBQYAAAAABAAEAPoAAACZ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xwZsMA&#10;AADdAAAADwAAAGRycy9kb3ducmV2LnhtbERPS2sCMRC+F/wPYQreNKnYtd0axQfFx60q9Dpsxt2l&#10;m8mSRN3++0YQepuP7znTeWcbcSUfascaXoYKBHHhTM2lhtPxc/AGIkRkg41j0vBLAeaz3tMUc+Nu&#10;/EXXQyxFCuGQo4YqxjaXMhQVWQxD1xIn7uy8xZigL6XxeEvhtpEjpTJpsebUUGFLq4qKn8PFajif&#10;1G5yjLRYrvz7636tvrOt2mjdf+4WHyAidfFf/HBvTZqfjcZw/yadIG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1xwZsMAAADdAAAADwAAAAAAAAAAAAAAAACYAgAAZHJzL2Rv&#10;d25yZXYueG1sUEsFBgAAAAAEAAQA9QAAAIgDAAAAAA==&#10;" filled="f" strokeweight="1.5pt">
                        <v:textbox inset=",1mm"/>
                      </v:rect>
                      <v:group id="Группа 1625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hNUY8QAAADdAAAA&#10;DwAAAAAAAAAAAAAAAACqAgAAZHJzL2Rvd25yZXYueG1sUEsFBgAAAAAEAAQA+gAAAJsDAAAAAA==&#10;">
                        <v:group id="Группа 1626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ywcoUwwAAAN0AAAAP&#10;AAAAAAAAAAAAAAAAAKoCAABkcnMvZG93bnJldi54bWxQSwUGAAAAAAQABAD6AAAAmgMAAAAA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Bh0MIAAADdAAAADwAAAGRycy9kb3ducmV2LnhtbERPTWvCQBC9F/wPywje6sYcoqSuUgqC&#10;oge1Qq9DdpINzc6G3dWk/74rFHqbx/uc9Xa0nXiQD61jBYt5BoK4crrlRsHtc/e6AhEissbOMSn4&#10;oQDbzeRljaV2A1/ocY2NSCEcSlRgYuxLKUNlyGKYu544cbXzFmOCvpHa45DCbSfzLCukxZZTg8Ge&#10;PgxV39e7VSAPx+Hsd/mtbup9774O5lQMo1Kz6fj+BiLSGP/Ff+69TvOLfAnPb9IJ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Bh0MIAAADdAAAADwAAAAAAAAAAAAAA&#10;AAChAgAAZHJzL2Rvd25yZXYueG1sUEsFBgAAAAAEAAQA+QAAAJADAAAAAA==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/1osUAAADdAAAADwAAAGRycy9kb3ducmV2LnhtbESPQWvDMAyF74P+B6PCbquzHMLI6pYy&#10;KLR0h60r7CpiJQ6N5WC7Tfbvp8NgN4n39N6n9Xb2g7pTTH1gA8+rAhRxE2zPnYHL1/7pBVTKyBaH&#10;wGTghxJsN4uHNdY2TPxJ93PulIRwqtGAy3mstU6NI49pFUZi0doQPWZZY6dtxEnC/aDLoqi0x56l&#10;weFIb46a6/nmDejjafqI+/LSdu1hDN9H915NszGPy3n3CirTnP/Nf9cHK/hVKbjyjYy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y/1osUAAADdAAAADwAAAAAAAAAA&#10;AAAAAAChAgAAZHJzL2Rvd25yZXYueG1sUEsFBgAAAAAEAAQA+QAAAJMDAAAAAA=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NQOcIAAADdAAAADwAAAGRycy9kb3ducmV2LnhtbERPTWvCQBC9F/wPywje6sYcgqauUgqC&#10;oge1Qq9DdpINzc6G3dWk/74rFHqbx/uc9Xa0nXiQD61jBYt5BoK4crrlRsHtc/e6BBEissbOMSn4&#10;oQDbzeRljaV2A1/ocY2NSCEcSlRgYuxLKUNlyGKYu544cbXzFmOCvpHa45DCbSfzLCukxZZTg8Ge&#10;PgxV39e7VSAPx+Hsd/mtbup9774O5lQMo1Kz6fj+BiLSGP/Ff+69TvOLfAXPb9IJ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NQOcIAAADdAAAADwAAAAAAAAAAAAAA&#10;AAChAgAAZHJzL2Rvd25yZXYueG1sUEsFBgAAAAAEAAQA+QAAAJADAAAAAA=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BvecUAAADdAAAADwAAAGRycy9kb3ducmV2LnhtbESPQWvDMAyF74P9B6PBbqvTDsJI65ZS&#10;KLRsh60t9CpiJQ6N5WB7Tfbvp8NgN4n39N6n1WbyvbpTTF1gA/NZAYq4Drbj1sDlvH95A5UyssU+&#10;MBn4oQSb9ePDCisbRv6i+ym3SkI4VWjA5TxUWqfakcc0CwOxaE2IHrOssdU24ijhvteLoii1x46l&#10;weFAO0f17fTtDejj+/gZ94tL0zaHIVyP7qMcJ2Oen6btElSmKf+b/64PVvDLV+GXb2QEv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IBvecUAAADdAAAADwAAAAAAAAAA&#10;AAAAAAChAgAAZHJzL2Rvd25yZXYueG1sUEsFBgAAAAAEAAQA+QAAAJMD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zK4sIAAADdAAAADwAAAGRycy9kb3ducmV2LnhtbERPTYvCMBC9L/gfwgje1lQXylKNIoKg&#10;rIddFbwOzbQpNpOSRFv/vVlY2Ns83ucs14NtxYN8aBwrmE0zEMSl0w3XCi7n3fsniBCRNbaOScGT&#10;AqxXo7clFtr1/EOPU6xFCuFQoAITY1dIGUpDFsPUdcSJq5y3GBP0tdQe+xRuWznPslxabDg1GOxo&#10;a6i8ne5WgTx89d9+N79UdbXv3PVgjnk/KDUZD5sFiEhD/Bf/ufc6zc8/ZvD7TTpBr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zK4sIAAADdAAAADwAAAAAAAAAAAAAA&#10;AAChAgAAZHJzL2Rvd25yZXYueG1sUEsFBgAAAAAEAAQA+QAAAJADAAAAAA==&#10;" strokeweight="1.5pt"/>
                      </v:group>
                    </v:group>
                    <v:group id="Группа 1632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CNays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mT8Qj+vgkn&#10;yMU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gjWsrCAAAA3QAAAA8A&#10;AAAAAAAAAAAAAAAAqgIAAGRycy9kb3ducmV2LnhtbFBLBQYAAAAABAAEAPoAAACZAwAAAAA=&#10;">
                      <v:group id="Группа 1633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2//UcMAAADdAAAADwAAAGRycy9kb3ducmV2LnhtbERPTYvCMBC9L/gfwgje&#10;1rSWFalGEVHxIAurgngbmrEtNpPSxLb+e7OwsLd5vM9ZrHpTiZYaV1pWEI8jEMSZ1SXnCi7n3ecM&#10;hPPIGivLpOBFDlbLwccCU207/qH25HMRQtilqKDwvk6ldFlBBt3Y1sSBu9vGoA+wyaVusAvhppKT&#10;KJpKgyWHhgJr2hSUPU5Po2DfYbdO4m17fNw3r9v56/t6jEmp0bBfz0F46v2/+M990GH+NEng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b/9RwwAAAN0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VZjsQA&#10;AADdAAAADwAAAGRycy9kb3ducmV2LnhtbERP22rCQBB9F/oPywh9kbqxSmqjq9RCoSIEvHzAmJ0m&#10;wexs2F01/n1XEHybw7nOfNmZRlzI+dqygtEwAUFcWF1zqeCw/3mbgvABWWNjmRTcyMNy8dKbY6bt&#10;lbd02YVSxBD2GSqoQmgzKX1RkUE/tC1x5P6sMxgidKXUDq8x3DTyPUlSabDm2FBhS98VFafd2SjA&#10;PHyOTm61KgfnfZ6n6+PHQW+Ueu13XzMQgbrwFD/cvzrOT8cTuH8TT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lWY7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n8FcQA&#10;AADdAAAADwAAAGRycy9kb3ducmV2LnhtbERP22rCQBB9F/oPywh9kbqxYmqjq9RCoSIEvHzAmJ0m&#10;wexs2F01/n1XEHybw7nOfNmZRlzI+dqygtEwAUFcWF1zqeCw/3mbgvABWWNjmRTcyMNy8dKbY6bt&#10;lbd02YVSxBD2GSqoQmgzKX1RkUE/tC1x5P6sMxgidKXUDq8x3DTyPUlSabDm2FBhS98VFafd2SjA&#10;PHyOTm61KgfnfZ6n6+PHQW+Ueu13XzMQgbrwFD/cvzrOT8cTuH8TT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p/BX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tiYsQA&#10;AADdAAAADwAAAGRycy9kb3ducmV2LnhtbERP3WrCMBS+F/YO4Qx2I2vqhG7rGmUOBg6hYPUBzpqz&#10;tticlCRqfXszELw7H9/vKZaj6cWJnO8sK5glKQji2uqOGwX73ffzGwgfkDX2lknBhTwsFw+TAnNt&#10;z7ylUxUaEUPY56igDWHIpfR1SwZ9YgfiyP1ZZzBE6BqpHZ5juOnlS5pm0mDHsaHFgb5aqg/V0SjA&#10;MrzPDm61aqbHXVlmP7+ve71R6ulx/PwAEWgMd/HNvdZxfjbP4P+beIJ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7YmL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fH+cMA&#10;AADdAAAADwAAAGRycy9kb3ducmV2LnhtbERP24rCMBB9X/Afwgi+LJq6C1WrUXRBcFkoePmAsRnb&#10;YjMpSdT695uFBd/mcK6zWHWmEXdyvrasYDxKQBAXVtdcKjgdt8MpCB+QNTaWScGTPKyWvbcFZto+&#10;eE/3QyhFDGGfoYIqhDaT0hcVGfQj2xJH7mKdwRChK6V2+IjhppEfSZJKgzXHhgpb+qqouB5uRgHm&#10;YTa+us2mfL8d8zz9Pk9O+kepQb9bz0EE6sJL/O/e6Tg//ZzA3zfxB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fH+cMAAADd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hTi8cA&#10;AADdAAAADwAAAGRycy9kb3ducmV2LnhtbESP3WrCQBCF74W+wzKF3kjdaCFtU1epQqEiBPx5gGl2&#10;mgSzs2F31fTtOxeCdzOcM+d8M18OrlMXCrH1bGA6yUARV962XBs4Hr6e30DFhGyx80wG/ijCcvEw&#10;mmNh/ZV3dNmnWkkIxwINNCn1hdaxashhnPieWLRfHxwmWUOtbcCrhLtOz7Is1w5bloYGe1o3VJ32&#10;Z2cAy/Q+PYXVqh6fD2WZb35ej3ZrzNPj8PkBKtGQ7ubb9bcV/PxFcOUbGUEv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QoU4vHAAAA3QAAAA8AAAAAAAAAAAAAAAAAmAIAAGRy&#10;cy9kb3ducmV2LnhtbFBLBQYAAAAABAAEAPUAAACM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639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fIu8UAAADdAAAADwAAAGRycy9kb3ducmV2LnhtbERPTWvCQBC9F/wPyxS8&#10;NZsoDTXNKiJVPIRCVSi9DdkxCWZnQ3abxH/fLRR6m8f7nHwzmVYM1LvGsoIkikEQl1Y3XCm4nPdP&#10;LyCcR9bYWiYFd3KwWc8ecsy0HfmDhpOvRAhhl6GC2vsuk9KVNRl0ke2IA3e1vUEfYF9J3eMYwk0r&#10;F3GcSoMNh4YaO9rVVN5O30bBYcRxu0zehuJ23d2/zs/vn0VCSs0fp+0rCE+T/xf/uY86zE+XK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aHyLvFAAAA3QAA&#10;AA8AAAAAAAAAAAAAAAAAqgIAAGRycy9kb3ducmV2LnhtbFBLBQYAAAAABAAEAPoAAACcAwAAAAA=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B1f8cA&#10;AADdAAAADwAAAGRycy9kb3ducmV2LnhtbESPQWvDMAyF74P+B6PCbqvT0ZWS1S2lsFF2GWt76FHE&#10;mh0ay0nspdl+/XQY7Cbxnt77tN6OoVED9amObGA+K0ARV9HW7AycTy8PK1ApI1tsIpOBb0qw3Uzu&#10;1ljaeOMPGo7ZKQnhVKIBn3Nbap0qTwHTLLbEon3GPmCWtXfa9niT8NDox6JY6oA1S4PHlvaequvx&#10;Kxjo/Lh4ct17cx3eftzOvx5Sd74Ycz8dd8+gMo353/x3fbCCv1wIv3wjI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/AdX/HAAAA3QAAAA8AAAAAAAAAAAAAAAAAmAIAAGRy&#10;cy9kb3ducmV2LnhtbFBLBQYAAAAABAAEAPUAAACMAwAAAAA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Q5MMA&#10;AADdAAAADwAAAGRycy9kb3ducmV2LnhtbERPS2sCMRC+F/ofwhS81ayiIlujiKBIL+Lj4HHYTJPF&#10;zWR3E9dtf30jFHqbj+85i1XvKtFRG0rPCkbDDARx4XXJRsHlvH2fgwgRWWPlmRR8U4DV8vVlgbn2&#10;Dz5Sd4pGpBAOOSqwMda5lKGw5DAMfU2cuC/fOowJtkbqFh8p3FVynGUz6bDk1GCxpo2l4na6OwWN&#10;7SdT0xyqW/f5Y9Z2tw/N5arU4K1ff4CI1Md/8Z97r9P82WQEz2/S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zQ5M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5Ok8MA&#10;AADdAAAADwAAAGRycy9kb3ducmV2LnhtbERPS2sCMRC+F/wPYQrearaiIlujiFARL+Lj4HHYTJPF&#10;zWR3k65rf30jFHqbj+85i1XvKtFRG0rPCt5HGQjiwuuSjYLL+fNtDiJEZI2VZ1LwoACr5eBlgbn2&#10;dz5Sd4pGpBAOOSqwMda5lKGw5DCMfE2cuC/fOowJtkbqFu8p3FVynGUz6bDk1GCxpo2l4nb6dgoa&#10;20+mpjlUt27/Y9Z2uwvN5arU8LVff4CI1Md/8Z97p9P82WQMz2/S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F5Ok8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LrCMQA&#10;AADdAAAADwAAAGRycy9kb3ducmV2LnhtbERPTWsCMRC9C/0PYQreNFu1S9kaRQRFeim1HnocNtNk&#10;cTPZ3cR17a9vCgVv83ifs1wPrhY9daHyrOBpmoEgLr2u2Cg4fe4mLyBCRNZYeyYFNwqwXj2Mllho&#10;f+UP6o/RiBTCoUAFNsamkDKUlhyGqW+IE/ftO4cxwc5I3eE1hbtazrIslw4rTg0WG9paKs/Hi1PQ&#10;2mHxbNr3+ty//ZiN3R9Ce/pSavw4bF5BRBriXfzvPug0P1/M4e+bdIJ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8S6wjEAAAA3Q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tzfMMA&#10;AADdAAAADwAAAGRycy9kb3ducmV2LnhtbERPTWsCMRC9F/ofwhS81WxllbI1ihQq4kW0HnocNtNk&#10;cTPZ3cR19dcbodDbPN7nzJeDq0VPXag8K3gbZyCIS68rNgqO31+v7yBCRNZYeyYFVwqwXDw/zbHQ&#10;/sJ76g/RiBTCoUAFNsamkDKUlhyGsW+IE/frO4cxwc5I3eElhbtaTrJsJh1WnBosNvRpqTwdzk5B&#10;a4d8atpdfeq3N7Oy601ojz9KjV6G1QeISEP8F/+5NzrNn+U5PL5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tzfM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8wXcIA&#10;AADdAAAADwAAAGRycy9kb3ducmV2LnhtbERPTWsCMRC9C/6HMEJvNVF0bbdGUUupeqsKvQ6bcXfp&#10;ZrIkqa7/3hQK3ubxPme+7GwjLuRD7VjDaKhAEBfO1FxqOB0/nl9AhIhssHFMGm4UYLno9+aYG3fl&#10;L7ocYilSCIccNVQxtrmUoajIYhi6ljhxZ+ctxgR9KY3Hawq3jRwrlUmLNaeGClvaVFT8HH6thvNJ&#10;7WbHSKv1xr9O9+/qO9uqT62fBt3qDUSkLj7E/+6tSfOzyRT+vkkn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zzBdwgAAAN0AAAAPAAAAAAAAAAAAAAAAAJgCAABkcnMvZG93&#10;bnJldi54bWxQSwUGAAAAAAQABAD1AAAAhwMAAAAA&#10;" filled="f" strokeweight="1.5pt">
                    <v:textbox inset=",1mm"/>
                  </v:rect>
                </v:group>
                <v:group id="Группа 1646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x4vtMQAAADdAAAA&#10;DwAAAAAAAAAAAAAAAACqAgAAZHJzL2Rvd25yZXYueG1sUEsFBgAAAAAEAAQA+gAAAJsDAAAAAA==&#10;">
                  <v:group id="Группа 1647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FKKL8QAAADdAAAA&#10;DwAAAAAAAAAAAAAAAACqAgAAZHJzL2Rvd25yZXYueG1sUEsFBgAAAAAEAAQA+gAAAJsDAAAAAA==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CBm8gAAADdAAAADwAAAGRycy9kb3ducmV2LnhtbESPT2vDMAzF74N+B6PCLmN1mo4ysrpl&#10;f6Hs1m5QehOxEofFchZ7TdZPPx0GvUm8p/d+Wm1G36oT9bEJbGA+y0ARl8E2XBv4/Hi7vQcVE7LF&#10;NjAZ+KUIm/XkaoWFDQPv6LRPtZIQjgUacCl1hdaxdOQxzkJHLFoVeo9J1r7WtsdBwn2r8yxbao8N&#10;S4PDjp4dlV/7H29gUR1fb74XL/M8b7L3yp2H8ulQG3M9HR8fQCUa08X8f721gr+8E1z5RkbQ6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0CBm8gAAADd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TVqsUAAADdAAAADwAAAGRycy9kb3ducmV2LnhtbERP30sCQRB+D/oflgl6Ed1LYtPTVUIQ&#10;giDQDF/H2+nu8Hb2uh317K9vg6C3+fh+znzZ+0adqYt1YAsPowwUcRFczaWF3ft6OAEVBdlhE5gs&#10;XCnCcnF7M8fchQtv6LyVUqUQjjlaqETaXOtYVOQxjkJLnLjP0HmUBLtSuw4vKdw3epxlRnusOTVU&#10;2NKqouK4PXkLH/hdyvX1MHg7GiO7/Zc5rZ6Mtfd3/fMMlFAv/+I/94tL883jFH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/TVqs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fq6scAAADdAAAADwAAAGRycy9kb3ducmV2LnhtbESPQUsDQQyF70L/wxDBi9jZCo6ydlpK&#10;QRAEwVrxGnfi7tKdzHYnbbf+enMQvCW8l/e+zJdj7MyRhtwm9jCbFmCIqxRarj1s359uHsBkQQ7Y&#10;JSYPZ8qwXEwu5liGdOI3Om6kNhrCuUQPjUhfWpurhiLmaeqJVftOQ0TRdahtGPCk4bGzt0XhbMSW&#10;taHBntYNVbvNIXr4wJ9azi9f168752T7uXeH9b3z/upyXD2CERrl3/x3/RwU390pv36jI9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F+rqxwAAAN0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lH1MMAAADdAAAADwAAAGRycy9kb3ducmV2LnhtbERPTWvCQBC9C/0PyxR6000KxjR1lVSq&#10;CIKglp6H7DQJzc6G7Griv3cFwds83ufMl4NpxIU6V1tWEE8iEMSF1TWXCn5O63EKwnlkjY1lUnAl&#10;B8vFy2iOmbY9H+hy9KUIIewyVFB532ZSuqIig25iW+LA/dnOoA+wK6XusA/hppHvUZRIgzWHhgpb&#10;WlVU/B/PRsHUfM12/WnzkeTfM0P+N073+Vqpt9ch/wThafBP8cO91WF+Mo3h/k04QS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JR9TDAAAA3Q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EgrMUAAADdAAAADwAAAGRycy9kb3ducmV2LnhtbERPTWvCQBC9C/6HZQpeRDdGlJK6im0V&#10;ijdtQXobspNsaHY2za4m7a/vCkJv83ifs9r0thZXan3lWMFsmoAgzp2uuFTw8b6fPILwAVlj7ZgU&#10;/JCHzXo4WGGmXcdHup5CKWII+wwVmBCaTEqfG7Lop64hjlzhWoshwraUusUuhttapkmylBYrjg0G&#10;G3oxlH+dLlbBvPjcjb/nr7M0rZJDYX67/PlcKjV66LdPIAL14V98d7/pOH+5SOH2TTxBr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3EgrM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V0ncUAAADdAAAADwAAAGRycy9kb3ducmV2LnhtbERP30sCQRB+D/oflgl6Cd3LcJXTVUIQ&#10;giDQDF/H2+nu8Hb2uh317K9vg6C3+fh+znzZ+0adqYt1YAuPwwwUcRFczaWF3ft6MAUVBdlhE5gs&#10;XCnCcnF7M8fchQtv6LyVUqUQjjlaqETaXOtYVOQxDkNLnLjP0HmUBLtSuw4vKdw3epRlRnusOTVU&#10;2NKqouK4PXkLH/hdyvX18PB2NEZ2+y9zWk2Mtfd3/fMMlFAv/+I/94tL8834CX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8V0nc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zs6cUAAADdAAAADwAAAGRycy9kb3ducmV2LnhtbERP30sCQRB+D/oflgl6Cd1LcpXTVUIQ&#10;giDQDF/H2+nu8Hb2uh317K9vg6C3+fh+znzZ+0adqYt1YAuPwwwUcRFczaWF3ft6MAUVBdlhE5gs&#10;XCnCcnF7M8fchQtv6LyVUqUQjjlaqETaXOtYVOQxDkNLnLjP0HmUBLtSuw4vKdw3epRlRnusOTVU&#10;2NKqouK4PXkLH/hdyvX18PB2NEZ2+y9zWk2Mtfd3/fMMlFAv/+I/94tL8834CX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Czs6c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i42MUAAADdAAAADwAAAGRycy9kb3ducmV2LnhtbERPS2vCQBC+C/6HZQQvohsjiqSu0tYW&#10;ijcfUHobspNsaHY2zW5N2l/fLQje5uN7zmbX21pcqfWVYwXzWQKCOHe64lLB5fw6XYPwAVlj7ZgU&#10;/JCH3XY42GCmXcdHup5CKWII+wwVmBCaTEqfG7LoZ64hjlzhWoshwraUusUuhttapkmykhYrjg0G&#10;G3o2lH+evq2CRfHxMvla7OdpWiWHwvx2+dN7qdR41D8+gAjUh7v45n7Tcf5quYT/b+IJcv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Ji42M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iYG8cAAADdAAAADwAAAGRycy9kb3ducmV2LnhtbESPQWvCQBCF70L/wzKCN91YaKjRVaQg&#10;9NCLSaD2NmTHJJqdTbJrkv77bqHQ2wzvvW/e7A6TacRAvastK1ivIhDEhdU1lwry7LR8BeE8ssbG&#10;Min4JgeH/dNsh4m2I59pSH0pAoRdggoq79tESldUZNCtbEsctKvtDfqw9qXUPY4Bbhr5HEWxNFhz&#10;uFBhS28VFff0YQIljzenzWdXP27rLr18td0l+0ClFvPpuAXhafL/5r/0uw7145cYfr8JI8j9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aJgbxwAAAN0AAAAPAAAAAAAA&#10;AAAAAAAAAKECAABkcnMvZG93bnJldi54bWxQSwUGAAAAAAQABAD5AAAAlQ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5ynsUAAADdAAAADwAAAGRycy9kb3ducmV2LnhtbERPTWvCQBC9F/oflin0UnRjwVVSVylC&#10;oVAo1Kb0Os1Ok2B2NmZHjf76riD0No/3OYvV4Ft1oD42gS1Mxhko4jK4hisLxefLaA4qCrLDNjBZ&#10;OFGE1fL2ZoG5C0f+oMNGKpVCOOZooRbpcq1jWZPHOA4dceJ+Q+9REuwr7Xo8pnDf6scsM9pjw6mh&#10;xo7WNZXbzd5b+MJzJae3n4f3rTFSfO/Mfj0z1t7fDc9PoIQG+Rdf3a8uzTfTGVy+SSfo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5yns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1658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BSIgMcAAADd&#10;AAAADwAAAAAAAAAAAAAAAACqAgAAZHJzL2Rvd25yZXYueG1sUEsFBgAAAAAEAAQA+gAAAJ4DAAAA&#10;AA==&#10;">
                    <v:group id="Группа 1659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tYLRvFAAAA3QAA&#10;AA8AAAAAAAAAAAAAAAAAqgIAAGRycy9kb3ducmV2LnhtbFBLBQYAAAAABAAEAPoAAACcAwAAAAA=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fPnMgA&#10;AADdAAAADwAAAGRycy9kb3ducmV2LnhtbESPQUvDQBCF74L/YRnBi9hNC11q7LbUQqsHobQVvY7Z&#10;MQlmZ0N226T+eucgeJvhvXnvm/ly8I06UxfrwBbGowwUcRFczaWFt+PmfgYqJmSHTWCycKEIy8X1&#10;1RxzF3re0/mQSiUhHHO0UKXU5lrHoiKPcRRaYtG+QucxydqV2nXYS7hv9CTLjPZYszRU2NK6ouL7&#10;cPIW/Gn1+vD0+Zymd/32aH7MFj9279be3gyrR1CJhvRv/rt+cYJvjPDLNzKCXv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98+cyAAAAN0AAAAPAAAAAAAAAAAAAAAAAJgCAABk&#10;cnMvZG93bnJldi54bWxQSwUGAAAAAAQABAD1AAAAjQMAAAAA&#10;" filled="f" stroked="f">
                        <v:textbox inset="1pt,.4mm,1pt,1pt">
                          <w:txbxContent>
                            <w:p w:rsidR="004F04CD" w:rsidRPr="00CB1016" w:rsidRDefault="004F04CD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tqB8UA&#10;AADdAAAADwAAAGRycy9kb3ducmV2LnhtbERPS2vCQBC+F/oflin0UnRjoYtGV9FCrYeC+ECv0+w0&#10;CWZnQ3Y10V/vFgq9zcf3nMmss5W4UONLxxoG/QQEceZMybmG/e6jNwThA7LByjFpuJKH2fTxYYKp&#10;cS1v6LINuYgh7FPUUIRQp1L6rCCLvu9q4sj9uMZiiLDJpWmwjeG2kq9JoqTFkmNDgTW9F5Sdtmer&#10;wZ7nX6PF92d4e2mXO3VTSzyuD1o/P3XzMYhAXfgX/7lXJs5XagC/38QT5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u2oHxQAAAN0AAAAPAAAAAAAAAAAAAAAAAJgCAABkcnMv&#10;ZG93bnJldi54bWxQSwUGAAAAAAQABAD1AAAAigMAAAAA&#10;" filled="f" stroked="f">
                        <v:textbox inset="1pt,.4mm,1pt,1pt">
                          <w:txbxContent>
                            <w:p w:rsidR="004F04CD" w:rsidRPr="005374BE" w:rsidRDefault="004F04CD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15802">
                                <w:rPr>
                                  <w:noProof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n0cMUA&#10;AADdAAAADwAAAGRycy9kb3ducmV2LnhtbERPTWvCQBC9F/wPywheRDcVutToKrag7aEgVdHrmB2T&#10;0OxsyK4m7a/vFoTe5vE+Z77sbCVu1PjSsYbHcQKCOHOm5FzDYb8ePYPwAdlg5Zg0fJOH5aL3MMfU&#10;uJY/6bYLuYgh7FPUUIRQp1L6rCCLfuxq4shdXGMxRNjk0jTYxnBbyUmSKGmx5NhQYE2vBWVfu6vV&#10;YK+rj+nL+S08DdvNXv2oDZ62R60H/W41AxGoC//iu/vdxPlKTeDvm3iC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afRwxQAAAN0AAAAPAAAAAAAAAAAAAAAAAJgCAABkcnMv&#10;ZG93bnJldi54bWxQSwUGAAAAAAQABAD1AAAAigMAAAAA&#10;" filled="f" stroked="f">
                        <v:textbox inset="1pt,.4mm,1pt,1pt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15802">
                                <w:t>A.B.XXX.Б3.XX.X-X.X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1663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03NBMwwAAAN0AAAAP&#10;AAAAAAAAAAAAAAAAAKoCAABkcnMvZG93bnJldi54bWxQSwUGAAAAAAQABAD6AAAAmg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dGIsQA&#10;AADdAAAADwAAAGRycy9kb3ducmV2LnhtbERPTWvCQBC9F/oflil4kbqxlGhSVxGrxptovXgbsuMm&#10;NDsbsqum/75bEHqbx/uc2aK3jbhR52vHCsajBARx6XTNRsHpa/M6BeEDssbGMSn4IQ+L+fPTDHPt&#10;7nyg2zEYEUPY56igCqHNpfRlRRb9yLXEkbu4zmKIsDNSd3iP4baRb0mSSos1x4YKW1pVVH4fr1bB&#10;5HM5pP3ZXcI622aFORTbzBRKDV765QeIQH34Fz/cOx3np+k7/H0TT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/3RiL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vjucQA&#10;AADdAAAADwAAAGRycy9kb3ducmV2LnhtbERPTWvCQBC9F/oflil4kbqx0GhSVxGrxptovXgbsuMm&#10;NDsbsqum/75bEHqbx/uc2aK3jbhR52vHCsajBARx6XTNRsHpa/M6BeEDssbGMSn4IQ+L+fPTDHPt&#10;7nyg2zEYEUPY56igCqHNpfRlRRb9yLXEkbu4zmKIsDNSd3iP4baRb0mSSos1x4YKW1pVVH4fr1bB&#10;5HM5pP3ZXcI622aFORTbzBRKDV765QeIQH34Fz/cOx3np+k7/H0TT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747nEAAAA3QAAAA8AAAAAAAAAAAAAAAAAmAIAAGRycy9k&#10;b3ducmV2LnhtbFBLBQYAAAAABAAEAPUAAACJAwAAAAA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l9zsMA&#10;AADdAAAADwAAAGRycy9kb3ducmV2LnhtbERPO2/CMBDeK/EfrEPqUoHTDikJGIQoJd0Qj4XtFB9O&#10;RHyOYgPpv8dIlbrdp+95s0VvG3GjzteOFbyPExDEpdM1GwXHw/doAsIHZI2NY1LwSx4W88HLDHPt&#10;7ryj2z4YEUPY56igCqHNpfRlRRb92LXEkTu7zmKIsDNSd3iP4baRH0mSSos1x4YKW1pVVF72V6vg&#10;82v5RtuTO4d1tskKsys2mSmUeh32yymIQH34F/+5f3Scn6Yp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l9zsMAAADdAAAADwAAAAAAAAAAAAAAAACYAgAAZHJzL2Rv&#10;d25yZXYueG1sUEsFBgAAAAAEAAQA9QAAAIgDAAAAAA=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XYVcQA&#10;AADdAAAADwAAAGRycy9kb3ducmV2LnhtbERPO2/CMBDeK/U/WFeJpQKHDoGkGIRoId0Qj4XtFB9O&#10;1PgcxS6Ef4+RkLrdp+95s0VvG3GhzteOFYxHCQji0umajYLjYT2cgvABWWPjmBTcyMNi/voyw1y7&#10;K+/osg9GxBD2OSqoQmhzKX1ZkUU/ci1x5M6usxgi7IzUHV5juG3kR5Kk0mLNsaHCllYVlb/7P6tg&#10;8rV8p+3JncN3tskKsys2mSmUGrz1y08QgfrwL366f3Scn6YTeHwTT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l2FX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pMJ8YA&#10;AADdAAAADwAAAGRycy9kb3ducmV2LnhtbESPT2/CMAzF70j7DpEn7YJGuh062hEQ2h+6G4LtspvV&#10;mLRa41RNBuXb4wMSN1vv+b2fF6vRd+pIQ2wDG3iaZaCI62BbdgZ+vj8f56BiQrbYBSYDZ4qwWt5N&#10;FljacOIdHffJKQnhWKKBJqW+1DrWDXmMs9ATi3YIg8ck6+C0HfAk4b7Tz1mWa48tS0ODPb01VP/t&#10;/72Bl/f1lLa/4ZA+ik1RuV21KVxlzMP9uH4FlWhMN/P1+ssKfp4LrnwjI+jl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pMJ8YAAADdAAAADwAAAAAAAAAAAAAAAACYAgAAZHJz&#10;L2Rvd25yZXYueG1sUEsFBgAAAAAEAAQA9QAAAIsDAAAAAA=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bpvMMA&#10;AADdAAAADwAAAGRycy9kb3ducmV2LnhtbERPO2/CMBDeK/EfrEPqUoHTDikJGIQoJd0Qj4XtFB9O&#10;RHyOYgPpv8dIlbrdp+95s0VvG3GjzteOFbyPExDEpdM1GwXHw/doAsIHZI2NY1LwSx4W88HLDHPt&#10;7ryj2z4YEUPY56igCqHNpfRlRRb92LXEkTu7zmKIsDNSd3iP4baRH0mSSos1x4YKW1pVVF72V6vg&#10;82v5RtuTO4d1tskKsys2mSmUeh32yymIQH34F/+5f3Scn6YZ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bpvMMAAADdAAAADwAAAAAAAAAAAAAAAACYAgAAZHJzL2Rv&#10;d25yZXYueG1sUEsFBgAAAAAEAAQA9QAAAIgDAAAAAA=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XW/MYA&#10;AADdAAAADwAAAGRycy9kb3ducmV2LnhtbESPQW/CMAyF70j7D5EncUEjhQOsHQGhsdHdEGyX3azG&#10;pNUap2oy6P49PiDtZus9v/d5tRl8qy7Uxyawgdk0A0VcBduwM/D1+f70DComZIttYDLwRxE264fR&#10;Cgsbrnykyyk5JSEcCzRQp9QVWseqJo9xGjpi0c6h95hk7Z22PV4l3Ld6nmUL7bFhaaixo9eaqp/T&#10;rzew3G0ndPgO5/SW7/PSHct97kpjxo/D9gVUoiH9m+/XH1bwF0vhl29kBL2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RXW/MYAAADdAAAADwAAAAAAAAAAAAAAAACYAgAAZHJz&#10;L2Rvd25yZXYueG1sUEsFBgAAAAAEAAQA9QAAAIsDAAAAAA=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lzZ8QA&#10;AADdAAAADwAAAGRycy9kb3ducmV2LnhtbERPPW/CMBDdK/EfrKvUBTUOHYCEGIRoS9hQoAvbKT6c&#10;qPE5il1I/31dqVK3e3qfV2xG24kbDb51rGCWpCCIa6dbNgo+zu/PSxA+IGvsHJOCb/KwWU8eCsy1&#10;u3NFt1MwIoawz1FBE0KfS+nrhiz6xPXEkbu6wWKIcDBSD3iP4baTL2k6lxZbjg0N9rRrqP48fVkF&#10;i9ftlI4Xdw1v2T4rTVXuM1Mq9fQ4blcgAo3hX/znPug4f76Ywe838QS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Zc2f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vtEMMA&#10;AADdAAAADwAAAGRycy9kb3ducmV2LnhtbERPO2/CMBDeK/EfrEPqUoFTBiABgxClpBvisbCd4sOJ&#10;iM9RbCD99zUSUrf79D1vvuxsLe7U+sqxgs9hAoK4cLpio+B0/B5MQfiArLF2TAp+ycNy0XubY6bd&#10;g/d0PwQjYgj7DBWUITSZlL4oyaIfuoY4chfXWgwRtkbqFh8x3NZylCRjabHi2FBiQ+uSiuvhZhVM&#10;vlYftDu7S9ik2zQ3+3ybmlyp9363moEI1IV/8cv9o+P88WQEz2/iC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ovtEMMAAADdAAAADwAAAAAAAAAAAAAAAACYAgAAZHJzL2Rv&#10;d25yZXYueG1sUEsFBgAAAAAEAAQA9QAAAIgDAAAAAA=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dIi8QA&#10;AADdAAAADwAAAGRycy9kb3ducmV2LnhtbERPS2vCQBC+F/oflin0UnRTC2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HSIv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7Q/8QA&#10;AADdAAAADwAAAGRycy9kb3ducmV2LnhtbERPS2vCQBC+F/oflin0UnRTKW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u0P/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J1ZMQA&#10;AADdAAAADwAAAGRycy9kb3ducmV2LnhtbERPS2vCQBC+F/oflin0UnRToW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idWT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DrE8QA&#10;AADdAAAADwAAAGRycy9kb3ducmV2LnhtbERPO2/CMBDeK/U/WFeJpQKHDoGkGIRoId0Qj4XtFB9O&#10;1PgcxS6Ef4+RkLrdp+95s0VvG3GhzteOFYxHCQji0umajYLjYT2cgvABWWPjmBTcyMNi/voyw1y7&#10;K+/osg9GxBD2OSqoQmhzKX1ZkUU/ci1x5M6usxgi7IzUHV5juG3kR5Kk0mLNsaHCllYVlb/7P6tg&#10;8rV8p+3JncN3tskKsys2mSmUGrz1y08QgfrwL366f3Scn05SeHwTT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w6xP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677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4+QJLFAAAA3QAA&#10;AA8AAAAAAAAAAAAAAAAAqgIAAGRycy9kb3ducmV2LnhtbFBLBQYAAAAABAAEAPoAAACcAwAAAAA=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hVR8kA&#10;AADdAAAADwAAAGRycy9kb3ducmV2LnhtbESPT0vDQBDF70K/wzJCL2I3Fppq7LbUQv8cBGkreh2z&#10;YxKanQ3ZbRP76Z2D4G2G9+a938wWvavVhdpQeTbwMEpAEefeVlwYeD+u7x9BhYhssfZMBn4owGI+&#10;uJlhZn3He7ocYqEkhEOGBsoYm0zrkJfkMIx8Qyzat28dRlnbQtsWOwl3tR4nSaodViwNJTa0Kik/&#10;Hc7OgDsvX59evrZxctdtjuk13eDn24cxw9t++QwqUh//zX/XOyv46VRw5RsZQc9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lhVR8kAAADdAAAADwAAAAAAAAAAAAAAAACYAgAA&#10;ZHJzL2Rvd25yZXYueG1sUEsFBgAAAAAEAAQA9QAAAI4DAAAAAA==&#10;" filled="f" stroked="f">
                  <v:textbox inset="1pt,.4mm,1pt,1pt">
                    <w:txbxContent>
                      <w:p w:rsidR="004F04CD" w:rsidRPr="006C5C53" w:rsidRDefault="004F04CD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Tw3MUA&#10;AADdAAAADwAAAGRycy9kb3ducmV2LnhtbERPTWvCQBC9F/oflil4KbqpYKqpq6ig9iBIVfQ6ZqdJ&#10;aHY2ZFcT/fVuodDbPN7njKetKcWValdYVvDWi0AQp1YXnCk47JfdIQjnkTWWlknBjRxMJ89PY0y0&#10;bfiLrjufiRDCLkEFufdVIqVLczLoerYiDty3rQ36AOtM6hqbEG5K2Y+iWBosODTkWNEip/RndzEK&#10;zGW2Gc3Paz94bVb7+B6v8LQ9KtV5aWcfIDy1/l/85/7UYX78PoLfb8IJ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FPDcxQAAAN0AAAAPAAAAAAAAAAAAAAAAAJgCAABkcnMv&#10;ZG93bnJldi54bWxQSwUGAAAAAAQABAD1AAAAigMAAAAA&#10;" filled="f" stroked="f">
                  <v:textbox inset="1pt,.4mm,1pt,1pt">
                    <w:txbxContent>
                      <w:p w:rsidR="004F04CD" w:rsidRPr="006C5C53" w:rsidRDefault="004F04CD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1D6" w:rsidRDefault="003B31D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5F29136C" wp14:editId="45DB0EB8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31BF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A32665" w:rsidRDefault="003B31D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79077B" w:rsidRDefault="00C71BA4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E15802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A32665" w:rsidRDefault="003B31D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CB1016" w:rsidRDefault="003B31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CB1016" w:rsidRDefault="003B31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374BE" w:rsidRDefault="003B31D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15802" w:rsidRPr="00E15802">
                                    <w:rPr>
                                      <w:noProof/>
                                    </w:rPr>
                                    <w:instrText>3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15802"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374BE" w:rsidRDefault="003B31D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15802">
                                    <w:t>A.B.XXX.Б3.XX.X-X.X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C71BA4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E15802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3B31D6">
                                    <w:t>.</w:t>
                                  </w:r>
                                </w:p>
                                <w:p w:rsidR="003B31D6" w:rsidRPr="00F9048A" w:rsidRDefault="003B31D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15802">
                                    <w:rPr>
                                      <w:rStyle w:val="34fe"/>
                                    </w:rPr>
                                    <w:t>Локальная смета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B31D6" w:rsidRPr="006C5C53" w:rsidRDefault="003B31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B31D6" w:rsidRPr="006C5C53" w:rsidRDefault="003B31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289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">
              <v:group id="Группа 11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3B31D6" w:rsidRPr="00931BF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3B31D6" w:rsidRPr="00A32665" w:rsidRDefault="003B31D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3B31D6" w:rsidRPr="0079077B" w:rsidRDefault="00C71BA4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E15802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A32665" w:rsidRDefault="003B31D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CB1016" w:rsidRDefault="003B31D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CB1016" w:rsidRDefault="003B31D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3B31D6" w:rsidRPr="005374BE" w:rsidRDefault="003B31D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15802" w:rsidRPr="00E15802">
                              <w:rPr>
                                <w:noProof/>
                              </w:rPr>
                              <w:instrText>3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15802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5374BE" w:rsidRDefault="003B31D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15802">
                              <w:t>A.B.XXX.Б3.XX.X-X.X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3B31D6" w:rsidRDefault="00C71BA4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E15802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3B31D6">
                              <w:t>.</w:t>
                            </w:r>
                          </w:p>
                          <w:p w:rsidR="003B31D6" w:rsidRPr="00F9048A" w:rsidRDefault="003B31D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15802">
                              <w:rPr>
                                <w:rStyle w:val="34fe"/>
                              </w:rPr>
                              <w:t>Локальная смета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3B31D6" w:rsidRPr="006C5C53" w:rsidRDefault="003B31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3B31D6" w:rsidRPr="006C5C53" w:rsidRDefault="003B31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275B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6002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D4E8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185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4468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1F91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7E3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4B0"/>
    <w:rsid w:val="0022057E"/>
    <w:rsid w:val="00221122"/>
    <w:rsid w:val="002225C6"/>
    <w:rsid w:val="00225688"/>
    <w:rsid w:val="00225AC9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1C87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10D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1D6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04CD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AE1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26F40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67E17"/>
    <w:rsid w:val="006709CE"/>
    <w:rsid w:val="00673E44"/>
    <w:rsid w:val="00675870"/>
    <w:rsid w:val="0067649A"/>
    <w:rsid w:val="006770A0"/>
    <w:rsid w:val="00677668"/>
    <w:rsid w:val="00682254"/>
    <w:rsid w:val="00682CD3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2635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753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0566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0648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2DA1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2D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56C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254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97C4E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1D02"/>
    <w:rsid w:val="00A1466A"/>
    <w:rsid w:val="00A15EF9"/>
    <w:rsid w:val="00A161FD"/>
    <w:rsid w:val="00A168BE"/>
    <w:rsid w:val="00A16BA0"/>
    <w:rsid w:val="00A202DF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67C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5C4F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D6D64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1BA4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3A3F"/>
    <w:rsid w:val="00C84984"/>
    <w:rsid w:val="00C85113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47B2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0315"/>
    <w:rsid w:val="00CD27E1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CF7CC8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233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2E4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580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4838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D76DA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54D"/>
    <w:rsid w:val="00EF46DE"/>
    <w:rsid w:val="00EF4A37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27B0F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4EB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F7CC8"/>
    <w:rPr>
      <w:sz w:val="24"/>
    </w:rPr>
  </w:style>
  <w:style w:type="paragraph" w:styleId="1">
    <w:name w:val="heading 1"/>
    <w:next w:val="34b"/>
    <w:link w:val="10"/>
    <w:qFormat/>
    <w:rsid w:val="00CF7CC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F7CC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F7CC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F7CC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F7CC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F7CC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F7CC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F7CC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F7CC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CF7CC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CF7CC8"/>
  </w:style>
  <w:style w:type="character" w:customStyle="1" w:styleId="34c">
    <w:name w:val="34_Знак_Сообщение_системы"/>
    <w:rsid w:val="00CF7CC8"/>
    <w:rPr>
      <w:rFonts w:ascii="Calibri" w:hAnsi="Calibri"/>
    </w:rPr>
  </w:style>
  <w:style w:type="paragraph" w:customStyle="1" w:styleId="34b">
    <w:name w:val="34_Абзац_Обычный"/>
    <w:link w:val="34d"/>
    <w:qFormat/>
    <w:rsid w:val="00CF7CC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F7CC8"/>
    <w:rPr>
      <w:sz w:val="24"/>
      <w:lang w:eastAsia="x-none"/>
    </w:rPr>
  </w:style>
  <w:style w:type="character" w:customStyle="1" w:styleId="10">
    <w:name w:val="Заголовок 1 Знак"/>
    <w:link w:val="1"/>
    <w:rsid w:val="00CF7CC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F7CC8"/>
    <w:rPr>
      <w:b/>
      <w:sz w:val="32"/>
    </w:rPr>
  </w:style>
  <w:style w:type="character" w:customStyle="1" w:styleId="30">
    <w:name w:val="Заголовок 3 Знак"/>
    <w:link w:val="3"/>
    <w:rsid w:val="00CF7CC8"/>
    <w:rPr>
      <w:b/>
      <w:bCs/>
      <w:sz w:val="28"/>
    </w:rPr>
  </w:style>
  <w:style w:type="character" w:customStyle="1" w:styleId="40">
    <w:name w:val="Заголовок 4 Знак"/>
    <w:link w:val="4"/>
    <w:rsid w:val="00CF7CC8"/>
    <w:rPr>
      <w:b/>
      <w:sz w:val="24"/>
    </w:rPr>
  </w:style>
  <w:style w:type="character" w:customStyle="1" w:styleId="50">
    <w:name w:val="Заголовок 5 Знак"/>
    <w:link w:val="5"/>
    <w:rsid w:val="00CF7CC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F7CC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F7CC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F7CC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F7CC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F7CC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F7CC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F7CC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CF7CC8"/>
    <w:rPr>
      <w:u w:val="single"/>
    </w:rPr>
  </w:style>
  <w:style w:type="paragraph" w:customStyle="1" w:styleId="349">
    <w:name w:val="34_Список_Библиография"/>
    <w:basedOn w:val="34b"/>
    <w:rsid w:val="00CF7CC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67E1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F7CC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F7CC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F7CC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F7CC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F7CC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67E1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CF7CC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67E1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F7CC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F7CC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F7CC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F7CC8"/>
    <w:rPr>
      <w:b w:val="0"/>
      <w:i/>
    </w:rPr>
  </w:style>
  <w:style w:type="character" w:customStyle="1" w:styleId="34fc">
    <w:name w:val="34_Знак_Название_файла"/>
    <w:qFormat/>
    <w:rsid w:val="00CF7CC8"/>
    <w:rPr>
      <w:rFonts w:ascii="Calibri" w:hAnsi="Calibri"/>
    </w:rPr>
  </w:style>
  <w:style w:type="character" w:customStyle="1" w:styleId="34fd">
    <w:name w:val="34_Знак_Термин"/>
    <w:rsid w:val="00CF7CC8"/>
    <w:rPr>
      <w:i/>
    </w:rPr>
  </w:style>
  <w:style w:type="character" w:customStyle="1" w:styleId="34fe">
    <w:name w:val="34_Знак_Полужирный"/>
    <w:rsid w:val="00CF7CC8"/>
    <w:rPr>
      <w:b/>
    </w:rPr>
  </w:style>
  <w:style w:type="character" w:customStyle="1" w:styleId="34ff">
    <w:name w:val="34_Знак_Верхний_индекс"/>
    <w:rsid w:val="00CF7CC8"/>
    <w:rPr>
      <w:vertAlign w:val="superscript"/>
    </w:rPr>
  </w:style>
  <w:style w:type="character" w:customStyle="1" w:styleId="3424">
    <w:name w:val="34_Список_Марк_2 Знак"/>
    <w:link w:val="3423"/>
    <w:rsid w:val="008832D4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F7CC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CF7CC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F7CC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F7CC8"/>
    <w:pPr>
      <w:numPr>
        <w:numId w:val="31"/>
      </w:numPr>
    </w:pPr>
  </w:style>
  <w:style w:type="character" w:customStyle="1" w:styleId="3419">
    <w:name w:val="34_Список_Марк_1 Знак"/>
    <w:link w:val="3413"/>
    <w:rsid w:val="00667E17"/>
    <w:rPr>
      <w:sz w:val="24"/>
      <w:lang w:eastAsia="x-none"/>
    </w:rPr>
  </w:style>
  <w:style w:type="paragraph" w:styleId="a4">
    <w:name w:val="footnote text"/>
    <w:basedOn w:val="34b"/>
    <w:link w:val="a5"/>
    <w:rsid w:val="00CF7CC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F7CC8"/>
    <w:pPr>
      <w:numPr>
        <w:numId w:val="30"/>
      </w:numPr>
    </w:pPr>
  </w:style>
  <w:style w:type="character" w:customStyle="1" w:styleId="341a">
    <w:name w:val="34_Список_Нум_1 Знак"/>
    <w:link w:val="341"/>
    <w:rsid w:val="00667E1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F7CC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667E1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F7CC8"/>
    <w:pPr>
      <w:keepNext/>
    </w:pPr>
  </w:style>
  <w:style w:type="paragraph" w:customStyle="1" w:styleId="34f1">
    <w:name w:val="34_Рамка_Основной"/>
    <w:basedOn w:val="34b"/>
    <w:link w:val="34f0"/>
    <w:rsid w:val="00CF7CC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F7CC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F7CC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F7CC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F7CC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F7CC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F7CC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F7CC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F7CC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F7CC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F7CC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F7CC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F7CC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F7CC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F7CC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667E1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F7CC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CF7CC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F7CC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F7CC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F7CC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F7CC8"/>
    <w:rPr>
      <w:sz w:val="18"/>
      <w:lang w:eastAsia="x-none"/>
    </w:rPr>
  </w:style>
  <w:style w:type="paragraph" w:customStyle="1" w:styleId="34fff1">
    <w:name w:val="34_Листинг"/>
    <w:basedOn w:val="34b"/>
    <w:rsid w:val="00CF7CC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F7CC8"/>
    <w:rPr>
      <w:b/>
    </w:rPr>
  </w:style>
  <w:style w:type="paragraph" w:customStyle="1" w:styleId="3440">
    <w:name w:val="34_Заголовок_4_Приложение"/>
    <w:basedOn w:val="4"/>
    <w:next w:val="34b"/>
    <w:rsid w:val="00CF7CC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CF7CC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CF7CC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F7CC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CF7CC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F7CC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F7CC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F7CC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F7CC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F7CC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F7CC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F7CC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F7CC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F7CC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F7CC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F7CC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CF7CC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F7CC8"/>
  </w:style>
  <w:style w:type="paragraph" w:customStyle="1" w:styleId="34fffb">
    <w:name w:val="34_Пример_Заголовок"/>
    <w:basedOn w:val="34f8"/>
    <w:next w:val="34f8"/>
    <w:rsid w:val="00CF7CC8"/>
    <w:pPr>
      <w:keepNext/>
      <w:spacing w:after="120"/>
    </w:pPr>
    <w:rPr>
      <w:b/>
      <w:lang w:eastAsia="ru-RU"/>
    </w:rPr>
  </w:style>
  <w:style w:type="character" w:styleId="a7">
    <w:name w:val="FollowedHyperlink"/>
    <w:rsid w:val="00CF7CC8"/>
    <w:rPr>
      <w:color w:val="auto"/>
    </w:rPr>
  </w:style>
  <w:style w:type="character" w:customStyle="1" w:styleId="34fffc">
    <w:name w:val="34_Знак_Нижний_индекс"/>
    <w:rsid w:val="00CF7CC8"/>
    <w:rPr>
      <w:vertAlign w:val="subscript"/>
    </w:rPr>
  </w:style>
  <w:style w:type="character" w:styleId="a8">
    <w:name w:val="footnote reference"/>
    <w:basedOn w:val="a1"/>
    <w:semiHidden/>
    <w:rsid w:val="00CF7CC8"/>
    <w:rPr>
      <w:vertAlign w:val="superscript"/>
    </w:rPr>
  </w:style>
  <w:style w:type="paragraph" w:styleId="a9">
    <w:name w:val="header"/>
    <w:basedOn w:val="34b"/>
    <w:link w:val="aa"/>
    <w:rsid w:val="00CF7CC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F7CC8"/>
    <w:rPr>
      <w:lang w:eastAsia="x-none"/>
    </w:rPr>
  </w:style>
  <w:style w:type="paragraph" w:styleId="ab">
    <w:name w:val="footer"/>
    <w:basedOn w:val="34b"/>
    <w:link w:val="ac"/>
    <w:rsid w:val="00CF7CC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F7CC8"/>
    <w:rPr>
      <w:lang w:eastAsia="x-none"/>
    </w:rPr>
  </w:style>
  <w:style w:type="numbering" w:customStyle="1" w:styleId="a">
    <w:name w:val="Приложение"/>
    <w:uiPriority w:val="99"/>
    <w:rsid w:val="00CF7CC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F7CC8"/>
    <w:pPr>
      <w:keepNext/>
    </w:pPr>
  </w:style>
  <w:style w:type="character" w:customStyle="1" w:styleId="3434">
    <w:name w:val="34_Список_Марк_3 Знак"/>
    <w:basedOn w:val="34d"/>
    <w:link w:val="3432"/>
    <w:rsid w:val="008832D4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F7CC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F7CC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67E1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67E1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67E1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F7CC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F7CC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CF7CC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667E1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F7CC8"/>
    <w:pPr>
      <w:keepNext/>
    </w:pPr>
  </w:style>
  <w:style w:type="character" w:customStyle="1" w:styleId="34ffff0">
    <w:name w:val="34_Процедура_Подшаг Знак"/>
    <w:basedOn w:val="34d"/>
    <w:link w:val="344"/>
    <w:rsid w:val="00667E17"/>
    <w:rPr>
      <w:sz w:val="24"/>
      <w:lang w:eastAsia="x-none"/>
    </w:rPr>
  </w:style>
  <w:style w:type="character" w:customStyle="1" w:styleId="34ffff2">
    <w:name w:val="34_Знак_Клавиши"/>
    <w:rsid w:val="00CF7CC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F7CC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F7CC8"/>
  </w:style>
  <w:style w:type="paragraph" w:styleId="ad">
    <w:name w:val="caption"/>
    <w:basedOn w:val="34b"/>
    <w:next w:val="34b"/>
    <w:rsid w:val="00A202D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F7CC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F7CC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F7CC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67E17"/>
    <w:rPr>
      <w:sz w:val="24"/>
      <w:lang w:eastAsia="x-none"/>
    </w:rPr>
  </w:style>
  <w:style w:type="character" w:customStyle="1" w:styleId="ae">
    <w:name w:val="Основной текст Знак"/>
    <w:semiHidden/>
    <w:rsid w:val="00CF7CC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F7CC8"/>
    <w:rPr>
      <w:rFonts w:ascii="Arial" w:hAnsi="Arial"/>
    </w:rPr>
  </w:style>
  <w:style w:type="character" w:customStyle="1" w:styleId="af0">
    <w:name w:val="Тема примечания Знак"/>
    <w:semiHidden/>
    <w:rsid w:val="00CF7CC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F7CC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F7CC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F7CC8"/>
  </w:style>
  <w:style w:type="character" w:styleId="af3">
    <w:name w:val="annotation reference"/>
    <w:semiHidden/>
    <w:rsid w:val="00CF7CC8"/>
    <w:rPr>
      <w:sz w:val="16"/>
      <w:szCs w:val="16"/>
    </w:rPr>
  </w:style>
  <w:style w:type="character" w:styleId="af4">
    <w:name w:val="page number"/>
    <w:rsid w:val="00CF7CC8"/>
  </w:style>
  <w:style w:type="paragraph" w:styleId="af5">
    <w:name w:val="Body Text"/>
    <w:basedOn w:val="a0"/>
    <w:link w:val="13"/>
    <w:semiHidden/>
    <w:unhideWhenUsed/>
    <w:rsid w:val="00CF7CC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F7CC8"/>
    <w:rPr>
      <w:sz w:val="24"/>
    </w:rPr>
  </w:style>
  <w:style w:type="paragraph" w:styleId="af6">
    <w:name w:val="annotation subject"/>
    <w:basedOn w:val="af2"/>
    <w:next w:val="af2"/>
    <w:link w:val="14"/>
    <w:semiHidden/>
    <w:rsid w:val="00CF7CC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F7CC8"/>
    <w:rPr>
      <w:b/>
      <w:bCs/>
    </w:rPr>
  </w:style>
  <w:style w:type="paragraph" w:styleId="af7">
    <w:name w:val="Balloon Text"/>
    <w:basedOn w:val="a0"/>
    <w:link w:val="15"/>
    <w:semiHidden/>
    <w:rsid w:val="00CF7CC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F7CC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F7CC8"/>
  </w:style>
  <w:style w:type="paragraph" w:customStyle="1" w:styleId="34ffff9">
    <w:name w:val="34_ТЛ_Подпись"/>
    <w:basedOn w:val="34f6"/>
    <w:rsid w:val="00CF7CC8"/>
  </w:style>
  <w:style w:type="paragraph" w:customStyle="1" w:styleId="34ffffa">
    <w:name w:val="34_ТЛ_Подпись_скрытый"/>
    <w:basedOn w:val="34ffff9"/>
    <w:rsid w:val="00CF7CC8"/>
    <w:rPr>
      <w:vanish/>
    </w:rPr>
  </w:style>
  <w:style w:type="paragraph" w:customStyle="1" w:styleId="34ffffb">
    <w:name w:val="34_Комментарий_Философта"/>
    <w:basedOn w:val="34b"/>
    <w:rsid w:val="00CF7CC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F7CC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F7CC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F7CC8"/>
    <w:rPr>
      <w:b/>
    </w:rPr>
  </w:style>
  <w:style w:type="paragraph" w:customStyle="1" w:styleId="34ffffe">
    <w:name w:val="34_Таблица_Сноска_Линия"/>
    <w:basedOn w:val="34fff7"/>
    <w:next w:val="34fff7"/>
    <w:rsid w:val="00CF7CC8"/>
    <w:pPr>
      <w:keepNext/>
    </w:pPr>
  </w:style>
  <w:style w:type="paragraph" w:customStyle="1" w:styleId="34fffff">
    <w:name w:val="34_Таблица_Примечание"/>
    <w:basedOn w:val="34fff7"/>
    <w:rsid w:val="00CF7CC8"/>
  </w:style>
  <w:style w:type="character" w:customStyle="1" w:styleId="34fffff0">
    <w:name w:val="34_Знак_Значение"/>
    <w:qFormat/>
    <w:rsid w:val="00CF7CC8"/>
    <w:rPr>
      <w:rFonts w:ascii="Calibri" w:hAnsi="Calibri"/>
    </w:rPr>
  </w:style>
  <w:style w:type="character" w:styleId="af8">
    <w:name w:val="Hyperlink"/>
    <w:rsid w:val="00CF7CC8"/>
    <w:rPr>
      <w:color w:val="0000FF"/>
      <w:u w:val="single"/>
    </w:rPr>
  </w:style>
  <w:style w:type="paragraph" w:customStyle="1" w:styleId="34fffff1">
    <w:name w:val="34_Рисунок_Подпись"/>
    <w:basedOn w:val="34b"/>
    <w:rsid w:val="00CF7CC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CF7CC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CF7CC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F7CC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CF7CC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CF7CC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CF7CC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CD27E1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F7CC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F7CC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F7CC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F7CC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F7CC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F7CC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F7CC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F7CC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F7CC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F7CC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F7CC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F7CC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F7C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A202DF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CF7CC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F7CC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F7CC8"/>
    <w:pPr>
      <w:jc w:val="center"/>
    </w:pPr>
  </w:style>
  <w:style w:type="paragraph" w:customStyle="1" w:styleId="3411">
    <w:name w:val="34_Таблица_Список_Марк_1_без_отступа"/>
    <w:basedOn w:val="34ff6"/>
    <w:rsid w:val="00CF7CC8"/>
    <w:pPr>
      <w:numPr>
        <w:numId w:val="41"/>
      </w:numPr>
    </w:pPr>
  </w:style>
  <w:style w:type="paragraph" w:customStyle="1" w:styleId="34fffff9">
    <w:name w:val="34_Формула"/>
    <w:basedOn w:val="a0"/>
    <w:rsid w:val="00CF7CC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F7CC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F7CC8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F7CC8"/>
    <w:rPr>
      <w:sz w:val="24"/>
    </w:rPr>
  </w:style>
  <w:style w:type="paragraph" w:styleId="1">
    <w:name w:val="heading 1"/>
    <w:next w:val="34b"/>
    <w:link w:val="10"/>
    <w:qFormat/>
    <w:rsid w:val="00CF7CC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F7CC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F7CC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F7CC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F7CC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F7CC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F7CC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F7CC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F7CC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CF7CC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CF7CC8"/>
  </w:style>
  <w:style w:type="character" w:customStyle="1" w:styleId="34c">
    <w:name w:val="34_Знак_Сообщение_системы"/>
    <w:rsid w:val="00CF7CC8"/>
    <w:rPr>
      <w:rFonts w:ascii="Calibri" w:hAnsi="Calibri"/>
    </w:rPr>
  </w:style>
  <w:style w:type="paragraph" w:customStyle="1" w:styleId="34b">
    <w:name w:val="34_Абзац_Обычный"/>
    <w:link w:val="34d"/>
    <w:qFormat/>
    <w:rsid w:val="00CF7CC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F7CC8"/>
    <w:rPr>
      <w:sz w:val="24"/>
      <w:lang w:eastAsia="x-none"/>
    </w:rPr>
  </w:style>
  <w:style w:type="character" w:customStyle="1" w:styleId="10">
    <w:name w:val="Заголовок 1 Знак"/>
    <w:link w:val="1"/>
    <w:rsid w:val="00CF7CC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F7CC8"/>
    <w:rPr>
      <w:b/>
      <w:sz w:val="32"/>
    </w:rPr>
  </w:style>
  <w:style w:type="character" w:customStyle="1" w:styleId="30">
    <w:name w:val="Заголовок 3 Знак"/>
    <w:link w:val="3"/>
    <w:rsid w:val="00CF7CC8"/>
    <w:rPr>
      <w:b/>
      <w:bCs/>
      <w:sz w:val="28"/>
    </w:rPr>
  </w:style>
  <w:style w:type="character" w:customStyle="1" w:styleId="40">
    <w:name w:val="Заголовок 4 Знак"/>
    <w:link w:val="4"/>
    <w:rsid w:val="00CF7CC8"/>
    <w:rPr>
      <w:b/>
      <w:sz w:val="24"/>
    </w:rPr>
  </w:style>
  <w:style w:type="character" w:customStyle="1" w:styleId="50">
    <w:name w:val="Заголовок 5 Знак"/>
    <w:link w:val="5"/>
    <w:rsid w:val="00CF7CC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F7CC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F7CC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F7CC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F7CC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F7CC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F7CC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F7CC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CF7CC8"/>
    <w:rPr>
      <w:u w:val="single"/>
    </w:rPr>
  </w:style>
  <w:style w:type="paragraph" w:customStyle="1" w:styleId="349">
    <w:name w:val="34_Список_Библиография"/>
    <w:basedOn w:val="34b"/>
    <w:rsid w:val="00CF7CC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67E1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F7CC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F7CC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F7CC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F7CC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F7CC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67E1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CF7CC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67E1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F7CC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F7CC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F7CC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F7CC8"/>
    <w:rPr>
      <w:b w:val="0"/>
      <w:i/>
    </w:rPr>
  </w:style>
  <w:style w:type="character" w:customStyle="1" w:styleId="34fc">
    <w:name w:val="34_Знак_Название_файла"/>
    <w:qFormat/>
    <w:rsid w:val="00CF7CC8"/>
    <w:rPr>
      <w:rFonts w:ascii="Calibri" w:hAnsi="Calibri"/>
    </w:rPr>
  </w:style>
  <w:style w:type="character" w:customStyle="1" w:styleId="34fd">
    <w:name w:val="34_Знак_Термин"/>
    <w:rsid w:val="00CF7CC8"/>
    <w:rPr>
      <w:i/>
    </w:rPr>
  </w:style>
  <w:style w:type="character" w:customStyle="1" w:styleId="34fe">
    <w:name w:val="34_Знак_Полужирный"/>
    <w:rsid w:val="00CF7CC8"/>
    <w:rPr>
      <w:b/>
    </w:rPr>
  </w:style>
  <w:style w:type="character" w:customStyle="1" w:styleId="34ff">
    <w:name w:val="34_Знак_Верхний_индекс"/>
    <w:rsid w:val="00CF7CC8"/>
    <w:rPr>
      <w:vertAlign w:val="superscript"/>
    </w:rPr>
  </w:style>
  <w:style w:type="character" w:customStyle="1" w:styleId="3424">
    <w:name w:val="34_Список_Марк_2 Знак"/>
    <w:link w:val="3423"/>
    <w:rsid w:val="008832D4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F7CC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CF7CC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F7CC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F7CC8"/>
    <w:pPr>
      <w:numPr>
        <w:numId w:val="31"/>
      </w:numPr>
    </w:pPr>
  </w:style>
  <w:style w:type="character" w:customStyle="1" w:styleId="3419">
    <w:name w:val="34_Список_Марк_1 Знак"/>
    <w:link w:val="3413"/>
    <w:rsid w:val="00667E17"/>
    <w:rPr>
      <w:sz w:val="24"/>
      <w:lang w:eastAsia="x-none"/>
    </w:rPr>
  </w:style>
  <w:style w:type="paragraph" w:styleId="a4">
    <w:name w:val="footnote text"/>
    <w:basedOn w:val="34b"/>
    <w:link w:val="a5"/>
    <w:rsid w:val="00CF7CC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F7CC8"/>
    <w:pPr>
      <w:numPr>
        <w:numId w:val="30"/>
      </w:numPr>
    </w:pPr>
  </w:style>
  <w:style w:type="character" w:customStyle="1" w:styleId="341a">
    <w:name w:val="34_Список_Нум_1 Знак"/>
    <w:link w:val="341"/>
    <w:rsid w:val="00667E1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F7CC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667E1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F7CC8"/>
    <w:pPr>
      <w:keepNext/>
    </w:pPr>
  </w:style>
  <w:style w:type="paragraph" w:customStyle="1" w:styleId="34f1">
    <w:name w:val="34_Рамка_Основной"/>
    <w:basedOn w:val="34b"/>
    <w:link w:val="34f0"/>
    <w:rsid w:val="00CF7CC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F7CC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F7CC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F7CC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F7CC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F7CC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F7CC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F7CC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F7CC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F7CC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F7CC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F7CC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F7CC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F7CC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F7CC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667E1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F7CC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CF7CC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F7CC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F7CC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F7CC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F7CC8"/>
    <w:rPr>
      <w:sz w:val="18"/>
      <w:lang w:eastAsia="x-none"/>
    </w:rPr>
  </w:style>
  <w:style w:type="paragraph" w:customStyle="1" w:styleId="34fff1">
    <w:name w:val="34_Листинг"/>
    <w:basedOn w:val="34b"/>
    <w:rsid w:val="00CF7CC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F7CC8"/>
    <w:rPr>
      <w:b/>
    </w:rPr>
  </w:style>
  <w:style w:type="paragraph" w:customStyle="1" w:styleId="3440">
    <w:name w:val="34_Заголовок_4_Приложение"/>
    <w:basedOn w:val="4"/>
    <w:next w:val="34b"/>
    <w:rsid w:val="00CF7CC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CF7CC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CF7CC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F7CC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CF7CC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F7CC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F7CC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F7CC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F7CC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F7CC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F7CC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F7CC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F7CC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F7CC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F7CC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F7CC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CF7CC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F7CC8"/>
  </w:style>
  <w:style w:type="paragraph" w:customStyle="1" w:styleId="34fffb">
    <w:name w:val="34_Пример_Заголовок"/>
    <w:basedOn w:val="34f8"/>
    <w:next w:val="34f8"/>
    <w:rsid w:val="00CF7CC8"/>
    <w:pPr>
      <w:keepNext/>
      <w:spacing w:after="120"/>
    </w:pPr>
    <w:rPr>
      <w:b/>
      <w:lang w:eastAsia="ru-RU"/>
    </w:rPr>
  </w:style>
  <w:style w:type="character" w:styleId="a7">
    <w:name w:val="FollowedHyperlink"/>
    <w:rsid w:val="00CF7CC8"/>
    <w:rPr>
      <w:color w:val="auto"/>
    </w:rPr>
  </w:style>
  <w:style w:type="character" w:customStyle="1" w:styleId="34fffc">
    <w:name w:val="34_Знак_Нижний_индекс"/>
    <w:rsid w:val="00CF7CC8"/>
    <w:rPr>
      <w:vertAlign w:val="subscript"/>
    </w:rPr>
  </w:style>
  <w:style w:type="character" w:styleId="a8">
    <w:name w:val="footnote reference"/>
    <w:basedOn w:val="a1"/>
    <w:semiHidden/>
    <w:rsid w:val="00CF7CC8"/>
    <w:rPr>
      <w:vertAlign w:val="superscript"/>
    </w:rPr>
  </w:style>
  <w:style w:type="paragraph" w:styleId="a9">
    <w:name w:val="header"/>
    <w:basedOn w:val="34b"/>
    <w:link w:val="aa"/>
    <w:rsid w:val="00CF7CC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F7CC8"/>
    <w:rPr>
      <w:lang w:eastAsia="x-none"/>
    </w:rPr>
  </w:style>
  <w:style w:type="paragraph" w:styleId="ab">
    <w:name w:val="footer"/>
    <w:basedOn w:val="34b"/>
    <w:link w:val="ac"/>
    <w:rsid w:val="00CF7CC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F7CC8"/>
    <w:rPr>
      <w:lang w:eastAsia="x-none"/>
    </w:rPr>
  </w:style>
  <w:style w:type="numbering" w:customStyle="1" w:styleId="a">
    <w:name w:val="Приложение"/>
    <w:uiPriority w:val="99"/>
    <w:rsid w:val="00CF7CC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F7CC8"/>
    <w:pPr>
      <w:keepNext/>
    </w:pPr>
  </w:style>
  <w:style w:type="character" w:customStyle="1" w:styleId="3434">
    <w:name w:val="34_Список_Марк_3 Знак"/>
    <w:basedOn w:val="34d"/>
    <w:link w:val="3432"/>
    <w:rsid w:val="008832D4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F7CC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F7CC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67E1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67E1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67E1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F7CC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F7CC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CF7CC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667E1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F7CC8"/>
    <w:pPr>
      <w:keepNext/>
    </w:pPr>
  </w:style>
  <w:style w:type="character" w:customStyle="1" w:styleId="34ffff0">
    <w:name w:val="34_Процедура_Подшаг Знак"/>
    <w:basedOn w:val="34d"/>
    <w:link w:val="344"/>
    <w:rsid w:val="00667E17"/>
    <w:rPr>
      <w:sz w:val="24"/>
      <w:lang w:eastAsia="x-none"/>
    </w:rPr>
  </w:style>
  <w:style w:type="character" w:customStyle="1" w:styleId="34ffff2">
    <w:name w:val="34_Знак_Клавиши"/>
    <w:rsid w:val="00CF7CC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F7CC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F7CC8"/>
  </w:style>
  <w:style w:type="paragraph" w:styleId="ad">
    <w:name w:val="caption"/>
    <w:basedOn w:val="34b"/>
    <w:next w:val="34b"/>
    <w:rsid w:val="00A202D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F7CC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F7CC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F7CC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67E17"/>
    <w:rPr>
      <w:sz w:val="24"/>
      <w:lang w:eastAsia="x-none"/>
    </w:rPr>
  </w:style>
  <w:style w:type="character" w:customStyle="1" w:styleId="ae">
    <w:name w:val="Основной текст Знак"/>
    <w:semiHidden/>
    <w:rsid w:val="00CF7CC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F7CC8"/>
    <w:rPr>
      <w:rFonts w:ascii="Arial" w:hAnsi="Arial"/>
    </w:rPr>
  </w:style>
  <w:style w:type="character" w:customStyle="1" w:styleId="af0">
    <w:name w:val="Тема примечания Знак"/>
    <w:semiHidden/>
    <w:rsid w:val="00CF7CC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F7CC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F7CC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F7CC8"/>
  </w:style>
  <w:style w:type="character" w:styleId="af3">
    <w:name w:val="annotation reference"/>
    <w:semiHidden/>
    <w:rsid w:val="00CF7CC8"/>
    <w:rPr>
      <w:sz w:val="16"/>
      <w:szCs w:val="16"/>
    </w:rPr>
  </w:style>
  <w:style w:type="character" w:styleId="af4">
    <w:name w:val="page number"/>
    <w:rsid w:val="00CF7CC8"/>
  </w:style>
  <w:style w:type="paragraph" w:styleId="af5">
    <w:name w:val="Body Text"/>
    <w:basedOn w:val="a0"/>
    <w:link w:val="13"/>
    <w:semiHidden/>
    <w:unhideWhenUsed/>
    <w:rsid w:val="00CF7CC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F7CC8"/>
    <w:rPr>
      <w:sz w:val="24"/>
    </w:rPr>
  </w:style>
  <w:style w:type="paragraph" w:styleId="af6">
    <w:name w:val="annotation subject"/>
    <w:basedOn w:val="af2"/>
    <w:next w:val="af2"/>
    <w:link w:val="14"/>
    <w:semiHidden/>
    <w:rsid w:val="00CF7CC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F7CC8"/>
    <w:rPr>
      <w:b/>
      <w:bCs/>
    </w:rPr>
  </w:style>
  <w:style w:type="paragraph" w:styleId="af7">
    <w:name w:val="Balloon Text"/>
    <w:basedOn w:val="a0"/>
    <w:link w:val="15"/>
    <w:semiHidden/>
    <w:rsid w:val="00CF7CC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F7CC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F7CC8"/>
  </w:style>
  <w:style w:type="paragraph" w:customStyle="1" w:styleId="34ffff9">
    <w:name w:val="34_ТЛ_Подпись"/>
    <w:basedOn w:val="34f6"/>
    <w:rsid w:val="00CF7CC8"/>
  </w:style>
  <w:style w:type="paragraph" w:customStyle="1" w:styleId="34ffffa">
    <w:name w:val="34_ТЛ_Подпись_скрытый"/>
    <w:basedOn w:val="34ffff9"/>
    <w:rsid w:val="00CF7CC8"/>
    <w:rPr>
      <w:vanish/>
    </w:rPr>
  </w:style>
  <w:style w:type="paragraph" w:customStyle="1" w:styleId="34ffffb">
    <w:name w:val="34_Комментарий_Философта"/>
    <w:basedOn w:val="34b"/>
    <w:rsid w:val="00CF7CC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F7CC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F7CC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F7CC8"/>
    <w:rPr>
      <w:b/>
    </w:rPr>
  </w:style>
  <w:style w:type="paragraph" w:customStyle="1" w:styleId="34ffffe">
    <w:name w:val="34_Таблица_Сноска_Линия"/>
    <w:basedOn w:val="34fff7"/>
    <w:next w:val="34fff7"/>
    <w:rsid w:val="00CF7CC8"/>
    <w:pPr>
      <w:keepNext/>
    </w:pPr>
  </w:style>
  <w:style w:type="paragraph" w:customStyle="1" w:styleId="34fffff">
    <w:name w:val="34_Таблица_Примечание"/>
    <w:basedOn w:val="34fff7"/>
    <w:rsid w:val="00CF7CC8"/>
  </w:style>
  <w:style w:type="character" w:customStyle="1" w:styleId="34fffff0">
    <w:name w:val="34_Знак_Значение"/>
    <w:qFormat/>
    <w:rsid w:val="00CF7CC8"/>
    <w:rPr>
      <w:rFonts w:ascii="Calibri" w:hAnsi="Calibri"/>
    </w:rPr>
  </w:style>
  <w:style w:type="character" w:styleId="af8">
    <w:name w:val="Hyperlink"/>
    <w:rsid w:val="00CF7CC8"/>
    <w:rPr>
      <w:color w:val="0000FF"/>
      <w:u w:val="single"/>
    </w:rPr>
  </w:style>
  <w:style w:type="paragraph" w:customStyle="1" w:styleId="34fffff1">
    <w:name w:val="34_Рисунок_Подпись"/>
    <w:basedOn w:val="34b"/>
    <w:rsid w:val="00CF7CC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CF7CC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CF7CC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F7CC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CF7CC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CF7CC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CF7CC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CD27E1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F7CC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F7CC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F7CC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F7CC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F7CC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F7CC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F7CC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F7CC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F7CC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F7CC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F7CC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F7CC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F7C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A202DF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CF7CC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F7CC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F7CC8"/>
    <w:pPr>
      <w:jc w:val="center"/>
    </w:pPr>
  </w:style>
  <w:style w:type="paragraph" w:customStyle="1" w:styleId="3411">
    <w:name w:val="34_Таблица_Список_Марк_1_без_отступа"/>
    <w:basedOn w:val="34ff6"/>
    <w:rsid w:val="00CF7CC8"/>
    <w:pPr>
      <w:numPr>
        <w:numId w:val="41"/>
      </w:numPr>
    </w:pPr>
  </w:style>
  <w:style w:type="paragraph" w:customStyle="1" w:styleId="34fffff9">
    <w:name w:val="34_Формула"/>
    <w:basedOn w:val="a0"/>
    <w:rsid w:val="00CF7CC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F7CC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F7CC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A35BE-E4A8-4F38-A78A-543767487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693</TotalTime>
  <Pages>6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Локальная смета</vt:lpstr>
    </vt:vector>
  </TitlesOfParts>
  <Company>Название организации</Company>
  <LinksUpToDate>false</LinksUpToDate>
  <CharactersWithSpaces>2887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Локальная смета</dc:title>
  <dc:creator>Oksana</dc:creator>
  <cp:lastModifiedBy>Oksana</cp:lastModifiedBy>
  <cp:revision>225</cp:revision>
  <cp:lastPrinted>2014-09-08T01:50:00Z</cp:lastPrinted>
  <dcterms:created xsi:type="dcterms:W3CDTF">2014-09-07T22:05:00Z</dcterms:created>
  <dcterms:modified xsi:type="dcterms:W3CDTF">2023-04-26T11:04:00Z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A.B.XXX.Б3.XX.X-X.X</vt:lpwstr>
  </property>
  <property fmtid="{D5CDD505-2E9C-101B-9397-08002B2CF9AE}" pid="8" name="год_издания">
    <vt:lpwstr>2023</vt:lpwstr>
  </property>
</Properties>
</file>