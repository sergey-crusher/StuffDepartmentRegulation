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480C" w:rsidRDefault="00C8480C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8605B9">
        <w:t>Название организации</w:t>
      </w:r>
      <w:r>
        <w:fldChar w:fldCharType="end"/>
      </w:r>
    </w:p>
    <w:p w:rsidR="00C8480C" w:rsidRPr="00C816E8" w:rsidRDefault="00C8480C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C8480C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C8480C" w:rsidRPr="00C816E8" w:rsidRDefault="00C8480C" w:rsidP="00345A40">
            <w:pPr>
              <w:pStyle w:val="34ffff8"/>
            </w:pPr>
            <w:r w:rsidRPr="00C816E8">
              <w:t>УТВЕРЖДЕН</w:t>
            </w:r>
          </w:p>
          <w:p w:rsidR="00C8480C" w:rsidRPr="00C816E8" w:rsidRDefault="00293C5E" w:rsidP="00345A40">
            <w:pPr>
              <w:pStyle w:val="34ffff9"/>
            </w:pPr>
            <w:fldSimple w:instr=" DOCPROPERTY  обозначение_документа  \* MERGEFORMAT ">
              <w:r w:rsidR="008605B9">
                <w:t>A.B.XXX.XX.XX.X-X.X</w:t>
              </w:r>
            </w:fldSimple>
            <w:r w:rsidR="00C8480C" w:rsidRPr="00C816E8">
              <w:t>-ЛУ</w:t>
            </w:r>
          </w:p>
          <w:p w:rsidR="00C8480C" w:rsidRPr="00C816E8" w:rsidRDefault="00C8480C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C8480C" w:rsidRPr="00C816E8" w:rsidRDefault="00C8480C" w:rsidP="00345A40">
            <w:pPr>
              <w:pStyle w:val="34ffff8"/>
            </w:pPr>
            <w:r w:rsidRPr="00C816E8">
              <w:t>УТВЕРЖДАЮ</w:t>
            </w:r>
          </w:p>
        </w:tc>
      </w:tr>
      <w:tr w:rsidR="00C8480C" w:rsidRPr="00C816E8" w:rsidTr="00345A40">
        <w:trPr>
          <w:trHeight w:val="630"/>
        </w:trPr>
        <w:tc>
          <w:tcPr>
            <w:tcW w:w="5554" w:type="dxa"/>
            <w:vMerge/>
          </w:tcPr>
          <w:p w:rsidR="00C8480C" w:rsidRPr="00C816E8" w:rsidRDefault="00C8480C" w:rsidP="00345A40"/>
        </w:tc>
        <w:tc>
          <w:tcPr>
            <w:tcW w:w="4563" w:type="dxa"/>
          </w:tcPr>
          <w:p w:rsidR="00C8480C" w:rsidRPr="00C816E8" w:rsidRDefault="00C8480C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C8480C" w:rsidRPr="00C816E8" w:rsidTr="00345A40">
        <w:trPr>
          <w:trHeight w:val="353"/>
        </w:trPr>
        <w:tc>
          <w:tcPr>
            <w:tcW w:w="5554" w:type="dxa"/>
            <w:vMerge/>
          </w:tcPr>
          <w:p w:rsidR="00C8480C" w:rsidRPr="00C816E8" w:rsidRDefault="00C8480C" w:rsidP="00345A40"/>
        </w:tc>
        <w:tc>
          <w:tcPr>
            <w:tcW w:w="4563" w:type="dxa"/>
          </w:tcPr>
          <w:p w:rsidR="00C8480C" w:rsidRPr="00C816E8" w:rsidRDefault="00C8480C" w:rsidP="00B617AD">
            <w:pPr>
              <w:pStyle w:val="34ffff9"/>
            </w:pPr>
            <w:r w:rsidRPr="00C816E8">
              <w:t>____________________ И. О. Фамилия</w:t>
            </w:r>
          </w:p>
          <w:p w:rsidR="00C8480C" w:rsidRPr="00C816E8" w:rsidRDefault="00C8480C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605B9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C8480C" w:rsidRPr="00C816E8" w:rsidRDefault="00C8480C" w:rsidP="00801734">
      <w:pPr>
        <w:pStyle w:val="34f5"/>
      </w:pPr>
    </w:p>
    <w:p w:rsidR="00C8480C" w:rsidRDefault="00C8480C" w:rsidP="00801734">
      <w:pPr>
        <w:pStyle w:val="34f5"/>
        <w:rPr>
          <w:lang w:val="en-US"/>
        </w:rPr>
      </w:pPr>
    </w:p>
    <w:p w:rsidR="00C8480C" w:rsidRDefault="00C8480C" w:rsidP="00801734">
      <w:pPr>
        <w:pStyle w:val="34f5"/>
      </w:pPr>
    </w:p>
    <w:p w:rsidR="00C8480C" w:rsidRPr="00C816E8" w:rsidRDefault="00C8480C" w:rsidP="00801734">
      <w:pPr>
        <w:pStyle w:val="34f5"/>
      </w:pPr>
    </w:p>
    <w:p w:rsidR="00C8480C" w:rsidRPr="00C816E8" w:rsidRDefault="00C8480C" w:rsidP="00801734">
      <w:pPr>
        <w:pStyle w:val="34f5"/>
      </w:pPr>
    </w:p>
    <w:p w:rsidR="00C8480C" w:rsidRPr="00C816E8" w:rsidRDefault="00293C5E" w:rsidP="00801734">
      <w:pPr>
        <w:pStyle w:val="34ffb"/>
      </w:pPr>
      <w:fldSimple w:instr=" DOCPROPERTY  полное_название_системы  \* MERGEFORMAT ">
        <w:r w:rsidR="008605B9">
          <w:t>Полное название системы</w:t>
        </w:r>
      </w:fldSimple>
    </w:p>
    <w:p w:rsidR="00C8480C" w:rsidRPr="00C816E8" w:rsidRDefault="00C8480C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8605B9">
          <w:t>Краткое название системы</w:t>
        </w:r>
      </w:fldSimple>
      <w:r w:rsidRPr="00C816E8">
        <w:t>)</w:t>
      </w:r>
    </w:p>
    <w:p w:rsidR="00C8480C" w:rsidRPr="00C816E8" w:rsidRDefault="00293C5E" w:rsidP="00801734">
      <w:pPr>
        <w:pStyle w:val="34ffd"/>
      </w:pPr>
      <w:fldSimple w:instr=" DOCPROPERTY  Title  \* MERGEFORMAT ">
        <w:r w:rsidR="008605B9">
          <w:t>Ведомость оборудования и материалов</w:t>
        </w:r>
      </w:fldSimple>
    </w:p>
    <w:p w:rsidR="00C8480C" w:rsidRDefault="00C8480C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8605B9">
        <w:t>A.B.XXX.XX.XX.X-X.X</w:t>
      </w:r>
      <w:r w:rsidRPr="00C816E8">
        <w:fldChar w:fldCharType="end"/>
      </w:r>
    </w:p>
    <w:p w:rsidR="00C8480C" w:rsidRDefault="00C8480C" w:rsidP="00801734">
      <w:pPr>
        <w:pStyle w:val="34f5"/>
      </w:pPr>
      <w:bookmarkStart w:id="0" w:name="_GoBack"/>
      <w:bookmarkEnd w:id="0"/>
    </w:p>
    <w:p w:rsidR="000552D9" w:rsidRPr="00D23094" w:rsidRDefault="000552D9" w:rsidP="00801734">
      <w:pPr>
        <w:pStyle w:val="34f5"/>
      </w:pPr>
    </w:p>
    <w:p w:rsidR="000552D9" w:rsidRPr="00D23094" w:rsidRDefault="000552D9" w:rsidP="00801734">
      <w:pPr>
        <w:pStyle w:val="34f5"/>
      </w:pPr>
    </w:p>
    <w:p w:rsidR="00C8480C" w:rsidRDefault="00C8480C" w:rsidP="00801734">
      <w:pPr>
        <w:pStyle w:val="34f5"/>
      </w:pPr>
    </w:p>
    <w:p w:rsidR="00C8480C" w:rsidRDefault="00C8480C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C8480C" w:rsidRPr="00C816E8" w:rsidTr="00345A40">
        <w:trPr>
          <w:trHeight w:val="404"/>
        </w:trPr>
        <w:tc>
          <w:tcPr>
            <w:tcW w:w="4564" w:type="dxa"/>
            <w:vAlign w:val="center"/>
          </w:tcPr>
          <w:p w:rsidR="00C8480C" w:rsidRPr="00C816E8" w:rsidRDefault="00C8480C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C8480C" w:rsidRPr="00C816E8" w:rsidRDefault="00C8480C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C8480C" w:rsidRPr="00C816E8" w:rsidRDefault="00C8480C" w:rsidP="00345A40">
            <w:pPr>
              <w:pStyle w:val="34ffff9"/>
            </w:pPr>
          </w:p>
        </w:tc>
      </w:tr>
      <w:tr w:rsidR="00C8480C" w:rsidRPr="00C816E8" w:rsidTr="00345A40">
        <w:trPr>
          <w:trHeight w:val="868"/>
        </w:trPr>
        <w:tc>
          <w:tcPr>
            <w:tcW w:w="4564" w:type="dxa"/>
          </w:tcPr>
          <w:p w:rsidR="00C8480C" w:rsidRPr="00C816E8" w:rsidRDefault="00C8480C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C8480C" w:rsidRPr="00C816E8" w:rsidRDefault="00C8480C" w:rsidP="00345A40">
            <w:pPr>
              <w:pStyle w:val="34ffff9"/>
            </w:pPr>
          </w:p>
        </w:tc>
        <w:tc>
          <w:tcPr>
            <w:tcW w:w="4563" w:type="dxa"/>
          </w:tcPr>
          <w:p w:rsidR="00C8480C" w:rsidRPr="00C816E8" w:rsidRDefault="00C8480C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C8480C" w:rsidRPr="00C816E8" w:rsidTr="00345A40">
        <w:trPr>
          <w:trHeight w:val="404"/>
        </w:trPr>
        <w:tc>
          <w:tcPr>
            <w:tcW w:w="4564" w:type="dxa"/>
          </w:tcPr>
          <w:p w:rsidR="00C8480C" w:rsidRPr="00C816E8" w:rsidRDefault="00C8480C" w:rsidP="00345A40">
            <w:pPr>
              <w:pStyle w:val="34ffff9"/>
            </w:pPr>
            <w:r w:rsidRPr="00C816E8">
              <w:t>____________________ И. О. Фамилия</w:t>
            </w:r>
          </w:p>
          <w:p w:rsidR="00C8480C" w:rsidRPr="00C816E8" w:rsidRDefault="00C8480C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605B9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C8480C" w:rsidRPr="00C816E8" w:rsidRDefault="00C8480C" w:rsidP="00345A40">
            <w:pPr>
              <w:pStyle w:val="34ffff9"/>
            </w:pPr>
          </w:p>
        </w:tc>
        <w:tc>
          <w:tcPr>
            <w:tcW w:w="4563" w:type="dxa"/>
          </w:tcPr>
          <w:p w:rsidR="00C8480C" w:rsidRPr="00C816E8" w:rsidRDefault="00C8480C" w:rsidP="00B617AD">
            <w:pPr>
              <w:pStyle w:val="34ffff9"/>
            </w:pPr>
            <w:r w:rsidRPr="00C816E8">
              <w:t>____________________ И. О. Фамилия</w:t>
            </w:r>
          </w:p>
          <w:p w:rsidR="00C8480C" w:rsidRPr="00C816E8" w:rsidRDefault="00C8480C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605B9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C8480C" w:rsidRPr="00C816E8" w:rsidTr="00345A40">
        <w:trPr>
          <w:trHeight w:val="404"/>
        </w:trPr>
        <w:tc>
          <w:tcPr>
            <w:tcW w:w="4564" w:type="dxa"/>
            <w:vAlign w:val="center"/>
          </w:tcPr>
          <w:p w:rsidR="00C8480C" w:rsidRPr="00C816E8" w:rsidRDefault="00C8480C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C8480C" w:rsidRPr="00C816E8" w:rsidRDefault="00C8480C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C8480C" w:rsidRPr="00C816E8" w:rsidRDefault="00C8480C" w:rsidP="00345A40">
            <w:pPr>
              <w:pStyle w:val="34ffff8"/>
            </w:pPr>
          </w:p>
        </w:tc>
      </w:tr>
      <w:tr w:rsidR="00C8480C" w:rsidRPr="00C816E8" w:rsidTr="00345A40">
        <w:trPr>
          <w:trHeight w:val="864"/>
        </w:trPr>
        <w:tc>
          <w:tcPr>
            <w:tcW w:w="4564" w:type="dxa"/>
          </w:tcPr>
          <w:p w:rsidR="00C8480C" w:rsidRPr="00C816E8" w:rsidRDefault="00C8480C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C8480C" w:rsidRPr="00C816E8" w:rsidRDefault="00C8480C" w:rsidP="00345A40">
            <w:pPr>
              <w:pStyle w:val="34ffff9"/>
            </w:pPr>
          </w:p>
        </w:tc>
        <w:tc>
          <w:tcPr>
            <w:tcW w:w="4563" w:type="dxa"/>
          </w:tcPr>
          <w:p w:rsidR="00C8480C" w:rsidRPr="00C816E8" w:rsidRDefault="00C8480C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C8480C" w:rsidRPr="00C816E8" w:rsidTr="00345A40">
        <w:trPr>
          <w:trHeight w:val="643"/>
        </w:trPr>
        <w:tc>
          <w:tcPr>
            <w:tcW w:w="4564" w:type="dxa"/>
          </w:tcPr>
          <w:p w:rsidR="00C8480C" w:rsidRPr="00C816E8" w:rsidRDefault="00C8480C" w:rsidP="00B617AD">
            <w:pPr>
              <w:pStyle w:val="34ffff9"/>
            </w:pPr>
            <w:r w:rsidRPr="00C816E8">
              <w:t>____________________ И. О. Фамилия</w:t>
            </w:r>
          </w:p>
          <w:p w:rsidR="00C8480C" w:rsidRPr="00C816E8" w:rsidRDefault="00C8480C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605B9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C8480C" w:rsidRPr="00C816E8" w:rsidRDefault="00C8480C" w:rsidP="00345A40">
            <w:pPr>
              <w:pStyle w:val="34ffff9"/>
            </w:pPr>
          </w:p>
        </w:tc>
        <w:tc>
          <w:tcPr>
            <w:tcW w:w="4563" w:type="dxa"/>
          </w:tcPr>
          <w:p w:rsidR="00C8480C" w:rsidRPr="00C816E8" w:rsidRDefault="00C8480C" w:rsidP="00B617AD">
            <w:pPr>
              <w:pStyle w:val="34ffff9"/>
            </w:pPr>
            <w:r w:rsidRPr="00C816E8">
              <w:t>____________________ И. О. Фамилия</w:t>
            </w:r>
          </w:p>
          <w:p w:rsidR="00C8480C" w:rsidRPr="00C816E8" w:rsidRDefault="00C8480C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605B9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C8480C" w:rsidRPr="00801734" w:rsidRDefault="00C8480C" w:rsidP="00801734">
      <w:pPr>
        <w:pStyle w:val="34f5"/>
        <w:rPr>
          <w:lang w:val="en-US"/>
        </w:rPr>
      </w:pPr>
    </w:p>
    <w:p w:rsidR="00AE39DD" w:rsidRPr="00AE39DD" w:rsidRDefault="00AE39DD" w:rsidP="00BA099C">
      <w:pPr>
        <w:pStyle w:val="34f5"/>
      </w:pPr>
    </w:p>
    <w:p w:rsidR="0069117E" w:rsidRDefault="0069117E" w:rsidP="003F38DF">
      <w:pPr>
        <w:pStyle w:val="34b"/>
        <w:sectPr w:rsidR="0069117E" w:rsidSect="00AE39DD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tbl>
      <w:tblPr>
        <w:tblW w:w="10499" w:type="dxa"/>
        <w:tblInd w:w="108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126"/>
        <w:gridCol w:w="3827"/>
        <w:gridCol w:w="1754"/>
        <w:gridCol w:w="714"/>
        <w:gridCol w:w="1652"/>
      </w:tblGrid>
      <w:tr w:rsidR="005415B5" w:rsidTr="00A35F98">
        <w:trPr>
          <w:trHeight w:val="20"/>
          <w:tblHeader/>
        </w:trPr>
        <w:tc>
          <w:tcPr>
            <w:tcW w:w="426" w:type="dxa"/>
            <w:tcMar>
              <w:top w:w="113" w:type="dxa"/>
              <w:bottom w:w="113" w:type="dxa"/>
            </w:tcMar>
            <w:vAlign w:val="center"/>
          </w:tcPr>
          <w:p w:rsidR="005415B5" w:rsidRPr="007574B3" w:rsidRDefault="005415B5" w:rsidP="007574B3">
            <w:pPr>
              <w:pStyle w:val="34ff8"/>
              <w:rPr>
                <w:lang w:val="en-US"/>
              </w:rPr>
            </w:pPr>
            <w:bookmarkStart w:id="1" w:name="_Toc369249985"/>
            <w:bookmarkStart w:id="2" w:name="_Toc369510643"/>
            <w:r>
              <w:lastRenderedPageBreak/>
              <w:t>№</w:t>
            </w:r>
          </w:p>
        </w:tc>
        <w:tc>
          <w:tcPr>
            <w:tcW w:w="2126" w:type="dxa"/>
            <w:tcMar>
              <w:top w:w="113" w:type="dxa"/>
              <w:bottom w:w="113" w:type="dxa"/>
            </w:tcMar>
            <w:vAlign w:val="center"/>
          </w:tcPr>
          <w:p w:rsidR="005415B5" w:rsidRPr="00B207C1" w:rsidRDefault="005415B5" w:rsidP="0045384D">
            <w:pPr>
              <w:pStyle w:val="34ff8"/>
            </w:pPr>
            <w:r>
              <w:t>Обозначение</w:t>
            </w:r>
          </w:p>
        </w:tc>
        <w:tc>
          <w:tcPr>
            <w:tcW w:w="3827" w:type="dxa"/>
            <w:tcMar>
              <w:top w:w="113" w:type="dxa"/>
              <w:bottom w:w="113" w:type="dxa"/>
            </w:tcMar>
            <w:vAlign w:val="center"/>
          </w:tcPr>
          <w:p w:rsidR="005415B5" w:rsidRPr="00B207C1" w:rsidRDefault="005415B5" w:rsidP="0045384D">
            <w:pPr>
              <w:pStyle w:val="34ff8"/>
            </w:pPr>
            <w:r>
              <w:t xml:space="preserve">Наименование </w:t>
            </w:r>
            <w:r w:rsidRPr="005415B5">
              <w:t>и техническая характеристика</w:t>
            </w:r>
          </w:p>
        </w:tc>
        <w:tc>
          <w:tcPr>
            <w:tcW w:w="1754" w:type="dxa"/>
            <w:tcMar>
              <w:top w:w="113" w:type="dxa"/>
              <w:bottom w:w="113" w:type="dxa"/>
            </w:tcMar>
            <w:vAlign w:val="center"/>
          </w:tcPr>
          <w:p w:rsidR="005415B5" w:rsidRPr="00B207C1" w:rsidRDefault="005415B5" w:rsidP="007574B3">
            <w:pPr>
              <w:pStyle w:val="34ff8"/>
            </w:pPr>
            <w:r w:rsidRPr="005415B5">
              <w:t>Изготовитель</w:t>
            </w:r>
          </w:p>
        </w:tc>
        <w:tc>
          <w:tcPr>
            <w:tcW w:w="714" w:type="dxa"/>
            <w:tcMar>
              <w:top w:w="113" w:type="dxa"/>
              <w:bottom w:w="113" w:type="dxa"/>
            </w:tcMar>
            <w:vAlign w:val="center"/>
          </w:tcPr>
          <w:p w:rsidR="005415B5" w:rsidRPr="00B207C1" w:rsidRDefault="005415B5" w:rsidP="007574B3">
            <w:pPr>
              <w:pStyle w:val="34ff8"/>
            </w:pPr>
            <w:r w:rsidRPr="005415B5">
              <w:t>Кол.</w:t>
            </w:r>
          </w:p>
        </w:tc>
        <w:tc>
          <w:tcPr>
            <w:tcW w:w="1652" w:type="dxa"/>
            <w:tcMar>
              <w:top w:w="113" w:type="dxa"/>
              <w:bottom w:w="113" w:type="dxa"/>
            </w:tcMar>
            <w:vAlign w:val="center"/>
          </w:tcPr>
          <w:p w:rsidR="005415B5" w:rsidRPr="00B207C1" w:rsidRDefault="005415B5" w:rsidP="0045384D">
            <w:pPr>
              <w:pStyle w:val="34ff8"/>
            </w:pPr>
            <w:r w:rsidRPr="005415B5">
              <w:t>Примечание</w:t>
            </w:r>
          </w:p>
        </w:tc>
      </w:tr>
      <w:tr w:rsidR="005415B5" w:rsidTr="00A35F98">
        <w:trPr>
          <w:trHeight w:val="20"/>
        </w:trPr>
        <w:tc>
          <w:tcPr>
            <w:tcW w:w="426" w:type="dxa"/>
            <w:tcMar>
              <w:top w:w="113" w:type="dxa"/>
              <w:bottom w:w="113" w:type="dxa"/>
            </w:tcMar>
          </w:tcPr>
          <w:p w:rsidR="005415B5" w:rsidRPr="00B207C1" w:rsidRDefault="005415B5" w:rsidP="0045384D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bottom w:w="113" w:type="dxa"/>
            </w:tcMar>
          </w:tcPr>
          <w:p w:rsidR="005415B5" w:rsidRPr="00B207C1" w:rsidRDefault="005415B5" w:rsidP="0045384D">
            <w:pPr>
              <w:pStyle w:val="34ff6"/>
            </w:pPr>
          </w:p>
        </w:tc>
        <w:tc>
          <w:tcPr>
            <w:tcW w:w="3827" w:type="dxa"/>
            <w:tcMar>
              <w:top w:w="113" w:type="dxa"/>
              <w:bottom w:w="113" w:type="dxa"/>
            </w:tcMar>
            <w:vAlign w:val="center"/>
          </w:tcPr>
          <w:p w:rsidR="005415B5" w:rsidRPr="008968FE" w:rsidRDefault="005415B5" w:rsidP="003519A1">
            <w:pPr>
              <w:pStyle w:val="34ff8"/>
            </w:pPr>
            <w:r w:rsidRPr="005415B5">
              <w:t>Собственное оборудование</w:t>
            </w:r>
          </w:p>
        </w:tc>
        <w:tc>
          <w:tcPr>
            <w:tcW w:w="1754" w:type="dxa"/>
            <w:tcMar>
              <w:top w:w="113" w:type="dxa"/>
              <w:bottom w:w="113" w:type="dxa"/>
            </w:tcMar>
          </w:tcPr>
          <w:p w:rsidR="005415B5" w:rsidRPr="00183B00" w:rsidRDefault="005415B5" w:rsidP="0045384D">
            <w:pPr>
              <w:pStyle w:val="34ff6"/>
            </w:pPr>
          </w:p>
        </w:tc>
        <w:tc>
          <w:tcPr>
            <w:tcW w:w="714" w:type="dxa"/>
            <w:tcMar>
              <w:top w:w="113" w:type="dxa"/>
              <w:bottom w:w="113" w:type="dxa"/>
            </w:tcMar>
          </w:tcPr>
          <w:p w:rsidR="005415B5" w:rsidRPr="00183B00" w:rsidRDefault="005415B5" w:rsidP="0045384D">
            <w:pPr>
              <w:pStyle w:val="34ff6"/>
            </w:pPr>
          </w:p>
        </w:tc>
        <w:tc>
          <w:tcPr>
            <w:tcW w:w="1652" w:type="dxa"/>
            <w:tcMar>
              <w:top w:w="113" w:type="dxa"/>
              <w:bottom w:w="113" w:type="dxa"/>
            </w:tcMar>
          </w:tcPr>
          <w:p w:rsidR="005415B5" w:rsidRPr="00B207C1" w:rsidRDefault="005415B5" w:rsidP="0045384D">
            <w:pPr>
              <w:pStyle w:val="34ff6"/>
            </w:pPr>
          </w:p>
        </w:tc>
      </w:tr>
      <w:tr w:rsidR="005415B5" w:rsidTr="00A35F98">
        <w:trPr>
          <w:trHeight w:val="20"/>
        </w:trPr>
        <w:tc>
          <w:tcPr>
            <w:tcW w:w="426" w:type="dxa"/>
            <w:tcMar>
              <w:top w:w="113" w:type="dxa"/>
              <w:bottom w:w="113" w:type="dxa"/>
            </w:tcMar>
            <w:vAlign w:val="center"/>
          </w:tcPr>
          <w:p w:rsidR="005415B5" w:rsidRPr="00A550FF" w:rsidRDefault="005415B5" w:rsidP="0045384D">
            <w:pPr>
              <w:pStyle w:val="34ff6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2126" w:type="dxa"/>
            <w:tcMar>
              <w:top w:w="113" w:type="dxa"/>
              <w:bottom w:w="113" w:type="dxa"/>
            </w:tcMar>
            <w:vAlign w:val="center"/>
          </w:tcPr>
          <w:p w:rsidR="005415B5" w:rsidRPr="00B022AE" w:rsidRDefault="005415B5" w:rsidP="0045384D">
            <w:pPr>
              <w:pStyle w:val="34ff6"/>
            </w:pPr>
          </w:p>
        </w:tc>
        <w:tc>
          <w:tcPr>
            <w:tcW w:w="3827" w:type="dxa"/>
            <w:tcMar>
              <w:top w:w="113" w:type="dxa"/>
              <w:bottom w:w="113" w:type="dxa"/>
            </w:tcMar>
            <w:vAlign w:val="center"/>
          </w:tcPr>
          <w:p w:rsidR="005415B5" w:rsidRPr="00DD0DBA" w:rsidRDefault="005415B5" w:rsidP="00160B1A">
            <w:pPr>
              <w:pStyle w:val="34ff6"/>
            </w:pPr>
          </w:p>
        </w:tc>
        <w:tc>
          <w:tcPr>
            <w:tcW w:w="1754" w:type="dxa"/>
            <w:tcMar>
              <w:top w:w="113" w:type="dxa"/>
              <w:bottom w:w="113" w:type="dxa"/>
            </w:tcMar>
            <w:vAlign w:val="center"/>
          </w:tcPr>
          <w:p w:rsidR="005415B5" w:rsidRPr="00DD0DBA" w:rsidRDefault="005415B5" w:rsidP="0045384D">
            <w:pPr>
              <w:pStyle w:val="34ff6"/>
            </w:pPr>
          </w:p>
        </w:tc>
        <w:tc>
          <w:tcPr>
            <w:tcW w:w="714" w:type="dxa"/>
            <w:tcMar>
              <w:top w:w="113" w:type="dxa"/>
              <w:bottom w:w="113" w:type="dxa"/>
            </w:tcMar>
            <w:vAlign w:val="center"/>
          </w:tcPr>
          <w:p w:rsidR="005415B5" w:rsidRPr="00DD0DBA" w:rsidRDefault="005415B5" w:rsidP="0045384D">
            <w:pPr>
              <w:pStyle w:val="34ff6"/>
            </w:pPr>
          </w:p>
        </w:tc>
        <w:tc>
          <w:tcPr>
            <w:tcW w:w="1652" w:type="dxa"/>
            <w:tcMar>
              <w:top w:w="113" w:type="dxa"/>
              <w:bottom w:w="113" w:type="dxa"/>
            </w:tcMar>
            <w:vAlign w:val="center"/>
          </w:tcPr>
          <w:p w:rsidR="005415B5" w:rsidRPr="00DD0DBA" w:rsidRDefault="005415B5" w:rsidP="0045384D">
            <w:pPr>
              <w:pStyle w:val="34ff6"/>
            </w:pPr>
          </w:p>
        </w:tc>
      </w:tr>
      <w:tr w:rsidR="005415B5" w:rsidTr="00A35F98">
        <w:trPr>
          <w:trHeight w:val="20"/>
        </w:trPr>
        <w:tc>
          <w:tcPr>
            <w:tcW w:w="426" w:type="dxa"/>
            <w:tcMar>
              <w:top w:w="113" w:type="dxa"/>
              <w:bottom w:w="113" w:type="dxa"/>
            </w:tcMar>
            <w:vAlign w:val="center"/>
          </w:tcPr>
          <w:p w:rsidR="005415B5" w:rsidRPr="00A550FF" w:rsidRDefault="005415B5" w:rsidP="009716ED">
            <w:pPr>
              <w:pStyle w:val="34ff6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2126" w:type="dxa"/>
            <w:tcMar>
              <w:top w:w="113" w:type="dxa"/>
              <w:bottom w:w="113" w:type="dxa"/>
            </w:tcMar>
            <w:vAlign w:val="center"/>
          </w:tcPr>
          <w:p w:rsidR="005415B5" w:rsidRPr="00160B1A" w:rsidRDefault="005415B5" w:rsidP="009716ED">
            <w:pPr>
              <w:pStyle w:val="34ff6"/>
            </w:pPr>
          </w:p>
        </w:tc>
        <w:tc>
          <w:tcPr>
            <w:tcW w:w="3827" w:type="dxa"/>
            <w:tcMar>
              <w:top w:w="113" w:type="dxa"/>
              <w:bottom w:w="113" w:type="dxa"/>
            </w:tcMar>
            <w:vAlign w:val="center"/>
          </w:tcPr>
          <w:p w:rsidR="005415B5" w:rsidRPr="00160B1A" w:rsidRDefault="005415B5" w:rsidP="009716ED">
            <w:pPr>
              <w:pStyle w:val="34ff6"/>
            </w:pPr>
          </w:p>
        </w:tc>
        <w:tc>
          <w:tcPr>
            <w:tcW w:w="1754" w:type="dxa"/>
            <w:tcMar>
              <w:top w:w="113" w:type="dxa"/>
              <w:bottom w:w="113" w:type="dxa"/>
            </w:tcMar>
            <w:vAlign w:val="center"/>
          </w:tcPr>
          <w:p w:rsidR="005415B5" w:rsidRPr="00DD0DBA" w:rsidRDefault="005415B5" w:rsidP="009716ED">
            <w:pPr>
              <w:pStyle w:val="34ff6"/>
            </w:pPr>
          </w:p>
        </w:tc>
        <w:tc>
          <w:tcPr>
            <w:tcW w:w="714" w:type="dxa"/>
            <w:tcMar>
              <w:top w:w="113" w:type="dxa"/>
              <w:bottom w:w="113" w:type="dxa"/>
            </w:tcMar>
            <w:vAlign w:val="center"/>
          </w:tcPr>
          <w:p w:rsidR="005415B5" w:rsidRPr="00DD0DBA" w:rsidRDefault="005415B5" w:rsidP="009716ED">
            <w:pPr>
              <w:pStyle w:val="34ff6"/>
            </w:pPr>
          </w:p>
        </w:tc>
        <w:tc>
          <w:tcPr>
            <w:tcW w:w="1652" w:type="dxa"/>
            <w:tcMar>
              <w:top w:w="113" w:type="dxa"/>
              <w:bottom w:w="113" w:type="dxa"/>
            </w:tcMar>
            <w:vAlign w:val="center"/>
          </w:tcPr>
          <w:p w:rsidR="005415B5" w:rsidRPr="00DD0DBA" w:rsidRDefault="005415B5" w:rsidP="009716ED">
            <w:pPr>
              <w:pStyle w:val="34ff6"/>
            </w:pPr>
          </w:p>
        </w:tc>
      </w:tr>
      <w:tr w:rsidR="005415B5" w:rsidTr="00A35F98">
        <w:trPr>
          <w:trHeight w:val="20"/>
        </w:trPr>
        <w:tc>
          <w:tcPr>
            <w:tcW w:w="426" w:type="dxa"/>
            <w:tcMar>
              <w:top w:w="113" w:type="dxa"/>
              <w:bottom w:w="113" w:type="dxa"/>
            </w:tcMar>
            <w:vAlign w:val="center"/>
          </w:tcPr>
          <w:p w:rsidR="005415B5" w:rsidRDefault="005415B5" w:rsidP="0045384D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bottom w:w="113" w:type="dxa"/>
            </w:tcMar>
            <w:vAlign w:val="center"/>
          </w:tcPr>
          <w:p w:rsidR="005415B5" w:rsidRPr="00B022AE" w:rsidRDefault="005415B5" w:rsidP="0045384D">
            <w:pPr>
              <w:pStyle w:val="34ff6"/>
            </w:pPr>
          </w:p>
        </w:tc>
        <w:tc>
          <w:tcPr>
            <w:tcW w:w="3827" w:type="dxa"/>
            <w:tcMar>
              <w:top w:w="113" w:type="dxa"/>
              <w:bottom w:w="113" w:type="dxa"/>
            </w:tcMar>
            <w:vAlign w:val="center"/>
          </w:tcPr>
          <w:p w:rsidR="005415B5" w:rsidRPr="00DD0DBA" w:rsidRDefault="005415B5" w:rsidP="007574B3">
            <w:pPr>
              <w:pStyle w:val="34ff8"/>
            </w:pPr>
            <w:r w:rsidRPr="005415B5">
              <w:t>Стандартные изделия</w:t>
            </w:r>
          </w:p>
        </w:tc>
        <w:tc>
          <w:tcPr>
            <w:tcW w:w="1754" w:type="dxa"/>
            <w:tcMar>
              <w:top w:w="113" w:type="dxa"/>
              <w:bottom w:w="113" w:type="dxa"/>
            </w:tcMar>
            <w:vAlign w:val="center"/>
          </w:tcPr>
          <w:p w:rsidR="005415B5" w:rsidRPr="00DD0DBA" w:rsidRDefault="005415B5" w:rsidP="0045384D">
            <w:pPr>
              <w:pStyle w:val="34ff6"/>
            </w:pPr>
          </w:p>
        </w:tc>
        <w:tc>
          <w:tcPr>
            <w:tcW w:w="714" w:type="dxa"/>
            <w:tcMar>
              <w:top w:w="113" w:type="dxa"/>
              <w:bottom w:w="113" w:type="dxa"/>
            </w:tcMar>
            <w:vAlign w:val="center"/>
          </w:tcPr>
          <w:p w:rsidR="005415B5" w:rsidRPr="00DD0DBA" w:rsidRDefault="005415B5" w:rsidP="0045384D">
            <w:pPr>
              <w:pStyle w:val="34ff6"/>
            </w:pPr>
          </w:p>
        </w:tc>
        <w:tc>
          <w:tcPr>
            <w:tcW w:w="1652" w:type="dxa"/>
            <w:tcMar>
              <w:top w:w="113" w:type="dxa"/>
              <w:bottom w:w="113" w:type="dxa"/>
            </w:tcMar>
            <w:vAlign w:val="center"/>
          </w:tcPr>
          <w:p w:rsidR="005415B5" w:rsidRPr="00DD0DBA" w:rsidRDefault="005415B5" w:rsidP="0045384D">
            <w:pPr>
              <w:pStyle w:val="34ff6"/>
            </w:pPr>
          </w:p>
        </w:tc>
      </w:tr>
      <w:tr w:rsidR="005415B5" w:rsidTr="00A35F98">
        <w:trPr>
          <w:trHeight w:val="20"/>
        </w:trPr>
        <w:tc>
          <w:tcPr>
            <w:tcW w:w="426" w:type="dxa"/>
            <w:tcMar>
              <w:top w:w="113" w:type="dxa"/>
              <w:bottom w:w="113" w:type="dxa"/>
            </w:tcMar>
            <w:vAlign w:val="center"/>
          </w:tcPr>
          <w:p w:rsidR="005415B5" w:rsidRPr="00A550FF" w:rsidRDefault="005415B5" w:rsidP="009F79F4">
            <w:pPr>
              <w:pStyle w:val="34ff6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2126" w:type="dxa"/>
            <w:tcMar>
              <w:top w:w="113" w:type="dxa"/>
              <w:bottom w:w="113" w:type="dxa"/>
            </w:tcMar>
            <w:vAlign w:val="center"/>
          </w:tcPr>
          <w:p w:rsidR="005415B5" w:rsidRDefault="005415B5" w:rsidP="00383A65">
            <w:pPr>
              <w:pStyle w:val="34ff6"/>
            </w:pPr>
          </w:p>
        </w:tc>
        <w:tc>
          <w:tcPr>
            <w:tcW w:w="3827" w:type="dxa"/>
            <w:tcMar>
              <w:top w:w="113" w:type="dxa"/>
              <w:bottom w:w="113" w:type="dxa"/>
            </w:tcMar>
            <w:vAlign w:val="center"/>
          </w:tcPr>
          <w:p w:rsidR="005415B5" w:rsidRPr="00160B1A" w:rsidRDefault="005415B5" w:rsidP="00383A65">
            <w:pPr>
              <w:pStyle w:val="34ff6"/>
            </w:pPr>
          </w:p>
        </w:tc>
        <w:tc>
          <w:tcPr>
            <w:tcW w:w="175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383A65">
            <w:pPr>
              <w:pStyle w:val="34ff6"/>
            </w:pPr>
          </w:p>
        </w:tc>
        <w:tc>
          <w:tcPr>
            <w:tcW w:w="71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383A65">
            <w:pPr>
              <w:pStyle w:val="34ff6"/>
            </w:pPr>
          </w:p>
        </w:tc>
        <w:tc>
          <w:tcPr>
            <w:tcW w:w="1652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383A65">
            <w:pPr>
              <w:pStyle w:val="34ff6"/>
            </w:pPr>
          </w:p>
        </w:tc>
      </w:tr>
      <w:tr w:rsidR="005415B5" w:rsidTr="00A35F98">
        <w:trPr>
          <w:trHeight w:val="20"/>
        </w:trPr>
        <w:tc>
          <w:tcPr>
            <w:tcW w:w="426" w:type="dxa"/>
            <w:tcMar>
              <w:top w:w="113" w:type="dxa"/>
              <w:bottom w:w="113" w:type="dxa"/>
            </w:tcMar>
            <w:vAlign w:val="center"/>
          </w:tcPr>
          <w:p w:rsidR="005415B5" w:rsidRPr="008968FE" w:rsidRDefault="005415B5" w:rsidP="001C19B6">
            <w:pPr>
              <w:pStyle w:val="34ff6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2126" w:type="dxa"/>
            <w:tcMar>
              <w:top w:w="113" w:type="dxa"/>
              <w:bottom w:w="113" w:type="dxa"/>
            </w:tcMar>
            <w:vAlign w:val="center"/>
          </w:tcPr>
          <w:p w:rsidR="005415B5" w:rsidRPr="00160B1A" w:rsidRDefault="005415B5" w:rsidP="007A4B44">
            <w:pPr>
              <w:pStyle w:val="34ff6"/>
            </w:pPr>
          </w:p>
        </w:tc>
        <w:tc>
          <w:tcPr>
            <w:tcW w:w="3827" w:type="dxa"/>
            <w:tcMar>
              <w:top w:w="113" w:type="dxa"/>
              <w:bottom w:w="113" w:type="dxa"/>
            </w:tcMar>
            <w:vAlign w:val="center"/>
          </w:tcPr>
          <w:p w:rsidR="005415B5" w:rsidRPr="00160B1A" w:rsidRDefault="005415B5" w:rsidP="007A4B44">
            <w:pPr>
              <w:pStyle w:val="34ff6"/>
            </w:pPr>
          </w:p>
        </w:tc>
        <w:tc>
          <w:tcPr>
            <w:tcW w:w="175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383A65">
            <w:pPr>
              <w:pStyle w:val="34ff6"/>
            </w:pPr>
          </w:p>
        </w:tc>
        <w:tc>
          <w:tcPr>
            <w:tcW w:w="71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383A65">
            <w:pPr>
              <w:pStyle w:val="34ff6"/>
            </w:pPr>
          </w:p>
        </w:tc>
        <w:tc>
          <w:tcPr>
            <w:tcW w:w="1652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383A65">
            <w:pPr>
              <w:pStyle w:val="34ff6"/>
            </w:pPr>
          </w:p>
        </w:tc>
      </w:tr>
      <w:tr w:rsidR="005415B5" w:rsidTr="00A35F98">
        <w:trPr>
          <w:trHeight w:val="20"/>
        </w:trPr>
        <w:tc>
          <w:tcPr>
            <w:tcW w:w="426" w:type="dxa"/>
            <w:tcMar>
              <w:top w:w="113" w:type="dxa"/>
              <w:bottom w:w="113" w:type="dxa"/>
            </w:tcMar>
            <w:vAlign w:val="center"/>
          </w:tcPr>
          <w:p w:rsidR="005415B5" w:rsidRPr="008968FE" w:rsidRDefault="005415B5" w:rsidP="009F79F4">
            <w:pPr>
              <w:pStyle w:val="34ff6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2126" w:type="dxa"/>
            <w:tcMar>
              <w:top w:w="113" w:type="dxa"/>
              <w:bottom w:w="113" w:type="dxa"/>
            </w:tcMar>
            <w:vAlign w:val="center"/>
          </w:tcPr>
          <w:p w:rsidR="005415B5" w:rsidRDefault="005415B5" w:rsidP="00172C1D">
            <w:pPr>
              <w:pStyle w:val="34ff6"/>
            </w:pPr>
          </w:p>
        </w:tc>
        <w:tc>
          <w:tcPr>
            <w:tcW w:w="3827" w:type="dxa"/>
            <w:tcMar>
              <w:top w:w="113" w:type="dxa"/>
              <w:bottom w:w="113" w:type="dxa"/>
            </w:tcMar>
            <w:vAlign w:val="center"/>
          </w:tcPr>
          <w:p w:rsidR="005415B5" w:rsidRPr="00160B1A" w:rsidRDefault="005415B5" w:rsidP="00172C1D">
            <w:pPr>
              <w:pStyle w:val="34ff6"/>
            </w:pPr>
          </w:p>
        </w:tc>
        <w:tc>
          <w:tcPr>
            <w:tcW w:w="175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  <w:tc>
          <w:tcPr>
            <w:tcW w:w="71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  <w:tc>
          <w:tcPr>
            <w:tcW w:w="1652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</w:tr>
      <w:tr w:rsidR="005415B5" w:rsidTr="00A35F98">
        <w:trPr>
          <w:trHeight w:val="20"/>
        </w:trPr>
        <w:tc>
          <w:tcPr>
            <w:tcW w:w="426" w:type="dxa"/>
            <w:tcMar>
              <w:top w:w="113" w:type="dxa"/>
              <w:bottom w:w="113" w:type="dxa"/>
            </w:tcMar>
            <w:vAlign w:val="center"/>
          </w:tcPr>
          <w:p w:rsidR="005415B5" w:rsidRPr="008968FE" w:rsidRDefault="005415B5" w:rsidP="009F79F4">
            <w:pPr>
              <w:pStyle w:val="34ff6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2126" w:type="dxa"/>
            <w:tcMar>
              <w:top w:w="113" w:type="dxa"/>
              <w:bottom w:w="113" w:type="dxa"/>
            </w:tcMar>
            <w:vAlign w:val="center"/>
          </w:tcPr>
          <w:p w:rsidR="005415B5" w:rsidRDefault="005415B5" w:rsidP="00720D28">
            <w:pPr>
              <w:pStyle w:val="34ff6"/>
            </w:pPr>
          </w:p>
        </w:tc>
        <w:tc>
          <w:tcPr>
            <w:tcW w:w="3827" w:type="dxa"/>
            <w:tcMar>
              <w:top w:w="113" w:type="dxa"/>
              <w:bottom w:w="113" w:type="dxa"/>
            </w:tcMar>
            <w:vAlign w:val="center"/>
          </w:tcPr>
          <w:p w:rsidR="005415B5" w:rsidRDefault="005415B5" w:rsidP="00720D28">
            <w:pPr>
              <w:pStyle w:val="34ff6"/>
            </w:pPr>
          </w:p>
        </w:tc>
        <w:tc>
          <w:tcPr>
            <w:tcW w:w="175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  <w:tc>
          <w:tcPr>
            <w:tcW w:w="71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  <w:tc>
          <w:tcPr>
            <w:tcW w:w="1652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</w:tr>
      <w:tr w:rsidR="005415B5" w:rsidTr="00A35F98">
        <w:trPr>
          <w:trHeight w:val="20"/>
        </w:trPr>
        <w:tc>
          <w:tcPr>
            <w:tcW w:w="426" w:type="dxa"/>
            <w:tcMar>
              <w:top w:w="113" w:type="dxa"/>
              <w:bottom w:w="113" w:type="dxa"/>
            </w:tcMar>
            <w:vAlign w:val="center"/>
          </w:tcPr>
          <w:p w:rsidR="005415B5" w:rsidRPr="008968FE" w:rsidRDefault="005415B5" w:rsidP="00C54926">
            <w:pPr>
              <w:pStyle w:val="34ff6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2126" w:type="dxa"/>
            <w:tcMar>
              <w:top w:w="113" w:type="dxa"/>
              <w:bottom w:w="113" w:type="dxa"/>
            </w:tcMar>
            <w:vAlign w:val="center"/>
          </w:tcPr>
          <w:p w:rsidR="005415B5" w:rsidRDefault="005415B5" w:rsidP="00141052">
            <w:pPr>
              <w:pStyle w:val="34ff6"/>
            </w:pPr>
          </w:p>
        </w:tc>
        <w:tc>
          <w:tcPr>
            <w:tcW w:w="3827" w:type="dxa"/>
            <w:tcMar>
              <w:top w:w="113" w:type="dxa"/>
              <w:bottom w:w="113" w:type="dxa"/>
            </w:tcMar>
            <w:vAlign w:val="center"/>
          </w:tcPr>
          <w:p w:rsidR="005415B5" w:rsidRPr="00160B1A" w:rsidRDefault="005415B5" w:rsidP="00141052">
            <w:pPr>
              <w:pStyle w:val="34ff6"/>
            </w:pPr>
          </w:p>
        </w:tc>
        <w:tc>
          <w:tcPr>
            <w:tcW w:w="175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  <w:tc>
          <w:tcPr>
            <w:tcW w:w="71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  <w:tc>
          <w:tcPr>
            <w:tcW w:w="1652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</w:tr>
      <w:tr w:rsidR="005415B5" w:rsidTr="00A35F98">
        <w:trPr>
          <w:trHeight w:val="20"/>
        </w:trPr>
        <w:tc>
          <w:tcPr>
            <w:tcW w:w="426" w:type="dxa"/>
            <w:tcMar>
              <w:top w:w="113" w:type="dxa"/>
              <w:bottom w:w="113" w:type="dxa"/>
            </w:tcMar>
            <w:vAlign w:val="center"/>
          </w:tcPr>
          <w:p w:rsidR="005415B5" w:rsidRDefault="005415B5" w:rsidP="00C54926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bottom w:w="113" w:type="dxa"/>
            </w:tcMar>
            <w:vAlign w:val="center"/>
          </w:tcPr>
          <w:p w:rsidR="005415B5" w:rsidRDefault="005415B5" w:rsidP="0004781B">
            <w:pPr>
              <w:pStyle w:val="34ff6"/>
            </w:pPr>
          </w:p>
        </w:tc>
        <w:tc>
          <w:tcPr>
            <w:tcW w:w="3827" w:type="dxa"/>
            <w:tcMar>
              <w:top w:w="113" w:type="dxa"/>
              <w:bottom w:w="113" w:type="dxa"/>
            </w:tcMar>
            <w:vAlign w:val="center"/>
          </w:tcPr>
          <w:p w:rsidR="005415B5" w:rsidRPr="00A550FF" w:rsidRDefault="005415B5" w:rsidP="005415B5">
            <w:pPr>
              <w:pStyle w:val="34ff8"/>
            </w:pPr>
            <w:r w:rsidRPr="005415B5">
              <w:t>Материалы</w:t>
            </w:r>
          </w:p>
        </w:tc>
        <w:tc>
          <w:tcPr>
            <w:tcW w:w="175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  <w:tc>
          <w:tcPr>
            <w:tcW w:w="71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  <w:tc>
          <w:tcPr>
            <w:tcW w:w="1652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</w:tr>
      <w:tr w:rsidR="005415B5" w:rsidTr="00A35F98">
        <w:trPr>
          <w:trHeight w:val="20"/>
        </w:trPr>
        <w:tc>
          <w:tcPr>
            <w:tcW w:w="426" w:type="dxa"/>
            <w:tcMar>
              <w:top w:w="113" w:type="dxa"/>
              <w:bottom w:w="113" w:type="dxa"/>
            </w:tcMar>
            <w:vAlign w:val="center"/>
          </w:tcPr>
          <w:p w:rsidR="005415B5" w:rsidRDefault="005415B5" w:rsidP="00C54926">
            <w:pPr>
              <w:pStyle w:val="34ff6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2126" w:type="dxa"/>
            <w:tcMar>
              <w:top w:w="113" w:type="dxa"/>
              <w:bottom w:w="113" w:type="dxa"/>
            </w:tcMar>
            <w:vAlign w:val="center"/>
          </w:tcPr>
          <w:p w:rsidR="005415B5" w:rsidRDefault="005415B5" w:rsidP="00373270">
            <w:pPr>
              <w:pStyle w:val="34ff6"/>
            </w:pPr>
          </w:p>
        </w:tc>
        <w:tc>
          <w:tcPr>
            <w:tcW w:w="3827" w:type="dxa"/>
            <w:tcMar>
              <w:top w:w="113" w:type="dxa"/>
              <w:bottom w:w="113" w:type="dxa"/>
            </w:tcMar>
            <w:vAlign w:val="center"/>
          </w:tcPr>
          <w:p w:rsidR="005415B5" w:rsidRPr="00A550FF" w:rsidRDefault="005415B5" w:rsidP="0004781B">
            <w:pPr>
              <w:pStyle w:val="34ff6"/>
            </w:pPr>
          </w:p>
        </w:tc>
        <w:tc>
          <w:tcPr>
            <w:tcW w:w="175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  <w:tc>
          <w:tcPr>
            <w:tcW w:w="71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  <w:tc>
          <w:tcPr>
            <w:tcW w:w="1652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</w:tr>
      <w:tr w:rsidR="005415B5" w:rsidTr="00A35F98">
        <w:trPr>
          <w:trHeight w:val="20"/>
        </w:trPr>
        <w:tc>
          <w:tcPr>
            <w:tcW w:w="426" w:type="dxa"/>
            <w:tcMar>
              <w:top w:w="113" w:type="dxa"/>
              <w:bottom w:w="113" w:type="dxa"/>
            </w:tcMar>
            <w:vAlign w:val="center"/>
          </w:tcPr>
          <w:p w:rsidR="005415B5" w:rsidRPr="008968FE" w:rsidRDefault="005415B5" w:rsidP="001C19B6">
            <w:pPr>
              <w:pStyle w:val="34ff6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2126" w:type="dxa"/>
            <w:tcMar>
              <w:top w:w="113" w:type="dxa"/>
              <w:bottom w:w="113" w:type="dxa"/>
            </w:tcMar>
            <w:vAlign w:val="center"/>
          </w:tcPr>
          <w:p w:rsidR="005415B5" w:rsidRDefault="005415B5" w:rsidP="00E83800">
            <w:pPr>
              <w:pStyle w:val="34ff6"/>
            </w:pPr>
          </w:p>
        </w:tc>
        <w:tc>
          <w:tcPr>
            <w:tcW w:w="3827" w:type="dxa"/>
            <w:tcMar>
              <w:top w:w="113" w:type="dxa"/>
              <w:bottom w:w="113" w:type="dxa"/>
            </w:tcMar>
            <w:vAlign w:val="center"/>
          </w:tcPr>
          <w:p w:rsidR="005415B5" w:rsidRPr="00A550FF" w:rsidRDefault="005415B5" w:rsidP="00E83800">
            <w:pPr>
              <w:pStyle w:val="34ff6"/>
            </w:pPr>
          </w:p>
        </w:tc>
        <w:tc>
          <w:tcPr>
            <w:tcW w:w="175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  <w:tc>
          <w:tcPr>
            <w:tcW w:w="71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  <w:tc>
          <w:tcPr>
            <w:tcW w:w="1652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</w:tr>
      <w:tr w:rsidR="005415B5" w:rsidTr="00A35F98">
        <w:trPr>
          <w:trHeight w:val="20"/>
        </w:trPr>
        <w:tc>
          <w:tcPr>
            <w:tcW w:w="426" w:type="dxa"/>
            <w:tcMar>
              <w:top w:w="113" w:type="dxa"/>
              <w:bottom w:w="113" w:type="dxa"/>
            </w:tcMar>
            <w:vAlign w:val="center"/>
          </w:tcPr>
          <w:p w:rsidR="005415B5" w:rsidRPr="008968FE" w:rsidRDefault="005415B5" w:rsidP="001C19B6">
            <w:pPr>
              <w:pStyle w:val="34ff6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2126" w:type="dxa"/>
            <w:tcMar>
              <w:top w:w="113" w:type="dxa"/>
              <w:bottom w:w="113" w:type="dxa"/>
            </w:tcMar>
            <w:vAlign w:val="center"/>
          </w:tcPr>
          <w:p w:rsidR="005415B5" w:rsidRDefault="005415B5" w:rsidP="00FD1B27">
            <w:pPr>
              <w:pStyle w:val="34ff6"/>
            </w:pPr>
          </w:p>
        </w:tc>
        <w:tc>
          <w:tcPr>
            <w:tcW w:w="3827" w:type="dxa"/>
            <w:tcMar>
              <w:top w:w="113" w:type="dxa"/>
              <w:bottom w:w="113" w:type="dxa"/>
            </w:tcMar>
            <w:vAlign w:val="center"/>
          </w:tcPr>
          <w:p w:rsidR="005415B5" w:rsidRPr="00A550FF" w:rsidRDefault="005415B5" w:rsidP="00FD1B27">
            <w:pPr>
              <w:pStyle w:val="34ff6"/>
            </w:pPr>
          </w:p>
        </w:tc>
        <w:tc>
          <w:tcPr>
            <w:tcW w:w="175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  <w:tc>
          <w:tcPr>
            <w:tcW w:w="71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  <w:tc>
          <w:tcPr>
            <w:tcW w:w="1652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</w:tr>
      <w:tr w:rsidR="005415B5" w:rsidTr="00A35F98">
        <w:trPr>
          <w:trHeight w:val="20"/>
        </w:trPr>
        <w:tc>
          <w:tcPr>
            <w:tcW w:w="426" w:type="dxa"/>
            <w:tcMar>
              <w:top w:w="113" w:type="dxa"/>
              <w:bottom w:w="113" w:type="dxa"/>
            </w:tcMar>
            <w:vAlign w:val="center"/>
          </w:tcPr>
          <w:p w:rsidR="005415B5" w:rsidRPr="008968FE" w:rsidRDefault="005415B5" w:rsidP="001D2861">
            <w:pPr>
              <w:pStyle w:val="34ff6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2126" w:type="dxa"/>
            <w:tcMar>
              <w:top w:w="113" w:type="dxa"/>
              <w:bottom w:w="113" w:type="dxa"/>
            </w:tcMar>
            <w:vAlign w:val="center"/>
          </w:tcPr>
          <w:p w:rsidR="005415B5" w:rsidRDefault="005415B5" w:rsidP="001C19B6">
            <w:pPr>
              <w:pStyle w:val="34ff6"/>
            </w:pPr>
          </w:p>
        </w:tc>
        <w:tc>
          <w:tcPr>
            <w:tcW w:w="3827" w:type="dxa"/>
            <w:tcMar>
              <w:top w:w="113" w:type="dxa"/>
              <w:bottom w:w="113" w:type="dxa"/>
            </w:tcMar>
            <w:vAlign w:val="center"/>
          </w:tcPr>
          <w:p w:rsidR="005415B5" w:rsidRDefault="005415B5" w:rsidP="001C19B6">
            <w:pPr>
              <w:pStyle w:val="34ff6"/>
            </w:pPr>
          </w:p>
        </w:tc>
        <w:tc>
          <w:tcPr>
            <w:tcW w:w="175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  <w:tc>
          <w:tcPr>
            <w:tcW w:w="714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  <w:tc>
          <w:tcPr>
            <w:tcW w:w="1652" w:type="dxa"/>
            <w:tcMar>
              <w:top w:w="113" w:type="dxa"/>
              <w:bottom w:w="113" w:type="dxa"/>
            </w:tcMar>
            <w:vAlign w:val="center"/>
          </w:tcPr>
          <w:p w:rsidR="005415B5" w:rsidRPr="005425F6" w:rsidRDefault="005415B5" w:rsidP="0045384D">
            <w:pPr>
              <w:pStyle w:val="34ff6"/>
            </w:pPr>
          </w:p>
        </w:tc>
      </w:tr>
      <w:bookmarkEnd w:id="1"/>
      <w:bookmarkEnd w:id="2"/>
    </w:tbl>
    <w:p w:rsidR="00C52F9A" w:rsidRDefault="00C52F9A" w:rsidP="002C35B5">
      <w:pPr>
        <w:pStyle w:val="34fffa"/>
        <w:rPr>
          <w:lang w:val="en-US"/>
        </w:rPr>
      </w:pPr>
    </w:p>
    <w:p w:rsidR="004458F5" w:rsidRDefault="004458F5" w:rsidP="002C35B5">
      <w:pPr>
        <w:pStyle w:val="34fffa"/>
        <w:rPr>
          <w:lang w:val="en-US"/>
        </w:rPr>
        <w:sectPr w:rsidR="004458F5" w:rsidSect="00BD7D86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284" w:right="284" w:bottom="1134" w:left="1134" w:header="0" w:footer="340" w:gutter="0"/>
          <w:cols w:space="708"/>
          <w:titlePg/>
          <w:docGrid w:linePitch="360"/>
        </w:sectPr>
      </w:pPr>
    </w:p>
    <w:p w:rsidR="001E6159" w:rsidRPr="00BB426D" w:rsidRDefault="001E6159" w:rsidP="001E6159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1E6159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1E6159" w:rsidRPr="00A86232" w:rsidRDefault="001E6159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1E6159" w:rsidRPr="005F1B2E" w:rsidRDefault="001E6159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1E6159" w:rsidRPr="005F1B2E" w:rsidRDefault="001E6159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1E6159" w:rsidRPr="005F1B2E" w:rsidRDefault="001E6159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1E6159" w:rsidRPr="005F1B2E" w:rsidRDefault="001E6159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1E6159" w:rsidRPr="005F1B2E" w:rsidRDefault="001E6159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1E6159" w:rsidRPr="005F1B2E" w:rsidRDefault="001E6159" w:rsidP="006877E2">
            <w:pPr>
              <w:pStyle w:val="34ff8"/>
            </w:pPr>
            <w:r w:rsidRPr="005F1B2E">
              <w:t>Дата</w:t>
            </w:r>
          </w:p>
        </w:tc>
      </w:tr>
      <w:tr w:rsidR="001E6159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1E6159" w:rsidRPr="005F1B2E" w:rsidRDefault="001E6159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1E6159" w:rsidRPr="005F1B2E" w:rsidRDefault="001E6159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1E6159" w:rsidRPr="005F1B2E" w:rsidRDefault="001E6159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1E6159" w:rsidRPr="005F1B2E" w:rsidRDefault="001E6159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1E6159" w:rsidRPr="005F1B2E" w:rsidRDefault="001E6159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1E6159" w:rsidRPr="005F1B2E" w:rsidRDefault="001E6159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1E6159" w:rsidRPr="005F1B2E" w:rsidRDefault="001E6159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1E6159" w:rsidRPr="005F1B2E" w:rsidRDefault="001E6159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1E6159" w:rsidRPr="005F1B2E" w:rsidRDefault="001E6159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1E6159" w:rsidRPr="005F1B2E" w:rsidRDefault="001E6159" w:rsidP="006877E2">
            <w:pPr>
              <w:pStyle w:val="34ff8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  <w:tr w:rsidR="001E6159" w:rsidTr="00754C71">
        <w:trPr>
          <w:trHeight w:val="454"/>
        </w:trPr>
        <w:tc>
          <w:tcPr>
            <w:tcW w:w="518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E6159" w:rsidRDefault="001E6159" w:rsidP="00754C7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E6159" w:rsidRDefault="001E6159" w:rsidP="00754C71">
            <w:pPr>
              <w:pStyle w:val="34ff6"/>
            </w:pPr>
          </w:p>
        </w:tc>
      </w:tr>
    </w:tbl>
    <w:p w:rsidR="001E6159" w:rsidRPr="00AB28D5" w:rsidRDefault="001E6159" w:rsidP="001E6159">
      <w:pPr>
        <w:pStyle w:val="34fffa"/>
      </w:pPr>
    </w:p>
    <w:sectPr w:rsidR="001E6159" w:rsidRPr="00AB28D5" w:rsidSect="00DA4442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10CC" w:rsidRDefault="000910CC" w:rsidP="00AD0715">
      <w:r>
        <w:separator/>
      </w:r>
    </w:p>
    <w:p w:rsidR="000910CC" w:rsidRDefault="000910CC" w:rsidP="00AD0715"/>
  </w:endnote>
  <w:endnote w:type="continuationSeparator" w:id="0">
    <w:p w:rsidR="000910CC" w:rsidRDefault="000910CC" w:rsidP="00AD0715">
      <w:r>
        <w:continuationSeparator/>
      </w:r>
    </w:p>
    <w:p w:rsidR="000910CC" w:rsidRDefault="000910CC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39DD" w:rsidRDefault="00AE39DD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39DD" w:rsidRDefault="00AE39DD" w:rsidP="00E75A58">
    <w:pPr>
      <w:pStyle w:val="341f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0910CC">
    <w:pPr>
      <w:pStyle w:val="ab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0910CC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10CC" w:rsidRDefault="000910CC" w:rsidP="00AD0715">
      <w:r>
        <w:separator/>
      </w:r>
    </w:p>
    <w:p w:rsidR="000910CC" w:rsidRDefault="000910CC" w:rsidP="00AD0715"/>
  </w:footnote>
  <w:footnote w:type="continuationSeparator" w:id="0">
    <w:p w:rsidR="000910CC" w:rsidRDefault="000910CC" w:rsidP="00AD0715">
      <w:r>
        <w:continuationSeparator/>
      </w:r>
    </w:p>
    <w:p w:rsidR="000910CC" w:rsidRDefault="000910CC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F8F" w:rsidRDefault="00AE39D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605BEA66" wp14:editId="413C3AD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E39DD" w:rsidRDefault="00AE39DD" w:rsidP="00AE39DD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E39DD" w:rsidRDefault="00AE39DD" w:rsidP="00AE39DD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E39DD" w:rsidRDefault="00AE39DD" w:rsidP="00AE39DD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AE39DD" w:rsidRDefault="00AE39DD" w:rsidP="00AE39DD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AE39DD" w:rsidRDefault="00AE39DD" w:rsidP="00AE39DD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D2C" w:rsidRDefault="00A47D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747FC375" wp14:editId="647A5C1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A47D2C" w:rsidRDefault="00A47D2C" w:rsidP="00A47D2C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47D2C" w:rsidRDefault="00A47D2C" w:rsidP="00A47D2C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A47D2C" w:rsidRDefault="00A47D2C" w:rsidP="00A47D2C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47D2C" w:rsidRDefault="00A47D2C" w:rsidP="00A47D2C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A47D2C" w:rsidRDefault="00A47D2C" w:rsidP="00A47D2C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F8F" w:rsidRDefault="004458F5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6DA0550F" wp14:editId="3AEC220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58F5" w:rsidRDefault="004458F5" w:rsidP="004458F5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58F5" w:rsidRDefault="004458F5" w:rsidP="004458F5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58F5" w:rsidRDefault="004458F5" w:rsidP="004458F5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58F5" w:rsidRDefault="004458F5" w:rsidP="004458F5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58F5" w:rsidRDefault="004458F5" w:rsidP="004458F5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58F5" w:rsidRDefault="004458F5" w:rsidP="004458F5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58F5" w:rsidRDefault="004458F5" w:rsidP="004458F5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58F5" w:rsidRDefault="004458F5" w:rsidP="004458F5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58F5" w:rsidRDefault="004458F5" w:rsidP="004458F5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58F5" w:rsidRDefault="004458F5" w:rsidP="004458F5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58F5" w:rsidRPr="00CB1016" w:rsidRDefault="004458F5" w:rsidP="004458F5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58F5" w:rsidRPr="005374BE" w:rsidRDefault="004458F5" w:rsidP="004458F5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F4608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58F5" w:rsidRDefault="004458F5" w:rsidP="004458F5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8605B9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58F5" w:rsidRPr="00945CCC" w:rsidRDefault="004458F5" w:rsidP="004458F5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58F5" w:rsidRDefault="004458F5" w:rsidP="004458F5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58F5" w:rsidRPr="005E4A3B" w:rsidRDefault="004458F5" w:rsidP="004458F5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58F5" w:rsidRPr="000411E6" w:rsidRDefault="004458F5" w:rsidP="004458F5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58F5" w:rsidRPr="005E4A3B" w:rsidRDefault="004458F5" w:rsidP="004458F5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58F5" w:rsidRDefault="004458F5" w:rsidP="004458F5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58F5" w:rsidRDefault="004458F5" w:rsidP="004458F5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58F5" w:rsidRPr="00945CCC" w:rsidRDefault="004458F5" w:rsidP="004458F5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58F5" w:rsidRPr="00945CCC" w:rsidRDefault="004458F5" w:rsidP="004458F5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58F5" w:rsidRPr="005E4A3B" w:rsidRDefault="004458F5" w:rsidP="004458F5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58F5" w:rsidRPr="005E4A3B" w:rsidRDefault="004458F5" w:rsidP="004458F5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58F5" w:rsidRPr="000411E6" w:rsidRDefault="004458F5" w:rsidP="004458F5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58F5" w:rsidRPr="000411E6" w:rsidRDefault="004458F5" w:rsidP="004458F5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58F5" w:rsidRPr="006C5C53" w:rsidRDefault="004458F5" w:rsidP="004458F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58F5" w:rsidRPr="006C5C53" w:rsidRDefault="004458F5" w:rsidP="004458F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7" o:spid="_x0000_s1076" style="position:absolute;left:0;text-align:left;margin-left:22.7pt;margin-top:14.2pt;width:558.45pt;height:826.3pt;z-index:251683840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4458F5" w:rsidRDefault="004458F5" w:rsidP="004458F5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58F5" w:rsidRDefault="004458F5" w:rsidP="004458F5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58F5" w:rsidRDefault="004458F5" w:rsidP="004458F5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58F5" w:rsidRDefault="004458F5" w:rsidP="004458F5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4458F5" w:rsidRDefault="004458F5" w:rsidP="004458F5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58F5" w:rsidRDefault="004458F5" w:rsidP="004458F5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58F5" w:rsidRDefault="004458F5" w:rsidP="004458F5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4458F5" w:rsidRDefault="004458F5" w:rsidP="004458F5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58F5" w:rsidRDefault="004458F5" w:rsidP="004458F5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58F5" w:rsidRDefault="004458F5" w:rsidP="004458F5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4458F5" w:rsidRPr="00CB1016" w:rsidRDefault="004458F5" w:rsidP="004458F5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4458F5" w:rsidRPr="005374BE" w:rsidRDefault="004458F5" w:rsidP="004458F5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F4608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4458F5" w:rsidRDefault="004458F5" w:rsidP="004458F5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8605B9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4458F5" w:rsidRPr="00945CCC" w:rsidRDefault="004458F5" w:rsidP="004458F5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4458F5" w:rsidRDefault="004458F5" w:rsidP="004458F5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4458F5" w:rsidRPr="005E4A3B" w:rsidRDefault="004458F5" w:rsidP="004458F5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4458F5" w:rsidRPr="000411E6" w:rsidRDefault="004458F5" w:rsidP="004458F5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4458F5" w:rsidRPr="005E4A3B" w:rsidRDefault="004458F5" w:rsidP="004458F5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4458F5" w:rsidRDefault="004458F5" w:rsidP="004458F5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4458F5" w:rsidRDefault="004458F5" w:rsidP="004458F5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4458F5" w:rsidRPr="00945CCC" w:rsidRDefault="004458F5" w:rsidP="004458F5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4458F5" w:rsidRPr="00945CCC" w:rsidRDefault="004458F5" w:rsidP="004458F5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4458F5" w:rsidRPr="005E4A3B" w:rsidRDefault="004458F5" w:rsidP="004458F5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4458F5" w:rsidRPr="005E4A3B" w:rsidRDefault="004458F5" w:rsidP="004458F5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4458F5" w:rsidRPr="000411E6" w:rsidRDefault="004458F5" w:rsidP="004458F5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4458F5" w:rsidRPr="000411E6" w:rsidRDefault="004458F5" w:rsidP="004458F5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4458F5" w:rsidRPr="006C5C53" w:rsidRDefault="004458F5" w:rsidP="004458F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4458F5" w:rsidRPr="006C5C53" w:rsidRDefault="004458F5" w:rsidP="004458F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65DD" w:rsidRDefault="00C25FE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78DAA2C1" wp14:editId="76A2B8C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4800"/>
              <wp:effectExtent l="0" t="0" r="33020" b="0"/>
              <wp:wrapNone/>
              <wp:docPr id="547" name="Группа 5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4800"/>
                        <a:chOff x="0" y="0"/>
                        <a:chExt cx="7092000" cy="1050340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5FEF" w:rsidRDefault="00C25FEF" w:rsidP="00C25FEF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5FEF" w:rsidRDefault="00C25FEF" w:rsidP="00C25FEF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5FEF" w:rsidRDefault="00C25FEF" w:rsidP="00C25FEF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5FEF" w:rsidRDefault="00C25FEF" w:rsidP="00C25FEF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5FEF" w:rsidRDefault="00C25FEF" w:rsidP="00C25FEF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5FEF" w:rsidRDefault="00C25FEF" w:rsidP="00C25FE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5FEF" w:rsidRDefault="00C25FEF" w:rsidP="00C25FE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5FEF" w:rsidRDefault="00C25FEF" w:rsidP="00C25FE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5FEF" w:rsidRDefault="00C25FEF" w:rsidP="00C25FE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5FEF" w:rsidRDefault="00C25FEF" w:rsidP="00C25FE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945CCC" w:rsidRDefault="00C25FEF" w:rsidP="00C25FEF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Default="00C25FEF" w:rsidP="00C25FEF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Default="00C25FEF" w:rsidP="00C25FEF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5E4A3B" w:rsidRDefault="00C25FEF" w:rsidP="00C25FEF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0411E6" w:rsidRDefault="00C25FEF" w:rsidP="00C25FEF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Default="00C25FEF" w:rsidP="00C25FE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Default="00C25FEF" w:rsidP="00C25FEF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5E4A3B" w:rsidRDefault="00C25FEF" w:rsidP="00C25FEF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931BFC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A32665" w:rsidRDefault="00C25FEF" w:rsidP="00C25FEF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5E4A3B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5E4A3B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5E4A3B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5E4A3B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5E4A3B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0411E6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0411E6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0411E6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0411E6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0411E6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79077B" w:rsidRDefault="00293C5E" w:rsidP="00C25FEF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8605B9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A32665" w:rsidRDefault="00C25FEF" w:rsidP="00C25FEF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CB1016" w:rsidRDefault="00C25FEF" w:rsidP="00C25FEF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CB1016" w:rsidRDefault="00C25FEF" w:rsidP="00C25FEF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5374BE" w:rsidRDefault="00C25FEF" w:rsidP="00C25FEF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605B9" w:rsidRPr="008605B9">
                                    <w:rPr>
                                      <w:noProof/>
                                    </w:rPr>
                                    <w:instrText>3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605B9">
                                    <w:rPr>
                                      <w:noProof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5374BE" w:rsidRDefault="00C25FEF" w:rsidP="00C25FEF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605B9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Default="00C25FEF" w:rsidP="00C25FEF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8605B9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Default="00293C5E" w:rsidP="00C25FEF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8605B9">
                                      <w:t>Полное название системы</w:t>
                                    </w:r>
                                  </w:fldSimple>
                                  <w:r w:rsidR="00C25FEF">
                                    <w:t>.</w:t>
                                  </w:r>
                                </w:p>
                                <w:p w:rsidR="00C25FEF" w:rsidRPr="00973BD8" w:rsidRDefault="00293C5E" w:rsidP="00C25FEF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8605B9">
                                      <w:t>Ведомость оборудования и материалов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945CCC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945CCC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5E4A3B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5E4A3B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0411E6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5FEF" w:rsidRPr="000411E6" w:rsidRDefault="00C25FEF" w:rsidP="00C25FE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4550" y="1033780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25FEF" w:rsidRPr="006C5C53" w:rsidRDefault="00C25FEF" w:rsidP="00C25FE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25FEF" w:rsidRPr="006C5C53" w:rsidRDefault="00C25FEF" w:rsidP="00C25FE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47" o:spid="_x0000_s1137" style="position:absolute;left:0;text-align:left;margin-left:22.7pt;margin-top:14.2pt;width:558.45pt;height:827.15pt;z-index:251687936;mso-position-horizontal-relative:page;mso-position-vertical-relative:page;mso-width-relative:margin;mso-height-relative:margin" coordsize="70920,105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C25FEF" w:rsidRDefault="00C25FEF" w:rsidP="00C25FEF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C25FEF" w:rsidRDefault="00C25FEF" w:rsidP="00C25FEF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C25FEF" w:rsidRDefault="00C25FEF" w:rsidP="00C25FEF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C25FEF" w:rsidRDefault="00C25FEF" w:rsidP="00C25FEF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C25FEF" w:rsidRDefault="00C25FEF" w:rsidP="00C25FEF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C25FEF" w:rsidRDefault="00C25FEF" w:rsidP="00C25FE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C25FEF" w:rsidRDefault="00C25FEF" w:rsidP="00C25FE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C25FEF" w:rsidRDefault="00C25FEF" w:rsidP="00C25FE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C25FEF" w:rsidRDefault="00C25FEF" w:rsidP="00C25FE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C25FEF" w:rsidRDefault="00C25FEF" w:rsidP="00C25FE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C25FEF" w:rsidRPr="00945CCC" w:rsidRDefault="00C25FEF" w:rsidP="00C25FEF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C25FEF" w:rsidRDefault="00C25FEF" w:rsidP="00C25FEF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C25FEF" w:rsidRDefault="00C25FEF" w:rsidP="00C25FEF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C25FEF" w:rsidRPr="005E4A3B" w:rsidRDefault="00C25FEF" w:rsidP="00C25FEF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C25FEF" w:rsidRPr="000411E6" w:rsidRDefault="00C25FEF" w:rsidP="00C25FEF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C25FEF" w:rsidRDefault="00C25FEF" w:rsidP="00C25FEF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C25FEF" w:rsidRDefault="00C25FEF" w:rsidP="00C25FEF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C25FEF" w:rsidRPr="005E4A3B" w:rsidRDefault="00C25FEF" w:rsidP="00C25FEF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C25FEF" w:rsidRPr="00931BFC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C25FEF" w:rsidRPr="00A32665" w:rsidRDefault="00C25FEF" w:rsidP="00C25FEF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C25FEF" w:rsidRPr="005E4A3B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C25FEF" w:rsidRPr="005E4A3B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C25FEF" w:rsidRPr="005E4A3B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C25FEF" w:rsidRPr="005E4A3B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C25FEF" w:rsidRPr="005E4A3B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C25FEF" w:rsidRPr="000411E6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C25FEF" w:rsidRPr="000411E6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C25FEF" w:rsidRPr="000411E6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C25FEF" w:rsidRPr="000411E6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C25FEF" w:rsidRPr="000411E6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C25FEF" w:rsidRPr="0079077B" w:rsidRDefault="00293C5E" w:rsidP="00C25FEF">
                            <w:pPr>
                              <w:pStyle w:val="34f1"/>
                            </w:pPr>
                            <w:fldSimple w:instr=" DOCPROPERTY  Company  \* MERGEFORMAT ">
                              <w:r w:rsidR="008605B9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C25FEF" w:rsidRPr="00A32665" w:rsidRDefault="00C25FEF" w:rsidP="00C25FEF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C25FEF" w:rsidRPr="00CB1016" w:rsidRDefault="00C25FEF" w:rsidP="00C25FEF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C25FEF" w:rsidRPr="00CB1016" w:rsidRDefault="00C25FEF" w:rsidP="00C25FEF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C25FEF" w:rsidRPr="005374BE" w:rsidRDefault="00C25FEF" w:rsidP="00C25FEF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605B9" w:rsidRPr="008605B9">
                              <w:rPr>
                                <w:noProof/>
                              </w:rPr>
                              <w:instrText>3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605B9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C25FEF" w:rsidRPr="005374BE" w:rsidRDefault="00C25FEF" w:rsidP="00C25FEF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605B9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C25FEF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C25FEF" w:rsidRDefault="00C25FEF" w:rsidP="00C25FEF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8605B9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C25FEF" w:rsidRDefault="00293C5E" w:rsidP="00C25FEF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8605B9">
                                <w:t>Полное название системы</w:t>
                              </w:r>
                            </w:fldSimple>
                            <w:r w:rsidR="00C25FEF">
                              <w:t>.</w:t>
                            </w:r>
                          </w:p>
                          <w:p w:rsidR="00C25FEF" w:rsidRPr="00973BD8" w:rsidRDefault="00293C5E" w:rsidP="00C25FEF">
                            <w:pPr>
                              <w:pStyle w:val="34f1"/>
                            </w:pPr>
                            <w:fldSimple w:instr=" DOCPROPERTY  Title  \* MERGEFORMAT ">
                              <w:r w:rsidR="008605B9">
                                <w:t>Ведомость оборудования и материалов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C25FEF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C25FEF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C25FEF" w:rsidRPr="00945CCC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C25FEF" w:rsidRPr="00945CCC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C25FEF" w:rsidRPr="005E4A3B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C25FEF" w:rsidRPr="005E4A3B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C25FEF" w:rsidRPr="000411E6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C25FEF" w:rsidRPr="000411E6" w:rsidRDefault="00C25FEF" w:rsidP="00C25FE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45;top:103378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C25FEF" w:rsidRPr="006C5C53" w:rsidRDefault="00C25FEF" w:rsidP="00C25FE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C25FEF" w:rsidRPr="006C5C53" w:rsidRDefault="00C25FEF" w:rsidP="00C25FE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A36EC0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2062EAAF" wp14:editId="0DD20AB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19" name="Группа 5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20" name="Группа 52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21" name="Группа 5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22" name="Группа 52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23" name="Группа 52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2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25" name="Группа 52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26" name="Группа 52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2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2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2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3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32" name="Группа 53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33" name="Группа 53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3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A36EC0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3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A36EC0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3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A36EC0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A36EC0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A36EC0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39" name="Группа 53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0910CC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0910CC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0910CC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0910CC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0910CC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4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6" name="Группа 546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48" name="Группа 54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4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59" name="Группа 55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60" name="Группа 56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6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A36EC0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6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A36EC0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8605B9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6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A36EC0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8605B9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64" name="Группа 56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6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A36EC0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6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A36EC0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6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A36EC0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6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A36EC0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6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A36EC0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0910CC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0910CC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0910CC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0910CC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0910CC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0910CC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0910CC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0910CC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78" name="Группа 57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7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A36EC0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8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A36EC0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19" o:spid="_x0000_s1228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">
              <v:group id="Группа 520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/5qJc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qSRZgf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b/molwwAAANwAAAAP&#10;AAAAAAAAAAAAAAAAAKoCAABkcnMvZG93bnJldi54bWxQSwUGAAAAAAQABAD6AAAAmgMAAAAA&#10;">
                <v:group id="Группа 521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LPvs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swQ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ss++xgAAANwA&#10;AAAPAAAAAAAAAAAAAAAAAKoCAABkcnMvZG93bnJldi54bWxQSwUGAAAAAAQABAD6AAAAnQMAAAAA&#10;">
                  <v:group id="Группа 522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GBRyc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eMkgf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GBRycQAAADcAAAA&#10;DwAAAAAAAAAAAAAAAACqAgAAZHJzL2Rvd25yZXYueG1sUEsFBgAAAAAEAAQA+gAAAJsDAAAAAA==&#10;">
                    <v:group id="Группа 523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yz0Us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6dwf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6yz0UsQAAADcAAAA&#10;DwAAAAAAAAAAAAAAAACqAgAAZHJzL2Rvd25yZXYueG1sUEsFBgAAAAAEAAQA+gAAAJsDAAAAAA=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T6w8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PYH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k+sPEAAAA3AAAAA8AAAAAAAAAAAAAAAAAmAIAAGRycy9k&#10;b3ducmV2LnhtbFBLBQYAAAAABAAEAPUAAACJAwAAAAA=&#10;" filled="f" strokeweight="1.5pt">
                        <v:textbox inset=",1mm"/>
                      </v:rect>
                      <v:group id="Группа 525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4nJvc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mS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4nJvcQAAADcAAAA&#10;DwAAAAAAAAAAAAAAAACqAgAAZHJzL2Rvd25yZXYueG1sUEsFBgAAAAAEAAQA+gAAAJsDAAAAAA==&#10;">
                        <v:group id="Группа 526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1tXy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F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W1fKxgAAANwA&#10;AAAPAAAAAAAAAAAAAAAAAKoCAABkcnMvZG93bnJldi54bWxQSwUGAAAAAAQABAD6AAAAnQMAAAAA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RRHWsQAAADcAAAADwAAAGRycy9kb3ducmV2LnhtbESPQWsCMRSE7wX/Q3iCt5rtgla2RimC&#10;oNhDq4LXx+btZunmZUmiu/77RhB6HGbmG2a5HmwrbuRD41jB2zQDQVw63XCt4Hzavi5AhIissXVM&#10;Cu4UYL0avSyx0K7nH7odYy0ShEOBCkyMXSFlKA1ZDFPXESevct5iTNLXUnvsE9y2Ms+yubTYcFow&#10;2NHGUPl7vFoFcn/ov/02P1d1tevcZW++5v2g1GQ8fH6AiDTE//CzvdMKZvk7PM6kIy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FEdaxAAAANwAAAAPAAAAAAAAAAAA&#10;AAAAAKECAABkcnMvZG93bnJldi54bWxQSwUGAAAAAAQABAD5AAAAkg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vTKMAAAADcAAAADwAAAGRycy9kb3ducmV2LnhtbERPTYvCMBC9L/gfwgje1tSCslSjiCAo&#10;7mFXBa9DM22KzaQk0dZ/bw4Le3y879VmsK14kg+NYwWzaQaCuHS64VrB9bL//AIRIrLG1jEpeFGA&#10;zXr0scJCu55/6XmOtUghHApUYGLsCilDachimLqOOHGV8xZjgr6W2mOfwm0r8yxbSIsNpwaDHe0M&#10;lffzwyqQx1P/4/f5taqrQ+duR/O96AelJuNhuwQRaYj/4j/3QSuY52lt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yL0yjAAAAA3AAAAA8AAAAAAAAAAAAAAAAA&#10;oQIAAGRycy9kb3ducmV2LnhtbFBLBQYAAAAABAAEAPkAAACO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d2s8QAAADcAAAADwAAAGRycy9kb3ducmV2LnhtbESPQWsCMRSE7wX/Q3iCt5rtglK3RimC&#10;oNhDq4LXx+btZunmZUmiu/77RhB6HGbmG2a5HmwrbuRD41jB2zQDQVw63XCt4Hzavr6DCBFZY+uY&#10;FNwpwHo1ellioV3PP3Q7xlokCIcCFZgYu0LKUBqyGKauI05e5bzFmKSvpfbYJ7htZZ5lc2mx4bRg&#10;sKONofL3eLUK5P7Qf/ttfq7qate5y958zftBqcl4+PwAEWmI/+Fne6cVzPIFPM6kIy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x3azxAAAANwAAAAPAAAAAAAAAAAA&#10;AAAAAKECAABkcnMvZG93bnJldi54bWxQSwUGAAAAAAQABAD5AAAAkgMAAAAA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RJ88IAAADcAAAADwAAAGRycy9kb3ducmV2LnhtbERPz2vCMBS+D/wfwhO8zdSOldEZZQgF&#10;iztsTtj10bw2Zc1LSTJb/3tzGOz48f3e7mc7iCv50DtWsFlnIIgbp3vuFFy+qscXECEiaxwck4Ib&#10;BdjvFg9bLLWb+JOu59iJFMKhRAUmxrGUMjSGLIa1G4kT1zpvMSboO6k9TincDjLPskJa7Dk1GBzp&#10;YKj5Of9aBbI+TR++yi9t1x5H912b92KalVot57dXEJHm+C/+cx+1guenND+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yRJ88IAAADcAAAADwAAAAAAAAAAAAAA&#10;AAChAgAAZHJzL2Rvd25yZXYueG1sUEsFBgAAAAAEAAQA+QAAAJAD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jsaMMAAADc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bwMZvA75l0BO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ho7GjDAAAA3AAAAA8AAAAAAAAAAAAA&#10;AAAAoQIAAGRycy9kb3ducmV2LnhtbFBLBQYAAAAABAAEAPkAAACRAwAAAAA=&#10;" strokeweight="1.5pt"/>
                      </v:group>
                    </v:group>
                    <v:group id="Группа 532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bnHFM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6bwv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bnHFMQAAADcAAAA&#10;DwAAAAAAAAAAAAAAAACqAgAAZHJzL2Rvd25yZXYueG1sUEsFBgAAAAAEAAQA+gAAAJsDAAAAAA==&#10;">
                      <v:group id="Группа 533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vVij8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5glC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71Yo/FAAAA3AAA&#10;AA8AAAAAAAAAAAAAAAAAqgIAAGRycy9kb3ducmV2LnhtbFBLBQYAAAAABAAEAPoAAACc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gkFMYA&#10;AADcAAAADwAAAGRycy9kb3ducmV2LnhtbESP3WrCQBSE74W+w3KE3pS6sVVboxuphYKlEPDnAU6z&#10;xyQkezbsrpq+vSsUvBxm5htmuepNK87kfG1ZwXiUgCAurK65VHDYfz2/g/ABWWNrmRT8kYdV9jBY&#10;Yqrthbd03oVSRAj7FBVUIXSplL6oyKAf2Y44ekfrDIYoXSm1w0uEm1a+JMlMGqw5LlTY0WdFRbM7&#10;GQWYh/m4cet1+XTa5/ns+/ftoH+Uehz2HwsQgfpwD/+3N1rB9HUCtzPxCMjs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ngkFM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A36EC0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SBj8YA&#10;AADcAAAADwAAAGRycy9kb3ducmV2LnhtbESP3WrCQBSE7wt9h+UUelPMRot/0VW0ULAUAmoe4Jg9&#10;JsHs2bC7avr2XaHQy2FmvmGW69604kbON5YVDJMUBHFpdcOVguL4OZiB8AFZY2uZFPyQh/Xq+WmJ&#10;mbZ33tPtECoRIewzVFCH0GVS+rImgz6xHXH0ztYZDFG6SmqH9wg3rRyl6UQabDgu1NjRR03l5XA1&#10;CjAP8+HFbbfV2/WY55Ov07TQ30q9vvSbBYhAffgP/7V3WsH4fQyPM/EI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SBj8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A36EC0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Yf+MUA&#10;AADcAAAADwAAAGRycy9kb3ducmV2LnhtbESP3WrCQBSE74W+w3KE3kjdWDG10VVqoVARAv48wDF7&#10;mgSzZ8PuqvHtu4Lg5TAz3zDzZWcacSHna8sKRsMEBHFhdc2lgsP+520KwgdkjY1lUnAjD8vFS2+O&#10;mbZX3tJlF0oRIewzVFCF0GZS+qIig35oW+Lo/VlnMETpSqkdXiPcNPI9SVJpsOa4UGFL3xUVp93Z&#10;KMA8fI5ObrUqB+d9nqfr48dBb5R67XdfMxCBuvAMP9q/WsFknML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5h/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A36EC0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q6Y8UA&#10;AADcAAAADwAAAGRycy9kb3ducmV2LnhtbESP0WrCQBRE3wX/YbkFX6RuVGra1FVUECpCoOoH3GZv&#10;k2D2bthdNf59Vyj4OMzMGWa+7EwjruR8bVnBeJSAIC6srrlUcDpuX99B+ICssbFMCu7kYbno9+aY&#10;aXvjb7oeQikihH2GCqoQ2kxKX1Rk0I9sSxy9X+sMhihdKbXDW4SbRk6SZCYN1hwXKmxpU1FxPlyM&#10;AszDx/js1utyeDnm+Wz3k570XqnBS7f6BBGoC8/wf/tLK3ibpvA4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qrpj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A36EC0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UuEcMA&#10;AADcAAAADwAAAGRycy9kb3ducmV2LnhtbERP3WrCMBS+F/YO4Qx2I5rqmHO1UXQwcAwKUx/grDm2&#10;pc1JSdLavf1yIezy4/vPdqNpxUDO15YVLOYJCOLC6ppLBZfzx2wNwgdkja1lUvBLHnbbh0mGqbY3&#10;/qbhFEoRQ9inqKAKoUul9EVFBv3cdsSRu1pnMEToSqkd3mK4aeUySVbSYM2xocKO3isqmlNvFGAe&#10;3haNOxzKaX/O89Xnz+tFfyn19DjuNyACjeFffHcftYKX57g2nolHQG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zUuE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A36EC0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39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1VZ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QLl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HVVlxgAAANwA&#10;AAAPAAAAAAAAAAAAAAAAAKoCAABkcnMvZG93bnJldi54bWxQSwUGAAAAAAQABAD6AAAAnQ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dXVsIA&#10;AADcAAAADwAAAGRycy9kb3ducmV2LnhtbERPz2vCMBS+D/wfwhN2m6lDRTqjiLAhu4jag8dH85YU&#10;m5e2yWq3v94cBI8f3+/VZnC16KkLlWcF00kGgrj0umKjoDh/vi1BhIissfZMCv4owGY9ellhrv2N&#10;j9SfohEphEOOCmyMTS5lKC05DBPfECfux3cOY4KdkbrDWwp3tXzPsoV0WHFqsNjQzlJ5Pf06Ba0d&#10;ZnPTHupr//1vtvZrH9riotTreNh+gIg0xKf44d5rBfNZmp/OpCM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h1dW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0910CC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vyzcUA&#10;AADcAAAADwAAAGRycy9kb3ducmV2LnhtbESPT2sCMRTE74V+h/AK3mpW0SJbo4igSC/in4PHx+Y1&#10;Wdy87G7iuu2nbwShx2FmfsPMl72rREdtKD0rGA0zEMSF1yUbBefT5n0GIkRkjZVnUvBDAZaL15c5&#10;5trf+UDdMRqRIBxyVGBjrHMpQ2HJYRj6mjh53751GJNsjdQt3hPcVXKcZR/SYclpwWJNa0vF9Xhz&#10;ChrbT6am2VfX7uvXrOx2F5rzRanBW7/6BBGpj//hZ3unFUwnI3icSUd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y/LN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0910CC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lsusUA&#10;AADcAAAADwAAAGRycy9kb3ducmV2LnhtbESPT2sCMRTE7wW/Q3gFbzVb0SJbo4hQES/in4PHx+Y1&#10;Wdy87G7Sde2nbwShx2FmfsPMl72rREdtKD0reB9lIIgLr0s2Cs6nr7cZiBCRNVaeScGdAiwXg5c5&#10;5trf+EDdMRqRIBxyVGBjrHMpQ2HJYRj5mjh53751GJNsjdQt3hLcVXKcZR/SYclpwWJNa0vF9fjj&#10;FDS2n0xNs6+u3e7XrOxmG5rzRanha7/6BBGpj//hZ3urFUwnY3icSUd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Wy6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0910CC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XJIcYA&#10;AADcAAAADwAAAGRycy9kb3ducmV2LnhtbESPS2vDMBCE74X8B7GF3Bq5zYPiRgkh0BJyCXkcelys&#10;rWRirWxLddz++igQyHGYmW+Y+bJ3leioDaVnBa+jDARx4XXJRsHp+PnyDiJEZI2VZ1LwRwGWi8HT&#10;HHPtL7yn7hCNSBAOOSqwMda5lKGw5DCMfE2cvB/fOoxJtkbqFi8J7ir5lmUz6bDktGCxprWl4nz4&#10;dQoa20+mptlV5277b1b2axOa07dSw+d+9QEiUh8f4Xt7oxVMJ2O4nUlHQC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VXJI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0910CC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xRVcUA&#10;AADcAAAADwAAAGRycy9kb3ducmV2LnhtbESPQWsCMRSE74X+h/AK3mq2skrZGkUKFelFtB56fGxe&#10;k8XNy+4mrlt/vREEj8PMfMPMl4OrRU9dqDwreBtnIIhLrys2Cg4/X6/vIEJE1lh7JgX/FGC5eH6a&#10;Y6H9mXfU76MRCcKhQAU2xqaQMpSWHIaxb4iT9+c7hzHJzkjd4TnBXS0nWTaTDitOCxYb+rRUHvcn&#10;p6C1Qz417bY+9t8Xs7LrTWgPv0qNXobVB4hIQ3yE7+2NVjDNc7idSUd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vFFV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0910CC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e6+MUA&#10;AADcAAAADwAAAGRycy9kb3ducmV2LnhtbESPW2sCMRSE3wv+h3AKfdOk0vWyNYq1lKpvXsDXw+a4&#10;u3RzsiSprv/eFIQ+DjPzDTNbdLYRF/KhdqzhdaBAEBfO1FxqOB6++hMQISIbbByThhsFWMx7TzPM&#10;jbvyji77WIoE4ZCjhirGNpcyFBVZDAPXEifv7LzFmKQvpfF4TXDbyKFSI2mx5rRQYUurioqf/a/V&#10;cD6qzfgQafmx8tNs+6lOo7X61vrluVu+g4jUxf/wo702GrK3DP7OpCM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7r4xQAAANwAAAAPAAAAAAAAAAAAAAAAAJgCAABkcnMv&#10;ZG93bnJldi54bWxQSwUGAAAAAAQABAD1AAAAigMAAAAA&#10;" filled="f" strokeweight="1.5pt">
                    <v:textbox inset=",1mm"/>
                  </v:rect>
                </v:group>
                <v:group id="Группа 546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oSya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P2/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mhLJqxgAAANwA&#10;AAAPAAAAAAAAAAAAAAAAAKoCAABkcnMvZG93bnJldi54bWxQSwUGAAAAAAQABAD6AAAAnQMAAAAA&#10;">
                  <v:group id="Группа 54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FeDg8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Yv4a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4V4OD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dyi8gAAADcAAAADwAAAGRycy9kb3ducmV2LnhtbESPT0vDQBTE74LfYXmCF2k3TW2psdtS&#10;bQvirX+geHtkX7LB7Ns0uzaxn94VBI/DzPyGmS97W4sLtb5yrGA0TEAQ505XXCo4HraDGQgfkDXW&#10;jknBN3lYLm5v5php1/GOLvtQighhn6ECE0KTSelzQxb90DXE0StcazFE2ZZSt9hFuK1lmiRTabHi&#10;uGCwoVdD+ef+yyoYFx+bh/N4PUrTKnkvzLXLX06lUvd3/eoZRKA+/If/2m9aweTx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bXdyi8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T5MMMAAADcAAAADwAAAGRycy9kb3ducmV2LnhtbERPS2vCQBC+F/oflin0UnRTwa1EVylC&#10;QSgUfBSvY3ZMgtnZNDtq7K93D4UeP773bNH7Rl2oi3VgC6/DDBRxEVzNpYXd9mMwARUF2WETmCzc&#10;KMJi/vgww9yFK6/pspFSpRCOOVqoRNpc61hU5DEOQ0ucuGPoPEqCXaldh9cU7hs9yjKjPdacGips&#10;aVlRcdqcvYVv/C3l9nl4+ToZI7v9jzkv34y1z0/9+xSUUC//4j/3ylkYj9P8dCYdAT2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fE+TD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hcq8YAAADcAAAADwAAAGRycy9kb3ducmV2LnhtbESPX2vCQBDE3wv9DscWfJF6UfAsqacU&#10;QRAKhfqHvm5z2ySY20tzq8Z++l5B6OMwM79h5sveN+pMXawDWxiPMlDERXA1lxb2u/XjE6goyA6b&#10;wGThShGWi/u7OeYuXPidzlspVYJwzNFCJdLmWseiIo9xFFri5H2FzqMk2ZXadXhJcN/oSZYZ7bHm&#10;tFBhS6uKiuP25C0c8KeU6+vn8O1ojOw/vs1pNTPWDh76l2dQQr38h2/tjbMwnY7h70w6Anr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IXK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/l3sUAAADcAAAADwAAAGRycy9kb3ducmV2LnhtbESPQWvCQBSE70L/w/IKvdVNAmoaXSUt&#10;VYSC0KT0/Mg+k9Ds25Ddmvjv3ULB4zDzzTCb3WQ6caHBtZYVxPMIBHFldcu1gq9y/5yCcB5ZY2eZ&#10;FFzJwW77MNtgpu3In3QpfC1CCbsMFTTe95mUrmrIoJvbnjh4ZzsY9EEOtdQDjqHcdDKJoqU02HJY&#10;aLCnt4aqn+LXKFiY19XHWB5elvn7ypD/jtNTvlfq6XHK1yA8Tf4e/qePOnCLBP7OhCMgt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0/l3sUAAADcAAAADwAAAAAAAAAA&#10;AAAAAAChAgAAZHJzL2Rvd25yZXYueG1sUEsFBgAAAAAEAAQA+QAAAJMD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bTvMcAAADcAAAADwAAAGRycy9kb3ducmV2LnhtbESPQWvCQBSE7wX/w/IEL6VuTLCU1FVa&#10;rSDetIXS2yP7kg3Nvo3ZrYn++m5B6HGYmW+YxWqwjThT52vHCmbTBARx4XTNlYKP9+3DEwgfkDU2&#10;jknBhTyslqO7Beba9Xyg8zFUIkLY56jAhNDmUvrCkEU/dS1x9ErXWQxRdpXUHfYRbhuZJsmjtFhz&#10;XDDY0tpQ8X38sQqy8uvt/pRtZmlaJ/vSXPvi9bNSajIeXp5BBBrCf/jW3mkF83kGf2fi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JRtO8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//M8YAAADcAAAADwAAAGRycy9kb3ducmV2LnhtbESPUWvCQBCE3wv9D8cW+lLqpUWvknpK&#10;EQqFgqC19HXNbZNgbi/NrRr99Z4g9HGYmW+Yyaz3jdpTF+vAFp4GGSjiIriaSwvrr/fHMagoyA6b&#10;wGThSBFm09ubCeYuHHhJ+5WUKkE45mihEmlzrWNRkcc4CC1x8n5D51GS7ErtOjwkuG/0c5YZ7bHm&#10;tFBhS/OKiu1q5y1846mU4+fmYbE1RtY/f2Y3fzHW3t/1b6+ghHr5D1/bH87CaDSEy5l0BPT0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j//z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NaqMYAAADcAAAADwAAAGRycy9kb3ducmV2LnhtbESPUUvDQBCE3wX/w7GFvkh7sZBrib0W&#10;KQiCINhWfF1z2yQ0txdz2zb113uC4OMwM98wy/XgW3WmPjaBLdxPM1DEZXANVxb2u6fJAlQUZIdt&#10;YLJwpQjr1e3NEgsXLvxG561UKkE4FmihFukKrWNZk8c4DR1x8g6h9yhJ9pV2PV4S3Ld6lmVGe2w4&#10;LdTY0aam8rg9eQvv+F3J9eXz7vVojOw/vsxpMzfWjkfD4wMooUH+w3/tZ2chz3P4PZOOgF79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ezWqj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TFwJMcAAADcAAAADwAAAGRycy9kb3ducmV2LnhtbESPT2vCQBTE74LfYXmCF9GNEUVSV2lr&#10;C8Wbf6D09si+ZEOzb9Ps1qT99N2C4HGYmd8wm11va3Gl1leOFcxnCQji3OmKSwWX8+t0DcIHZI21&#10;Y1LwQx522+Fgg5l2HR/pegqliBD2GSowITSZlD43ZNHPXEMcvcK1FkOUbSl1i12E21qmSbKSFiuO&#10;CwYbejaUf56+rYJF8fEy+Vrs52laJYfC/Hb503up1HjUPz6ACNSHe/jWftMKlssV/J+JR0Bu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ZMXAk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5JCsYAAADcAAAADwAAAGRycy9kb3ducmV2LnhtbESPQWvCQBSE7wX/w/IEb3VjQaupmyBC&#10;oAcvRqF6e2Rfk7TZt0l2jfHfdwuFHoeZ+YbZpqNpxEC9qy0rWMwjEMSF1TWXCs6n7HkNwnlkjY1l&#10;UvAgB2kyedpirO2djzTkvhQBwi5GBZX3bSylKyoy6Oa2JQ7ep+0N+iD7Uuoe7wFuGvkSRStpsOaw&#10;UGFL+4qK7/xmAuW82mSbj66+fS26/HJtu8vpgErNpuPuDYSn0f+H/9rvWsFy+Qq/Z8IRkMk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oOSQr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L1NsMAAADcAAAADwAAAGRycy9kb3ducmV2LnhtbERPS2vCQBC+F/oflin0UnRTwa1EVylC&#10;QSgUfBSvY3ZMgtnZNDtq7K93D4UeP773bNH7Rl2oi3VgC6/DDBRxEVzNpYXd9mMwARUF2WETmCzc&#10;KMJi/vgww9yFK6/pspFSpRCOOVqoRNpc61hU5DEOQ0ucuGPoPEqCXaldh9cU7hs9yjKjPdacGips&#10;aVlRcdqcvYVv/C3l9nl4+ToZI7v9jzkv34y1z0/9+xSUUC//4j/3ylkYj9PadCYdAT2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my9Tb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5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sKwxcUAAADcAAAADwAAAGRycy9kb3ducmV2LnhtbESPT2vCQBTE7wW/w/KE&#10;3uomlhSNriKi4kEK/gHx9sg+k2D2bciuSfz23UKhx2FmfsPMl72pREuNKy0riEcRCOLM6pJzBZfz&#10;9mMCwnlkjZVlUvAiB8vF4G2OqbYdH6k9+VwECLsUFRTe16mULivIoBvZmjh4d9sY9EE2udQNdgFu&#10;KjmOoi9psOSwUGBN64Kyx+lpFOw67Faf8aY9PO7r1+2cfF8PMSn1PuxXMxCeev8f/mvvtYIkmcL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LCsMXFAAAA3AAA&#10;AA8AAAAAAAAAAAAAAAAAqgIAAGRycy9kb3ducmV2LnhtbFBLBQYAAAAABAAEAPoAAACcAwAAAAA=&#10;">
                    <v:group id="Группа 56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ZTT5c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cwXYX4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2U0+XCAAAA3AAAAA8A&#10;AAAAAAAAAAAAAAAAqgIAAGRycy9kb3ducmV2LnhtbFBLBQYAAAAABAAEAPoAAACZAwAAAAA=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SpmMcA&#10;AADcAAAADwAAAGRycy9kb3ducmV2LnhtbESPT2vCQBTE7wW/w/IEL0U3FgyauootVD0UxD/o9TX7&#10;TILZtyG7muindwuFHoeZ+Q0znbemFDeqXWFZwXAQgSBOrS44U3DYf/XHIJxH1lhaJgV3cjCfdV6m&#10;mGjb8JZuO5+JAGGXoILc+yqR0qU5GXQDWxEH72xrgz7IOpO6xibATSnfoiiWBgsOCzlW9JlTetld&#10;jQJzXXxPPn5WfvTaLPfxI17iaXNUqtdtF+8gPLX+P/zXXmsFo3gIv2fCEZCzJ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Z0qZjHAAAA3AAAAA8AAAAAAAAAAAAAAAAAmAIAAGRy&#10;cy9kb3ducmV2LnhtbFBLBQYAAAAABAAEAPUAAACMAwAAAAA=&#10;" filled="f" stroked="f">
                        <v:textbox inset="1pt,.4mm,1pt,1pt">
                          <w:txbxContent>
                            <w:p w:rsidR="00E3465E" w:rsidRPr="00CB1016" w:rsidRDefault="00A36EC0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Y378cA&#10;AADcAAAADwAAAGRycy9kb3ducmV2LnhtbESPQWvCQBSE70L/w/KEXkrdGDBodJVYqO1BKNWi12f2&#10;mYRm34bsatL++q5Q8DjMzDfMYtWbWlypdZVlBeNRBII4t7riQsHX/vV5CsJ5ZI21ZVLwQw5Wy4fB&#10;AlNtO/6k684XIkDYpaig9L5JpXR5SQbdyDbEwTvb1qAPsi2kbrELcFPLOIoSabDisFBiQy8l5d+7&#10;i1FgLtl2tj69+clTt9knv8kGjx8HpR6HfTYH4an39/B/+10rmCQx3M6EIy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amN+/HAAAA3AAAAA8AAAAAAAAAAAAAAAAAmAIAAGRy&#10;cy9kb3ducmV2LnhtbFBLBQYAAAAABAAEAPUAAACMAwAAAAA=&#10;" filled="f" stroked="f">
                        <v:textbox inset="1pt,.4mm,1pt,1pt">
                          <w:txbxContent>
                            <w:p w:rsidR="00E3465E" w:rsidRPr="005374BE" w:rsidRDefault="00A36EC0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8605B9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qSdM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nqknTHAAAA3AAAAA8AAAAAAAAAAAAAAAAAmAIAAGRy&#10;cy9kb3ducmV2LnhtbFBLBQYAAAAABAAEAPUAAACMAwAAAAA=&#10;" filled="f" stroked="f">
                        <v:textbox inset="1pt,.4mm,1pt,1pt">
                          <w:txbxContent>
                            <w:p w:rsidR="00E3465E" w:rsidRDefault="00A36EC0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8605B9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6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pmqcUA&#10;AADcAAAADwAAAGRycy9kb3ducmV2LnhtbESPT2vCQBTE74LfYXlCL6VuLKhN6irSVuNN/HPp7ZF9&#10;boLZtyG71fjtXaHgcZiZ3zCzRWdrcaHWV44VjIYJCOLC6YqNguNh9fYBwgdkjbVjUnAjD4t5vzfD&#10;TLsr7+iyD0ZECPsMFZQhNJmUvijJoh+6hjh6J9daDFG2RuoWrxFua/meJBNpseK4UGJDXyUV5/2f&#10;VTD9Xr7S9tedwk+6TnOzy9epyZV6GXTLTxCBuvAM/7c3WsF4MobHmXgE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WmapxQAAANwAAAAPAAAAAAAAAAAAAAAAAJgCAABkcnMv&#10;ZG93bnJldi54bWxQSwUGAAAAAAQABAD1AAAAigMAAAAA&#10;" filled="f" stroked="f">
                        <v:textbox inset="0,0,0,0">
                          <w:txbxContent>
                            <w:p w:rsidR="00E3465E" w:rsidRPr="00945CCC" w:rsidRDefault="00A36EC0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j43s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M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Yj43sYAAADcAAAADwAAAAAAAAAAAAAAAACYAgAAZHJz&#10;L2Rvd25yZXYueG1sUEsFBgAAAAAEAAQA9QAAAIsDAAAAAA==&#10;" filled="f" stroked="f">
                        <v:textbox inset="0,0,0,0">
                          <w:txbxContent>
                            <w:p w:rsidR="00E3465E" w:rsidRDefault="00A36EC0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RdRc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Vfwx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sRdRc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A36EC0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vJN8IA&#10;AADcAAAADwAAAGRycy9kb3ducmV2LnhtbERPu27CMBTdK/EP1kViqcABqUACBqGWEjbEY2G7ii9O&#10;RHwdxQbSv6+HSh2Pznu57mwtntT6yrGC8SgBQVw4XbFRcDl/D+cgfEDWWDsmBT/kYb3qvS0x0+7F&#10;R3qeghExhH2GCsoQmkxKX5Rk0Y9cQxy5m2sthghbI3WLrxhuazlJkqm0WHFsKLGhz5KK++lhFcy+&#10;Nu90uLpb2Ka7NDfHfJeaXKlBv9ssQATqwr/4z73XCj6mcW0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8k3wgAAANwAAAAPAAAAAAAAAAAAAAAAAJgCAABkcnMvZG93&#10;bnJldi54bWxQSwUGAAAAAAQABAD1AAAAhwMAAAAA&#10;" filled="f" stroked="f">
                        <v:textbox inset="0,0,0,0">
                          <w:txbxContent>
                            <w:p w:rsidR="00E3465E" w:rsidRPr="000411E6" w:rsidRDefault="00A36EC0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dsrM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0x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F2ysxQAAANwAAAAPAAAAAAAAAAAAAAAAAJgCAABkcnMv&#10;ZG93bnJldi54bWxQSwUGAAAAAAQABAD1AAAAigMAAAAA&#10;" filled="f" stroked="f">
                        <v:textbox inset="0,0,0,0">
                          <w:txbxContent>
                            <w:p w:rsidR="00E3465E" w:rsidRPr="005E4A3B" w:rsidRDefault="00A36EC0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RT7MMA&#10;AADcAAAADwAAAGRycy9kb3ducmV2LnhtbERPu2rDMBTdA/kHcQNdSiMn0Lp2LYeQl7OVpF26Xawb&#10;2dS6MpaauH9fDYWMh/MuVqPtxJUG3zpWsJgnIIhrp1s2Cj4/9k+vIHxA1tg5JgW/5GFVTicF5trd&#10;+ETXczAihrDPUUETQp9L6euGLPq564kjd3GDxRDhYKQe8BbDbSeXSfIiLbYcGxrsadNQ/X3+sQrS&#10;7fqR3r/cJeyyQ1aZU3XITKXUw2xcv4EINIa7+N991Aqe0zg/nolH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PRT7M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0910CC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j2d8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ibju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uPZ3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0910CC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poAM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uD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amgAxQAAANwAAAAPAAAAAAAAAAAAAAAAAJgCAABkcnMv&#10;ZG93bnJldi54bWxQSwUGAAAAAAQABAD1AAAAigMAAAAA&#10;" filled="f" stroked="f">
                        <v:textbox inset="0,0,0,0">
                          <w:txbxContent>
                            <w:p w:rsidR="00E3465E" w:rsidRPr="00945CCC" w:rsidRDefault="000910CC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bNm8UA&#10;AADcAAAADwAAAGRycy9kb3ducmV2LnhtbESPQWvCQBSE74X+h+UVvJS60VI1qauIVuOtqL309sg+&#10;N6HZtyG7avz3riD0OMzMN8x03tlanKn1lWMFg34CgrhwumKj4OewfpuA8AFZY+2YFFzJw3z2/DTF&#10;TLsL7+i8D0ZECPsMFZQhNJmUvijJou+7hjh6R9daDFG2RuoWLxFuazlMkpG0WHFcKLGhZUnF3/5k&#10;FYxXi1f6/nXH8JVu0tzs8k1qcqV6L93iE0SgLvyHH+2tVvAxfof7mXg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Js2bxQAAANwAAAAPAAAAAAAAAAAAAAAAAJgCAABkcnMv&#10;ZG93bnJldi54bWxQSwUGAAAAAAQABAD1AAAAigMAAAAA&#10;" filled="f" stroked="f">
                        <v:textbox inset="0,0,0,0">
                          <w:txbxContent>
                            <w:p w:rsidR="00E3465E" w:rsidRPr="00945CCC" w:rsidRDefault="000910CC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9V78UA&#10;AADcAAAADwAAAGRycy9kb3ducmV2LnhtbESPQWvCQBSE74X+h+UVvJS6UVo1qauIVuOtqL309sg+&#10;N6HZtyG7avz3riD0OMzMN8x03tlanKn1lWMFg34CgrhwumKj4OewfpuA8AFZY+2YFFzJw3z2/DTF&#10;TLsL7+i8D0ZECPsMFZQhNJmUvijJou+7hjh6R9daDFG2RuoWLxFuazlMkpG0WHFcKLGhZUnF3/5k&#10;FYxXi1f6/nXH8JVu0tzs8k1qcqV6L93iE0SgLvyHH+2tVvAxfof7mXg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z1XvxQAAANwAAAAPAAAAAAAAAAAAAAAAAJgCAABkcnMv&#10;ZG93bnJldi54bWxQSwUGAAAAAAQABAD1AAAAigMAAAAA&#10;" filled="f" stroked="f">
                        <v:textbox inset="0,0,0,0">
                          <w:txbxContent>
                            <w:p w:rsidR="00E3465E" w:rsidRPr="005E4A3B" w:rsidRDefault="000910CC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PwdMYA&#10;AADcAAAADwAAAGRycy9kb3ducmV2LnhtbESPS2vDMBCE74X+B7GFXkoiN5CHnSghNA/nFvK45LZY&#10;G9nEWhlLTdx/XwUKPQ4z8w0zW3S2FndqfeVYwWc/AUFcOF2xUXA+bXoTED4ga6wdk4If8rCYv77M&#10;MNPuwQe6H4MREcI+QwVlCE0mpS9Ksuj7riGO3tW1FkOUrZG6xUeE21oOkmQkLVYcF0ps6Kuk4nb8&#10;tgrGq+UH7S/uGtbpNs3NId+mJlfq/a1bTkEE6sJ/+K+90wqG4yE8z8QjIO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IPwd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0910CC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FuA8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Vfo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FFuA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0910CC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3LmMYA&#10;AADcAAAADwAAAGRycy9kb3ducmV2LnhtbESPzWvCQBTE7wX/h+UJXopuFNqY6CrSD9Nb8ePi7ZF9&#10;boLZtyG71fjfu4VCj8PM/IZZrnvbiCt1vnasYDpJQBCXTtdsFBwPn+M5CB+QNTaOScGdPKxXg6cl&#10;5trdeEfXfTAiQtjnqKAKoc2l9GVFFv3EtcTRO7vOYoiyM1J3eItw28hZkrxKizXHhQpbequovOx/&#10;rIL0ffNM3yd3Dh/ZNivMrthmplBqNOw3CxCB+vAf/mt/aQUvaQq/Z+IRkK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x3Lm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0910CC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7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szQ8cA&#10;AADcAAAADwAAAGRycy9kb3ducmV2LnhtbESPQWvCQBSE70L/w/KEXkQ3FYw1dRUrVHsQpCp6fc0+&#10;k9Ds25BdTdpf7xYEj8PMfMNM560pxZVqV1hW8DKIQBCnVhecKTjsP/qvIJxH1lhaJgW/5GA+e+pM&#10;MdG24S+67nwmAoRdggpy76tESpfmZNANbEUcvLOtDfog60zqGpsAN6UcRlEsDRYcFnKsaJlT+rO7&#10;GAXmsthM3r/XftRrVvv4L17haXtU6rnbLt5AeGr9I3xvf2oFo/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3bM0PHAAAA3AAAAA8AAAAAAAAAAAAAAAAAmAIAAGRy&#10;cy9kb3ducmV2LnhtbFBLBQYAAAAABAAEAPUAAACMAwAAAAA=&#10;" filled="f" stroked="f">
                  <v:textbox inset="1pt,.4mm,1pt,1pt">
                    <w:txbxContent>
                      <w:p w:rsidR="00233AEC" w:rsidRPr="006C5C53" w:rsidRDefault="00A36EC0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Tq+cQA&#10;AADcAAAADwAAAGRycy9kb3ducmV2LnhtbERPTWvCQBC9F/wPywheSt20YLCpq6SFRg+CNIq9jtkx&#10;Cc3OhuxqYn999yD0+Hjfi9VgGnGlztWWFTxPIxDEhdU1lwoO+8+nOQjnkTU2lknBjRyslqOHBSba&#10;9vxF19yXIoSwS1BB5X2bSOmKigy6qW2JA3e2nUEfYFdK3WEfwk0jX6IolgZrDg0VtvRRUfGTX4wC&#10;c0m3r++ntZ899tk+/o0z/N4dlZqMh/QNhKfB/4vv7o1WMJuH+eFMOAJ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06vnEAAAA3AAAAA8AAAAAAAAAAAAAAAAAmAIAAGRycy9k&#10;b3ducmV2LnhtbFBLBQYAAAAABAAEAPUAAACJAwAAAAA=&#10;" filled="f" stroked="f">
                  <v:textbox inset="1pt,.4mm,1pt,1pt">
                    <w:txbxContent>
                      <w:p w:rsidR="00233AEC" w:rsidRPr="006C5C53" w:rsidRDefault="00A36EC0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0910CC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1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"/>
  </w:num>
  <w:num w:numId="3">
    <w:abstractNumId w:val="13"/>
  </w:num>
  <w:num w:numId="4">
    <w:abstractNumId w:val="1"/>
  </w:num>
  <w:num w:numId="5">
    <w:abstractNumId w:val="8"/>
  </w:num>
  <w:num w:numId="6">
    <w:abstractNumId w:val="3"/>
  </w:num>
  <w:num w:numId="7">
    <w:abstractNumId w:val="10"/>
  </w:num>
  <w:num w:numId="8">
    <w:abstractNumId w:val="7"/>
  </w:num>
  <w:num w:numId="9">
    <w:abstractNumId w:val="16"/>
  </w:num>
  <w:num w:numId="10">
    <w:abstractNumId w:val="12"/>
  </w:num>
  <w:num w:numId="11">
    <w:abstractNumId w:val="0"/>
  </w:num>
  <w:num w:numId="12">
    <w:abstractNumId w:val="15"/>
  </w:num>
  <w:num w:numId="13">
    <w:abstractNumId w:val="4"/>
  </w:num>
  <w:num w:numId="14">
    <w:abstractNumId w:val="17"/>
  </w:num>
  <w:num w:numId="15">
    <w:abstractNumId w:val="9"/>
  </w:num>
  <w:num w:numId="16">
    <w:abstractNumId w:val="6"/>
  </w:num>
  <w:num w:numId="17">
    <w:abstractNumId w:val="5"/>
  </w:num>
  <w:num w:numId="18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394D"/>
    <w:rsid w:val="00014CD3"/>
    <w:rsid w:val="000153BB"/>
    <w:rsid w:val="000165DD"/>
    <w:rsid w:val="0001774A"/>
    <w:rsid w:val="00020EE5"/>
    <w:rsid w:val="00021FA2"/>
    <w:rsid w:val="000244EC"/>
    <w:rsid w:val="00026AB1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6F8E"/>
    <w:rsid w:val="000376F6"/>
    <w:rsid w:val="00037995"/>
    <w:rsid w:val="0004091C"/>
    <w:rsid w:val="00040DB6"/>
    <w:rsid w:val="000425EA"/>
    <w:rsid w:val="000432A0"/>
    <w:rsid w:val="00044633"/>
    <w:rsid w:val="000460EE"/>
    <w:rsid w:val="00047729"/>
    <w:rsid w:val="000478DB"/>
    <w:rsid w:val="00047CEA"/>
    <w:rsid w:val="00047E5B"/>
    <w:rsid w:val="000501A2"/>
    <w:rsid w:val="00050F69"/>
    <w:rsid w:val="00051DAF"/>
    <w:rsid w:val="00052358"/>
    <w:rsid w:val="0005289F"/>
    <w:rsid w:val="00054E76"/>
    <w:rsid w:val="000552D9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6CB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0CC"/>
    <w:rsid w:val="000911A6"/>
    <w:rsid w:val="00091D6A"/>
    <w:rsid w:val="00091FE0"/>
    <w:rsid w:val="00092E72"/>
    <w:rsid w:val="00093EC1"/>
    <w:rsid w:val="00094F9A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3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6FDC"/>
    <w:rsid w:val="000E7585"/>
    <w:rsid w:val="000F0A63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2C5D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0B1A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0B17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2CBF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5B3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6159"/>
    <w:rsid w:val="001E738F"/>
    <w:rsid w:val="001E742B"/>
    <w:rsid w:val="001F0C52"/>
    <w:rsid w:val="001F0D6F"/>
    <w:rsid w:val="001F132E"/>
    <w:rsid w:val="001F2429"/>
    <w:rsid w:val="001F2988"/>
    <w:rsid w:val="001F38DA"/>
    <w:rsid w:val="001F4442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1E4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1CBF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322A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3C5E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2132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02AC"/>
    <w:rsid w:val="003028D2"/>
    <w:rsid w:val="00302F53"/>
    <w:rsid w:val="003034F9"/>
    <w:rsid w:val="00303608"/>
    <w:rsid w:val="0030487F"/>
    <w:rsid w:val="00305DA2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1623D"/>
    <w:rsid w:val="003204F0"/>
    <w:rsid w:val="0032106E"/>
    <w:rsid w:val="00321C2A"/>
    <w:rsid w:val="00321CA9"/>
    <w:rsid w:val="0032388A"/>
    <w:rsid w:val="00324BE0"/>
    <w:rsid w:val="00324C8E"/>
    <w:rsid w:val="00325B70"/>
    <w:rsid w:val="00325BCF"/>
    <w:rsid w:val="003261CB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19A1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3270"/>
    <w:rsid w:val="00374140"/>
    <w:rsid w:val="00375211"/>
    <w:rsid w:val="00376A22"/>
    <w:rsid w:val="0038024E"/>
    <w:rsid w:val="0038205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2883"/>
    <w:rsid w:val="003C2A3F"/>
    <w:rsid w:val="003C403C"/>
    <w:rsid w:val="003C5F88"/>
    <w:rsid w:val="003C6143"/>
    <w:rsid w:val="003C6A24"/>
    <w:rsid w:val="003C714F"/>
    <w:rsid w:val="003C724A"/>
    <w:rsid w:val="003C7CFA"/>
    <w:rsid w:val="003D16D3"/>
    <w:rsid w:val="003D2635"/>
    <w:rsid w:val="003D286E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125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58F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3D43"/>
    <w:rsid w:val="00464542"/>
    <w:rsid w:val="0046616A"/>
    <w:rsid w:val="00467165"/>
    <w:rsid w:val="0046755D"/>
    <w:rsid w:val="004678C0"/>
    <w:rsid w:val="00467C7E"/>
    <w:rsid w:val="004705B4"/>
    <w:rsid w:val="00470F4B"/>
    <w:rsid w:val="0047255E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97A4F"/>
    <w:rsid w:val="004A1FFC"/>
    <w:rsid w:val="004A27A1"/>
    <w:rsid w:val="004A3347"/>
    <w:rsid w:val="004A3647"/>
    <w:rsid w:val="004A36A5"/>
    <w:rsid w:val="004A3B47"/>
    <w:rsid w:val="004A402D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BD2"/>
    <w:rsid w:val="004C1CA2"/>
    <w:rsid w:val="004C1D7E"/>
    <w:rsid w:val="004C21CB"/>
    <w:rsid w:val="004C251E"/>
    <w:rsid w:val="004C354C"/>
    <w:rsid w:val="004C46F2"/>
    <w:rsid w:val="004C519F"/>
    <w:rsid w:val="004C5958"/>
    <w:rsid w:val="004C71E4"/>
    <w:rsid w:val="004C7AC3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15B5"/>
    <w:rsid w:val="00542FDD"/>
    <w:rsid w:val="00545EDF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3350"/>
    <w:rsid w:val="00585447"/>
    <w:rsid w:val="00586D22"/>
    <w:rsid w:val="00587259"/>
    <w:rsid w:val="0058734C"/>
    <w:rsid w:val="00587635"/>
    <w:rsid w:val="00590115"/>
    <w:rsid w:val="00590211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B6EFF"/>
    <w:rsid w:val="005C1444"/>
    <w:rsid w:val="005C1CFF"/>
    <w:rsid w:val="005C21E3"/>
    <w:rsid w:val="005C286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139"/>
    <w:rsid w:val="00666AB1"/>
    <w:rsid w:val="00667288"/>
    <w:rsid w:val="006709CE"/>
    <w:rsid w:val="00673E44"/>
    <w:rsid w:val="00674FE6"/>
    <w:rsid w:val="00675870"/>
    <w:rsid w:val="0067639E"/>
    <w:rsid w:val="0067649A"/>
    <w:rsid w:val="006770A0"/>
    <w:rsid w:val="00677668"/>
    <w:rsid w:val="006778C1"/>
    <w:rsid w:val="00680131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1F9F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2BDA"/>
    <w:rsid w:val="0074625D"/>
    <w:rsid w:val="007473D3"/>
    <w:rsid w:val="00750515"/>
    <w:rsid w:val="00753D35"/>
    <w:rsid w:val="007547F9"/>
    <w:rsid w:val="00754C71"/>
    <w:rsid w:val="0075689A"/>
    <w:rsid w:val="00756C91"/>
    <w:rsid w:val="00757392"/>
    <w:rsid w:val="007574B3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56B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1B2E"/>
    <w:rsid w:val="0079359E"/>
    <w:rsid w:val="007937CD"/>
    <w:rsid w:val="00794107"/>
    <w:rsid w:val="00795275"/>
    <w:rsid w:val="00795832"/>
    <w:rsid w:val="00797367"/>
    <w:rsid w:val="00797B18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D7963"/>
    <w:rsid w:val="007E1202"/>
    <w:rsid w:val="007E550A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5881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44A"/>
    <w:rsid w:val="0083779C"/>
    <w:rsid w:val="008378D1"/>
    <w:rsid w:val="00841229"/>
    <w:rsid w:val="00843A33"/>
    <w:rsid w:val="00844640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05B9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04E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2D84"/>
    <w:rsid w:val="008B34B1"/>
    <w:rsid w:val="008B4D5D"/>
    <w:rsid w:val="008B5579"/>
    <w:rsid w:val="008B5DCD"/>
    <w:rsid w:val="008B6E05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209"/>
    <w:rsid w:val="008E3473"/>
    <w:rsid w:val="008E767A"/>
    <w:rsid w:val="008E7742"/>
    <w:rsid w:val="008E7877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1CA"/>
    <w:rsid w:val="00921FEE"/>
    <w:rsid w:val="0092317C"/>
    <w:rsid w:val="00923C30"/>
    <w:rsid w:val="0092423F"/>
    <w:rsid w:val="00925542"/>
    <w:rsid w:val="009257BD"/>
    <w:rsid w:val="0092587E"/>
    <w:rsid w:val="00925D09"/>
    <w:rsid w:val="00926FAE"/>
    <w:rsid w:val="00927F6A"/>
    <w:rsid w:val="00931CDA"/>
    <w:rsid w:val="00931E7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36C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BD8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83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5F98"/>
    <w:rsid w:val="00A36865"/>
    <w:rsid w:val="00A36CF1"/>
    <w:rsid w:val="00A36EC0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47D2C"/>
    <w:rsid w:val="00A50149"/>
    <w:rsid w:val="00A5066B"/>
    <w:rsid w:val="00A50787"/>
    <w:rsid w:val="00A50DBA"/>
    <w:rsid w:val="00A51944"/>
    <w:rsid w:val="00A52014"/>
    <w:rsid w:val="00A52976"/>
    <w:rsid w:val="00A52A14"/>
    <w:rsid w:val="00A540D9"/>
    <w:rsid w:val="00A547E4"/>
    <w:rsid w:val="00A550FF"/>
    <w:rsid w:val="00A55837"/>
    <w:rsid w:val="00A57882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32A4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D8D"/>
    <w:rsid w:val="00AB6FF3"/>
    <w:rsid w:val="00AB7D92"/>
    <w:rsid w:val="00AC1EE6"/>
    <w:rsid w:val="00AC29FD"/>
    <w:rsid w:val="00AC4DA3"/>
    <w:rsid w:val="00AC6A04"/>
    <w:rsid w:val="00AC6D98"/>
    <w:rsid w:val="00AD0715"/>
    <w:rsid w:val="00AD0AB5"/>
    <w:rsid w:val="00AD2591"/>
    <w:rsid w:val="00AD2F95"/>
    <w:rsid w:val="00AD3201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7B8"/>
    <w:rsid w:val="00AE39DD"/>
    <w:rsid w:val="00AE457B"/>
    <w:rsid w:val="00AE45F9"/>
    <w:rsid w:val="00AE5333"/>
    <w:rsid w:val="00AE55F7"/>
    <w:rsid w:val="00AE5FBF"/>
    <w:rsid w:val="00AE5FCA"/>
    <w:rsid w:val="00AF07AA"/>
    <w:rsid w:val="00AF1743"/>
    <w:rsid w:val="00AF180E"/>
    <w:rsid w:val="00AF2500"/>
    <w:rsid w:val="00AF2FB7"/>
    <w:rsid w:val="00AF3CF1"/>
    <w:rsid w:val="00AF5E98"/>
    <w:rsid w:val="00AF6325"/>
    <w:rsid w:val="00AF6ACF"/>
    <w:rsid w:val="00B022AE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D73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0F34"/>
    <w:rsid w:val="00B92812"/>
    <w:rsid w:val="00B92D1B"/>
    <w:rsid w:val="00B93FF9"/>
    <w:rsid w:val="00B944ED"/>
    <w:rsid w:val="00B946DB"/>
    <w:rsid w:val="00B94821"/>
    <w:rsid w:val="00B97623"/>
    <w:rsid w:val="00B9771A"/>
    <w:rsid w:val="00BA00BF"/>
    <w:rsid w:val="00BA03DD"/>
    <w:rsid w:val="00BA08D5"/>
    <w:rsid w:val="00BA099C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2E37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D7D86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0828"/>
    <w:rsid w:val="00C220B4"/>
    <w:rsid w:val="00C220E9"/>
    <w:rsid w:val="00C24665"/>
    <w:rsid w:val="00C25FEF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2F9A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80C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205"/>
    <w:rsid w:val="00CA16AD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B7AA9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113"/>
    <w:rsid w:val="00D10284"/>
    <w:rsid w:val="00D13AC2"/>
    <w:rsid w:val="00D15101"/>
    <w:rsid w:val="00D15D1D"/>
    <w:rsid w:val="00D173DC"/>
    <w:rsid w:val="00D22248"/>
    <w:rsid w:val="00D23094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3F8F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18B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43EE"/>
    <w:rsid w:val="00DB66F8"/>
    <w:rsid w:val="00DB732F"/>
    <w:rsid w:val="00DB7350"/>
    <w:rsid w:val="00DB7D4D"/>
    <w:rsid w:val="00DB7F5B"/>
    <w:rsid w:val="00DC12F1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0D5F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5A58"/>
    <w:rsid w:val="00E768F6"/>
    <w:rsid w:val="00E76F99"/>
    <w:rsid w:val="00E76FC8"/>
    <w:rsid w:val="00E77D89"/>
    <w:rsid w:val="00E80992"/>
    <w:rsid w:val="00E817B6"/>
    <w:rsid w:val="00E82FFA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4988"/>
    <w:rsid w:val="00F0516B"/>
    <w:rsid w:val="00F052AE"/>
    <w:rsid w:val="00F05994"/>
    <w:rsid w:val="00F07736"/>
    <w:rsid w:val="00F07DDB"/>
    <w:rsid w:val="00F1012C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18A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6CC1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22E6"/>
    <w:rsid w:val="00FD3F9C"/>
    <w:rsid w:val="00FD4013"/>
    <w:rsid w:val="00FD47D6"/>
    <w:rsid w:val="00FD6B96"/>
    <w:rsid w:val="00FD773E"/>
    <w:rsid w:val="00FE1DE1"/>
    <w:rsid w:val="00FE29B8"/>
    <w:rsid w:val="00FE34DF"/>
    <w:rsid w:val="00FE3FCE"/>
    <w:rsid w:val="00FE475E"/>
    <w:rsid w:val="00FE614B"/>
    <w:rsid w:val="00FE67C2"/>
    <w:rsid w:val="00FE6A78"/>
    <w:rsid w:val="00FF09A2"/>
    <w:rsid w:val="00FF111F"/>
    <w:rsid w:val="00FF1B91"/>
    <w:rsid w:val="00FF4608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8605B9"/>
    <w:rPr>
      <w:sz w:val="24"/>
    </w:rPr>
  </w:style>
  <w:style w:type="paragraph" w:styleId="1">
    <w:name w:val="heading 1"/>
    <w:next w:val="34b"/>
    <w:link w:val="10"/>
    <w:qFormat/>
    <w:rsid w:val="008605B9"/>
    <w:pPr>
      <w:keepNext/>
      <w:keepLines/>
      <w:pageBreakBefore/>
      <w:numPr>
        <w:numId w:val="18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8605B9"/>
    <w:pPr>
      <w:keepNext/>
      <w:keepLines/>
      <w:numPr>
        <w:ilvl w:val="1"/>
        <w:numId w:val="18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8605B9"/>
    <w:pPr>
      <w:keepNext/>
      <w:keepLines/>
      <w:numPr>
        <w:ilvl w:val="2"/>
        <w:numId w:val="18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8605B9"/>
    <w:pPr>
      <w:keepNext/>
      <w:keepLines/>
      <w:numPr>
        <w:ilvl w:val="3"/>
        <w:numId w:val="18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8605B9"/>
    <w:pPr>
      <w:keepNext/>
      <w:numPr>
        <w:ilvl w:val="4"/>
        <w:numId w:val="18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8605B9"/>
    <w:pPr>
      <w:keepNext/>
      <w:numPr>
        <w:ilvl w:val="5"/>
        <w:numId w:val="18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8605B9"/>
    <w:pPr>
      <w:keepNext/>
      <w:numPr>
        <w:ilvl w:val="6"/>
        <w:numId w:val="18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8605B9"/>
    <w:pPr>
      <w:keepNext/>
      <w:numPr>
        <w:ilvl w:val="7"/>
        <w:numId w:val="18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8605B9"/>
    <w:pPr>
      <w:keepNext/>
      <w:numPr>
        <w:ilvl w:val="8"/>
        <w:numId w:val="18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8605B9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8605B9"/>
  </w:style>
  <w:style w:type="character" w:customStyle="1" w:styleId="34c">
    <w:name w:val="34_Знак_Сообщение_системы"/>
    <w:rsid w:val="008605B9"/>
    <w:rPr>
      <w:rFonts w:ascii="Calibri" w:hAnsi="Calibri"/>
    </w:rPr>
  </w:style>
  <w:style w:type="paragraph" w:customStyle="1" w:styleId="34b">
    <w:name w:val="34_Абзац_Обычный"/>
    <w:link w:val="34d"/>
    <w:qFormat/>
    <w:rsid w:val="008605B9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8605B9"/>
    <w:rPr>
      <w:sz w:val="24"/>
      <w:lang w:eastAsia="x-none"/>
    </w:rPr>
  </w:style>
  <w:style w:type="character" w:customStyle="1" w:styleId="10">
    <w:name w:val="Заголовок 1 Знак"/>
    <w:link w:val="1"/>
    <w:rsid w:val="008605B9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8605B9"/>
    <w:rPr>
      <w:b/>
      <w:sz w:val="32"/>
    </w:rPr>
  </w:style>
  <w:style w:type="character" w:customStyle="1" w:styleId="30">
    <w:name w:val="Заголовок 3 Знак"/>
    <w:link w:val="3"/>
    <w:rsid w:val="008605B9"/>
    <w:rPr>
      <w:b/>
      <w:bCs/>
      <w:sz w:val="28"/>
    </w:rPr>
  </w:style>
  <w:style w:type="character" w:customStyle="1" w:styleId="40">
    <w:name w:val="Заголовок 4 Знак"/>
    <w:link w:val="4"/>
    <w:rsid w:val="008605B9"/>
    <w:rPr>
      <w:b/>
      <w:sz w:val="24"/>
    </w:rPr>
  </w:style>
  <w:style w:type="character" w:customStyle="1" w:styleId="50">
    <w:name w:val="Заголовок 5 Знак"/>
    <w:link w:val="5"/>
    <w:rsid w:val="008605B9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8605B9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8605B9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8605B9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8605B9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8605B9"/>
    <w:pPr>
      <w:numPr>
        <w:numId w:val="16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8605B9"/>
    <w:pPr>
      <w:numPr>
        <w:numId w:val="16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8605B9"/>
    <w:pPr>
      <w:numPr>
        <w:numId w:val="16"/>
      </w:numPr>
    </w:pPr>
    <w:rPr>
      <w:szCs w:val="22"/>
    </w:rPr>
  </w:style>
  <w:style w:type="character" w:customStyle="1" w:styleId="34f">
    <w:name w:val="34_Знак_Подчеркнутый"/>
    <w:rsid w:val="008605B9"/>
    <w:rPr>
      <w:u w:val="single"/>
    </w:rPr>
  </w:style>
  <w:style w:type="paragraph" w:customStyle="1" w:styleId="349">
    <w:name w:val="34_Список_Библиография"/>
    <w:basedOn w:val="34b"/>
    <w:rsid w:val="008605B9"/>
    <w:pPr>
      <w:numPr>
        <w:numId w:val="1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3F5125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8605B9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8605B9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8605B9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8605B9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8605B9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3F5125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8605B9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3F5125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8605B9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8605B9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8605B9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8605B9"/>
    <w:rPr>
      <w:b w:val="0"/>
      <w:i/>
    </w:rPr>
  </w:style>
  <w:style w:type="character" w:customStyle="1" w:styleId="34fc">
    <w:name w:val="34_Знак_Название_файла"/>
    <w:qFormat/>
    <w:rsid w:val="008605B9"/>
    <w:rPr>
      <w:rFonts w:ascii="Calibri" w:hAnsi="Calibri"/>
    </w:rPr>
  </w:style>
  <w:style w:type="character" w:customStyle="1" w:styleId="34fd">
    <w:name w:val="34_Знак_Термин"/>
    <w:rsid w:val="008605B9"/>
    <w:rPr>
      <w:i/>
    </w:rPr>
  </w:style>
  <w:style w:type="character" w:customStyle="1" w:styleId="34fe">
    <w:name w:val="34_Знак_Полужирный"/>
    <w:rsid w:val="008605B9"/>
    <w:rPr>
      <w:b/>
    </w:rPr>
  </w:style>
  <w:style w:type="character" w:customStyle="1" w:styleId="34ff">
    <w:name w:val="34_Знак_Верхний_индекс"/>
    <w:rsid w:val="008605B9"/>
    <w:rPr>
      <w:vertAlign w:val="superscript"/>
    </w:rPr>
  </w:style>
  <w:style w:type="character" w:customStyle="1" w:styleId="3424">
    <w:name w:val="34_Список_Марк_2 Знак"/>
    <w:link w:val="3423"/>
    <w:rsid w:val="00791B2E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8605B9"/>
    <w:pPr>
      <w:numPr>
        <w:ilvl w:val="1"/>
        <w:numId w:val="12"/>
      </w:numPr>
    </w:pPr>
  </w:style>
  <w:style w:type="paragraph" w:customStyle="1" w:styleId="34ff0">
    <w:name w:val="34_Таблица_Заголовок_Продолжение"/>
    <w:basedOn w:val="34ff1"/>
    <w:next w:val="a0"/>
    <w:rsid w:val="008605B9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8605B9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8605B9"/>
    <w:pPr>
      <w:numPr>
        <w:numId w:val="12"/>
      </w:numPr>
    </w:pPr>
  </w:style>
  <w:style w:type="character" w:customStyle="1" w:styleId="3419">
    <w:name w:val="34_Список_Марк_1 Знак"/>
    <w:link w:val="3413"/>
    <w:rsid w:val="003F5125"/>
    <w:rPr>
      <w:sz w:val="24"/>
      <w:lang w:eastAsia="x-none"/>
    </w:rPr>
  </w:style>
  <w:style w:type="paragraph" w:styleId="a4">
    <w:name w:val="footnote text"/>
    <w:basedOn w:val="34b"/>
    <w:link w:val="a5"/>
    <w:rsid w:val="008605B9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8605B9"/>
    <w:pPr>
      <w:numPr>
        <w:numId w:val="11"/>
      </w:numPr>
    </w:pPr>
  </w:style>
  <w:style w:type="character" w:customStyle="1" w:styleId="341a">
    <w:name w:val="34_Список_Нум_1 Знак"/>
    <w:link w:val="341"/>
    <w:rsid w:val="003F5125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8605B9"/>
    <w:pPr>
      <w:numPr>
        <w:ilvl w:val="1"/>
        <w:numId w:val="11"/>
      </w:numPr>
    </w:pPr>
  </w:style>
  <w:style w:type="character" w:customStyle="1" w:styleId="3425">
    <w:name w:val="34_Список_Нум_2 Знак"/>
    <w:basedOn w:val="a1"/>
    <w:link w:val="342"/>
    <w:rsid w:val="003F5125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8605B9"/>
    <w:pPr>
      <w:keepNext/>
    </w:pPr>
  </w:style>
  <w:style w:type="paragraph" w:customStyle="1" w:styleId="34f1">
    <w:name w:val="34_Рамка_Основной"/>
    <w:basedOn w:val="34b"/>
    <w:link w:val="34f0"/>
    <w:rsid w:val="008605B9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8605B9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8605B9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8605B9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8605B9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8605B9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8605B9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8605B9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8605B9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8605B9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8605B9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8605B9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8605B9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8605B9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8605B9"/>
    <w:pPr>
      <w:keepLines/>
      <w:numPr>
        <w:numId w:val="16"/>
      </w:numPr>
    </w:pPr>
  </w:style>
  <w:style w:type="character" w:customStyle="1" w:styleId="3433">
    <w:name w:val="34_Список_Нум_3 Знак"/>
    <w:basedOn w:val="a1"/>
    <w:link w:val="343"/>
    <w:rsid w:val="003F5125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8605B9"/>
    <w:pPr>
      <w:numPr>
        <w:ilvl w:val="2"/>
        <w:numId w:val="11"/>
      </w:numPr>
    </w:pPr>
  </w:style>
  <w:style w:type="paragraph" w:customStyle="1" w:styleId="34fff">
    <w:name w:val="34_Определения"/>
    <w:basedOn w:val="34b"/>
    <w:rsid w:val="008605B9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8605B9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8605B9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8605B9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8605B9"/>
    <w:rPr>
      <w:sz w:val="18"/>
      <w:lang w:eastAsia="x-none"/>
    </w:rPr>
  </w:style>
  <w:style w:type="paragraph" w:customStyle="1" w:styleId="34fff1">
    <w:name w:val="34_Листинг"/>
    <w:basedOn w:val="34b"/>
    <w:rsid w:val="008605B9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8605B9"/>
    <w:rPr>
      <w:b/>
    </w:rPr>
  </w:style>
  <w:style w:type="paragraph" w:customStyle="1" w:styleId="3440">
    <w:name w:val="34_Заголовок_4_Приложение"/>
    <w:basedOn w:val="4"/>
    <w:next w:val="34b"/>
    <w:rsid w:val="008605B9"/>
    <w:pPr>
      <w:numPr>
        <w:numId w:val="16"/>
      </w:numPr>
    </w:pPr>
  </w:style>
  <w:style w:type="paragraph" w:customStyle="1" w:styleId="3410">
    <w:name w:val="34_Таблица_Список_Марк_1"/>
    <w:basedOn w:val="34ff6"/>
    <w:link w:val="341c"/>
    <w:rsid w:val="008605B9"/>
    <w:pPr>
      <w:numPr>
        <w:numId w:val="2"/>
      </w:numPr>
    </w:pPr>
    <w:rPr>
      <w:lang w:val="x-none"/>
    </w:rPr>
  </w:style>
  <w:style w:type="character" w:customStyle="1" w:styleId="34fff3">
    <w:name w:val="34_Знак_Гиперссылка"/>
    <w:rsid w:val="008605B9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8605B9"/>
    <w:pPr>
      <w:numPr>
        <w:ilvl w:val="2"/>
        <w:numId w:val="12"/>
      </w:numPr>
    </w:pPr>
  </w:style>
  <w:style w:type="paragraph" w:customStyle="1" w:styleId="3422">
    <w:name w:val="34_Таблица_Список_Нум_2"/>
    <w:basedOn w:val="34ff6"/>
    <w:rsid w:val="008605B9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8605B9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8605B9"/>
    <w:pPr>
      <w:numPr>
        <w:numId w:val="1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8605B9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8605B9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8605B9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8605B9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8605B9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8605B9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8605B9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8605B9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8605B9"/>
    <w:pPr>
      <w:numPr>
        <w:numId w:val="14"/>
      </w:numPr>
    </w:pPr>
    <w:rPr>
      <w:lang w:val="x-none"/>
    </w:rPr>
  </w:style>
  <w:style w:type="paragraph" w:styleId="a6">
    <w:name w:val="Revision"/>
    <w:hidden/>
    <w:uiPriority w:val="99"/>
    <w:semiHidden/>
    <w:rsid w:val="008605B9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8605B9"/>
  </w:style>
  <w:style w:type="paragraph" w:customStyle="1" w:styleId="34fffb">
    <w:name w:val="34_Пример_Заголовок"/>
    <w:basedOn w:val="34f8"/>
    <w:next w:val="34f8"/>
    <w:rsid w:val="008605B9"/>
    <w:pPr>
      <w:keepNext/>
      <w:spacing w:after="120"/>
    </w:pPr>
    <w:rPr>
      <w:b/>
      <w:lang w:eastAsia="ru-RU"/>
    </w:rPr>
  </w:style>
  <w:style w:type="character" w:styleId="a7">
    <w:name w:val="FollowedHyperlink"/>
    <w:rsid w:val="008605B9"/>
    <w:rPr>
      <w:color w:val="auto"/>
    </w:rPr>
  </w:style>
  <w:style w:type="character" w:customStyle="1" w:styleId="34fffc">
    <w:name w:val="34_Знак_Нижний_индекс"/>
    <w:rsid w:val="008605B9"/>
    <w:rPr>
      <w:vertAlign w:val="subscript"/>
    </w:rPr>
  </w:style>
  <w:style w:type="character" w:styleId="a8">
    <w:name w:val="footnote reference"/>
    <w:basedOn w:val="a1"/>
    <w:semiHidden/>
    <w:rsid w:val="008605B9"/>
    <w:rPr>
      <w:vertAlign w:val="superscript"/>
    </w:rPr>
  </w:style>
  <w:style w:type="paragraph" w:styleId="a9">
    <w:name w:val="header"/>
    <w:basedOn w:val="34b"/>
    <w:link w:val="aa"/>
    <w:rsid w:val="008605B9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8605B9"/>
    <w:rPr>
      <w:lang w:eastAsia="x-none"/>
    </w:rPr>
  </w:style>
  <w:style w:type="paragraph" w:styleId="ab">
    <w:name w:val="footer"/>
    <w:basedOn w:val="34b"/>
    <w:link w:val="ac"/>
    <w:rsid w:val="008605B9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8605B9"/>
    <w:rPr>
      <w:lang w:eastAsia="x-none"/>
    </w:rPr>
  </w:style>
  <w:style w:type="numbering" w:customStyle="1" w:styleId="a">
    <w:name w:val="Приложение"/>
    <w:uiPriority w:val="99"/>
    <w:rsid w:val="008605B9"/>
    <w:pPr>
      <w:numPr>
        <w:numId w:val="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8605B9"/>
    <w:pPr>
      <w:keepNext/>
    </w:pPr>
  </w:style>
  <w:style w:type="character" w:customStyle="1" w:styleId="3434">
    <w:name w:val="34_Список_Марк_3 Знак"/>
    <w:basedOn w:val="34d"/>
    <w:link w:val="3432"/>
    <w:rsid w:val="00791B2E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8605B9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8605B9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3F5125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3F5125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3F5125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8605B9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8605B9"/>
    <w:pPr>
      <w:numPr>
        <w:numId w:val="13"/>
      </w:numPr>
    </w:pPr>
  </w:style>
  <w:style w:type="paragraph" w:customStyle="1" w:styleId="344">
    <w:name w:val="34_Процедура_Подшаг"/>
    <w:basedOn w:val="34b"/>
    <w:link w:val="34ffff0"/>
    <w:qFormat/>
    <w:rsid w:val="008605B9"/>
    <w:pPr>
      <w:numPr>
        <w:ilvl w:val="1"/>
        <w:numId w:val="13"/>
      </w:numPr>
    </w:pPr>
  </w:style>
  <w:style w:type="character" w:customStyle="1" w:styleId="34ffff">
    <w:name w:val="34_Процедура_Шаг Знак"/>
    <w:basedOn w:val="34d"/>
    <w:link w:val="340"/>
    <w:rsid w:val="003F5125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8605B9"/>
    <w:pPr>
      <w:keepNext/>
    </w:pPr>
  </w:style>
  <w:style w:type="character" w:customStyle="1" w:styleId="34ffff0">
    <w:name w:val="34_Процедура_Подшаг Знак"/>
    <w:basedOn w:val="34d"/>
    <w:link w:val="344"/>
    <w:rsid w:val="003F5125"/>
    <w:rPr>
      <w:sz w:val="24"/>
      <w:lang w:eastAsia="x-none"/>
    </w:rPr>
  </w:style>
  <w:style w:type="character" w:customStyle="1" w:styleId="34ffff2">
    <w:name w:val="34_Знак_Клавиши"/>
    <w:rsid w:val="008605B9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8605B9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8605B9"/>
  </w:style>
  <w:style w:type="paragraph" w:styleId="ad">
    <w:name w:val="caption"/>
    <w:basedOn w:val="34b"/>
    <w:next w:val="34b"/>
    <w:rsid w:val="00F04988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8605B9"/>
    <w:pPr>
      <w:numPr>
        <w:numId w:val="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8605B9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8605B9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3F5125"/>
    <w:rPr>
      <w:sz w:val="24"/>
      <w:lang w:eastAsia="x-none"/>
    </w:rPr>
  </w:style>
  <w:style w:type="character" w:customStyle="1" w:styleId="ae">
    <w:name w:val="Основной текст Знак"/>
    <w:semiHidden/>
    <w:rsid w:val="008605B9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8605B9"/>
    <w:rPr>
      <w:rFonts w:ascii="Arial" w:hAnsi="Arial"/>
    </w:rPr>
  </w:style>
  <w:style w:type="character" w:customStyle="1" w:styleId="af0">
    <w:name w:val="Тема примечания Знак"/>
    <w:semiHidden/>
    <w:rsid w:val="008605B9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8605B9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8605B9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8605B9"/>
  </w:style>
  <w:style w:type="character" w:styleId="af3">
    <w:name w:val="annotation reference"/>
    <w:semiHidden/>
    <w:rsid w:val="008605B9"/>
    <w:rPr>
      <w:sz w:val="16"/>
      <w:szCs w:val="16"/>
    </w:rPr>
  </w:style>
  <w:style w:type="character" w:styleId="af4">
    <w:name w:val="page number"/>
    <w:rsid w:val="008605B9"/>
  </w:style>
  <w:style w:type="paragraph" w:styleId="af5">
    <w:name w:val="Body Text"/>
    <w:basedOn w:val="a0"/>
    <w:link w:val="13"/>
    <w:semiHidden/>
    <w:unhideWhenUsed/>
    <w:rsid w:val="008605B9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8605B9"/>
    <w:rPr>
      <w:sz w:val="24"/>
    </w:rPr>
  </w:style>
  <w:style w:type="paragraph" w:styleId="af6">
    <w:name w:val="annotation subject"/>
    <w:basedOn w:val="af2"/>
    <w:next w:val="af2"/>
    <w:link w:val="14"/>
    <w:semiHidden/>
    <w:rsid w:val="008605B9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8605B9"/>
    <w:rPr>
      <w:b/>
      <w:bCs/>
    </w:rPr>
  </w:style>
  <w:style w:type="paragraph" w:styleId="af7">
    <w:name w:val="Balloon Text"/>
    <w:basedOn w:val="a0"/>
    <w:link w:val="15"/>
    <w:semiHidden/>
    <w:rsid w:val="008605B9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8605B9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8605B9"/>
  </w:style>
  <w:style w:type="paragraph" w:customStyle="1" w:styleId="34ffff9">
    <w:name w:val="34_ТЛ_Подпись"/>
    <w:basedOn w:val="34f6"/>
    <w:rsid w:val="008605B9"/>
  </w:style>
  <w:style w:type="paragraph" w:customStyle="1" w:styleId="34ffffa">
    <w:name w:val="34_ТЛ_Подпись_скрытый"/>
    <w:basedOn w:val="34ffff9"/>
    <w:rsid w:val="008605B9"/>
    <w:rPr>
      <w:vanish/>
    </w:rPr>
  </w:style>
  <w:style w:type="paragraph" w:customStyle="1" w:styleId="34ffffb">
    <w:name w:val="34_Комментарий_Философта"/>
    <w:basedOn w:val="34b"/>
    <w:rsid w:val="008605B9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8605B9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8605B9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8605B9"/>
    <w:rPr>
      <w:b/>
    </w:rPr>
  </w:style>
  <w:style w:type="paragraph" w:customStyle="1" w:styleId="34ffffe">
    <w:name w:val="34_Таблица_Сноска_Линия"/>
    <w:basedOn w:val="34fff7"/>
    <w:next w:val="34fff7"/>
    <w:rsid w:val="008605B9"/>
    <w:pPr>
      <w:keepNext/>
    </w:pPr>
  </w:style>
  <w:style w:type="paragraph" w:customStyle="1" w:styleId="34fffff">
    <w:name w:val="34_Таблица_Примечание"/>
    <w:basedOn w:val="34fff7"/>
    <w:rsid w:val="008605B9"/>
  </w:style>
  <w:style w:type="character" w:customStyle="1" w:styleId="34fffff0">
    <w:name w:val="34_Знак_Значение"/>
    <w:qFormat/>
    <w:rsid w:val="008605B9"/>
    <w:rPr>
      <w:rFonts w:ascii="Calibri" w:hAnsi="Calibri"/>
    </w:rPr>
  </w:style>
  <w:style w:type="character" w:styleId="af8">
    <w:name w:val="Hyperlink"/>
    <w:rsid w:val="008605B9"/>
    <w:rPr>
      <w:color w:val="0000FF"/>
      <w:u w:val="single"/>
    </w:rPr>
  </w:style>
  <w:style w:type="paragraph" w:customStyle="1" w:styleId="34fffff1">
    <w:name w:val="34_Рисунок_Подпись"/>
    <w:basedOn w:val="34b"/>
    <w:rsid w:val="008605B9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8605B9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8605B9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8605B9"/>
    <w:pPr>
      <w:numPr>
        <w:numId w:val="9"/>
      </w:numPr>
    </w:pPr>
  </w:style>
  <w:style w:type="paragraph" w:customStyle="1" w:styleId="34fffff3">
    <w:name w:val="34_Процедура_Заголовок"/>
    <w:basedOn w:val="34b"/>
    <w:next w:val="34ffff1"/>
    <w:rsid w:val="008605B9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8605B9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8605B9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54C71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8605B9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8605B9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8605B9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8605B9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8605B9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8605B9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8605B9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8605B9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8605B9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8605B9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8605B9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8605B9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8605B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F04988"/>
    <w:pPr>
      <w:numPr>
        <w:numId w:val="10"/>
      </w:numPr>
    </w:pPr>
  </w:style>
  <w:style w:type="paragraph" w:customStyle="1" w:styleId="34fffff6">
    <w:name w:val="34_Таблица_Подзаголовок"/>
    <w:basedOn w:val="34ff6"/>
    <w:link w:val="34fffff7"/>
    <w:rsid w:val="008605B9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8605B9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8605B9"/>
    <w:pPr>
      <w:jc w:val="center"/>
    </w:pPr>
  </w:style>
  <w:style w:type="paragraph" w:customStyle="1" w:styleId="3411">
    <w:name w:val="34_Таблица_Список_Марк_1_без_отступа"/>
    <w:basedOn w:val="34ff6"/>
    <w:rsid w:val="008605B9"/>
    <w:pPr>
      <w:numPr>
        <w:numId w:val="17"/>
      </w:numPr>
    </w:pPr>
  </w:style>
  <w:style w:type="paragraph" w:customStyle="1" w:styleId="34fffff9">
    <w:name w:val="34_Формула"/>
    <w:basedOn w:val="a0"/>
    <w:rsid w:val="008605B9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8605B9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8605B9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8605B9"/>
    <w:rPr>
      <w:sz w:val="24"/>
    </w:rPr>
  </w:style>
  <w:style w:type="paragraph" w:styleId="1">
    <w:name w:val="heading 1"/>
    <w:next w:val="34b"/>
    <w:link w:val="10"/>
    <w:qFormat/>
    <w:rsid w:val="008605B9"/>
    <w:pPr>
      <w:keepNext/>
      <w:keepLines/>
      <w:pageBreakBefore/>
      <w:numPr>
        <w:numId w:val="18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8605B9"/>
    <w:pPr>
      <w:keepNext/>
      <w:keepLines/>
      <w:numPr>
        <w:ilvl w:val="1"/>
        <w:numId w:val="18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8605B9"/>
    <w:pPr>
      <w:keepNext/>
      <w:keepLines/>
      <w:numPr>
        <w:ilvl w:val="2"/>
        <w:numId w:val="18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8605B9"/>
    <w:pPr>
      <w:keepNext/>
      <w:keepLines/>
      <w:numPr>
        <w:ilvl w:val="3"/>
        <w:numId w:val="18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8605B9"/>
    <w:pPr>
      <w:keepNext/>
      <w:numPr>
        <w:ilvl w:val="4"/>
        <w:numId w:val="18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8605B9"/>
    <w:pPr>
      <w:keepNext/>
      <w:numPr>
        <w:ilvl w:val="5"/>
        <w:numId w:val="18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8605B9"/>
    <w:pPr>
      <w:keepNext/>
      <w:numPr>
        <w:ilvl w:val="6"/>
        <w:numId w:val="18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8605B9"/>
    <w:pPr>
      <w:keepNext/>
      <w:numPr>
        <w:ilvl w:val="7"/>
        <w:numId w:val="18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8605B9"/>
    <w:pPr>
      <w:keepNext/>
      <w:numPr>
        <w:ilvl w:val="8"/>
        <w:numId w:val="18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8605B9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8605B9"/>
  </w:style>
  <w:style w:type="character" w:customStyle="1" w:styleId="34c">
    <w:name w:val="34_Знак_Сообщение_системы"/>
    <w:rsid w:val="008605B9"/>
    <w:rPr>
      <w:rFonts w:ascii="Calibri" w:hAnsi="Calibri"/>
    </w:rPr>
  </w:style>
  <w:style w:type="paragraph" w:customStyle="1" w:styleId="34b">
    <w:name w:val="34_Абзац_Обычный"/>
    <w:link w:val="34d"/>
    <w:qFormat/>
    <w:rsid w:val="008605B9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8605B9"/>
    <w:rPr>
      <w:sz w:val="24"/>
      <w:lang w:eastAsia="x-none"/>
    </w:rPr>
  </w:style>
  <w:style w:type="character" w:customStyle="1" w:styleId="10">
    <w:name w:val="Заголовок 1 Знак"/>
    <w:link w:val="1"/>
    <w:rsid w:val="008605B9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8605B9"/>
    <w:rPr>
      <w:b/>
      <w:sz w:val="32"/>
    </w:rPr>
  </w:style>
  <w:style w:type="character" w:customStyle="1" w:styleId="30">
    <w:name w:val="Заголовок 3 Знак"/>
    <w:link w:val="3"/>
    <w:rsid w:val="008605B9"/>
    <w:rPr>
      <w:b/>
      <w:bCs/>
      <w:sz w:val="28"/>
    </w:rPr>
  </w:style>
  <w:style w:type="character" w:customStyle="1" w:styleId="40">
    <w:name w:val="Заголовок 4 Знак"/>
    <w:link w:val="4"/>
    <w:rsid w:val="008605B9"/>
    <w:rPr>
      <w:b/>
      <w:sz w:val="24"/>
    </w:rPr>
  </w:style>
  <w:style w:type="character" w:customStyle="1" w:styleId="50">
    <w:name w:val="Заголовок 5 Знак"/>
    <w:link w:val="5"/>
    <w:rsid w:val="008605B9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8605B9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8605B9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8605B9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8605B9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8605B9"/>
    <w:pPr>
      <w:numPr>
        <w:numId w:val="16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8605B9"/>
    <w:pPr>
      <w:numPr>
        <w:numId w:val="16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8605B9"/>
    <w:pPr>
      <w:numPr>
        <w:numId w:val="16"/>
      </w:numPr>
    </w:pPr>
    <w:rPr>
      <w:szCs w:val="22"/>
    </w:rPr>
  </w:style>
  <w:style w:type="character" w:customStyle="1" w:styleId="34f">
    <w:name w:val="34_Знак_Подчеркнутый"/>
    <w:rsid w:val="008605B9"/>
    <w:rPr>
      <w:u w:val="single"/>
    </w:rPr>
  </w:style>
  <w:style w:type="paragraph" w:customStyle="1" w:styleId="349">
    <w:name w:val="34_Список_Библиография"/>
    <w:basedOn w:val="34b"/>
    <w:rsid w:val="008605B9"/>
    <w:pPr>
      <w:numPr>
        <w:numId w:val="1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3F5125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8605B9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8605B9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8605B9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8605B9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8605B9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3F5125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8605B9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3F5125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8605B9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8605B9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8605B9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8605B9"/>
    <w:rPr>
      <w:b w:val="0"/>
      <w:i/>
    </w:rPr>
  </w:style>
  <w:style w:type="character" w:customStyle="1" w:styleId="34fc">
    <w:name w:val="34_Знак_Название_файла"/>
    <w:qFormat/>
    <w:rsid w:val="008605B9"/>
    <w:rPr>
      <w:rFonts w:ascii="Calibri" w:hAnsi="Calibri"/>
    </w:rPr>
  </w:style>
  <w:style w:type="character" w:customStyle="1" w:styleId="34fd">
    <w:name w:val="34_Знак_Термин"/>
    <w:rsid w:val="008605B9"/>
    <w:rPr>
      <w:i/>
    </w:rPr>
  </w:style>
  <w:style w:type="character" w:customStyle="1" w:styleId="34fe">
    <w:name w:val="34_Знак_Полужирный"/>
    <w:rsid w:val="008605B9"/>
    <w:rPr>
      <w:b/>
    </w:rPr>
  </w:style>
  <w:style w:type="character" w:customStyle="1" w:styleId="34ff">
    <w:name w:val="34_Знак_Верхний_индекс"/>
    <w:rsid w:val="008605B9"/>
    <w:rPr>
      <w:vertAlign w:val="superscript"/>
    </w:rPr>
  </w:style>
  <w:style w:type="character" w:customStyle="1" w:styleId="3424">
    <w:name w:val="34_Список_Марк_2 Знак"/>
    <w:link w:val="3423"/>
    <w:rsid w:val="00791B2E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8605B9"/>
    <w:pPr>
      <w:numPr>
        <w:ilvl w:val="1"/>
        <w:numId w:val="12"/>
      </w:numPr>
    </w:pPr>
  </w:style>
  <w:style w:type="paragraph" w:customStyle="1" w:styleId="34ff0">
    <w:name w:val="34_Таблица_Заголовок_Продолжение"/>
    <w:basedOn w:val="34ff1"/>
    <w:next w:val="a0"/>
    <w:rsid w:val="008605B9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8605B9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8605B9"/>
    <w:pPr>
      <w:numPr>
        <w:numId w:val="12"/>
      </w:numPr>
    </w:pPr>
  </w:style>
  <w:style w:type="character" w:customStyle="1" w:styleId="3419">
    <w:name w:val="34_Список_Марк_1 Знак"/>
    <w:link w:val="3413"/>
    <w:rsid w:val="003F5125"/>
    <w:rPr>
      <w:sz w:val="24"/>
      <w:lang w:eastAsia="x-none"/>
    </w:rPr>
  </w:style>
  <w:style w:type="paragraph" w:styleId="a4">
    <w:name w:val="footnote text"/>
    <w:basedOn w:val="34b"/>
    <w:link w:val="a5"/>
    <w:rsid w:val="008605B9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8605B9"/>
    <w:pPr>
      <w:numPr>
        <w:numId w:val="11"/>
      </w:numPr>
    </w:pPr>
  </w:style>
  <w:style w:type="character" w:customStyle="1" w:styleId="341a">
    <w:name w:val="34_Список_Нум_1 Знак"/>
    <w:link w:val="341"/>
    <w:rsid w:val="003F5125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8605B9"/>
    <w:pPr>
      <w:numPr>
        <w:ilvl w:val="1"/>
        <w:numId w:val="11"/>
      </w:numPr>
    </w:pPr>
  </w:style>
  <w:style w:type="character" w:customStyle="1" w:styleId="3425">
    <w:name w:val="34_Список_Нум_2 Знак"/>
    <w:basedOn w:val="a1"/>
    <w:link w:val="342"/>
    <w:rsid w:val="003F5125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8605B9"/>
    <w:pPr>
      <w:keepNext/>
    </w:pPr>
  </w:style>
  <w:style w:type="paragraph" w:customStyle="1" w:styleId="34f1">
    <w:name w:val="34_Рамка_Основной"/>
    <w:basedOn w:val="34b"/>
    <w:link w:val="34f0"/>
    <w:rsid w:val="008605B9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8605B9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8605B9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8605B9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8605B9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8605B9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8605B9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8605B9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8605B9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8605B9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8605B9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8605B9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8605B9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8605B9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8605B9"/>
    <w:pPr>
      <w:keepLines/>
      <w:numPr>
        <w:numId w:val="16"/>
      </w:numPr>
    </w:pPr>
  </w:style>
  <w:style w:type="character" w:customStyle="1" w:styleId="3433">
    <w:name w:val="34_Список_Нум_3 Знак"/>
    <w:basedOn w:val="a1"/>
    <w:link w:val="343"/>
    <w:rsid w:val="003F5125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8605B9"/>
    <w:pPr>
      <w:numPr>
        <w:ilvl w:val="2"/>
        <w:numId w:val="11"/>
      </w:numPr>
    </w:pPr>
  </w:style>
  <w:style w:type="paragraph" w:customStyle="1" w:styleId="34fff">
    <w:name w:val="34_Определения"/>
    <w:basedOn w:val="34b"/>
    <w:rsid w:val="008605B9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8605B9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8605B9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8605B9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8605B9"/>
    <w:rPr>
      <w:sz w:val="18"/>
      <w:lang w:eastAsia="x-none"/>
    </w:rPr>
  </w:style>
  <w:style w:type="paragraph" w:customStyle="1" w:styleId="34fff1">
    <w:name w:val="34_Листинг"/>
    <w:basedOn w:val="34b"/>
    <w:rsid w:val="008605B9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8605B9"/>
    <w:rPr>
      <w:b/>
    </w:rPr>
  </w:style>
  <w:style w:type="paragraph" w:customStyle="1" w:styleId="3440">
    <w:name w:val="34_Заголовок_4_Приложение"/>
    <w:basedOn w:val="4"/>
    <w:next w:val="34b"/>
    <w:rsid w:val="008605B9"/>
    <w:pPr>
      <w:numPr>
        <w:numId w:val="16"/>
      </w:numPr>
    </w:pPr>
  </w:style>
  <w:style w:type="paragraph" w:customStyle="1" w:styleId="3410">
    <w:name w:val="34_Таблица_Список_Марк_1"/>
    <w:basedOn w:val="34ff6"/>
    <w:link w:val="341c"/>
    <w:rsid w:val="008605B9"/>
    <w:pPr>
      <w:numPr>
        <w:numId w:val="2"/>
      </w:numPr>
    </w:pPr>
    <w:rPr>
      <w:lang w:val="x-none"/>
    </w:rPr>
  </w:style>
  <w:style w:type="character" w:customStyle="1" w:styleId="34fff3">
    <w:name w:val="34_Знак_Гиперссылка"/>
    <w:rsid w:val="008605B9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8605B9"/>
    <w:pPr>
      <w:numPr>
        <w:ilvl w:val="2"/>
        <w:numId w:val="12"/>
      </w:numPr>
    </w:pPr>
  </w:style>
  <w:style w:type="paragraph" w:customStyle="1" w:styleId="3422">
    <w:name w:val="34_Таблица_Список_Нум_2"/>
    <w:basedOn w:val="34ff6"/>
    <w:rsid w:val="008605B9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8605B9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8605B9"/>
    <w:pPr>
      <w:numPr>
        <w:numId w:val="1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8605B9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8605B9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8605B9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8605B9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8605B9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8605B9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8605B9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8605B9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8605B9"/>
    <w:pPr>
      <w:numPr>
        <w:numId w:val="14"/>
      </w:numPr>
    </w:pPr>
    <w:rPr>
      <w:lang w:val="x-none"/>
    </w:rPr>
  </w:style>
  <w:style w:type="paragraph" w:styleId="a6">
    <w:name w:val="Revision"/>
    <w:hidden/>
    <w:uiPriority w:val="99"/>
    <w:semiHidden/>
    <w:rsid w:val="008605B9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8605B9"/>
  </w:style>
  <w:style w:type="paragraph" w:customStyle="1" w:styleId="34fffb">
    <w:name w:val="34_Пример_Заголовок"/>
    <w:basedOn w:val="34f8"/>
    <w:next w:val="34f8"/>
    <w:rsid w:val="008605B9"/>
    <w:pPr>
      <w:keepNext/>
      <w:spacing w:after="120"/>
    </w:pPr>
    <w:rPr>
      <w:b/>
      <w:lang w:eastAsia="ru-RU"/>
    </w:rPr>
  </w:style>
  <w:style w:type="character" w:styleId="a7">
    <w:name w:val="FollowedHyperlink"/>
    <w:rsid w:val="008605B9"/>
    <w:rPr>
      <w:color w:val="auto"/>
    </w:rPr>
  </w:style>
  <w:style w:type="character" w:customStyle="1" w:styleId="34fffc">
    <w:name w:val="34_Знак_Нижний_индекс"/>
    <w:rsid w:val="008605B9"/>
    <w:rPr>
      <w:vertAlign w:val="subscript"/>
    </w:rPr>
  </w:style>
  <w:style w:type="character" w:styleId="a8">
    <w:name w:val="footnote reference"/>
    <w:basedOn w:val="a1"/>
    <w:semiHidden/>
    <w:rsid w:val="008605B9"/>
    <w:rPr>
      <w:vertAlign w:val="superscript"/>
    </w:rPr>
  </w:style>
  <w:style w:type="paragraph" w:styleId="a9">
    <w:name w:val="header"/>
    <w:basedOn w:val="34b"/>
    <w:link w:val="aa"/>
    <w:rsid w:val="008605B9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8605B9"/>
    <w:rPr>
      <w:lang w:eastAsia="x-none"/>
    </w:rPr>
  </w:style>
  <w:style w:type="paragraph" w:styleId="ab">
    <w:name w:val="footer"/>
    <w:basedOn w:val="34b"/>
    <w:link w:val="ac"/>
    <w:rsid w:val="008605B9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8605B9"/>
    <w:rPr>
      <w:lang w:eastAsia="x-none"/>
    </w:rPr>
  </w:style>
  <w:style w:type="numbering" w:customStyle="1" w:styleId="a">
    <w:name w:val="Приложение"/>
    <w:uiPriority w:val="99"/>
    <w:rsid w:val="008605B9"/>
    <w:pPr>
      <w:numPr>
        <w:numId w:val="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8605B9"/>
    <w:pPr>
      <w:keepNext/>
    </w:pPr>
  </w:style>
  <w:style w:type="character" w:customStyle="1" w:styleId="3434">
    <w:name w:val="34_Список_Марк_3 Знак"/>
    <w:basedOn w:val="34d"/>
    <w:link w:val="3432"/>
    <w:rsid w:val="00791B2E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8605B9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8605B9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3F5125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3F5125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3F5125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8605B9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8605B9"/>
    <w:pPr>
      <w:numPr>
        <w:numId w:val="13"/>
      </w:numPr>
    </w:pPr>
  </w:style>
  <w:style w:type="paragraph" w:customStyle="1" w:styleId="344">
    <w:name w:val="34_Процедура_Подшаг"/>
    <w:basedOn w:val="34b"/>
    <w:link w:val="34ffff0"/>
    <w:qFormat/>
    <w:rsid w:val="008605B9"/>
    <w:pPr>
      <w:numPr>
        <w:ilvl w:val="1"/>
        <w:numId w:val="13"/>
      </w:numPr>
    </w:pPr>
  </w:style>
  <w:style w:type="character" w:customStyle="1" w:styleId="34ffff">
    <w:name w:val="34_Процедура_Шаг Знак"/>
    <w:basedOn w:val="34d"/>
    <w:link w:val="340"/>
    <w:rsid w:val="003F5125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8605B9"/>
    <w:pPr>
      <w:keepNext/>
    </w:pPr>
  </w:style>
  <w:style w:type="character" w:customStyle="1" w:styleId="34ffff0">
    <w:name w:val="34_Процедура_Подшаг Знак"/>
    <w:basedOn w:val="34d"/>
    <w:link w:val="344"/>
    <w:rsid w:val="003F5125"/>
    <w:rPr>
      <w:sz w:val="24"/>
      <w:lang w:eastAsia="x-none"/>
    </w:rPr>
  </w:style>
  <w:style w:type="character" w:customStyle="1" w:styleId="34ffff2">
    <w:name w:val="34_Знак_Клавиши"/>
    <w:rsid w:val="008605B9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8605B9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8605B9"/>
  </w:style>
  <w:style w:type="paragraph" w:styleId="ad">
    <w:name w:val="caption"/>
    <w:basedOn w:val="34b"/>
    <w:next w:val="34b"/>
    <w:rsid w:val="00F04988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8605B9"/>
    <w:pPr>
      <w:numPr>
        <w:numId w:val="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8605B9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8605B9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3F5125"/>
    <w:rPr>
      <w:sz w:val="24"/>
      <w:lang w:eastAsia="x-none"/>
    </w:rPr>
  </w:style>
  <w:style w:type="character" w:customStyle="1" w:styleId="ae">
    <w:name w:val="Основной текст Знак"/>
    <w:semiHidden/>
    <w:rsid w:val="008605B9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8605B9"/>
    <w:rPr>
      <w:rFonts w:ascii="Arial" w:hAnsi="Arial"/>
    </w:rPr>
  </w:style>
  <w:style w:type="character" w:customStyle="1" w:styleId="af0">
    <w:name w:val="Тема примечания Знак"/>
    <w:semiHidden/>
    <w:rsid w:val="008605B9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8605B9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8605B9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8605B9"/>
  </w:style>
  <w:style w:type="character" w:styleId="af3">
    <w:name w:val="annotation reference"/>
    <w:semiHidden/>
    <w:rsid w:val="008605B9"/>
    <w:rPr>
      <w:sz w:val="16"/>
      <w:szCs w:val="16"/>
    </w:rPr>
  </w:style>
  <w:style w:type="character" w:styleId="af4">
    <w:name w:val="page number"/>
    <w:rsid w:val="008605B9"/>
  </w:style>
  <w:style w:type="paragraph" w:styleId="af5">
    <w:name w:val="Body Text"/>
    <w:basedOn w:val="a0"/>
    <w:link w:val="13"/>
    <w:semiHidden/>
    <w:unhideWhenUsed/>
    <w:rsid w:val="008605B9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8605B9"/>
    <w:rPr>
      <w:sz w:val="24"/>
    </w:rPr>
  </w:style>
  <w:style w:type="paragraph" w:styleId="af6">
    <w:name w:val="annotation subject"/>
    <w:basedOn w:val="af2"/>
    <w:next w:val="af2"/>
    <w:link w:val="14"/>
    <w:semiHidden/>
    <w:rsid w:val="008605B9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8605B9"/>
    <w:rPr>
      <w:b/>
      <w:bCs/>
    </w:rPr>
  </w:style>
  <w:style w:type="paragraph" w:styleId="af7">
    <w:name w:val="Balloon Text"/>
    <w:basedOn w:val="a0"/>
    <w:link w:val="15"/>
    <w:semiHidden/>
    <w:rsid w:val="008605B9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8605B9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8605B9"/>
  </w:style>
  <w:style w:type="paragraph" w:customStyle="1" w:styleId="34ffff9">
    <w:name w:val="34_ТЛ_Подпись"/>
    <w:basedOn w:val="34f6"/>
    <w:rsid w:val="008605B9"/>
  </w:style>
  <w:style w:type="paragraph" w:customStyle="1" w:styleId="34ffffa">
    <w:name w:val="34_ТЛ_Подпись_скрытый"/>
    <w:basedOn w:val="34ffff9"/>
    <w:rsid w:val="008605B9"/>
    <w:rPr>
      <w:vanish/>
    </w:rPr>
  </w:style>
  <w:style w:type="paragraph" w:customStyle="1" w:styleId="34ffffb">
    <w:name w:val="34_Комментарий_Философта"/>
    <w:basedOn w:val="34b"/>
    <w:rsid w:val="008605B9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8605B9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8605B9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8605B9"/>
    <w:rPr>
      <w:b/>
    </w:rPr>
  </w:style>
  <w:style w:type="paragraph" w:customStyle="1" w:styleId="34ffffe">
    <w:name w:val="34_Таблица_Сноска_Линия"/>
    <w:basedOn w:val="34fff7"/>
    <w:next w:val="34fff7"/>
    <w:rsid w:val="008605B9"/>
    <w:pPr>
      <w:keepNext/>
    </w:pPr>
  </w:style>
  <w:style w:type="paragraph" w:customStyle="1" w:styleId="34fffff">
    <w:name w:val="34_Таблица_Примечание"/>
    <w:basedOn w:val="34fff7"/>
    <w:rsid w:val="008605B9"/>
  </w:style>
  <w:style w:type="character" w:customStyle="1" w:styleId="34fffff0">
    <w:name w:val="34_Знак_Значение"/>
    <w:qFormat/>
    <w:rsid w:val="008605B9"/>
    <w:rPr>
      <w:rFonts w:ascii="Calibri" w:hAnsi="Calibri"/>
    </w:rPr>
  </w:style>
  <w:style w:type="character" w:styleId="af8">
    <w:name w:val="Hyperlink"/>
    <w:rsid w:val="008605B9"/>
    <w:rPr>
      <w:color w:val="0000FF"/>
      <w:u w:val="single"/>
    </w:rPr>
  </w:style>
  <w:style w:type="paragraph" w:customStyle="1" w:styleId="34fffff1">
    <w:name w:val="34_Рисунок_Подпись"/>
    <w:basedOn w:val="34b"/>
    <w:rsid w:val="008605B9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8605B9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8605B9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8605B9"/>
    <w:pPr>
      <w:numPr>
        <w:numId w:val="9"/>
      </w:numPr>
    </w:pPr>
  </w:style>
  <w:style w:type="paragraph" w:customStyle="1" w:styleId="34fffff3">
    <w:name w:val="34_Процедура_Заголовок"/>
    <w:basedOn w:val="34b"/>
    <w:next w:val="34ffff1"/>
    <w:rsid w:val="008605B9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8605B9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8605B9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54C71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8605B9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8605B9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8605B9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8605B9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8605B9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8605B9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8605B9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8605B9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8605B9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8605B9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8605B9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8605B9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8605B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F04988"/>
    <w:pPr>
      <w:numPr>
        <w:numId w:val="10"/>
      </w:numPr>
    </w:pPr>
  </w:style>
  <w:style w:type="paragraph" w:customStyle="1" w:styleId="34fffff6">
    <w:name w:val="34_Таблица_Подзаголовок"/>
    <w:basedOn w:val="34ff6"/>
    <w:link w:val="34fffff7"/>
    <w:rsid w:val="008605B9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8605B9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8605B9"/>
    <w:pPr>
      <w:jc w:val="center"/>
    </w:pPr>
  </w:style>
  <w:style w:type="paragraph" w:customStyle="1" w:styleId="3411">
    <w:name w:val="34_Таблица_Список_Марк_1_без_отступа"/>
    <w:basedOn w:val="34ff6"/>
    <w:rsid w:val="008605B9"/>
    <w:pPr>
      <w:numPr>
        <w:numId w:val="17"/>
      </w:numPr>
    </w:pPr>
  </w:style>
  <w:style w:type="paragraph" w:customStyle="1" w:styleId="34fffff9">
    <w:name w:val="34_Формула"/>
    <w:basedOn w:val="a0"/>
    <w:rsid w:val="008605B9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8605B9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8605B9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2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A3C828-1AE7-4C28-8373-4FF9D23B7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84</TotalTime>
  <Pages>3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Ведомость оборудования и материалов</vt:lpstr>
    </vt:vector>
  </TitlesOfParts>
  <Company>Название организации</Company>
  <LinksUpToDate>false</LinksUpToDate>
  <CharactersWithSpaces>2501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Ведомость оборудования и материалов</dc:title>
  <dc:creator>Oksana</dc:creator>
  <cp:lastModifiedBy>Oksana</cp:lastModifiedBy>
  <cp:revision>37</cp:revision>
  <cp:lastPrinted>2014-09-08T01:50:00Z</cp:lastPrinted>
  <dcterms:created xsi:type="dcterms:W3CDTF">2014-11-14T13:42:00Z</dcterms:created>
  <dcterms:modified xsi:type="dcterms:W3CDTF">2023-05-11T00:19:00Z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