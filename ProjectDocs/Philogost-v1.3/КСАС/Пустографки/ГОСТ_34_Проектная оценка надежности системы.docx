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E4F" w:rsidRDefault="003D7E4F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E0099E">
        <w:t>Название организации</w:t>
      </w:r>
      <w:r>
        <w:fldChar w:fldCharType="end"/>
      </w:r>
    </w:p>
    <w:p w:rsidR="003D7E4F" w:rsidRPr="00C816E8" w:rsidRDefault="003D7E4F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3D7E4F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3D7E4F" w:rsidRPr="00C816E8" w:rsidRDefault="003D7E4F" w:rsidP="00345A40">
            <w:pPr>
              <w:pStyle w:val="34ffff8"/>
            </w:pPr>
            <w:r w:rsidRPr="00C816E8">
              <w:t>УТВЕРЖДЕН</w:t>
            </w:r>
          </w:p>
          <w:p w:rsidR="003D7E4F" w:rsidRPr="00C816E8" w:rsidRDefault="00F01140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E0099E">
              <w:t>A.B.XXX.Б</w:t>
            </w:r>
            <w:proofErr w:type="gramStart"/>
            <w:r w:rsidR="00E0099E">
              <w:t>1</w:t>
            </w:r>
            <w:proofErr w:type="gramEnd"/>
            <w:r w:rsidR="00E0099E">
              <w:t>.XX.X-X.X</w:t>
            </w:r>
            <w:r>
              <w:fldChar w:fldCharType="end"/>
            </w:r>
            <w:r w:rsidR="003D7E4F" w:rsidRPr="00C816E8">
              <w:t>-ЛУ</w:t>
            </w:r>
          </w:p>
          <w:p w:rsidR="003D7E4F" w:rsidRPr="00C816E8" w:rsidRDefault="003D7E4F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3D7E4F" w:rsidRPr="00C816E8" w:rsidRDefault="003D7E4F" w:rsidP="00345A40">
            <w:pPr>
              <w:pStyle w:val="34ffff8"/>
            </w:pPr>
            <w:r w:rsidRPr="00C816E8">
              <w:t>УТВЕРЖДАЮ</w:t>
            </w:r>
          </w:p>
        </w:tc>
      </w:tr>
      <w:tr w:rsidR="003D7E4F" w:rsidRPr="00C816E8" w:rsidTr="00345A40">
        <w:trPr>
          <w:trHeight w:val="630"/>
        </w:trPr>
        <w:tc>
          <w:tcPr>
            <w:tcW w:w="5554" w:type="dxa"/>
            <w:vMerge/>
          </w:tcPr>
          <w:p w:rsidR="003D7E4F" w:rsidRPr="00C816E8" w:rsidRDefault="003D7E4F" w:rsidP="00345A40"/>
        </w:tc>
        <w:tc>
          <w:tcPr>
            <w:tcW w:w="4563" w:type="dxa"/>
          </w:tcPr>
          <w:p w:rsidR="003D7E4F" w:rsidRPr="00C816E8" w:rsidRDefault="003D7E4F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3D7E4F" w:rsidRPr="00C816E8" w:rsidTr="00345A40">
        <w:trPr>
          <w:trHeight w:val="353"/>
        </w:trPr>
        <w:tc>
          <w:tcPr>
            <w:tcW w:w="5554" w:type="dxa"/>
            <w:vMerge/>
          </w:tcPr>
          <w:p w:rsidR="003D7E4F" w:rsidRPr="00C816E8" w:rsidRDefault="003D7E4F" w:rsidP="00345A40"/>
        </w:tc>
        <w:tc>
          <w:tcPr>
            <w:tcW w:w="4563" w:type="dxa"/>
          </w:tcPr>
          <w:p w:rsidR="003D7E4F" w:rsidRPr="00C816E8" w:rsidRDefault="003D7E4F" w:rsidP="00B617AD">
            <w:pPr>
              <w:pStyle w:val="34ffff9"/>
            </w:pPr>
            <w:r w:rsidRPr="00C816E8">
              <w:t>____________________ И. О. Фамилия</w:t>
            </w:r>
          </w:p>
          <w:p w:rsidR="003D7E4F" w:rsidRPr="00C816E8" w:rsidRDefault="003D7E4F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0099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3D7E4F" w:rsidRPr="00C816E8" w:rsidRDefault="003D7E4F" w:rsidP="00801734">
      <w:pPr>
        <w:pStyle w:val="34f5"/>
      </w:pPr>
    </w:p>
    <w:p w:rsidR="003D7E4F" w:rsidRDefault="003D7E4F" w:rsidP="00801734">
      <w:pPr>
        <w:pStyle w:val="34f5"/>
      </w:pPr>
    </w:p>
    <w:p w:rsidR="003D7E4F" w:rsidRDefault="003D7E4F" w:rsidP="00801734">
      <w:pPr>
        <w:pStyle w:val="34f5"/>
      </w:pPr>
    </w:p>
    <w:p w:rsidR="003D7E4F" w:rsidRPr="00C816E8" w:rsidRDefault="003D7E4F" w:rsidP="00801734">
      <w:pPr>
        <w:pStyle w:val="34f5"/>
      </w:pPr>
    </w:p>
    <w:p w:rsidR="003D7E4F" w:rsidRPr="00C816E8" w:rsidRDefault="003D7E4F" w:rsidP="00801734">
      <w:pPr>
        <w:pStyle w:val="34f5"/>
      </w:pPr>
    </w:p>
    <w:p w:rsidR="003D7E4F" w:rsidRPr="00C816E8" w:rsidRDefault="00F01140" w:rsidP="00801734">
      <w:pPr>
        <w:pStyle w:val="34ffb"/>
      </w:pPr>
      <w:fldSimple w:instr=" DOCPROPERTY  полное_название_системы  \* MERGEFORMAT ">
        <w:r w:rsidR="00E0099E">
          <w:t>Полное название системы</w:t>
        </w:r>
      </w:fldSimple>
    </w:p>
    <w:p w:rsidR="003D7E4F" w:rsidRPr="00C816E8" w:rsidRDefault="003D7E4F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E0099E">
          <w:t>Краткое название системы</w:t>
        </w:r>
      </w:fldSimple>
      <w:r w:rsidRPr="00C816E8">
        <w:t>)</w:t>
      </w:r>
    </w:p>
    <w:p w:rsidR="003D7E4F" w:rsidRPr="00C816E8" w:rsidRDefault="00F01140" w:rsidP="00801734">
      <w:pPr>
        <w:pStyle w:val="34ffd"/>
      </w:pPr>
      <w:fldSimple w:instr=" DOCPROPERTY  Title  \* MERGEFORMAT ">
        <w:r w:rsidR="00E0099E">
          <w:t>Проектная оценка надежности системы</w:t>
        </w:r>
      </w:fldSimple>
    </w:p>
    <w:p w:rsidR="003D7E4F" w:rsidRDefault="003D7E4F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E0099E">
        <w:t>A.B.XXX.Б</w:t>
      </w:r>
      <w:proofErr w:type="gramStart"/>
      <w:r w:rsidR="00E0099E">
        <w:t>1</w:t>
      </w:r>
      <w:proofErr w:type="gramEnd"/>
      <w:r w:rsidR="00E0099E">
        <w:t>.XX.X-X.X</w:t>
      </w:r>
      <w:r w:rsidRPr="00C816E8">
        <w:fldChar w:fldCharType="end"/>
      </w:r>
    </w:p>
    <w:p w:rsidR="003D7E4F" w:rsidRDefault="003D7E4F" w:rsidP="00801734">
      <w:pPr>
        <w:pStyle w:val="34f5"/>
      </w:pPr>
    </w:p>
    <w:p w:rsidR="003D7E4F" w:rsidRPr="004B367B" w:rsidRDefault="003D7E4F" w:rsidP="00801734">
      <w:pPr>
        <w:pStyle w:val="34f5"/>
      </w:pPr>
    </w:p>
    <w:p w:rsidR="008C2A8F" w:rsidRPr="004B367B" w:rsidRDefault="008C2A8F" w:rsidP="00801734">
      <w:pPr>
        <w:pStyle w:val="34f5"/>
      </w:pPr>
    </w:p>
    <w:p w:rsidR="003D7E4F" w:rsidRDefault="003D7E4F" w:rsidP="00801734">
      <w:pPr>
        <w:pStyle w:val="34f5"/>
      </w:pPr>
    </w:p>
    <w:p w:rsidR="003D7E4F" w:rsidRDefault="003D7E4F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3D7E4F" w:rsidRPr="00C816E8" w:rsidTr="00345A40">
        <w:trPr>
          <w:trHeight w:val="404"/>
        </w:trPr>
        <w:tc>
          <w:tcPr>
            <w:tcW w:w="4564" w:type="dxa"/>
            <w:vAlign w:val="center"/>
          </w:tcPr>
          <w:p w:rsidR="003D7E4F" w:rsidRPr="00C816E8" w:rsidRDefault="003D7E4F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3D7E4F" w:rsidRPr="00C816E8" w:rsidRDefault="003D7E4F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3D7E4F" w:rsidRPr="00C816E8" w:rsidRDefault="003D7E4F" w:rsidP="00345A40">
            <w:pPr>
              <w:pStyle w:val="34ffff9"/>
            </w:pPr>
          </w:p>
        </w:tc>
      </w:tr>
      <w:tr w:rsidR="003D7E4F" w:rsidRPr="00C816E8" w:rsidTr="00345A40">
        <w:trPr>
          <w:trHeight w:val="868"/>
        </w:trPr>
        <w:tc>
          <w:tcPr>
            <w:tcW w:w="4564" w:type="dxa"/>
          </w:tcPr>
          <w:p w:rsidR="003D7E4F" w:rsidRPr="00C816E8" w:rsidRDefault="003D7E4F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3D7E4F" w:rsidRPr="00C816E8" w:rsidRDefault="003D7E4F" w:rsidP="00345A40">
            <w:pPr>
              <w:pStyle w:val="34ffff9"/>
            </w:pPr>
          </w:p>
        </w:tc>
        <w:tc>
          <w:tcPr>
            <w:tcW w:w="4563" w:type="dxa"/>
          </w:tcPr>
          <w:p w:rsidR="003D7E4F" w:rsidRPr="00C816E8" w:rsidRDefault="003D7E4F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3D7E4F" w:rsidRPr="00C816E8" w:rsidTr="00345A40">
        <w:trPr>
          <w:trHeight w:val="404"/>
        </w:trPr>
        <w:tc>
          <w:tcPr>
            <w:tcW w:w="4564" w:type="dxa"/>
          </w:tcPr>
          <w:p w:rsidR="003D7E4F" w:rsidRPr="00C816E8" w:rsidRDefault="003D7E4F" w:rsidP="00345A40">
            <w:pPr>
              <w:pStyle w:val="34ffff9"/>
            </w:pPr>
            <w:r w:rsidRPr="00C816E8">
              <w:t>____________________ И. О. Фамилия</w:t>
            </w:r>
          </w:p>
          <w:p w:rsidR="003D7E4F" w:rsidRPr="00C816E8" w:rsidRDefault="003D7E4F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0099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3D7E4F" w:rsidRPr="00C816E8" w:rsidRDefault="003D7E4F" w:rsidP="00345A40">
            <w:pPr>
              <w:pStyle w:val="34ffff9"/>
            </w:pPr>
          </w:p>
        </w:tc>
        <w:tc>
          <w:tcPr>
            <w:tcW w:w="4563" w:type="dxa"/>
          </w:tcPr>
          <w:p w:rsidR="003D7E4F" w:rsidRPr="00C816E8" w:rsidRDefault="003D7E4F" w:rsidP="00B617AD">
            <w:pPr>
              <w:pStyle w:val="34ffff9"/>
            </w:pPr>
            <w:r w:rsidRPr="00C816E8">
              <w:t>____________________ И. О. Фамилия</w:t>
            </w:r>
          </w:p>
          <w:p w:rsidR="003D7E4F" w:rsidRPr="00C816E8" w:rsidRDefault="003D7E4F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0099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3D7E4F" w:rsidRPr="00C816E8" w:rsidTr="00345A40">
        <w:trPr>
          <w:trHeight w:val="404"/>
        </w:trPr>
        <w:tc>
          <w:tcPr>
            <w:tcW w:w="4564" w:type="dxa"/>
            <w:vAlign w:val="center"/>
          </w:tcPr>
          <w:p w:rsidR="003D7E4F" w:rsidRPr="00C816E8" w:rsidRDefault="003D7E4F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3D7E4F" w:rsidRPr="00C816E8" w:rsidRDefault="003D7E4F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3D7E4F" w:rsidRPr="00C816E8" w:rsidRDefault="003D7E4F" w:rsidP="00345A40">
            <w:pPr>
              <w:pStyle w:val="34ffff8"/>
            </w:pPr>
          </w:p>
        </w:tc>
      </w:tr>
      <w:tr w:rsidR="003D7E4F" w:rsidRPr="00C816E8" w:rsidTr="00345A40">
        <w:trPr>
          <w:trHeight w:val="864"/>
        </w:trPr>
        <w:tc>
          <w:tcPr>
            <w:tcW w:w="4564" w:type="dxa"/>
          </w:tcPr>
          <w:p w:rsidR="003D7E4F" w:rsidRPr="00C816E8" w:rsidRDefault="003D7E4F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3D7E4F" w:rsidRPr="00C816E8" w:rsidRDefault="003D7E4F" w:rsidP="00345A40">
            <w:pPr>
              <w:pStyle w:val="34ffff9"/>
            </w:pPr>
          </w:p>
        </w:tc>
        <w:tc>
          <w:tcPr>
            <w:tcW w:w="4563" w:type="dxa"/>
          </w:tcPr>
          <w:p w:rsidR="003D7E4F" w:rsidRPr="00C816E8" w:rsidRDefault="003D7E4F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3D7E4F" w:rsidRPr="00C816E8" w:rsidTr="00345A40">
        <w:trPr>
          <w:trHeight w:val="643"/>
        </w:trPr>
        <w:tc>
          <w:tcPr>
            <w:tcW w:w="4564" w:type="dxa"/>
          </w:tcPr>
          <w:p w:rsidR="003D7E4F" w:rsidRPr="00C816E8" w:rsidRDefault="003D7E4F" w:rsidP="00B617AD">
            <w:pPr>
              <w:pStyle w:val="34ffff9"/>
            </w:pPr>
            <w:r w:rsidRPr="00C816E8">
              <w:t>____________________ И. О. Фамилия</w:t>
            </w:r>
          </w:p>
          <w:p w:rsidR="003D7E4F" w:rsidRPr="00C816E8" w:rsidRDefault="003D7E4F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0099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3D7E4F" w:rsidRPr="00C816E8" w:rsidRDefault="003D7E4F" w:rsidP="00345A40">
            <w:pPr>
              <w:pStyle w:val="34ffff9"/>
            </w:pPr>
          </w:p>
        </w:tc>
        <w:tc>
          <w:tcPr>
            <w:tcW w:w="4563" w:type="dxa"/>
          </w:tcPr>
          <w:p w:rsidR="003D7E4F" w:rsidRPr="00C816E8" w:rsidRDefault="003D7E4F" w:rsidP="00B617AD">
            <w:pPr>
              <w:pStyle w:val="34ffff9"/>
            </w:pPr>
            <w:r w:rsidRPr="00C816E8">
              <w:t>____________________ И. О. Фамилия</w:t>
            </w:r>
          </w:p>
          <w:p w:rsidR="003D7E4F" w:rsidRPr="00C816E8" w:rsidRDefault="003D7E4F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0099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3D7E4F" w:rsidRPr="00801734" w:rsidRDefault="003D7E4F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453E45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050927" w:history="1">
        <w:r w:rsidR="00453E45" w:rsidRPr="0001334C">
          <w:rPr>
            <w:rStyle w:val="af8"/>
          </w:rPr>
          <w:t>1 Введение</w:t>
        </w:r>
        <w:r w:rsidR="00453E45">
          <w:rPr>
            <w:webHidden/>
          </w:rPr>
          <w:tab/>
        </w:r>
        <w:r w:rsidR="00453E45">
          <w:rPr>
            <w:webHidden/>
          </w:rPr>
          <w:fldChar w:fldCharType="begin"/>
        </w:r>
        <w:r w:rsidR="00453E45">
          <w:rPr>
            <w:webHidden/>
          </w:rPr>
          <w:instrText xml:space="preserve"> PAGEREF _Toc134050927 \h </w:instrText>
        </w:r>
        <w:r w:rsidR="00453E45">
          <w:rPr>
            <w:webHidden/>
          </w:rPr>
        </w:r>
        <w:r w:rsidR="00453E45">
          <w:rPr>
            <w:webHidden/>
          </w:rPr>
          <w:fldChar w:fldCharType="separate"/>
        </w:r>
        <w:r w:rsidR="00453E45">
          <w:rPr>
            <w:webHidden/>
          </w:rPr>
          <w:t>3</w:t>
        </w:r>
        <w:r w:rsidR="00453E45">
          <w:rPr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28" w:history="1">
        <w:r w:rsidRPr="0001334C">
          <w:rPr>
            <w:rStyle w:val="af8"/>
            <w:noProof/>
          </w:rPr>
          <w:t>1.1 Назначение расчета надежности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29" w:history="1">
        <w:r w:rsidRPr="0001334C">
          <w:rPr>
            <w:rStyle w:val="af8"/>
            <w:noProof/>
          </w:rPr>
          <w:t>1.2 Перечень оцениваемых показателей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30" w:history="1">
        <w:r w:rsidRPr="0001334C">
          <w:rPr>
            <w:rStyle w:val="af8"/>
            <w:noProof/>
          </w:rPr>
          <w:t>1.3 Состав учитываемых при расчете факторов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31" w:history="1">
        <w:r w:rsidRPr="0001334C">
          <w:rPr>
            <w:rStyle w:val="af8"/>
            <w:noProof/>
          </w:rPr>
          <w:t>1.4 Принятые допущения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932" w:history="1">
        <w:r w:rsidRPr="0001334C">
          <w:rPr>
            <w:rStyle w:val="af8"/>
          </w:rPr>
          <w:t>2 Исходные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33" w:history="1">
        <w:r w:rsidRPr="0001334C">
          <w:rPr>
            <w:rStyle w:val="af8"/>
            <w:noProof/>
          </w:rPr>
          <w:t>2.1 Данные о надежности элементов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34" w:history="1">
        <w:r w:rsidRPr="0001334C">
          <w:rPr>
            <w:rStyle w:val="af8"/>
            <w:noProof/>
          </w:rPr>
          <w:t>2.2 Данные о режимах и условиях функционирования элементов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35" w:history="1">
        <w:r w:rsidRPr="0001334C">
          <w:rPr>
            <w:rStyle w:val="af8"/>
            <w:noProof/>
          </w:rPr>
          <w:t>2.3 Сведения об организационных формах, режимах и</w:t>
        </w:r>
        <w:r w:rsidRPr="0001334C">
          <w:rPr>
            <w:rStyle w:val="af8"/>
            <w:noProof/>
            <w:lang w:val="en-US"/>
          </w:rPr>
          <w:t> </w:t>
        </w:r>
        <w:r w:rsidRPr="0001334C">
          <w:rPr>
            <w:rStyle w:val="af8"/>
            <w:noProof/>
          </w:rPr>
          <w:t>параметрах эксплуатации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936" w:history="1">
        <w:r w:rsidRPr="0001334C">
          <w:rPr>
            <w:rStyle w:val="af8"/>
          </w:rPr>
          <w:t>3 Методика расчета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_Toc134050936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453E45" w:rsidRDefault="00453E4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937" w:history="1">
        <w:r w:rsidRPr="0001334C">
          <w:rPr>
            <w:rStyle w:val="af8"/>
          </w:rPr>
          <w:t>4 Расчет показателей надежности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_Toc134050937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38" w:history="1">
        <w:r w:rsidRPr="0001334C">
          <w:rPr>
            <w:rStyle w:val="af8"/>
            <w:noProof/>
          </w:rPr>
          <w:t>4.1 Структуры надежности компонентов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39" w:history="1">
        <w:r w:rsidRPr="0001334C">
          <w:rPr>
            <w:rStyle w:val="af8"/>
            <w:noProof/>
          </w:rPr>
          <w:t>4.2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40" w:history="1">
        <w:r w:rsidRPr="0001334C">
          <w:rPr>
            <w:rStyle w:val="af8"/>
            <w:noProof/>
          </w:rPr>
          <w:t>4.3 Результаты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941" w:history="1">
        <w:r w:rsidRPr="0001334C">
          <w:rPr>
            <w:rStyle w:val="af8"/>
          </w:rPr>
          <w:t>5 Анализ результатов расчета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42" w:history="1">
        <w:r w:rsidRPr="0001334C">
          <w:rPr>
            <w:rStyle w:val="af8"/>
            <w:noProof/>
          </w:rPr>
          <w:t>5.1 Название функции (функциональной подсистемы) АС или</w:t>
        </w:r>
        <w:r w:rsidRPr="0001334C">
          <w:rPr>
            <w:rStyle w:val="af8"/>
            <w:noProof/>
            <w:lang w:val="en-US"/>
          </w:rPr>
          <w:t> </w:t>
        </w:r>
        <w:r w:rsidRPr="0001334C">
          <w:rPr>
            <w:rStyle w:val="af8"/>
            <w:noProof/>
          </w:rPr>
          <w:t>показателя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050943" w:history="1">
        <w:r w:rsidRPr="0001334C">
          <w:rPr>
            <w:rStyle w:val="af8"/>
            <w:noProof/>
          </w:rPr>
          <w:t>5.1.1 Итоговые данные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050944" w:history="1">
        <w:r w:rsidRPr="0001334C">
          <w:rPr>
            <w:rStyle w:val="af8"/>
            <w:noProof/>
          </w:rPr>
          <w:t>5.1.2 Выводы о достаточности или недостаточности уровня надежности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45" w:history="1">
        <w:r w:rsidRPr="0001334C">
          <w:rPr>
            <w:rStyle w:val="af8"/>
            <w:noProof/>
          </w:rPr>
          <w:t>5.2 Название функции (функциональной подсистемы) АС или</w:t>
        </w:r>
        <w:r w:rsidRPr="0001334C">
          <w:rPr>
            <w:rStyle w:val="af8"/>
            <w:noProof/>
            <w:lang w:val="en-US"/>
          </w:rPr>
          <w:t> </w:t>
        </w:r>
        <w:r w:rsidRPr="0001334C">
          <w:rPr>
            <w:rStyle w:val="af8"/>
            <w:noProof/>
          </w:rPr>
          <w:t>показателя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050946" w:history="1">
        <w:r w:rsidRPr="0001334C">
          <w:rPr>
            <w:rStyle w:val="af8"/>
            <w:noProof/>
          </w:rPr>
          <w:t>5.2.1 Итоговые данные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050947" w:history="1">
        <w:r w:rsidRPr="0001334C">
          <w:rPr>
            <w:rStyle w:val="af8"/>
            <w:noProof/>
          </w:rPr>
          <w:t>5.2.2 Выводы о достаточности или недостаточности уровня надежности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948" w:history="1">
        <w:r w:rsidRPr="0001334C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_Toc134050948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453E45" w:rsidRDefault="00453E45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050949" w:history="1">
        <w:r w:rsidRPr="0001334C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_Toc134050949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53E45" w:rsidRDefault="00453E4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950" w:history="1">
        <w:r w:rsidRPr="0001334C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_Toc134050950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453E45" w:rsidRDefault="00453E4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050951" w:history="1">
        <w:r w:rsidRPr="0001334C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_Toc134050951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204936">
      <w:pPr>
        <w:pStyle w:val="34fffa"/>
        <w:rPr>
          <w:lang w:val="en-US"/>
        </w:rPr>
      </w:pPr>
    </w:p>
    <w:p w:rsidR="00197C36" w:rsidRDefault="00197C36" w:rsidP="00204936">
      <w:pPr>
        <w:pStyle w:val="34fffa"/>
        <w:rPr>
          <w:lang w:val="en-US"/>
        </w:rPr>
        <w:sectPr w:rsidR="00197C3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263746" w:rsidP="00D47C08">
      <w:pPr>
        <w:pStyle w:val="1"/>
      </w:pPr>
      <w:bookmarkStart w:id="1" w:name="_Toc398225595"/>
      <w:bookmarkStart w:id="2" w:name="_Toc398345745"/>
      <w:bookmarkStart w:id="3" w:name="_Toc134050927"/>
      <w:r>
        <w:rPr>
          <w:lang w:val="ru-RU"/>
        </w:rPr>
        <w:lastRenderedPageBreak/>
        <w:t>Введение</w:t>
      </w:r>
      <w:bookmarkEnd w:id="1"/>
      <w:bookmarkEnd w:id="2"/>
      <w:bookmarkEnd w:id="3"/>
    </w:p>
    <w:p w:rsidR="00036F53" w:rsidRDefault="007D512D" w:rsidP="007D512D">
      <w:pPr>
        <w:pStyle w:val="2"/>
      </w:pPr>
      <w:bookmarkStart w:id="4" w:name="_Toc134050928"/>
      <w:r>
        <w:t xml:space="preserve">Назначение </w:t>
      </w:r>
      <w:r w:rsidR="00036F53">
        <w:t>расчета надежности системы</w:t>
      </w:r>
      <w:bookmarkEnd w:id="4"/>
    </w:p>
    <w:p w:rsidR="007D512D" w:rsidRDefault="007D512D" w:rsidP="00036F53">
      <w:pPr>
        <w:pStyle w:val="34b"/>
      </w:pPr>
    </w:p>
    <w:p w:rsidR="00036F53" w:rsidRDefault="007D512D" w:rsidP="007D512D">
      <w:pPr>
        <w:pStyle w:val="2"/>
      </w:pPr>
      <w:bookmarkStart w:id="5" w:name="_Toc134050929"/>
      <w:r>
        <w:t xml:space="preserve">Перечень </w:t>
      </w:r>
      <w:r w:rsidR="00036F53">
        <w:t>оцен</w:t>
      </w:r>
      <w:r>
        <w:t>иваемых показателей надежности</w:t>
      </w:r>
      <w:bookmarkEnd w:id="5"/>
    </w:p>
    <w:p w:rsidR="007D512D" w:rsidRDefault="007D512D" w:rsidP="00036F53">
      <w:pPr>
        <w:pStyle w:val="34b"/>
      </w:pPr>
    </w:p>
    <w:p w:rsidR="00036F53" w:rsidRDefault="007D512D" w:rsidP="007D512D">
      <w:pPr>
        <w:pStyle w:val="2"/>
      </w:pPr>
      <w:bookmarkStart w:id="6" w:name="_Toc134050930"/>
      <w:r>
        <w:t xml:space="preserve">Состав </w:t>
      </w:r>
      <w:r w:rsidR="00036F53">
        <w:t>учитываемых при расчете факторов</w:t>
      </w:r>
      <w:bookmarkEnd w:id="6"/>
    </w:p>
    <w:p w:rsidR="007D512D" w:rsidRDefault="007D512D" w:rsidP="00036F53">
      <w:pPr>
        <w:pStyle w:val="34b"/>
      </w:pPr>
    </w:p>
    <w:p w:rsidR="00036F53" w:rsidRPr="007D512D" w:rsidRDefault="007D512D" w:rsidP="007D512D">
      <w:pPr>
        <w:pStyle w:val="2"/>
      </w:pPr>
      <w:bookmarkStart w:id="7" w:name="_Toc134050931"/>
      <w:r>
        <w:t>Принятые допущения и ограничения</w:t>
      </w:r>
      <w:bookmarkEnd w:id="7"/>
    </w:p>
    <w:p w:rsidR="00036F53" w:rsidRDefault="00036F53" w:rsidP="00036F53">
      <w:pPr>
        <w:pStyle w:val="34b"/>
      </w:pPr>
    </w:p>
    <w:p w:rsidR="00036F53" w:rsidRPr="00036F53" w:rsidRDefault="00036F53" w:rsidP="00036F53">
      <w:pPr>
        <w:pStyle w:val="1"/>
        <w:rPr>
          <w:lang w:val="ru-RU"/>
        </w:rPr>
      </w:pPr>
      <w:bookmarkStart w:id="8" w:name="_Toc134050932"/>
      <w:r>
        <w:lastRenderedPageBreak/>
        <w:t>Исходные данные</w:t>
      </w:r>
      <w:bookmarkEnd w:id="8"/>
    </w:p>
    <w:p w:rsidR="007D512D" w:rsidRDefault="007D512D" w:rsidP="007D512D">
      <w:pPr>
        <w:pStyle w:val="2"/>
      </w:pPr>
      <w:bookmarkStart w:id="9" w:name="_Toc134050933"/>
      <w:r>
        <w:t>Данные о надежности</w:t>
      </w:r>
      <w:r w:rsidRPr="007D512D">
        <w:t xml:space="preserve"> </w:t>
      </w:r>
      <w:r>
        <w:t>элементов АС</w:t>
      </w:r>
      <w:bookmarkEnd w:id="9"/>
    </w:p>
    <w:p w:rsidR="00036F53" w:rsidRDefault="00036F53" w:rsidP="004C6610">
      <w:pPr>
        <w:pStyle w:val="34a0"/>
      </w:pPr>
      <w:r>
        <w:t xml:space="preserve">В </w:t>
      </w:r>
      <w:r w:rsidR="007D512D">
        <w:t xml:space="preserve">данном </w:t>
      </w:r>
      <w:r>
        <w:t>разделе приводят</w:t>
      </w:r>
      <w:r w:rsidR="007D512D">
        <w:t xml:space="preserve"> </w:t>
      </w:r>
      <w:r>
        <w:t>данные о надежности (паспортные и справочные) элементов АС, учитываемые при расчете надежности системы</w:t>
      </w:r>
      <w:r w:rsidR="007D512D">
        <w:t>.</w:t>
      </w:r>
    </w:p>
    <w:p w:rsidR="007D512D" w:rsidRDefault="007D512D" w:rsidP="00036F53">
      <w:pPr>
        <w:pStyle w:val="34b"/>
      </w:pPr>
    </w:p>
    <w:p w:rsidR="00036F53" w:rsidRDefault="007D512D" w:rsidP="007D512D">
      <w:pPr>
        <w:pStyle w:val="2"/>
      </w:pPr>
      <w:bookmarkStart w:id="10" w:name="_Toc134050934"/>
      <w:r>
        <w:t xml:space="preserve">Данные </w:t>
      </w:r>
      <w:r w:rsidR="00036F53">
        <w:t>о режимах и условиях функционирования элементов АС</w:t>
      </w:r>
      <w:bookmarkEnd w:id="10"/>
    </w:p>
    <w:p w:rsidR="007D512D" w:rsidRDefault="007D512D" w:rsidP="00036F53">
      <w:pPr>
        <w:pStyle w:val="34b"/>
      </w:pPr>
    </w:p>
    <w:p w:rsidR="00036F53" w:rsidRPr="007D512D" w:rsidRDefault="007D512D" w:rsidP="007D512D">
      <w:pPr>
        <w:pStyle w:val="2"/>
      </w:pPr>
      <w:bookmarkStart w:id="11" w:name="_Toc134050935"/>
      <w:r>
        <w:t xml:space="preserve">Сведения </w:t>
      </w:r>
      <w:r w:rsidR="00036F53">
        <w:t>об организационных формах, режимах и</w:t>
      </w:r>
      <w:r w:rsidR="004B367B">
        <w:rPr>
          <w:lang w:val="en-US"/>
        </w:rPr>
        <w:t> </w:t>
      </w:r>
      <w:r w:rsidR="00036F53">
        <w:t>параметрах эксплуатации АС</w:t>
      </w:r>
      <w:bookmarkEnd w:id="11"/>
    </w:p>
    <w:p w:rsidR="00036F53" w:rsidRDefault="00036F53" w:rsidP="00036F53">
      <w:pPr>
        <w:pStyle w:val="34b"/>
      </w:pPr>
    </w:p>
    <w:p w:rsidR="00036F53" w:rsidRDefault="00036F53" w:rsidP="00D044DA">
      <w:pPr>
        <w:pStyle w:val="34fffa"/>
      </w:pPr>
    </w:p>
    <w:p w:rsidR="00036F53" w:rsidRPr="00036F53" w:rsidRDefault="00036F53" w:rsidP="00036F53">
      <w:pPr>
        <w:pStyle w:val="1"/>
        <w:rPr>
          <w:lang w:val="ru-RU"/>
        </w:rPr>
      </w:pPr>
      <w:bookmarkStart w:id="12" w:name="_Toc134050936"/>
      <w:r>
        <w:lastRenderedPageBreak/>
        <w:t>Методика расчета</w:t>
      </w:r>
      <w:bookmarkEnd w:id="12"/>
    </w:p>
    <w:p w:rsidR="00036F53" w:rsidRDefault="00014710" w:rsidP="004C6610">
      <w:pPr>
        <w:pStyle w:val="34a0"/>
      </w:pPr>
      <w:r>
        <w:t>В разделе</w:t>
      </w:r>
      <w:r w:rsidRPr="00014710">
        <w:t xml:space="preserve"> приводят обоснование выбора методики расчета и нормативно-технический документ, в соответствии с которым проводят расчет, или краткое описание методики расчета и ссылку на источники, где она опубликована</w:t>
      </w:r>
      <w:r>
        <w:t>.</w:t>
      </w:r>
    </w:p>
    <w:p w:rsidR="00036F53" w:rsidRDefault="00036F53" w:rsidP="00036F53">
      <w:pPr>
        <w:pStyle w:val="34b"/>
      </w:pPr>
    </w:p>
    <w:p w:rsidR="00036F53" w:rsidRDefault="00036F53" w:rsidP="004C6610">
      <w:pPr>
        <w:pStyle w:val="34fffa"/>
      </w:pPr>
    </w:p>
    <w:p w:rsidR="00036F53" w:rsidRPr="00036F53" w:rsidRDefault="00036F53" w:rsidP="007D512D">
      <w:pPr>
        <w:pStyle w:val="1"/>
        <w:rPr>
          <w:lang w:val="ru-RU"/>
        </w:rPr>
      </w:pPr>
      <w:bookmarkStart w:id="13" w:name="_Toc134050937"/>
      <w:r>
        <w:lastRenderedPageBreak/>
        <w:t>Расчет показателей надежности</w:t>
      </w:r>
      <w:bookmarkEnd w:id="13"/>
    </w:p>
    <w:p w:rsidR="007D512D" w:rsidRDefault="007D512D" w:rsidP="002C32DA">
      <w:pPr>
        <w:pStyle w:val="2"/>
      </w:pPr>
      <w:bookmarkStart w:id="14" w:name="_Toc134050938"/>
      <w:r>
        <w:t>Структуры надежности компонентов АС</w:t>
      </w:r>
      <w:bookmarkEnd w:id="14"/>
    </w:p>
    <w:p w:rsidR="00036F53" w:rsidRPr="002C32DA" w:rsidRDefault="00036F53" w:rsidP="004C6610">
      <w:pPr>
        <w:pStyle w:val="34a0"/>
      </w:pPr>
      <w:r>
        <w:t xml:space="preserve">В </w:t>
      </w:r>
      <w:r w:rsidR="002C32DA">
        <w:t xml:space="preserve">данном </w:t>
      </w:r>
      <w:r>
        <w:t>разделе ук</w:t>
      </w:r>
      <w:r w:rsidR="002C32DA">
        <w:t>азывают</w:t>
      </w:r>
      <w:r>
        <w:t xml:space="preserve"> структуры </w:t>
      </w:r>
      <w:r w:rsidR="002C32DA">
        <w:t xml:space="preserve">надежности </w:t>
      </w:r>
      <w:r>
        <w:t>компонентов АС (комплекса технических средств, программного обеспечения и персонала) по всем оцениваемым функциям (функциональным подсистемам) АС</w:t>
      </w:r>
      <w:r w:rsidR="002C32DA">
        <w:t>.</w:t>
      </w:r>
    </w:p>
    <w:p w:rsidR="007D512D" w:rsidRDefault="007D512D" w:rsidP="00036F53">
      <w:pPr>
        <w:pStyle w:val="34b"/>
      </w:pPr>
    </w:p>
    <w:p w:rsidR="00036F53" w:rsidRDefault="002C32DA" w:rsidP="007D512D">
      <w:pPr>
        <w:pStyle w:val="2"/>
      </w:pPr>
      <w:bookmarkStart w:id="15" w:name="_Toc134050939"/>
      <w:r>
        <w:t>Вычисления</w:t>
      </w:r>
      <w:bookmarkEnd w:id="15"/>
    </w:p>
    <w:p w:rsidR="002C32DA" w:rsidRDefault="002C32DA" w:rsidP="002C32DA">
      <w:pPr>
        <w:pStyle w:val="34b"/>
        <w:rPr>
          <w:lang w:eastAsia="ru-RU"/>
        </w:rPr>
      </w:pPr>
    </w:p>
    <w:p w:rsidR="00036F53" w:rsidRPr="002C32DA" w:rsidRDefault="002C32DA" w:rsidP="002C32DA">
      <w:pPr>
        <w:pStyle w:val="2"/>
      </w:pPr>
      <w:bookmarkStart w:id="16" w:name="_Toc134050940"/>
      <w:r>
        <w:t>Результаты расчета</w:t>
      </w:r>
      <w:bookmarkEnd w:id="16"/>
    </w:p>
    <w:p w:rsidR="00036F53" w:rsidRDefault="00036F53" w:rsidP="00036F53">
      <w:pPr>
        <w:pStyle w:val="34b"/>
      </w:pPr>
    </w:p>
    <w:p w:rsidR="007D512D" w:rsidRDefault="007D512D" w:rsidP="004C6610">
      <w:pPr>
        <w:pStyle w:val="34fffa"/>
      </w:pPr>
    </w:p>
    <w:p w:rsidR="007D512D" w:rsidRDefault="007D512D" w:rsidP="007D512D">
      <w:pPr>
        <w:pStyle w:val="1"/>
        <w:rPr>
          <w:lang w:val="ru-RU"/>
        </w:rPr>
      </w:pPr>
      <w:bookmarkStart w:id="17" w:name="_Toc134050941"/>
      <w:r>
        <w:lastRenderedPageBreak/>
        <w:t>Анализ результатов расчета</w:t>
      </w:r>
      <w:bookmarkEnd w:id="17"/>
    </w:p>
    <w:p w:rsidR="004C6610" w:rsidRPr="004C6610" w:rsidRDefault="004C6610" w:rsidP="004C6610">
      <w:pPr>
        <w:pStyle w:val="34a0"/>
      </w:pPr>
      <w:r>
        <w:t>В данном разделе указывают:</w:t>
      </w:r>
    </w:p>
    <w:p w:rsidR="004C6610" w:rsidRPr="004C6610" w:rsidRDefault="004C6610" w:rsidP="004C6610">
      <w:pPr>
        <w:pStyle w:val="34a0"/>
      </w:pPr>
      <w:r>
        <w:t>1) итоговые данные расчета по каждой оцениваемой функции (функциональной подсистеме) АС и каждому нормируемому показателю надежности.</w:t>
      </w:r>
    </w:p>
    <w:p w:rsidR="004C6610" w:rsidRPr="004C6610" w:rsidRDefault="004C6610" w:rsidP="004C6610">
      <w:pPr>
        <w:pStyle w:val="34a0"/>
      </w:pPr>
      <w:r>
        <w:t>2) выводы о достаточности или недостаточности полученного уровня надежности АС по каждой оцениваемой функции (функциональной подсистеме) АС и, при необходимости, рекомендации по повышению надежности.</w:t>
      </w:r>
    </w:p>
    <w:p w:rsidR="004C6610" w:rsidRDefault="004C6610" w:rsidP="004C6610">
      <w:pPr>
        <w:pStyle w:val="2"/>
      </w:pPr>
      <w:bookmarkStart w:id="18" w:name="_Toc134050942"/>
      <w:r>
        <w:t>Название функции (функциональной подсистемы) АС или</w:t>
      </w:r>
      <w:r w:rsidR="004B367B">
        <w:rPr>
          <w:lang w:val="en-US"/>
        </w:rPr>
        <w:t> </w:t>
      </w:r>
      <w:r>
        <w:t>показателя надежности</w:t>
      </w:r>
      <w:bookmarkEnd w:id="18"/>
    </w:p>
    <w:p w:rsidR="004C6610" w:rsidRDefault="004C6610" w:rsidP="004C6610">
      <w:pPr>
        <w:pStyle w:val="3"/>
      </w:pPr>
      <w:bookmarkStart w:id="19" w:name="_Toc134050943"/>
      <w:r>
        <w:t>Итоговые данные расчета</w:t>
      </w:r>
      <w:bookmarkEnd w:id="19"/>
    </w:p>
    <w:p w:rsidR="004C6610" w:rsidRDefault="004C6610" w:rsidP="004C6610">
      <w:pPr>
        <w:pStyle w:val="34b"/>
      </w:pPr>
    </w:p>
    <w:p w:rsidR="004C6610" w:rsidRDefault="004C6610" w:rsidP="004C6610">
      <w:pPr>
        <w:pStyle w:val="3"/>
      </w:pPr>
      <w:bookmarkStart w:id="20" w:name="_Toc134050944"/>
      <w:r>
        <w:t>Выводы о достаточности или недостаточности уровня надежности АС</w:t>
      </w:r>
      <w:bookmarkEnd w:id="20"/>
    </w:p>
    <w:p w:rsidR="004C6610" w:rsidRDefault="004C6610" w:rsidP="004C6610">
      <w:pPr>
        <w:pStyle w:val="34b"/>
        <w:rPr>
          <w:lang w:eastAsia="ru-RU"/>
        </w:rPr>
      </w:pPr>
    </w:p>
    <w:p w:rsidR="004C6610" w:rsidRDefault="004C6610" w:rsidP="004C6610">
      <w:pPr>
        <w:pStyle w:val="2"/>
      </w:pPr>
      <w:bookmarkStart w:id="21" w:name="_Toc134050945"/>
      <w:r>
        <w:t>Название функции (функциональной подсистемы) АС или</w:t>
      </w:r>
      <w:r w:rsidR="004B367B">
        <w:rPr>
          <w:lang w:val="en-US"/>
        </w:rPr>
        <w:t> </w:t>
      </w:r>
      <w:r>
        <w:t>показателя надежности</w:t>
      </w:r>
      <w:bookmarkEnd w:id="21"/>
    </w:p>
    <w:p w:rsidR="004C6610" w:rsidRDefault="004C6610" w:rsidP="004C6610">
      <w:pPr>
        <w:pStyle w:val="3"/>
      </w:pPr>
      <w:bookmarkStart w:id="22" w:name="_Toc134050946"/>
      <w:r>
        <w:t>Итоговые данные расчета</w:t>
      </w:r>
      <w:bookmarkEnd w:id="22"/>
    </w:p>
    <w:p w:rsidR="004C6610" w:rsidRDefault="004C6610" w:rsidP="004C6610">
      <w:pPr>
        <w:pStyle w:val="34b"/>
      </w:pPr>
    </w:p>
    <w:p w:rsidR="004C6610" w:rsidRDefault="004C6610" w:rsidP="004C6610">
      <w:pPr>
        <w:pStyle w:val="3"/>
      </w:pPr>
      <w:bookmarkStart w:id="23" w:name="_Toc134050947"/>
      <w:r>
        <w:t>Выводы о достаточности или недостаточности уровня надежности АС</w:t>
      </w:r>
      <w:bookmarkEnd w:id="23"/>
    </w:p>
    <w:p w:rsidR="004C6610" w:rsidRPr="004C6610" w:rsidRDefault="004C6610" w:rsidP="00014710">
      <w:pPr>
        <w:pStyle w:val="34fffa"/>
      </w:pPr>
    </w:p>
    <w:p w:rsidR="004A6227" w:rsidRPr="00036F53" w:rsidRDefault="004A6227" w:rsidP="000611C2">
      <w:pPr>
        <w:pStyle w:val="3412"/>
      </w:pPr>
      <w:bookmarkStart w:id="24" w:name="_Toc397971534"/>
      <w:bookmarkStart w:id="25" w:name="_Toc398225599"/>
      <w:bookmarkEnd w:id="24"/>
      <w:bookmarkEnd w:id="25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26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27" w:name="_Toc398225600"/>
      <w:bookmarkStart w:id="28" w:name="_Toc398345749"/>
      <w:bookmarkStart w:id="29" w:name="_Toc134050948"/>
      <w:r w:rsidR="00E0099E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26"/>
      <w:bookmarkEnd w:id="27"/>
      <w:bookmarkEnd w:id="28"/>
      <w:r w:rsidR="00151B4F">
        <w:instrText>Название приложения</w:instrText>
      </w:r>
      <w:bookmarkEnd w:id="29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30" w:name="_Toc398225601"/>
      <w:bookmarkStart w:id="31" w:name="_Toc398345750"/>
      <w:bookmarkStart w:id="32" w:name="_Toc134050949"/>
      <w:r>
        <w:t>Заголовок 2</w:t>
      </w:r>
      <w:bookmarkEnd w:id="30"/>
      <w:bookmarkEnd w:id="31"/>
      <w:bookmarkEnd w:id="32"/>
    </w:p>
    <w:p w:rsidR="000611C2" w:rsidRDefault="000611C2" w:rsidP="00A5066B">
      <w:pPr>
        <w:pStyle w:val="34b"/>
      </w:pPr>
    </w:p>
    <w:p w:rsidR="00171179" w:rsidRDefault="00171179" w:rsidP="00C334B4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33" w:name="_Toc386572818"/>
      <w:bookmarkStart w:id="34" w:name="_Toc386572947"/>
      <w:bookmarkStart w:id="35" w:name="_Toc390811904"/>
      <w:bookmarkStart w:id="36" w:name="_Toc394586650"/>
      <w:bookmarkStart w:id="37" w:name="_Toc134050950"/>
      <w:r>
        <w:lastRenderedPageBreak/>
        <w:t>Перечень</w:t>
      </w:r>
      <w:r w:rsidR="00147B49">
        <w:t xml:space="preserve"> сокращений</w:t>
      </w:r>
      <w:bookmarkEnd w:id="33"/>
      <w:bookmarkEnd w:id="34"/>
      <w:bookmarkEnd w:id="35"/>
      <w:bookmarkEnd w:id="36"/>
      <w:bookmarkEnd w:id="3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7D22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7D2239" w:rsidRPr="00AD0715" w:rsidRDefault="007D2239" w:rsidP="00443D62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7D2239" w:rsidRPr="00AD0715" w:rsidRDefault="007D2239" w:rsidP="00443D62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7D22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7D2239" w:rsidRPr="00AD0715" w:rsidRDefault="007D2239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7D2239" w:rsidRPr="00AD0715" w:rsidRDefault="007D2239" w:rsidP="0017541A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7D2239" w:rsidRPr="00AD0715" w:rsidRDefault="007D2239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7D2239" w:rsidRPr="00AD0715" w:rsidRDefault="007D2239" w:rsidP="00602011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7D2239" w:rsidRPr="003465A9" w:rsidRDefault="007D2239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7D2239" w:rsidRPr="00AD0715" w:rsidRDefault="007D2239" w:rsidP="00602011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7D2239" w:rsidRPr="00AD0715" w:rsidRDefault="007D2239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7D2239" w:rsidRPr="00AD0715" w:rsidRDefault="007D2239" w:rsidP="00602011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7D2239" w:rsidRPr="00F800E2" w:rsidRDefault="007D2239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7D2239" w:rsidRPr="00F800E2" w:rsidRDefault="007D2239" w:rsidP="00A56E80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  <w:tr w:rsidR="007D22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7D2239" w:rsidRPr="00F800E2" w:rsidRDefault="007D223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38" w:name="_Toc134050951"/>
      <w:r>
        <w:lastRenderedPageBreak/>
        <w:t>Перечень терминов</w:t>
      </w:r>
      <w:bookmarkEnd w:id="3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8544C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F8544C" w:rsidRPr="00A86232" w:rsidRDefault="00F8544C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F8544C" w:rsidRPr="005F1B2E" w:rsidRDefault="00F8544C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F8544C" w:rsidRPr="005F1B2E" w:rsidRDefault="00F8544C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F8544C" w:rsidRPr="005F1B2E" w:rsidRDefault="00F8544C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F8544C" w:rsidRPr="005F1B2E" w:rsidRDefault="00F8544C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F8544C" w:rsidRPr="005F1B2E" w:rsidRDefault="00F8544C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F8544C" w:rsidRPr="005F1B2E" w:rsidRDefault="00F8544C" w:rsidP="006877E2">
            <w:pPr>
              <w:pStyle w:val="34ff8"/>
            </w:pPr>
            <w:r w:rsidRPr="005F1B2E">
              <w:t>Дата</w:t>
            </w:r>
          </w:p>
        </w:tc>
      </w:tr>
      <w:tr w:rsidR="00F8544C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F8544C" w:rsidRPr="005F1B2E" w:rsidRDefault="00F8544C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F8544C" w:rsidRPr="005F1B2E" w:rsidRDefault="00F8544C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F8544C" w:rsidRPr="005F1B2E" w:rsidRDefault="00F8544C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F8544C" w:rsidRPr="005F1B2E" w:rsidRDefault="00F8544C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F8544C" w:rsidRPr="005F1B2E" w:rsidRDefault="00F8544C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F8544C" w:rsidRPr="005F1B2E" w:rsidRDefault="00F8544C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F8544C" w:rsidRPr="005F1B2E" w:rsidRDefault="00F8544C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F8544C" w:rsidRPr="005F1B2E" w:rsidRDefault="00F8544C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F8544C" w:rsidRPr="005F1B2E" w:rsidRDefault="00F8544C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F8544C" w:rsidRPr="005F1B2E" w:rsidRDefault="00F8544C" w:rsidP="006877E2">
            <w:pPr>
              <w:pStyle w:val="34ff8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  <w:tr w:rsidR="00F8544C" w:rsidTr="009964B5">
        <w:trPr>
          <w:trHeight w:val="454"/>
        </w:trPr>
        <w:tc>
          <w:tcPr>
            <w:tcW w:w="518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8544C" w:rsidRDefault="00F8544C" w:rsidP="009964B5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8544C" w:rsidRDefault="00F8544C" w:rsidP="009964B5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197C3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912" w:rsidRDefault="00A17912" w:rsidP="00AD0715">
      <w:r>
        <w:separator/>
      </w:r>
    </w:p>
    <w:p w:rsidR="00A17912" w:rsidRDefault="00A17912" w:rsidP="00AD0715"/>
  </w:endnote>
  <w:endnote w:type="continuationSeparator" w:id="0">
    <w:p w:rsidR="00A17912" w:rsidRDefault="00A17912" w:rsidP="00AD0715">
      <w:r>
        <w:continuationSeparator/>
      </w:r>
    </w:p>
    <w:p w:rsidR="00A17912" w:rsidRDefault="00A17912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912" w:rsidRDefault="00A17912" w:rsidP="00AD0715">
      <w:r>
        <w:separator/>
      </w:r>
    </w:p>
    <w:p w:rsidR="00A17912" w:rsidRDefault="00A17912" w:rsidP="00AD0715"/>
  </w:footnote>
  <w:footnote w:type="continuationSeparator" w:id="0">
    <w:p w:rsidR="00A17912" w:rsidRDefault="00A17912" w:rsidP="00AD0715">
      <w:r>
        <w:continuationSeparator/>
      </w:r>
    </w:p>
    <w:p w:rsidR="00A17912" w:rsidRDefault="00A17912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86860B1" wp14:editId="17522C3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4F8B859" wp14:editId="24C4F19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A062B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2C218B67" wp14:editId="1DEDB17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61DDF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0099E">
                                      <w:t>A.B.XXX.Б</w:t>
                                    </w:r>
                                    <w:proofErr w:type="gramStart"/>
                                    <w:r w:rsidR="00E0099E">
                                      <w:t>1</w:t>
                                    </w:r>
                                    <w:proofErr w:type="gramEnd"/>
                                    <w:r w:rsidR="00E0099E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4451" w:rsidRPr="006C5C53" w:rsidRDefault="00CF4451" w:rsidP="00CF445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4451" w:rsidRPr="006C5C53" w:rsidRDefault="00CF4451" w:rsidP="00CF445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CF+USkRQ8AAPvXAAAOAAAAAAAAAAAAAAAAAC4CAABkcnMvZTJvRG9j&#10;LnhtbFBLAQItABQABgAIAAAAIQBZRZ4l4QAAAAsBAAAPAAAAAAAAAAAAAAAAAJ8RAABkcnMvZG93&#10;bnJldi54bWxQSwUGAAAAAAQABADzAAAArRIAAAAA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61DDF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0099E">
                                <w:t>A.B.XXX.Б</w:t>
                              </w:r>
                              <w:proofErr w:type="gramStart"/>
                              <w:r w:rsidR="00E0099E">
                                <w:t>1</w:t>
                              </w:r>
                              <w:proofErr w:type="gramEnd"/>
                              <w:r w:rsidR="00E0099E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CF4451" w:rsidRPr="006C5C53" w:rsidRDefault="00CF4451" w:rsidP="00CF445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CF4451" w:rsidRPr="006C5C53" w:rsidRDefault="00CF4451" w:rsidP="00CF445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A062B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0A439BD0" wp14:editId="5EBD33F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F01140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E0099E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53E45" w:rsidRPr="00453E45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53E45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53E45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0099E">
                                    <w:t>A.B.XXX.Б</w:t>
                                  </w:r>
                                  <w:proofErr w:type="gramStart"/>
                                  <w:r w:rsidR="00E0099E">
                                    <w:t>1</w:t>
                                  </w:r>
                                  <w:proofErr w:type="gramEnd"/>
                                  <w:r w:rsidR="00E0099E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F01140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E0099E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8565CB" w:rsidRDefault="00F01140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E0099E">
                                      <w:t>Проектная оценка надежности системы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4451" w:rsidRPr="006C5C53" w:rsidRDefault="00CF4451" w:rsidP="00CF445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4451" w:rsidRPr="006C5C53" w:rsidRDefault="00CF4451" w:rsidP="00CF445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F01140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E0099E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53E45" w:rsidRPr="00453E45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53E45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53E45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0099E">
                              <w:t>A.B.XXX.Б</w:t>
                            </w:r>
                            <w:proofErr w:type="gramStart"/>
                            <w:r w:rsidR="00E0099E">
                              <w:t>1</w:t>
                            </w:r>
                            <w:proofErr w:type="gramEnd"/>
                            <w:r w:rsidR="00E0099E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F01140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E0099E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8565CB" w:rsidRDefault="00F01140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E0099E">
                                <w:t>Проектная оценка надежности системы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CF4451" w:rsidRPr="006C5C53" w:rsidRDefault="00CF4451" w:rsidP="00CF445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CF4451" w:rsidRPr="006C5C53" w:rsidRDefault="00CF4451" w:rsidP="00CF445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1DDF" w:rsidRDefault="00161D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1C9D25A1" wp14:editId="53B965E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61DDF" w:rsidRDefault="00161D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CB1016" w:rsidRDefault="00161DD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5374BE" w:rsidRDefault="00161DD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53E45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Default="00161DD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0099E">
                                      <w:t>A.B.XXX.Б</w:t>
                                    </w:r>
                                    <w:proofErr w:type="gramStart"/>
                                    <w:r w:rsidR="00E0099E">
                                      <w:t>1</w:t>
                                    </w:r>
                                    <w:proofErr w:type="gramEnd"/>
                                    <w:r w:rsidR="00E0099E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945CCC" w:rsidRDefault="00161DD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Default="00161DD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5E4A3B" w:rsidRDefault="00161DD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0411E6" w:rsidRDefault="00161DD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5E4A3B" w:rsidRDefault="00161DD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Default="00161D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Default="00161D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945CCC" w:rsidRDefault="00161D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945CCC" w:rsidRDefault="00161D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5E4A3B" w:rsidRDefault="00161D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5E4A3B" w:rsidRDefault="00161D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0411E6" w:rsidRDefault="00161D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61DDF" w:rsidRPr="000411E6" w:rsidRDefault="00161D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61DDF" w:rsidRPr="006C5C53" w:rsidRDefault="00161DDF" w:rsidP="00CF445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61DDF" w:rsidRPr="006C5C53" w:rsidRDefault="00161DDF" w:rsidP="00CF445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61DDF" w:rsidRDefault="00161DD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61DDF" w:rsidRDefault="00161DD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61DDF" w:rsidRDefault="00161DD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61DDF" w:rsidRDefault="00161DD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61DDF" w:rsidRDefault="00161DD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61DDF" w:rsidRDefault="00161D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61DDF" w:rsidRDefault="00161D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61DDF" w:rsidRDefault="00161D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61DDF" w:rsidRDefault="00161D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61DDF" w:rsidRDefault="00161D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161DDF" w:rsidRPr="00CB1016" w:rsidRDefault="00161DD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161DDF" w:rsidRPr="005374BE" w:rsidRDefault="00161DD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53E45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161DDF" w:rsidRDefault="00161DD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0099E">
                                <w:t>A.B.XXX.Б</w:t>
                              </w:r>
                              <w:proofErr w:type="gramStart"/>
                              <w:r w:rsidR="00E0099E">
                                <w:t>1</w:t>
                              </w:r>
                              <w:proofErr w:type="gramEnd"/>
                              <w:r w:rsidR="00E0099E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161DDF" w:rsidRPr="00945CCC" w:rsidRDefault="00161DD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161DDF" w:rsidRDefault="00161DD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161DDF" w:rsidRPr="005E4A3B" w:rsidRDefault="00161DD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161DDF" w:rsidRPr="000411E6" w:rsidRDefault="00161DD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161DDF" w:rsidRPr="005E4A3B" w:rsidRDefault="00161DD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161DDF" w:rsidRDefault="00161D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161DDF" w:rsidRDefault="00161D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161DDF" w:rsidRPr="00945CCC" w:rsidRDefault="00161D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161DDF" w:rsidRPr="00945CCC" w:rsidRDefault="00161D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161DDF" w:rsidRPr="005E4A3B" w:rsidRDefault="00161D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161DDF" w:rsidRPr="005E4A3B" w:rsidRDefault="00161D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161DDF" w:rsidRPr="000411E6" w:rsidRDefault="00161D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161DDF" w:rsidRPr="000411E6" w:rsidRDefault="00161D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161DDF" w:rsidRPr="006C5C53" w:rsidRDefault="00161DDF" w:rsidP="00CF445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161DDF" w:rsidRPr="006C5C53" w:rsidRDefault="00161DDF" w:rsidP="00CF445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7C36" w:rsidRDefault="00197C3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5B9B0146" wp14:editId="648CC04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7C36" w:rsidRDefault="00197C3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945CCC" w:rsidRDefault="00197C3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Default="00197C3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Default="00197C3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E4A3B" w:rsidRDefault="00197C3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0411E6" w:rsidRDefault="00197C3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Default="00197C36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Default="00197C3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E4A3B" w:rsidRDefault="00197C3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931BFC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A32665" w:rsidRDefault="00197C3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E4A3B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E4A3B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E4A3B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E4A3B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E4A3B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0411E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0411E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0411E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0411E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0411E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79077B" w:rsidRDefault="00F01140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E0099E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A32665" w:rsidRDefault="00197C3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CB1016" w:rsidRDefault="00197C3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CB1016" w:rsidRDefault="00197C3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374BE" w:rsidRDefault="00197C3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0099E" w:rsidRPr="00E0099E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0099E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374BE" w:rsidRDefault="00197C3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Default="00197C3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0099E">
                                    <w:t>A.B.XXX.Б</w:t>
                                  </w:r>
                                  <w:proofErr w:type="gramStart"/>
                                  <w:r w:rsidR="00E0099E">
                                    <w:t>1</w:t>
                                  </w:r>
                                  <w:proofErr w:type="gramEnd"/>
                                  <w:r w:rsidR="00E0099E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Default="00F01140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E0099E">
                                      <w:t>Полное название системы</w:t>
                                    </w:r>
                                  </w:fldSimple>
                                  <w:r w:rsidR="00197C36">
                                    <w:t>.</w:t>
                                  </w:r>
                                </w:p>
                                <w:p w:rsidR="00197C36" w:rsidRPr="00F9048A" w:rsidRDefault="00197C3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0099E">
                                    <w:rPr>
                                      <w:rStyle w:val="34fe"/>
                                    </w:rPr>
                                    <w:t>Проектная оценка надежности системы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945CCC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945CCC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E4A3B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5E4A3B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0411E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97C36" w:rsidRPr="000411E6" w:rsidRDefault="00197C3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97C36" w:rsidRPr="006C5C53" w:rsidRDefault="00197C36" w:rsidP="00CF445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97C36" w:rsidRPr="006C5C53" w:rsidRDefault="00197C36" w:rsidP="00CF445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">
              <v:group id="Группа 8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<v:group id="Группа 9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Группа 10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Группа 11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kmtcEA&#10;AADbAAAADwAAAGRycy9kb3ducmV2LnhtbERP32vCMBB+F/Y/hBv4NpMJuq1rFKfI1DdrYa9Hc7Zl&#10;zaUkmXb//TIQfLuP7+fly8F24kI+tI41PE8UCOLKmZZrDeVp+/QKIkRkg51j0vBLAZaLh1GOmXFX&#10;PtKliLVIIRwy1NDE2GdShqohi2HieuLEnZ23GBP0tTQeryncdnKq1FxabDk1NNjTuqHqu/ixGs6l&#10;2r+cIq0+1v5tdtior/lOfWo9fhxW7yAiDfEuvrl3Js2fwv8v6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pJrXBAAAA2wAAAA8AAAAAAAAAAAAAAAAAmAIAAGRycy9kb3du&#10;cmV2LnhtbFBLBQYAAAAABAAEAPUAAACGAw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Группа 14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97MAAAADbAAAADwAAAGRycy9kb3ducmV2LnhtbERPS4vCMBC+C/sfwizsTdMVF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SvezAAAAA2wAAAA8AAAAAAAAAAAAAAAAA&#10;oQIAAGRycy9kb3ducmV2LnhtbFBLBQYAAAAABAAEAPkAAACO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Ajm78AAADbAAAADwAAAGRycy9kb3ducmV2LnhtbERPS4vCMBC+C/sfwizsTdP1UKRrFBEE&#10;xT34Aq9DM23KNpOSZG3990YQvM3H95z5crCtuJEPjWMF35MMBHHpdMO1gst5M56BCBFZY+uYFNwp&#10;wHLxMZpjoV3PR7qdYi1SCIcCFZgYu0LKUBqyGCauI05c5bzFmKCvpfbYp3DbymmW5dJiw6nBYEdr&#10;Q+Xf6d8qkLt9f/Cb6aWqq23nrjvzm/eDUl+fw+oHRKQhvsUv91an+Tk8f0kHyM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oAjm78AAADbAAAADwAAAAAAAAAAAAAAAACh&#10;AgAAZHJzL2Rvd25yZXYueG1sUEsFBgAAAAAEAAQA+QAAAI0DAAAAAA=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Группа 22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i28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YPQF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G4tv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97C36" w:rsidRDefault="00197C3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BQ8UA&#10;AADbAAAADwAAAGRycy9kb3ducmV2LnhtbESPwWrDMBBE74X+g9hAL6WW44PTOlFCEwi0FAxN/AEb&#10;a2ObWCsjKbH791WhkOMwM2+Y1WYyvbiR851lBfMkBUFcW91xo6A67l9eQfiArLG3TAp+yMNm/fiw&#10;wkLbkb/pdgiNiBD2BSpoQxgKKX3dkkGf2IE4emfrDIYoXSO1wzHCTS+zNM2lwY7jQosD7VqqL4er&#10;UYBleJtf3HbbPF+PZZl/nhaV/lLqaTa9L0EEmsI9/N/+0AqyHP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8UFD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97C36" w:rsidRDefault="00197C3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wqs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ODZ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nCq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197C36" w:rsidRDefault="00197C3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97C36" w:rsidRDefault="00197C3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97C36" w:rsidRDefault="00197C3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UAMUA&#10;AADbAAAADwAAAGRycy9kb3ducmV2LnhtbESPQWsCMRSE7wX/Q3iCt5pV2yqrUaSgSC+l6sHjY/NM&#10;Fjcvu5t03fbXN4VCj8PMfMOsNr2rREdtKD0rmIwzEMSF1yUbBefT7nEBIkRkjZVnUvBFATbrwcMK&#10;c+3v/EHdMRqRIBxyVGBjrHMpQ2HJYRj7mjh5V986jEm2RuoW7wnuKjnNshfpsOS0YLGmV0vF7fjp&#10;FDS2f3o2zXt1696+zdbuD6E5X5QaDfvtEkSkPv6H/9oHrWA2h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VQA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97C36" w:rsidRDefault="00197C3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csEA&#10;AADbAAAADwAAAGRycy9kb3ducmV2LnhtbERPz2vCMBS+C/sfwhO8aep0MqpRZLAhXmTqYcdH80yK&#10;zUvbZLX615vDYMeP7/dq07tKdNSG0rOC6SQDQVx4XbJRcD59jt9BhIissfJMCu4UYLN+Gaww1/7G&#10;39QdoxEphEOOCmyMdS5lKCw5DBNfEyfu4luHMcHWSN3iLYW7Sr5m2UI6LDk1WKzpw1JxPf46BY3t&#10;52+mOVTXbv8wW/u1C835R6nRsN8uQUTq47/4z73TCmZpbPqSf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2wHLBAAAA2w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197C36" w:rsidRDefault="00197C3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oaksQA&#10;AADbAAAADwAAAGRycy9kb3ducmV2LnhtbESPQWsCMRSE74X+h/AK3mpWsSKrUaSgiJdS9eDxsXlN&#10;Fjcvu5u4rv76plDwOMzMN8xi1btKdNSG0rOC0TADQVx4XbJRcDpu3mcgQkTWWHkmBXcKsFq+viww&#10;1/7G39QdohEJwiFHBTbGOpcyFJYchqGviZP341uHMcnWSN3iLcFdJcdZNpUOS04LFmv6tFRcDlen&#10;oLH95MM0X9Wl2z/M2m53oTmdlRq89es5iEh9fIb/2zutYDKC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KGpL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197C36" w:rsidRDefault="00197C3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197C36" w:rsidRDefault="00197C3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197C36" w:rsidRDefault="00197C3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fdc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Af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OfdcMAAADbAAAADwAAAAAAAAAAAAAAAACYAgAAZHJzL2Rv&#10;d25yZXYueG1sUEsFBgAAAAAEAAQA9QAAAIgD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Группа 472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KAQccAAADcAAAADwAAAGRycy9kb3ducmV2LnhtbESPQUvDQBSE74X+h+UJXqTdNB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EoBB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cJV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jZ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nCV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qb7M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62QM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am+zGAAAA3AAAAA8AAAAAAAAA&#10;AAAAAAAAoQIAAGRycy9kb3ducmV2LnhtbFBLBQYAAAAABAAEAPkAAACUAwAAAAA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Y+d8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r5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lj53xwAAANwAAAAPAAAAAAAA&#10;AAAAAAAAAKECAABkcnMvZG93bnJldi54bWxQSwUGAAAAAAQABAD5AAAAlQ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v768UAAADcAAAADwAAAGRycy9kb3ducmV2LnhtbESPQWvCQBSE74X+h+UVvOnGYjXGrJKK&#10;SkEo1IjnR/Y1Cc2+DdnVpP/eLQg9DjPzDZNuBtOIG3WutqxgOolAEBdW11wqOOf7cQzCeWSNjWVS&#10;8EsONuvnpxQTbXv+otvJlyJA2CWooPK+TaR0RUUG3cS2xMH7tp1BH2RXSt1hH+Cmka9RNJcGaw4L&#10;Fba0raj4OV2Ngjfzvjj2+WE5z3YLQ/4yjT+zvVKjlyFbgfA0+P/wo/2hFcziGfydCUd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v768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LNiccAAADcAAAADwAAAGRycy9kb3ducmV2LnhtbESPT2vCQBTE74LfYXkFL6VujG2R1FWs&#10;f6D0VitIb4/sSzY0+zbNrib66buFgsdhZn7DzJe9rcWZWl85VjAZJyCIc6crLhUcPncPMxA+IGus&#10;HZOCC3lYLoaDOWbadfxB530oRYSwz1CBCaHJpPS5IYt+7Bri6BWutRiibEupW+wi3NYyTZJnabHi&#10;uGCwobWh/Ht/sgqmxdf2/me6maRplbwX5trlr8dSqdFdv3oBEagPt/B/+00reJw9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Ys2J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DnBcYAAADcAAAADwAAAGRycy9kb3ducmV2LnhtbESPUWvCQBCE3wv9D8cW+lL0opRTUk8R&#10;QRAKhaqlr2tumwRzezG3auyv7xUKfRxm5htmtuh9oy7UxTqwhdEwA0VcBFdzaWG/Ww+moKIgO2wC&#10;k4UbRVjM7+9mmLtw5Xe6bKVUCcIxRwuVSJtrHYuKPMZhaImT9xU6j5JkV2rX4TXBfaPHWWa0x5rT&#10;QoUtrSoqjtuzt/CB36XcXg9Pb0djZP95MufVxFj7+NAvX0AJ9fIf/mtvnIXnqYHfM+kI6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g5w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xCnsYAAADcAAAADwAAAGRycy9kb3ducmV2LnhtbESPUWvCQBCE34X+h2MLfZF6aZFTUk8p&#10;giAIQq2lr9vcNgnm9tLcqtFf3ysUfBxm5htmtuh9o07UxTqwhadRBoq4CK7m0sL+ffU4BRUF2WET&#10;mCxcKMJifjeYYe7Cmd/otJNSJQjHHC1UIm2udSwq8hhHoSVO3nfoPEqSXaldh+cE941+zjKjPdac&#10;FipsaVlRcdgdvYUPvJZy2XwNtwdjZP/5Y47LibH24b5/fQEl1Mst/N9eOwvj6Q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sQp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xbOcQAAADcAAAADwAAAGRycy9kb3ducmV2LnhtbESPQYvCMBSE78L+h/AW9qapyyK2GkUW&#10;BA9etgrW26N5ttXmpW2idv+9EQSPw8x8w8yXvanFjTpXWVYwHkUgiHOrKy4U7Hfr4RSE88gaa8uk&#10;4J8cLBcfgzkm2t75j26pL0SAsEtQQel9k0jp8pIMupFtiIN3sp1BH2RXSN3hPcBNLb+jaCINVhwW&#10;Smzot6T8kl5NoOwn8To+tNX1PG7T7Ni02W6LSn199qsZCE+9f4df7Y1W8DON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Fs5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DprMYAAADcAAAADwAAAGRycy9kb3ducmV2LnhtbESPUWvCQBCE3wv+h2OFvpR6sZSzRk8p&#10;QqFQKFQtfV1zaxLM7aW5VWN/fa8g9HGYmW+Y+bL3jTpRF+vAFsajDBRxEVzNpYXt5uX+CVQUZIdN&#10;YLJwoQjLxeBmjrkLZ/6g01pKlSAcc7RQibS51rGoyGMchZY4efvQeZQku1K7Ds8J7hv9kGVGe6w5&#10;LVTY0qqi4rA+eguf+FPK5W13934wRrZf3+a4mhhrb4f98wyUUC//4Wv71Vl4nI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XQ6a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x2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l4nBr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5cd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197C36" w:rsidRPr="00945CCC" w:rsidRDefault="00197C3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197C36" w:rsidRDefault="00197C3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197C36" w:rsidRDefault="00197C3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197C36" w:rsidRPr="005E4A3B" w:rsidRDefault="00197C3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197C36" w:rsidRPr="000411E6" w:rsidRDefault="00197C3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197C36" w:rsidRDefault="00197C36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197C36" w:rsidRDefault="00197C3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197C36" w:rsidRPr="005E4A3B" w:rsidRDefault="00197C3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197C36" w:rsidRPr="00931BFC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197C36" w:rsidRPr="00A32665" w:rsidRDefault="00197C3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197C36" w:rsidRPr="005E4A3B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197C36" w:rsidRPr="005E4A3B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197C36" w:rsidRPr="005E4A3B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197C36" w:rsidRPr="005E4A3B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197C36" w:rsidRPr="005E4A3B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197C36" w:rsidRPr="000411E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197C36" w:rsidRPr="000411E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197C36" w:rsidRPr="000411E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197C36" w:rsidRPr="000411E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197C36" w:rsidRPr="000411E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197C36" w:rsidRPr="0079077B" w:rsidRDefault="00F01140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E0099E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197C36" w:rsidRPr="00A32665" w:rsidRDefault="00197C3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197C36" w:rsidRPr="00CB1016" w:rsidRDefault="00197C3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197C36" w:rsidRPr="00CB1016" w:rsidRDefault="00197C3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197C36" w:rsidRPr="005374BE" w:rsidRDefault="00197C3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0099E" w:rsidRPr="00E0099E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0099E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197C36" w:rsidRPr="005374BE" w:rsidRDefault="00197C3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197C3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197C36" w:rsidRDefault="00197C3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0099E">
                              <w:t>A.B.XXX.Б</w:t>
                            </w:r>
                            <w:proofErr w:type="gramStart"/>
                            <w:r w:rsidR="00E0099E">
                              <w:t>1</w:t>
                            </w:r>
                            <w:proofErr w:type="gramEnd"/>
                            <w:r w:rsidR="00E0099E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197C36" w:rsidRDefault="00F01140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E0099E">
                                <w:t>Полное название системы</w:t>
                              </w:r>
                            </w:fldSimple>
                            <w:r w:rsidR="00197C36">
                              <w:t>.</w:t>
                            </w:r>
                          </w:p>
                          <w:p w:rsidR="00197C36" w:rsidRPr="00F9048A" w:rsidRDefault="00197C3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0099E">
                              <w:rPr>
                                <w:rStyle w:val="34fe"/>
                              </w:rPr>
                              <w:t>Проектная оценка надежности системы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197C3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197C3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197C36" w:rsidRPr="00945CCC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197C36" w:rsidRPr="00945CCC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197C36" w:rsidRPr="005E4A3B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197C36" w:rsidRPr="005E4A3B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197C36" w:rsidRPr="000411E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197C36" w:rsidRPr="000411E6" w:rsidRDefault="00197C3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197C36" w:rsidRPr="006C5C53" w:rsidRDefault="00197C36" w:rsidP="00CF445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197C36" w:rsidRPr="006C5C53" w:rsidRDefault="00197C36" w:rsidP="00CF445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471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6F53"/>
    <w:rsid w:val="000376F6"/>
    <w:rsid w:val="00037995"/>
    <w:rsid w:val="0004091C"/>
    <w:rsid w:val="00040DB6"/>
    <w:rsid w:val="00042419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1DDF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C36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936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2D2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75C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B6D67"/>
    <w:rsid w:val="002C0B33"/>
    <w:rsid w:val="002C1636"/>
    <w:rsid w:val="002C32DA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12B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D7E4F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3E45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466B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367B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6610"/>
    <w:rsid w:val="004C713E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5B2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818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A0E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3EA3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22B7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4E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76393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535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2239"/>
    <w:rsid w:val="007D4F13"/>
    <w:rsid w:val="007D512D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5CB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2A8F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BF0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64B5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2BF"/>
    <w:rsid w:val="00A069B1"/>
    <w:rsid w:val="00A0740A"/>
    <w:rsid w:val="00A103D9"/>
    <w:rsid w:val="00A10CB8"/>
    <w:rsid w:val="00A10DF6"/>
    <w:rsid w:val="00A10ECA"/>
    <w:rsid w:val="00A1466A"/>
    <w:rsid w:val="00A15EF9"/>
    <w:rsid w:val="00A161FD"/>
    <w:rsid w:val="00A168BE"/>
    <w:rsid w:val="00A16BA0"/>
    <w:rsid w:val="00A17912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3687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2BD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4B4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451"/>
    <w:rsid w:val="00CF4867"/>
    <w:rsid w:val="00CF60A6"/>
    <w:rsid w:val="00CF79E9"/>
    <w:rsid w:val="00D007BE"/>
    <w:rsid w:val="00D01BD5"/>
    <w:rsid w:val="00D0293B"/>
    <w:rsid w:val="00D03F4B"/>
    <w:rsid w:val="00D044DA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547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099E"/>
    <w:rsid w:val="00E014A9"/>
    <w:rsid w:val="00E01C69"/>
    <w:rsid w:val="00E02DCE"/>
    <w:rsid w:val="00E06E27"/>
    <w:rsid w:val="00E07153"/>
    <w:rsid w:val="00E077E2"/>
    <w:rsid w:val="00E10079"/>
    <w:rsid w:val="00E1028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3695"/>
    <w:rsid w:val="00E256E4"/>
    <w:rsid w:val="00E25E53"/>
    <w:rsid w:val="00E2638A"/>
    <w:rsid w:val="00E26449"/>
    <w:rsid w:val="00E26E3D"/>
    <w:rsid w:val="00E26EC0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11D3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524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140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44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0099E"/>
    <w:rPr>
      <w:sz w:val="24"/>
    </w:rPr>
  </w:style>
  <w:style w:type="paragraph" w:styleId="1">
    <w:name w:val="heading 1"/>
    <w:next w:val="34b"/>
    <w:link w:val="10"/>
    <w:qFormat/>
    <w:rsid w:val="00E0099E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0099E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0099E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0099E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0099E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0099E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0099E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0099E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0099E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E0099E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E0099E"/>
  </w:style>
  <w:style w:type="character" w:customStyle="1" w:styleId="34c">
    <w:name w:val="34_Знак_Сообщение_системы"/>
    <w:rsid w:val="00E0099E"/>
    <w:rPr>
      <w:rFonts w:ascii="Calibri" w:hAnsi="Calibri"/>
    </w:rPr>
  </w:style>
  <w:style w:type="paragraph" w:customStyle="1" w:styleId="34b">
    <w:name w:val="34_Абзац_Обычный"/>
    <w:link w:val="34d"/>
    <w:qFormat/>
    <w:rsid w:val="00E0099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0099E"/>
    <w:rPr>
      <w:sz w:val="24"/>
      <w:lang w:eastAsia="x-none"/>
    </w:rPr>
  </w:style>
  <w:style w:type="character" w:customStyle="1" w:styleId="10">
    <w:name w:val="Заголовок 1 Знак"/>
    <w:link w:val="1"/>
    <w:rsid w:val="00E0099E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0099E"/>
    <w:rPr>
      <w:b/>
      <w:sz w:val="32"/>
    </w:rPr>
  </w:style>
  <w:style w:type="character" w:customStyle="1" w:styleId="30">
    <w:name w:val="Заголовок 3 Знак"/>
    <w:link w:val="3"/>
    <w:rsid w:val="00E0099E"/>
    <w:rPr>
      <w:b/>
      <w:bCs/>
      <w:sz w:val="28"/>
    </w:rPr>
  </w:style>
  <w:style w:type="character" w:customStyle="1" w:styleId="40">
    <w:name w:val="Заголовок 4 Знак"/>
    <w:link w:val="4"/>
    <w:rsid w:val="00E0099E"/>
    <w:rPr>
      <w:b/>
      <w:sz w:val="24"/>
    </w:rPr>
  </w:style>
  <w:style w:type="character" w:customStyle="1" w:styleId="50">
    <w:name w:val="Заголовок 5 Знак"/>
    <w:link w:val="5"/>
    <w:rsid w:val="00E0099E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0099E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0099E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0099E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0099E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0099E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0099E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0099E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0099E"/>
    <w:rPr>
      <w:u w:val="single"/>
    </w:rPr>
  </w:style>
  <w:style w:type="paragraph" w:customStyle="1" w:styleId="349">
    <w:name w:val="34_Список_Библиография"/>
    <w:basedOn w:val="34b"/>
    <w:rsid w:val="00E0099E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565CB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0099E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0099E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0099E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0099E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0099E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565CB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0099E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565CB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0099E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0099E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0099E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0099E"/>
    <w:rPr>
      <w:b w:val="0"/>
      <w:i/>
    </w:rPr>
  </w:style>
  <w:style w:type="character" w:customStyle="1" w:styleId="34fc">
    <w:name w:val="34_Знак_Название_файла"/>
    <w:qFormat/>
    <w:rsid w:val="00E0099E"/>
    <w:rPr>
      <w:rFonts w:ascii="Calibri" w:hAnsi="Calibri"/>
    </w:rPr>
  </w:style>
  <w:style w:type="character" w:customStyle="1" w:styleId="34fd">
    <w:name w:val="34_Знак_Термин"/>
    <w:rsid w:val="00E0099E"/>
    <w:rPr>
      <w:i/>
    </w:rPr>
  </w:style>
  <w:style w:type="character" w:customStyle="1" w:styleId="34fe">
    <w:name w:val="34_Знак_Полужирный"/>
    <w:rsid w:val="00E0099E"/>
    <w:rPr>
      <w:b/>
    </w:rPr>
  </w:style>
  <w:style w:type="character" w:customStyle="1" w:styleId="34ff">
    <w:name w:val="34_Знак_Верхний_индекс"/>
    <w:rsid w:val="00E0099E"/>
    <w:rPr>
      <w:vertAlign w:val="superscript"/>
    </w:rPr>
  </w:style>
  <w:style w:type="character" w:customStyle="1" w:styleId="3424">
    <w:name w:val="34_Список_Марк_2 Знак"/>
    <w:link w:val="3423"/>
    <w:rsid w:val="00E2369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0099E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0099E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0099E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0099E"/>
    <w:pPr>
      <w:numPr>
        <w:numId w:val="31"/>
      </w:numPr>
    </w:pPr>
  </w:style>
  <w:style w:type="character" w:customStyle="1" w:styleId="3419">
    <w:name w:val="34_Список_Марк_1 Знак"/>
    <w:link w:val="3413"/>
    <w:rsid w:val="008565CB"/>
    <w:rPr>
      <w:sz w:val="24"/>
      <w:lang w:eastAsia="x-none"/>
    </w:rPr>
  </w:style>
  <w:style w:type="paragraph" w:styleId="a4">
    <w:name w:val="footnote text"/>
    <w:basedOn w:val="34b"/>
    <w:link w:val="a5"/>
    <w:rsid w:val="00E0099E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0099E"/>
    <w:pPr>
      <w:numPr>
        <w:numId w:val="30"/>
      </w:numPr>
    </w:pPr>
  </w:style>
  <w:style w:type="character" w:customStyle="1" w:styleId="341a">
    <w:name w:val="34_Список_Нум_1 Знак"/>
    <w:link w:val="341"/>
    <w:rsid w:val="008565CB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0099E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565CB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0099E"/>
    <w:pPr>
      <w:keepNext/>
    </w:pPr>
  </w:style>
  <w:style w:type="paragraph" w:customStyle="1" w:styleId="34f1">
    <w:name w:val="34_Рамка_Основной"/>
    <w:basedOn w:val="34b"/>
    <w:link w:val="34f0"/>
    <w:rsid w:val="00E0099E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0099E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0099E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0099E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0099E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0099E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0099E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0099E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0099E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0099E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0099E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E0099E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0099E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0099E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0099E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565CB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0099E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0099E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0099E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0099E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0099E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0099E"/>
    <w:rPr>
      <w:sz w:val="18"/>
      <w:lang w:eastAsia="x-none"/>
    </w:rPr>
  </w:style>
  <w:style w:type="paragraph" w:customStyle="1" w:styleId="34fff1">
    <w:name w:val="34_Листинг"/>
    <w:basedOn w:val="34b"/>
    <w:rsid w:val="00E0099E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0099E"/>
    <w:rPr>
      <w:b/>
    </w:rPr>
  </w:style>
  <w:style w:type="paragraph" w:customStyle="1" w:styleId="3440">
    <w:name w:val="34_Заголовок_4_Приложение"/>
    <w:basedOn w:val="4"/>
    <w:next w:val="34b"/>
    <w:rsid w:val="00E0099E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0099E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0099E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0099E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0099E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0099E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0099E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0099E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0099E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0099E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0099E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0099E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0099E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0099E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0099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0099E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0099E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0099E"/>
  </w:style>
  <w:style w:type="paragraph" w:customStyle="1" w:styleId="34fffb">
    <w:name w:val="34_Пример_Заголовок"/>
    <w:basedOn w:val="34f8"/>
    <w:next w:val="34f8"/>
    <w:rsid w:val="00E0099E"/>
    <w:pPr>
      <w:keepNext/>
      <w:spacing w:after="120"/>
    </w:pPr>
    <w:rPr>
      <w:b/>
      <w:lang w:eastAsia="ru-RU"/>
    </w:rPr>
  </w:style>
  <w:style w:type="character" w:styleId="a7">
    <w:name w:val="FollowedHyperlink"/>
    <w:rsid w:val="00E0099E"/>
    <w:rPr>
      <w:color w:val="auto"/>
    </w:rPr>
  </w:style>
  <w:style w:type="character" w:customStyle="1" w:styleId="34fffc">
    <w:name w:val="34_Знак_Нижний_индекс"/>
    <w:rsid w:val="00E0099E"/>
    <w:rPr>
      <w:vertAlign w:val="subscript"/>
    </w:rPr>
  </w:style>
  <w:style w:type="character" w:styleId="a8">
    <w:name w:val="footnote reference"/>
    <w:basedOn w:val="a1"/>
    <w:semiHidden/>
    <w:rsid w:val="00E0099E"/>
    <w:rPr>
      <w:vertAlign w:val="superscript"/>
    </w:rPr>
  </w:style>
  <w:style w:type="paragraph" w:styleId="a9">
    <w:name w:val="header"/>
    <w:basedOn w:val="34b"/>
    <w:link w:val="aa"/>
    <w:rsid w:val="00E0099E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0099E"/>
    <w:rPr>
      <w:lang w:eastAsia="x-none"/>
    </w:rPr>
  </w:style>
  <w:style w:type="paragraph" w:styleId="ab">
    <w:name w:val="footer"/>
    <w:basedOn w:val="34b"/>
    <w:link w:val="ac"/>
    <w:rsid w:val="00E0099E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0099E"/>
    <w:rPr>
      <w:lang w:eastAsia="x-none"/>
    </w:rPr>
  </w:style>
  <w:style w:type="numbering" w:customStyle="1" w:styleId="a">
    <w:name w:val="Приложение"/>
    <w:uiPriority w:val="99"/>
    <w:rsid w:val="00E0099E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0099E"/>
    <w:pPr>
      <w:keepNext/>
    </w:pPr>
  </w:style>
  <w:style w:type="character" w:customStyle="1" w:styleId="3434">
    <w:name w:val="34_Список_Марк_3 Знак"/>
    <w:basedOn w:val="34d"/>
    <w:link w:val="3432"/>
    <w:rsid w:val="00E2369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0099E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0099E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565CB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565CB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565CB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0099E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0099E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0099E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565CB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0099E"/>
    <w:pPr>
      <w:keepNext/>
    </w:pPr>
  </w:style>
  <w:style w:type="character" w:customStyle="1" w:styleId="34ffff0">
    <w:name w:val="34_Процедура_Подшаг Знак"/>
    <w:basedOn w:val="34d"/>
    <w:link w:val="344"/>
    <w:rsid w:val="008565CB"/>
    <w:rPr>
      <w:sz w:val="24"/>
      <w:lang w:eastAsia="x-none"/>
    </w:rPr>
  </w:style>
  <w:style w:type="character" w:customStyle="1" w:styleId="34ffff2">
    <w:name w:val="34_Знак_Клавиши"/>
    <w:rsid w:val="00E0099E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0099E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0099E"/>
  </w:style>
  <w:style w:type="paragraph" w:styleId="ad">
    <w:name w:val="caption"/>
    <w:basedOn w:val="34b"/>
    <w:next w:val="34b"/>
    <w:rsid w:val="00E911D3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0099E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0099E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0099E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565CB"/>
    <w:rPr>
      <w:sz w:val="24"/>
      <w:lang w:eastAsia="x-none"/>
    </w:rPr>
  </w:style>
  <w:style w:type="character" w:customStyle="1" w:styleId="ae">
    <w:name w:val="Основной текст Знак"/>
    <w:semiHidden/>
    <w:rsid w:val="00E0099E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0099E"/>
    <w:rPr>
      <w:rFonts w:ascii="Arial" w:hAnsi="Arial"/>
    </w:rPr>
  </w:style>
  <w:style w:type="character" w:customStyle="1" w:styleId="af0">
    <w:name w:val="Тема примечания Знак"/>
    <w:semiHidden/>
    <w:rsid w:val="00E0099E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0099E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0099E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0099E"/>
  </w:style>
  <w:style w:type="character" w:styleId="af3">
    <w:name w:val="annotation reference"/>
    <w:semiHidden/>
    <w:rsid w:val="00E0099E"/>
    <w:rPr>
      <w:sz w:val="16"/>
      <w:szCs w:val="16"/>
    </w:rPr>
  </w:style>
  <w:style w:type="character" w:styleId="af4">
    <w:name w:val="page number"/>
    <w:rsid w:val="00E0099E"/>
  </w:style>
  <w:style w:type="paragraph" w:styleId="af5">
    <w:name w:val="Body Text"/>
    <w:basedOn w:val="a0"/>
    <w:link w:val="13"/>
    <w:semiHidden/>
    <w:unhideWhenUsed/>
    <w:rsid w:val="00E0099E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0099E"/>
    <w:rPr>
      <w:sz w:val="24"/>
    </w:rPr>
  </w:style>
  <w:style w:type="paragraph" w:styleId="af6">
    <w:name w:val="annotation subject"/>
    <w:basedOn w:val="af2"/>
    <w:next w:val="af2"/>
    <w:link w:val="14"/>
    <w:semiHidden/>
    <w:rsid w:val="00E0099E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0099E"/>
    <w:rPr>
      <w:b/>
      <w:bCs/>
    </w:rPr>
  </w:style>
  <w:style w:type="paragraph" w:styleId="af7">
    <w:name w:val="Balloon Text"/>
    <w:basedOn w:val="a0"/>
    <w:link w:val="15"/>
    <w:semiHidden/>
    <w:rsid w:val="00E0099E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0099E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0099E"/>
  </w:style>
  <w:style w:type="paragraph" w:customStyle="1" w:styleId="34ffff9">
    <w:name w:val="34_ТЛ_Подпись"/>
    <w:basedOn w:val="34f6"/>
    <w:rsid w:val="00E0099E"/>
  </w:style>
  <w:style w:type="paragraph" w:customStyle="1" w:styleId="34ffffa">
    <w:name w:val="34_ТЛ_Подпись_скрытый"/>
    <w:basedOn w:val="34ffff9"/>
    <w:rsid w:val="00E0099E"/>
    <w:rPr>
      <w:vanish/>
    </w:rPr>
  </w:style>
  <w:style w:type="paragraph" w:customStyle="1" w:styleId="34ffffb">
    <w:name w:val="34_Комментарий_Философта"/>
    <w:basedOn w:val="34b"/>
    <w:rsid w:val="00E0099E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0099E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0099E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0099E"/>
    <w:rPr>
      <w:b/>
    </w:rPr>
  </w:style>
  <w:style w:type="paragraph" w:customStyle="1" w:styleId="34ffffe">
    <w:name w:val="34_Таблица_Сноска_Линия"/>
    <w:basedOn w:val="34fff7"/>
    <w:next w:val="34fff7"/>
    <w:rsid w:val="00E0099E"/>
    <w:pPr>
      <w:keepNext/>
    </w:pPr>
  </w:style>
  <w:style w:type="paragraph" w:customStyle="1" w:styleId="34fffff">
    <w:name w:val="34_Таблица_Примечание"/>
    <w:basedOn w:val="34fff7"/>
    <w:rsid w:val="00E0099E"/>
  </w:style>
  <w:style w:type="character" w:customStyle="1" w:styleId="34fffff0">
    <w:name w:val="34_Знак_Значение"/>
    <w:qFormat/>
    <w:rsid w:val="00E0099E"/>
    <w:rPr>
      <w:rFonts w:ascii="Calibri" w:hAnsi="Calibri"/>
    </w:rPr>
  </w:style>
  <w:style w:type="character" w:styleId="af8">
    <w:name w:val="Hyperlink"/>
    <w:uiPriority w:val="99"/>
    <w:rsid w:val="00E0099E"/>
    <w:rPr>
      <w:color w:val="0000FF"/>
      <w:u w:val="single"/>
    </w:rPr>
  </w:style>
  <w:style w:type="paragraph" w:customStyle="1" w:styleId="34fffff1">
    <w:name w:val="34_Рисунок_Подпись"/>
    <w:basedOn w:val="34b"/>
    <w:rsid w:val="00E0099E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0099E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0099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0099E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0099E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0099E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0099E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964B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0099E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0099E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0099E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0099E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0099E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0099E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0099E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0099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0099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0099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0099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0099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009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E911D3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0099E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0099E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0099E"/>
    <w:pPr>
      <w:jc w:val="center"/>
    </w:pPr>
  </w:style>
  <w:style w:type="paragraph" w:customStyle="1" w:styleId="3411">
    <w:name w:val="34_Таблица_Список_Марк_1_без_отступа"/>
    <w:basedOn w:val="34ff6"/>
    <w:rsid w:val="00E0099E"/>
    <w:pPr>
      <w:numPr>
        <w:numId w:val="41"/>
      </w:numPr>
    </w:pPr>
  </w:style>
  <w:style w:type="paragraph" w:customStyle="1" w:styleId="34fffff9">
    <w:name w:val="34_Формула"/>
    <w:basedOn w:val="a0"/>
    <w:rsid w:val="00E0099E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0099E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0099E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0099E"/>
    <w:rPr>
      <w:sz w:val="24"/>
    </w:rPr>
  </w:style>
  <w:style w:type="paragraph" w:styleId="1">
    <w:name w:val="heading 1"/>
    <w:next w:val="34b"/>
    <w:link w:val="10"/>
    <w:qFormat/>
    <w:rsid w:val="00E0099E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0099E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0099E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0099E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0099E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0099E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0099E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0099E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0099E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E0099E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E0099E"/>
  </w:style>
  <w:style w:type="character" w:customStyle="1" w:styleId="34c">
    <w:name w:val="34_Знак_Сообщение_системы"/>
    <w:rsid w:val="00E0099E"/>
    <w:rPr>
      <w:rFonts w:ascii="Calibri" w:hAnsi="Calibri"/>
    </w:rPr>
  </w:style>
  <w:style w:type="paragraph" w:customStyle="1" w:styleId="34b">
    <w:name w:val="34_Абзац_Обычный"/>
    <w:link w:val="34d"/>
    <w:qFormat/>
    <w:rsid w:val="00E0099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0099E"/>
    <w:rPr>
      <w:sz w:val="24"/>
      <w:lang w:eastAsia="x-none"/>
    </w:rPr>
  </w:style>
  <w:style w:type="character" w:customStyle="1" w:styleId="10">
    <w:name w:val="Заголовок 1 Знак"/>
    <w:link w:val="1"/>
    <w:rsid w:val="00E0099E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0099E"/>
    <w:rPr>
      <w:b/>
      <w:sz w:val="32"/>
    </w:rPr>
  </w:style>
  <w:style w:type="character" w:customStyle="1" w:styleId="30">
    <w:name w:val="Заголовок 3 Знак"/>
    <w:link w:val="3"/>
    <w:rsid w:val="00E0099E"/>
    <w:rPr>
      <w:b/>
      <w:bCs/>
      <w:sz w:val="28"/>
    </w:rPr>
  </w:style>
  <w:style w:type="character" w:customStyle="1" w:styleId="40">
    <w:name w:val="Заголовок 4 Знак"/>
    <w:link w:val="4"/>
    <w:rsid w:val="00E0099E"/>
    <w:rPr>
      <w:b/>
      <w:sz w:val="24"/>
    </w:rPr>
  </w:style>
  <w:style w:type="character" w:customStyle="1" w:styleId="50">
    <w:name w:val="Заголовок 5 Знак"/>
    <w:link w:val="5"/>
    <w:rsid w:val="00E0099E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0099E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0099E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0099E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0099E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0099E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0099E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0099E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0099E"/>
    <w:rPr>
      <w:u w:val="single"/>
    </w:rPr>
  </w:style>
  <w:style w:type="paragraph" w:customStyle="1" w:styleId="349">
    <w:name w:val="34_Список_Библиография"/>
    <w:basedOn w:val="34b"/>
    <w:rsid w:val="00E0099E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565CB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0099E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0099E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0099E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0099E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0099E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565CB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0099E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565CB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0099E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0099E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0099E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0099E"/>
    <w:rPr>
      <w:b w:val="0"/>
      <w:i/>
    </w:rPr>
  </w:style>
  <w:style w:type="character" w:customStyle="1" w:styleId="34fc">
    <w:name w:val="34_Знак_Название_файла"/>
    <w:qFormat/>
    <w:rsid w:val="00E0099E"/>
    <w:rPr>
      <w:rFonts w:ascii="Calibri" w:hAnsi="Calibri"/>
    </w:rPr>
  </w:style>
  <w:style w:type="character" w:customStyle="1" w:styleId="34fd">
    <w:name w:val="34_Знак_Термин"/>
    <w:rsid w:val="00E0099E"/>
    <w:rPr>
      <w:i/>
    </w:rPr>
  </w:style>
  <w:style w:type="character" w:customStyle="1" w:styleId="34fe">
    <w:name w:val="34_Знак_Полужирный"/>
    <w:rsid w:val="00E0099E"/>
    <w:rPr>
      <w:b/>
    </w:rPr>
  </w:style>
  <w:style w:type="character" w:customStyle="1" w:styleId="34ff">
    <w:name w:val="34_Знак_Верхний_индекс"/>
    <w:rsid w:val="00E0099E"/>
    <w:rPr>
      <w:vertAlign w:val="superscript"/>
    </w:rPr>
  </w:style>
  <w:style w:type="character" w:customStyle="1" w:styleId="3424">
    <w:name w:val="34_Список_Марк_2 Знак"/>
    <w:link w:val="3423"/>
    <w:rsid w:val="00E23695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0099E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0099E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0099E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0099E"/>
    <w:pPr>
      <w:numPr>
        <w:numId w:val="31"/>
      </w:numPr>
    </w:pPr>
  </w:style>
  <w:style w:type="character" w:customStyle="1" w:styleId="3419">
    <w:name w:val="34_Список_Марк_1 Знак"/>
    <w:link w:val="3413"/>
    <w:rsid w:val="008565CB"/>
    <w:rPr>
      <w:sz w:val="24"/>
      <w:lang w:eastAsia="x-none"/>
    </w:rPr>
  </w:style>
  <w:style w:type="paragraph" w:styleId="a4">
    <w:name w:val="footnote text"/>
    <w:basedOn w:val="34b"/>
    <w:link w:val="a5"/>
    <w:rsid w:val="00E0099E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0099E"/>
    <w:pPr>
      <w:numPr>
        <w:numId w:val="30"/>
      </w:numPr>
    </w:pPr>
  </w:style>
  <w:style w:type="character" w:customStyle="1" w:styleId="341a">
    <w:name w:val="34_Список_Нум_1 Знак"/>
    <w:link w:val="341"/>
    <w:rsid w:val="008565CB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0099E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565CB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0099E"/>
    <w:pPr>
      <w:keepNext/>
    </w:pPr>
  </w:style>
  <w:style w:type="paragraph" w:customStyle="1" w:styleId="34f1">
    <w:name w:val="34_Рамка_Основной"/>
    <w:basedOn w:val="34b"/>
    <w:link w:val="34f0"/>
    <w:rsid w:val="00E0099E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0099E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0099E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0099E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0099E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0099E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0099E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0099E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0099E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0099E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0099E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E0099E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0099E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0099E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0099E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565CB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0099E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0099E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0099E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0099E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0099E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0099E"/>
    <w:rPr>
      <w:sz w:val="18"/>
      <w:lang w:eastAsia="x-none"/>
    </w:rPr>
  </w:style>
  <w:style w:type="paragraph" w:customStyle="1" w:styleId="34fff1">
    <w:name w:val="34_Листинг"/>
    <w:basedOn w:val="34b"/>
    <w:rsid w:val="00E0099E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0099E"/>
    <w:rPr>
      <w:b/>
    </w:rPr>
  </w:style>
  <w:style w:type="paragraph" w:customStyle="1" w:styleId="3440">
    <w:name w:val="34_Заголовок_4_Приложение"/>
    <w:basedOn w:val="4"/>
    <w:next w:val="34b"/>
    <w:rsid w:val="00E0099E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0099E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0099E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0099E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0099E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0099E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0099E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0099E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0099E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0099E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0099E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0099E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0099E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0099E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0099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0099E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0099E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0099E"/>
  </w:style>
  <w:style w:type="paragraph" w:customStyle="1" w:styleId="34fffb">
    <w:name w:val="34_Пример_Заголовок"/>
    <w:basedOn w:val="34f8"/>
    <w:next w:val="34f8"/>
    <w:rsid w:val="00E0099E"/>
    <w:pPr>
      <w:keepNext/>
      <w:spacing w:after="120"/>
    </w:pPr>
    <w:rPr>
      <w:b/>
      <w:lang w:eastAsia="ru-RU"/>
    </w:rPr>
  </w:style>
  <w:style w:type="character" w:styleId="a7">
    <w:name w:val="FollowedHyperlink"/>
    <w:rsid w:val="00E0099E"/>
    <w:rPr>
      <w:color w:val="auto"/>
    </w:rPr>
  </w:style>
  <w:style w:type="character" w:customStyle="1" w:styleId="34fffc">
    <w:name w:val="34_Знак_Нижний_индекс"/>
    <w:rsid w:val="00E0099E"/>
    <w:rPr>
      <w:vertAlign w:val="subscript"/>
    </w:rPr>
  </w:style>
  <w:style w:type="character" w:styleId="a8">
    <w:name w:val="footnote reference"/>
    <w:basedOn w:val="a1"/>
    <w:semiHidden/>
    <w:rsid w:val="00E0099E"/>
    <w:rPr>
      <w:vertAlign w:val="superscript"/>
    </w:rPr>
  </w:style>
  <w:style w:type="paragraph" w:styleId="a9">
    <w:name w:val="header"/>
    <w:basedOn w:val="34b"/>
    <w:link w:val="aa"/>
    <w:rsid w:val="00E0099E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0099E"/>
    <w:rPr>
      <w:lang w:eastAsia="x-none"/>
    </w:rPr>
  </w:style>
  <w:style w:type="paragraph" w:styleId="ab">
    <w:name w:val="footer"/>
    <w:basedOn w:val="34b"/>
    <w:link w:val="ac"/>
    <w:rsid w:val="00E0099E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0099E"/>
    <w:rPr>
      <w:lang w:eastAsia="x-none"/>
    </w:rPr>
  </w:style>
  <w:style w:type="numbering" w:customStyle="1" w:styleId="a">
    <w:name w:val="Приложение"/>
    <w:uiPriority w:val="99"/>
    <w:rsid w:val="00E0099E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0099E"/>
    <w:pPr>
      <w:keepNext/>
    </w:pPr>
  </w:style>
  <w:style w:type="character" w:customStyle="1" w:styleId="3434">
    <w:name w:val="34_Список_Марк_3 Знак"/>
    <w:basedOn w:val="34d"/>
    <w:link w:val="3432"/>
    <w:rsid w:val="00E23695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0099E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0099E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565CB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565CB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565CB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0099E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0099E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0099E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565CB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0099E"/>
    <w:pPr>
      <w:keepNext/>
    </w:pPr>
  </w:style>
  <w:style w:type="character" w:customStyle="1" w:styleId="34ffff0">
    <w:name w:val="34_Процедура_Подшаг Знак"/>
    <w:basedOn w:val="34d"/>
    <w:link w:val="344"/>
    <w:rsid w:val="008565CB"/>
    <w:rPr>
      <w:sz w:val="24"/>
      <w:lang w:eastAsia="x-none"/>
    </w:rPr>
  </w:style>
  <w:style w:type="character" w:customStyle="1" w:styleId="34ffff2">
    <w:name w:val="34_Знак_Клавиши"/>
    <w:rsid w:val="00E0099E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0099E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0099E"/>
  </w:style>
  <w:style w:type="paragraph" w:styleId="ad">
    <w:name w:val="caption"/>
    <w:basedOn w:val="34b"/>
    <w:next w:val="34b"/>
    <w:rsid w:val="00E911D3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0099E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0099E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0099E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565CB"/>
    <w:rPr>
      <w:sz w:val="24"/>
      <w:lang w:eastAsia="x-none"/>
    </w:rPr>
  </w:style>
  <w:style w:type="character" w:customStyle="1" w:styleId="ae">
    <w:name w:val="Основной текст Знак"/>
    <w:semiHidden/>
    <w:rsid w:val="00E0099E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0099E"/>
    <w:rPr>
      <w:rFonts w:ascii="Arial" w:hAnsi="Arial"/>
    </w:rPr>
  </w:style>
  <w:style w:type="character" w:customStyle="1" w:styleId="af0">
    <w:name w:val="Тема примечания Знак"/>
    <w:semiHidden/>
    <w:rsid w:val="00E0099E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0099E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0099E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0099E"/>
  </w:style>
  <w:style w:type="character" w:styleId="af3">
    <w:name w:val="annotation reference"/>
    <w:semiHidden/>
    <w:rsid w:val="00E0099E"/>
    <w:rPr>
      <w:sz w:val="16"/>
      <w:szCs w:val="16"/>
    </w:rPr>
  </w:style>
  <w:style w:type="character" w:styleId="af4">
    <w:name w:val="page number"/>
    <w:rsid w:val="00E0099E"/>
  </w:style>
  <w:style w:type="paragraph" w:styleId="af5">
    <w:name w:val="Body Text"/>
    <w:basedOn w:val="a0"/>
    <w:link w:val="13"/>
    <w:semiHidden/>
    <w:unhideWhenUsed/>
    <w:rsid w:val="00E0099E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0099E"/>
    <w:rPr>
      <w:sz w:val="24"/>
    </w:rPr>
  </w:style>
  <w:style w:type="paragraph" w:styleId="af6">
    <w:name w:val="annotation subject"/>
    <w:basedOn w:val="af2"/>
    <w:next w:val="af2"/>
    <w:link w:val="14"/>
    <w:semiHidden/>
    <w:rsid w:val="00E0099E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0099E"/>
    <w:rPr>
      <w:b/>
      <w:bCs/>
    </w:rPr>
  </w:style>
  <w:style w:type="paragraph" w:styleId="af7">
    <w:name w:val="Balloon Text"/>
    <w:basedOn w:val="a0"/>
    <w:link w:val="15"/>
    <w:semiHidden/>
    <w:rsid w:val="00E0099E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0099E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0099E"/>
  </w:style>
  <w:style w:type="paragraph" w:customStyle="1" w:styleId="34ffff9">
    <w:name w:val="34_ТЛ_Подпись"/>
    <w:basedOn w:val="34f6"/>
    <w:rsid w:val="00E0099E"/>
  </w:style>
  <w:style w:type="paragraph" w:customStyle="1" w:styleId="34ffffa">
    <w:name w:val="34_ТЛ_Подпись_скрытый"/>
    <w:basedOn w:val="34ffff9"/>
    <w:rsid w:val="00E0099E"/>
    <w:rPr>
      <w:vanish/>
    </w:rPr>
  </w:style>
  <w:style w:type="paragraph" w:customStyle="1" w:styleId="34ffffb">
    <w:name w:val="34_Комментарий_Философта"/>
    <w:basedOn w:val="34b"/>
    <w:rsid w:val="00E0099E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0099E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0099E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0099E"/>
    <w:rPr>
      <w:b/>
    </w:rPr>
  </w:style>
  <w:style w:type="paragraph" w:customStyle="1" w:styleId="34ffffe">
    <w:name w:val="34_Таблица_Сноска_Линия"/>
    <w:basedOn w:val="34fff7"/>
    <w:next w:val="34fff7"/>
    <w:rsid w:val="00E0099E"/>
    <w:pPr>
      <w:keepNext/>
    </w:pPr>
  </w:style>
  <w:style w:type="paragraph" w:customStyle="1" w:styleId="34fffff">
    <w:name w:val="34_Таблица_Примечание"/>
    <w:basedOn w:val="34fff7"/>
    <w:rsid w:val="00E0099E"/>
  </w:style>
  <w:style w:type="character" w:customStyle="1" w:styleId="34fffff0">
    <w:name w:val="34_Знак_Значение"/>
    <w:qFormat/>
    <w:rsid w:val="00E0099E"/>
    <w:rPr>
      <w:rFonts w:ascii="Calibri" w:hAnsi="Calibri"/>
    </w:rPr>
  </w:style>
  <w:style w:type="character" w:styleId="af8">
    <w:name w:val="Hyperlink"/>
    <w:uiPriority w:val="99"/>
    <w:rsid w:val="00E0099E"/>
    <w:rPr>
      <w:color w:val="0000FF"/>
      <w:u w:val="single"/>
    </w:rPr>
  </w:style>
  <w:style w:type="paragraph" w:customStyle="1" w:styleId="34fffff1">
    <w:name w:val="34_Рисунок_Подпись"/>
    <w:basedOn w:val="34b"/>
    <w:rsid w:val="00E0099E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0099E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0099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0099E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0099E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0099E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0099E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964B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0099E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0099E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0099E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0099E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0099E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0099E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0099E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0099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0099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0099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0099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0099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009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E911D3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0099E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0099E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0099E"/>
    <w:pPr>
      <w:jc w:val="center"/>
    </w:pPr>
  </w:style>
  <w:style w:type="paragraph" w:customStyle="1" w:styleId="3411">
    <w:name w:val="34_Таблица_Список_Марк_1_без_отступа"/>
    <w:basedOn w:val="34ff6"/>
    <w:rsid w:val="00E0099E"/>
    <w:pPr>
      <w:numPr>
        <w:numId w:val="41"/>
      </w:numPr>
    </w:pPr>
  </w:style>
  <w:style w:type="paragraph" w:customStyle="1" w:styleId="34fffff9">
    <w:name w:val="34_Формула"/>
    <w:basedOn w:val="a0"/>
    <w:rsid w:val="00E0099E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0099E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0099E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18E9F0-9A15-44CF-BD8A-C2D5B5B5A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725</TotalTime>
  <Pages>11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Проектная оценка надежности системы</vt:lpstr>
    </vt:vector>
  </TitlesOfParts>
  <Company>Название организации</Company>
  <LinksUpToDate>false</LinksUpToDate>
  <CharactersWithSpaces>6753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оценка надежности системы</dc:title>
  <dc:creator>Oksana</dc:creator>
  <cp:lastModifiedBy>Oksana</cp:lastModifiedBy>
  <cp:revision>221</cp:revision>
  <cp:lastPrinted>2014-09-08T01:50:00Z</cp:lastPrinted>
  <dcterms:created xsi:type="dcterms:W3CDTF">2014-09-07T22:05:00Z</dcterms:created>
  <dcterms:modified xsi:type="dcterms:W3CDTF">2023-05-03T21:01:00Z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A.B.XXX.Б1.XX.X-X.X</vt:lpwstr>
  </property>
  <property fmtid="{D5CDD505-2E9C-101B-9397-08002B2CF9AE}" pid="8" name="год_издания">
    <vt:lpwstr>2023</vt:lpwstr>
  </property>
</Properties>
</file>