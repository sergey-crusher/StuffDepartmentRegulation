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EAB" w:rsidRDefault="00421EAB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85246A">
        <w:t>Название организации</w:t>
      </w:r>
      <w:r>
        <w:fldChar w:fldCharType="end"/>
      </w:r>
    </w:p>
    <w:p w:rsidR="00421EAB" w:rsidRPr="00C816E8" w:rsidRDefault="00421EA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421EAB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421EAB" w:rsidRPr="00C816E8" w:rsidRDefault="00421EAB" w:rsidP="00345A40">
            <w:pPr>
              <w:pStyle w:val="34ffff8"/>
            </w:pPr>
            <w:r w:rsidRPr="00C816E8">
              <w:t>УТВЕРЖДЕН</w:t>
            </w:r>
          </w:p>
          <w:p w:rsidR="00421EAB" w:rsidRPr="00C816E8" w:rsidRDefault="005C015D" w:rsidP="00345A40">
            <w:pPr>
              <w:pStyle w:val="34ffff9"/>
            </w:pPr>
            <w:fldSimple w:instr=" DOCPROPERTY  обозначение_документа  \* MERGEFORMAT ">
              <w:r w:rsidR="0085246A">
                <w:t>A.B.XXX.ФО.XX.X-X.X</w:t>
              </w:r>
            </w:fldSimple>
            <w:r w:rsidR="00421EAB" w:rsidRPr="00C816E8">
              <w:t>-ЛУ</w:t>
            </w:r>
          </w:p>
          <w:p w:rsidR="00421EAB" w:rsidRPr="00C816E8" w:rsidRDefault="00421EAB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421EAB" w:rsidRPr="00C816E8" w:rsidRDefault="00421EAB" w:rsidP="00345A40">
            <w:pPr>
              <w:pStyle w:val="34ffff8"/>
            </w:pPr>
            <w:r w:rsidRPr="00C816E8">
              <w:t>УТВЕРЖДАЮ</w:t>
            </w:r>
          </w:p>
        </w:tc>
      </w:tr>
      <w:tr w:rsidR="00421EAB" w:rsidRPr="00C816E8" w:rsidTr="00345A40">
        <w:trPr>
          <w:trHeight w:val="630"/>
        </w:trPr>
        <w:tc>
          <w:tcPr>
            <w:tcW w:w="5554" w:type="dxa"/>
            <w:vMerge/>
          </w:tcPr>
          <w:p w:rsidR="00421EAB" w:rsidRPr="00C816E8" w:rsidRDefault="00421EAB" w:rsidP="00345A40"/>
        </w:tc>
        <w:tc>
          <w:tcPr>
            <w:tcW w:w="4563" w:type="dxa"/>
          </w:tcPr>
          <w:p w:rsidR="00421EAB" w:rsidRPr="00C816E8" w:rsidRDefault="00421EAB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421EAB" w:rsidRPr="00C816E8" w:rsidTr="00345A40">
        <w:trPr>
          <w:trHeight w:val="353"/>
        </w:trPr>
        <w:tc>
          <w:tcPr>
            <w:tcW w:w="5554" w:type="dxa"/>
            <w:vMerge/>
          </w:tcPr>
          <w:p w:rsidR="00421EAB" w:rsidRPr="00C816E8" w:rsidRDefault="00421EAB" w:rsidP="00345A40"/>
        </w:tc>
        <w:tc>
          <w:tcPr>
            <w:tcW w:w="4563" w:type="dxa"/>
          </w:tcPr>
          <w:p w:rsidR="00421EAB" w:rsidRPr="00C816E8" w:rsidRDefault="00421EAB" w:rsidP="00B617AD">
            <w:pPr>
              <w:pStyle w:val="34ffff9"/>
            </w:pPr>
            <w:r w:rsidRPr="00C816E8">
              <w:t>____________________ И. О. Фамилия</w:t>
            </w:r>
          </w:p>
          <w:p w:rsidR="00421EAB" w:rsidRPr="00C816E8" w:rsidRDefault="00421EA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21EAB" w:rsidRPr="00C816E8" w:rsidRDefault="00421EAB" w:rsidP="00801734">
      <w:pPr>
        <w:pStyle w:val="34f5"/>
      </w:pPr>
    </w:p>
    <w:p w:rsidR="00421EAB" w:rsidRDefault="00421EAB" w:rsidP="00801734">
      <w:pPr>
        <w:pStyle w:val="34f5"/>
      </w:pPr>
    </w:p>
    <w:p w:rsidR="00421EAB" w:rsidRDefault="00421EAB" w:rsidP="00801734">
      <w:pPr>
        <w:pStyle w:val="34f5"/>
      </w:pPr>
    </w:p>
    <w:p w:rsidR="00421EAB" w:rsidRPr="00C816E8" w:rsidRDefault="00421EAB" w:rsidP="00801734">
      <w:pPr>
        <w:pStyle w:val="34f5"/>
      </w:pPr>
    </w:p>
    <w:p w:rsidR="00421EAB" w:rsidRPr="00C816E8" w:rsidRDefault="00421EAB" w:rsidP="00801734">
      <w:pPr>
        <w:pStyle w:val="34f5"/>
      </w:pPr>
    </w:p>
    <w:p w:rsidR="00421EAB" w:rsidRPr="00C816E8" w:rsidRDefault="005C015D" w:rsidP="00801734">
      <w:pPr>
        <w:pStyle w:val="34ffb"/>
      </w:pPr>
      <w:fldSimple w:instr=" DOCPROPERTY  полное_название_системы  \* MERGEFORMAT ">
        <w:r w:rsidR="0085246A">
          <w:t>Полное название системы</w:t>
        </w:r>
      </w:fldSimple>
    </w:p>
    <w:p w:rsidR="00421EAB" w:rsidRPr="00C816E8" w:rsidRDefault="00421EAB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85246A">
          <w:t>Краткое название системы</w:t>
        </w:r>
      </w:fldSimple>
      <w:r w:rsidRPr="00C816E8">
        <w:t>)</w:t>
      </w:r>
    </w:p>
    <w:p w:rsidR="00421EAB" w:rsidRPr="00C816E8" w:rsidRDefault="005C015D" w:rsidP="00801734">
      <w:pPr>
        <w:pStyle w:val="34ffd"/>
      </w:pPr>
      <w:fldSimple w:instr=" DOCPROPERTY  Title  \* MERGEFORMAT ">
        <w:r w:rsidR="0085246A">
          <w:t>Формуляр</w:t>
        </w:r>
      </w:fldSimple>
    </w:p>
    <w:p w:rsidR="00421EAB" w:rsidRDefault="00421EAB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85246A">
        <w:t>A.B.XXX.ФО.XX.X-X.X</w:t>
      </w:r>
      <w:r w:rsidRPr="00C816E8">
        <w:fldChar w:fldCharType="end"/>
      </w:r>
    </w:p>
    <w:p w:rsidR="00421EAB" w:rsidRDefault="00421EAB" w:rsidP="00801734">
      <w:pPr>
        <w:pStyle w:val="34f5"/>
      </w:pPr>
    </w:p>
    <w:p w:rsidR="00421EAB" w:rsidRDefault="00421EAB" w:rsidP="00801734">
      <w:pPr>
        <w:pStyle w:val="34f5"/>
      </w:pPr>
    </w:p>
    <w:p w:rsidR="00421EAB" w:rsidRPr="00B602CF" w:rsidRDefault="00421EAB" w:rsidP="00801734">
      <w:pPr>
        <w:pStyle w:val="34f5"/>
      </w:pPr>
    </w:p>
    <w:p w:rsidR="00AF06F9" w:rsidRPr="00B602CF" w:rsidRDefault="00AF06F9" w:rsidP="00801734">
      <w:pPr>
        <w:pStyle w:val="34f5"/>
      </w:pPr>
    </w:p>
    <w:p w:rsidR="00421EAB" w:rsidRDefault="00421EA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421EA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421EAB" w:rsidRPr="00C816E8" w:rsidRDefault="00421EAB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421EAB" w:rsidRPr="00C816E8" w:rsidRDefault="00421EAB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421EAB" w:rsidRPr="00C816E8" w:rsidRDefault="00421EAB" w:rsidP="00345A40">
            <w:pPr>
              <w:pStyle w:val="34ffff9"/>
            </w:pPr>
          </w:p>
        </w:tc>
      </w:tr>
      <w:tr w:rsidR="00421EAB" w:rsidRPr="00C816E8" w:rsidTr="00345A40">
        <w:trPr>
          <w:trHeight w:val="868"/>
        </w:trPr>
        <w:tc>
          <w:tcPr>
            <w:tcW w:w="4564" w:type="dxa"/>
          </w:tcPr>
          <w:p w:rsidR="00421EAB" w:rsidRPr="00C816E8" w:rsidRDefault="00421EA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21EAB" w:rsidRPr="00C816E8" w:rsidRDefault="00421EAB" w:rsidP="00345A40">
            <w:pPr>
              <w:pStyle w:val="34ffff9"/>
            </w:pPr>
          </w:p>
        </w:tc>
        <w:tc>
          <w:tcPr>
            <w:tcW w:w="4563" w:type="dxa"/>
          </w:tcPr>
          <w:p w:rsidR="00421EAB" w:rsidRPr="00C816E8" w:rsidRDefault="00421EA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21EAB" w:rsidRPr="00C816E8" w:rsidTr="00345A40">
        <w:trPr>
          <w:trHeight w:val="404"/>
        </w:trPr>
        <w:tc>
          <w:tcPr>
            <w:tcW w:w="4564" w:type="dxa"/>
          </w:tcPr>
          <w:p w:rsidR="00421EAB" w:rsidRPr="00C816E8" w:rsidRDefault="00421EAB" w:rsidP="00345A40">
            <w:pPr>
              <w:pStyle w:val="34ffff9"/>
            </w:pPr>
            <w:r w:rsidRPr="00C816E8">
              <w:t>____________________ И. О. Фамилия</w:t>
            </w:r>
          </w:p>
          <w:p w:rsidR="00421EAB" w:rsidRPr="00C816E8" w:rsidRDefault="00421EAB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21EAB" w:rsidRPr="00C816E8" w:rsidRDefault="00421EAB" w:rsidP="00345A40">
            <w:pPr>
              <w:pStyle w:val="34ffff9"/>
            </w:pPr>
          </w:p>
        </w:tc>
        <w:tc>
          <w:tcPr>
            <w:tcW w:w="4563" w:type="dxa"/>
          </w:tcPr>
          <w:p w:rsidR="00421EAB" w:rsidRPr="00C816E8" w:rsidRDefault="00421EAB" w:rsidP="00B617AD">
            <w:pPr>
              <w:pStyle w:val="34ffff9"/>
            </w:pPr>
            <w:r w:rsidRPr="00C816E8">
              <w:t>____________________ И. О. Фамилия</w:t>
            </w:r>
          </w:p>
          <w:p w:rsidR="00421EAB" w:rsidRPr="00C816E8" w:rsidRDefault="00421EA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421EA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421EAB" w:rsidRPr="00C816E8" w:rsidRDefault="00421EAB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421EAB" w:rsidRPr="00C816E8" w:rsidRDefault="00421EAB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421EAB" w:rsidRPr="00C816E8" w:rsidRDefault="00421EAB" w:rsidP="00345A40">
            <w:pPr>
              <w:pStyle w:val="34ffff8"/>
            </w:pPr>
          </w:p>
        </w:tc>
      </w:tr>
      <w:tr w:rsidR="00421EAB" w:rsidRPr="00C816E8" w:rsidTr="00345A40">
        <w:trPr>
          <w:trHeight w:val="864"/>
        </w:trPr>
        <w:tc>
          <w:tcPr>
            <w:tcW w:w="4564" w:type="dxa"/>
          </w:tcPr>
          <w:p w:rsidR="00421EAB" w:rsidRPr="00C816E8" w:rsidRDefault="00421EA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21EAB" w:rsidRPr="00C816E8" w:rsidRDefault="00421EAB" w:rsidP="00345A40">
            <w:pPr>
              <w:pStyle w:val="34ffff9"/>
            </w:pPr>
          </w:p>
        </w:tc>
        <w:tc>
          <w:tcPr>
            <w:tcW w:w="4563" w:type="dxa"/>
          </w:tcPr>
          <w:p w:rsidR="00421EAB" w:rsidRPr="00C816E8" w:rsidRDefault="00421EA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21EAB" w:rsidRPr="00C816E8" w:rsidTr="00345A40">
        <w:trPr>
          <w:trHeight w:val="643"/>
        </w:trPr>
        <w:tc>
          <w:tcPr>
            <w:tcW w:w="4564" w:type="dxa"/>
          </w:tcPr>
          <w:p w:rsidR="00421EAB" w:rsidRPr="00C816E8" w:rsidRDefault="00421EAB" w:rsidP="00B617AD">
            <w:pPr>
              <w:pStyle w:val="34ffff9"/>
            </w:pPr>
            <w:r w:rsidRPr="00C816E8">
              <w:t>____________________ И. О. Фамилия</w:t>
            </w:r>
          </w:p>
          <w:p w:rsidR="00421EAB" w:rsidRPr="00C816E8" w:rsidRDefault="00421EA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21EAB" w:rsidRPr="00C816E8" w:rsidRDefault="00421EAB" w:rsidP="00345A40">
            <w:pPr>
              <w:pStyle w:val="34ffff9"/>
            </w:pPr>
          </w:p>
        </w:tc>
        <w:tc>
          <w:tcPr>
            <w:tcW w:w="4563" w:type="dxa"/>
          </w:tcPr>
          <w:p w:rsidR="00421EAB" w:rsidRPr="00C816E8" w:rsidRDefault="00421EAB" w:rsidP="00B617AD">
            <w:pPr>
              <w:pStyle w:val="34ffff9"/>
            </w:pPr>
            <w:r w:rsidRPr="00C816E8">
              <w:t>____________________ И. О. Фамилия</w:t>
            </w:r>
          </w:p>
          <w:p w:rsidR="00421EAB" w:rsidRPr="00C816E8" w:rsidRDefault="00421EA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21EAB" w:rsidRPr="00801734" w:rsidRDefault="00421EAB" w:rsidP="00801734">
      <w:pPr>
        <w:pStyle w:val="34f5"/>
        <w:rPr>
          <w:lang w:val="en-US"/>
        </w:rPr>
      </w:pPr>
    </w:p>
    <w:p w:rsidR="00E71244" w:rsidRPr="00E71244" w:rsidRDefault="00E71244" w:rsidP="00035C6E">
      <w:pPr>
        <w:pStyle w:val="34f5"/>
      </w:pPr>
    </w:p>
    <w:p w:rsidR="0069117E" w:rsidRDefault="0069117E" w:rsidP="003F38DF">
      <w:pPr>
        <w:pStyle w:val="34b"/>
        <w:sectPr w:rsidR="0069117E" w:rsidSect="00E71244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E75B94" w:rsidRDefault="00715FA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050443" w:history="1">
        <w:r w:rsidR="00E75B94" w:rsidRPr="006E471E">
          <w:rPr>
            <w:rStyle w:val="af8"/>
          </w:rPr>
          <w:t>1 Общие сведения</w:t>
        </w:r>
        <w:r w:rsidR="00E75B94">
          <w:rPr>
            <w:webHidden/>
          </w:rPr>
          <w:tab/>
        </w:r>
        <w:r w:rsidR="00E75B94">
          <w:rPr>
            <w:webHidden/>
          </w:rPr>
          <w:fldChar w:fldCharType="begin"/>
        </w:r>
        <w:r w:rsidR="00E75B94">
          <w:rPr>
            <w:webHidden/>
          </w:rPr>
          <w:instrText xml:space="preserve"> PAGEREF _Toc134050443 \h </w:instrText>
        </w:r>
        <w:r w:rsidR="00E75B94">
          <w:rPr>
            <w:webHidden/>
          </w:rPr>
        </w:r>
        <w:r w:rsidR="00E75B94">
          <w:rPr>
            <w:webHidden/>
          </w:rPr>
          <w:fldChar w:fldCharType="separate"/>
        </w:r>
        <w:r w:rsidR="00E75B94">
          <w:rPr>
            <w:webHidden/>
          </w:rPr>
          <w:t>3</w:t>
        </w:r>
        <w:r w:rsidR="00E75B94">
          <w:rPr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44" w:history="1">
        <w:r w:rsidRPr="006E471E">
          <w:rPr>
            <w:rStyle w:val="af8"/>
            <w:noProof/>
          </w:rPr>
          <w:t>1.1 Наименование АС и ее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45" w:history="1">
        <w:r w:rsidRPr="006E471E">
          <w:rPr>
            <w:rStyle w:val="af8"/>
            <w:noProof/>
          </w:rPr>
          <w:t>1.2 Наименование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46" w:history="1">
        <w:r w:rsidRPr="006E471E">
          <w:rPr>
            <w:rStyle w:val="af8"/>
            <w:noProof/>
          </w:rPr>
          <w:t>1.3 Дата сдачи АС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47" w:history="1">
        <w:r w:rsidRPr="006E471E">
          <w:rPr>
            <w:rStyle w:val="af8"/>
            <w:noProof/>
          </w:rPr>
          <w:t>1.4 Общие указания персоналу по эксплуатации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48" w:history="1">
        <w:r w:rsidRPr="006E471E">
          <w:rPr>
            <w:rStyle w:val="af8"/>
            <w:noProof/>
          </w:rPr>
          <w:t>1.5 Требования по ведению формуляра и месту его хранения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449" w:history="1">
        <w:r w:rsidRPr="006E471E">
          <w:rPr>
            <w:rStyle w:val="af8"/>
          </w:rPr>
          <w:t>2 Основные характеристики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50" w:history="1">
        <w:r w:rsidRPr="006E471E">
          <w:rPr>
            <w:rStyle w:val="af8"/>
            <w:noProof/>
          </w:rPr>
          <w:t>2.1 Перечень реализуемых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51" w:history="1">
        <w:r w:rsidRPr="006E471E">
          <w:rPr>
            <w:rStyle w:val="af8"/>
            <w:noProof/>
          </w:rPr>
          <w:t>2.2 Количественные и качественные характеристики АС и ее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52" w:history="1">
        <w:r w:rsidRPr="006E471E">
          <w:rPr>
            <w:rStyle w:val="af8"/>
            <w:noProof/>
          </w:rPr>
          <w:t>2.3 Описание принципов функционирования АС, регламент и</w:t>
        </w:r>
        <w:r w:rsidRPr="006E471E">
          <w:rPr>
            <w:rStyle w:val="af8"/>
            <w:noProof/>
            <w:lang w:val="en-US"/>
          </w:rPr>
          <w:t> </w:t>
        </w:r>
        <w:r w:rsidRPr="006E471E">
          <w:rPr>
            <w:rStyle w:val="af8"/>
            <w:noProof/>
          </w:rPr>
          <w:t>режимы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53" w:history="1">
        <w:r w:rsidRPr="006E471E">
          <w:rPr>
            <w:rStyle w:val="af8"/>
            <w:noProof/>
          </w:rPr>
          <w:t>2.4 Сведения о взаимодействии АС с другими системами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454" w:history="1">
        <w:r w:rsidRPr="006E471E">
          <w:rPr>
            <w:rStyle w:val="af8"/>
          </w:rPr>
          <w:t>3 Комплектность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55" w:history="1">
        <w:r w:rsidRPr="006E471E">
          <w:rPr>
            <w:rStyle w:val="af8"/>
            <w:noProof/>
          </w:rPr>
          <w:t>3.1 Перечень технических и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56" w:history="1">
        <w:r w:rsidRPr="006E471E">
          <w:rPr>
            <w:rStyle w:val="af8"/>
            <w:noProof/>
          </w:rPr>
          <w:t>3.2 Перечень эксплуатационных доку</w:t>
        </w:r>
        <w:bookmarkStart w:id="0" w:name="_GoBack"/>
        <w:bookmarkEnd w:id="0"/>
        <w:r w:rsidRPr="006E471E">
          <w:rPr>
            <w:rStyle w:val="af8"/>
            <w:noProof/>
          </w:rPr>
          <w:t>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457" w:history="1">
        <w:r w:rsidRPr="006E471E">
          <w:rPr>
            <w:rStyle w:val="af8"/>
          </w:rPr>
          <w:t>4 Свидетельство о приемке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58" w:history="1">
        <w:r w:rsidRPr="006E471E">
          <w:rPr>
            <w:rStyle w:val="af8"/>
            <w:noProof/>
          </w:rPr>
          <w:t>4.1 Даты подписания актов о приемке АС и ее частей в</w:t>
        </w:r>
        <w:r w:rsidRPr="006E471E">
          <w:rPr>
            <w:rStyle w:val="af8"/>
            <w:noProof/>
            <w:lang w:val="en-US"/>
          </w:rPr>
          <w:t> </w:t>
        </w:r>
        <w:r w:rsidRPr="006E471E">
          <w:rPr>
            <w:rStyle w:val="af8"/>
            <w:noProof/>
          </w:rPr>
          <w:t>промышленную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59" w:history="1">
        <w:r w:rsidRPr="006E471E">
          <w:rPr>
            <w:rStyle w:val="af8"/>
            <w:noProof/>
          </w:rPr>
          <w:t>4.2 Фамилии председателей комиссий, осуществлявших приемку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460" w:history="1">
        <w:r w:rsidRPr="006E471E">
          <w:rPr>
            <w:rStyle w:val="af8"/>
          </w:rPr>
          <w:t>5 Гарантийные обязательства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61" w:history="1">
        <w:r w:rsidRPr="006E471E">
          <w:rPr>
            <w:rStyle w:val="af8"/>
            <w:noProof/>
          </w:rPr>
          <w:t>5.1 Гарантийные обязательства разработчика на АС в целом и ее части, имеющие иные гарантийные сроки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62" w:history="1">
        <w:r w:rsidRPr="006E471E">
          <w:rPr>
            <w:rStyle w:val="af8"/>
            <w:noProof/>
          </w:rPr>
          <w:t>5.2 Перечень технических средств АС, имеющих гарантийные сроки службы меньше гарантийных сроков для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463" w:history="1">
        <w:r w:rsidRPr="006E471E">
          <w:rPr>
            <w:rStyle w:val="af8"/>
          </w:rPr>
          <w:t>6 Сведения о состоянии АС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64" w:history="1">
        <w:r w:rsidRPr="006E471E">
          <w:rPr>
            <w:rStyle w:val="af8"/>
            <w:noProof/>
          </w:rPr>
          <w:t>6.1 Сведения о неисправностях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65" w:history="1">
        <w:r w:rsidRPr="006E471E">
          <w:rPr>
            <w:rStyle w:val="af8"/>
            <w:noProof/>
          </w:rPr>
          <w:t>6.2 Замечания по эксплуатации и аварийным ситуациям, принятые 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66" w:history="1">
        <w:r w:rsidRPr="006E471E">
          <w:rPr>
            <w:rStyle w:val="af8"/>
            <w:noProof/>
          </w:rPr>
          <w:t>6.3 Сведения о проведении проверок измерительных устройств и точностных характеристик измерительных каналов (для АСУ ТП)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67" w:history="1">
        <w:r w:rsidRPr="006E471E">
          <w:rPr>
            <w:rStyle w:val="af8"/>
            <w:noProof/>
          </w:rPr>
          <w:t>6.4 Сведения о ремонте технических средств и изменениях в</w:t>
        </w:r>
        <w:r w:rsidRPr="006E471E">
          <w:rPr>
            <w:rStyle w:val="af8"/>
            <w:noProof/>
            <w:lang w:val="en-US"/>
          </w:rPr>
          <w:t> </w:t>
        </w:r>
        <w:r w:rsidRPr="006E471E">
          <w:rPr>
            <w:rStyle w:val="af8"/>
            <w:noProof/>
          </w:rPr>
          <w:t>программном обеспечении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68" w:history="1">
        <w:r w:rsidRPr="006E471E">
          <w:rPr>
            <w:rStyle w:val="af8"/>
            <w:noProof/>
          </w:rPr>
          <w:t>6.5 Сведения о выполнении регламентных (профилактических) работ и их результатах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469" w:history="1">
        <w:r w:rsidRPr="006E471E">
          <w:rPr>
            <w:rStyle w:val="af8"/>
          </w:rPr>
          <w:t>7 Сведения о рекламациях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E75B94" w:rsidRDefault="00E75B9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470" w:history="1">
        <w:r w:rsidRPr="006E471E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E75B94" w:rsidRDefault="00E75B9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471" w:history="1">
        <w:r w:rsidRPr="006E471E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75B94" w:rsidRDefault="00E75B9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472" w:history="1">
        <w:r w:rsidRPr="006E471E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D47C08" w:rsidRDefault="00E75B94" w:rsidP="00B121E3">
      <w:pPr>
        <w:pStyle w:val="11"/>
      </w:pPr>
      <w:hyperlink w:anchor="_Toc134050473" w:history="1">
        <w:r w:rsidRPr="006E471E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  <w:r w:rsidR="00715FA1">
        <w:fldChar w:fldCharType="end"/>
      </w:r>
    </w:p>
    <w:p w:rsidR="006411D1" w:rsidRDefault="006411D1" w:rsidP="00715FA1">
      <w:pPr>
        <w:pStyle w:val="34fffa"/>
        <w:sectPr w:rsidR="006411D1" w:rsidSect="00047E67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350B99" w:rsidP="00D47C08">
      <w:pPr>
        <w:pStyle w:val="1"/>
        <w:rPr>
          <w:lang w:val="ru-RU"/>
        </w:rPr>
      </w:pPr>
      <w:bookmarkStart w:id="1" w:name="_Toc398630137"/>
      <w:bookmarkStart w:id="2" w:name="_Toc403479651"/>
      <w:bookmarkStart w:id="3" w:name="_Toc134050443"/>
      <w:r>
        <w:rPr>
          <w:lang w:val="ru-RU"/>
        </w:rPr>
        <w:lastRenderedPageBreak/>
        <w:t>Общие сведения</w:t>
      </w:r>
      <w:bookmarkEnd w:id="1"/>
      <w:bookmarkEnd w:id="2"/>
      <w:bookmarkEnd w:id="3"/>
    </w:p>
    <w:p w:rsidR="00217306" w:rsidRPr="00217306" w:rsidRDefault="00217306" w:rsidP="00217306">
      <w:pPr>
        <w:pStyle w:val="2"/>
      </w:pPr>
      <w:bookmarkStart w:id="4" w:name="_Toc134050444"/>
      <w:r w:rsidRPr="00467C7E">
        <w:t xml:space="preserve">Наименование </w:t>
      </w:r>
      <w:r w:rsidR="00514EDA" w:rsidRPr="00467C7E">
        <w:t>АС</w:t>
      </w:r>
      <w:r w:rsidR="00514EDA">
        <w:t xml:space="preserve"> </w:t>
      </w:r>
      <w:r>
        <w:t>и</w:t>
      </w:r>
      <w:r w:rsidRPr="00467C7E">
        <w:t xml:space="preserve"> </w:t>
      </w:r>
      <w:r w:rsidR="00514EDA">
        <w:t xml:space="preserve">ее </w:t>
      </w:r>
      <w:r w:rsidRPr="00467C7E">
        <w:t>обозначение</w:t>
      </w:r>
      <w:bookmarkEnd w:id="4"/>
      <w:r w:rsidRPr="00217306">
        <w:t xml:space="preserve"> </w:t>
      </w:r>
    </w:p>
    <w:p w:rsidR="00715FA1" w:rsidRDefault="00715FA1" w:rsidP="00715FA1">
      <w:pPr>
        <w:pStyle w:val="34b"/>
      </w:pPr>
    </w:p>
    <w:p w:rsidR="00217306" w:rsidRDefault="00217306" w:rsidP="00217306">
      <w:pPr>
        <w:pStyle w:val="2"/>
      </w:pPr>
      <w:bookmarkStart w:id="5" w:name="_Toc134050445"/>
      <w:r w:rsidRPr="00467C7E">
        <w:t>Наименование разработчика</w:t>
      </w:r>
      <w:bookmarkEnd w:id="5"/>
    </w:p>
    <w:p w:rsidR="00217306" w:rsidRDefault="00217306" w:rsidP="00217306">
      <w:pPr>
        <w:pStyle w:val="34b"/>
      </w:pPr>
    </w:p>
    <w:p w:rsidR="00217306" w:rsidRDefault="00217306" w:rsidP="00217306">
      <w:pPr>
        <w:pStyle w:val="2"/>
      </w:pPr>
      <w:bookmarkStart w:id="6" w:name="_Toc134050446"/>
      <w:r w:rsidRPr="00467C7E">
        <w:t>Дата сдачи АС в эксплуатацию</w:t>
      </w:r>
      <w:bookmarkEnd w:id="6"/>
    </w:p>
    <w:p w:rsidR="00217306" w:rsidRDefault="00217306" w:rsidP="00217306">
      <w:pPr>
        <w:pStyle w:val="34b"/>
      </w:pPr>
    </w:p>
    <w:p w:rsidR="00217306" w:rsidRDefault="00217306" w:rsidP="00217306">
      <w:pPr>
        <w:pStyle w:val="2"/>
      </w:pPr>
      <w:bookmarkStart w:id="7" w:name="_Toc134050447"/>
      <w:r w:rsidRPr="00467C7E">
        <w:t>Общие указания персоналу по эксплуатации АС</w:t>
      </w:r>
      <w:bookmarkEnd w:id="7"/>
    </w:p>
    <w:p w:rsidR="00217306" w:rsidRDefault="00217306" w:rsidP="00217306">
      <w:pPr>
        <w:pStyle w:val="34b"/>
      </w:pPr>
    </w:p>
    <w:p w:rsidR="00217306" w:rsidRDefault="005E58A7" w:rsidP="00217306">
      <w:pPr>
        <w:pStyle w:val="2"/>
      </w:pPr>
      <w:bookmarkStart w:id="8" w:name="_Toc134050448"/>
      <w:r w:rsidRPr="00467C7E">
        <w:t xml:space="preserve">Требования </w:t>
      </w:r>
      <w:r w:rsidR="00217306" w:rsidRPr="00467C7E">
        <w:t>по ведению формуляра и мест</w:t>
      </w:r>
      <w:r w:rsidR="00514EDA">
        <w:t>у</w:t>
      </w:r>
      <w:r w:rsidR="00217306" w:rsidRPr="00467C7E">
        <w:t xml:space="preserve"> его хранения</w:t>
      </w:r>
      <w:bookmarkEnd w:id="8"/>
    </w:p>
    <w:p w:rsidR="00217306" w:rsidRDefault="00217306" w:rsidP="00217306">
      <w:pPr>
        <w:pStyle w:val="34a0"/>
      </w:pPr>
      <w:r w:rsidRPr="00467C7E">
        <w:t xml:space="preserve">В </w:t>
      </w:r>
      <w:r>
        <w:t xml:space="preserve">данном </w:t>
      </w:r>
      <w:r w:rsidRPr="00467C7E">
        <w:t xml:space="preserve">разделе </w:t>
      </w:r>
      <w:r w:rsidR="00471D5C">
        <w:t xml:space="preserve">указывают </w:t>
      </w:r>
      <w:r w:rsidRPr="00467C7E">
        <w:t>требования по ведению формуляра и мест</w:t>
      </w:r>
      <w:r w:rsidR="00514EDA">
        <w:t>у</w:t>
      </w:r>
      <w:r w:rsidRPr="00467C7E">
        <w:t xml:space="preserve"> его хранения, в т.</w:t>
      </w:r>
      <w:r>
        <w:t> </w:t>
      </w:r>
      <w:r w:rsidRPr="00467C7E">
        <w:t>ч. перечень технической документации, с которой должен быть ознакомлен персонал.</w:t>
      </w:r>
    </w:p>
    <w:p w:rsidR="00217306" w:rsidRDefault="00217306" w:rsidP="00217306">
      <w:pPr>
        <w:pStyle w:val="34b"/>
      </w:pPr>
    </w:p>
    <w:p w:rsidR="00217306" w:rsidRPr="00715FA1" w:rsidRDefault="00217306" w:rsidP="00715FA1">
      <w:pPr>
        <w:pStyle w:val="34fffa"/>
      </w:pPr>
    </w:p>
    <w:p w:rsidR="00350B99" w:rsidRDefault="00350B99" w:rsidP="00350B99">
      <w:pPr>
        <w:pStyle w:val="1"/>
        <w:rPr>
          <w:lang w:val="ru-RU"/>
        </w:rPr>
      </w:pPr>
      <w:bookmarkStart w:id="9" w:name="_Toc398630138"/>
      <w:bookmarkStart w:id="10" w:name="_Toc403479652"/>
      <w:bookmarkStart w:id="11" w:name="_Toc134050449"/>
      <w:r>
        <w:rPr>
          <w:lang w:val="ru-RU"/>
        </w:rPr>
        <w:lastRenderedPageBreak/>
        <w:t>Основные характеристики</w:t>
      </w:r>
      <w:bookmarkEnd w:id="9"/>
      <w:bookmarkEnd w:id="10"/>
      <w:bookmarkEnd w:id="11"/>
    </w:p>
    <w:p w:rsidR="00350B99" w:rsidRDefault="00467C7E" w:rsidP="00350B99">
      <w:pPr>
        <w:pStyle w:val="2"/>
      </w:pPr>
      <w:bookmarkStart w:id="12" w:name="_Toc398630139"/>
      <w:bookmarkStart w:id="13" w:name="_Toc403479653"/>
      <w:bookmarkStart w:id="14" w:name="_Toc134050450"/>
      <w:r>
        <w:t>Перечень реализуемых функций</w:t>
      </w:r>
      <w:bookmarkEnd w:id="12"/>
      <w:bookmarkEnd w:id="13"/>
      <w:bookmarkEnd w:id="14"/>
    </w:p>
    <w:p w:rsidR="00715FA1" w:rsidRDefault="00715FA1" w:rsidP="00715FA1">
      <w:pPr>
        <w:pStyle w:val="34b"/>
        <w:rPr>
          <w:lang w:eastAsia="ru-RU"/>
        </w:rPr>
      </w:pPr>
    </w:p>
    <w:p w:rsidR="00350B99" w:rsidRDefault="00467C7E" w:rsidP="00350B99">
      <w:pPr>
        <w:pStyle w:val="2"/>
      </w:pPr>
      <w:bookmarkStart w:id="15" w:name="_Toc398630140"/>
      <w:bookmarkStart w:id="16" w:name="_Toc403479654"/>
      <w:bookmarkStart w:id="17" w:name="_Toc134050451"/>
      <w:r>
        <w:t>Количественные и качественные характеристики АС и ее частей</w:t>
      </w:r>
      <w:bookmarkEnd w:id="15"/>
      <w:bookmarkEnd w:id="16"/>
      <w:bookmarkEnd w:id="17"/>
    </w:p>
    <w:p w:rsidR="00471D5C" w:rsidRDefault="00471D5C" w:rsidP="00471D5C">
      <w:pPr>
        <w:pStyle w:val="34b"/>
        <w:rPr>
          <w:lang w:eastAsia="ru-RU"/>
        </w:rPr>
      </w:pPr>
    </w:p>
    <w:p w:rsidR="00350B99" w:rsidRDefault="00467C7E" w:rsidP="00350B99">
      <w:pPr>
        <w:pStyle w:val="2"/>
      </w:pPr>
      <w:bookmarkStart w:id="18" w:name="_Toc398630141"/>
      <w:bookmarkStart w:id="19" w:name="_Toc403479655"/>
      <w:bookmarkStart w:id="20" w:name="_Toc134050452"/>
      <w:r>
        <w:t>Описание принципов функционирования АС, регламент и</w:t>
      </w:r>
      <w:r w:rsidR="00B602CF">
        <w:rPr>
          <w:lang w:val="en-US"/>
        </w:rPr>
        <w:t> </w:t>
      </w:r>
      <w:r>
        <w:t>режимы функционирования</w:t>
      </w:r>
      <w:bookmarkEnd w:id="18"/>
      <w:bookmarkEnd w:id="19"/>
      <w:r w:rsidR="00291041">
        <w:t xml:space="preserve"> АС</w:t>
      </w:r>
      <w:bookmarkEnd w:id="20"/>
    </w:p>
    <w:p w:rsidR="00715FA1" w:rsidRDefault="00715FA1" w:rsidP="00715FA1">
      <w:pPr>
        <w:pStyle w:val="34b"/>
        <w:rPr>
          <w:lang w:eastAsia="ru-RU"/>
        </w:rPr>
      </w:pPr>
    </w:p>
    <w:p w:rsidR="00350B99" w:rsidRPr="00350B99" w:rsidRDefault="00350B99" w:rsidP="00350B99">
      <w:pPr>
        <w:pStyle w:val="2"/>
      </w:pPr>
      <w:bookmarkStart w:id="21" w:name="_Toc398630142"/>
      <w:bookmarkStart w:id="22" w:name="_Toc403479656"/>
      <w:bookmarkStart w:id="23" w:name="_Toc134050453"/>
      <w:r>
        <w:t>С</w:t>
      </w:r>
      <w:r w:rsidRPr="00350B99">
        <w:t xml:space="preserve">ведения о </w:t>
      </w:r>
      <w:r w:rsidR="00467C7E">
        <w:t>взаимодействии</w:t>
      </w:r>
      <w:r>
        <w:t xml:space="preserve"> АС с другими системами</w:t>
      </w:r>
      <w:bookmarkEnd w:id="21"/>
      <w:bookmarkEnd w:id="22"/>
      <w:bookmarkEnd w:id="23"/>
    </w:p>
    <w:p w:rsidR="00350B99" w:rsidRDefault="00350B99" w:rsidP="00350B99">
      <w:pPr>
        <w:pStyle w:val="34b"/>
        <w:rPr>
          <w:lang w:eastAsia="ru-RU"/>
        </w:rPr>
      </w:pPr>
    </w:p>
    <w:p w:rsidR="00715FA1" w:rsidRPr="00350B99" w:rsidRDefault="00715FA1" w:rsidP="00715FA1">
      <w:pPr>
        <w:pStyle w:val="34fffa"/>
      </w:pPr>
    </w:p>
    <w:p w:rsidR="00350B99" w:rsidRDefault="00350B99" w:rsidP="00350B99">
      <w:pPr>
        <w:pStyle w:val="1"/>
      </w:pPr>
      <w:bookmarkStart w:id="24" w:name="_Toc398630143"/>
      <w:bookmarkStart w:id="25" w:name="_Toc403479657"/>
      <w:bookmarkStart w:id="26" w:name="_Toc134050454"/>
      <w:r>
        <w:rPr>
          <w:lang w:val="ru-RU"/>
        </w:rPr>
        <w:lastRenderedPageBreak/>
        <w:t>Комплектность</w:t>
      </w:r>
      <w:bookmarkEnd w:id="24"/>
      <w:bookmarkEnd w:id="25"/>
      <w:bookmarkEnd w:id="26"/>
    </w:p>
    <w:p w:rsidR="00467C7E" w:rsidRDefault="00467C7E" w:rsidP="00467C7E">
      <w:pPr>
        <w:pStyle w:val="2"/>
      </w:pPr>
      <w:bookmarkStart w:id="27" w:name="_Toc398630144"/>
      <w:bookmarkStart w:id="28" w:name="_Toc403479658"/>
      <w:bookmarkStart w:id="29" w:name="_Toc134050455"/>
      <w:r>
        <w:t>П</w:t>
      </w:r>
      <w:r w:rsidRPr="00467C7E">
        <w:t>еречень технических и программных средст</w:t>
      </w:r>
      <w:r>
        <w:t>в</w:t>
      </w:r>
      <w:bookmarkEnd w:id="27"/>
      <w:bookmarkEnd w:id="28"/>
      <w:bookmarkEnd w:id="29"/>
    </w:p>
    <w:p w:rsidR="00471D5C" w:rsidRDefault="00471D5C" w:rsidP="00471D5C">
      <w:pPr>
        <w:pStyle w:val="34a0"/>
      </w:pPr>
      <w:r w:rsidRPr="00467C7E">
        <w:t xml:space="preserve">В </w:t>
      </w:r>
      <w:r>
        <w:t xml:space="preserve">данном </w:t>
      </w:r>
      <w:r w:rsidRPr="00467C7E">
        <w:t xml:space="preserve">разделе </w:t>
      </w:r>
      <w:r w:rsidR="00C55B16">
        <w:t>приводят</w:t>
      </w:r>
      <w:r>
        <w:t xml:space="preserve"> п</w:t>
      </w:r>
      <w:r w:rsidRPr="00467C7E">
        <w:t>еречень технических и программных средст</w:t>
      </w:r>
      <w:r>
        <w:t>в, в том числе носителей данных</w:t>
      </w:r>
      <w:r w:rsidRPr="00467C7E">
        <w:t>.</w:t>
      </w:r>
    </w:p>
    <w:p w:rsidR="00715FA1" w:rsidRDefault="00715FA1" w:rsidP="00715FA1">
      <w:pPr>
        <w:pStyle w:val="34b"/>
        <w:rPr>
          <w:lang w:eastAsia="ru-RU"/>
        </w:rPr>
      </w:pPr>
    </w:p>
    <w:p w:rsidR="00467C7E" w:rsidRPr="00467C7E" w:rsidRDefault="00467C7E" w:rsidP="00467C7E">
      <w:pPr>
        <w:pStyle w:val="2"/>
      </w:pPr>
      <w:bookmarkStart w:id="30" w:name="_Toc398630145"/>
      <w:bookmarkStart w:id="31" w:name="_Toc403479659"/>
      <w:bookmarkStart w:id="32" w:name="_Toc134050456"/>
      <w:r>
        <w:t>П</w:t>
      </w:r>
      <w:r w:rsidRPr="00467C7E">
        <w:t>ереч</w:t>
      </w:r>
      <w:r>
        <w:t>ень эксплуатационных документов</w:t>
      </w:r>
      <w:bookmarkEnd w:id="30"/>
      <w:bookmarkEnd w:id="31"/>
      <w:bookmarkEnd w:id="32"/>
    </w:p>
    <w:p w:rsidR="00467C7E" w:rsidRDefault="00467C7E" w:rsidP="00715FA1">
      <w:pPr>
        <w:pStyle w:val="34b"/>
      </w:pPr>
    </w:p>
    <w:p w:rsidR="00715FA1" w:rsidRPr="00715FA1" w:rsidRDefault="00715FA1" w:rsidP="00715FA1">
      <w:pPr>
        <w:pStyle w:val="34fffa"/>
      </w:pPr>
    </w:p>
    <w:p w:rsidR="00350B99" w:rsidRDefault="00350B99" w:rsidP="00350B99">
      <w:pPr>
        <w:pStyle w:val="1"/>
      </w:pPr>
      <w:bookmarkStart w:id="33" w:name="_Toc398630146"/>
      <w:bookmarkStart w:id="34" w:name="_Toc403479660"/>
      <w:bookmarkStart w:id="35" w:name="_Toc134050457"/>
      <w:r>
        <w:rPr>
          <w:lang w:val="ru-RU"/>
        </w:rPr>
        <w:lastRenderedPageBreak/>
        <w:t>Свидетельство о приемке</w:t>
      </w:r>
      <w:bookmarkEnd w:id="33"/>
      <w:bookmarkEnd w:id="34"/>
      <w:bookmarkEnd w:id="35"/>
    </w:p>
    <w:p w:rsidR="00467C7E" w:rsidRDefault="00467C7E" w:rsidP="00467C7E">
      <w:pPr>
        <w:pStyle w:val="2"/>
      </w:pPr>
      <w:bookmarkStart w:id="36" w:name="_Toc398630147"/>
      <w:bookmarkStart w:id="37" w:name="_Toc403479661"/>
      <w:bookmarkStart w:id="38" w:name="_Toc134050458"/>
      <w:r>
        <w:t>Д</w:t>
      </w:r>
      <w:r w:rsidRPr="00467C7E">
        <w:t>аты подписания актов о приемке АС и ее частей в</w:t>
      </w:r>
      <w:r w:rsidR="00B602CF">
        <w:rPr>
          <w:lang w:val="en-US"/>
        </w:rPr>
        <w:t> </w:t>
      </w:r>
      <w:r w:rsidRPr="00467C7E">
        <w:t>промышл</w:t>
      </w:r>
      <w:r>
        <w:t>енную эксплуатацию</w:t>
      </w:r>
      <w:bookmarkEnd w:id="36"/>
      <w:bookmarkEnd w:id="37"/>
      <w:bookmarkEnd w:id="38"/>
    </w:p>
    <w:p w:rsidR="00715FA1" w:rsidRDefault="00715FA1" w:rsidP="00715FA1">
      <w:pPr>
        <w:pStyle w:val="34b"/>
        <w:rPr>
          <w:lang w:eastAsia="ru-RU"/>
        </w:rPr>
      </w:pPr>
    </w:p>
    <w:p w:rsidR="00467C7E" w:rsidRPr="00467C7E" w:rsidRDefault="00467C7E" w:rsidP="00467C7E">
      <w:pPr>
        <w:pStyle w:val="2"/>
      </w:pPr>
      <w:bookmarkStart w:id="39" w:name="_Toc398630148"/>
      <w:bookmarkStart w:id="40" w:name="_Toc403479662"/>
      <w:bookmarkStart w:id="41" w:name="_Toc134050459"/>
      <w:r>
        <w:t>Ф</w:t>
      </w:r>
      <w:r w:rsidRPr="00467C7E">
        <w:t>амилии председателей коми</w:t>
      </w:r>
      <w:r>
        <w:t>ссий, осуществлявших приемку АС</w:t>
      </w:r>
      <w:bookmarkEnd w:id="39"/>
      <w:bookmarkEnd w:id="40"/>
      <w:bookmarkEnd w:id="41"/>
    </w:p>
    <w:p w:rsidR="00467C7E" w:rsidRDefault="00467C7E" w:rsidP="00715FA1">
      <w:pPr>
        <w:pStyle w:val="34b"/>
      </w:pPr>
    </w:p>
    <w:p w:rsidR="00715FA1" w:rsidRPr="00715FA1" w:rsidRDefault="00715FA1" w:rsidP="00715FA1">
      <w:pPr>
        <w:pStyle w:val="34fffa"/>
      </w:pPr>
    </w:p>
    <w:p w:rsidR="00350B99" w:rsidRDefault="00350B99" w:rsidP="00350B99">
      <w:pPr>
        <w:pStyle w:val="1"/>
        <w:rPr>
          <w:lang w:val="ru-RU"/>
        </w:rPr>
      </w:pPr>
      <w:bookmarkStart w:id="42" w:name="_Toc398630149"/>
      <w:bookmarkStart w:id="43" w:name="_Toc403479663"/>
      <w:bookmarkStart w:id="44" w:name="_Toc134050460"/>
      <w:r>
        <w:rPr>
          <w:lang w:val="ru-RU"/>
        </w:rPr>
        <w:lastRenderedPageBreak/>
        <w:t>Гаранти</w:t>
      </w:r>
      <w:r w:rsidR="00D43F8F">
        <w:rPr>
          <w:lang w:val="ru-RU"/>
        </w:rPr>
        <w:t>йные обязательства</w:t>
      </w:r>
      <w:bookmarkEnd w:id="42"/>
      <w:bookmarkEnd w:id="43"/>
      <w:bookmarkEnd w:id="44"/>
    </w:p>
    <w:p w:rsidR="00D43F8F" w:rsidRDefault="00E75B94" w:rsidP="00E75B94">
      <w:pPr>
        <w:pStyle w:val="2"/>
      </w:pPr>
      <w:bookmarkStart w:id="45" w:name="_Toc134050461"/>
      <w:r w:rsidRPr="00E75B94">
        <w:t xml:space="preserve">Гарантийные обязательства разработчика </w:t>
      </w:r>
      <w:proofErr w:type="gramStart"/>
      <w:r w:rsidRPr="00E75B94">
        <w:t>на</w:t>
      </w:r>
      <w:proofErr w:type="gramEnd"/>
      <w:r w:rsidRPr="00E75B94">
        <w:t xml:space="preserve"> </w:t>
      </w:r>
      <w:proofErr w:type="gramStart"/>
      <w:r w:rsidRPr="00E75B94">
        <w:t>АС</w:t>
      </w:r>
      <w:proofErr w:type="gramEnd"/>
      <w:r w:rsidRPr="00E75B94">
        <w:t xml:space="preserve"> в целом и ее части, имеющие иные гарантийные сроки</w:t>
      </w:r>
      <w:bookmarkEnd w:id="45"/>
    </w:p>
    <w:p w:rsidR="00715FA1" w:rsidRDefault="00715FA1" w:rsidP="00715FA1">
      <w:pPr>
        <w:pStyle w:val="34b"/>
        <w:rPr>
          <w:lang w:eastAsia="ru-RU"/>
        </w:rPr>
      </w:pPr>
    </w:p>
    <w:p w:rsidR="00D43F8F" w:rsidRDefault="00D43F8F" w:rsidP="00D43F8F">
      <w:pPr>
        <w:pStyle w:val="2"/>
      </w:pPr>
      <w:bookmarkStart w:id="46" w:name="_Toc398630151"/>
      <w:bookmarkStart w:id="47" w:name="_Toc403479665"/>
      <w:bookmarkStart w:id="48" w:name="_Toc134050462"/>
      <w:r>
        <w:t>П</w:t>
      </w:r>
      <w:r w:rsidRPr="00D43F8F">
        <w:t>еречень технических средств АС, имеющих гарантийные сроки службы меньше</w:t>
      </w:r>
      <w:r w:rsidR="000478DB">
        <w:t xml:space="preserve"> гарантийных сроков для системы</w:t>
      </w:r>
      <w:bookmarkEnd w:id="46"/>
      <w:bookmarkEnd w:id="47"/>
      <w:bookmarkEnd w:id="48"/>
    </w:p>
    <w:p w:rsidR="00715FA1" w:rsidRDefault="00715FA1" w:rsidP="00715FA1">
      <w:pPr>
        <w:pStyle w:val="34b"/>
        <w:rPr>
          <w:lang w:eastAsia="ru-RU"/>
        </w:rPr>
      </w:pPr>
    </w:p>
    <w:p w:rsidR="00715FA1" w:rsidRPr="00715FA1" w:rsidRDefault="00715FA1" w:rsidP="00715FA1">
      <w:pPr>
        <w:pStyle w:val="34fffa"/>
      </w:pPr>
    </w:p>
    <w:p w:rsidR="00350B99" w:rsidRDefault="00350B99" w:rsidP="00350B99">
      <w:pPr>
        <w:pStyle w:val="1"/>
        <w:rPr>
          <w:lang w:val="ru-RU"/>
        </w:rPr>
      </w:pPr>
      <w:bookmarkStart w:id="49" w:name="_Toc398630152"/>
      <w:bookmarkStart w:id="50" w:name="_Toc403479666"/>
      <w:bookmarkStart w:id="51" w:name="_Toc134050463"/>
      <w:r>
        <w:rPr>
          <w:lang w:val="ru-RU"/>
        </w:rPr>
        <w:lastRenderedPageBreak/>
        <w:t xml:space="preserve">Сведения о </w:t>
      </w:r>
      <w:r w:rsidR="000478DB">
        <w:rPr>
          <w:lang w:val="ru-RU"/>
        </w:rPr>
        <w:t>состоянии АС</w:t>
      </w:r>
      <w:bookmarkEnd w:id="49"/>
      <w:bookmarkEnd w:id="50"/>
      <w:bookmarkEnd w:id="51"/>
    </w:p>
    <w:p w:rsidR="000478DB" w:rsidRDefault="000478DB" w:rsidP="000478DB">
      <w:pPr>
        <w:pStyle w:val="2"/>
      </w:pPr>
      <w:bookmarkStart w:id="52" w:name="_Toc398630153"/>
      <w:bookmarkStart w:id="53" w:name="_Toc403479667"/>
      <w:bookmarkStart w:id="54" w:name="_Toc134050464"/>
      <w:r>
        <w:t>С</w:t>
      </w:r>
      <w:r w:rsidRPr="000478DB">
        <w:t>ведения о неисправностях</w:t>
      </w:r>
      <w:bookmarkEnd w:id="52"/>
      <w:bookmarkEnd w:id="53"/>
      <w:bookmarkEnd w:id="54"/>
    </w:p>
    <w:p w:rsidR="00C55B16" w:rsidRDefault="00C55B16" w:rsidP="00C55B16">
      <w:pPr>
        <w:pStyle w:val="34a0"/>
      </w:pPr>
      <w:r w:rsidRPr="00467C7E">
        <w:t xml:space="preserve">В </w:t>
      </w:r>
      <w:r>
        <w:t xml:space="preserve">данном </w:t>
      </w:r>
      <w:r w:rsidRPr="00467C7E">
        <w:t xml:space="preserve">разделе </w:t>
      </w:r>
      <w:r>
        <w:t>приводят с</w:t>
      </w:r>
      <w:r w:rsidRPr="000478DB">
        <w:t>ведения о неисправностях, в том числе дату, время, характер, причину возникновения и л</w:t>
      </w:r>
      <w:r>
        <w:t>ицах, устранивших неисправность</w:t>
      </w:r>
      <w:r w:rsidRPr="00467C7E">
        <w:t>.</w:t>
      </w:r>
    </w:p>
    <w:p w:rsidR="00715FA1" w:rsidRDefault="00715FA1" w:rsidP="00715FA1">
      <w:pPr>
        <w:pStyle w:val="34b"/>
        <w:rPr>
          <w:lang w:eastAsia="ru-RU"/>
        </w:rPr>
      </w:pPr>
    </w:p>
    <w:p w:rsidR="000478DB" w:rsidRDefault="000478DB" w:rsidP="000478DB">
      <w:pPr>
        <w:pStyle w:val="2"/>
      </w:pPr>
      <w:bookmarkStart w:id="55" w:name="_Toc398630154"/>
      <w:bookmarkStart w:id="56" w:name="_Toc403479668"/>
      <w:bookmarkStart w:id="57" w:name="_Toc134050465"/>
      <w:r>
        <w:t>З</w:t>
      </w:r>
      <w:r w:rsidRPr="000478DB">
        <w:t>амечания по эксплуатации и ава</w:t>
      </w:r>
      <w:r>
        <w:t>рийным ситуациям, принятые меры</w:t>
      </w:r>
      <w:bookmarkEnd w:id="55"/>
      <w:bookmarkEnd w:id="56"/>
      <w:bookmarkEnd w:id="57"/>
    </w:p>
    <w:p w:rsidR="00715FA1" w:rsidRDefault="00715FA1" w:rsidP="00715FA1">
      <w:pPr>
        <w:pStyle w:val="34b"/>
        <w:rPr>
          <w:lang w:eastAsia="ru-RU"/>
        </w:rPr>
      </w:pPr>
    </w:p>
    <w:p w:rsidR="000478DB" w:rsidRDefault="000478DB" w:rsidP="000478DB">
      <w:pPr>
        <w:pStyle w:val="2"/>
      </w:pPr>
      <w:bookmarkStart w:id="58" w:name="_Toc398630155"/>
      <w:bookmarkStart w:id="59" w:name="_Toc403479669"/>
      <w:bookmarkStart w:id="60" w:name="_Toc134050466"/>
      <w:r>
        <w:t>С</w:t>
      </w:r>
      <w:r w:rsidRPr="000478DB">
        <w:t xml:space="preserve">ведения о проведении проверок измерительных устройств и </w:t>
      </w:r>
      <w:proofErr w:type="spellStart"/>
      <w:r w:rsidRPr="000478DB">
        <w:t>точностных</w:t>
      </w:r>
      <w:proofErr w:type="spellEnd"/>
      <w:r w:rsidRPr="000478DB">
        <w:t xml:space="preserve"> характеристик изм</w:t>
      </w:r>
      <w:r>
        <w:t>ерительных каналов (для АСУ ТП)</w:t>
      </w:r>
      <w:bookmarkEnd w:id="58"/>
      <w:bookmarkEnd w:id="59"/>
      <w:bookmarkEnd w:id="60"/>
    </w:p>
    <w:p w:rsidR="00715FA1" w:rsidRDefault="00715FA1" w:rsidP="00715FA1">
      <w:pPr>
        <w:pStyle w:val="34b"/>
        <w:rPr>
          <w:lang w:eastAsia="ru-RU"/>
        </w:rPr>
      </w:pPr>
    </w:p>
    <w:p w:rsidR="000478DB" w:rsidRDefault="000478DB" w:rsidP="000478DB">
      <w:pPr>
        <w:pStyle w:val="2"/>
      </w:pPr>
      <w:bookmarkStart w:id="61" w:name="_Toc398630156"/>
      <w:bookmarkStart w:id="62" w:name="_Toc403479670"/>
      <w:bookmarkStart w:id="63" w:name="_Toc134050467"/>
      <w:r>
        <w:t>С</w:t>
      </w:r>
      <w:r w:rsidRPr="000478DB">
        <w:t>ведения о ремонте технических средств и изменениях в</w:t>
      </w:r>
      <w:r w:rsidR="00B602CF">
        <w:rPr>
          <w:lang w:val="en-US"/>
        </w:rPr>
        <w:t> </w:t>
      </w:r>
      <w:r w:rsidRPr="000478DB">
        <w:t>программном обеспечении</w:t>
      </w:r>
      <w:bookmarkEnd w:id="61"/>
      <w:bookmarkEnd w:id="62"/>
      <w:bookmarkEnd w:id="63"/>
    </w:p>
    <w:p w:rsidR="00C55B16" w:rsidRDefault="00C55B16" w:rsidP="00C55B16">
      <w:pPr>
        <w:pStyle w:val="34a0"/>
      </w:pPr>
      <w:r w:rsidRPr="00467C7E">
        <w:t xml:space="preserve">В </w:t>
      </w:r>
      <w:r>
        <w:t xml:space="preserve">данном </w:t>
      </w:r>
      <w:r w:rsidRPr="00467C7E">
        <w:t xml:space="preserve">разделе </w:t>
      </w:r>
      <w:r>
        <w:t>приводят с</w:t>
      </w:r>
      <w:r w:rsidRPr="000478DB">
        <w:t>ведения о ремонте технических средств и изменениях в программном обеспечении с указанием основан</w:t>
      </w:r>
      <w:r>
        <w:t>ия, даты и содержания изменения</w:t>
      </w:r>
      <w:r w:rsidRPr="00467C7E">
        <w:t>.</w:t>
      </w:r>
    </w:p>
    <w:p w:rsidR="00715FA1" w:rsidRDefault="00715FA1" w:rsidP="00715FA1">
      <w:pPr>
        <w:pStyle w:val="34b"/>
        <w:rPr>
          <w:lang w:eastAsia="ru-RU"/>
        </w:rPr>
      </w:pPr>
    </w:p>
    <w:p w:rsidR="000478DB" w:rsidRDefault="000478DB" w:rsidP="000478DB">
      <w:pPr>
        <w:pStyle w:val="2"/>
      </w:pPr>
      <w:bookmarkStart w:id="64" w:name="_Toc398630157"/>
      <w:bookmarkStart w:id="65" w:name="_Toc403479671"/>
      <w:bookmarkStart w:id="66" w:name="_Toc134050468"/>
      <w:r>
        <w:t>С</w:t>
      </w:r>
      <w:r w:rsidRPr="000478DB">
        <w:t>ведения о выполнении регламентных (профилактических</w:t>
      </w:r>
      <w:r w:rsidR="00696BE5">
        <w:t>)</w:t>
      </w:r>
      <w:r w:rsidRPr="000478DB">
        <w:t xml:space="preserve"> работ и их ре</w:t>
      </w:r>
      <w:r>
        <w:t>зультатах</w:t>
      </w:r>
      <w:bookmarkEnd w:id="64"/>
      <w:bookmarkEnd w:id="65"/>
      <w:bookmarkEnd w:id="66"/>
    </w:p>
    <w:p w:rsidR="00715FA1" w:rsidRDefault="00715FA1" w:rsidP="00715FA1">
      <w:pPr>
        <w:pStyle w:val="34b"/>
        <w:rPr>
          <w:lang w:eastAsia="ru-RU"/>
        </w:rPr>
      </w:pPr>
    </w:p>
    <w:p w:rsidR="000478DB" w:rsidRDefault="000478DB" w:rsidP="000478DB">
      <w:pPr>
        <w:pStyle w:val="1"/>
        <w:rPr>
          <w:lang w:val="ru-RU"/>
        </w:rPr>
      </w:pPr>
      <w:bookmarkStart w:id="67" w:name="_Toc398630158"/>
      <w:bookmarkStart w:id="68" w:name="_Toc403479672"/>
      <w:bookmarkStart w:id="69" w:name="_Toc134050469"/>
      <w:r>
        <w:rPr>
          <w:lang w:val="ru-RU"/>
        </w:rPr>
        <w:lastRenderedPageBreak/>
        <w:t>Сведения о рекламациях</w:t>
      </w:r>
      <w:bookmarkEnd w:id="67"/>
      <w:bookmarkEnd w:id="68"/>
      <w:bookmarkEnd w:id="69"/>
    </w:p>
    <w:p w:rsidR="000478DB" w:rsidRPr="00674FE6" w:rsidRDefault="000478DB" w:rsidP="000478DB">
      <w:pPr>
        <w:pStyle w:val="34a0"/>
      </w:pPr>
      <w:r w:rsidRPr="000478DB">
        <w:t xml:space="preserve">В разделе </w:t>
      </w:r>
      <w:r w:rsidR="00715FA1">
        <w:t>«</w:t>
      </w:r>
      <w:r w:rsidRPr="000478DB">
        <w:t>Сведения о рекламациях</w:t>
      </w:r>
      <w:r w:rsidR="00715FA1">
        <w:t>»</w:t>
      </w:r>
      <w:r w:rsidRPr="000478DB">
        <w:t xml:space="preserve"> указывают сведения о рекламациях с указанием номера, даты, краткого содержания рекламационного акта, а также сведения об устранении замечаний, указанных в акте.</w:t>
      </w:r>
    </w:p>
    <w:p w:rsidR="000478DB" w:rsidRDefault="000478DB" w:rsidP="000478DB">
      <w:pPr>
        <w:pStyle w:val="34b"/>
        <w:rPr>
          <w:lang w:eastAsia="ru-RU"/>
        </w:rPr>
      </w:pPr>
    </w:p>
    <w:p w:rsidR="00715FA1" w:rsidRPr="00715FA1" w:rsidRDefault="00715FA1" w:rsidP="00715FA1">
      <w:pPr>
        <w:pStyle w:val="34fffa"/>
      </w:pPr>
    </w:p>
    <w:p w:rsidR="004A6227" w:rsidRPr="00674FE6" w:rsidRDefault="004A6227" w:rsidP="000611C2">
      <w:pPr>
        <w:pStyle w:val="3412"/>
      </w:pPr>
      <w:bookmarkStart w:id="70" w:name="_Toc397971534"/>
      <w:bookmarkStart w:id="71" w:name="_Toc398225599"/>
      <w:bookmarkEnd w:id="70"/>
      <w:bookmarkEnd w:id="71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72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73" w:name="_Toc398225600"/>
      <w:bookmarkStart w:id="74" w:name="_Toc398630159"/>
      <w:bookmarkStart w:id="75" w:name="_Toc403479673"/>
      <w:bookmarkStart w:id="76" w:name="_Toc134050470"/>
      <w:r w:rsidR="0085246A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72"/>
      <w:bookmarkEnd w:id="73"/>
      <w:bookmarkEnd w:id="74"/>
      <w:r w:rsidR="0015370B">
        <w:instrText>Название приложения</w:instrText>
      </w:r>
      <w:bookmarkEnd w:id="75"/>
      <w:bookmarkEnd w:id="76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77" w:name="_Toc398225601"/>
      <w:bookmarkStart w:id="78" w:name="_Toc398630160"/>
      <w:bookmarkStart w:id="79" w:name="_Toc403479674"/>
      <w:bookmarkStart w:id="80" w:name="_Toc134050471"/>
      <w:r>
        <w:t>Заголовок 2</w:t>
      </w:r>
      <w:bookmarkEnd w:id="77"/>
      <w:bookmarkEnd w:id="78"/>
      <w:bookmarkEnd w:id="79"/>
      <w:bookmarkEnd w:id="80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81" w:name="_Toc386572818"/>
      <w:bookmarkStart w:id="82" w:name="_Toc386572947"/>
      <w:bookmarkStart w:id="83" w:name="_Toc390811904"/>
      <w:bookmarkStart w:id="84" w:name="_Toc394586650"/>
      <w:bookmarkStart w:id="85" w:name="_Toc134050472"/>
      <w:r>
        <w:lastRenderedPageBreak/>
        <w:t>Перечень</w:t>
      </w:r>
      <w:r w:rsidR="00147B49">
        <w:t xml:space="preserve"> сокращений</w:t>
      </w:r>
      <w:bookmarkEnd w:id="81"/>
      <w:bookmarkEnd w:id="82"/>
      <w:bookmarkEnd w:id="83"/>
      <w:bookmarkEnd w:id="84"/>
      <w:bookmarkEnd w:id="8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BB2A67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BB2A67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AC0991" w:rsidP="00AD0715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AC0991" w:rsidP="00AD0715">
            <w:pPr>
              <w:pStyle w:val="34ff6"/>
            </w:pPr>
            <w:r w:rsidRPr="00AC0991">
              <w:t>Автоматизированная система управления технологическим процессом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86" w:name="_Toc134050473"/>
      <w:r>
        <w:lastRenderedPageBreak/>
        <w:t>Перечень терминов</w:t>
      </w:r>
      <w:bookmarkEnd w:id="8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64559D" w:rsidRPr="00BB426D" w:rsidRDefault="0064559D" w:rsidP="0064559D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B602CF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B602CF" w:rsidRPr="00A86232" w:rsidRDefault="00B602CF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B602CF" w:rsidRPr="005F1B2E" w:rsidRDefault="00B602CF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B602CF" w:rsidRPr="005F1B2E" w:rsidRDefault="00B602CF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B602CF" w:rsidRPr="005F1B2E" w:rsidRDefault="00B602CF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B602CF" w:rsidRPr="005F1B2E" w:rsidRDefault="00B602CF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B602CF" w:rsidRPr="005F1B2E" w:rsidRDefault="00B602CF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B602CF" w:rsidRPr="005F1B2E" w:rsidRDefault="00B602CF" w:rsidP="006877E2">
            <w:pPr>
              <w:pStyle w:val="34ff8"/>
            </w:pPr>
            <w:r w:rsidRPr="005F1B2E">
              <w:t>Дата</w:t>
            </w:r>
          </w:p>
        </w:tc>
      </w:tr>
      <w:tr w:rsidR="00B602CF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B602CF" w:rsidRPr="005F1B2E" w:rsidRDefault="00B602CF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B602CF" w:rsidRPr="005F1B2E" w:rsidRDefault="00B602CF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B602CF" w:rsidRPr="005F1B2E" w:rsidRDefault="00B602CF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B602CF" w:rsidRPr="005F1B2E" w:rsidRDefault="00B602CF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B602CF" w:rsidRPr="005F1B2E" w:rsidRDefault="00B602CF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B602CF" w:rsidRPr="005F1B2E" w:rsidRDefault="00B602CF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B602CF" w:rsidRPr="005F1B2E" w:rsidRDefault="00B602CF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B602CF" w:rsidRPr="005F1B2E" w:rsidRDefault="00B602CF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B602CF" w:rsidRPr="005F1B2E" w:rsidRDefault="00B602CF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B602CF" w:rsidRPr="005F1B2E" w:rsidRDefault="00B602CF" w:rsidP="006877E2">
            <w:pPr>
              <w:pStyle w:val="34ff8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  <w:tr w:rsidR="00B602CF" w:rsidTr="00FE15F4">
        <w:trPr>
          <w:trHeight w:val="454"/>
        </w:trPr>
        <w:tc>
          <w:tcPr>
            <w:tcW w:w="518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602CF" w:rsidRDefault="00B602CF" w:rsidP="00FE15F4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6411D1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9F8" w:rsidRDefault="00AE29F8" w:rsidP="00AD0715">
      <w:r>
        <w:separator/>
      </w:r>
    </w:p>
    <w:p w:rsidR="00AE29F8" w:rsidRDefault="00AE29F8" w:rsidP="00AD0715"/>
  </w:endnote>
  <w:endnote w:type="continuationSeparator" w:id="0">
    <w:p w:rsidR="00AE29F8" w:rsidRDefault="00AE29F8" w:rsidP="00AD0715">
      <w:r>
        <w:continuationSeparator/>
      </w:r>
    </w:p>
    <w:p w:rsidR="00AE29F8" w:rsidRDefault="00AE29F8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244" w:rsidRDefault="00E71244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0DE3" w:rsidRDefault="00860DE3" w:rsidP="00860DE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9F8" w:rsidRDefault="00AE29F8" w:rsidP="00AD0715">
      <w:r>
        <w:separator/>
      </w:r>
    </w:p>
    <w:p w:rsidR="00AE29F8" w:rsidRDefault="00AE29F8" w:rsidP="00AD0715"/>
  </w:footnote>
  <w:footnote w:type="continuationSeparator" w:id="0">
    <w:p w:rsidR="00AE29F8" w:rsidRDefault="00AE29F8" w:rsidP="00AD0715">
      <w:r>
        <w:continuationSeparator/>
      </w:r>
    </w:p>
    <w:p w:rsidR="00AE29F8" w:rsidRDefault="00AE29F8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E7124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10A0D3B7" wp14:editId="04E6DF9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71244" w:rsidRDefault="00E71244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71244" w:rsidRDefault="00E71244" w:rsidP="00E712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71244" w:rsidRDefault="00E71244" w:rsidP="00E7124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71244" w:rsidRDefault="00E71244" w:rsidP="00E7124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E71244" w:rsidRDefault="00E71244" w:rsidP="00E7124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71244" w:rsidRDefault="00E71244" w:rsidP="00E712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71244" w:rsidRDefault="00E71244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E71244" w:rsidRDefault="00E71244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E71244" w:rsidRDefault="00E71244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71244" w:rsidRDefault="00E71244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71244" w:rsidRDefault="00E71244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23D0" w:rsidRDefault="007823D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75F7B51" wp14:editId="450AA14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23D0" w:rsidRDefault="007823D0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823D0" w:rsidRDefault="007823D0" w:rsidP="007823D0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823D0" w:rsidRDefault="007823D0" w:rsidP="007823D0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823D0" w:rsidRDefault="007823D0" w:rsidP="007823D0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823D0" w:rsidRDefault="007823D0" w:rsidP="007823D0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7823D0" w:rsidRDefault="007823D0" w:rsidP="007823D0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7823D0" w:rsidRDefault="007823D0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823D0" w:rsidRDefault="007823D0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823D0" w:rsidRDefault="007823D0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823D0" w:rsidRDefault="007823D0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823D0" w:rsidRDefault="007823D0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B450C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0B178C7" wp14:editId="33732A2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60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75B94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5246A">
                                      <w:t>A.B.XXX.ФО.XX.X-X.X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5996" y="1033000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4BA8" w:rsidRPr="006C5C53" w:rsidRDefault="005F4BA8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4BA8" w:rsidRPr="006C5C53" w:rsidRDefault="005F4BA8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75B94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5246A">
                                <w:t>A.B.XXX.ФО.XX.X-X.X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59;top:103300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5F4BA8" w:rsidRPr="006C5C53" w:rsidRDefault="005F4BA8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5F4BA8" w:rsidRPr="006C5C53" w:rsidRDefault="005F4BA8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E67" w:rsidRDefault="00B450C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5825C351" wp14:editId="3BC2E47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604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47E67" w:rsidRDefault="00047E6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945CCC" w:rsidRDefault="00047E67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047E67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047E67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0411E6" w:rsidRDefault="00047E67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047E67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047E67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931BFC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A32665" w:rsidRDefault="00047E67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0411E6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0411E6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0411E6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0411E6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0411E6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79077B" w:rsidRDefault="005C015D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85246A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A32665" w:rsidRDefault="00047E67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CB1016" w:rsidRDefault="00047E67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CB1016" w:rsidRDefault="00047E67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374BE" w:rsidRDefault="00047E67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75B94" w:rsidRPr="00E75B94">
                                    <w:rPr>
                                      <w:noProof/>
                                    </w:rPr>
                                    <w:instrText>13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75B94">
                                    <w:rPr>
                                      <w:noProof/>
                                    </w:rPr>
                                    <w:t>13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374BE" w:rsidRDefault="00047E67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75B94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047E67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5246A">
                                    <w:t>A.B.XXX.ФО.XX.X-X.X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5C015D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85246A">
                                      <w:t>Полное название системы</w:t>
                                    </w:r>
                                  </w:fldSimple>
                                  <w:r w:rsidR="00047E67">
                                    <w:t>.</w:t>
                                  </w:r>
                                </w:p>
                                <w:p w:rsidR="00047E67" w:rsidRPr="00456DA0" w:rsidRDefault="005C015D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85246A">
                                      <w:t>Формуляр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945CCC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945CCC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5E4A3B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0411E6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47E67" w:rsidRPr="000411E6" w:rsidRDefault="00047E6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5996" y="1033000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4BA8" w:rsidRPr="006C5C53" w:rsidRDefault="005F4BA8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4BA8" w:rsidRPr="006C5C53" w:rsidRDefault="005F4BA8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C8uqh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47E67" w:rsidRDefault="00047E67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47E67" w:rsidRDefault="00047E67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47E67" w:rsidRDefault="00047E67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47E67" w:rsidRDefault="00047E67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47E67" w:rsidRDefault="00047E67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047E67" w:rsidRDefault="00047E6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47E67" w:rsidRDefault="00047E6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047E67" w:rsidRDefault="00047E6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47E67" w:rsidRDefault="00047E6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047E67" w:rsidRDefault="00047E6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047E67" w:rsidRPr="00945CCC" w:rsidRDefault="00047E67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047E67" w:rsidRDefault="00047E67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047E67" w:rsidRDefault="00047E67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047E67" w:rsidRPr="000411E6" w:rsidRDefault="00047E67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047E67" w:rsidRDefault="00047E67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047E67" w:rsidRDefault="00047E67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047E67" w:rsidRPr="00931BFC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047E67" w:rsidRPr="00A32665" w:rsidRDefault="00047E67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047E67" w:rsidRPr="000411E6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047E67" w:rsidRPr="000411E6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047E67" w:rsidRPr="000411E6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047E67" w:rsidRPr="000411E6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047E67" w:rsidRPr="000411E6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047E67" w:rsidRPr="0079077B" w:rsidRDefault="005C015D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85246A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047E67" w:rsidRPr="00A32665" w:rsidRDefault="00047E67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047E67" w:rsidRPr="00CB1016" w:rsidRDefault="00047E67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047E67" w:rsidRPr="00CB1016" w:rsidRDefault="00047E67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047E67" w:rsidRPr="005374BE" w:rsidRDefault="00047E67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75B94" w:rsidRPr="00E75B94">
                              <w:rPr>
                                <w:noProof/>
                              </w:rPr>
                              <w:instrText>13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75B94"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047E67" w:rsidRPr="005374BE" w:rsidRDefault="00047E67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75B94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047E67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047E67" w:rsidRDefault="00047E67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5246A">
                              <w:t>A.B.XXX.ФО.XX.X-X.X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047E67" w:rsidRDefault="005C015D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85246A">
                                <w:t>Полное название системы</w:t>
                              </w:r>
                            </w:fldSimple>
                            <w:r w:rsidR="00047E67">
                              <w:t>.</w:t>
                            </w:r>
                          </w:p>
                          <w:p w:rsidR="00047E67" w:rsidRPr="00456DA0" w:rsidRDefault="005C015D" w:rsidP="00B2745D">
                            <w:pPr>
                              <w:pStyle w:val="34f1"/>
                            </w:pPr>
                            <w:fldSimple w:instr=" DOCPROPERTY  Title  \* MERGEFORMAT ">
                              <w:r w:rsidR="0085246A">
                                <w:t>Формуляр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047E67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047E67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047E67" w:rsidRPr="00945CCC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047E67" w:rsidRPr="00945CCC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047E67" w:rsidRPr="005E4A3B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047E67" w:rsidRPr="000411E6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047E67" w:rsidRPr="000411E6" w:rsidRDefault="00047E6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59;top:103300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5F4BA8" w:rsidRPr="006C5C53" w:rsidRDefault="005F4BA8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5F4BA8" w:rsidRPr="006C5C53" w:rsidRDefault="005F4BA8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F00" w:rsidRDefault="00482F0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5E983F04" wp14:editId="11B65E1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604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82F00" w:rsidRDefault="00482F0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CB1016" w:rsidRDefault="00482F0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5374BE" w:rsidRDefault="00482F0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75B94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Default="00482F0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5246A">
                                      <w:t>A.B.XXX.ФО.XX.X-X.X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945CCC" w:rsidRDefault="00482F0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Default="00482F0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5E4A3B" w:rsidRDefault="00482F0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0411E6" w:rsidRDefault="00482F0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5E4A3B" w:rsidRDefault="00482F0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Default="00482F0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Default="00482F0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945CCC" w:rsidRDefault="00482F0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945CCC" w:rsidRDefault="00482F0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5E4A3B" w:rsidRDefault="00482F0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5E4A3B" w:rsidRDefault="00482F0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0411E6" w:rsidRDefault="00482F0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82F00" w:rsidRPr="000411E6" w:rsidRDefault="00482F0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5996" y="1033000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82F00" w:rsidRPr="006C5C53" w:rsidRDefault="00482F00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82F00" w:rsidRPr="006C5C53" w:rsidRDefault="00482F00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82F00" w:rsidRDefault="00482F0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82F00" w:rsidRDefault="00482F0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82F00" w:rsidRDefault="00482F0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82F00" w:rsidRDefault="00482F0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82F00" w:rsidRDefault="00482F0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82F00" w:rsidRDefault="00482F0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82F00" w:rsidRDefault="00482F0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482F00" w:rsidRDefault="00482F0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82F00" w:rsidRDefault="00482F0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82F00" w:rsidRDefault="00482F0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482F00" w:rsidRPr="00CB1016" w:rsidRDefault="00482F0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482F00" w:rsidRPr="005374BE" w:rsidRDefault="00482F0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75B94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482F00" w:rsidRDefault="00482F0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5246A">
                                <w:t>A.B.XXX.ФО.XX.X-X.X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482F00" w:rsidRPr="00945CCC" w:rsidRDefault="00482F0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482F00" w:rsidRDefault="00482F0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482F00" w:rsidRPr="005E4A3B" w:rsidRDefault="00482F0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482F00" w:rsidRPr="000411E6" w:rsidRDefault="00482F0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482F00" w:rsidRPr="005E4A3B" w:rsidRDefault="00482F0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482F00" w:rsidRDefault="00482F0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482F00" w:rsidRDefault="00482F0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482F00" w:rsidRPr="00945CCC" w:rsidRDefault="00482F0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482F00" w:rsidRPr="00945CCC" w:rsidRDefault="00482F0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482F00" w:rsidRPr="005E4A3B" w:rsidRDefault="00482F0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482F00" w:rsidRPr="005E4A3B" w:rsidRDefault="00482F0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482F00" w:rsidRPr="000411E6" w:rsidRDefault="00482F0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482F00" w:rsidRPr="000411E6" w:rsidRDefault="00482F0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59;top:103300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482F00" w:rsidRPr="006C5C53" w:rsidRDefault="00482F00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482F00" w:rsidRPr="006C5C53" w:rsidRDefault="00482F00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11D1" w:rsidRDefault="006411D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3D6163CC" wp14:editId="5C3E4CC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604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11D1" w:rsidRDefault="00641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945CCC" w:rsidRDefault="006411D1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6411D1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6411D1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0411E6" w:rsidRDefault="006411D1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6411D1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6411D1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931BFC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A32665" w:rsidRDefault="006411D1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0411E6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0411E6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0411E6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0411E6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0411E6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79077B" w:rsidRDefault="005C015D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85246A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A32665" w:rsidRDefault="006411D1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CB1016" w:rsidRDefault="006411D1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CB1016" w:rsidRDefault="006411D1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374BE" w:rsidRDefault="006411D1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5246A" w:rsidRPr="0085246A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5246A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374BE" w:rsidRDefault="006411D1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6411D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5246A">
                                    <w:t>A.B.XXX.ФО.XX.X-X.X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5C015D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85246A">
                                      <w:t>Полное название системы</w:t>
                                    </w:r>
                                  </w:fldSimple>
                                  <w:r w:rsidR="006411D1">
                                    <w:t>.</w:t>
                                  </w:r>
                                </w:p>
                                <w:p w:rsidR="006411D1" w:rsidRPr="00715FA1" w:rsidRDefault="006411D1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715FA1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715FA1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715FA1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85246A">
                                    <w:rPr>
                                      <w:rStyle w:val="34fe"/>
                                    </w:rPr>
                                    <w:t>Формуляр</w:t>
                                  </w:r>
                                  <w:r w:rsidRPr="00715FA1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945CCC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945CCC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5E4A3B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0411E6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11D1" w:rsidRPr="000411E6" w:rsidRDefault="00641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5996" y="1033000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411D1" w:rsidRPr="006C5C53" w:rsidRDefault="006411D1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411D1" w:rsidRPr="006C5C53" w:rsidRDefault="006411D1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RxbX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411D1" w:rsidRDefault="006411D1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6411D1" w:rsidRDefault="006411D1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411D1" w:rsidRDefault="006411D1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6411D1" w:rsidRDefault="006411D1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411D1" w:rsidRDefault="006411D1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411D1" w:rsidRDefault="00641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411D1" w:rsidRDefault="00641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411D1" w:rsidRDefault="00641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6411D1" w:rsidRDefault="00641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411D1" w:rsidRDefault="00641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6411D1" w:rsidRPr="00945CCC" w:rsidRDefault="006411D1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6411D1" w:rsidRDefault="006411D1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6411D1" w:rsidRDefault="006411D1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6411D1" w:rsidRPr="000411E6" w:rsidRDefault="006411D1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6411D1" w:rsidRDefault="006411D1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6411D1" w:rsidRDefault="006411D1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6411D1" w:rsidRPr="00931BFC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6411D1" w:rsidRPr="00A32665" w:rsidRDefault="006411D1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6411D1" w:rsidRPr="000411E6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6411D1" w:rsidRPr="000411E6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6411D1" w:rsidRPr="000411E6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6411D1" w:rsidRPr="000411E6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6411D1" w:rsidRPr="000411E6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6411D1" w:rsidRPr="0079077B" w:rsidRDefault="005C015D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85246A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6411D1" w:rsidRPr="00A32665" w:rsidRDefault="006411D1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6411D1" w:rsidRPr="00CB1016" w:rsidRDefault="006411D1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6411D1" w:rsidRPr="00CB1016" w:rsidRDefault="006411D1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6411D1" w:rsidRPr="005374BE" w:rsidRDefault="006411D1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5246A" w:rsidRPr="0085246A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5246A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6411D1" w:rsidRPr="005374BE" w:rsidRDefault="006411D1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6411D1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6411D1" w:rsidRDefault="006411D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5246A">
                              <w:t>A.B.XXX.ФО.XX.X-X.X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6411D1" w:rsidRDefault="005C015D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85246A">
                                <w:t>Полное название системы</w:t>
                              </w:r>
                            </w:fldSimple>
                            <w:r w:rsidR="006411D1">
                              <w:t>.</w:t>
                            </w:r>
                          </w:p>
                          <w:p w:rsidR="006411D1" w:rsidRPr="00715FA1" w:rsidRDefault="006411D1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715FA1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715FA1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715FA1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85246A">
                              <w:rPr>
                                <w:rStyle w:val="34fe"/>
                              </w:rPr>
                              <w:t>Формуляр</w:t>
                            </w:r>
                            <w:r w:rsidRPr="00715FA1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6411D1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6411D1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6411D1" w:rsidRPr="00945CCC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6411D1" w:rsidRPr="00945CCC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6411D1" w:rsidRPr="005E4A3B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6411D1" w:rsidRPr="000411E6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6411D1" w:rsidRPr="000411E6" w:rsidRDefault="00641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59;top:103300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6411D1" w:rsidRPr="006C5C53" w:rsidRDefault="006411D1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6411D1" w:rsidRPr="006C5C53" w:rsidRDefault="006411D1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"/>
  </w:num>
  <w:num w:numId="5">
    <w:abstractNumId w:val="8"/>
  </w:num>
  <w:num w:numId="6">
    <w:abstractNumId w:val="3"/>
  </w:num>
  <w:num w:numId="7">
    <w:abstractNumId w:val="10"/>
  </w:num>
  <w:num w:numId="8">
    <w:abstractNumId w:val="7"/>
  </w:num>
  <w:num w:numId="9">
    <w:abstractNumId w:val="16"/>
  </w:num>
  <w:num w:numId="10">
    <w:abstractNumId w:val="12"/>
  </w:num>
  <w:num w:numId="11">
    <w:abstractNumId w:val="0"/>
  </w:num>
  <w:num w:numId="12">
    <w:abstractNumId w:val="15"/>
  </w:num>
  <w:num w:numId="13">
    <w:abstractNumId w:val="4"/>
  </w:num>
  <w:num w:numId="14">
    <w:abstractNumId w:val="17"/>
  </w:num>
  <w:num w:numId="15">
    <w:abstractNumId w:val="9"/>
  </w:num>
  <w:num w:numId="16">
    <w:abstractNumId w:val="6"/>
  </w:num>
  <w:num w:numId="17">
    <w:abstractNumId w:val="5"/>
  </w:num>
  <w:num w:numId="1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5C6E"/>
    <w:rsid w:val="000361C2"/>
    <w:rsid w:val="000376F6"/>
    <w:rsid w:val="00037995"/>
    <w:rsid w:val="0004091C"/>
    <w:rsid w:val="00040DB6"/>
    <w:rsid w:val="000425E4"/>
    <w:rsid w:val="000425EA"/>
    <w:rsid w:val="000432A0"/>
    <w:rsid w:val="00044633"/>
    <w:rsid w:val="000460EE"/>
    <w:rsid w:val="000478DB"/>
    <w:rsid w:val="00047CEA"/>
    <w:rsid w:val="00047E5B"/>
    <w:rsid w:val="00047E67"/>
    <w:rsid w:val="000501A2"/>
    <w:rsid w:val="00050F69"/>
    <w:rsid w:val="000515E0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4D7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0CB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2BC0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370B"/>
    <w:rsid w:val="001549A0"/>
    <w:rsid w:val="00155154"/>
    <w:rsid w:val="001552D3"/>
    <w:rsid w:val="00155C2A"/>
    <w:rsid w:val="00156F45"/>
    <w:rsid w:val="001611C1"/>
    <w:rsid w:val="00162414"/>
    <w:rsid w:val="00162657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629B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17306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5EE5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E75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041"/>
    <w:rsid w:val="0029124A"/>
    <w:rsid w:val="00291261"/>
    <w:rsid w:val="0029133D"/>
    <w:rsid w:val="002918AB"/>
    <w:rsid w:val="002921C3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4875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D54AD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AB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56DA0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1D5C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2F00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37D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2DEA"/>
    <w:rsid w:val="00503A7F"/>
    <w:rsid w:val="00503FE2"/>
    <w:rsid w:val="00505507"/>
    <w:rsid w:val="00505C8A"/>
    <w:rsid w:val="00505CC1"/>
    <w:rsid w:val="00506A06"/>
    <w:rsid w:val="00507241"/>
    <w:rsid w:val="00510268"/>
    <w:rsid w:val="00510E9A"/>
    <w:rsid w:val="00511CEE"/>
    <w:rsid w:val="00511EC1"/>
    <w:rsid w:val="005121B4"/>
    <w:rsid w:val="00513AF4"/>
    <w:rsid w:val="0051449D"/>
    <w:rsid w:val="00514EDA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1480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94B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015D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3B2C"/>
    <w:rsid w:val="005E4788"/>
    <w:rsid w:val="005E483F"/>
    <w:rsid w:val="005E4C84"/>
    <w:rsid w:val="005E58A7"/>
    <w:rsid w:val="005E59CF"/>
    <w:rsid w:val="005E6579"/>
    <w:rsid w:val="005E6F27"/>
    <w:rsid w:val="005F0E6A"/>
    <w:rsid w:val="005F2F67"/>
    <w:rsid w:val="005F37EE"/>
    <w:rsid w:val="005F48B5"/>
    <w:rsid w:val="005F4BA8"/>
    <w:rsid w:val="005F729A"/>
    <w:rsid w:val="005F78B4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0FA8"/>
    <w:rsid w:val="006411D1"/>
    <w:rsid w:val="00641895"/>
    <w:rsid w:val="00641E95"/>
    <w:rsid w:val="0064277A"/>
    <w:rsid w:val="006430BB"/>
    <w:rsid w:val="006434F6"/>
    <w:rsid w:val="00645508"/>
    <w:rsid w:val="0064559D"/>
    <w:rsid w:val="00650080"/>
    <w:rsid w:val="00650C72"/>
    <w:rsid w:val="006510CF"/>
    <w:rsid w:val="00651C0A"/>
    <w:rsid w:val="00652E71"/>
    <w:rsid w:val="00652E9A"/>
    <w:rsid w:val="00654670"/>
    <w:rsid w:val="00654B1A"/>
    <w:rsid w:val="006563C0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6A33"/>
    <w:rsid w:val="006873A0"/>
    <w:rsid w:val="00687BD9"/>
    <w:rsid w:val="0069117E"/>
    <w:rsid w:val="0069276D"/>
    <w:rsid w:val="00694377"/>
    <w:rsid w:val="00694466"/>
    <w:rsid w:val="00694D01"/>
    <w:rsid w:val="006950ED"/>
    <w:rsid w:val="00696BE5"/>
    <w:rsid w:val="00697473"/>
    <w:rsid w:val="00697B87"/>
    <w:rsid w:val="006A03A5"/>
    <w:rsid w:val="006A2A7D"/>
    <w:rsid w:val="006A436C"/>
    <w:rsid w:val="006B078B"/>
    <w:rsid w:val="006B14AE"/>
    <w:rsid w:val="006B14ED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519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5FA1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102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3D0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483A"/>
    <w:rsid w:val="00846DF8"/>
    <w:rsid w:val="0085004F"/>
    <w:rsid w:val="00850C9B"/>
    <w:rsid w:val="0085122F"/>
    <w:rsid w:val="00851A4B"/>
    <w:rsid w:val="0085245F"/>
    <w:rsid w:val="0085246A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0DE3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5859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3E5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9F7F0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6750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4ECF"/>
    <w:rsid w:val="00A877E5"/>
    <w:rsid w:val="00A87BB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5782"/>
    <w:rsid w:val="00AB6FF3"/>
    <w:rsid w:val="00AB7D92"/>
    <w:rsid w:val="00AC0991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4AD4"/>
    <w:rsid w:val="00AD52FC"/>
    <w:rsid w:val="00AD5C19"/>
    <w:rsid w:val="00AD7411"/>
    <w:rsid w:val="00AE0908"/>
    <w:rsid w:val="00AE1140"/>
    <w:rsid w:val="00AE1320"/>
    <w:rsid w:val="00AE27B8"/>
    <w:rsid w:val="00AE29F8"/>
    <w:rsid w:val="00AE457B"/>
    <w:rsid w:val="00AE45F9"/>
    <w:rsid w:val="00AE55F7"/>
    <w:rsid w:val="00AE5FBF"/>
    <w:rsid w:val="00AE5FCA"/>
    <w:rsid w:val="00AF06F9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1E3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23F2"/>
    <w:rsid w:val="00B4466D"/>
    <w:rsid w:val="00B450C5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02CF"/>
    <w:rsid w:val="00B60EFA"/>
    <w:rsid w:val="00B610AE"/>
    <w:rsid w:val="00B644FF"/>
    <w:rsid w:val="00B655CA"/>
    <w:rsid w:val="00B65FD8"/>
    <w:rsid w:val="00B66E18"/>
    <w:rsid w:val="00B6711A"/>
    <w:rsid w:val="00B70AF3"/>
    <w:rsid w:val="00B70FF0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9771A"/>
    <w:rsid w:val="00BA00BF"/>
    <w:rsid w:val="00BA03DD"/>
    <w:rsid w:val="00BA08D5"/>
    <w:rsid w:val="00BA3313"/>
    <w:rsid w:val="00BA3CCE"/>
    <w:rsid w:val="00BA3F9F"/>
    <w:rsid w:val="00BA5FA4"/>
    <w:rsid w:val="00BB01B2"/>
    <w:rsid w:val="00BB0C69"/>
    <w:rsid w:val="00BB1A01"/>
    <w:rsid w:val="00BB2474"/>
    <w:rsid w:val="00BB256A"/>
    <w:rsid w:val="00BB2628"/>
    <w:rsid w:val="00BB2A67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B7B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5B7D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B16"/>
    <w:rsid w:val="00C55CEA"/>
    <w:rsid w:val="00C5770F"/>
    <w:rsid w:val="00C6105A"/>
    <w:rsid w:val="00C6216B"/>
    <w:rsid w:val="00C62893"/>
    <w:rsid w:val="00C62D59"/>
    <w:rsid w:val="00C62F46"/>
    <w:rsid w:val="00C64348"/>
    <w:rsid w:val="00C659F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1BD7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6D73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51A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96F6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527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04D9"/>
    <w:rsid w:val="00DE2580"/>
    <w:rsid w:val="00DE3316"/>
    <w:rsid w:val="00DE3CA0"/>
    <w:rsid w:val="00DE631A"/>
    <w:rsid w:val="00DE651F"/>
    <w:rsid w:val="00DF1EB6"/>
    <w:rsid w:val="00DF4224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6D4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1244"/>
    <w:rsid w:val="00E721A5"/>
    <w:rsid w:val="00E7290C"/>
    <w:rsid w:val="00E72D33"/>
    <w:rsid w:val="00E738CB"/>
    <w:rsid w:val="00E75B94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4F3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EF6E8F"/>
    <w:rsid w:val="00F01874"/>
    <w:rsid w:val="00F01B26"/>
    <w:rsid w:val="00F02EFE"/>
    <w:rsid w:val="00F0351F"/>
    <w:rsid w:val="00F03718"/>
    <w:rsid w:val="00F03881"/>
    <w:rsid w:val="00F052AE"/>
    <w:rsid w:val="00F05994"/>
    <w:rsid w:val="00F05D46"/>
    <w:rsid w:val="00F07736"/>
    <w:rsid w:val="00F07DDB"/>
    <w:rsid w:val="00F13636"/>
    <w:rsid w:val="00F161E5"/>
    <w:rsid w:val="00F22917"/>
    <w:rsid w:val="00F22C97"/>
    <w:rsid w:val="00F239B8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0D8C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58B8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2C54"/>
    <w:rsid w:val="00FB3846"/>
    <w:rsid w:val="00FB4081"/>
    <w:rsid w:val="00FB5B38"/>
    <w:rsid w:val="00FC0E09"/>
    <w:rsid w:val="00FC23CE"/>
    <w:rsid w:val="00FC2B1B"/>
    <w:rsid w:val="00FC3300"/>
    <w:rsid w:val="00FC33E3"/>
    <w:rsid w:val="00FC3DC6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5F4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5246A"/>
    <w:rPr>
      <w:sz w:val="24"/>
    </w:rPr>
  </w:style>
  <w:style w:type="paragraph" w:styleId="1">
    <w:name w:val="heading 1"/>
    <w:next w:val="34b"/>
    <w:link w:val="10"/>
    <w:qFormat/>
    <w:rsid w:val="0085246A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5246A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5246A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5246A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5246A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5246A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5246A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5246A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5246A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5246A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5246A"/>
  </w:style>
  <w:style w:type="character" w:customStyle="1" w:styleId="34c">
    <w:name w:val="34_Знак_Сообщение_системы"/>
    <w:rsid w:val="0085246A"/>
    <w:rPr>
      <w:rFonts w:ascii="Calibri" w:hAnsi="Calibri"/>
    </w:rPr>
  </w:style>
  <w:style w:type="paragraph" w:customStyle="1" w:styleId="34b">
    <w:name w:val="34_Абзац_Обычный"/>
    <w:link w:val="34d"/>
    <w:qFormat/>
    <w:rsid w:val="0085246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5246A"/>
    <w:rPr>
      <w:sz w:val="24"/>
      <w:lang w:eastAsia="x-none"/>
    </w:rPr>
  </w:style>
  <w:style w:type="character" w:customStyle="1" w:styleId="10">
    <w:name w:val="Заголовок 1 Знак"/>
    <w:link w:val="1"/>
    <w:rsid w:val="0085246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5246A"/>
    <w:rPr>
      <w:b/>
      <w:sz w:val="32"/>
    </w:rPr>
  </w:style>
  <w:style w:type="character" w:customStyle="1" w:styleId="30">
    <w:name w:val="Заголовок 3 Знак"/>
    <w:link w:val="3"/>
    <w:rsid w:val="0085246A"/>
    <w:rPr>
      <w:b/>
      <w:bCs/>
      <w:sz w:val="28"/>
    </w:rPr>
  </w:style>
  <w:style w:type="character" w:customStyle="1" w:styleId="40">
    <w:name w:val="Заголовок 4 Знак"/>
    <w:link w:val="4"/>
    <w:rsid w:val="0085246A"/>
    <w:rPr>
      <w:b/>
      <w:sz w:val="24"/>
    </w:rPr>
  </w:style>
  <w:style w:type="character" w:customStyle="1" w:styleId="50">
    <w:name w:val="Заголовок 5 Знак"/>
    <w:link w:val="5"/>
    <w:rsid w:val="0085246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5246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5246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5246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5246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5246A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5246A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5246A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85246A"/>
    <w:rPr>
      <w:u w:val="single"/>
    </w:rPr>
  </w:style>
  <w:style w:type="paragraph" w:customStyle="1" w:styleId="349">
    <w:name w:val="34_Список_Библиография"/>
    <w:basedOn w:val="34b"/>
    <w:rsid w:val="0085246A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456DA0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5246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5246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5246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5246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5246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456DA0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5246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456DA0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5246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5246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5246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5246A"/>
    <w:rPr>
      <w:b w:val="0"/>
      <w:i/>
    </w:rPr>
  </w:style>
  <w:style w:type="character" w:customStyle="1" w:styleId="34fc">
    <w:name w:val="34_Знак_Название_файла"/>
    <w:qFormat/>
    <w:rsid w:val="0085246A"/>
    <w:rPr>
      <w:rFonts w:ascii="Calibri" w:hAnsi="Calibri"/>
    </w:rPr>
  </w:style>
  <w:style w:type="character" w:customStyle="1" w:styleId="34fd">
    <w:name w:val="34_Знак_Термин"/>
    <w:rsid w:val="0085246A"/>
    <w:rPr>
      <w:i/>
    </w:rPr>
  </w:style>
  <w:style w:type="character" w:customStyle="1" w:styleId="34fe">
    <w:name w:val="34_Знак_Полужирный"/>
    <w:rsid w:val="0085246A"/>
    <w:rPr>
      <w:b/>
    </w:rPr>
  </w:style>
  <w:style w:type="character" w:customStyle="1" w:styleId="34ff">
    <w:name w:val="34_Знак_Верхний_индекс"/>
    <w:rsid w:val="0085246A"/>
    <w:rPr>
      <w:vertAlign w:val="superscript"/>
    </w:rPr>
  </w:style>
  <w:style w:type="character" w:customStyle="1" w:styleId="3424">
    <w:name w:val="34_Список_Марк_2 Знак"/>
    <w:link w:val="3423"/>
    <w:rsid w:val="00122BC0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5246A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85246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5246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5246A"/>
    <w:pPr>
      <w:numPr>
        <w:numId w:val="12"/>
      </w:numPr>
    </w:pPr>
  </w:style>
  <w:style w:type="character" w:customStyle="1" w:styleId="3419">
    <w:name w:val="34_Список_Марк_1 Знак"/>
    <w:link w:val="3413"/>
    <w:rsid w:val="00456DA0"/>
    <w:rPr>
      <w:sz w:val="24"/>
      <w:lang w:eastAsia="x-none"/>
    </w:rPr>
  </w:style>
  <w:style w:type="paragraph" w:styleId="a4">
    <w:name w:val="footnote text"/>
    <w:basedOn w:val="34b"/>
    <w:link w:val="a5"/>
    <w:rsid w:val="0085246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5246A"/>
    <w:pPr>
      <w:numPr>
        <w:numId w:val="11"/>
      </w:numPr>
    </w:pPr>
  </w:style>
  <w:style w:type="character" w:customStyle="1" w:styleId="341a">
    <w:name w:val="34_Список_Нум_1 Знак"/>
    <w:link w:val="341"/>
    <w:rsid w:val="00456DA0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5246A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456DA0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5246A"/>
    <w:pPr>
      <w:keepNext/>
    </w:pPr>
  </w:style>
  <w:style w:type="paragraph" w:customStyle="1" w:styleId="34f1">
    <w:name w:val="34_Рамка_Основной"/>
    <w:basedOn w:val="34b"/>
    <w:link w:val="34f0"/>
    <w:rsid w:val="0085246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5246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5246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5246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5246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5246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5246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5246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5246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5246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5246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5246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5246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5246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5246A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456DA0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5246A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85246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5246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5246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5246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5246A"/>
    <w:rPr>
      <w:sz w:val="18"/>
      <w:lang w:eastAsia="x-none"/>
    </w:rPr>
  </w:style>
  <w:style w:type="paragraph" w:customStyle="1" w:styleId="34fff1">
    <w:name w:val="34_Листинг"/>
    <w:basedOn w:val="34b"/>
    <w:rsid w:val="0085246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5246A"/>
    <w:rPr>
      <w:b/>
    </w:rPr>
  </w:style>
  <w:style w:type="paragraph" w:customStyle="1" w:styleId="3440">
    <w:name w:val="34_Заголовок_4_Приложение"/>
    <w:basedOn w:val="4"/>
    <w:next w:val="34b"/>
    <w:rsid w:val="0085246A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85246A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85246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5246A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85246A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5246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5246A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5246A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5246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5246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5246A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5246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5246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5246A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5246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5246A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85246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5246A"/>
  </w:style>
  <w:style w:type="paragraph" w:customStyle="1" w:styleId="34fffb">
    <w:name w:val="34_Пример_Заголовок"/>
    <w:basedOn w:val="34f8"/>
    <w:next w:val="34f8"/>
    <w:rsid w:val="0085246A"/>
    <w:pPr>
      <w:keepNext/>
      <w:spacing w:after="120"/>
    </w:pPr>
    <w:rPr>
      <w:b/>
      <w:lang w:eastAsia="ru-RU"/>
    </w:rPr>
  </w:style>
  <w:style w:type="character" w:styleId="a7">
    <w:name w:val="FollowedHyperlink"/>
    <w:rsid w:val="0085246A"/>
    <w:rPr>
      <w:color w:val="auto"/>
    </w:rPr>
  </w:style>
  <w:style w:type="character" w:customStyle="1" w:styleId="34fffc">
    <w:name w:val="34_Знак_Нижний_индекс"/>
    <w:rsid w:val="0085246A"/>
    <w:rPr>
      <w:vertAlign w:val="subscript"/>
    </w:rPr>
  </w:style>
  <w:style w:type="character" w:styleId="a8">
    <w:name w:val="footnote reference"/>
    <w:basedOn w:val="a1"/>
    <w:semiHidden/>
    <w:rsid w:val="0085246A"/>
    <w:rPr>
      <w:vertAlign w:val="superscript"/>
    </w:rPr>
  </w:style>
  <w:style w:type="paragraph" w:styleId="a9">
    <w:name w:val="header"/>
    <w:basedOn w:val="34b"/>
    <w:link w:val="aa"/>
    <w:rsid w:val="0085246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5246A"/>
    <w:rPr>
      <w:lang w:eastAsia="x-none"/>
    </w:rPr>
  </w:style>
  <w:style w:type="paragraph" w:styleId="ab">
    <w:name w:val="footer"/>
    <w:basedOn w:val="34b"/>
    <w:link w:val="ac"/>
    <w:rsid w:val="0085246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5246A"/>
    <w:rPr>
      <w:lang w:eastAsia="x-none"/>
    </w:rPr>
  </w:style>
  <w:style w:type="numbering" w:customStyle="1" w:styleId="a">
    <w:name w:val="Приложение"/>
    <w:uiPriority w:val="99"/>
    <w:rsid w:val="0085246A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5246A"/>
    <w:pPr>
      <w:keepNext/>
    </w:pPr>
  </w:style>
  <w:style w:type="character" w:customStyle="1" w:styleId="3434">
    <w:name w:val="34_Список_Марк_3 Знак"/>
    <w:basedOn w:val="34d"/>
    <w:link w:val="3432"/>
    <w:rsid w:val="00122BC0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5246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5246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456DA0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456DA0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456DA0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5246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5246A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85246A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456DA0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5246A"/>
    <w:pPr>
      <w:keepNext/>
    </w:pPr>
  </w:style>
  <w:style w:type="character" w:customStyle="1" w:styleId="34ffff0">
    <w:name w:val="34_Процедура_Подшаг Знак"/>
    <w:basedOn w:val="34d"/>
    <w:link w:val="344"/>
    <w:rsid w:val="00456DA0"/>
    <w:rPr>
      <w:sz w:val="24"/>
      <w:lang w:eastAsia="x-none"/>
    </w:rPr>
  </w:style>
  <w:style w:type="character" w:customStyle="1" w:styleId="34ffff2">
    <w:name w:val="34_Знак_Клавиши"/>
    <w:rsid w:val="0085246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5246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5246A"/>
  </w:style>
  <w:style w:type="paragraph" w:styleId="ad">
    <w:name w:val="caption"/>
    <w:basedOn w:val="34b"/>
    <w:next w:val="34b"/>
    <w:rsid w:val="00276E7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5246A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5246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5246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456DA0"/>
    <w:rPr>
      <w:sz w:val="24"/>
      <w:lang w:eastAsia="x-none"/>
    </w:rPr>
  </w:style>
  <w:style w:type="character" w:customStyle="1" w:styleId="ae">
    <w:name w:val="Основной текст Знак"/>
    <w:semiHidden/>
    <w:rsid w:val="0085246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5246A"/>
    <w:rPr>
      <w:rFonts w:ascii="Arial" w:hAnsi="Arial"/>
    </w:rPr>
  </w:style>
  <w:style w:type="character" w:customStyle="1" w:styleId="af0">
    <w:name w:val="Тема примечания Знак"/>
    <w:semiHidden/>
    <w:rsid w:val="0085246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5246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5246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5246A"/>
  </w:style>
  <w:style w:type="character" w:styleId="af3">
    <w:name w:val="annotation reference"/>
    <w:semiHidden/>
    <w:rsid w:val="0085246A"/>
    <w:rPr>
      <w:sz w:val="16"/>
      <w:szCs w:val="16"/>
    </w:rPr>
  </w:style>
  <w:style w:type="character" w:styleId="af4">
    <w:name w:val="page number"/>
    <w:rsid w:val="0085246A"/>
  </w:style>
  <w:style w:type="paragraph" w:styleId="af5">
    <w:name w:val="Body Text"/>
    <w:basedOn w:val="a0"/>
    <w:link w:val="13"/>
    <w:semiHidden/>
    <w:unhideWhenUsed/>
    <w:rsid w:val="0085246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5246A"/>
    <w:rPr>
      <w:sz w:val="24"/>
    </w:rPr>
  </w:style>
  <w:style w:type="paragraph" w:styleId="af6">
    <w:name w:val="annotation subject"/>
    <w:basedOn w:val="af2"/>
    <w:next w:val="af2"/>
    <w:link w:val="14"/>
    <w:semiHidden/>
    <w:rsid w:val="0085246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5246A"/>
    <w:rPr>
      <w:b/>
      <w:bCs/>
    </w:rPr>
  </w:style>
  <w:style w:type="paragraph" w:styleId="af7">
    <w:name w:val="Balloon Text"/>
    <w:basedOn w:val="a0"/>
    <w:link w:val="15"/>
    <w:semiHidden/>
    <w:rsid w:val="0085246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5246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5246A"/>
  </w:style>
  <w:style w:type="paragraph" w:customStyle="1" w:styleId="34ffff9">
    <w:name w:val="34_ТЛ_Подпись"/>
    <w:basedOn w:val="34f6"/>
    <w:rsid w:val="0085246A"/>
  </w:style>
  <w:style w:type="paragraph" w:customStyle="1" w:styleId="34ffffa">
    <w:name w:val="34_ТЛ_Подпись_скрытый"/>
    <w:basedOn w:val="34ffff9"/>
    <w:rsid w:val="0085246A"/>
    <w:rPr>
      <w:vanish/>
    </w:rPr>
  </w:style>
  <w:style w:type="paragraph" w:customStyle="1" w:styleId="34ffffb">
    <w:name w:val="34_Комментарий_Философта"/>
    <w:basedOn w:val="34b"/>
    <w:rsid w:val="0085246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5246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5246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5246A"/>
    <w:rPr>
      <w:b/>
    </w:rPr>
  </w:style>
  <w:style w:type="paragraph" w:customStyle="1" w:styleId="34ffffe">
    <w:name w:val="34_Таблица_Сноска_Линия"/>
    <w:basedOn w:val="34fff7"/>
    <w:next w:val="34fff7"/>
    <w:rsid w:val="0085246A"/>
    <w:pPr>
      <w:keepNext/>
    </w:pPr>
  </w:style>
  <w:style w:type="paragraph" w:customStyle="1" w:styleId="34fffff">
    <w:name w:val="34_Таблица_Примечание"/>
    <w:basedOn w:val="34fff7"/>
    <w:rsid w:val="0085246A"/>
  </w:style>
  <w:style w:type="character" w:customStyle="1" w:styleId="34fffff0">
    <w:name w:val="34_Знак_Значение"/>
    <w:qFormat/>
    <w:rsid w:val="0085246A"/>
    <w:rPr>
      <w:rFonts w:ascii="Calibri" w:hAnsi="Calibri"/>
    </w:rPr>
  </w:style>
  <w:style w:type="character" w:styleId="af8">
    <w:name w:val="Hyperlink"/>
    <w:uiPriority w:val="99"/>
    <w:rsid w:val="0085246A"/>
    <w:rPr>
      <w:color w:val="0000FF"/>
      <w:u w:val="single"/>
    </w:rPr>
  </w:style>
  <w:style w:type="paragraph" w:customStyle="1" w:styleId="34fffff1">
    <w:name w:val="34_Рисунок_Подпись"/>
    <w:basedOn w:val="34b"/>
    <w:rsid w:val="0085246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5246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5246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5246A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85246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5246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5246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E15F4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5246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5246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5246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5246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5246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5246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5246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5246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5246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5246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5246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5246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524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76E75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85246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5246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5246A"/>
    <w:pPr>
      <w:jc w:val="center"/>
    </w:pPr>
  </w:style>
  <w:style w:type="paragraph" w:customStyle="1" w:styleId="3411">
    <w:name w:val="34_Таблица_Список_Марк_1_без_отступа"/>
    <w:basedOn w:val="34ff6"/>
    <w:rsid w:val="0085246A"/>
    <w:pPr>
      <w:numPr>
        <w:numId w:val="17"/>
      </w:numPr>
    </w:pPr>
  </w:style>
  <w:style w:type="paragraph" w:customStyle="1" w:styleId="34fffff9">
    <w:name w:val="34_Формула"/>
    <w:basedOn w:val="a0"/>
    <w:rsid w:val="0085246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5246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5246A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5246A"/>
    <w:rPr>
      <w:sz w:val="24"/>
    </w:rPr>
  </w:style>
  <w:style w:type="paragraph" w:styleId="1">
    <w:name w:val="heading 1"/>
    <w:next w:val="34b"/>
    <w:link w:val="10"/>
    <w:qFormat/>
    <w:rsid w:val="0085246A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5246A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5246A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5246A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5246A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5246A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5246A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5246A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5246A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5246A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5246A"/>
  </w:style>
  <w:style w:type="character" w:customStyle="1" w:styleId="34c">
    <w:name w:val="34_Знак_Сообщение_системы"/>
    <w:rsid w:val="0085246A"/>
    <w:rPr>
      <w:rFonts w:ascii="Calibri" w:hAnsi="Calibri"/>
    </w:rPr>
  </w:style>
  <w:style w:type="paragraph" w:customStyle="1" w:styleId="34b">
    <w:name w:val="34_Абзац_Обычный"/>
    <w:link w:val="34d"/>
    <w:qFormat/>
    <w:rsid w:val="0085246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5246A"/>
    <w:rPr>
      <w:sz w:val="24"/>
      <w:lang w:eastAsia="x-none"/>
    </w:rPr>
  </w:style>
  <w:style w:type="character" w:customStyle="1" w:styleId="10">
    <w:name w:val="Заголовок 1 Знак"/>
    <w:link w:val="1"/>
    <w:rsid w:val="0085246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5246A"/>
    <w:rPr>
      <w:b/>
      <w:sz w:val="32"/>
    </w:rPr>
  </w:style>
  <w:style w:type="character" w:customStyle="1" w:styleId="30">
    <w:name w:val="Заголовок 3 Знак"/>
    <w:link w:val="3"/>
    <w:rsid w:val="0085246A"/>
    <w:rPr>
      <w:b/>
      <w:bCs/>
      <w:sz w:val="28"/>
    </w:rPr>
  </w:style>
  <w:style w:type="character" w:customStyle="1" w:styleId="40">
    <w:name w:val="Заголовок 4 Знак"/>
    <w:link w:val="4"/>
    <w:rsid w:val="0085246A"/>
    <w:rPr>
      <w:b/>
      <w:sz w:val="24"/>
    </w:rPr>
  </w:style>
  <w:style w:type="character" w:customStyle="1" w:styleId="50">
    <w:name w:val="Заголовок 5 Знак"/>
    <w:link w:val="5"/>
    <w:rsid w:val="0085246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5246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5246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5246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5246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5246A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5246A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5246A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85246A"/>
    <w:rPr>
      <w:u w:val="single"/>
    </w:rPr>
  </w:style>
  <w:style w:type="paragraph" w:customStyle="1" w:styleId="349">
    <w:name w:val="34_Список_Библиография"/>
    <w:basedOn w:val="34b"/>
    <w:rsid w:val="0085246A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456DA0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5246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5246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5246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5246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5246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456DA0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5246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456DA0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5246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5246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5246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5246A"/>
    <w:rPr>
      <w:b w:val="0"/>
      <w:i/>
    </w:rPr>
  </w:style>
  <w:style w:type="character" w:customStyle="1" w:styleId="34fc">
    <w:name w:val="34_Знак_Название_файла"/>
    <w:qFormat/>
    <w:rsid w:val="0085246A"/>
    <w:rPr>
      <w:rFonts w:ascii="Calibri" w:hAnsi="Calibri"/>
    </w:rPr>
  </w:style>
  <w:style w:type="character" w:customStyle="1" w:styleId="34fd">
    <w:name w:val="34_Знак_Термин"/>
    <w:rsid w:val="0085246A"/>
    <w:rPr>
      <w:i/>
    </w:rPr>
  </w:style>
  <w:style w:type="character" w:customStyle="1" w:styleId="34fe">
    <w:name w:val="34_Знак_Полужирный"/>
    <w:rsid w:val="0085246A"/>
    <w:rPr>
      <w:b/>
    </w:rPr>
  </w:style>
  <w:style w:type="character" w:customStyle="1" w:styleId="34ff">
    <w:name w:val="34_Знак_Верхний_индекс"/>
    <w:rsid w:val="0085246A"/>
    <w:rPr>
      <w:vertAlign w:val="superscript"/>
    </w:rPr>
  </w:style>
  <w:style w:type="character" w:customStyle="1" w:styleId="3424">
    <w:name w:val="34_Список_Марк_2 Знак"/>
    <w:link w:val="3423"/>
    <w:rsid w:val="00122BC0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5246A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85246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5246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5246A"/>
    <w:pPr>
      <w:numPr>
        <w:numId w:val="12"/>
      </w:numPr>
    </w:pPr>
  </w:style>
  <w:style w:type="character" w:customStyle="1" w:styleId="3419">
    <w:name w:val="34_Список_Марк_1 Знак"/>
    <w:link w:val="3413"/>
    <w:rsid w:val="00456DA0"/>
    <w:rPr>
      <w:sz w:val="24"/>
      <w:lang w:eastAsia="x-none"/>
    </w:rPr>
  </w:style>
  <w:style w:type="paragraph" w:styleId="a4">
    <w:name w:val="footnote text"/>
    <w:basedOn w:val="34b"/>
    <w:link w:val="a5"/>
    <w:rsid w:val="0085246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5246A"/>
    <w:pPr>
      <w:numPr>
        <w:numId w:val="11"/>
      </w:numPr>
    </w:pPr>
  </w:style>
  <w:style w:type="character" w:customStyle="1" w:styleId="341a">
    <w:name w:val="34_Список_Нум_1 Знак"/>
    <w:link w:val="341"/>
    <w:rsid w:val="00456DA0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5246A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456DA0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5246A"/>
    <w:pPr>
      <w:keepNext/>
    </w:pPr>
  </w:style>
  <w:style w:type="paragraph" w:customStyle="1" w:styleId="34f1">
    <w:name w:val="34_Рамка_Основной"/>
    <w:basedOn w:val="34b"/>
    <w:link w:val="34f0"/>
    <w:rsid w:val="0085246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5246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5246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5246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5246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5246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5246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5246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5246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5246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5246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5246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5246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5246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5246A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456DA0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5246A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85246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5246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5246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5246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5246A"/>
    <w:rPr>
      <w:sz w:val="18"/>
      <w:lang w:eastAsia="x-none"/>
    </w:rPr>
  </w:style>
  <w:style w:type="paragraph" w:customStyle="1" w:styleId="34fff1">
    <w:name w:val="34_Листинг"/>
    <w:basedOn w:val="34b"/>
    <w:rsid w:val="0085246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5246A"/>
    <w:rPr>
      <w:b/>
    </w:rPr>
  </w:style>
  <w:style w:type="paragraph" w:customStyle="1" w:styleId="3440">
    <w:name w:val="34_Заголовок_4_Приложение"/>
    <w:basedOn w:val="4"/>
    <w:next w:val="34b"/>
    <w:rsid w:val="0085246A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85246A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85246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5246A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85246A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5246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5246A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5246A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5246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5246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5246A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5246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5246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5246A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5246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5246A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85246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5246A"/>
  </w:style>
  <w:style w:type="paragraph" w:customStyle="1" w:styleId="34fffb">
    <w:name w:val="34_Пример_Заголовок"/>
    <w:basedOn w:val="34f8"/>
    <w:next w:val="34f8"/>
    <w:rsid w:val="0085246A"/>
    <w:pPr>
      <w:keepNext/>
      <w:spacing w:after="120"/>
    </w:pPr>
    <w:rPr>
      <w:b/>
      <w:lang w:eastAsia="ru-RU"/>
    </w:rPr>
  </w:style>
  <w:style w:type="character" w:styleId="a7">
    <w:name w:val="FollowedHyperlink"/>
    <w:rsid w:val="0085246A"/>
    <w:rPr>
      <w:color w:val="auto"/>
    </w:rPr>
  </w:style>
  <w:style w:type="character" w:customStyle="1" w:styleId="34fffc">
    <w:name w:val="34_Знак_Нижний_индекс"/>
    <w:rsid w:val="0085246A"/>
    <w:rPr>
      <w:vertAlign w:val="subscript"/>
    </w:rPr>
  </w:style>
  <w:style w:type="character" w:styleId="a8">
    <w:name w:val="footnote reference"/>
    <w:basedOn w:val="a1"/>
    <w:semiHidden/>
    <w:rsid w:val="0085246A"/>
    <w:rPr>
      <w:vertAlign w:val="superscript"/>
    </w:rPr>
  </w:style>
  <w:style w:type="paragraph" w:styleId="a9">
    <w:name w:val="header"/>
    <w:basedOn w:val="34b"/>
    <w:link w:val="aa"/>
    <w:rsid w:val="0085246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5246A"/>
    <w:rPr>
      <w:lang w:eastAsia="x-none"/>
    </w:rPr>
  </w:style>
  <w:style w:type="paragraph" w:styleId="ab">
    <w:name w:val="footer"/>
    <w:basedOn w:val="34b"/>
    <w:link w:val="ac"/>
    <w:rsid w:val="0085246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5246A"/>
    <w:rPr>
      <w:lang w:eastAsia="x-none"/>
    </w:rPr>
  </w:style>
  <w:style w:type="numbering" w:customStyle="1" w:styleId="a">
    <w:name w:val="Приложение"/>
    <w:uiPriority w:val="99"/>
    <w:rsid w:val="0085246A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5246A"/>
    <w:pPr>
      <w:keepNext/>
    </w:pPr>
  </w:style>
  <w:style w:type="character" w:customStyle="1" w:styleId="3434">
    <w:name w:val="34_Список_Марк_3 Знак"/>
    <w:basedOn w:val="34d"/>
    <w:link w:val="3432"/>
    <w:rsid w:val="00122BC0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5246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5246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456DA0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456DA0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456DA0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5246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5246A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85246A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456DA0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5246A"/>
    <w:pPr>
      <w:keepNext/>
    </w:pPr>
  </w:style>
  <w:style w:type="character" w:customStyle="1" w:styleId="34ffff0">
    <w:name w:val="34_Процедура_Подшаг Знак"/>
    <w:basedOn w:val="34d"/>
    <w:link w:val="344"/>
    <w:rsid w:val="00456DA0"/>
    <w:rPr>
      <w:sz w:val="24"/>
      <w:lang w:eastAsia="x-none"/>
    </w:rPr>
  </w:style>
  <w:style w:type="character" w:customStyle="1" w:styleId="34ffff2">
    <w:name w:val="34_Знак_Клавиши"/>
    <w:rsid w:val="0085246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5246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5246A"/>
  </w:style>
  <w:style w:type="paragraph" w:styleId="ad">
    <w:name w:val="caption"/>
    <w:basedOn w:val="34b"/>
    <w:next w:val="34b"/>
    <w:rsid w:val="00276E7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5246A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5246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5246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456DA0"/>
    <w:rPr>
      <w:sz w:val="24"/>
      <w:lang w:eastAsia="x-none"/>
    </w:rPr>
  </w:style>
  <w:style w:type="character" w:customStyle="1" w:styleId="ae">
    <w:name w:val="Основной текст Знак"/>
    <w:semiHidden/>
    <w:rsid w:val="0085246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5246A"/>
    <w:rPr>
      <w:rFonts w:ascii="Arial" w:hAnsi="Arial"/>
    </w:rPr>
  </w:style>
  <w:style w:type="character" w:customStyle="1" w:styleId="af0">
    <w:name w:val="Тема примечания Знак"/>
    <w:semiHidden/>
    <w:rsid w:val="0085246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5246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5246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5246A"/>
  </w:style>
  <w:style w:type="character" w:styleId="af3">
    <w:name w:val="annotation reference"/>
    <w:semiHidden/>
    <w:rsid w:val="0085246A"/>
    <w:rPr>
      <w:sz w:val="16"/>
      <w:szCs w:val="16"/>
    </w:rPr>
  </w:style>
  <w:style w:type="character" w:styleId="af4">
    <w:name w:val="page number"/>
    <w:rsid w:val="0085246A"/>
  </w:style>
  <w:style w:type="paragraph" w:styleId="af5">
    <w:name w:val="Body Text"/>
    <w:basedOn w:val="a0"/>
    <w:link w:val="13"/>
    <w:semiHidden/>
    <w:unhideWhenUsed/>
    <w:rsid w:val="0085246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5246A"/>
    <w:rPr>
      <w:sz w:val="24"/>
    </w:rPr>
  </w:style>
  <w:style w:type="paragraph" w:styleId="af6">
    <w:name w:val="annotation subject"/>
    <w:basedOn w:val="af2"/>
    <w:next w:val="af2"/>
    <w:link w:val="14"/>
    <w:semiHidden/>
    <w:rsid w:val="0085246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5246A"/>
    <w:rPr>
      <w:b/>
      <w:bCs/>
    </w:rPr>
  </w:style>
  <w:style w:type="paragraph" w:styleId="af7">
    <w:name w:val="Balloon Text"/>
    <w:basedOn w:val="a0"/>
    <w:link w:val="15"/>
    <w:semiHidden/>
    <w:rsid w:val="0085246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5246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5246A"/>
  </w:style>
  <w:style w:type="paragraph" w:customStyle="1" w:styleId="34ffff9">
    <w:name w:val="34_ТЛ_Подпись"/>
    <w:basedOn w:val="34f6"/>
    <w:rsid w:val="0085246A"/>
  </w:style>
  <w:style w:type="paragraph" w:customStyle="1" w:styleId="34ffffa">
    <w:name w:val="34_ТЛ_Подпись_скрытый"/>
    <w:basedOn w:val="34ffff9"/>
    <w:rsid w:val="0085246A"/>
    <w:rPr>
      <w:vanish/>
    </w:rPr>
  </w:style>
  <w:style w:type="paragraph" w:customStyle="1" w:styleId="34ffffb">
    <w:name w:val="34_Комментарий_Философта"/>
    <w:basedOn w:val="34b"/>
    <w:rsid w:val="0085246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5246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5246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5246A"/>
    <w:rPr>
      <w:b/>
    </w:rPr>
  </w:style>
  <w:style w:type="paragraph" w:customStyle="1" w:styleId="34ffffe">
    <w:name w:val="34_Таблица_Сноска_Линия"/>
    <w:basedOn w:val="34fff7"/>
    <w:next w:val="34fff7"/>
    <w:rsid w:val="0085246A"/>
    <w:pPr>
      <w:keepNext/>
    </w:pPr>
  </w:style>
  <w:style w:type="paragraph" w:customStyle="1" w:styleId="34fffff">
    <w:name w:val="34_Таблица_Примечание"/>
    <w:basedOn w:val="34fff7"/>
    <w:rsid w:val="0085246A"/>
  </w:style>
  <w:style w:type="character" w:customStyle="1" w:styleId="34fffff0">
    <w:name w:val="34_Знак_Значение"/>
    <w:qFormat/>
    <w:rsid w:val="0085246A"/>
    <w:rPr>
      <w:rFonts w:ascii="Calibri" w:hAnsi="Calibri"/>
    </w:rPr>
  </w:style>
  <w:style w:type="character" w:styleId="af8">
    <w:name w:val="Hyperlink"/>
    <w:uiPriority w:val="99"/>
    <w:rsid w:val="0085246A"/>
    <w:rPr>
      <w:color w:val="0000FF"/>
      <w:u w:val="single"/>
    </w:rPr>
  </w:style>
  <w:style w:type="paragraph" w:customStyle="1" w:styleId="34fffff1">
    <w:name w:val="34_Рисунок_Подпись"/>
    <w:basedOn w:val="34b"/>
    <w:rsid w:val="0085246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5246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5246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5246A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85246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5246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5246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E15F4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5246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5246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5246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5246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5246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5246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5246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5246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5246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5246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5246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5246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524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76E75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85246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5246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5246A"/>
    <w:pPr>
      <w:jc w:val="center"/>
    </w:pPr>
  </w:style>
  <w:style w:type="paragraph" w:customStyle="1" w:styleId="3411">
    <w:name w:val="34_Таблица_Список_Марк_1_без_отступа"/>
    <w:basedOn w:val="34ff6"/>
    <w:rsid w:val="0085246A"/>
    <w:pPr>
      <w:numPr>
        <w:numId w:val="17"/>
      </w:numPr>
    </w:pPr>
  </w:style>
  <w:style w:type="paragraph" w:customStyle="1" w:styleId="34fffff9">
    <w:name w:val="34_Формула"/>
    <w:basedOn w:val="a0"/>
    <w:rsid w:val="0085246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5246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5246A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57E5D-36DC-4488-AB2E-B21F4FBC0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38</TotalTime>
  <Pages>13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Формуляр</vt:lpstr>
    </vt:vector>
  </TitlesOfParts>
  <Company>Название организации</Company>
  <LinksUpToDate>false</LinksUpToDate>
  <CharactersWithSpaces>8111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Формуляр</dc:title>
  <dc:creator>Oksana</dc:creator>
  <cp:lastModifiedBy>Oksana</cp:lastModifiedBy>
  <cp:revision>62</cp:revision>
  <cp:lastPrinted>2014-09-08T01:50:00Z</cp:lastPrinted>
  <dcterms:created xsi:type="dcterms:W3CDTF">2014-09-16T07:26:00Z</dcterms:created>
  <dcterms:modified xsi:type="dcterms:W3CDTF">2023-05-03T20:54:00Z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A.B.XXX.ФО.XX.X-X.X</vt:lpwstr>
  </property>
  <property fmtid="{D5CDD505-2E9C-101B-9397-08002B2CF9AE}" pid="8" name="год_издания">
    <vt:lpwstr>2023</vt:lpwstr>
  </property>
</Properties>
</file>