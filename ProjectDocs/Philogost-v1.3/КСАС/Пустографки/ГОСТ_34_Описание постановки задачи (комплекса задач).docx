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4A2F" w:rsidRDefault="00484A2F" w:rsidP="004468DF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D302AA">
        <w:t>Название организации</w:t>
      </w:r>
      <w:r>
        <w:fldChar w:fldCharType="end"/>
      </w:r>
    </w:p>
    <w:p w:rsidR="00484A2F" w:rsidRPr="00C816E8" w:rsidRDefault="00484A2F" w:rsidP="004468DF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484A2F" w:rsidRPr="00C816E8" w:rsidTr="004468DF">
        <w:trPr>
          <w:trHeight w:val="360"/>
        </w:trPr>
        <w:tc>
          <w:tcPr>
            <w:tcW w:w="5554" w:type="dxa"/>
            <w:vMerge w:val="restart"/>
          </w:tcPr>
          <w:p w:rsidR="00484A2F" w:rsidRPr="00C816E8" w:rsidRDefault="00484A2F" w:rsidP="004468DF">
            <w:pPr>
              <w:pStyle w:val="34ffff8"/>
            </w:pPr>
            <w:r w:rsidRPr="00C816E8">
              <w:t>УТВЕРЖДЕН</w:t>
            </w:r>
          </w:p>
          <w:p w:rsidR="00484A2F" w:rsidRPr="00C816E8" w:rsidRDefault="00F51C27" w:rsidP="004468DF">
            <w:pPr>
              <w:pStyle w:val="34ffff9"/>
            </w:pPr>
            <w:r>
              <w:fldChar w:fldCharType="begin"/>
            </w:r>
            <w:r>
              <w:instrText xml:space="preserve"> DOCPROPERTY  обозначение_документа  \* MERGEFORMAT </w:instrText>
            </w:r>
            <w:r>
              <w:fldChar w:fldCharType="separate"/>
            </w:r>
            <w:r w:rsidR="00D302AA">
              <w:t>A.B.XXX.П</w:t>
            </w:r>
            <w:proofErr w:type="gramStart"/>
            <w:r w:rsidR="00D302AA">
              <w:t>4</w:t>
            </w:r>
            <w:proofErr w:type="gramEnd"/>
            <w:r w:rsidR="00D302AA">
              <w:t>.XX.X-X.X</w:t>
            </w:r>
            <w:r>
              <w:fldChar w:fldCharType="end"/>
            </w:r>
            <w:r w:rsidR="00484A2F" w:rsidRPr="00C816E8">
              <w:t>-ЛУ</w:t>
            </w:r>
          </w:p>
          <w:p w:rsidR="00484A2F" w:rsidRPr="00C816E8" w:rsidRDefault="00484A2F" w:rsidP="004468DF">
            <w:pPr>
              <w:pStyle w:val="34ffff9"/>
            </w:pPr>
            <w:r w:rsidRPr="00C816E8">
              <w:t>425000</w:t>
            </w:r>
          </w:p>
        </w:tc>
        <w:tc>
          <w:tcPr>
            <w:tcW w:w="4563" w:type="dxa"/>
          </w:tcPr>
          <w:p w:rsidR="00484A2F" w:rsidRPr="00C816E8" w:rsidRDefault="00484A2F" w:rsidP="004468DF">
            <w:pPr>
              <w:pStyle w:val="34ffff8"/>
            </w:pPr>
            <w:r w:rsidRPr="00C816E8">
              <w:t>УТВЕРЖДАЮ</w:t>
            </w:r>
          </w:p>
        </w:tc>
      </w:tr>
      <w:tr w:rsidR="00484A2F" w:rsidRPr="00C816E8" w:rsidTr="004468DF">
        <w:trPr>
          <w:trHeight w:val="630"/>
        </w:trPr>
        <w:tc>
          <w:tcPr>
            <w:tcW w:w="5554" w:type="dxa"/>
            <w:vMerge/>
          </w:tcPr>
          <w:p w:rsidR="00484A2F" w:rsidRPr="00C816E8" w:rsidRDefault="00484A2F" w:rsidP="004468DF"/>
        </w:tc>
        <w:tc>
          <w:tcPr>
            <w:tcW w:w="4563" w:type="dxa"/>
          </w:tcPr>
          <w:p w:rsidR="00484A2F" w:rsidRPr="00C816E8" w:rsidRDefault="00484A2F" w:rsidP="004468DF">
            <w:pPr>
              <w:pStyle w:val="34ffff9"/>
            </w:pPr>
            <w:r w:rsidRPr="00C816E8">
              <w:t>Должность, организация Заказчика</w:t>
            </w:r>
          </w:p>
        </w:tc>
      </w:tr>
      <w:tr w:rsidR="00484A2F" w:rsidRPr="00C816E8" w:rsidTr="004468DF">
        <w:trPr>
          <w:trHeight w:val="353"/>
        </w:trPr>
        <w:tc>
          <w:tcPr>
            <w:tcW w:w="5554" w:type="dxa"/>
            <w:vMerge/>
          </w:tcPr>
          <w:p w:rsidR="00484A2F" w:rsidRPr="00C816E8" w:rsidRDefault="00484A2F" w:rsidP="004468DF"/>
        </w:tc>
        <w:tc>
          <w:tcPr>
            <w:tcW w:w="4563" w:type="dxa"/>
          </w:tcPr>
          <w:p w:rsidR="00484A2F" w:rsidRPr="00C816E8" w:rsidRDefault="00484A2F" w:rsidP="004468DF">
            <w:pPr>
              <w:pStyle w:val="34ffff9"/>
            </w:pPr>
            <w:r w:rsidRPr="00C816E8">
              <w:t>____________________ И. О. Фамилия</w:t>
            </w:r>
          </w:p>
          <w:p w:rsidR="00484A2F" w:rsidRPr="00C816E8" w:rsidRDefault="00484A2F" w:rsidP="004468DF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D302AA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484A2F" w:rsidRPr="00C816E8" w:rsidRDefault="00484A2F" w:rsidP="004468DF">
      <w:pPr>
        <w:pStyle w:val="34f5"/>
      </w:pPr>
    </w:p>
    <w:p w:rsidR="00484A2F" w:rsidRDefault="00484A2F" w:rsidP="004468DF">
      <w:pPr>
        <w:pStyle w:val="34f5"/>
      </w:pPr>
    </w:p>
    <w:p w:rsidR="00484A2F" w:rsidRDefault="00484A2F" w:rsidP="004468DF">
      <w:pPr>
        <w:pStyle w:val="34f5"/>
        <w:rPr>
          <w:lang w:val="en-US"/>
        </w:rPr>
      </w:pPr>
    </w:p>
    <w:p w:rsidR="00837D2A" w:rsidRPr="00837D2A" w:rsidRDefault="00837D2A" w:rsidP="004468DF">
      <w:pPr>
        <w:pStyle w:val="34f5"/>
        <w:rPr>
          <w:lang w:val="en-US"/>
        </w:rPr>
      </w:pPr>
    </w:p>
    <w:p w:rsidR="00484A2F" w:rsidRPr="00C816E8" w:rsidRDefault="00484A2F" w:rsidP="004468DF">
      <w:pPr>
        <w:pStyle w:val="34f5"/>
      </w:pPr>
    </w:p>
    <w:p w:rsidR="00484A2F" w:rsidRPr="00C816E8" w:rsidRDefault="004468DF" w:rsidP="004468DF">
      <w:pPr>
        <w:pStyle w:val="34ffb"/>
      </w:pPr>
      <w:fldSimple w:instr=" DOCPROPERTY  полное_название_системы  \* MERGEFORMAT ">
        <w:r w:rsidR="00D302AA">
          <w:t>Полное название системы</w:t>
        </w:r>
      </w:fldSimple>
    </w:p>
    <w:p w:rsidR="00484A2F" w:rsidRPr="00C816E8" w:rsidRDefault="00484A2F" w:rsidP="004468DF">
      <w:pPr>
        <w:pStyle w:val="34ffc"/>
      </w:pPr>
      <w:r w:rsidRPr="00C816E8">
        <w:t>(</w:t>
      </w:r>
      <w:fldSimple w:instr=" DOCPROPERTY  краткое_название_системы  \* MERGEFORMAT ">
        <w:r w:rsidR="00D302AA">
          <w:t>Краткое название системы</w:t>
        </w:r>
      </w:fldSimple>
      <w:r w:rsidRPr="00C816E8">
        <w:t>)</w:t>
      </w:r>
    </w:p>
    <w:p w:rsidR="00484A2F" w:rsidRPr="00C816E8" w:rsidRDefault="004468DF" w:rsidP="004468DF">
      <w:pPr>
        <w:pStyle w:val="34ffd"/>
      </w:pPr>
      <w:fldSimple w:instr=" DOCPROPERTY  Title  \* MERGEFORMAT ">
        <w:r w:rsidR="00D302AA">
          <w:t>Описание постановки задачи (комплекса задач)</w:t>
        </w:r>
      </w:fldSimple>
    </w:p>
    <w:p w:rsidR="00484A2F" w:rsidRDefault="00484A2F" w:rsidP="004468DF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D302AA">
        <w:t>A.B.XXX.П</w:t>
      </w:r>
      <w:proofErr w:type="gramStart"/>
      <w:r w:rsidR="00D302AA">
        <w:t>4</w:t>
      </w:r>
      <w:proofErr w:type="gramEnd"/>
      <w:r w:rsidR="00D302AA">
        <w:t>.XX.X-X.X</w:t>
      </w:r>
      <w:r w:rsidRPr="00C816E8">
        <w:fldChar w:fldCharType="end"/>
      </w:r>
    </w:p>
    <w:p w:rsidR="00484A2F" w:rsidRDefault="00484A2F" w:rsidP="004468DF">
      <w:pPr>
        <w:pStyle w:val="34f5"/>
      </w:pPr>
    </w:p>
    <w:p w:rsidR="00484A2F" w:rsidRPr="00BC4817" w:rsidRDefault="00484A2F" w:rsidP="004468DF">
      <w:pPr>
        <w:pStyle w:val="34f5"/>
      </w:pPr>
    </w:p>
    <w:p w:rsidR="00837D2A" w:rsidRPr="00BC4817" w:rsidRDefault="00837D2A" w:rsidP="004468DF">
      <w:pPr>
        <w:pStyle w:val="34f5"/>
      </w:pPr>
    </w:p>
    <w:p w:rsidR="00484A2F" w:rsidRDefault="00484A2F" w:rsidP="004468DF">
      <w:pPr>
        <w:pStyle w:val="34f5"/>
      </w:pPr>
    </w:p>
    <w:p w:rsidR="00484A2F" w:rsidRDefault="00484A2F" w:rsidP="004468DF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484A2F" w:rsidRPr="00C816E8" w:rsidTr="004468DF">
        <w:trPr>
          <w:trHeight w:val="404"/>
        </w:trPr>
        <w:tc>
          <w:tcPr>
            <w:tcW w:w="4564" w:type="dxa"/>
            <w:vAlign w:val="center"/>
          </w:tcPr>
          <w:p w:rsidR="00484A2F" w:rsidRPr="00C816E8" w:rsidRDefault="00484A2F" w:rsidP="004468DF">
            <w:pPr>
              <w:pStyle w:val="34ffff8"/>
            </w:pPr>
            <w:r w:rsidRPr="00C816E8">
              <w:t>СОГЛАСОВАНО</w:t>
            </w:r>
          </w:p>
        </w:tc>
        <w:tc>
          <w:tcPr>
            <w:tcW w:w="990" w:type="dxa"/>
            <w:vAlign w:val="center"/>
          </w:tcPr>
          <w:p w:rsidR="00484A2F" w:rsidRPr="00C816E8" w:rsidRDefault="00484A2F" w:rsidP="004468DF">
            <w:pPr>
              <w:pStyle w:val="34ffff9"/>
            </w:pPr>
          </w:p>
        </w:tc>
        <w:tc>
          <w:tcPr>
            <w:tcW w:w="4563" w:type="dxa"/>
            <w:vAlign w:val="center"/>
          </w:tcPr>
          <w:p w:rsidR="00484A2F" w:rsidRPr="00C816E8" w:rsidRDefault="00484A2F" w:rsidP="004468DF">
            <w:pPr>
              <w:pStyle w:val="34ffff9"/>
            </w:pPr>
          </w:p>
        </w:tc>
      </w:tr>
      <w:tr w:rsidR="00484A2F" w:rsidRPr="00C816E8" w:rsidTr="004468DF">
        <w:trPr>
          <w:trHeight w:val="868"/>
        </w:trPr>
        <w:tc>
          <w:tcPr>
            <w:tcW w:w="4564" w:type="dxa"/>
          </w:tcPr>
          <w:p w:rsidR="00484A2F" w:rsidRPr="00C816E8" w:rsidRDefault="00484A2F" w:rsidP="004468DF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484A2F" w:rsidRPr="00C816E8" w:rsidRDefault="00484A2F" w:rsidP="004468DF">
            <w:pPr>
              <w:pStyle w:val="34ffff9"/>
            </w:pPr>
          </w:p>
        </w:tc>
        <w:tc>
          <w:tcPr>
            <w:tcW w:w="4563" w:type="dxa"/>
          </w:tcPr>
          <w:p w:rsidR="00484A2F" w:rsidRPr="00C816E8" w:rsidRDefault="00484A2F" w:rsidP="004468DF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484A2F" w:rsidRPr="00C816E8" w:rsidTr="004468DF">
        <w:trPr>
          <w:trHeight w:val="404"/>
        </w:trPr>
        <w:tc>
          <w:tcPr>
            <w:tcW w:w="4564" w:type="dxa"/>
          </w:tcPr>
          <w:p w:rsidR="00484A2F" w:rsidRPr="00C816E8" w:rsidRDefault="00484A2F" w:rsidP="004468DF">
            <w:pPr>
              <w:pStyle w:val="34ffff9"/>
            </w:pPr>
            <w:r w:rsidRPr="00C816E8">
              <w:t>____________________ И. О. Фамилия</w:t>
            </w:r>
          </w:p>
          <w:p w:rsidR="00484A2F" w:rsidRPr="00C816E8" w:rsidRDefault="00484A2F" w:rsidP="004468DF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D302AA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484A2F" w:rsidRPr="00C816E8" w:rsidRDefault="00484A2F" w:rsidP="004468DF">
            <w:pPr>
              <w:pStyle w:val="34ffff9"/>
            </w:pPr>
          </w:p>
        </w:tc>
        <w:tc>
          <w:tcPr>
            <w:tcW w:w="4563" w:type="dxa"/>
          </w:tcPr>
          <w:p w:rsidR="00484A2F" w:rsidRPr="00C816E8" w:rsidRDefault="00484A2F" w:rsidP="004468DF">
            <w:pPr>
              <w:pStyle w:val="34ffff9"/>
            </w:pPr>
            <w:r w:rsidRPr="00C816E8">
              <w:t>____________________ И. О. Фамилия</w:t>
            </w:r>
          </w:p>
          <w:p w:rsidR="00484A2F" w:rsidRPr="00C816E8" w:rsidRDefault="00484A2F" w:rsidP="004468DF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D302AA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  <w:tr w:rsidR="00484A2F" w:rsidRPr="00C816E8" w:rsidTr="004468DF">
        <w:trPr>
          <w:trHeight w:val="404"/>
        </w:trPr>
        <w:tc>
          <w:tcPr>
            <w:tcW w:w="4564" w:type="dxa"/>
            <w:vAlign w:val="center"/>
          </w:tcPr>
          <w:p w:rsidR="00484A2F" w:rsidRPr="00C816E8" w:rsidRDefault="00484A2F" w:rsidP="004468DF">
            <w:pPr>
              <w:pStyle w:val="34ffff8"/>
            </w:pPr>
          </w:p>
        </w:tc>
        <w:tc>
          <w:tcPr>
            <w:tcW w:w="990" w:type="dxa"/>
            <w:vAlign w:val="center"/>
          </w:tcPr>
          <w:p w:rsidR="00484A2F" w:rsidRPr="00C816E8" w:rsidRDefault="00484A2F" w:rsidP="004468DF">
            <w:pPr>
              <w:pStyle w:val="34ffff8"/>
            </w:pPr>
          </w:p>
        </w:tc>
        <w:tc>
          <w:tcPr>
            <w:tcW w:w="4563" w:type="dxa"/>
            <w:vAlign w:val="center"/>
          </w:tcPr>
          <w:p w:rsidR="00484A2F" w:rsidRPr="00C816E8" w:rsidRDefault="00484A2F" w:rsidP="004468DF">
            <w:pPr>
              <w:pStyle w:val="34ffff8"/>
            </w:pPr>
          </w:p>
        </w:tc>
      </w:tr>
      <w:tr w:rsidR="00484A2F" w:rsidRPr="00C816E8" w:rsidTr="004468DF">
        <w:trPr>
          <w:trHeight w:val="864"/>
        </w:trPr>
        <w:tc>
          <w:tcPr>
            <w:tcW w:w="4564" w:type="dxa"/>
          </w:tcPr>
          <w:p w:rsidR="00484A2F" w:rsidRPr="00C816E8" w:rsidRDefault="00484A2F" w:rsidP="004468DF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484A2F" w:rsidRPr="00C816E8" w:rsidRDefault="00484A2F" w:rsidP="004468DF">
            <w:pPr>
              <w:pStyle w:val="34ffff9"/>
            </w:pPr>
          </w:p>
        </w:tc>
        <w:tc>
          <w:tcPr>
            <w:tcW w:w="4563" w:type="dxa"/>
          </w:tcPr>
          <w:p w:rsidR="00484A2F" w:rsidRPr="00C816E8" w:rsidRDefault="00484A2F" w:rsidP="004468DF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484A2F" w:rsidRPr="00C816E8" w:rsidTr="004468DF">
        <w:trPr>
          <w:trHeight w:val="643"/>
        </w:trPr>
        <w:tc>
          <w:tcPr>
            <w:tcW w:w="4564" w:type="dxa"/>
          </w:tcPr>
          <w:p w:rsidR="00484A2F" w:rsidRPr="00C816E8" w:rsidRDefault="00484A2F" w:rsidP="004468DF">
            <w:pPr>
              <w:pStyle w:val="34ffff9"/>
            </w:pPr>
            <w:r w:rsidRPr="00C816E8">
              <w:t>____________________ И. О. Фамилия</w:t>
            </w:r>
          </w:p>
          <w:p w:rsidR="00484A2F" w:rsidRPr="00C816E8" w:rsidRDefault="00484A2F" w:rsidP="004468DF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D302AA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484A2F" w:rsidRPr="00C816E8" w:rsidRDefault="00484A2F" w:rsidP="004468DF">
            <w:pPr>
              <w:pStyle w:val="34ffff9"/>
            </w:pPr>
          </w:p>
        </w:tc>
        <w:tc>
          <w:tcPr>
            <w:tcW w:w="4563" w:type="dxa"/>
          </w:tcPr>
          <w:p w:rsidR="00484A2F" w:rsidRPr="00C816E8" w:rsidRDefault="00484A2F" w:rsidP="004468DF">
            <w:pPr>
              <w:pStyle w:val="34ffff9"/>
            </w:pPr>
            <w:r w:rsidRPr="00C816E8">
              <w:t>____________________ И. О. Фамилия</w:t>
            </w:r>
          </w:p>
          <w:p w:rsidR="00484A2F" w:rsidRPr="00C816E8" w:rsidRDefault="00484A2F" w:rsidP="004468DF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D302AA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484A2F" w:rsidRPr="00801734" w:rsidRDefault="00484A2F" w:rsidP="004468DF">
      <w:pPr>
        <w:pStyle w:val="34f5"/>
        <w:rPr>
          <w:lang w:val="en-US"/>
        </w:rPr>
      </w:pPr>
    </w:p>
    <w:p w:rsidR="008D3EA8" w:rsidRPr="008D3EA8" w:rsidRDefault="008D3EA8" w:rsidP="00294778">
      <w:pPr>
        <w:pStyle w:val="34f5"/>
      </w:pPr>
    </w:p>
    <w:p w:rsidR="0069117E" w:rsidRDefault="0069117E" w:rsidP="003F38DF">
      <w:pPr>
        <w:pStyle w:val="34b"/>
        <w:sectPr w:rsidR="0069117E" w:rsidSect="008D3EA8">
          <w:headerReference w:type="default" r:id="rId9"/>
          <w:headerReference w:type="first" r:id="rId10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:rsidR="00C53AC2" w:rsidRDefault="00E85E29" w:rsidP="00E85E29">
      <w:pPr>
        <w:pStyle w:val="3418"/>
      </w:pPr>
      <w:r>
        <w:lastRenderedPageBreak/>
        <w:t>Содержание</w:t>
      </w:r>
    </w:p>
    <w:bookmarkStart w:id="0" w:name="_GoBack"/>
    <w:bookmarkEnd w:id="0"/>
    <w:p w:rsidR="007D4F1B" w:rsidRDefault="009A4FE3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133407195" w:history="1">
        <w:r w:rsidR="007D4F1B" w:rsidRPr="00771081">
          <w:rPr>
            <w:rStyle w:val="af9"/>
          </w:rPr>
          <w:t>1 Характеристики задачи (комплекса задач)</w:t>
        </w:r>
        <w:r w:rsidR="007D4F1B">
          <w:rPr>
            <w:webHidden/>
          </w:rPr>
          <w:tab/>
        </w:r>
        <w:r w:rsidR="007D4F1B">
          <w:rPr>
            <w:webHidden/>
          </w:rPr>
          <w:fldChar w:fldCharType="begin"/>
        </w:r>
        <w:r w:rsidR="007D4F1B">
          <w:rPr>
            <w:webHidden/>
          </w:rPr>
          <w:instrText xml:space="preserve"> PAGEREF _Toc133407195 \h </w:instrText>
        </w:r>
        <w:r w:rsidR="007D4F1B">
          <w:rPr>
            <w:webHidden/>
          </w:rPr>
        </w:r>
        <w:r w:rsidR="007D4F1B">
          <w:rPr>
            <w:webHidden/>
          </w:rPr>
          <w:fldChar w:fldCharType="separate"/>
        </w:r>
        <w:r w:rsidR="007D4F1B">
          <w:rPr>
            <w:webHidden/>
          </w:rPr>
          <w:t>3</w:t>
        </w:r>
        <w:r w:rsidR="007D4F1B">
          <w:rPr>
            <w:webHidden/>
          </w:rPr>
          <w:fldChar w:fldCharType="end"/>
        </w:r>
      </w:hyperlink>
    </w:p>
    <w:p w:rsidR="007D4F1B" w:rsidRDefault="007D4F1B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407196" w:history="1">
        <w:r w:rsidRPr="00771081">
          <w:rPr>
            <w:rStyle w:val="af9"/>
            <w:noProof/>
          </w:rPr>
          <w:t>1.1 Назначение задачи (комплекса задач)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_Toc133407196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D4F1B" w:rsidRDefault="007D4F1B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407197" w:history="1">
        <w:r w:rsidRPr="00771081">
          <w:rPr>
            <w:rStyle w:val="af9"/>
            <w:noProof/>
          </w:rPr>
          <w:t>1.2 Перечень объектов, при автоматизации которых решается задача (комплекс задач)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_Toc133407197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D4F1B" w:rsidRDefault="007D4F1B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407198" w:history="1">
        <w:r w:rsidRPr="00771081">
          <w:rPr>
            <w:rStyle w:val="af9"/>
            <w:noProof/>
          </w:rPr>
          <w:t>1.3 Периодичность и продолжительность решения задач (комплекса задач)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_Toc133407198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D4F1B" w:rsidRDefault="007D4F1B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407199" w:history="1">
        <w:r w:rsidRPr="00771081">
          <w:rPr>
            <w:rStyle w:val="af9"/>
            <w:noProof/>
          </w:rPr>
          <w:t>1.4 Условия, при которых прекращается решение задачи (комплекса задач) автоматизированным способом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_Toc133407199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D4F1B" w:rsidRDefault="007D4F1B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407200" w:history="1">
        <w:r w:rsidRPr="00771081">
          <w:rPr>
            <w:rStyle w:val="af9"/>
            <w:noProof/>
          </w:rPr>
          <w:t>1.5 Связи данной задачи (комплекса задач) с другими задачами (комплексами задач)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_Toc133407200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D4F1B" w:rsidRDefault="007D4F1B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407201" w:history="1">
        <w:r w:rsidRPr="00771081">
          <w:rPr>
            <w:rStyle w:val="af9"/>
            <w:noProof/>
          </w:rPr>
          <w:t>1.6 Должности лиц и наименования подразделений, определяющих условия и временные характеристики конкретного, решения задачи (комплекса задач), если они не определены общим алгоритмом функционирования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_Toc133407201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D4F1B" w:rsidRDefault="007D4F1B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407202" w:history="1">
        <w:r w:rsidRPr="00771081">
          <w:rPr>
            <w:rStyle w:val="af9"/>
            <w:noProof/>
          </w:rPr>
          <w:t>1.7 Распределение действий между персоналом и</w:t>
        </w:r>
        <w:r w:rsidRPr="00771081">
          <w:rPr>
            <w:rStyle w:val="af9"/>
            <w:noProof/>
            <w:lang w:val="en-US"/>
          </w:rPr>
          <w:t> </w:t>
        </w:r>
        <w:r w:rsidRPr="00771081">
          <w:rPr>
            <w:rStyle w:val="af9"/>
            <w:noProof/>
          </w:rPr>
          <w:t>техническими средствами при возникновении различных ситуаций при решении задачи (комплекса задач)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_Toc133407202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D4F1B" w:rsidRDefault="007D4F1B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3407203" w:history="1">
        <w:r w:rsidRPr="00771081">
          <w:rPr>
            <w:rStyle w:val="af9"/>
          </w:rPr>
          <w:t>2 Входная информация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_Toc133407203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7D4F1B" w:rsidRDefault="007D4F1B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407204" w:history="1">
        <w:r w:rsidRPr="00771081">
          <w:rPr>
            <w:rStyle w:val="af9"/>
            <w:noProof/>
          </w:rPr>
          <w:t>2.1 Входные сообщения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_Toc133407204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D4F1B" w:rsidRDefault="007D4F1B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3407205" w:history="1">
        <w:r w:rsidRPr="00771081">
          <w:rPr>
            <w:rStyle w:val="af9"/>
            <w:noProof/>
          </w:rPr>
          <w:t>2.1.1 Перечень и описание входных сообщений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_Toc133407205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D4F1B" w:rsidRDefault="007D4F1B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3407206" w:history="1">
        <w:r w:rsidRPr="00771081">
          <w:rPr>
            <w:rStyle w:val="af9"/>
            <w:noProof/>
          </w:rPr>
          <w:t>2.1.2 Наименование входного сообщения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_Toc133407206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D4F1B" w:rsidRDefault="007D4F1B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407207" w:history="1">
        <w:r w:rsidRPr="00771081">
          <w:rPr>
            <w:rStyle w:val="af9"/>
            <w:noProof/>
          </w:rPr>
          <w:t>2.2 Структурные единицы информации входных сообщений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_Toc133407207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D4F1B" w:rsidRDefault="007D4F1B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3407208" w:history="1">
        <w:r w:rsidRPr="00771081">
          <w:rPr>
            <w:rStyle w:val="af9"/>
            <w:noProof/>
          </w:rPr>
          <w:t>2.2.1 Перечень структурных единиц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_Toc133407208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D4F1B" w:rsidRDefault="007D4F1B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3407209" w:history="1">
        <w:r w:rsidRPr="00771081">
          <w:rPr>
            <w:rStyle w:val="af9"/>
            <w:noProof/>
          </w:rPr>
          <w:t>2.2.2 Наименование структурной единицы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_Toc133407209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D4F1B" w:rsidRDefault="007D4F1B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3407210" w:history="1">
        <w:r w:rsidRPr="00771081">
          <w:rPr>
            <w:rStyle w:val="af9"/>
          </w:rPr>
          <w:t>3 Выходная информация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_Toc133407210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7D4F1B" w:rsidRDefault="007D4F1B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407211" w:history="1">
        <w:r w:rsidRPr="00771081">
          <w:rPr>
            <w:rStyle w:val="af9"/>
            <w:noProof/>
          </w:rPr>
          <w:t>3.1 Выходные сообщения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_Toc133407211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D4F1B" w:rsidRDefault="007D4F1B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3407212" w:history="1">
        <w:r w:rsidRPr="00771081">
          <w:rPr>
            <w:rStyle w:val="af9"/>
            <w:noProof/>
          </w:rPr>
          <w:t>3.1.1 Перечень выходных сообщений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_Toc133407212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D4F1B" w:rsidRDefault="007D4F1B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3407213" w:history="1">
        <w:r w:rsidRPr="00771081">
          <w:rPr>
            <w:rStyle w:val="af9"/>
            <w:noProof/>
          </w:rPr>
          <w:t>3.1.2 Наименование выходного сообщения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_Toc133407213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D4F1B" w:rsidRDefault="007D4F1B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407214" w:history="1">
        <w:r w:rsidRPr="00771081">
          <w:rPr>
            <w:rStyle w:val="af9"/>
            <w:noProof/>
          </w:rPr>
          <w:t>3.2 Структурные единицы информации выходных сообщений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_Toc133407214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D4F1B" w:rsidRDefault="007D4F1B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3407215" w:history="1">
        <w:r w:rsidRPr="00771081">
          <w:rPr>
            <w:rStyle w:val="af9"/>
            <w:noProof/>
          </w:rPr>
          <w:t>3.2.1 Перечень структурных единиц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_Toc133407215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D4F1B" w:rsidRDefault="007D4F1B">
      <w:pPr>
        <w:pStyle w:val="31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ru-RU" w:eastAsia="ru-RU"/>
        </w:rPr>
      </w:pPr>
      <w:hyperlink w:anchor="_Toc133407216" w:history="1">
        <w:r w:rsidRPr="00771081">
          <w:rPr>
            <w:rStyle w:val="af9"/>
            <w:noProof/>
          </w:rPr>
          <w:t>3.2.2 Наименование структурной единицы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_Toc133407216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D4F1B" w:rsidRDefault="007D4F1B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3407217" w:history="1">
        <w:r w:rsidRPr="00771081">
          <w:rPr>
            <w:rStyle w:val="af9"/>
          </w:rPr>
          <w:t>Приложение А. Название приложения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_Toc133407217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7D4F1B" w:rsidRDefault="007D4F1B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3407218" w:history="1">
        <w:r w:rsidRPr="00771081">
          <w:rPr>
            <w:rStyle w:val="af9"/>
            <w:noProof/>
          </w:rPr>
          <w:t>А.1 Заголовок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_Toc133407218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D4F1B" w:rsidRDefault="007D4F1B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3407219" w:history="1">
        <w:r w:rsidRPr="00771081">
          <w:rPr>
            <w:rStyle w:val="af9"/>
          </w:rPr>
          <w:t>Перечень сокращений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_Toc133407219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7D4F1B" w:rsidRDefault="007D4F1B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3407220" w:history="1">
        <w:r w:rsidRPr="00771081">
          <w:rPr>
            <w:rStyle w:val="af9"/>
          </w:rPr>
          <w:t>Перечень терминов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_Toc133407220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:rsidR="009A4FE3" w:rsidRPr="009A4FE3" w:rsidRDefault="009A4FE3" w:rsidP="009A4FE3">
      <w:pPr>
        <w:pStyle w:val="34b"/>
      </w:pPr>
      <w:r>
        <w:fldChar w:fldCharType="end"/>
      </w:r>
    </w:p>
    <w:p w:rsidR="00D47C08" w:rsidRDefault="00D47C08" w:rsidP="009A4FE3">
      <w:pPr>
        <w:pStyle w:val="34fffa"/>
      </w:pPr>
    </w:p>
    <w:p w:rsidR="004D3B56" w:rsidRDefault="004D3B56" w:rsidP="009A4FE3">
      <w:pPr>
        <w:pStyle w:val="34fffa"/>
        <w:sectPr w:rsidR="004D3B56" w:rsidSect="00714F2A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:rsidR="00D47C08" w:rsidRDefault="00604B11" w:rsidP="00604B11">
      <w:pPr>
        <w:pStyle w:val="1"/>
      </w:pPr>
      <w:bookmarkStart w:id="1" w:name="_Toc133407195"/>
      <w:r>
        <w:rPr>
          <w:lang w:val="ru-RU"/>
        </w:rPr>
        <w:lastRenderedPageBreak/>
        <w:t>Х</w:t>
      </w:r>
      <w:r w:rsidRPr="00604B11">
        <w:rPr>
          <w:lang w:val="ru-RU"/>
        </w:rPr>
        <w:t xml:space="preserve">арактеристики </w:t>
      </w:r>
      <w:r w:rsidR="00D302AA" w:rsidRPr="00604B11">
        <w:rPr>
          <w:lang w:val="ru-RU"/>
        </w:rPr>
        <w:t>задач</w:t>
      </w:r>
      <w:r w:rsidR="00D302AA">
        <w:rPr>
          <w:lang w:val="ru-RU"/>
        </w:rPr>
        <w:t>и</w:t>
      </w:r>
      <w:r w:rsidR="00D302AA" w:rsidRPr="00604B11">
        <w:rPr>
          <w:lang w:val="ru-RU"/>
        </w:rPr>
        <w:t xml:space="preserve"> </w:t>
      </w:r>
      <w:r w:rsidR="00D302AA">
        <w:rPr>
          <w:lang w:val="ru-RU"/>
        </w:rPr>
        <w:t>(</w:t>
      </w:r>
      <w:r w:rsidRPr="00604B11">
        <w:rPr>
          <w:lang w:val="ru-RU"/>
        </w:rPr>
        <w:t xml:space="preserve">комплекса </w:t>
      </w:r>
      <w:r w:rsidR="00D302AA" w:rsidRPr="00604B11">
        <w:rPr>
          <w:lang w:val="ru-RU"/>
        </w:rPr>
        <w:t>задач</w:t>
      </w:r>
      <w:r w:rsidR="00D302AA">
        <w:rPr>
          <w:lang w:val="ru-RU"/>
        </w:rPr>
        <w:t>)</w:t>
      </w:r>
      <w:bookmarkEnd w:id="1"/>
    </w:p>
    <w:p w:rsidR="00604B11" w:rsidRDefault="00E23D5D" w:rsidP="00E23D5D">
      <w:pPr>
        <w:pStyle w:val="2"/>
      </w:pPr>
      <w:bookmarkStart w:id="2" w:name="_Toc133407196"/>
      <w:r w:rsidRPr="00604B11">
        <w:t xml:space="preserve">Назначение </w:t>
      </w:r>
      <w:r w:rsidR="00044F6A" w:rsidRPr="00604B11">
        <w:t>задач</w:t>
      </w:r>
      <w:r w:rsidR="00044F6A">
        <w:t>и</w:t>
      </w:r>
      <w:r w:rsidR="00044F6A" w:rsidRPr="00604B11">
        <w:t xml:space="preserve"> </w:t>
      </w:r>
      <w:r w:rsidR="00044F6A">
        <w:t>(</w:t>
      </w:r>
      <w:r w:rsidR="00044F6A" w:rsidRPr="00604B11">
        <w:t>комплекса задач</w:t>
      </w:r>
      <w:r w:rsidR="00044F6A">
        <w:t>)</w:t>
      </w:r>
      <w:bookmarkEnd w:id="2"/>
    </w:p>
    <w:p w:rsidR="00E23D5D" w:rsidRDefault="00E23D5D" w:rsidP="00E23D5D">
      <w:pPr>
        <w:pStyle w:val="34b"/>
        <w:rPr>
          <w:lang w:eastAsia="ru-RU"/>
        </w:rPr>
      </w:pPr>
    </w:p>
    <w:p w:rsidR="00604B11" w:rsidRDefault="00E23D5D" w:rsidP="00E23D5D">
      <w:pPr>
        <w:pStyle w:val="2"/>
      </w:pPr>
      <w:bookmarkStart w:id="3" w:name="_Toc133407197"/>
      <w:r w:rsidRPr="00604B11">
        <w:t xml:space="preserve">Перечень </w:t>
      </w:r>
      <w:r w:rsidR="00604B11" w:rsidRPr="00604B11">
        <w:t>объектов</w:t>
      </w:r>
      <w:r>
        <w:t>,</w:t>
      </w:r>
      <w:r w:rsidR="00604B11" w:rsidRPr="00604B11">
        <w:t xml:space="preserve"> при </w:t>
      </w:r>
      <w:r w:rsidR="00044F6A" w:rsidRPr="00044F6A">
        <w:t>автоматизации которых решается задача (комплекс задач)</w:t>
      </w:r>
      <w:bookmarkEnd w:id="3"/>
    </w:p>
    <w:p w:rsidR="00E23D5D" w:rsidRPr="00E23D5D" w:rsidRDefault="00E23D5D" w:rsidP="00E23D5D">
      <w:pPr>
        <w:pStyle w:val="34a0"/>
      </w:pPr>
      <w:r>
        <w:t xml:space="preserve">В данном разделе приводят </w:t>
      </w:r>
      <w:r w:rsidR="00044F6A" w:rsidRPr="00044F6A">
        <w:t>перечень объектов (технологических объектов, подразделений предприятия и</w:t>
      </w:r>
      <w:r w:rsidR="00044F6A">
        <w:t> </w:t>
      </w:r>
      <w:r w:rsidR="00044F6A" w:rsidRPr="00044F6A">
        <w:t>т.</w:t>
      </w:r>
      <w:r w:rsidR="00044F6A">
        <w:t> </w:t>
      </w:r>
      <w:r w:rsidR="00044F6A" w:rsidRPr="00044F6A">
        <w:t>п.), при автоматизации которых решается задача (комплекс задач)</w:t>
      </w:r>
      <w:r>
        <w:t>.</w:t>
      </w:r>
    </w:p>
    <w:p w:rsidR="00E23D5D" w:rsidRDefault="00E23D5D" w:rsidP="00E23D5D">
      <w:pPr>
        <w:pStyle w:val="34b"/>
        <w:rPr>
          <w:lang w:eastAsia="ru-RU"/>
        </w:rPr>
      </w:pPr>
    </w:p>
    <w:p w:rsidR="00604B11" w:rsidRDefault="00E23D5D" w:rsidP="00044F6A">
      <w:pPr>
        <w:pStyle w:val="2"/>
      </w:pPr>
      <w:bookmarkStart w:id="4" w:name="_Toc133407198"/>
      <w:r w:rsidRPr="00604B11">
        <w:t>Периодично</w:t>
      </w:r>
      <w:r>
        <w:t>сть и продолжительность решения</w:t>
      </w:r>
      <w:r w:rsidR="00044F6A" w:rsidRPr="00044F6A">
        <w:t xml:space="preserve"> задач (комплекса задач)</w:t>
      </w:r>
      <w:bookmarkEnd w:id="4"/>
    </w:p>
    <w:p w:rsidR="00E23D5D" w:rsidRDefault="00E23D5D" w:rsidP="00E23D5D">
      <w:pPr>
        <w:pStyle w:val="34b"/>
        <w:rPr>
          <w:lang w:eastAsia="ru-RU"/>
        </w:rPr>
      </w:pPr>
    </w:p>
    <w:p w:rsidR="00604B11" w:rsidRDefault="00E23D5D" w:rsidP="005750E3">
      <w:pPr>
        <w:pStyle w:val="2"/>
      </w:pPr>
      <w:bookmarkStart w:id="5" w:name="_Toc133407199"/>
      <w:r w:rsidRPr="00604B11">
        <w:t>Условия</w:t>
      </w:r>
      <w:r w:rsidR="00604B11" w:rsidRPr="00604B11">
        <w:t xml:space="preserve">, при которых прекращается решение </w:t>
      </w:r>
      <w:r w:rsidR="005750E3" w:rsidRPr="005750E3">
        <w:t>задачи (комплекса задач)</w:t>
      </w:r>
      <w:r w:rsidR="00604B11" w:rsidRPr="00604B11">
        <w:t xml:space="preserve"> автоматизированн</w:t>
      </w:r>
      <w:r>
        <w:t>ым способом</w:t>
      </w:r>
      <w:bookmarkEnd w:id="5"/>
    </w:p>
    <w:p w:rsidR="00E23D5D" w:rsidRPr="00E23D5D" w:rsidRDefault="00E23D5D" w:rsidP="00E23D5D">
      <w:pPr>
        <w:pStyle w:val="34a0"/>
      </w:pPr>
      <w:r>
        <w:t>Данный раздел добавляется при необходимости.</w:t>
      </w:r>
    </w:p>
    <w:p w:rsidR="00E23D5D" w:rsidRDefault="00E23D5D" w:rsidP="00E23D5D">
      <w:pPr>
        <w:pStyle w:val="34b"/>
        <w:rPr>
          <w:lang w:eastAsia="ru-RU"/>
        </w:rPr>
      </w:pPr>
    </w:p>
    <w:p w:rsidR="00604B11" w:rsidRDefault="00C54F5B" w:rsidP="005750E3">
      <w:pPr>
        <w:pStyle w:val="2"/>
      </w:pPr>
      <w:bookmarkStart w:id="6" w:name="_Toc133407200"/>
      <w:r>
        <w:t>С</w:t>
      </w:r>
      <w:r w:rsidR="00604B11" w:rsidRPr="00604B11">
        <w:t>вязи данно</w:t>
      </w:r>
      <w:r w:rsidR="005750E3">
        <w:t>й</w:t>
      </w:r>
      <w:r w:rsidR="00604B11" w:rsidRPr="00604B11">
        <w:t xml:space="preserve"> </w:t>
      </w:r>
      <w:r w:rsidR="005750E3" w:rsidRPr="005750E3">
        <w:t>задачи (комплекса задач)</w:t>
      </w:r>
      <w:r w:rsidR="005750E3">
        <w:t xml:space="preserve"> </w:t>
      </w:r>
      <w:r w:rsidR="00604B11" w:rsidRPr="00604B11">
        <w:t>с др</w:t>
      </w:r>
      <w:r w:rsidR="00E23D5D">
        <w:t xml:space="preserve">угими </w:t>
      </w:r>
      <w:r w:rsidR="005750E3" w:rsidRPr="005750E3">
        <w:t>задачами (комплексами задач) АС</w:t>
      </w:r>
      <w:bookmarkEnd w:id="6"/>
    </w:p>
    <w:p w:rsidR="00E23D5D" w:rsidRDefault="00E23D5D" w:rsidP="00E23D5D">
      <w:pPr>
        <w:pStyle w:val="34b"/>
        <w:rPr>
          <w:lang w:eastAsia="ru-RU"/>
        </w:rPr>
      </w:pPr>
    </w:p>
    <w:p w:rsidR="00604B11" w:rsidRDefault="00C54F5B" w:rsidP="00746442">
      <w:pPr>
        <w:pStyle w:val="2"/>
      </w:pPr>
      <w:bookmarkStart w:id="7" w:name="_Toc133407201"/>
      <w:r w:rsidRPr="00604B11">
        <w:lastRenderedPageBreak/>
        <w:t xml:space="preserve">Должности </w:t>
      </w:r>
      <w:r w:rsidR="00604B11" w:rsidRPr="00604B11">
        <w:t>лиц и наименования подразделений, определяющих условия и временные характерист</w:t>
      </w:r>
      <w:r>
        <w:t xml:space="preserve">ики конкретного, решения </w:t>
      </w:r>
      <w:r w:rsidR="00746442" w:rsidRPr="00746442">
        <w:t>задачи (комплекса задач), если они не определены общим алгоритмом функционирования АС</w:t>
      </w:r>
      <w:bookmarkEnd w:id="7"/>
    </w:p>
    <w:p w:rsidR="00C54F5B" w:rsidRPr="00746442" w:rsidRDefault="00C54F5B" w:rsidP="00746442">
      <w:pPr>
        <w:pStyle w:val="34b"/>
      </w:pPr>
    </w:p>
    <w:p w:rsidR="00604B11" w:rsidRPr="00604B11" w:rsidRDefault="008D0CB7" w:rsidP="00746442">
      <w:pPr>
        <w:pStyle w:val="2"/>
      </w:pPr>
      <w:bookmarkStart w:id="8" w:name="_Toc133407202"/>
      <w:r w:rsidRPr="00604B11">
        <w:t xml:space="preserve">Распределение </w:t>
      </w:r>
      <w:r w:rsidR="00604B11" w:rsidRPr="00604B11">
        <w:t>действий между персоналом и</w:t>
      </w:r>
      <w:r w:rsidR="00E82335">
        <w:rPr>
          <w:lang w:val="en-US"/>
        </w:rPr>
        <w:t> </w:t>
      </w:r>
      <w:r w:rsidR="00604B11" w:rsidRPr="00604B11">
        <w:t xml:space="preserve">техническими средствами </w:t>
      </w:r>
      <w:r w:rsidR="00746442" w:rsidRPr="00746442">
        <w:t>при возникновении различных ситуаций при решении задачи (комплекса задач)</w:t>
      </w:r>
      <w:bookmarkEnd w:id="8"/>
    </w:p>
    <w:p w:rsidR="00EB0CAD" w:rsidRDefault="00EB0CAD" w:rsidP="00EB0CAD">
      <w:pPr>
        <w:pStyle w:val="34b"/>
      </w:pPr>
    </w:p>
    <w:p w:rsidR="00EB0CAD" w:rsidRPr="00EB0CAD" w:rsidRDefault="00EB0CAD" w:rsidP="00EB0CAD">
      <w:pPr>
        <w:pStyle w:val="34fffa"/>
      </w:pPr>
    </w:p>
    <w:p w:rsidR="00044F6A" w:rsidRDefault="00044F6A" w:rsidP="00044F6A">
      <w:pPr>
        <w:pStyle w:val="1"/>
      </w:pPr>
      <w:bookmarkStart w:id="9" w:name="_Toc133407203"/>
      <w:r>
        <w:rPr>
          <w:lang w:val="ru-RU"/>
        </w:rPr>
        <w:lastRenderedPageBreak/>
        <w:t>Входная информация</w:t>
      </w:r>
      <w:bookmarkEnd w:id="9"/>
    </w:p>
    <w:p w:rsidR="00044F6A" w:rsidRDefault="00044F6A" w:rsidP="00044F6A">
      <w:pPr>
        <w:pStyle w:val="2"/>
      </w:pPr>
      <w:bookmarkStart w:id="10" w:name="_Toc133407204"/>
      <w:r>
        <w:t>Входные сообщения</w:t>
      </w:r>
      <w:bookmarkEnd w:id="10"/>
    </w:p>
    <w:p w:rsidR="00044F6A" w:rsidRDefault="00044F6A" w:rsidP="00044F6A">
      <w:pPr>
        <w:pStyle w:val="3"/>
      </w:pPr>
      <w:bookmarkStart w:id="11" w:name="_Toc133407205"/>
      <w:r>
        <w:t xml:space="preserve">Перечень </w:t>
      </w:r>
      <w:r w:rsidR="004468DF">
        <w:t xml:space="preserve">и описание </w:t>
      </w:r>
      <w:r>
        <w:t>входных сообщений</w:t>
      </w:r>
      <w:bookmarkEnd w:id="11"/>
    </w:p>
    <w:p w:rsidR="00044F6A" w:rsidRDefault="004468DF" w:rsidP="004468DF">
      <w:pPr>
        <w:pStyle w:val="34a0"/>
        <w:rPr>
          <w:lang w:eastAsia="ru-RU"/>
        </w:rPr>
      </w:pPr>
      <w:r>
        <w:t xml:space="preserve">В данном разделе приводят </w:t>
      </w:r>
      <w:r w:rsidRPr="004468DF">
        <w:rPr>
          <w:lang w:eastAsia="ru-RU"/>
        </w:rPr>
        <w:t>перечень и описание входных сообщений (идентификатор, форму представления, сроки и частоту поступления, допустимые форматы данных)</w:t>
      </w:r>
      <w:r>
        <w:rPr>
          <w:lang w:eastAsia="ru-RU"/>
        </w:rPr>
        <w:t>.</w:t>
      </w:r>
    </w:p>
    <w:p w:rsidR="004468DF" w:rsidRDefault="004468DF" w:rsidP="004468DF">
      <w:pPr>
        <w:pStyle w:val="34b"/>
      </w:pPr>
    </w:p>
    <w:p w:rsidR="00044F6A" w:rsidRDefault="00044F6A" w:rsidP="00044F6A">
      <w:pPr>
        <w:pStyle w:val="3"/>
      </w:pPr>
      <w:bookmarkStart w:id="12" w:name="_Toc133407206"/>
      <w:r w:rsidRPr="00D76506">
        <w:t>Наименование</w:t>
      </w:r>
      <w:r>
        <w:t xml:space="preserve"> входного сообщения</w:t>
      </w:r>
      <w:bookmarkEnd w:id="12"/>
    </w:p>
    <w:p w:rsidR="00044F6A" w:rsidRPr="009D4DE4" w:rsidRDefault="00044F6A" w:rsidP="00044F6A">
      <w:pPr>
        <w:pStyle w:val="34ffffb"/>
      </w:pPr>
      <w:r>
        <w:t xml:space="preserve">В заголовке указывается </w:t>
      </w:r>
      <w:r w:rsidRPr="00D76506">
        <w:t>наименование</w:t>
      </w:r>
      <w:r>
        <w:t xml:space="preserve"> первого входного сообщения из перечня. Аналогичный раздел с приведенными ниже подразделами добавляется для каждого следующего входного сообщения из перечня.</w:t>
      </w:r>
    </w:p>
    <w:p w:rsidR="00044F6A" w:rsidRDefault="00044F6A" w:rsidP="00044F6A">
      <w:pPr>
        <w:pStyle w:val="4"/>
      </w:pPr>
      <w:r>
        <w:t>Идентификатор</w:t>
      </w:r>
      <w:r w:rsidRPr="008D0CB7">
        <w:t xml:space="preserve"> </w:t>
      </w:r>
      <w:r>
        <w:t>сообщения</w:t>
      </w:r>
    </w:p>
    <w:p w:rsidR="00044F6A" w:rsidRDefault="00044F6A" w:rsidP="00044F6A">
      <w:pPr>
        <w:pStyle w:val="34b"/>
        <w:rPr>
          <w:lang w:eastAsia="ru-RU"/>
        </w:rPr>
      </w:pPr>
    </w:p>
    <w:p w:rsidR="00044F6A" w:rsidRDefault="00044F6A" w:rsidP="00044F6A">
      <w:pPr>
        <w:pStyle w:val="4"/>
      </w:pPr>
      <w:r>
        <w:t>Форма представления сообщения</w:t>
      </w:r>
    </w:p>
    <w:p w:rsidR="00044F6A" w:rsidRDefault="00044F6A" w:rsidP="00044F6A">
      <w:pPr>
        <w:pStyle w:val="34a0"/>
      </w:pPr>
      <w:r w:rsidRPr="00604B11">
        <w:t>Форма представления сообщения (документ, видеокадр, сигнал управления) и требования к ней</w:t>
      </w:r>
      <w:r>
        <w:t>.</w:t>
      </w:r>
    </w:p>
    <w:p w:rsidR="00044F6A" w:rsidRDefault="00044F6A" w:rsidP="00044F6A">
      <w:pPr>
        <w:pStyle w:val="34b"/>
      </w:pPr>
    </w:p>
    <w:p w:rsidR="00044F6A" w:rsidRDefault="00044F6A" w:rsidP="00044F6A">
      <w:pPr>
        <w:pStyle w:val="4"/>
      </w:pPr>
      <w:r>
        <w:t>Сроки и частота поступления сообщения</w:t>
      </w:r>
    </w:p>
    <w:p w:rsidR="00044F6A" w:rsidRDefault="00044F6A" w:rsidP="00044F6A">
      <w:pPr>
        <w:pStyle w:val="34b"/>
        <w:rPr>
          <w:lang w:eastAsia="ru-RU"/>
        </w:rPr>
      </w:pPr>
    </w:p>
    <w:p w:rsidR="00B76361" w:rsidRDefault="00B76361" w:rsidP="00B76361">
      <w:pPr>
        <w:pStyle w:val="4"/>
      </w:pPr>
      <w:r w:rsidRPr="00B76361">
        <w:t>Допустимые форматы данных</w:t>
      </w:r>
    </w:p>
    <w:p w:rsidR="00B76361" w:rsidRPr="00B76361" w:rsidRDefault="00B76361" w:rsidP="00B76361">
      <w:pPr>
        <w:pStyle w:val="34b"/>
        <w:rPr>
          <w:lang w:eastAsia="ru-RU"/>
        </w:rPr>
      </w:pPr>
    </w:p>
    <w:p w:rsidR="00044F6A" w:rsidRDefault="00044F6A" w:rsidP="00044F6A">
      <w:pPr>
        <w:pStyle w:val="2"/>
      </w:pPr>
      <w:bookmarkStart w:id="13" w:name="_Toc133407207"/>
      <w:r>
        <w:t>Структурные единицы информации входных сообщений</w:t>
      </w:r>
      <w:bookmarkEnd w:id="13"/>
    </w:p>
    <w:p w:rsidR="00044F6A" w:rsidRDefault="00044F6A" w:rsidP="00044F6A">
      <w:pPr>
        <w:pStyle w:val="34a0"/>
      </w:pPr>
      <w:r>
        <w:t xml:space="preserve">В данном разделе приводят </w:t>
      </w:r>
      <w:r w:rsidRPr="00107393">
        <w:t>перечень и описание структурных единиц информации входных сообщений или ссылку на документы, содержащие эти данные.</w:t>
      </w:r>
    </w:p>
    <w:p w:rsidR="00044F6A" w:rsidRDefault="00044F6A" w:rsidP="00044F6A">
      <w:pPr>
        <w:pStyle w:val="3"/>
      </w:pPr>
      <w:bookmarkStart w:id="14" w:name="_Toc133407208"/>
      <w:r>
        <w:t>П</w:t>
      </w:r>
      <w:r w:rsidRPr="00604B11">
        <w:t xml:space="preserve">еречень </w:t>
      </w:r>
      <w:r>
        <w:t>структурных единиц информации</w:t>
      </w:r>
      <w:bookmarkEnd w:id="14"/>
    </w:p>
    <w:p w:rsidR="00044F6A" w:rsidRDefault="00044F6A" w:rsidP="00044F6A">
      <w:pPr>
        <w:pStyle w:val="34b"/>
        <w:rPr>
          <w:lang w:eastAsia="ru-RU"/>
        </w:rPr>
      </w:pPr>
    </w:p>
    <w:p w:rsidR="00044F6A" w:rsidRDefault="00044F6A" w:rsidP="00044F6A">
      <w:pPr>
        <w:pStyle w:val="3"/>
      </w:pPr>
      <w:bookmarkStart w:id="15" w:name="_Toc133407209"/>
      <w:r w:rsidRPr="00D76506">
        <w:lastRenderedPageBreak/>
        <w:t>Наименование</w:t>
      </w:r>
      <w:r>
        <w:t xml:space="preserve"> </w:t>
      </w:r>
      <w:r w:rsidRPr="00604B11">
        <w:t>структурн</w:t>
      </w:r>
      <w:r>
        <w:t>ой</w:t>
      </w:r>
      <w:r w:rsidRPr="00604B11">
        <w:t xml:space="preserve"> единиц</w:t>
      </w:r>
      <w:r>
        <w:t>ы информации</w:t>
      </w:r>
      <w:bookmarkEnd w:id="15"/>
    </w:p>
    <w:p w:rsidR="00044F6A" w:rsidRPr="008D0CB7" w:rsidRDefault="00044F6A" w:rsidP="00044F6A">
      <w:pPr>
        <w:pStyle w:val="34ffffb"/>
      </w:pPr>
      <w:r>
        <w:t xml:space="preserve">В заголовке указывается </w:t>
      </w:r>
      <w:r w:rsidRPr="00D76506">
        <w:t>наименование</w:t>
      </w:r>
      <w:r>
        <w:t xml:space="preserve"> первой структурной единицы информации из перечня. Аналогичный раздел с приведенными ниже подразделами добавляется для каждой следующей единицы информации из перечня.</w:t>
      </w:r>
    </w:p>
    <w:p w:rsidR="00B76361" w:rsidRDefault="00B76361" w:rsidP="00044F6A">
      <w:pPr>
        <w:pStyle w:val="4"/>
      </w:pPr>
      <w:r>
        <w:t xml:space="preserve">Идентификатор </w:t>
      </w:r>
      <w:r>
        <w:t>входного сообщения, содержащего структурную единицу информации</w:t>
      </w:r>
    </w:p>
    <w:p w:rsidR="00B76361" w:rsidRPr="00B76361" w:rsidRDefault="00B76361" w:rsidP="00B76361">
      <w:pPr>
        <w:pStyle w:val="34b"/>
        <w:rPr>
          <w:lang w:eastAsia="ru-RU"/>
        </w:rPr>
      </w:pPr>
    </w:p>
    <w:p w:rsidR="00044F6A" w:rsidRDefault="00044F6A" w:rsidP="00044F6A">
      <w:pPr>
        <w:pStyle w:val="4"/>
      </w:pPr>
      <w:r>
        <w:t>Т</w:t>
      </w:r>
      <w:r w:rsidRPr="00C91BEC">
        <w:t>ребуем</w:t>
      </w:r>
      <w:r>
        <w:t>ая</w:t>
      </w:r>
      <w:r w:rsidRPr="00C91BEC">
        <w:t xml:space="preserve"> точность числово</w:t>
      </w:r>
      <w:r>
        <w:t>го значения</w:t>
      </w:r>
      <w:r w:rsidRPr="00107393">
        <w:t xml:space="preserve"> </w:t>
      </w:r>
      <w:r w:rsidRPr="00604B11">
        <w:t>структурн</w:t>
      </w:r>
      <w:r>
        <w:t>ой</w:t>
      </w:r>
      <w:r w:rsidRPr="00604B11">
        <w:t xml:space="preserve"> единиц</w:t>
      </w:r>
      <w:r>
        <w:t>ы информации</w:t>
      </w:r>
    </w:p>
    <w:p w:rsidR="00044F6A" w:rsidRPr="00E23D5D" w:rsidRDefault="00044F6A" w:rsidP="00044F6A">
      <w:pPr>
        <w:pStyle w:val="34a0"/>
      </w:pPr>
      <w:r>
        <w:t>Данный раздел добавляется при необходимости.</w:t>
      </w:r>
    </w:p>
    <w:p w:rsidR="00044F6A" w:rsidRDefault="00044F6A" w:rsidP="00044F6A">
      <w:pPr>
        <w:pStyle w:val="34b"/>
        <w:rPr>
          <w:lang w:eastAsia="ru-RU"/>
        </w:rPr>
      </w:pPr>
    </w:p>
    <w:p w:rsidR="00B76361" w:rsidRDefault="00B76361" w:rsidP="00044F6A">
      <w:pPr>
        <w:pStyle w:val="4"/>
      </w:pPr>
      <w:r>
        <w:t xml:space="preserve">Допустимый </w:t>
      </w:r>
      <w:r>
        <w:t>формат данных</w:t>
      </w:r>
    </w:p>
    <w:p w:rsidR="00B76361" w:rsidRPr="00B76361" w:rsidRDefault="00B76361" w:rsidP="00B76361">
      <w:pPr>
        <w:pStyle w:val="34b"/>
        <w:rPr>
          <w:lang w:eastAsia="ru-RU"/>
        </w:rPr>
      </w:pPr>
    </w:p>
    <w:p w:rsidR="00044F6A" w:rsidRDefault="00044F6A" w:rsidP="00044F6A">
      <w:pPr>
        <w:pStyle w:val="4"/>
      </w:pPr>
      <w:r>
        <w:t>Источник информации</w:t>
      </w:r>
    </w:p>
    <w:p w:rsidR="00044F6A" w:rsidRPr="00107393" w:rsidRDefault="00044F6A" w:rsidP="00044F6A">
      <w:pPr>
        <w:pStyle w:val="34a0"/>
      </w:pPr>
      <w:r>
        <w:t>И</w:t>
      </w:r>
      <w:r w:rsidRPr="00C91BEC">
        <w:t>сточник информации (</w:t>
      </w:r>
      <w:r w:rsidR="00B76361">
        <w:t>документ, устройство, информационная база и т. д.</w:t>
      </w:r>
      <w:r>
        <w:t>).</w:t>
      </w:r>
    </w:p>
    <w:p w:rsidR="00044F6A" w:rsidRDefault="00044F6A" w:rsidP="00044F6A">
      <w:pPr>
        <w:pStyle w:val="34b"/>
      </w:pPr>
    </w:p>
    <w:p w:rsidR="00044F6A" w:rsidRDefault="00044F6A" w:rsidP="00B76361">
      <w:pPr>
        <w:pStyle w:val="4"/>
      </w:pPr>
      <w:r w:rsidRPr="00B76361">
        <w:t>Идентификатор</w:t>
      </w:r>
      <w:r>
        <w:t xml:space="preserve"> источника информации</w:t>
      </w:r>
    </w:p>
    <w:p w:rsidR="00B76361" w:rsidRPr="00B76361" w:rsidRDefault="00B76361" w:rsidP="00B76361">
      <w:pPr>
        <w:pStyle w:val="34b"/>
        <w:rPr>
          <w:lang w:eastAsia="ru-RU"/>
        </w:rPr>
      </w:pPr>
    </w:p>
    <w:p w:rsidR="00044F6A" w:rsidRDefault="00044F6A" w:rsidP="00044F6A">
      <w:pPr>
        <w:pStyle w:val="34b"/>
      </w:pPr>
    </w:p>
    <w:p w:rsidR="00350B99" w:rsidRDefault="00604B11" w:rsidP="00350B99">
      <w:pPr>
        <w:pStyle w:val="1"/>
        <w:rPr>
          <w:lang w:val="ru-RU"/>
        </w:rPr>
      </w:pPr>
      <w:bookmarkStart w:id="16" w:name="_Toc133407210"/>
      <w:r>
        <w:rPr>
          <w:lang w:val="ru-RU"/>
        </w:rPr>
        <w:lastRenderedPageBreak/>
        <w:t>Выходная информация</w:t>
      </w:r>
      <w:bookmarkEnd w:id="16"/>
    </w:p>
    <w:p w:rsidR="00604B11" w:rsidRDefault="008D0CB7" w:rsidP="00604B11">
      <w:pPr>
        <w:pStyle w:val="2"/>
      </w:pPr>
      <w:bookmarkStart w:id="17" w:name="_Toc133407211"/>
      <w:r w:rsidRPr="00604B11">
        <w:t>Выходны</w:t>
      </w:r>
      <w:r>
        <w:t xml:space="preserve">е </w:t>
      </w:r>
      <w:r w:rsidR="00604B11" w:rsidRPr="00604B11">
        <w:t>сообщени</w:t>
      </w:r>
      <w:r>
        <w:t>я</w:t>
      </w:r>
      <w:bookmarkEnd w:id="17"/>
    </w:p>
    <w:p w:rsidR="008D0CB7" w:rsidRDefault="008D0CB7" w:rsidP="008D0CB7">
      <w:pPr>
        <w:pStyle w:val="3"/>
      </w:pPr>
      <w:bookmarkStart w:id="18" w:name="_Toc133407212"/>
      <w:r>
        <w:t>П</w:t>
      </w:r>
      <w:r w:rsidRPr="00604B11">
        <w:t>еречень выходных сообщений</w:t>
      </w:r>
      <w:bookmarkEnd w:id="18"/>
    </w:p>
    <w:p w:rsidR="008D0CB7" w:rsidRDefault="008D0CB7" w:rsidP="008D0CB7">
      <w:pPr>
        <w:pStyle w:val="34b"/>
        <w:rPr>
          <w:lang w:eastAsia="ru-RU"/>
        </w:rPr>
      </w:pPr>
    </w:p>
    <w:p w:rsidR="008D0CB7" w:rsidRDefault="008D0CB7" w:rsidP="008D0CB7">
      <w:pPr>
        <w:pStyle w:val="3"/>
      </w:pPr>
      <w:bookmarkStart w:id="19" w:name="_Toc133407213"/>
      <w:r w:rsidRPr="00D76506">
        <w:t>Наименование</w:t>
      </w:r>
      <w:r>
        <w:t xml:space="preserve"> выходного сообщения</w:t>
      </w:r>
      <w:bookmarkEnd w:id="19"/>
    </w:p>
    <w:p w:rsidR="008D0CB7" w:rsidRPr="009D4DE4" w:rsidRDefault="008D0CB7" w:rsidP="008D0CB7">
      <w:pPr>
        <w:pStyle w:val="34ffffb"/>
      </w:pPr>
      <w:r>
        <w:t xml:space="preserve">В заголовке указывается </w:t>
      </w:r>
      <w:r w:rsidRPr="00D76506">
        <w:t>наименование</w:t>
      </w:r>
      <w:r>
        <w:t xml:space="preserve"> первого выходного сообщения из перечня. Аналогичный раздел с приведенными ниже подразделами добавляется для каждого следующего выходного сообщения из перечня.</w:t>
      </w:r>
    </w:p>
    <w:p w:rsidR="00604B11" w:rsidRDefault="00604B11" w:rsidP="008D0CB7">
      <w:pPr>
        <w:pStyle w:val="4"/>
      </w:pPr>
      <w:r>
        <w:t>Идентификатор</w:t>
      </w:r>
      <w:r w:rsidR="008D0CB7" w:rsidRPr="008D0CB7">
        <w:t xml:space="preserve"> </w:t>
      </w:r>
      <w:r w:rsidR="008D0CB7">
        <w:t>сообщения</w:t>
      </w:r>
    </w:p>
    <w:p w:rsidR="00D76506" w:rsidRDefault="00D76506" w:rsidP="00D76506">
      <w:pPr>
        <w:pStyle w:val="34b"/>
        <w:rPr>
          <w:lang w:eastAsia="ru-RU"/>
        </w:rPr>
      </w:pPr>
    </w:p>
    <w:p w:rsidR="00604B11" w:rsidRDefault="00604B11" w:rsidP="008D0CB7">
      <w:pPr>
        <w:pStyle w:val="4"/>
      </w:pPr>
      <w:r>
        <w:t>Форма представления сообщения</w:t>
      </w:r>
    </w:p>
    <w:p w:rsidR="00604B11" w:rsidRDefault="00604B11" w:rsidP="00604B11">
      <w:pPr>
        <w:pStyle w:val="34a0"/>
      </w:pPr>
      <w:r w:rsidRPr="00604B11">
        <w:t>Форма представления сообщения (документ, сигнал) и требования к ней</w:t>
      </w:r>
      <w:r w:rsidR="00D76506">
        <w:t>.</w:t>
      </w:r>
    </w:p>
    <w:p w:rsidR="00D76506" w:rsidRDefault="00D76506" w:rsidP="00D76506">
      <w:pPr>
        <w:pStyle w:val="34b"/>
      </w:pPr>
    </w:p>
    <w:p w:rsidR="00604B11" w:rsidRDefault="00604B11" w:rsidP="008D0CB7">
      <w:pPr>
        <w:pStyle w:val="4"/>
      </w:pPr>
      <w:r>
        <w:t>Периодичность выдачи</w:t>
      </w:r>
      <w:r w:rsidR="008D0CB7" w:rsidRPr="008D0CB7">
        <w:t xml:space="preserve"> </w:t>
      </w:r>
      <w:r w:rsidR="008D0CB7">
        <w:t>сообщения</w:t>
      </w:r>
    </w:p>
    <w:p w:rsidR="00D76506" w:rsidRDefault="00D76506" w:rsidP="00D76506">
      <w:pPr>
        <w:pStyle w:val="34b"/>
        <w:rPr>
          <w:lang w:eastAsia="ru-RU"/>
        </w:rPr>
      </w:pPr>
    </w:p>
    <w:p w:rsidR="00604B11" w:rsidRDefault="00604B11" w:rsidP="008D0CB7">
      <w:pPr>
        <w:pStyle w:val="4"/>
      </w:pPr>
      <w:r>
        <w:t>С</w:t>
      </w:r>
      <w:r w:rsidRPr="00604B11">
        <w:t xml:space="preserve">роки выдачи </w:t>
      </w:r>
      <w:r w:rsidR="008D0CB7">
        <w:t>сообщения</w:t>
      </w:r>
      <w:r w:rsidR="008D0CB7" w:rsidRPr="00604B11">
        <w:t xml:space="preserve"> </w:t>
      </w:r>
      <w:r w:rsidRPr="00604B11">
        <w:t>и до</w:t>
      </w:r>
      <w:r>
        <w:t>пустимое время задержки решения</w:t>
      </w:r>
    </w:p>
    <w:p w:rsidR="00D76506" w:rsidRDefault="00D76506" w:rsidP="00D76506">
      <w:pPr>
        <w:pStyle w:val="34b"/>
        <w:rPr>
          <w:lang w:eastAsia="ru-RU"/>
        </w:rPr>
      </w:pPr>
    </w:p>
    <w:p w:rsidR="00B76361" w:rsidRDefault="00B76361" w:rsidP="00B76361">
      <w:pPr>
        <w:pStyle w:val="4"/>
      </w:pPr>
      <w:r>
        <w:t xml:space="preserve">Допустимые </w:t>
      </w:r>
      <w:r>
        <w:t>форматы данных</w:t>
      </w:r>
    </w:p>
    <w:p w:rsidR="00B76361" w:rsidRPr="00B76361" w:rsidRDefault="00B76361" w:rsidP="00B76361">
      <w:pPr>
        <w:pStyle w:val="34b"/>
        <w:rPr>
          <w:lang w:eastAsia="ru-RU"/>
        </w:rPr>
      </w:pPr>
    </w:p>
    <w:p w:rsidR="00604B11" w:rsidRDefault="00604B11" w:rsidP="008D0CB7">
      <w:pPr>
        <w:pStyle w:val="4"/>
      </w:pPr>
      <w:r>
        <w:t>П</w:t>
      </w:r>
      <w:r w:rsidRPr="00604B11">
        <w:t>олучател</w:t>
      </w:r>
      <w:r>
        <w:t>и</w:t>
      </w:r>
      <w:r w:rsidRPr="00604B11">
        <w:t xml:space="preserve"> и</w:t>
      </w:r>
      <w:r>
        <w:t xml:space="preserve"> назначение выходной информации</w:t>
      </w:r>
    </w:p>
    <w:p w:rsidR="00D76506" w:rsidRDefault="00D76506" w:rsidP="00D76506">
      <w:pPr>
        <w:pStyle w:val="34b"/>
        <w:rPr>
          <w:lang w:eastAsia="ru-RU"/>
        </w:rPr>
      </w:pPr>
    </w:p>
    <w:p w:rsidR="00604B11" w:rsidRPr="00604B11" w:rsidRDefault="008D0CB7" w:rsidP="00604B11">
      <w:pPr>
        <w:pStyle w:val="2"/>
      </w:pPr>
      <w:bookmarkStart w:id="20" w:name="_Toc133407214"/>
      <w:r>
        <w:lastRenderedPageBreak/>
        <w:t>С</w:t>
      </w:r>
      <w:r w:rsidRPr="00604B11">
        <w:t>труктурны</w:t>
      </w:r>
      <w:r>
        <w:t>е</w:t>
      </w:r>
      <w:r w:rsidRPr="00604B11">
        <w:t xml:space="preserve"> </w:t>
      </w:r>
      <w:r w:rsidR="00604B11" w:rsidRPr="00604B11">
        <w:t>единиц</w:t>
      </w:r>
      <w:r>
        <w:t>ы</w:t>
      </w:r>
      <w:r w:rsidR="00604B11" w:rsidRPr="00604B11">
        <w:t xml:space="preserve"> информации выходных сообщений</w:t>
      </w:r>
      <w:bookmarkEnd w:id="20"/>
    </w:p>
    <w:p w:rsidR="00604B11" w:rsidRDefault="00604B11" w:rsidP="00D76506">
      <w:pPr>
        <w:pStyle w:val="34a0"/>
      </w:pPr>
      <w:r w:rsidRPr="00D76506">
        <w:t>Данный раздел должен содержать перечень и описание имеющих самостоятельное смысловое значение структурных единиц информации выходных сообщений (показателей, реквизитов и их совокупностей, сигналов управления) или ссылку на документы, содержащие эти данные</w:t>
      </w:r>
      <w:r w:rsidR="008D0CB7">
        <w:t>.</w:t>
      </w:r>
    </w:p>
    <w:p w:rsidR="008D0CB7" w:rsidRDefault="008D0CB7" w:rsidP="008D0CB7">
      <w:pPr>
        <w:pStyle w:val="3"/>
      </w:pPr>
      <w:bookmarkStart w:id="21" w:name="_Toc133407215"/>
      <w:r>
        <w:t>П</w:t>
      </w:r>
      <w:r w:rsidRPr="00604B11">
        <w:t xml:space="preserve">еречень </w:t>
      </w:r>
      <w:r>
        <w:t>структурных единиц информации</w:t>
      </w:r>
      <w:bookmarkEnd w:id="21"/>
    </w:p>
    <w:p w:rsidR="008D0CB7" w:rsidRDefault="008D0CB7" w:rsidP="008D0CB7">
      <w:pPr>
        <w:pStyle w:val="34b"/>
        <w:rPr>
          <w:lang w:eastAsia="ru-RU"/>
        </w:rPr>
      </w:pPr>
    </w:p>
    <w:p w:rsidR="00604B11" w:rsidRDefault="00C91BEC" w:rsidP="00D76506">
      <w:pPr>
        <w:pStyle w:val="3"/>
      </w:pPr>
      <w:bookmarkStart w:id="22" w:name="_Toc133407216"/>
      <w:r w:rsidRPr="00D76506">
        <w:t>Наименование</w:t>
      </w:r>
      <w:r w:rsidR="008D0CB7">
        <w:t xml:space="preserve"> </w:t>
      </w:r>
      <w:r w:rsidR="008D0CB7" w:rsidRPr="00604B11">
        <w:t>структурн</w:t>
      </w:r>
      <w:r w:rsidR="008D0CB7">
        <w:t>ой</w:t>
      </w:r>
      <w:r w:rsidR="008D0CB7" w:rsidRPr="00604B11">
        <w:t xml:space="preserve"> единиц</w:t>
      </w:r>
      <w:r w:rsidR="008D0CB7">
        <w:t>ы информации</w:t>
      </w:r>
      <w:bookmarkEnd w:id="22"/>
    </w:p>
    <w:p w:rsidR="008D0CB7" w:rsidRPr="008D0CB7" w:rsidRDefault="008D0CB7" w:rsidP="008D0CB7">
      <w:pPr>
        <w:pStyle w:val="34ffffb"/>
      </w:pPr>
      <w:r>
        <w:t xml:space="preserve">В заголовке указывается </w:t>
      </w:r>
      <w:r w:rsidRPr="00D76506">
        <w:t>наименование</w:t>
      </w:r>
      <w:r>
        <w:t xml:space="preserve"> первой структурной единицы информации из перечня. Аналогичный раздел с приведенными ниже подразделами добавляется для каждой следующей единицы информации из перечня.</w:t>
      </w:r>
    </w:p>
    <w:p w:rsidR="00604B11" w:rsidRDefault="00C91BEC" w:rsidP="008D0CB7">
      <w:pPr>
        <w:pStyle w:val="4"/>
      </w:pPr>
      <w:r w:rsidRPr="00D76506">
        <w:t>И</w:t>
      </w:r>
      <w:r w:rsidR="00604B11" w:rsidRPr="00D76506">
        <w:t>дентификатор выходного сообщения, содержащего</w:t>
      </w:r>
      <w:r w:rsidRPr="00D76506">
        <w:t xml:space="preserve"> структурную единицу информации</w:t>
      </w:r>
    </w:p>
    <w:p w:rsidR="00D76506" w:rsidRDefault="00D76506" w:rsidP="00D76506">
      <w:pPr>
        <w:pStyle w:val="34b"/>
        <w:rPr>
          <w:lang w:eastAsia="ru-RU"/>
        </w:rPr>
      </w:pPr>
    </w:p>
    <w:p w:rsidR="00604B11" w:rsidRPr="00D76506" w:rsidRDefault="00C91BEC" w:rsidP="008D0CB7">
      <w:pPr>
        <w:pStyle w:val="4"/>
      </w:pPr>
      <w:r w:rsidRPr="00D76506">
        <w:t>Т</w:t>
      </w:r>
      <w:r w:rsidR="00604B11" w:rsidRPr="00D76506">
        <w:t>ребования к точности и надежности</w:t>
      </w:r>
      <w:r w:rsidRPr="00D76506">
        <w:t xml:space="preserve"> вычисления</w:t>
      </w:r>
    </w:p>
    <w:p w:rsidR="008D0CB7" w:rsidRPr="00E23D5D" w:rsidRDefault="008D0CB7" w:rsidP="008D0CB7">
      <w:pPr>
        <w:pStyle w:val="34a0"/>
      </w:pPr>
      <w:r>
        <w:t>Данный раздел добавляется при необходимости.</w:t>
      </w:r>
    </w:p>
    <w:p w:rsidR="00604B11" w:rsidRPr="008D0CB7" w:rsidRDefault="00604B11" w:rsidP="00D76506">
      <w:pPr>
        <w:pStyle w:val="34b"/>
      </w:pPr>
    </w:p>
    <w:p w:rsidR="00EB0CAD" w:rsidRDefault="007D4F1B" w:rsidP="007D4F1B">
      <w:pPr>
        <w:pStyle w:val="4"/>
      </w:pPr>
      <w:r>
        <w:t>Допустимый формат данных</w:t>
      </w:r>
    </w:p>
    <w:p w:rsidR="007D4F1B" w:rsidRPr="007D4F1B" w:rsidRDefault="007D4F1B" w:rsidP="007D4F1B">
      <w:pPr>
        <w:pStyle w:val="34b"/>
        <w:rPr>
          <w:lang w:eastAsia="ru-RU"/>
        </w:rPr>
      </w:pPr>
    </w:p>
    <w:p w:rsidR="004A6227" w:rsidRPr="00674FE6" w:rsidRDefault="004A6227" w:rsidP="000611C2">
      <w:pPr>
        <w:pStyle w:val="3412"/>
      </w:pPr>
      <w:bookmarkStart w:id="23" w:name="_Toc397971534"/>
      <w:bookmarkStart w:id="24" w:name="_Toc398225599"/>
      <w:bookmarkEnd w:id="23"/>
      <w:bookmarkEnd w:id="24"/>
    </w:p>
    <w:p w:rsidR="000611C2" w:rsidRDefault="000611C2" w:rsidP="000611C2">
      <w:pPr>
        <w:pStyle w:val="34e"/>
      </w:pPr>
      <w:r>
        <w:t>(справочное)</w:t>
      </w:r>
      <w:r w:rsidR="00A5066B">
        <w:fldChar w:fldCharType="begin"/>
      </w:r>
      <w:r w:rsidR="00A5066B">
        <w:instrText xml:space="preserve"> TC </w:instrText>
      </w:r>
      <w:bookmarkStart w:id="25" w:name="_Toc397970792"/>
      <w:r w:rsidR="00E4421A" w:rsidRPr="00E4421A">
        <w:instrText>"</w:instrText>
      </w:r>
      <w:fldSimple w:instr=" STYLEREF  34_Заголовок_1_Приложение \w  \* MERGEFORMAT ">
        <w:bookmarkStart w:id="26" w:name="_Toc398225600"/>
        <w:bookmarkStart w:id="27" w:name="_Toc398629491"/>
        <w:bookmarkStart w:id="28" w:name="_Toc133407217"/>
        <w:r w:rsidR="00D302AA">
          <w:rPr>
            <w:noProof/>
          </w:rPr>
          <w:instrText>Приложение А</w:instrText>
        </w:r>
      </w:fldSimple>
      <w:r w:rsidR="00A5066B">
        <w:instrText xml:space="preserve">. </w:instrText>
      </w:r>
      <w:bookmarkEnd w:id="25"/>
      <w:bookmarkEnd w:id="26"/>
      <w:bookmarkEnd w:id="27"/>
      <w:r w:rsidR="00C4048D">
        <w:instrText>Название приложения</w:instrText>
      </w:r>
      <w:bookmarkEnd w:id="28"/>
      <w:r w:rsidR="00E4421A" w:rsidRPr="00E4421A">
        <w:instrText>"</w:instrText>
      </w:r>
      <w:r w:rsidR="00A5066B">
        <w:instrText xml:space="preserve"> </w:instrText>
      </w:r>
      <w:r w:rsidR="00A5066B">
        <w:fldChar w:fldCharType="end"/>
      </w:r>
    </w:p>
    <w:p w:rsidR="00A5066B" w:rsidRDefault="000611C2" w:rsidP="000611C2">
      <w:pPr>
        <w:pStyle w:val="341b"/>
      </w:pPr>
      <w:r>
        <w:t>Название приложения</w:t>
      </w:r>
    </w:p>
    <w:p w:rsidR="001149C9" w:rsidRDefault="001149C9" w:rsidP="001149C9">
      <w:pPr>
        <w:pStyle w:val="3420"/>
      </w:pPr>
      <w:bookmarkStart w:id="29" w:name="_Toc398225601"/>
      <w:bookmarkStart w:id="30" w:name="_Toc398629492"/>
      <w:bookmarkStart w:id="31" w:name="_Toc133407218"/>
      <w:r>
        <w:t>Заголовок 2</w:t>
      </w:r>
      <w:bookmarkEnd w:id="29"/>
      <w:bookmarkEnd w:id="30"/>
      <w:bookmarkEnd w:id="31"/>
    </w:p>
    <w:p w:rsidR="00107393" w:rsidRPr="00107393" w:rsidRDefault="00107393" w:rsidP="00107393">
      <w:pPr>
        <w:pStyle w:val="34a0"/>
      </w:pPr>
      <w:r w:rsidRPr="00107393">
        <w:t>Допускается давать в виде приложений иллюстрационный материал, таблицы или те</w:t>
      </w:r>
      <w:proofErr w:type="gramStart"/>
      <w:r w:rsidRPr="00107393">
        <w:t>кст всп</w:t>
      </w:r>
      <w:proofErr w:type="gramEnd"/>
      <w:r w:rsidRPr="00107393">
        <w:t>омогательного характера, а также документы, имеющие самостоятельные обозначения (чертежи форм документов, описание массивов информации, схемы и т. д.).</w:t>
      </w:r>
    </w:p>
    <w:p w:rsidR="000611C2" w:rsidRDefault="000611C2" w:rsidP="00A5066B">
      <w:pPr>
        <w:pStyle w:val="34b"/>
      </w:pPr>
    </w:p>
    <w:p w:rsidR="002C35B5" w:rsidRDefault="002C35B5" w:rsidP="002C35B5">
      <w:pPr>
        <w:pStyle w:val="34fffa"/>
      </w:pPr>
    </w:p>
    <w:p w:rsidR="00147B49" w:rsidRDefault="002C35B5" w:rsidP="00147B49">
      <w:pPr>
        <w:pStyle w:val="3415"/>
        <w:rPr>
          <w:lang w:val="en-US"/>
        </w:rPr>
      </w:pPr>
      <w:bookmarkStart w:id="32" w:name="_Toc386572818"/>
      <w:bookmarkStart w:id="33" w:name="_Toc386572947"/>
      <w:bookmarkStart w:id="34" w:name="_Toc390811904"/>
      <w:bookmarkStart w:id="35" w:name="_Toc394586650"/>
      <w:bookmarkStart w:id="36" w:name="_Toc133407219"/>
      <w:r>
        <w:lastRenderedPageBreak/>
        <w:t>Перечень</w:t>
      </w:r>
      <w:r w:rsidR="00147B49">
        <w:t xml:space="preserve"> сокращений</w:t>
      </w:r>
      <w:bookmarkEnd w:id="32"/>
      <w:bookmarkEnd w:id="33"/>
      <w:bookmarkEnd w:id="34"/>
      <w:bookmarkEnd w:id="35"/>
      <w:bookmarkEnd w:id="36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147B49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Сокращение</w:t>
            </w:r>
          </w:p>
        </w:tc>
        <w:tc>
          <w:tcPr>
            <w:tcW w:w="7245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Расшифровка</w:t>
            </w: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AD0715" w:rsidRDefault="009A0A65" w:rsidP="00AD0715">
            <w:pPr>
              <w:pStyle w:val="34ff6"/>
            </w:pPr>
            <w:r>
              <w:t>А</w:t>
            </w:r>
            <w:r w:rsidR="00147B49" w:rsidRPr="00AD0715">
              <w:t>С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AD0715" w:rsidRDefault="00147B49" w:rsidP="009A0A65">
            <w:pPr>
              <w:pStyle w:val="34ff6"/>
            </w:pPr>
            <w:r w:rsidRPr="00AD0715">
              <w:t>Автоматизированная система</w:t>
            </w: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</w:tbl>
    <w:p w:rsidR="00147B49" w:rsidRDefault="00147B49" w:rsidP="002C35B5">
      <w:pPr>
        <w:pStyle w:val="34fffa"/>
      </w:pPr>
    </w:p>
    <w:p w:rsidR="002C35B5" w:rsidRPr="002C35B5" w:rsidRDefault="002C35B5" w:rsidP="002C35B5">
      <w:pPr>
        <w:pStyle w:val="3415"/>
      </w:pPr>
      <w:bookmarkStart w:id="37" w:name="_Toc133407220"/>
      <w:r>
        <w:lastRenderedPageBreak/>
        <w:t>Перечень терминов</w:t>
      </w:r>
      <w:bookmarkEnd w:id="37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2C35B5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2C35B5" w:rsidRDefault="002C35B5" w:rsidP="00AD0715">
            <w:pPr>
              <w:pStyle w:val="34ff8"/>
            </w:pPr>
            <w:r>
              <w:t>Термин</w:t>
            </w:r>
          </w:p>
        </w:tc>
        <w:tc>
          <w:tcPr>
            <w:tcW w:w="7231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5F1B2E" w:rsidRDefault="002C35B5" w:rsidP="00AD0715">
            <w:pPr>
              <w:pStyle w:val="34ff8"/>
            </w:pPr>
            <w:r w:rsidRPr="005F1B2E">
              <w:t>Расшифровка</w:t>
            </w: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</w:tbl>
    <w:p w:rsidR="002C35B5" w:rsidRDefault="002C35B5" w:rsidP="002C35B5">
      <w:pPr>
        <w:pStyle w:val="34fffa"/>
      </w:pPr>
    </w:p>
    <w:p w:rsidR="0023610C" w:rsidRPr="00BB426D" w:rsidRDefault="0023610C" w:rsidP="0023610C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E82335" w:rsidRPr="005F1B2E" w:rsidTr="004468DF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:rsidR="00E82335" w:rsidRPr="00A86232" w:rsidRDefault="00E82335" w:rsidP="004468DF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:rsidR="00E82335" w:rsidRPr="005F1B2E" w:rsidRDefault="00E82335" w:rsidP="004468DF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:rsidR="00E82335" w:rsidRPr="005F1B2E" w:rsidRDefault="00E82335" w:rsidP="004468DF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:rsidR="00E82335" w:rsidRPr="005F1B2E" w:rsidRDefault="00E82335" w:rsidP="004468DF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:rsidR="00E82335" w:rsidRPr="005F1B2E" w:rsidRDefault="00E82335" w:rsidP="004468DF">
            <w:pPr>
              <w:pStyle w:val="34ff8"/>
            </w:pPr>
            <w:r w:rsidRPr="005F1B2E">
              <w:t xml:space="preserve">Входящий № </w:t>
            </w:r>
            <w:proofErr w:type="spellStart"/>
            <w:proofErr w:type="gramStart"/>
            <w:r w:rsidRPr="005F1B2E">
              <w:t>сопрово-дительного</w:t>
            </w:r>
            <w:proofErr w:type="spellEnd"/>
            <w:proofErr w:type="gram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:rsidR="00E82335" w:rsidRPr="005F1B2E" w:rsidRDefault="00E82335" w:rsidP="004468DF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:rsidR="00E82335" w:rsidRPr="005F1B2E" w:rsidRDefault="00E82335" w:rsidP="004468DF">
            <w:pPr>
              <w:pStyle w:val="34ff8"/>
            </w:pPr>
            <w:r w:rsidRPr="005F1B2E">
              <w:t>Дата</w:t>
            </w:r>
          </w:p>
        </w:tc>
      </w:tr>
      <w:tr w:rsidR="00E82335" w:rsidRPr="005F1B2E" w:rsidTr="004468DF">
        <w:trPr>
          <w:trHeight w:val="1067"/>
          <w:tblHeader/>
        </w:trPr>
        <w:tc>
          <w:tcPr>
            <w:tcW w:w="518" w:type="dxa"/>
            <w:vMerge/>
            <w:vAlign w:val="center"/>
          </w:tcPr>
          <w:p w:rsidR="00E82335" w:rsidRPr="005F1B2E" w:rsidRDefault="00E82335" w:rsidP="004468DF">
            <w:pPr>
              <w:pStyle w:val="34ff8"/>
            </w:pPr>
          </w:p>
        </w:tc>
        <w:tc>
          <w:tcPr>
            <w:tcW w:w="900" w:type="dxa"/>
            <w:vAlign w:val="center"/>
          </w:tcPr>
          <w:p w:rsidR="00E82335" w:rsidRPr="005F1B2E" w:rsidRDefault="00E82335" w:rsidP="004468DF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:rsidR="00E82335" w:rsidRPr="005F1B2E" w:rsidRDefault="00E82335" w:rsidP="004468DF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:rsidR="00E82335" w:rsidRPr="005F1B2E" w:rsidRDefault="00E82335" w:rsidP="004468DF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:rsidR="00E82335" w:rsidRPr="005F1B2E" w:rsidRDefault="00E82335" w:rsidP="004468DF">
            <w:pPr>
              <w:pStyle w:val="34ff8"/>
            </w:pPr>
            <w:proofErr w:type="spellStart"/>
            <w:proofErr w:type="gramStart"/>
            <w:r w:rsidRPr="005F1B2E">
              <w:t>аннули-рованных</w:t>
            </w:r>
            <w:proofErr w:type="spellEnd"/>
            <w:proofErr w:type="gramEnd"/>
          </w:p>
        </w:tc>
        <w:tc>
          <w:tcPr>
            <w:tcW w:w="1276" w:type="dxa"/>
            <w:vMerge/>
          </w:tcPr>
          <w:p w:rsidR="00E82335" w:rsidRPr="005F1B2E" w:rsidRDefault="00E82335" w:rsidP="004468DF">
            <w:pPr>
              <w:pStyle w:val="34ff8"/>
            </w:pPr>
          </w:p>
        </w:tc>
        <w:tc>
          <w:tcPr>
            <w:tcW w:w="1134" w:type="dxa"/>
            <w:vMerge/>
          </w:tcPr>
          <w:p w:rsidR="00E82335" w:rsidRPr="005F1B2E" w:rsidRDefault="00E82335" w:rsidP="004468DF">
            <w:pPr>
              <w:pStyle w:val="34ff8"/>
            </w:pPr>
          </w:p>
        </w:tc>
        <w:tc>
          <w:tcPr>
            <w:tcW w:w="1276" w:type="dxa"/>
            <w:vMerge/>
          </w:tcPr>
          <w:p w:rsidR="00E82335" w:rsidRPr="005F1B2E" w:rsidRDefault="00E82335" w:rsidP="004468DF">
            <w:pPr>
              <w:pStyle w:val="34ff8"/>
            </w:pPr>
          </w:p>
        </w:tc>
        <w:tc>
          <w:tcPr>
            <w:tcW w:w="1246" w:type="dxa"/>
            <w:vMerge/>
          </w:tcPr>
          <w:p w:rsidR="00E82335" w:rsidRPr="005F1B2E" w:rsidRDefault="00E82335" w:rsidP="004468DF">
            <w:pPr>
              <w:pStyle w:val="34ff8"/>
            </w:pPr>
          </w:p>
        </w:tc>
        <w:tc>
          <w:tcPr>
            <w:tcW w:w="882" w:type="dxa"/>
            <w:vMerge/>
          </w:tcPr>
          <w:p w:rsidR="00E82335" w:rsidRPr="005F1B2E" w:rsidRDefault="00E82335" w:rsidP="004468DF">
            <w:pPr>
              <w:pStyle w:val="34ff8"/>
            </w:pPr>
          </w:p>
        </w:tc>
      </w:tr>
      <w:tr w:rsidR="00E82335" w:rsidTr="002B7E58">
        <w:trPr>
          <w:trHeight w:val="454"/>
        </w:trPr>
        <w:tc>
          <w:tcPr>
            <w:tcW w:w="518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82335" w:rsidRDefault="00E82335" w:rsidP="002B7E58">
            <w:pPr>
              <w:pStyle w:val="34ff6"/>
            </w:pPr>
          </w:p>
        </w:tc>
      </w:tr>
      <w:tr w:rsidR="00E82335" w:rsidTr="002B7E58">
        <w:trPr>
          <w:trHeight w:val="454"/>
        </w:trPr>
        <w:tc>
          <w:tcPr>
            <w:tcW w:w="518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82335" w:rsidRDefault="00E82335" w:rsidP="002B7E58">
            <w:pPr>
              <w:pStyle w:val="34ff6"/>
            </w:pPr>
          </w:p>
        </w:tc>
      </w:tr>
      <w:tr w:rsidR="00E82335" w:rsidTr="002B7E58">
        <w:trPr>
          <w:trHeight w:val="454"/>
        </w:trPr>
        <w:tc>
          <w:tcPr>
            <w:tcW w:w="518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82335" w:rsidRDefault="00E82335" w:rsidP="002B7E58">
            <w:pPr>
              <w:pStyle w:val="34ff6"/>
            </w:pPr>
          </w:p>
        </w:tc>
      </w:tr>
      <w:tr w:rsidR="00E82335" w:rsidTr="002B7E58">
        <w:trPr>
          <w:trHeight w:val="454"/>
        </w:trPr>
        <w:tc>
          <w:tcPr>
            <w:tcW w:w="518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82335" w:rsidRDefault="00E82335" w:rsidP="002B7E58">
            <w:pPr>
              <w:pStyle w:val="34ff6"/>
            </w:pPr>
          </w:p>
        </w:tc>
      </w:tr>
      <w:tr w:rsidR="00E82335" w:rsidTr="002B7E58">
        <w:trPr>
          <w:trHeight w:val="454"/>
        </w:trPr>
        <w:tc>
          <w:tcPr>
            <w:tcW w:w="518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82335" w:rsidRDefault="00E82335" w:rsidP="002B7E58">
            <w:pPr>
              <w:pStyle w:val="34ff6"/>
            </w:pPr>
          </w:p>
        </w:tc>
      </w:tr>
      <w:tr w:rsidR="00E82335" w:rsidTr="002B7E58">
        <w:trPr>
          <w:trHeight w:val="454"/>
        </w:trPr>
        <w:tc>
          <w:tcPr>
            <w:tcW w:w="518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82335" w:rsidRDefault="00E82335" w:rsidP="002B7E58">
            <w:pPr>
              <w:pStyle w:val="34ff6"/>
            </w:pPr>
          </w:p>
        </w:tc>
      </w:tr>
      <w:tr w:rsidR="00E82335" w:rsidTr="002B7E58">
        <w:trPr>
          <w:trHeight w:val="454"/>
        </w:trPr>
        <w:tc>
          <w:tcPr>
            <w:tcW w:w="518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82335" w:rsidRDefault="00E82335" w:rsidP="002B7E58">
            <w:pPr>
              <w:pStyle w:val="34ff6"/>
            </w:pPr>
          </w:p>
        </w:tc>
      </w:tr>
      <w:tr w:rsidR="00E82335" w:rsidTr="002B7E58">
        <w:trPr>
          <w:trHeight w:val="454"/>
        </w:trPr>
        <w:tc>
          <w:tcPr>
            <w:tcW w:w="518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82335" w:rsidRDefault="00E82335" w:rsidP="002B7E58">
            <w:pPr>
              <w:pStyle w:val="34ff6"/>
            </w:pPr>
          </w:p>
        </w:tc>
      </w:tr>
      <w:tr w:rsidR="00E82335" w:rsidTr="002B7E58">
        <w:trPr>
          <w:trHeight w:val="454"/>
        </w:trPr>
        <w:tc>
          <w:tcPr>
            <w:tcW w:w="518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82335" w:rsidRDefault="00E82335" w:rsidP="002B7E58">
            <w:pPr>
              <w:pStyle w:val="34ff6"/>
            </w:pPr>
          </w:p>
        </w:tc>
      </w:tr>
      <w:tr w:rsidR="00E82335" w:rsidTr="002B7E58">
        <w:trPr>
          <w:trHeight w:val="454"/>
        </w:trPr>
        <w:tc>
          <w:tcPr>
            <w:tcW w:w="518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82335" w:rsidRDefault="00E82335" w:rsidP="002B7E58">
            <w:pPr>
              <w:pStyle w:val="34ff6"/>
            </w:pPr>
          </w:p>
        </w:tc>
      </w:tr>
      <w:tr w:rsidR="00E82335" w:rsidTr="002B7E58">
        <w:trPr>
          <w:trHeight w:val="454"/>
        </w:trPr>
        <w:tc>
          <w:tcPr>
            <w:tcW w:w="518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82335" w:rsidRDefault="00E82335" w:rsidP="002B7E58">
            <w:pPr>
              <w:pStyle w:val="34ff6"/>
            </w:pPr>
          </w:p>
        </w:tc>
      </w:tr>
      <w:tr w:rsidR="00E82335" w:rsidTr="002B7E58">
        <w:trPr>
          <w:trHeight w:val="454"/>
        </w:trPr>
        <w:tc>
          <w:tcPr>
            <w:tcW w:w="518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82335" w:rsidRDefault="00E82335" w:rsidP="002B7E58">
            <w:pPr>
              <w:pStyle w:val="34ff6"/>
            </w:pPr>
          </w:p>
        </w:tc>
      </w:tr>
      <w:tr w:rsidR="00E82335" w:rsidTr="002B7E58">
        <w:trPr>
          <w:trHeight w:val="454"/>
        </w:trPr>
        <w:tc>
          <w:tcPr>
            <w:tcW w:w="518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82335" w:rsidRDefault="00E82335" w:rsidP="002B7E58">
            <w:pPr>
              <w:pStyle w:val="34ff6"/>
            </w:pPr>
          </w:p>
        </w:tc>
      </w:tr>
      <w:tr w:rsidR="00E82335" w:rsidTr="002B7E58">
        <w:trPr>
          <w:trHeight w:val="454"/>
        </w:trPr>
        <w:tc>
          <w:tcPr>
            <w:tcW w:w="518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82335" w:rsidRDefault="00E82335" w:rsidP="002B7E58">
            <w:pPr>
              <w:pStyle w:val="34ff6"/>
            </w:pPr>
          </w:p>
        </w:tc>
      </w:tr>
      <w:tr w:rsidR="00E82335" w:rsidTr="002B7E58">
        <w:trPr>
          <w:trHeight w:val="454"/>
        </w:trPr>
        <w:tc>
          <w:tcPr>
            <w:tcW w:w="518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82335" w:rsidRDefault="00E82335" w:rsidP="002B7E58">
            <w:pPr>
              <w:pStyle w:val="34ff6"/>
            </w:pPr>
          </w:p>
        </w:tc>
      </w:tr>
      <w:tr w:rsidR="00E82335" w:rsidTr="002B7E58">
        <w:trPr>
          <w:trHeight w:val="454"/>
        </w:trPr>
        <w:tc>
          <w:tcPr>
            <w:tcW w:w="518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82335" w:rsidRDefault="00E82335" w:rsidP="002B7E58">
            <w:pPr>
              <w:pStyle w:val="34ff6"/>
            </w:pPr>
          </w:p>
        </w:tc>
      </w:tr>
      <w:tr w:rsidR="00E82335" w:rsidTr="002B7E58">
        <w:trPr>
          <w:trHeight w:val="454"/>
        </w:trPr>
        <w:tc>
          <w:tcPr>
            <w:tcW w:w="518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82335" w:rsidRDefault="00E82335" w:rsidP="002B7E58">
            <w:pPr>
              <w:pStyle w:val="34ff6"/>
            </w:pPr>
          </w:p>
        </w:tc>
      </w:tr>
      <w:tr w:rsidR="00E82335" w:rsidTr="002B7E58">
        <w:trPr>
          <w:trHeight w:val="454"/>
        </w:trPr>
        <w:tc>
          <w:tcPr>
            <w:tcW w:w="518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82335" w:rsidRDefault="00E82335" w:rsidP="002B7E58">
            <w:pPr>
              <w:pStyle w:val="34ff6"/>
            </w:pPr>
          </w:p>
        </w:tc>
      </w:tr>
      <w:tr w:rsidR="00E82335" w:rsidTr="002B7E58">
        <w:trPr>
          <w:trHeight w:val="454"/>
        </w:trPr>
        <w:tc>
          <w:tcPr>
            <w:tcW w:w="518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82335" w:rsidRDefault="00E82335" w:rsidP="002B7E58">
            <w:pPr>
              <w:pStyle w:val="34ff6"/>
            </w:pPr>
          </w:p>
        </w:tc>
      </w:tr>
      <w:tr w:rsidR="00E82335" w:rsidTr="002B7E58">
        <w:trPr>
          <w:trHeight w:val="454"/>
        </w:trPr>
        <w:tc>
          <w:tcPr>
            <w:tcW w:w="518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82335" w:rsidRDefault="00E82335" w:rsidP="002B7E58">
            <w:pPr>
              <w:pStyle w:val="34ff6"/>
            </w:pPr>
          </w:p>
        </w:tc>
      </w:tr>
      <w:tr w:rsidR="00E82335" w:rsidTr="002B7E58">
        <w:trPr>
          <w:trHeight w:val="454"/>
        </w:trPr>
        <w:tc>
          <w:tcPr>
            <w:tcW w:w="518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82335" w:rsidRDefault="00E82335" w:rsidP="002B7E58">
            <w:pPr>
              <w:pStyle w:val="34ff6"/>
            </w:pPr>
          </w:p>
        </w:tc>
      </w:tr>
      <w:tr w:rsidR="00E82335" w:rsidTr="002B7E58">
        <w:trPr>
          <w:trHeight w:val="454"/>
        </w:trPr>
        <w:tc>
          <w:tcPr>
            <w:tcW w:w="518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82335" w:rsidRDefault="00E82335" w:rsidP="002B7E58">
            <w:pPr>
              <w:pStyle w:val="34ff6"/>
            </w:pPr>
          </w:p>
        </w:tc>
      </w:tr>
      <w:tr w:rsidR="00E82335" w:rsidTr="002B7E58">
        <w:trPr>
          <w:trHeight w:val="454"/>
        </w:trPr>
        <w:tc>
          <w:tcPr>
            <w:tcW w:w="518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82335" w:rsidRDefault="00E82335" w:rsidP="002B7E58">
            <w:pPr>
              <w:pStyle w:val="34ff6"/>
            </w:pPr>
          </w:p>
        </w:tc>
      </w:tr>
      <w:tr w:rsidR="00E82335" w:rsidTr="002B7E58">
        <w:trPr>
          <w:trHeight w:val="454"/>
        </w:trPr>
        <w:tc>
          <w:tcPr>
            <w:tcW w:w="518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82335" w:rsidRDefault="00E82335" w:rsidP="002B7E58">
            <w:pPr>
              <w:pStyle w:val="34ff6"/>
            </w:pPr>
          </w:p>
        </w:tc>
      </w:tr>
      <w:tr w:rsidR="00E82335" w:rsidTr="002B7E58">
        <w:trPr>
          <w:trHeight w:val="454"/>
        </w:trPr>
        <w:tc>
          <w:tcPr>
            <w:tcW w:w="518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E82335" w:rsidRDefault="00E82335" w:rsidP="002B7E58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E82335" w:rsidRDefault="00E82335" w:rsidP="002B7E58">
            <w:pPr>
              <w:pStyle w:val="34ff6"/>
            </w:pPr>
          </w:p>
        </w:tc>
      </w:tr>
    </w:tbl>
    <w:p w:rsidR="00AB28D5" w:rsidRPr="00AB28D5" w:rsidRDefault="00AB28D5" w:rsidP="002C35B5">
      <w:pPr>
        <w:pStyle w:val="34fffa"/>
      </w:pPr>
    </w:p>
    <w:sectPr w:rsidR="00AB28D5" w:rsidRPr="00AB28D5" w:rsidSect="004D3B56">
      <w:headerReference w:type="default" r:id="rId15"/>
      <w:headerReference w:type="first" r:id="rId16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48D9" w:rsidRDefault="003448D9" w:rsidP="00AD0715">
      <w:r>
        <w:separator/>
      </w:r>
    </w:p>
    <w:p w:rsidR="003448D9" w:rsidRDefault="003448D9" w:rsidP="00AD0715"/>
  </w:endnote>
  <w:endnote w:type="continuationSeparator" w:id="0">
    <w:p w:rsidR="003448D9" w:rsidRDefault="003448D9" w:rsidP="00AD0715">
      <w:r>
        <w:continuationSeparator/>
      </w:r>
    </w:p>
    <w:p w:rsidR="003448D9" w:rsidRDefault="003448D9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68DF" w:rsidRDefault="004468DF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68DF" w:rsidRDefault="004468DF" w:rsidP="008D3EA8">
    <w:pPr>
      <w:pStyle w:val="341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48D9" w:rsidRDefault="003448D9" w:rsidP="00AD0715">
      <w:r>
        <w:separator/>
      </w:r>
    </w:p>
    <w:p w:rsidR="003448D9" w:rsidRDefault="003448D9" w:rsidP="00AD0715"/>
  </w:footnote>
  <w:footnote w:type="continuationSeparator" w:id="0">
    <w:p w:rsidR="003448D9" w:rsidRDefault="003448D9" w:rsidP="00AD0715">
      <w:r>
        <w:continuationSeparator/>
      </w:r>
    </w:p>
    <w:p w:rsidR="003448D9" w:rsidRDefault="003448D9" w:rsidP="00AD071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68DF" w:rsidRDefault="004468DF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9744" behindDoc="0" locked="1" layoutInCell="1" allowOverlap="1" wp14:anchorId="5EC00385" wp14:editId="0753EA06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59" name="Группа 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60" name="Группа 60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61" name="Группа 61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6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63" name="Группа 63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4" name="Группа 64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65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8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6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70" name="Группа 7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71" name="Группа 71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72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Default="004468DF" w:rsidP="008D3EA8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7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Default="004468DF" w:rsidP="008D3EA8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3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Default="004468DF" w:rsidP="008D3EA8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9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Default="004468DF" w:rsidP="008D3EA8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9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Default="004468DF" w:rsidP="008D3EA8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92" name="Группа 92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93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468DF" w:rsidRDefault="004468DF" w:rsidP="008D3EA8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468DF" w:rsidRDefault="004468DF" w:rsidP="008D3EA8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468DF" w:rsidRDefault="004468DF" w:rsidP="008D3EA8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468DF" w:rsidRDefault="004468DF" w:rsidP="008D3EA8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1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468DF" w:rsidRDefault="004468DF" w:rsidP="008D3EA8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0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9" o:spid="_x0000_s1026" style="position:absolute;left:0;text-align:left;margin-left:22.7pt;margin-top:14.2pt;width:558.45pt;height:813.55pt;z-index:251679744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">
              <v:group id="Группа 60" o:spid="_x0000_s1027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<v:group id="Группа 61" o:spid="_x0000_s102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<v:rect id="Rectangle 91" o:spid="_x0000_s1029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69VyMIA&#10;AADbAAAADwAAAGRycy9kb3ducmV2LnhtbESPQWsCMRSE7wX/Q3iCt5oodKurUdQi2t6qgtfH5rm7&#10;uHlZkqjrv28KhR6HmfmGmS8724g7+VA71jAaKhDEhTM1lxpOx+3rBESIyAYbx6ThSQGWi97LHHPj&#10;HvxN90MsRYJwyFFDFWObSxmKiiyGoWuJk3dx3mJM0pfSeHwkuG3kWKlMWqw5LVTY0qai4nq4WQ2X&#10;k/p8P0ZarTd++vb1oc7ZXu20HvS71QxEpC7+h//ae6MhG8Pvl/QD5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r1XIwgAAANsAAAAPAAAAAAAAAAAAAAAAAJgCAABkcnMvZG93&#10;bnJldi54bWxQSwUGAAAAAAQABAD1AAAAhwMAAAAA&#10;" filled="f" strokeweight="1.5pt">
                    <v:textbox inset=",1mm"/>
                  </v:rect>
                  <v:group id="Группа 63" o:spid="_x0000_s10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kvEM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vkU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ekvEMQAAADbAAAA&#10;DwAAAAAAAAAAAAAAAACqAgAAZHJzL2Rvd25yZXYueG1sUEsFBgAAAAAEAAQA+gAAAJsDAAAAAA==&#10;">
                    <v:group id="Группа 64" o:spid="_x0000_s1031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gC3Z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cw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gC3ZMQAAADbAAAA&#10;DwAAAAAAAAAAAAAAAACqAgAAZHJzL2Rvd25yZXYueG1sUEsFBgAAAAAEAAQA+gAAAJsDAAAAAA==&#10;">
                      <v:line id="Line 76" o:spid="_x0000_s1032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lTOkcIAAADbAAAADwAAAGRycy9kb3ducmV2LnhtbESPQYvCMBSE7wv+h/AEb2uqsEWqUUQQ&#10;lN3D6gp7fTSvTbF5KUm09d9vFgSPw8x8w6w2g23FnXxoHCuYTTMQxKXTDdcKLj/79wWIEJE1to5J&#10;wYMCbNajtxUW2vV8ovs51iJBOBSowMTYFVKG0pDFMHUdcfIq5y3GJH0ttcc+wW0r51mWS4sNpwWD&#10;He0MldfzzSqQx8/+2+/nl6quDp37PZqvvB+UmoyH7RJEpCG+ws/2QSvIP+D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lTOkcIAAADbAAAADwAAAAAAAAAAAAAA&#10;AAChAgAAZHJzL2Rvd25yZXYueG1sUEsFBgAAAAAEAAQA+QAAAJADAAAAAA==&#10;" strokeweight="1.5pt"/>
                      <v:line id="Line 77" o:spid="_x0000_s1033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oZQ5sIAAADbAAAADwAAAGRycy9kb3ducmV2LnhtbESPT4vCMBTE78J+h/AW9qbpeijSNYoI&#10;guIe/AdeH81rU7Z5KUnW1m9vBMHjMDO/YebLwbbiRj40jhV8TzIQxKXTDdcKLufNeAYiRGSNrWNS&#10;cKcAy8XHaI6Fdj0f6XaKtUgQDgUqMDF2hZShNGQxTFxHnLzKeYsxSV9L7bFPcNvKaZbl0mLDacFg&#10;R2tD5d/p3yqQu31/8JvppaqrbeeuO/Ob94NSX5/D6gdEpCG+w6/2VivIc3h+ST9ALh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oZQ5sIAAADbAAAADwAAAAAAAAAAAAAA&#10;AAChAgAAZHJzL2Rvd25yZXYueG1sUEsFBgAAAAAEAAQA+QAAAJADAAAAAA==&#10;" strokeweight="1.5pt"/>
                      <v:line id="Line 78" o:spid="_x0000_s1034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cr1fcMAAADbAAAADwAAAGRycy9kb3ducmV2LnhtbESPQWvCQBSE74L/YXmF3nRTD2lJ3QQR&#10;BKUeWiv0+si+ZEOzb8PuauK/d4VCj8PMfMOsq8n24ko+dI4VvCwzEMS10x23Cs7fu8UbiBCRNfaO&#10;ScGNAlTlfLbGQruRv+h6iq1IEA4FKjAxDoWUoTZkMSzdQJy8xnmLMUnfSu1xTHDby1WW5dJix2nB&#10;4EBbQ/Xv6WIVyMPH+Ol3q3PTNvvB/RzMMR8npZ6fps07iEhT/A//tfdaQf4Kjy/pB8j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XK9X3DAAAA2wAAAA8AAAAAAAAAAAAA&#10;AAAAoQIAAGRycy9kb3ducmV2LnhtbFBLBQYAAAAABAAEAPkAAACRAwAAAAA=&#10;" strokeweight="1.5pt"/>
                      <v:line id="Line 79" o:spid="_x0000_s1035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VhD78AAADbAAAADwAAAGRycy9kb3ducmV2LnhtbERPy4rCMBTdC/5DuMLsNB0XRTpGkQFB&#10;GRc+CrO9NLdNsbkpScbWv58sBJeH815vR9uJB/nQOlbwuchAEFdOt9woKG/7+QpEiMgaO8ek4EkB&#10;tpvpZI2FdgNf6HGNjUghHApUYGLsCylDZchiWLieOHG18xZjgr6R2uOQwm0nl1mWS4stpwaDPX0b&#10;qu7XP6tAHn+Gs98vy7qpD737PZpTPoxKfczG3ReISGN8i1/ug1aQp7HpS/oBcvM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FVhD78AAADbAAAADwAAAAAAAAAAAAAAAACh&#10;AgAAZHJzL2Rvd25yZXYueG1sUEsFBgAAAAAEAAQA+QAAAI0DAAAAAA==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xnElMMAAADbAAAADwAAAGRycy9kb3ducmV2LnhtbESPQWvCQBSE74L/YXmF3nRTD6FN3QQR&#10;BKUeWiv0+si+ZEOzb8PuauK/d4VCj8PMfMOsq8n24ko+dI4VvCwzEMS10x23Cs7fu8UriBCRNfaO&#10;ScGNAlTlfLbGQruRv+h6iq1IEA4FKjAxDoWUoTZkMSzdQJy8xnmLMUnfSu1xTHDby1WW5dJix2nB&#10;4EBbQ/Xv6WIVyMPH+Ol3q3PTNvvB/RzMMR8npZ6fps07iEhT/A//tfdaQf4Gjy/pB8j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sZxJTDAAAA2wAAAA8AAAAAAAAAAAAA&#10;AAAAoQIAAGRycy9kb3ducmV2LnhtbFBLBQYAAAAABAAEAPkAAACRAwAAAAA=&#10;" strokeweight="1.5pt"/>
                  </v:group>
                </v:group>
                <v:group id="Группа 70" o:spid="_x0000_s1037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OInus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w4ie6wwAAANsAAAAP&#10;AAAAAAAAAAAAAAAAAKoCAABkcnMvZG93bnJldi54bWxQSwUGAAAAAAQABAD6AAAAmgMAAAAA&#10;">
                  <v:group id="Группа 71" o:spid="_x0000_s1038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oXcMA&#10;AADbAAAADwAAAGRycy9kb3ducmV2LnhtbESP0YrCMBRE34X9h3AXfBFN9UF3q1HWBUFZKFj9gGtz&#10;bYvNTUmi1r83C4KPw8ycYRarzjTiRs7XlhWMRwkI4sLqmksFx8Nm+AXCB2SNjWVS8CAPq+VHb4Gp&#10;tnfe0y0PpYgQ9ikqqEJoUyl9UZFBP7ItcfTO1hkMUbpSaof3CDeNnCTJVBqsOS5U2NJvRcUlvxoF&#10;mIXv8cWt1+Xgesiy6e40O+o/pfqf3c8cRKAuvMOv9lYrmE3g/0v8AXL5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HloXc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4468DF" w:rsidRDefault="004468DF" w:rsidP="008D3EA8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xVss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QE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NxVss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4468DF" w:rsidRDefault="004468DF" w:rsidP="008D3EA8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C94cMA&#10;AADbAAAADwAAAGRycy9kb3ducmV2LnhtbESP3YrCMBSE7xd8h3AEb5Y1VUHdrlFUEJSFgj8PcLY5&#10;tsXmpCRR69sbYcHLYWa+YWaL1tTiRs5XlhUM+gkI4tzqigsFp+PmawrCB2SNtWVS8CAPi3nnY4ap&#10;tnfe0+0QChEh7FNUUIbQpFL6vCSDvm8b4uidrTMYonSF1A7vEW5qOUySsTRYcVwosaF1SfnlcDUK&#10;MAvfg4tbrYrP6zHLxru/yUn/KtXrtssfEIHa8A7/t7dawXQE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uC94c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4468DF" w:rsidRDefault="004468DF" w:rsidP="008D3EA8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iKC8UA&#10;AADbAAAADwAAAGRycy9kb3ducmV2LnhtbESPwWrDMBBE74X+g9hCLyWR00PiuFFCUyi0FAyx8wEb&#10;a2ubWCsjKbbz91GhkOMwM2+YzW4ynRjI+daygsU8AUFcWd1yreBYfs5SED4ga+wsk4IredhtHx82&#10;mGk78oGGItQiQthnqKAJoc+k9FVDBv3c9sTR+7XOYIjS1VI7HCPcdPI1SZbSYMtxocGePhqqzsXF&#10;KMA8rBdnt9/XL5cyz5ffp9VR/yj1/DS9v4EINIV7+L/9pRWka/j7En+A3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CIoLxQAAANsAAAAPAAAAAAAAAAAAAAAAAJgCAABkcnMv&#10;ZG93bnJldi54bWxQSwUGAAAAAAQABAD1AAAAigMAAAAA&#10;" filled="f" stroked="f" strokeweight="1.5pt">
                      <v:textbox style="layout-flow:vertical;mso-layout-flow-alt:bottom-to-top" inset=".4mm,.4mm,.4mm,.4mm">
                        <w:txbxContent>
                          <w:p w:rsidR="004468DF" w:rsidRDefault="004468DF" w:rsidP="008D3EA8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u1S8IA&#10;AADbAAAADwAAAGRycy9kb3ducmV2LnhtbERP3WrCMBS+H/gO4QjeDE3rhdNqLDoYbAwK/jzAsTm2&#10;xeakJLHt3n65GOzy4/vf5aNpRU/ON5YVpIsEBHFpdcOVguvlY74G4QOyxtYyKfghD/l+8rLDTNuB&#10;T9SfQyViCPsMFdQhdJmUvqzJoF/Yjjhyd+sMhghdJbXDIYabVi6TZCUNNhwbauzovabycX4aBViE&#10;Tfpwx2P1+rwUxerr9nbV30rNpuNhCyLQGP7Ff+5PrWAT18cv8QfI/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67VLwgAAANs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4468DF" w:rsidRDefault="004468DF" w:rsidP="008D3EA8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92" o:spid="_x0000_s1044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  <v:shape id="Text Box 87" o:spid="_x0000_s1045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QNOcUA&#10;AADbAAAADwAAAGRycy9kb3ducmV2LnhtbESPQWsCMRSE7wX/Q3iCt5pV26KrUaSgSC+l6sHjY/NM&#10;Fjcvu5t03fbXN4VCj8PMfMOsNr2rREdtKD0rmIwzEMSF1yUbBefT7nEOIkRkjZVnUvBFATbrwcMK&#10;c+3v/EHdMRqRIBxyVGBjrHMpQ2HJYRj7mjh5V986jEm2RuoW7wnuKjnNshfpsOS0YLGmV0vF7fjp&#10;FDS2f3o2zXt1696+zdbuD6E5X5QaDfvtEkSkPv6H/9oHrWAxg98v6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NA05xQAAANs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4468DF" w:rsidRDefault="004468DF" w:rsidP="008D3EA8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2VTcQA&#10;AADbAAAADwAAAGRycy9kb3ducmV2LnhtbESPQWsCMRSE7wX/Q3iCt5pVbNHVKCJUpJdS68HjY/NM&#10;Fjcvu5t0Xf31TaHQ4zAz3zCrTe8q0VEbSs8KJuMMBHHhdclGwenr7XkOIkRkjZVnUnCnAJv14GmF&#10;ufY3/qTuGI1IEA45KrAx1rmUobDkMIx9TZy8i28dxiRbI3WLtwR3lZxm2at0WHJasFjTzlJxPX47&#10;BY3tZy+m+aiu3fvDbO3+EJrTWanRsN8uQUTq43/4r33QCh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dlU3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4468DF" w:rsidRDefault="004468DF" w:rsidP="008D3EA8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OuocQA&#10;AADbAAAADwAAAGRycy9kb3ducmV2LnhtbESPQWsCMRSE7wX/Q3hCbzWrWNHVKCIo0kup9eDxsXkm&#10;i5uX3U1ct/31TaHQ4zAz3zCrTe8q0VEbSs8KxqMMBHHhdclGwflz/zIHESKyxsozKfiiAJv14GmF&#10;ufYP/qDuFI1IEA45KrAx1rmUobDkMIx8TZy8q28dxiRbI3WLjwR3lZxk2Uw6LDktWKxpZ6m4ne5O&#10;QWP76atp3qtb9/ZttvZwDM35otTzsN8uQUTq43/4r33UCh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dDrqH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4468DF" w:rsidRDefault="004468DF" w:rsidP="008D3EA8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8LOsUA&#10;AADbAAAADwAAAGRycy9kb3ducmV2LnhtbESPQWsCMRSE7wX/Q3iCt5pVbKurUaSgSC+l6sHjY/NM&#10;Fjcvu5t03fbXN4VCj8PMfMOsNr2rREdtKD0rmIwzEMSF1yUbBefT7nEOIkRkjZVnUvBFATbrwcMK&#10;c+3v/EHdMRqRIBxyVGBjrHMpQ2HJYRj7mjh5V986jEm2RuoW7wnuKjnNsmfpsOS0YLGmV0vF7fjp&#10;FDS2nz2Z5r26dW/fZmv3h9CcL0qNhv12CSJSH//Df+2DVrB4gd8v6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Dws6xQAAANs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4468DF" w:rsidRDefault="004468DF" w:rsidP="008D3EA8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7nFMIA&#10;AADcAAAADwAAAGRycy9kb3ducmV2LnhtbERPS2sCMRC+C/6HMEJvmrVYKVujiKBIL+Lj0OOwmSaL&#10;m8nuJl23/fWmIHibj+85i1XvKtFRG0rPCqaTDARx4XXJRsHlvB2/gwgRWWPlmRT8UoDVcjhYYK79&#10;jY/UnaIRKYRDjgpsjHUuZSgsOQwTXxMn7tu3DmOCrZG6xVsKd5V8zbK5dFhyarBY08ZScT39OAWN&#10;7WdvpjlU1+7zz6ztbh+ay5dSL6N+/QEiUh+f4od7r9P8bAr/z6QL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LucU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4468DF" w:rsidRDefault="004468DF" w:rsidP="008D3EA8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MAv8UA&#10;AADcAAAADwAAAGRycy9kb3ducmV2LnhtbESPS28CMQyE75X6HyJX6q0kVCqPhYAoVVXgxkPiam3M&#10;7oqNs0pS2P77+lCpN1sznvk8X/a+VTeKqQlsYTgwoIjL4BquLJyOny8TUCkjO2wDk4UfSrBcPD7M&#10;sXDhznu6HXKlJIRTgRbqnLtC61TW5DENQkcs2iVEj1nWWGkX8S7hvtWvxoy0x4alocaO1jWV18O3&#10;t3A5me34mGn1vo7Tt92HOY825sva56d+NQOVqc//5r/rjRN8I7TyjEy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0wC/xQAAANwAAAAPAAAAAAAAAAAAAAAAAJgCAABkcnMv&#10;ZG93bnJldi54bWxQSwUGAAAAAAQABAD1AAAAigM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68DF" w:rsidRDefault="004468DF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39D7E7C5" wp14:editId="2AE34503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21" name="Группа 21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24" name="Группа 2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2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27" name="Группа 2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9" name="Группа 2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3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3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40" name="Группа 4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42" name="Группа 42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43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Default="004468DF" w:rsidP="00CE7296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Default="004468DF" w:rsidP="00CE7296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6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Default="004468DF" w:rsidP="00CE7296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7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Default="004468DF" w:rsidP="00CE7296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8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Default="004468DF" w:rsidP="00CE7296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49" name="Группа 49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50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468DF" w:rsidRDefault="004468DF" w:rsidP="00CE7296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468DF" w:rsidRDefault="004468DF" w:rsidP="00CE7296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5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468DF" w:rsidRDefault="004468DF" w:rsidP="00CE7296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6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468DF" w:rsidRDefault="004468DF" w:rsidP="00CE7296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7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468DF" w:rsidRDefault="004468DF" w:rsidP="00CE7296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5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">
              <v:group id="Группа 21" o:spid="_x0000_s105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<v:group id="Группа 24" o:spid="_x0000_s105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<v:rect id="Rectangle 91" o:spid="_x0000_s105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x0fMMA&#10;AADbAAAADwAAAGRycy9kb3ducmV2LnhtbESPW2sCMRSE3wv+h3AKvmlSwUtXo6hFqr55gb4eNsfd&#10;xc3JkqS6/fdGEPo4zMw3zGzR2lrcyIfKsYaPvgJBnDtTcaHhfNr0JiBCRDZYOyYNfxRgMe+8zTAz&#10;7s4Huh1jIRKEQ4YayhibTMqQl2Qx9F1DnLyL8xZjkr6QxuM9wW0tB0qNpMWK00KJDa1Lyq/HX6vh&#10;cla78SnScrX2n8P9l/oZbdW31t33djkFEamN/+FXe2s0DIbw/JJ+gJ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ix0fMMAAADbAAAADwAAAAAAAAAAAAAAAACYAgAAZHJzL2Rv&#10;d25yZXYueG1sUEsFBgAAAAAEAAQA9QAAAIgDAAAAAA==&#10;" filled="f" strokeweight="1.5pt">
                    <v:textbox inset=",1mm"/>
                  </v:rect>
                  <v:group id="Группа 27" o:spid="_x0000_s105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  <v:group id="Группа 29" o:spid="_x0000_s105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<v:line id="Line 76" o:spid="_x0000_s105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ZBCFL8AAADbAAAADwAAAGRycy9kb3ducmV2LnhtbERPTYvCMBC9L/gfwgje1lQFWapRRBAU&#10;9+Cq4HVopk2xmZQk2vrvzWHB4+N9L9e9bcSTfKgdK5iMMxDEhdM1Vwqul933D4gQkTU2jknBiwKs&#10;V4OvJebadfxHz3OsRArhkKMCE2ObSxkKQxbD2LXEiSudtxgT9JXUHrsUbhs5zbK5tFhzajDY0tZQ&#10;cT8/rAJ5OHYnv5tey6rct+52ML/zrldqNOw3CxCR+vgR/7v3WsEsrU9f0g+Qqz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ZBCFL8AAADbAAAADwAAAAAAAAAAAAAAAACh&#10;AgAAZHJzL2Rvd25yZXYueG1sUEsFBgAAAAAEAAQA+QAAAI0DAAAAAA==&#10;" strokeweight="1.5pt"/>
                      <v:line id="Line 77" o:spid="_x0000_s105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znj8IAAADbAAAADwAAAGRycy9kb3ducmV2LnhtbESPQYvCMBSE7wv+h/AEb2uqC7JUo4gg&#10;KOthVwWvj+a1KTYvJYm2/nuzIHgcZuYbZrHqbSPu5EPtWMFknIEgLpyuuVJwPm0/v0GEiKyxcUwK&#10;HhRgtRx8LDDXruM/uh9jJRKEQ44KTIxtLmUoDFkMY9cSJ6903mJM0ldSe+wS3DZymmUzabHmtGCw&#10;pY2h4nq8WQVy/9P9+u30XFblrnWXvTnMul6p0bBfz0FE6uM7/GrvtIKvCfx/ST9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tznj8IAAADbAAAADwAAAAAAAAAAAAAA&#10;AAChAgAAZHJzL2Rvd25yZXYueG1sUEsFBgAAAAAEAAQA+QAAAJADAAAAAA==&#10;" strokeweight="1.5pt"/>
                      <v:line id="Line 78" o:spid="_x0000_s105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fhjMMAAADbAAAADwAAAGRycy9kb3ducmV2LnhtbESPQWsCMRSE7wX/Q3iCt5pVqchqFBEE&#10;xR5aFbw+Nm83i5uXJYnu+u+bQqHHYWa+YVab3jbiST7UjhVMxhkI4sLpmisF18v+fQEiRGSNjWNS&#10;8KIAm/XgbYW5dh1/0/McK5EgHHJUYGJscylDYchiGLuWOHml8xZjkr6S2mOX4LaR0yybS4s1pwWD&#10;Le0MFffzwyqQx1P35ffTa1mVh9bdjuZz3vVKjYb9dgkiUh//w3/tg1Yw+4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n4YzDAAAA2wAAAA8AAAAAAAAAAAAA&#10;AAAAoQIAAGRycy9kb3ducmV2LnhtbFBLBQYAAAAABAAEAPkAAACRAwAAAAA=&#10;" strokeweight="1.5pt"/>
                      <v:line id="Line 79" o:spid="_x0000_s106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V/+8IAAADbAAAADwAAAGRycy9kb3ducmV2LnhtbESPQYvCMBSE7wv+h/AEb2uqC0WqUUQQ&#10;lN3D6gp7fTSvTbF5KUm09d9vFgSPw8x8w6w2g23FnXxoHCuYTTMQxKXTDdcKLj/79wWIEJE1to5J&#10;wYMCbNajtxUW2vV8ovs51iJBOBSowMTYFVKG0pDFMHUdcfIq5y3GJH0ttcc+wW0r51mWS4sNpwWD&#10;He0MldfzzSqQx8/+2+/nl6quDp37PZqvvB+UmoyH7RJEpCG+ws/2QSv4yOH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TV/+8IAAADbAAAADwAAAAAAAAAAAAAA&#10;AAChAgAAZHJzL2Rvd25yZXYueG1sUEsFBgAAAAAEAAQA+QAAAJADAAAAAA==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KrricMAAADbAAAADwAAAGRycy9kb3ducmV2LnhtbESPQWsCMRSE7wX/Q3iCt5pVQepqFBEE&#10;xR5aFbw+Nm83i5uXJYnu+u+bQqHHYWa+YVab3jbiST7UjhVMxhkI4sLpmisF18v+/QNEiMgaG8ek&#10;4EUBNuvB2wpz7Tr+puc5ViJBOOSowMTY5lKGwpDFMHYtcfJK5y3GJH0ltccuwW0jp1k2lxZrTgsG&#10;W9oZKu7nh1Ugj6fuy++n17IqD627Hc3nvOuVGg377RJEpD7+h//aB61gto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iq64nDAAAA2wAAAA8AAAAAAAAAAAAA&#10;AAAAoQIAAGRycy9kb3ducmV2LnhtbFBLBQYAAAAABAAEAPkAAACRAwAAAAA=&#10;" strokeweight="1.5pt"/>
                  </v:group>
                </v:group>
                <v:group id="Группа 40" o:spid="_x0000_s106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o7tB8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q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ju0HwwAAANsAAAAP&#10;AAAAAAAAAAAAAAAAAKoCAABkcnMvZG93bnJldi54bWxQSwUGAAAAAAQABAD6AAAAmgMAAAAA&#10;">
                  <v:group id="Группа 42" o:spid="_x0000_s106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He8QA&#10;AADbAAAADwAAAGRycy9kb3ducmV2LnhtbESP0WrCQBRE3wX/YbkFX6Ru1GLb1FW0UFCEgNEPuM3e&#10;JsHs3bC7avx7Vyj4OMzMGWa+7EwjLuR8bVnBeJSAIC6srrlUcDz8vH6A8AFZY2OZFNzIw3LR780x&#10;1fbKe7rkoRQRwj5FBVUIbSqlLyoy6Ee2JY7en3UGQ5SulNrhNcJNIydJMpMGa44LFbb0XVFxys9G&#10;AWbhc3xy63U5PB+ybLb9fT/qnVKDl271BSJQF57h//ZGK3ibwuNL/AFy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1ZB3vEAAAA2w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4468DF" w:rsidRDefault="004468DF" w:rsidP="00CE7296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fD8MA&#10;AADbAAAADwAAAGRycy9kb3ducmV2LnhtbESP0YrCMBRE34X9h3AX9kU0dRF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fD8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4468DF" w:rsidRDefault="004468DF" w:rsidP="00CE7296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6k48QA&#10;AADbAAAADwAAAGRycy9kb3ducmV2LnhtbESP0WrCQBRE3wv9h+UW+lLMRpG0xqxShYJSCFT9gGv2&#10;Nglm74bdVePfu0Khj8PMnGGK5WA6cSHnW8sKxkkKgriyuuVawWH/NfoA4QOyxs4yKbiRh+Xi+anA&#10;XNsr/9BlF2oRIexzVNCE0OdS+qohgz6xPXH0fq0zGKJ0tdQOrxFuOjlJ00wabDkuNNjTuqHqtDsb&#10;BViG2fjkVqv67bwvy2x7fD/ob6VeX4bPOYhAQ/gP/7U3WsE0g8eX+AP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0upOPEAAAA2w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4468DF" w:rsidRDefault="004468DF" w:rsidP="00CE7296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BeM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IBeM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4468DF" w:rsidRDefault="004468DF" w:rsidP="00CE7296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VCsAA&#10;AADbAAAADwAAAGRycy9kb3ducmV2LnhtbERPzYrCMBC+C/sOYRa8yJoqi7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/2VCsAAAADbAAAADwAAAAAAAAAAAAAAAACYAgAAZHJzL2Rvd25y&#10;ZXYueG1sUEsFBgAAAAAEAAQA9QAAAIUDAAAAAA==&#10;" filled="f" stroked="f" strokeweight="1.5pt">
                      <v:textbox style="layout-flow:vertical;mso-layout-flow-alt:bottom-to-top" inset=".4mm,.4mm,.4mm,.4mm">
                        <w:txbxContent>
                          <w:p w:rsidR="004468DF" w:rsidRDefault="004468DF" w:rsidP="00CE7296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49" o:spid="_x0000_s106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  <v:shape id="Text Box 87" o:spid="_x0000_s107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8p1MAA&#10;AADbAAAADwAAAGRycy9kb3ducmV2LnhtbERPz2vCMBS+D/Y/hDfwNtOJjlGNIoIiXkTnweOjeUuK&#10;zUvbxFr9681B2PHj+z1b9K4SHbWh9Kzga5iBIC68LtkoOP2uP39AhIissfJMCu4UYDF/f5thrv2N&#10;D9QdoxEphEOOCmyMdS5lKCw5DENfEyfuz7cOY4KtkbrFWwp3lRxl2bd0WHJqsFjTylJxOV6dgsb2&#10;44lp9tWl2z3M0m62oTmdlRp89MspiEh9/Be/3FutYJLWpy/pB8j5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F8p1MAAAADbAAAADwAAAAAAAAAAAAAAAACYAgAAZHJzL2Rvd25y&#10;ZXYueG1sUEsFBgAAAAAEAAQA9QAAAIUDAAAAAA==&#10;" filled="f" stroked="f" strokeweight="1.5pt">
                      <v:textbox style="layout-flow:vertical;mso-layout-flow-alt:bottom-to-top" inset="0,0,0,0">
                        <w:txbxContent>
                          <w:p w:rsidR="004468DF" w:rsidRDefault="004468DF" w:rsidP="00CE7296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Qv18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aF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kL9f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4468DF" w:rsidRDefault="004468DF" w:rsidP="00CE7296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iKTMQA&#10;AADbAAAADwAAAGRycy9kb3ducmV2LnhtbESPQWvCQBSE7wX/w/IKvdVNpRFJXUUEi/RSqjl4fGRf&#10;d4PZt0l2G1N/vVsoeBxm5htmuR5dIwbqQ+1Zwcs0A0FceV2zUVAed88LECEia2w8k4JfCrBeTR6W&#10;WGh/4S8aDtGIBOFQoAIbY1tIGSpLDsPUt8TJ+/a9w5hkb6Tu8ZLgrpGzLJtLhzWnBYstbS1V58OP&#10;U9DZ8TU33WdzHj6uZmPf96ErT0o9PY6bNxCRxngP/7f3WkGew9+X9AP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oikz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4468DF" w:rsidRDefault="004468DF" w:rsidP="00CE7296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oUO8QA&#10;AADbAAAADwAAAGRycy9kb3ducmV2LnhtbESPT2sCMRTE74V+h/AKvdVspYqsRhHBIl7EPwePj81r&#10;srh52d3EdeunN0Khx2FmfsPMFr2rREdtKD0r+BxkIIgLr0s2Ck7H9ccERIjIGivPpOCXAizmry8z&#10;zLW/8Z66QzQiQTjkqMDGWOdShsKSwzDwNXHyfnzrMCbZGqlbvCW4q+Qwy8bSYclpwWJNK0vF5XB1&#10;Chrbf41Ms6su3fZulvZ7E5rTWan3t345BRGpj//hv/ZGKxiN4fkl/QA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6FDv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4468DF" w:rsidRDefault="004468DF" w:rsidP="00CE7296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axoMQA&#10;AADbAAAADwAAAGRycy9kb3ducmV2LnhtbESPQWsCMRSE7wX/Q3hCbzWraJXVKCIo0kup9eDxsXkm&#10;i5uX3U1ct/31TaHQ4zAz3zCrTe8q0VEbSs8KxqMMBHHhdclGwflz/7IAESKyxsozKfiiAJv14GmF&#10;ufYP/qDuFI1IEA45KrAx1rmUobDkMIx8TZy8q28dxiRbI3WLjwR3lZxk2at0WHJasFjTzlJxO92d&#10;gsb205lp3qtb9/ZttvZwDM35otTzsN8uQUTq43/4r33UCmZ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2saD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4468DF" w:rsidRDefault="004468DF" w:rsidP="00CE7296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uon78A&#10;AADbAAAADwAAAGRycy9kb3ducmV2LnhtbERPy4rCMBTdC/MP4Q6402QG1LEaxVHEx25UcHtprm2x&#10;uSlJRuvfm4Xg8nDe03lra3EjHyrHGr76CgRx7kzFhYbTcd37AREissHaMWl4UID57KMzxcy4O//R&#10;7RALkUI4ZKihjLHJpAx5SRZD3zXEibs4bzEm6AtpPN5TuK3lt1JDabHi1FBiQ8uS8uvh32q4nNRu&#10;dIy0+F368WC/UufhVm207n62iwmISG18i1/urdEwSGPTl/QD5Ow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IK6ifvwAAANsAAAAPAAAAAAAAAAAAAAAAAJgCAABkcnMvZG93bnJl&#10;di54bWxQSwUGAAAAAAQABAD1AAAAhAM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68DF" w:rsidRDefault="004468DF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3D6CEFB8" wp14:editId="1735405C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138" name="Группа 1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4344"/>
                      </a:xfrm>
                    </wpg:grpSpPr>
                    <wpg:grpSp>
                      <wpg:cNvPr id="2" name="Группа 2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3" name="Группа 3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" name="Группа 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" name="Группа 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7" name="Группа 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8" name="Группа 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5" name="Группа 15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6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68DF" w:rsidRDefault="004468DF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7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68DF" w:rsidRDefault="004468DF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68DF" w:rsidRDefault="004468DF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9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68DF" w:rsidRDefault="004468DF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0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68DF" w:rsidRDefault="004468DF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2" name="Группа 22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2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68DF" w:rsidRDefault="004468D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68DF" w:rsidRDefault="004468D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68DF" w:rsidRDefault="004468D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2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68DF" w:rsidRDefault="004468D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68DF" w:rsidRDefault="004468D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34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" name="Группа 3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38" name="Группа 3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41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2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3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4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5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479" name="Группа 47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480" name="Группа 48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48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468DF" w:rsidRPr="00CB1016" w:rsidRDefault="004468DF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468DF" w:rsidRPr="005374BE" w:rsidRDefault="004468DF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468DF" w:rsidRDefault="004468DF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>
                                      <w:t>A.B.XXX.П</w:t>
                                    </w:r>
                                    <w:proofErr w:type="gramStart"/>
                                    <w:r>
                                      <w:t>4</w:t>
                                    </w:r>
                                    <w:proofErr w:type="gramEnd"/>
                                    <w:r>
                                      <w:t>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84" name="Группа 48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48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468DF" w:rsidRPr="00945CCC" w:rsidRDefault="004468DF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468DF" w:rsidRDefault="004468DF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468DF" w:rsidRPr="005E4A3B" w:rsidRDefault="004468DF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468DF" w:rsidRPr="000411E6" w:rsidRDefault="004468DF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468DF" w:rsidRPr="005E4A3B" w:rsidRDefault="004468DF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468DF" w:rsidRDefault="004468D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468DF" w:rsidRDefault="004468D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468DF" w:rsidRPr="00945CCC" w:rsidRDefault="004468D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468DF" w:rsidRPr="00945CCC" w:rsidRDefault="004468D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468DF" w:rsidRPr="005E4A3B" w:rsidRDefault="004468D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468DF" w:rsidRPr="005E4A3B" w:rsidRDefault="004468D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468DF" w:rsidRPr="000411E6" w:rsidRDefault="004468D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468DF" w:rsidRPr="000411E6" w:rsidRDefault="004468D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134" name="Группа 134"/>
                      <wpg:cNvGrpSpPr/>
                      <wpg:grpSpPr>
                        <a:xfrm>
                          <a:off x="3387256" y="10328744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35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468DF" w:rsidRPr="006C5C53" w:rsidRDefault="004468DF" w:rsidP="007650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3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468DF" w:rsidRPr="006C5C53" w:rsidRDefault="004468DF" w:rsidP="007650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8" o:spid="_x0000_s1076" style="position:absolute;left:0;text-align:left;margin-left:22.7pt;margin-top:14.2pt;width:558.45pt;height:826.3pt;z-index:251683840;mso-position-horizontal-relative:page;mso-position-vertical-relative:page;mso-width-relative:margin;mso-height-relative:margin" coordsize="70920,104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">
              <v:group id="Группа 2" o:spid="_x0000_s1077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<v:group id="Группа 3" o:spid="_x0000_s1078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group id="Группа 4" o:spid="_x0000_s1079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  <v:group id="Группа 5" o:spid="_x0000_s108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<v:rect id="Rectangle 91" o:spid="_x0000_s1081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z+6cIA&#10;AADaAAAADwAAAGRycy9kb3ducmV2LnhtbESPW2sCMRSE3wv+h3CEvtXEgltdjeKFUuubF/D1sDnu&#10;Lm5OliTV7b83QqGPw8x8w8wWnW3EjXyoHWsYDhQI4sKZmksNp+Pn2xhEiMgGG8ek4ZcCLOa9lxnm&#10;xt15T7dDLEWCcMhRQxVjm0sZiooshoFriZN3cd5iTNKX0ni8J7ht5LtSmbRYc1qosKV1RcX18GM1&#10;XE7q++MYabla+8lot1HnbKu+tH7td8spiEhd/A//tbdGQwbPK+kGy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rP7pwgAAANoAAAAPAAAAAAAAAAAAAAAAAJgCAABkcnMvZG93&#10;bnJldi54bWxQSwUGAAAAAAQABAD1AAAAhwMAAAAA&#10;" filled="f" strokeweight="1.5pt">
                        <v:textbox inset=",1mm"/>
                      </v:rect>
                      <v:group id="Группа 7" o:spid="_x0000_s108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<v:group id="Группа 8" o:spid="_x0000_s1083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      <v:line id="Line 76" o:spid="_x0000_s1084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7yXmsMAAADaAAAADwAAAGRycy9kb3ducmV2LnhtbESPwWrDMBBE74X8g9hAb42cHEzrRAkh&#10;EIhpD60b6HWx1paJtTKSYrt/XxUKPQ4z84bZHWbbi5F86BwrWK8yEMS10x23Cq6f56dnECEia+wd&#10;k4JvCnDYLx52WGg38QeNVWxFgnAoUIGJcSikDLUhi2HlBuLkNc5bjEn6VmqPU4LbXm6yLJcWO04L&#10;Bgc6Gapv1d0qkOXr9O7Pm2vTNpfBfZXmLZ9mpR6X83ELItIc/8N/7YtW8AK/V9INkP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u8l5rDAAAA2gAAAA8AAAAAAAAAAAAA&#10;AAAAoQIAAGRycy9kb3ducmV2LnhtbFBLBQYAAAAABAAEAPkAAACRAwAAAAA=&#10;" strokeweight="1.5pt"/>
                          <v:line id="Line 77" o:spid="_x0000_s1085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iUedMMAAADbAAAADwAAAGRycy9kb3ducmV2LnhtbESPQWsCMRCF70L/Q5iCt5qtB5GtUaQg&#10;KPVQrdDrsJndLG4mS5K66793DgVvM7w3732z2oy+UzeKqQ1s4H1WgCKugm25MXD52b0tQaWMbLEL&#10;TAbulGCzfpmssLRh4BPdzrlREsKpRAMu577UOlWOPKZZ6IlFq0P0mGWNjbYRBwn3nZ4XxUJ7bFka&#10;HPb06ai6nv+8AX34Gr7jbn6pm3rfh9+DOy6G0Zjp67j9AJVpzE/z//XeCr7Qyy8ygF4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lHnTDAAAA2wAAAA8AAAAAAAAAAAAA&#10;AAAAoQIAAGRycy9kb3ducmV2LnhtbFBLBQYAAAAABAAEAPkAAACRAwAAAAA=&#10;" strokeweight="1.5pt"/>
                          <v:line id="Line 78" o:spid="_x0000_s1086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Wm778EAAADbAAAADwAAAGRycy9kb3ducmV2LnhtbERPPWvDMBDdA/kP4gLdEjkeTHGjhBII&#10;JLRD6ga6HtbZMrVORlJs999HhUK3e7zP2x1m24uRfOgcK9huMhDEtdMdtwpun6f1M4gQkTX2jknB&#10;DwU47JeLHZbaTfxBYxVbkUI4lKjAxDiUUobakMWwcQNx4hrnLcYEfSu1xymF217mWVZIix2nBoMD&#10;HQ3V39XdKpCXt+nqT/mtaZvz4L4u5r2YZqWeVvPrC4hIc/wX/7nPOs3fwu8v6QC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NabvvwQAAANsAAAAPAAAAAAAAAAAAAAAA&#10;AKECAABkcnMvZG93bnJldi54bWxQSwUGAAAAAAQABAD5AAAAjwMAAAAA&#10;" strokeweight="1.5pt"/>
                          <v:line id="Line 79" o:spid="_x0000_s1087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slmMAAAADbAAAADwAAAGRycy9kb3ducmV2LnhtbERPS4vCMBC+L/gfwgje1tQeRKpRRBCU&#10;9bA+wOvQTJtiMylJtN1/v1lY8DYf33NWm8G24kU+NI4VzKYZCOLS6YZrBbfr/nMBIkRkja1jUvBD&#10;ATbr0ccKC+16PtPrEmuRQjgUqMDE2BVShtKQxTB1HXHiKuctxgR9LbXHPoXbVuZZNpcWG04NBjva&#10;GSofl6dVII9f/bff57eqrg6dux/Nad4PSk3Gw3YJItIQ3+J/90Gn+Tn8/ZIOkOt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27JZjAAAAA2wAAAA8AAAAAAAAAAAAAAAAA&#10;oQIAAGRycy9kb3ducmV2LnhtbFBLBQYAAAAABAAEAPkAAACOAwAAAAA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veAA8AAAADbAAAADwAAAGRycy9kb3ducmV2LnhtbERPS4vCMBC+C/sfwizsTdNVEKlGEUFQ&#10;9OALvA7NtCk2k5JkbfffG2Fhb/PxPWex6m0jnuRD7VjB9ygDQVw4XXOl4HbdDmcgQkTW2DgmBb8U&#10;YLX8GCww167jMz0vsRIphEOOCkyMbS5lKAxZDCPXEieudN5iTNBXUnvsUrht5DjLptJizanBYEsb&#10;Q8Xj8mMVyP2hO/nt+FZW5a519705Trteqa/Pfj0HEamP/+I/906n+RN4/5IOkMsX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L3gAPAAAAA2wAAAA8AAAAAAAAAAAAAAAAA&#10;oQIAAGRycy9kb3ducmV2LnhtbFBLBQYAAAAABAAEAPkAAACOAwAAAAA=&#10;" strokeweight="1.5pt"/>
                      </v:group>
                    </v:group>
                    <v:group id="Группа 14" o:spid="_x0000_s1089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<v:group id="Группа 15" o:spid="_x0000_s1090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2L/sIA&#10;AADbAAAADwAAAGRycy9kb3ducmV2LnhtbERPzWrCQBC+C32HZQq9SN3YQ2xTN6EWChUhYOIDTLPT&#10;JJidDburpm/fFQRv8/H9zrqYzCDO5HxvWcFykYAgbqzuuVVwqL+eX0H4gKxxsEwK/shDkT/M1php&#10;e+E9navQihjCPkMFXQhjJqVvOjLoF3YkjtyvdQZDhK6V2uElhptBviRJKg32HBs6HOmzo+ZYnYwC&#10;LMPb8ug2m3Z+qssy3f6sDnqn1NPj9PEOItAU7uKb+1vH+Slcf4kHy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nYv+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4468DF" w:rsidRDefault="004468DF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EuZcEA&#10;AADbAAAADwAAAGRycy9kb3ducmV2LnhtbERPzYrCMBC+C/sOYRa8yJrqQd1qlFUQlIWC1QcYm9m2&#10;2ExKErW+vVkQvM3H9zuLVWcacSPna8sKRsMEBHFhdc2lgtNx+zUD4QOyxsYyKXiQh9Xyo7fAVNs7&#10;H+iWh1LEEPYpKqhCaFMpfVGRQT+0LXHk/qwzGCJ0pdQO7zHcNHKcJBNpsObYUGFLm4qKS341CjAL&#10;36OLW6/LwfWYZZP9eXrSv0r1P7ufOYhAXXiLX+6djvOn8P9LPEA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HRLmXBAAAA2w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4468DF" w:rsidRDefault="004468DF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66F8QA&#10;AADbAAAADwAAAGRycy9kb3ducmV2LnhtbESPQWvCQBCF7wX/wzIFL0U3erA1dRUtFBQhUPUHTLPT&#10;JJidDburxn/vHITeZnhv3vtmsepdq64UYuPZwGScgSIuvW24MnA6fo8+QMWEbLH1TAbuFGG1HLws&#10;MLf+xj90PaRKSQjHHA3UKXW51rGsyWEc+45YtD8fHCZZQ6VtwJuEu1ZPs2ymHTYsDTV29FVTeT5c&#10;nAEs0nxyDptN9XY5FsVs9/t+sntjhq/9+hNUoj79m5/XWyv4Aiu/yAB6+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BOuhf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4468DF" w:rsidRDefault="004468DF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IfjMEA&#10;AADbAAAADwAAAGRycy9kb3ducmV2LnhtbERP24rCMBB9F/yHMIIvsqbug5dqlHVhQREKVj9gthnb&#10;YjMpSdTu328Ewbc5nOusNp1pxJ2cry0rmIwTEMSF1TWXCs6nn485CB+QNTaWScEfedis+70Vpto+&#10;+Ej3PJQihrBPUUEVQptK6YuKDPqxbYkjd7HOYIjQlVI7fMRw08jPJJlKgzXHhgpb+q6ouOY3owCz&#10;sJhc3XZbjm6nLJvuf2dnfVBqOOi+liACdeEtfrl3Os5fwPOXeIB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8CH4zBAAAA2w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4468DF" w:rsidRDefault="004468DF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R8rMIA&#10;AADbAAAADwAAAGRycy9kb3ducmV2LnhtbERPyWrDMBC9F/oPYgq9lEaOD1mcyKYpFBIKhiwfMLUm&#10;tok1MpISO38fHQo5Pt6+LkbTiRs531pWMJ0kIIgrq1uuFZyOP58LED4ga+wsk4I7eSjy15c1ZtoO&#10;vKfbIdQihrDPUEETQp9J6auGDPqJ7Ykjd7bOYIjQ1VI7HGK46WSaJDNpsOXY0GBP3w1Vl8PVKMAy&#10;LKcXt9nUH9djWc52f/OT/lXq/W38WoEINIan+N+91QrSuD5+iT9A5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VHys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4468DF" w:rsidRDefault="004468DF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22" o:spid="_x0000_s1096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      <v:shape id="Text Box 87" o:spid="_x0000_s1097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vE3sQA&#10;AADbAAAADwAAAGRycy9kb3ducmV2LnhtbESPQWsCMRSE7wX/Q3hCbzWrbUVWo4igSC+l1oPHx+aZ&#10;LG5edjdx3fbXN4LQ4zAz3zCLVe8q0VEbSs8KxqMMBHHhdclGwfF7+zIDESKyxsozKfihAKvl4GmB&#10;ufY3/qLuEI1IEA45KrAx1rmUobDkMIx8TZy8s28dxiRbI3WLtwR3lZxk2VQ6LDktWKxpY6m4HK5O&#10;QWP7t3fTfFaX7uPXrO1uH5rjSannYb+eg4jUx//wo73XCiavcP+Sf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LxN7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468DF" w:rsidRDefault="004468D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xnRsQA&#10;AADbAAAADwAAAGRycy9kb3ducmV2LnhtbESPQWsCMRSE74X+h/AK3mpWsSJbo4igiJdS9dDjY/NM&#10;Fjcvu5u4rv56Uyj0OMzMN8x82btKdNSG0rOC0TADQVx4XbJRcDpu3mcgQkTWWHkmBXcKsFy8vswx&#10;1/7G39QdohEJwiFHBTbGOpcyFJYchqGviZN39q3DmGRrpG7xluCukuMsm0qHJacFizWtLRWXw9Up&#10;aGw/+TDNV3Xp9g+zsttdaE4/Sg3e+tUniEh9/A//tXdawXgKv1/SD5C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8Z0b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468DF" w:rsidRDefault="004468D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9Wr8IA&#10;AADbAAAADwAAAGRycy9kb3ducmV2LnhtbERPz2vCMBS+D/wfwhN2m6myjdGZigwm4mXM9bDjo3km&#10;pc1L28Ra/evNYbDjx/d7vZlcK0YaQu1ZwXKRgSCuvK7ZKCh/Pp/eQISIrLH1TAquFGBTzB7WmGt/&#10;4W8aj9GIFMIhRwU2xi6XMlSWHIaF74gTd/KDw5jgYKQe8JLCXStXWfYqHdacGix29GGpao5np6C3&#10;0/OL6b/aZjzczNbu9qEvf5V6nE/bdxCRpvgv/nPvtYJVGpu+pB8gi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L1avwgAAANs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4468DF" w:rsidRDefault="004468D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73mMQA&#10;AADbAAAADwAAAGRycy9kb3ducmV2LnhtbESPQWsCMRSE7wX/Q3hCbzWrbUVWo4igSC+l1oPHx+aZ&#10;LG5edjdx3fbXN4LQ4zAz3zCLVe8q0VEbSs8KxqMMBHHhdclGwfF7+zIDESKyxsozKfihAKvl4GmB&#10;ufY3/qLuEI1IEA45KrAx1rmUobDkMIx8TZy8s28dxiRbI3WLtwR3lZxk2VQ6LDktWKxpY6m4HK5O&#10;QWP7t3fTfFaX7uPXrO1uH5rjSannYb+eg4jUx//wo73XCl4ncP+Sf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4e95j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468DF" w:rsidRDefault="004468D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JSA8QA&#10;AADbAAAADwAAAGRycy9kb3ducmV2LnhtbESPQWsCMRSE7wX/Q3iCt5pVW5HVKCJUpJdS68HjY/NM&#10;Fjcvu5t0Xf31TaHQ4zAz3zCrTe8q0VEbSs8KJuMMBHHhdclGwenr7XkBIkRkjZVnUnCnAJv14GmF&#10;ufY3/qTuGI1IEA45KrAx1rmUobDkMIx9TZy8i28dxiRbI3WLtwR3lZxm2Vw6LDktWKxpZ6m4Hr+d&#10;gsb2L6+m+aiu3fvDbO3+EJrTWanRsN8uQUTq43/4r33QCm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SUgP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468DF" w:rsidRDefault="004468D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lHOsQA&#10;AADbAAAADwAAAGRycy9kb3ducmV2LnhtbESPW2sCMRSE3wv9D+EU+lYTq/WyGsULUuubF/D1sDnu&#10;Lt2cLEmq679vCkIfh5n5hpnOW1uLK/lQOdbQ7SgQxLkzFRcaTsfN2whEiMgGa8ek4U4B5rPnpylm&#10;xt14T9dDLESCcMhQQxljk0kZ8pIsho5riJN3cd5iTNIX0ni8Jbit5btSA2mx4rRQYkOrkvLvw4/V&#10;cDmpr+Ex0mK58uOP3VqdB1v1qfXrS7uYgIjUxv/wo701Gnp9+PuSfoC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5RzrEAAAA2wAAAA8AAAAAAAAAAAAAAAAAmAIAAGRycy9k&#10;b3ducmV2LnhtbFBLBQYAAAAABAAEAPUAAACJAwAAAAA=&#10;" filled="f" strokeweight="1.5pt">
                    <v:textbox inset=",1mm"/>
                  </v:rect>
                </v:group>
                <v:group id="Группа 37" o:spid="_x0000_s1103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    <v:group id="Группа 38" o:spid="_x0000_s1104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6SfM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GBu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j+knzCAAAA2wAAAA8A&#10;AAAAAAAAAAAAAAAAqgIAAGRycy9kb3ducmV2LnhtbFBLBQYAAAAABAAEAPoAAACZAwAAAAA=&#10;">
                    <v:line id="Line 102" o:spid="_x0000_s1105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XbwcYAAADbAAAADwAAAGRycy9kb3ducmV2LnhtbESPT2vCQBTE7wW/w/IKXopuEkUkuor9&#10;B6W3qiDeHtmXbGj2bZpdTdpP3y0IPQ4z8xtmvR1sI67U+dqxgnSagCAunK65UnA8vE6WIHxA1tg4&#10;JgXf5GG7Gd2tMdeu5w+67kMlIoR9jgpMCG0upS8MWfRT1xJHr3SdxRBlV0ndYR/htpFZkiykxZrj&#10;gsGWngwVn/uLVTArzy8PX7PnNMvq5L00P33xeKqUGt8PuxWIQEP4D9/ab1rBPIW/L/EHyM0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xl28H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FXBosUAAADb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l4GsPvl/QD9OI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FXBo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rdRfMUAAADbAAAADwAAAGRycy9kb3ducmV2LnhtbESPUWvCQBCE3wv9D8cKfSl6sdBToqcU&#10;oVAoFKqWvq65NQnm9tLcqtFf7xUKfRxm5htmvux9o07UxTqwhfEoA0VcBFdzaWG7eR1OQUVBdtgE&#10;JgsXirBc3N/NMXfhzJ90WkupEoRjjhYqkTbXOhYVeYyj0BInbx86j5JkV2rX4TnBfaOfssxojzWn&#10;hQpbWlVUHNZHb+ELr6Vc3nePHwdjZPv9Y46ribH2YdC/zEAJ9fIf/mu/OQvPY/j9kn6AXt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rdRf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UhJQcMAAADbAAAADwAAAGRycy9kb3ducmV2LnhtbESP3YrCMBSE7xd8h3AE7zRVUGs1SpV1&#10;EQTBH7w+NGfbss1JabK2+/ZGEPZymPlmmNWmM5V4UONKywrGowgEcWZ1ybmC23U/jEE4j6yxskwK&#10;/sjBZt37WGGibctnelx8LkIJuwQVFN7XiZQuK8igG9maOHjftjHog2xyqRtsQ7mp5CSKZtJgyWGh&#10;wJp2BWU/l1+jYGq282N7/VrM0s+5IX8fx6d0r9Sg36VLEJ46/x9+0wcduAm8voQfINd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VISUHDAAAA2wAAAA8AAAAAAAAAAAAA&#10;AAAAoQIAAGRycy9kb3ducmV2LnhtbFBLBQYAAAAABAAEAPkAAACRAwAAAAA=&#10;" strokecolor="windowText" strokeweight="1.5pt"/>
                    <v:line id="Line 98" o:spid="_x0000_s1109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iJ28MYAAADbAAAADwAAAGRycy9kb3ducmV2LnhtbESPT2vCQBTE74V+h+UJvRTdmFCR6Cq1&#10;f6D0VhXE2yP7kg1m38bs1kQ/fbdQ6HGYmd8wy/VgG3GhzteOFUwnCQjiwumaKwX73ft4DsIHZI2N&#10;Y1JwJQ/r1f3dEnPtev6iyzZUIkLY56jAhNDmUvrCkEU/cS1x9ErXWQxRdpXUHfYRbhuZJslMWqw5&#10;Lhhs6cVQcdp+WwVZeXx7PGev0zStk8/S3Ppic6iUehgNzwsQgYbwH/5rf2gFTxn8fok/QK5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YidvD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Q6RIcYAAADcAAAADwAAAGRycy9kb3ducmV2LnhtbESPUUvDQBCE3wX/w7GCL2IvLeUqsdci&#10;hYIgCNaIr2tuTUJzezG3bdP+eq9Q6OMwM98w8+XgW7WnPjaBLYxHGSjiMriGKwvF5/rxCVQUZIdt&#10;YLJwpAjLxe3NHHMXDvxB+41UKkE45mihFulyrWNZk8c4Ch1x8n5D71GS7CvtejwkuG/1JMuM9thw&#10;Wqixo1VN5Xaz8xa+8FTJ8e3n4X1rjBTff2a3mhlr7++Gl2dQQoNcw5f2q7MwnU3gfCYdAb34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UOkS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kI0usYAAADcAAAADwAAAGRycy9kb3ducmV2LnhtbESPUWvCQBCE3wv9D8cW+lLqpVrOknpK&#10;EYSCIFQtfd3mtkkwt5fmVo3++l5B8HGYmW+Yyaz3jTpQF+vAFp4GGSjiIriaSwvbzeLxBVQUZIdN&#10;YLJwogiz6e3NBHMXjvxBh7WUKkE45mihEmlzrWNRkcc4CC1x8n5C51GS7ErtOjwmuG/0MMuM9lhz&#10;WqiwpXlFxW699xY+8VzKafn9sNoZI9uvX7Ofj42193f92ysooV6u4Uv73Vl4Ho/g/0w6Anr6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pCNL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sYNccAAADcAAAADwAAAGRycy9kb3ducmV2LnhtbESPT2vCQBTE74V+h+UVvIhujKKSuor9&#10;B6W3qiDeHtmXbGj2bcyuJu2n7xaEHoeZ+Q2z2vS2FldqfeVYwWScgCDOna64VHDYv42WIHxA1lg7&#10;JgXf5GGzvr9bYaZdx5903YVSRAj7DBWYEJpMSp8bsujHriGOXuFaiyHKtpS6xS7CbS3TJJlLixXH&#10;BYMNPRvKv3YXq2BanF6H5+nLJE2r5KMwP13+dCyVGjz020cQgfrwH76137WC2WIGf2fiEZDr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7+xg1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QhG8YAAADcAAAADwAAAGRycy9kb3ducmV2LnhtbESPQWvCQBSE7wX/w/IEb3VjsWlNXUUK&#10;Qg+9mAjV2yP7TFKzb5PsmqT/3i0Uehxm5htmvR1NLXrqXGVZwWIegSDOra64UHDM9o+vIJxH1lhb&#10;JgU/5GC7mTysMdF24AP1qS9EgLBLUEHpfZNI6fKSDLq5bYiDd7GdQR9kV0jd4RDgppZPURRLgxWH&#10;hRIbei8pv6Y3EyjHeLVffbXV7XvRpqdz056yT1RqNh13byA8jf4//Nf+0AqWL8/weyYcAbm5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jEIRv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amy8MAAADcAAAADwAAAGRycy9kb3ducmV2LnhtbERPTWvCQBC9F/oflin0UnRTKatEVylC&#10;QSgUtBavY3ZMgtnZNDtq7K/vHgSPj/c9W/S+UWfqYh3YwuswA0VcBFdzaWH7/TGYgIqC7LAJTBau&#10;FGExf3yYYe7Chdd03kipUgjHHC1UIm2udSwq8hiHoSVO3CF0HiXBrtSuw0sK940eZZnRHmtODRW2&#10;tKyoOG5O3sIP/pVy/dy/fB2Nke3u15yWY2Pt81P/PgUl1MtdfHOvnIW3cVqbzqQjoO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mpsv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479" o:spid="_x0000_s1115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75bjOMcAAADc&#10;AAAADwAAAAAAAAAAAAAAAACqAgAAZHJzL2Rvd25yZXYueG1sUEsFBgAAAAAEAAQA+gAAAJ4DAAAA&#10;AA==&#10;">
                    <v:group id="Группа 480" o:spid="_x0000_s1116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t5OoLCAAAA3AAAAA8A&#10;AAAAAAAAAAAAAAAAqgIAAGRycy9kb3ducmV2LnhtbFBLBQYAAAAABAAEAPoAAACZAwAAAAA=&#10;">
                      <v:rect id="Rectangle 123" o:spid="_x0000_s1117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lA/8cA&#10;AADcAAAADwAAAGRycy9kb3ducmV2LnhtbESPQWvCQBSE74L/YXlCL1I3Shts6ioqVHsQpLHU6zP7&#10;mgSzb0N2NbG/vlsQehxm5htmtuhMJa7UuNKygvEoAkGcWV1yruDz8PY4BeE8ssbKMim4kYPFvN+b&#10;YaJtyx90TX0uAoRdggoK7+tESpcVZNCNbE0cvG/bGPRBNrnUDbYBbio5iaJYGiw5LBRY07qg7Jxe&#10;jAJzWe5eVqetfx62m0P8E2/wuP9S6mHQLV9BeOr8f/jeftcKnqZj+DsTjoCc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CZQP/HAAAA3AAAAA8AAAAAAAAAAAAAAAAAmAIAAGRy&#10;cy9kb3ducmV2LnhtbFBLBQYAAAAABAAEAPUAAACMAwAAAAA=&#10;" filled="f" stroked="f">
                        <v:textbox inset="1pt,.4mm,1pt,1pt">
                          <w:txbxContent>
                            <w:p w:rsidR="004468DF" w:rsidRPr="00CB1016" w:rsidRDefault="004468DF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veiMcA&#10;AADcAAAADwAAAGRycy9kb3ducmV2LnhtbESPQWvCQBSE74L/YXmCF9FNxQZNXUUFbQ9CqYpen9nX&#10;JDT7NmRXk/bXu4VCj8PMfMPMl60pxZ1qV1hW8DSKQBCnVhecKTgdt8MpCOeRNZaWScE3OVguup05&#10;Jto2/EH3g89EgLBLUEHufZVI6dKcDLqRrYiD92lrgz7IOpO6xibATSnHURRLgwWHhRwr2uSUfh1u&#10;RoG5rfaz9fXVPw+a3TH+iXd4eT8r1e+1qxcQnlr/H/5rv2kFk+kYfs+EIyA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BL3ojHAAAA3AAAAA8AAAAAAAAAAAAAAAAAmAIAAGRy&#10;cy9kb3ducmV2LnhtbFBLBQYAAAAABAAEAPUAAACMAwAAAAA=&#10;" filled="f" stroked="f">
                        <v:textbox inset="1pt,.4mm,1pt,1pt">
                          <w:txbxContent>
                            <w:p w:rsidR="004468DF" w:rsidRPr="005374BE" w:rsidRDefault="004468DF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d7E8gA&#10;AADcAAAADwAAAGRycy9kb3ducmV2LnhtbESPT2vCQBTE74V+h+UVvJS60Wqw0VVU8M9BKNXSXl+z&#10;zySYfRuyq4l++q5Q6HGYmd8wk1lrSnGh2hWWFfS6EQji1OqCMwWfh9XLCITzyBpLy6TgSg5m08eH&#10;CSbaNvxBl73PRICwS1BB7n2VSOnSnAy6rq2Ig3e0tUEfZJ1JXWMT4KaU/SiKpcGCw0KOFS1zSk/7&#10;s1FgzvPd2+Jn44fPzfoQ3+I1fr9/KdV5audjEJ5a/x/+a2+1gsHoFe5nwhGQ0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fB3sTyAAAANwAAAAPAAAAAAAAAAAAAAAAAJgCAABk&#10;cnMvZG93bnJldi54bWxQSwUGAAAAAAQABAD1AAAAjQMAAAAA&#10;" filled="f" stroked="f">
                        <v:textbox inset="1pt,.4mm,1pt,1pt">
                          <w:txbxContent>
                            <w:p w:rsidR="004468DF" w:rsidRDefault="004468DF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t>A.B.XXX.П</w:t>
                              </w:r>
                              <w:proofErr w:type="gramStart"/>
                              <w:r>
                                <w:t>4</w:t>
                              </w:r>
                              <w:proofErr w:type="gramEnd"/>
                              <w:r>
                                <w:t>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484" o:spid="_x0000_s1120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CPIHFAAAA3AAA&#10;AA8AAAAAAAAAAAAAAAAAqgIAAGRycy9kb3ducmV2LnhtbFBLBQYAAAAABAAEAPoAAACcAwAAAAA=&#10;">
                      <v:rect id="Rectangle 119" o:spid="_x0000_s1121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ePzsUA&#10;AADcAAAADwAAAGRycy9kb3ducmV2LnhtbESPT2vCQBTE7wW/w/KEXopuLP1joquIVtNbUXvp7ZF9&#10;boLZtyG7avz2riD0OMzMb5jpvLO1OFPrK8cKRsMEBHHhdMVGwe9+PRiD8AFZY+2YFFzJw3zWe5pi&#10;pt2Ft3TeBSMihH2GCsoQmkxKX5Rk0Q9dQxy9g2sthihbI3WLlwi3tXxNkg9pseK4UGJDy5KK4+5k&#10;FXyuFi/08+cO4SvdpLnZ5pvU5Eo997vFBESgLvyHH+1vreBt/A73M/EIyN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t4/OxQAAANwAAAAPAAAAAAAAAAAAAAAAAJgCAABkcnMv&#10;ZG93bnJldi54bWxQSwUGAAAAAAQABAD1AAAAigMAAAAA&#10;" filled="f" stroked="f">
                        <v:textbox inset="0,0,0,0">
                          <w:txbxContent>
                            <w:p w:rsidR="004468DF" w:rsidRPr="00945CCC" w:rsidRDefault="004468DF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URucYA&#10;AADcAAAADwAAAGRycy9kb3ducmV2LnhtbESPzWvCQBTE74X+D8sr9FJ0UylqoqtI/Yg38ePi7ZF9&#10;boLZtyG71fS/d4VCj8PM/IaZzjtbixu1vnKs4LOfgCAunK7YKDgd170xCB+QNdaOScEveZjPXl+m&#10;mGl35z3dDsGICGGfoYIyhCaT0hclWfR91xBH7+JaiyHK1kjd4j3CbS0HSTKUFiuOCyU29F1ScT38&#10;WAWj5eKDdmd3Cat0k+Zmn29Skyv1/tYtJiACdeE//NfeagVf4yE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2URucYAAADcAAAADwAAAAAAAAAAAAAAAACYAgAAZHJz&#10;L2Rvd25yZXYueG1sUEsFBgAAAAAEAAQA9QAAAIsDAAAAAA==&#10;" filled="f" stroked="f">
                        <v:textbox inset="0,0,0,0">
                          <w:txbxContent>
                            <w:p w:rsidR="004468DF" w:rsidRDefault="004468DF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m0IsYA&#10;AADcAAAADwAAAGRycy9kb3ducmV2LnhtbESPQWvCQBSE7wX/w/IKvYjZWKSa6CrSVuNNtL14e2Rf&#10;NqHZtyG71fTfdwtCj8PMfMOsNoNtxZV63zhWME1SEMSl0w0bBZ8fu8kChA/IGlvHpOCHPGzWo4cV&#10;5trd+ETXczAiQtjnqKAOocul9GVNFn3iOuLoVa63GKLsjdQ93iLctvI5TV+kxYbjQo0dvdZUfp2/&#10;rYL523ZMx4urwnu2zwpzKvaZKZR6ehy2SxCBhvAfvrcPWsFsMYe/M/EI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Cm0IsYAAADcAAAADwAAAAAAAAAAAAAAAACYAgAAZHJz&#10;L2Rvd25yZXYueG1sUEsFBgAAAAAEAAQA9QAAAIsDAAAAAA==&#10;" filled="f" stroked="f">
                        <v:textbox inset="0,0,0,0">
                          <w:txbxContent>
                            <w:p w:rsidR="004468DF" w:rsidRPr="005E4A3B" w:rsidRDefault="004468DF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YgUMMA&#10;AADcAAAADwAAAGRycy9kb3ducmV2LnhtbERPu27CMBTdkfoP1q3EUhWnVVVIiINQH4QNhXbpdhVf&#10;nIj4OooNpH+PByTGo/POV6PtxJkG3zpW8DJLQBDXTrdsFPz+fD8vQPiArLFzTAr+ycOqeJjkmGl3&#10;4YrO+2BEDGGfoYImhD6T0tcNWfQz1xNH7uAGiyHCwUg94CWG206+Jsm7tNhybGiwp4+G6uP+ZBXM&#10;P9dPtPtzh/CVbtLSVOUmNaVS08dxvQQRaAx38c291QreFnFtPBOPgCy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bYgUMMAAADcAAAADwAAAAAAAAAAAAAAAACYAgAAZHJzL2Rv&#10;d25yZXYueG1sUEsFBgAAAAAEAAQA9QAAAIgDAAAAAA==&#10;" filled="f" stroked="f">
                        <v:textbox inset="0,0,0,0">
                          <w:txbxContent>
                            <w:p w:rsidR="004468DF" w:rsidRPr="000411E6" w:rsidRDefault="004468DF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qFy8YA&#10;AADcAAAADwAAAGRycy9kb3ducmV2LnhtbESPT2vCQBTE74V+h+UVvEjdVKQ1MatIq6a34p+Lt0f2&#10;ZROafRuyq6bfvlsQehxm5jdMvhpsK67U+8axgpdJAoK4dLpho+B03D7PQfiArLF1TAp+yMNq+fiQ&#10;Y6bdjfd0PQQjIoR9hgrqELpMSl/WZNFPXEccvcr1FkOUvZG6x1uE21ZOk+RVWmw4LtTY0XtN5ffh&#10;YhW8fazH9HV2Vdiku7Qw+2KXmkKp0dOwXoAINIT/8L39qRXM5i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vqFy8YAAADcAAAADwAAAAAAAAAAAAAAAACYAgAAZHJz&#10;L2Rvd25yZXYueG1sUEsFBgAAAAAEAAQA9QAAAIsDAAAAAA==&#10;" filled="f" stroked="f">
                        <v:textbox inset="0,0,0,0">
                          <w:txbxContent>
                            <w:p w:rsidR="004468DF" w:rsidRPr="005E4A3B" w:rsidRDefault="004468DF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m6i8IA&#10;AADcAAAADwAAAGRycy9kb3ducmV2LnhtbERPu27CMBTdK/EP1kXqUoEDQoUEDELQkm4Vj4XtKr44&#10;EfF1FLsQ/h4PSB2Pznux6mwtbtT6yrGC0TABQVw4XbFRcDp+D2YgfEDWWDsmBQ/ysFr23haYaXfn&#10;Pd0OwYgYwj5DBWUITSalL0qy6IeuIY7cxbUWQ4StkbrFewy3tRwnyae0WHFsKLGhTUnF9fBnFUy3&#10;6w/6PbtL+Ep3aW72+S41uVLv/W49BxGoC//il/tHK5ikcX4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GbqLwgAAANwAAAAPAAAAAAAAAAAAAAAAAJgCAABkcnMvZG93&#10;bnJldi54bWxQSwUGAAAAAAQABAD1AAAAhwMAAAAA&#10;" filled="f" stroked="f">
                        <v:textbox inset="0,0,0,0">
                          <w:txbxContent>
                            <w:p w:rsidR="004468DF" w:rsidRDefault="004468D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UfEMUA&#10;AADcAAAADwAAAGRycy9kb3ducmV2LnhtbESPQWvCQBSE7wX/w/IEL6VulKImuoqoNd5E20tvj+xz&#10;E8y+DdlV03/fFQo9DjPzDbNYdbYWd2p95VjBaJiAIC6crtgo+Pr8eJuB8AFZY+2YFPyQh9Wy97LA&#10;TLsHn+h+DkZECPsMFZQhNJmUvijJoh+6hjh6F9daDFG2RuoWHxFuazlOkom0WHFcKLGhTUnF9Xyz&#10;Cqbb9Ssdv90l7NJ9mptTvk9NrtSg363nIAJ14T/81z5oBe/pCJ5n4hG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VR8QxQAAANwAAAAPAAAAAAAAAAAAAAAAAJgCAABkcnMv&#10;ZG93bnJldi54bWxQSwUGAAAAAAQABAD1AAAAigMAAAAA&#10;" filled="f" stroked="f">
                        <v:textbox inset="0,0,0,0">
                          <w:txbxContent>
                            <w:p w:rsidR="004468DF" w:rsidRDefault="004468D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eBZ8YA&#10;AADcAAAADwAAAGRycy9kb3ducmV2LnhtbESPT2vCQBTE74V+h+UVvIhuKtI2qatIrUlvxT8Xb4/s&#10;cxOafRuyWxO/vVsQehxm5jfMYjXYRlyo87VjBc/TBARx6XTNRsHxsJ28gfABWWPjmBRcycNq+fiw&#10;wEy7nnd02QcjIoR9hgqqENpMSl9WZNFPXUscvbPrLIYoOyN1h32E20bOkuRFWqw5LlTY0kdF5c/+&#10;1yp43azH9H1y5/CZ5mlhdkWemkKp0dOwfgcRaAj/4Xv7SyuYpzP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YeBZ8YAAADcAAAADwAAAAAAAAAAAAAAAACYAgAAZHJz&#10;L2Rvd25yZXYueG1sUEsFBgAAAAAEAAQA9QAAAIsDAAAAAA==&#10;" filled="f" stroked="f">
                        <v:textbox inset="0,0,0,0">
                          <w:txbxContent>
                            <w:p w:rsidR="004468DF" w:rsidRPr="00945CCC" w:rsidRDefault="004468D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sk/MUA&#10;AADcAAAADwAAAGRycy9kb3ducmV2LnhtbESPQWvCQBSE7wX/w/IKXoputEVN6iqirfEmai+9PbLP&#10;TTD7NmRXTf99tyD0OMzMN8x82dla3Kj1lWMFo2ECgrhwumKj4Ov0OZiB8AFZY+2YFPyQh+Wi9zTH&#10;TLs7H+h2DEZECPsMFZQhNJmUvijJoh+6hjh6Z9daDFG2RuoW7xFuazlOkom0WHFcKLGhdUnF5Xi1&#10;Cqab1Qvtv905fKTbNDeHfJuaXKn+c7d6BxGoC//hR3unFbylr/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yyT8xQAAANwAAAAPAAAAAAAAAAAAAAAAAJgCAABkcnMv&#10;ZG93bnJldi54bWxQSwUGAAAAAAQABAD1AAAAigMAAAAA&#10;" filled="f" stroked="f">
                        <v:textbox inset="0,0,0,0">
                          <w:txbxContent>
                            <w:p w:rsidR="004468DF" w:rsidRPr="00945CCC" w:rsidRDefault="004468D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K8iMUA&#10;AADcAAAADwAAAGRycy9kb3ducmV2LnhtbESPQWvCQBSE74X+h+UVvJS6sYiamI2IVdNb0fbS2yP7&#10;3ASzb0N21fTfd4VCj8PMfMPkq8G24kq9bxwrmIwTEMSV0w0bBV+fu5cFCB+QNbaOScEPeVgVjw85&#10;Ztrd+EDXYzAiQthnqKAOocuk9FVNFv3YdcTRO7neYoiyN1L3eItw28rXJJlJiw3HhRo72tRUnY8X&#10;q2D+tn6mj293Ctt0n5bmUO5TUyo1ehrWSxCBhvAf/mu/awXTdAr3M/EIy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IryIxQAAANwAAAAPAAAAAAAAAAAAAAAAAJgCAABkcnMv&#10;ZG93bnJldi54bWxQSwUGAAAAAAQABAD1AAAAigMAAAAA&#10;" filled="f" stroked="f">
                        <v:textbox inset="0,0,0,0">
                          <w:txbxContent>
                            <w:p w:rsidR="004468DF" w:rsidRPr="005E4A3B" w:rsidRDefault="004468D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4ZE8UA&#10;AADcAAAADwAAAGRycy9kb3ducmV2LnhtbESPQWvCQBSE7wX/w/IKXopulFZN6iqirfEmai+9PbLP&#10;TTD7NmRXTf99tyD0OMzMN8x82dla3Kj1lWMFo2ECgrhwumKj4Ov0OZiB8AFZY+2YFPyQh+Wi9zTH&#10;TLs7H+h2DEZECPsMFZQhNJmUvijJoh+6hjh6Z9daDFG2RuoW7xFuazlOkom0WHFcKLGhdUnF5Xi1&#10;Cqab1Qvtv905fKTbNDeHfJuaXKn+c7d6BxGoC//hR3unFbymb/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bhkTxQAAANwAAAAPAAAAAAAAAAAAAAAAAJgCAABkcnMv&#10;ZG93bnJldi54bWxQSwUGAAAAAAQABAD1AAAAigMAAAAA&#10;" filled="f" stroked="f">
                        <v:textbox inset="0,0,0,0">
                          <w:txbxContent>
                            <w:p w:rsidR="004468DF" w:rsidRPr="005E4A3B" w:rsidRDefault="004468D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yHZMUA&#10;AADcAAAADwAAAGRycy9kb3ducmV2LnhtbESPQWvCQBSE74X+h+UVvJS6sRQ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vIdkxQAAANwAAAAPAAAAAAAAAAAAAAAAAJgCAABkcnMv&#10;ZG93bnJldi54bWxQSwUGAAAAAAQABAD1AAAAigMAAAAA&#10;" filled="f" stroked="f">
                        <v:textbox inset="0,0,0,0">
                          <w:txbxContent>
                            <w:p w:rsidR="004468DF" w:rsidRPr="000411E6" w:rsidRDefault="004468D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Ai/8YA&#10;AADcAAAADwAAAGRycy9kb3ducmV2LnhtbESPT2vCQBTE74V+h+UVvEjdVKQ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fAi/8YAAADcAAAADwAAAAAAAAAAAAAAAACYAgAAZHJz&#10;L2Rvd25yZXYueG1sUEsFBgAAAAAEAAQA9QAAAIsDAAAAAA==&#10;" filled="f" stroked="f">
                        <v:textbox inset="0,0,0,0">
                          <w:txbxContent>
                            <w:p w:rsidR="004468DF" w:rsidRPr="000411E6" w:rsidRDefault="004468D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134" o:spid="_x0000_s1134" style="position:absolute;left:33872;top:10328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pNW4s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E9f4P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+pNW4sQAAADcAAAA&#10;DwAAAAAAAAAAAAAAAACqAgAAZHJzL2Rvd25yZXYueG1sUEsFBgAAAAAEAAQA+gAAAJsDAAAAAA==&#10;">
                <v:rect id="Rectangle 122" o:spid="_x0000_s1135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Msn8UA&#10;AADcAAAADwAAAGRycy9kb3ducmV2LnhtbERPTWvCQBC9C/6HZQq9lLqxYqjRVbRQ7aEgRmmvY3aa&#10;BLOzIbua2F/vFgre5vE+Z7boTCUu1LjSsoLhIAJBnFldcq7gsH9/fgXhPLLGyjIpuJKDxbzfm2Gi&#10;bcs7uqQ+FyGEXYIKCu/rREqXFWTQDWxNHLgf2xj0ATa51A22IdxU8iWKYmmw5NBQYE1vBWWn9GwU&#10;mPPyc7I6bvz4qV3v4994jd/bL6UeH7rlFISnzt/F/+4PHeaPxvD3TLhAz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cyyfxQAAANwAAAAPAAAAAAAAAAAAAAAAAJgCAABkcnMv&#10;ZG93bnJldi54bWxQSwUGAAAAAAQABAD1AAAAigMAAAAA&#10;" filled="f" stroked="f">
                  <v:textbox inset="1pt,.4mm,1pt,1pt">
                    <w:txbxContent>
                      <w:p w:rsidR="004468DF" w:rsidRPr="006C5C53" w:rsidRDefault="004468DF" w:rsidP="007650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Gy6MUA&#10;AADcAAAADwAAAGRycy9kb3ducmV2LnhtbERPS2vCQBC+F/oflil4KbpRaWhTV1HBx0EojdJep9lp&#10;EszOhuxqor/eFQq9zcf3nMmsM5U4U+NKywqGgwgEcWZ1ybmCw37VfwXhPLLGyjIpuJCD2fTxYYKJ&#10;ti1/0jn1uQgh7BJUUHhfJ1K6rCCDbmBr4sD92sagD7DJpW6wDeGmkqMoiqXBkkNDgTUtC8qO6cko&#10;MKf57m3xs/Evz+16H1/jNX5/fCnVe+rm7yA8df5f/Ofe6jB/HMP9mXCBn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obLoxQAAANwAAAAPAAAAAAAAAAAAAAAAAJgCAABkcnMv&#10;ZG93bnJldi54bWxQSwUGAAAAAAQABAD1AAAAigMAAAAA&#10;" filled="f" stroked="f">
                  <v:textbox inset="1pt,.4mm,1pt,1pt">
                    <w:txbxContent>
                      <w:p w:rsidR="004468DF" w:rsidRPr="006C5C53" w:rsidRDefault="004468DF" w:rsidP="007650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68DF" w:rsidRDefault="004468DF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1792" behindDoc="0" locked="1" layoutInCell="1" allowOverlap="1" wp14:anchorId="0E1A6034" wp14:editId="24E964BD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137" name="Группа 1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4344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68DF" w:rsidRDefault="004468DF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68DF" w:rsidRDefault="004468DF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68DF" w:rsidRDefault="004468DF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68DF" w:rsidRDefault="004468DF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68DF" w:rsidRDefault="004468DF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68DF" w:rsidRDefault="004468DF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68DF" w:rsidRDefault="004468DF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68DF" w:rsidRDefault="004468DF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68DF" w:rsidRDefault="004468DF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68DF" w:rsidRDefault="004468DF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Pr="00945CCC" w:rsidRDefault="004468DF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Default="004468DF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Default="004468DF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Pr="005E4A3B" w:rsidRDefault="004468DF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Pr="000411E6" w:rsidRDefault="004468DF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Default="004468DF" w:rsidP="00B2745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Default="004468DF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Pr="005E4A3B" w:rsidRDefault="004468DF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Pr="00931BFC" w:rsidRDefault="004468D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Pr="00A32665" w:rsidRDefault="004468DF" w:rsidP="00B2745D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Pr="005E4A3B" w:rsidRDefault="004468D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Pr="005E4A3B" w:rsidRDefault="004468D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Pr="005E4A3B" w:rsidRDefault="004468D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Pr="005E4A3B" w:rsidRDefault="004468D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Pr="005E4A3B" w:rsidRDefault="004468D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Pr="000411E6" w:rsidRDefault="004468D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Pr="000411E6" w:rsidRDefault="004468D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Pr="000411E6" w:rsidRDefault="004468D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Pr="000411E6" w:rsidRDefault="004468D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Pr="000411E6" w:rsidRDefault="004468D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Pr="0079077B" w:rsidRDefault="004468DF" w:rsidP="00B2745D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Pr="00A32665" w:rsidRDefault="004468DF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Pr="00CB1016" w:rsidRDefault="004468DF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Pr="00CB1016" w:rsidRDefault="004468DF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Pr="005374BE" w:rsidRDefault="004468DF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7D4F1B" w:rsidRPr="007D4F1B">
                                    <w:rPr>
                                      <w:noProof/>
                                    </w:rPr>
                                    <w:instrText>12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7D4F1B">
                                    <w:rPr>
                                      <w:noProof/>
                                    </w:rPr>
                                    <w:t>12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Pr="005374BE" w:rsidRDefault="004468DF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7D4F1B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Default="004468D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Default="004468DF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t>A.B.XXX.П</w:t>
                                  </w:r>
                                  <w:proofErr w:type="gramStart"/>
                                  <w:r>
                                    <w:t>4</w:t>
                                  </w:r>
                                  <w:proofErr w:type="gramEnd"/>
                                  <w:r>
                                    <w:t>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Default="004468DF" w:rsidP="00B2745D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>
                                      <w:t>Полное название системы</w:t>
                                    </w:r>
                                  </w:fldSimple>
                                  <w:r>
                                    <w:t>.</w:t>
                                  </w:r>
                                </w:p>
                                <w:p w:rsidR="004468DF" w:rsidRPr="00FF5BC2" w:rsidRDefault="004468DF" w:rsidP="00B2745D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>
                                      <w:t>Описание постановки задачи (комплекса задач)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Default="004468D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Default="004468D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Pr="00945CCC" w:rsidRDefault="004468D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Pr="00945CCC" w:rsidRDefault="004468D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Pr="005E4A3B" w:rsidRDefault="004468D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Pr="005E4A3B" w:rsidRDefault="004468D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Pr="000411E6" w:rsidRDefault="004468D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Pr="000411E6" w:rsidRDefault="004468D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115" name="Группа 115"/>
                      <wpg:cNvGrpSpPr/>
                      <wpg:grpSpPr>
                        <a:xfrm>
                          <a:off x="3387256" y="10328744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1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468DF" w:rsidRPr="006C5C53" w:rsidRDefault="004468DF" w:rsidP="007650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1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468DF" w:rsidRPr="006C5C53" w:rsidRDefault="004468DF" w:rsidP="007650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7" o:spid="_x0000_s1137" style="position:absolute;left:0;text-align:left;margin-left:22.7pt;margin-top:14.2pt;width:558.45pt;height:826.3pt;z-index:251681792;mso-position-horizontal-relative:page;mso-position-vertical-relative:page;mso-width-relative:margin;mso-height-relative:margin" coordsize="70920,104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">
              <v:group id="Группа 448" o:spid="_x0000_s1138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aMHs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OtowewwAAANwAAAAP&#10;AAAAAAAAAAAAAAAAAKoCAABkcnMvZG93bnJldi54bWxQSwUGAAAAAAQABAD6AAAAmgMAAAAA&#10;">
                <v:group id="Группа 449" o:spid="_x0000_s1139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ophc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+imFxgAAANwA&#10;AAAPAAAAAAAAAAAAAAAAAKoCAABkcnMvZG93bnJldi54bWxQSwUGAAAAAAQABAD6AAAAnQMAAAAA&#10;">
                  <v:group id="Группа 450" o:spid="_x0000_s1140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kWx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1GRbFwwAAANwAAAAP&#10;AAAAAAAAAAAAAAAAAKoCAABkcnMvZG93bnJldi54bWxQSwUGAAAAAAQABAD6AAAAmgMAAAAA&#10;">
                    <v:group id="Группа 451" o:spid="_x0000_s1141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WzX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VbNexgAAANwA&#10;AAAPAAAAAAAAAAAAAAAAAKoCAABkcnMvZG93bnJldi54bWxQSwUGAAAAAAQABAD6AAAAnQMAAAAA&#10;">
                      <v:rect id="Rectangle 91" o:spid="_x0000_s1142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a7zMQA&#10;AADcAAAADwAAAGRycy9kb3ducmV2LnhtbESPT2sCMRTE7wW/Q3hCbzWpqNXVKP5BtL1VBa+PzXN3&#10;6eZlSVJdv70RCj0OM/MbZrZobS2u5EPlWMN7T4Egzp2puNBwOm7fxiBCRDZYOyYNdwqwmHdeZpgZ&#10;d+Nvuh5iIRKEQ4YayhibTMqQl2Qx9FxDnLyL8xZjkr6QxuMtwW0t+0qNpMWK00KJDa1Lyn8Ov1bD&#10;5aQ+P46Rlqu1nwy/Nuo82qud1q/ddjkFEamN/+G/9t5oGAz78DyTj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mu8zEAAAA3AAAAA8AAAAAAAAAAAAAAAAAmAIAAGRycy9k&#10;b3ducmV2LnhtbFBLBQYAAAAABAAEAPUAAACJAw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      <v:group id="Группа 454" o:spid="_x0000_s1144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IQx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oiEMbFAAAA3AAA&#10;AA8AAAAAAAAAAAAAAAAAqgIAAGRycy9kb3ducmV2LnhtbFBLBQYAAAAABAAEAPoAAACcAwAAAAA=&#10;">
                          <v:line id="Line 76" o:spid="_x0000_s1145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0AVsMAAADcAAAADwAAAGRycy9kb3ducmV2LnhtbESPQWsCMRSE7wX/Q3iCt5pVqpTVKCII&#10;ij1YK3h9bN5uFjcvS5K66783BaHHYWa+YZbr3jbiTj7UjhVMxhkI4sLpmisFl5/d+yeIEJE1No5J&#10;wYMCrFeDtyXm2nX8TfdzrESCcMhRgYmxzaUMhSGLYexa4uSVzluMSfpKao9dgttGTrNsLi3WnBYM&#10;trQ1VNzOv1aBPBy7k99NL2VV7lt3PZivedcrNRr2mwWISH38D7/ae63gYzaD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tAFbDAAAA3AAAAA8AAAAAAAAAAAAA&#10;AAAAoQIAAGRycy9kb3ducmV2LnhtbFBLBQYAAAAABAAEAPkAAACRAwAAAAA=&#10;" strokeweight="1.5pt"/>
                          <v:line id="Line 77" o:spid="_x0000_s1146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L+eIcQAAADcAAAADwAAAGRycy9kb3ducmV2LnhtbESPQWsCMRSE7wX/Q3iCt5qt6CJboxRB&#10;UOyhVcHrY/N2s3TzsiTRXf99IxR6HGbmG2a1GWwr7uRD41jB2zQDQVw63XCt4HLevS5BhIissXVM&#10;Ch4UYLMevayw0K7nb7qfYi0ShEOBCkyMXSFlKA1ZDFPXESevct5iTNLXUnvsE9y2cpZlubTYcFow&#10;2NHWUPlzulkF8nDsv/xudqnqat+568F85v2g1GQ8fLyDiDTE//Bfe68VzBc5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4hxAAAANwAAAAPAAAAAAAAAAAA&#10;AAAAAKECAABkcnMvZG93bnJldi54bWxQSwUGAAAAAAQABAD5AAAAkgMAAAAA&#10;" strokeweight="1.5pt"/>
                          <v:line id="Line 78" o:spid="_x0000_s1147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/M7usUAAADcAAAADwAAAGRycy9kb3ducmV2LnhtbESPQWvCQBSE7wX/w/KE3uqmorZEN0EE&#10;QWkPrRW8PrIv2dDs27C7mvTfd4VCj8PMfMNsytF24kY+tI4VPM8yEMSV0y03Cs5f+6dXECEia+wc&#10;k4IfClAWk4cN5toN/Em3U2xEgnDIUYGJsc+lDJUhi2HmeuLk1c5bjEn6RmqPQ4LbTs6zbCUttpwW&#10;DPa0M1R9n65WgTy+DR9+Pz/XTX3o3eVo3lfDqNTjdNyuQUQa43/4r33QChbLF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/M7usUAAADcAAAADwAAAAAAAAAA&#10;AAAAAAChAgAAZHJzL2Rvd25yZXYueG1sUEsFBgAAAAAEAAQA+QAAAJMDAAAAAA==&#10;" strokeweight="1.5pt"/>
                          <v:line id="Line 79" o:spid="_x0000_s1148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yvyMIAAADcAAAADwAAAGRycy9kb3ducmV2LnhtbERPz2vCMBS+D/wfwhO8zdSyldEZZQgF&#10;iztsTtj10bw2Zc1LSTJb/3tzGOz48f3e7mc7iCv50DtWsFlnIIgbp3vuFFy+qscXECEiaxwck4Ib&#10;BdjvFg9bLLWb+JOu59iJFMKhRAUmxrGUMjSGLIa1G4kT1zpvMSboO6k9TincDjLPskJa7Dk1GBzp&#10;YKj5Of9aBbI+TR++yi9t1x5H912b92KalVot57dXEJHm+C/+cx+1gqfntDadSUdA7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myvyMIAAADcAAAADwAAAAAAAAAAAAAA&#10;AAChAgAAZHJzL2Rvd25yZXYueG1sUEsFBgAAAAAEAAQA+QAAAJADAAAAAA==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AKU8UAAADcAAAADwAAAGRycy9kb3ducmV2LnhtbESPQWvCQBSE7wX/w/KE3uqmotJGN0EE&#10;QWkPrRW8PrIv2dDs27C7mvTfd4VCj8PMfMNsytF24kY+tI4VPM8yEMSV0y03Cs5f+6cXECEia+wc&#10;k4IfClAWk4cN5toN/Em3U2xEgnDIUYGJsc+lDJUhi2HmeuLk1c5bjEn6RmqPQ4LbTs6zbCUttpwW&#10;DPa0M1R9n65WgTy+DR9+Pz/XTX3o3eVo3lfDqNTjdNyuQUQa43/4r33QChbLV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SAKU8UAAADcAAAADwAAAAAAAAAA&#10;AAAAAAChAgAAZHJzL2Rvd25yZXYueG1sUEsFBgAAAAAEAAQA+QAAAJMDAAAAAA==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3XceM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Pn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13HjCAAAA3AAAAA8A&#10;AAAAAAAAAAAAAAAAqgIAAGRycy9kb3ducmV2LnhtbFBLBQYAAAAABAAEAPoAAACZAwAAAAA=&#10;">
                      <v:group id="Группа 461" o:spid="_x0000_s1151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85e8UA&#10;AADcAAAADwAAAGRycy9kb3ducmV2LnhtbESP3WrCQBSE7wXfYTlCb0Q3SomaukotFJRCwJ8HOGZP&#10;k2D2bNhdNb59Vyh4OczMN8xy3ZlG3Mj52rKCyTgBQVxYXXOp4HT8Hs1B+ICssbFMCh7kYb3q95aY&#10;aXvnPd0OoRQRwj5DBVUIbSalLyoy6Me2JY7er3UGQ5SulNrhPcJNI6dJkkqDNceFClv6qqi4HK5G&#10;AeZhMbm4zaYcXo95nu7Os5P+Uept0H1+gAjUhVf4v73VCt7TKTzPx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jzl7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4468DF" w:rsidRDefault="004468DF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Oc4MUA&#10;AADcAAAADwAAAGRycy9kb3ducmV2LnhtbESP3WrCQBSE74W+w3KE3kjdWCW10VVqoVARAv48wDF7&#10;mgSzZ8PuqvHtu4Lg5TAz3zDzZWcacSHna8sKRsMEBHFhdc2lgsP+520KwgdkjY1lUnAjD8vFS2+O&#10;mbZX3tJlF0oRIewzVFCF0GZS+qIig35oW+Lo/VlnMETpSqkdXiPcNPI9SVJpsOa4UGFL3xUVp93Z&#10;KMA8fI5ObrUqB+d9nqfr48dBb5R67XdfMxCBuvAMP9q/WsEkHcP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w5zg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4468DF" w:rsidRDefault="004468DF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oElMQA&#10;AADcAAAADwAAAGRycy9kb3ducmV2LnhtbESP0WrCQBRE34X+w3ILfRHdWCT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qBJT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4468DF" w:rsidRDefault="004468DF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ahD8UA&#10;AADcAAAADwAAAGRycy9kb3ducmV2LnhtbESP3WrCQBSE74W+w3KE3kjdWDS10VVqoVARAv48wDF7&#10;mgSzZ8PuqvHtu4Lg5TAz3zDzZWcacSHna8sKRsMEBHFhdc2lgsP+520KwgdkjY1lUnAjD8vFS2+O&#10;mbZX3tJlF0oRIewzVFCF0GZS+qIig35oW+Lo/VlnMETpSqkdXiPcNPI9SVJpsOa4UGFL3xUVp93Z&#10;KMA8fI5ObrUqB+d9nqfr48dBb5R67XdfMxCBuvAMP9q/WsE4ncD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ZqEP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4468DF" w:rsidRDefault="004468DF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Q/eMUA&#10;AADcAAAADwAAAGRycy9kb3ducmV2LnhtbESP0WrCQBRE34X+w3ILfZFmY5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tD94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4468DF" w:rsidRDefault="004468DF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  <v:shape id="Text Box 87" o:spid="_x0000_s1158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UIrcEA&#10;AADcAAAADwAAAGRycy9kb3ducmV2LnhtbERPz2vCMBS+D/wfwhO8zdThRKpRRJiIlzH14PHRPJNi&#10;89I2sVb/+uUw2PHj+71c964SHbWh9KxgMs5AEBdel2wUnE9f73MQISJrrDyTgicFWK8Gb0vMtX/w&#10;D3XHaEQK4ZCjAhtjnUsZCksOw9jXxIm7+tZhTLA1Urf4SOGukh9ZNpMOS04NFmvaWipux7tT0Nh+&#10;+mma7+rWHV5mY3f70JwvSo2G/WYBIlIf/8V/7r1WMJ2ltelMOgJ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lCK3BAAAA3AAAAA8AAAAAAAAAAAAAAAAAmAIAAGRycy9kb3du&#10;cmV2LnhtbFBLBQYAAAAABAAEAPUAAACGAwAAAAA=&#10;" filled="f" stroked="f" strokeweight="1.5pt">
                          <v:textbox style="layout-flow:vertical;mso-layout-flow-alt:bottom-to-top" inset="0,0,0,0">
                            <w:txbxContent>
                              <w:p w:rsidR="004468DF" w:rsidRDefault="004468DF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mtNsUA&#10;AADcAAAADwAAAGRycy9kb3ducmV2LnhtbESPT2sCMRTE70K/Q3gFb5ptUbFbo0ihRXoR/xx6fGxe&#10;k8XNy+4mXdd+eiMIHoeZ+Q2zWPWuEh21ofSs4GWcgSAuvC7ZKDgePkdzECEia6w8k4ILBVgtnwYL&#10;zLU/8466fTQiQTjkqMDGWOdShsKSwzD2NXHyfn3rMCbZGqlbPCe4q+Rrls2kw5LTgsWaPiwVp/2f&#10;U9DYfjI1zbY6dd//Zm2/NqE5/ig1fO7X7yAi9fERvrc3WsFk9ga3M+kI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6a02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4468DF" w:rsidRDefault="004468DF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qSdsIA&#10;AADcAAAADwAAAGRycy9kb3ducmV2LnhtbERPz2vCMBS+D/Y/hDfYbaaKztEZRQSHeJGpB4+P5pkU&#10;m5e2ibX615vDYMeP7/ds0btKdNSG0rOC4SADQVx4XbJRcDysP75AhIissfJMCu4UYDF/fZlhrv2N&#10;f6nbRyNSCIccFdgY61zKUFhyGAa+Jk7c2bcOY4KtkbrFWwp3lRxl2ad0WHJqsFjTylJx2V+dgsb2&#10;44lpdtWl2z7M0v5sQnM8KfX+1i+/QUTq47/4z73RCsbTND+dSU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CpJ2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4468DF" w:rsidRDefault="004468DF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Y37cUA&#10;AADcAAAADwAAAGRycy9kb3ducmV2LnhtbESPQWsCMRSE7wX/Q3iCt5pVbC1bo4igSC9S9dDjY/Oa&#10;LG5edjdx3fbXm0LB4zAz3zCLVe8q0VEbSs8KJuMMBHHhdclGwfm0fX4DESKyxsozKfihAKvl4GmB&#10;ufY3/qTuGI1IEA45KrAx1rmUobDkMIx9TZy8b986jEm2RuoWbwnuKjnNslfpsOS0YLGmjaXicrw6&#10;BY3tZy+mOVSX7uPXrO1uH5rzl1KjYb9+BxGpj4/wf3uvFczmE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Rjft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4468DF" w:rsidRDefault="004468DF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+vmcYA&#10;AADcAAAADwAAAGRycy9kb3ducmV2LnhtbESPS2vDMBCE74H+B7GF3BK5JY/iRgmh0BJ6CXkcelys&#10;rWRirWxLdZz++igQyHGYmW+Yxap3leioDaVnBS/jDARx4XXJRsHx8Dl6AxEissbKMym4UIDV8mmw&#10;wFz7M++o20cjEoRDjgpsjHUuZSgsOQxjXxMn79e3DmOSrZG6xXOCu0q+ZtlMOiw5LVis6cNScdr/&#10;OQWN7SdT02yrU/f9b9b2axOa449Sw+d+/Q4iUh8f4Xt7oxVM5jO4nUlHQC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a+vmc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4468DF" w:rsidRDefault="004468DF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RENMUA&#10;AADcAAAADwAAAGRycy9kb3ducmV2LnhtbESPW2sCMRSE3wv9D+EU+qZJpXV1NYpaipc3L+DrYXPc&#10;Xbo5WZJUt/++EYQ+DjPzDTOdd7YRV/Khdqzhra9AEBfO1FxqOB2/eiMQISIbbByThl8KMJ89P00x&#10;N+7Ge7oeYikShEOOGqoY21zKUFRkMfRdS5y8i/MWY5K+lMbjLcFtIwdKDaXFmtNChS2tKiq+Dz9W&#10;w+Wkttkx0mK58uOP3ac6DzdqrfXrS7eYgIjUxf/wo70xGt6zDO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JEQ0xQAAANwAAAAPAAAAAAAAAAAAAAAAAJgCAABkcnMv&#10;ZG93bnJldi54bWxQSwUGAAAAAAQABAD1AAAAigM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agWc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taG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DWoFnCAAAA3AAAAA8A&#10;AAAAAAAAAAAAAAAAqgIAAGRycy9kb3ducmV2LnhtbFBLBQYAAAAABAAEAPoAAACZAwAAAAA=&#10;">
                  <v:group id="Группа 499" o:spid="_x0000_s1165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  <v:line id="Line 102" o:spid="_x0000_s1166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di1sQAAADcAAAADwAAAGRycy9kb3ducmV2LnhtbERPz2vCMBS+D/wfwht4kZlY2RidUdym&#10;ILvpBmO3R/PalDUvXRNt9a83B2HHj+/3YjW4RpyoC7VnDbOpAkFceFNzpeHrc/vwDCJEZIONZ9Jw&#10;pgCr5ehugbnxPe/pdIiVSCEcctRgY2xzKUNhyWGY+pY4caXvHMYEu0qaDvsU7hqZKfUkHdacGiy2&#10;9Gap+D0cnYZ5+bOZ/M3fZ1lWq4/SXvri9bvSenw/rF9ARBriv/jm3hkNjyrNT2fSEZD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J2L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vHTccAAADcAAAADwAAAGRycy9kb3ducmV2LnhtbESPzWrDMBCE74W+g9hCLiWR7JBS3Cih&#10;6Q+U3poWQm+LtbZMrZVjKbGTp68KgR6HmfmGWa5H14oj9aHxrCGbKRDEpTcN1xq+Pl+n9yBCRDbY&#10;eiYNJwqwXl1fLbEwfuAPOm5jLRKEQ4EabIxdIWUoLTkMM98RJ6/yvcOYZF9L0+OQ4K6VuVJ30mHD&#10;acFiR0+Wyp/twWmYV98vt/v5c5bnjXqv7HkoN7ta68nN+PgAItIY/8OX9pvRsFAZ/J1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a8dN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ntwcYAAADcAAAADwAAAGRycy9kb3ducmV2LnhtbESPUWvCQBCE3wv9D8cKfSl6qdBToqcU&#10;oVAoFKqWvq65NQnm9tLcqtFf7xUKfRxm5htmvux9o07UxTqwhadRBoq4CK7m0sJ28zqcgoqC7LAJ&#10;TBYuFGG5uL+bY+7CmT/ptJZSJQjHHC1UIm2udSwq8hhHoSVO3j50HiXJrtSuw3OC+0aPs8xojzWn&#10;hQpbWlVUHNZHb+ELr6Vc3nePHwdjZPv9Y46ribH2YdC/zEAJ9fIf/mu/OQvP2Rh+z6QjoB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vp7c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VIWsYAAADcAAAADwAAAGRycy9kb3ducmV2LnhtbESPUWvCQBCE3wv9D8cW+lL0Uou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SlSF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zQLs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tM0C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B1tcYAAADcAAAADwAAAGRycy9kb3ducmV2LnhtbESPUWvCQBCE34X+h2MLfSl6seApqacU&#10;oVAQhKqlr9vcNgnm9mJu1dhf3ysUfBxm5htmvux9o87UxTqwhfEoA0VcBFdzaWG/ex3OQEVBdtgE&#10;JgtXirBc3A3mmLtw4Xc6b6VUCcIxRwuVSJtrHYuKPMZRaImT9x06j5JkV2rX4SXBfaOfssxojzWn&#10;hQpbWlVUHLYnb+EDf0q5rr8eNwdjZP95NKfV1Fj7cN+/PIMS6uUW/m+/OQuTbAJ/Z9IR0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QAdb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LrwsUAAADcAAAADwAAAGRycy9kb3ducmV2LnhtbESPUWvCQBCE34X+h2MLvhS9WOi1pJ5S&#10;BKEgFKqWvq65bRLM7aW5VaO/3isUfBxm5htmOu99o47UxTqwhck4A0VcBFdzaWG7WY5eQEVBdtgE&#10;JgtnijCf3Q2mmLtw4k86rqVUCcIxRwuVSJtrHYuKPMZxaImT9xM6j5JkV2rX4SnBfaMfs8xojzWn&#10;hQpbWlRU7NcHb+ELL6WcV7uHj70xsv3+NYfFs7F2eN+/vYIS6uUW/m+/OwtPmYG/M+kI6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NLrw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80s8cAAADc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M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nzSzxwAAANwAAAAPAAAAAAAA&#10;AAAAAAAAAKECAABkcnMvZG93bnJldi54bWxQSwUGAAAAAAQABAD5AAAAlQMAAAAA&#10;"/>
                    <v:line id="Line 135" o:spid="_x0000_s1174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CgwcQAAADcAAAADwAAAGRycy9kb3ducmV2LnhtbERPy2rCQBTdF/yH4Qru6sRKg0RHkZaC&#10;dlHqA3R5zVyTaOZOmJkm6d93FgWXh/NerHpTi5acrywrmIwTEMS51RUXCo6Hj+cZCB+QNdaWScEv&#10;eVgtB08LzLTteEftPhQihrDPUEEZQpNJ6fOSDPqxbYgjd7XOYIjQFVI77GK4qeVLkqTSYMWxocSG&#10;3krK7/sfo+Br+p226+3npj9t00v+vrucb51TajTs13MQgfrwEP+7N1rBaxL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AKDBxAAAANwAAAAPAAAAAAAAAAAA&#10;AAAAAKECAABkcnMvZG93bnJldi54bWxQSwUGAAAAAAQABAD5AAAAkgMAAAAA&#10;"/>
                    <v:line id="Прямая соединительная линия 18" o:spid="_x0000_s1175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hYssMAAADcAAAADwAAAGRycy9kb3ducmV2LnhtbESP3YrCMBSE7xd8h3CEvVtTBbVWo1TR&#10;ZUEQ/MHrQ3Nsi81JaaLtvv1mQfBymPlmmMWqM5V4UuNKywqGgwgEcWZ1ybmCy3n3FYNwHlljZZkU&#10;/JKD1bL3scBE25aP9Dz5XIQSdgkqKLyvEyldVpBBN7A1cfButjHog2xyqRtsQ7mp5CiKJtJgyWGh&#10;wJo2BWX308MoGJv1dN+ev2eTdDs15K/D+JDulPrsd+kchKfOv8Mv+kcHLprB/5lwBOTy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YWLLDAAAA3AAAAA8AAAAAAAAAAAAA&#10;AAAAoQIAAGRycy9kb3ducmV2LnhtbFBLBQYAAAAABAAEAPkAAACRAwAAAAA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/70C8QAAADcAAAADwAAAGRycy9kb3ducmV2LnhtbERPy2rCQBTdF/oPwy24EZ0kUimpo7Q+&#10;QLpTC9LdJXOTCc3cSTOjSfv1zkLo8nDei9VgG3GlzteOFaTTBARx4XTNlYLP027yAsIHZI2NY1Lw&#10;Sx5Wy8eHBeba9Xyg6zFUIoawz1GBCaHNpfSFIYt+6lriyJWusxgi7CqpO+xjuG1kliRzabHm2GCw&#10;pbWh4vt4sQpm5dd2/DPbpFlWJx+l+euL93Ol1OhpeHsFEWgI/+K7e68VPKdxfjwTj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/vQL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Lla8YAAADcAAAADwAAAGRycy9kb3ducmV2LnhtbESPUUvDQBCE3wX/w7FCX8ReIvQqsdci&#10;BUEoFGwrvq65NQnN7cXctk3763uC4OMwM98ws8XgW3WkPjaBLeTjDBRxGVzDlYXd9vXhCVQUZIdt&#10;YLJwpgiL+e3NDAsXTvxOx41UKkE4FmihFukKrWNZk8c4Dh1x8r5D71GS7CvtejwluG/1Y5YZ7bHh&#10;tFBjR8uayv3m4C184KWS8+rrfr03RnafP+awnBprR3fDyzMooUH+w3/tN2dhkufweyYdAT2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7i5Wv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w28MUAAADbAAAADwAAAGRycy9kb3ducmV2LnhtbESPUWvCQBCE3wv9D8cKvhS91MIp0VOK&#10;UCgUClVLX9fcmgRze2lu1dhf3ysUfBxm5htmsep9o87UxTqwhcdxBoq4CK7m0sJu+zKagYqC7LAJ&#10;TBauFGG1vL9bYO7ChT/ovJFSJQjHHC1UIm2udSwq8hjHoSVO3iF0HiXJrtSuw0uC+0ZPssxojzWn&#10;hQpbWldUHDcnb+ETf0q5vu0f3o/GyO7r25zWU2PtcNA/z0EJ9XIL/7dfnYXpE/x9ST9AL3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pw28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IXf8YAAADbAAAADwAAAGRycy9kb3ducmV2LnhtbESPQWvCQBSE74X+h+UJvRTdGGmV6Cq1&#10;tVC8VQXx9si+ZIPZtzG7NbG/vlso9DjMzDfMYtXbWlyp9ZVjBeNRAoI4d7riUsFh/z6cgfABWWPt&#10;mBTcyMNqeX+3wEy7jj/puguliBD2GSowITSZlD43ZNGPXEMcvcK1FkOUbSl1i12E21qmSfIsLVYc&#10;Fww29GooP+++rIJJcdo8XiZv4zStkm1hvrt8fSyVehj0L3MQgfrwH/5rf2gF0yf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0yF3/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01RMMAAADbAAAADwAAAGRycy9kb3ducmV2LnhtbESPQYvCMBSE78L+h/AWvGmqh7rtGmVZ&#10;EDx4sQrq7dG8bavNS9tErf/eCMIeh5n5hpkve1OLG3WusqxgMo5AEOdWV1wo2O9Woy8QziNrrC2T&#10;ggc5WC4+BnNMtb3zlm6ZL0SAsEtRQel9k0rp8pIMurFtiIP3ZzuDPsiukLrDe4CbWk6jKJYGKw4L&#10;JTb0W1J+ya4mUPZxskoObXU9T9rseGra426DSg0/+59vEJ56/x9+t9dawSyG15fwA+Ti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AtNUT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cw88UAAADbAAAADwAAAGRycy9kb3ducmV2LnhtbESPQUvDQBSE7wX/w/IEL8Vs6mEjsdsi&#10;BaEgCNaK12f2mYRm38bsa5v667sFocdhZr5h5svRd+pAQ2wDW5hlOSjiKriWawvbj5f7R1BRkB12&#10;gcnCiSIsFzeTOZYuHPmdDhupVYJwLNFCI9KXWseqIY8xCz1x8n7C4FGSHGrtBjwmuO/0Q54b7bHl&#10;tNBgT6uGqt1m7y184l8tp9fv6dvOGNl+/Zr9qjDW3t2Oz0+ghEa5hv/ba2ehKODyJf0AvT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acw8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4Erc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M+K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v4Erc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KhNsUAAADbAAAADwAAAGRycy9kb3ducmV2LnhtbESPQWvCQBSE7wX/w/KE3urGHtImuooI&#10;Qg+9mARqb4/sM4lm3ybZ1cR/3y0Uehxm5htmvZ1MK+40uMayguUiAkFcWt1wpaDIDy/vIJxH1tha&#10;JgUPcrDdzJ7WmGo78pHuma9EgLBLUUHtfZdK6cqaDLqF7YiDd7aDQR/kUEk94BjgppWvURRLgw2H&#10;hRo72tdUXrObCZQiTg7JV9/cLss+O313/Sn/RKWe59NuBcLT5P/Df+0PreAtgd8v4QfIz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bKhNs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14jMMAAADbAAAADwAAAGRycy9kb3ducmV2LnhtbESPwYrCQAyG74LvMETwplP3IFodRQRh&#10;D3vZKqi30IltdzuZtjNqffvNYcFj+PN/ybfe9q5WD+pC5dnAbJqAIs69rbgwcDoeJgtQISJbrD2T&#10;gRcF2G6GgzWm1j/5mx5ZLJRAOKRooIyxSbUOeUkOw9Q3xJLdfOcwytgV2nb4FLir9UeSzLXDiuVC&#10;iQ3tS8p/s7sTymm+PCzPbXX/mbXZ5dq0l+MXGjMe9bsVqEh9fC//tz+tgYV8Ly7iAXrz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deIz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d9O8UAAADbAAAADwAAAGRycy9kb3ducmV2LnhtbESPX2vCQBDE3wv9DscW+lLqxT6cEj2l&#10;CAVBEPxT+rrmtkkwt5fmVo1+eq9Q6OMwM79hpvPeN+pMXawDWxgOMlDERXA1lxb2u4/XMagoyA6b&#10;wGThShHms8eHKeYuXHhD562UKkE45mihEmlzrWNRkcc4CC1x8r5D51GS7ErtOrwkuG/0W5YZ7bHm&#10;tFBhS4uKiuP25C184q2U6+rwsj4aI/uvH3NajIy1z0/9+wSUUC//4b/20lkYD+H3S/oBen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Nd9O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NDYMQAAADbAAAADwAAAGRycy9kb3ducmV2LnhtbESPQWvCQBSE7wX/w/IEb3WjhxBTVxFB&#10;8ODFJFC9PbKvSdrs2yS7avz3bqHQ4zAz3zDr7WhacafBNZYVLOYRCOLS6oYrBUV+eE9AOI+ssbVM&#10;Cp7kYLuZvK0x1fbBZ7pnvhIBwi5FBbX3XSqlK2sy6Oa2Iw7elx0M+iCHSuoBHwFuWrmMolgabDgs&#10;1NjRvqbyJ7uZQCni1WH12Te370WfXa5df8lPqNRsOu4+QHga/X/4r33UCpIl/H4JP0Bu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w0NgxAAAANs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<v:rect id="Rectangle 119" o:spid="_x0000_s1188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Z9qMUA&#10;AADbAAAADwAAAGRycy9kb3ducmV2LnhtbESPT2vCQBTE74V+h+UVvEjdVLA1MatIq6a34p+Lt0f2&#10;ZROafRuyq6bfvlsQehxm5jdMvhpsK67U+8axgpdJAoK4dLpho+B03D7PQfiArLF1TAp+yMNq+fiQ&#10;Y6bdjfd0PQQjIoR9hgrqELpMSl/WZNFPXEccvcr1FkOUvZG6x1uE21ZOk+RVWmw4LtTY0XtN5ffh&#10;YhW8fazH9HV2Vdiku7Qw+2KXmkKp0dOwXoAINIT/8L39qRXMZ/D3Jf4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tn2oxQAAANsAAAAPAAAAAAAAAAAAAAAAAJgCAABkcnMv&#10;ZG93bnJldi54bWxQSwUGAAAAAAQABAD1AAAAigMAAAAA&#10;" filled="f" stroked="f">
                      <v:textbox inset="0,0,0,0">
                        <w:txbxContent>
                          <w:p w:rsidR="004468DF" w:rsidRPr="00945CCC" w:rsidRDefault="004468DF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j38UA&#10;AADbAAAADwAAAGRycy9kb3ducmV2LnhtbESPQWvCQBSE7wX/w/KEXopu9KAmzSpirfFWor309si+&#10;bEKzb0N2q+m/7xYKPQ4z8w2T70bbiRsNvnWsYDFPQBBXTrdsFLxfX2cbED4ga+wck4Jv8rDbTh5y&#10;zLS7c0m3SzAiQthnqKAJoc+k9FVDFv3c9cTRq91gMUQ5GKkHvEe47eQySVbSYstxocGeDg1Vn5cv&#10;q2D9sn+itw9Xh2N6SgtTFqfUFEo9Tsf9M4hAY/gP/7XPWsFmBb9f4g+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ZOPfxQAAANsAAAAPAAAAAAAAAAAAAAAAAJgCAABkcnMv&#10;ZG93bnJldi54bWxQSwUGAAAAAAQABAD1AAAAigMAAAAA&#10;" filled="f" stroked="f">
                      <v:textbox inset="0,0,0,0">
                        <w:txbxContent>
                          <w:p w:rsidR="004468DF" w:rsidRDefault="004468DF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hGRMUA&#10;AADbAAAADwAAAGRycy9kb3ducmV2LnhtbESPQWvCQBSE74L/YXlCL6IbPVSTZhWx1vRWor309si+&#10;bEKzb0N2q+m/7xYKPQ4z8w2T70fbiRsNvnWsYLVMQBBXTrdsFLxfXxZbED4ga+wck4Jv8rDfTSc5&#10;ZtrduaTbJRgRIewzVNCE0GdS+qohi37peuLo1W6wGKIcjNQD3iPcdnKdJI/SYstxocGejg1Vn5cv&#10;q2DzfJjT24erwyk9p4Upi3NqCqUeZuPhCUSgMfyH/9qvWsF2A79f4g+Qu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KEZExQAAANsAAAAPAAAAAAAAAAAAAAAAAJgCAABkcnMv&#10;ZG93bnJldi54bWxQSwUGAAAAAAQABAD1AAAAigMAAAAA&#10;" filled="f" stroked="f">
                      <v:textbox inset="0,0,0,0">
                        <w:txbxContent>
                          <w:p w:rsidR="004468DF" w:rsidRDefault="004468DF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fSNsAA&#10;AADbAAAADwAAAGRycy9kb3ducmV2LnhtbERPPW/CMBDdkfofrKvEgooDA5CAQagUwoaALmyn+HCi&#10;xucodiH8ezwgMT6978Wqs7W4UesrxwpGwwQEceF0xUbB73n7NQPhA7LG2jEpeJCH1fKjt8BMuzsf&#10;6XYKRsQQ9hkqKENoMil9UZJFP3QNceSurrUYImyN1C3eY7it5ThJJtJixbGhxIa+Syr+Tv9WwXSz&#10;HtDh4q7hJ92luTnmu9TkSvU/u/UcRKAuvMUv914rmMW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LfSNsAAAADbAAAADwAAAAAAAAAAAAAAAACYAgAAZHJzL2Rvd25y&#10;ZXYueG1sUEsFBgAAAAAEAAQA9QAAAIUDAAAAAA==&#10;" filled="f" stroked="f">
                      <v:textbox inset="0,0,0,0">
                        <w:txbxContent>
                          <w:p w:rsidR="004468DF" w:rsidRPr="005E4A3B" w:rsidRDefault="004468DF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tdsQA&#10;AADbAAAADwAAAGRycy9kb3ducmV2LnhtbESPQWvCQBSE7wX/w/IEL6Vu9GBNmlXEqulN1F56e2Rf&#10;NsHs25Ddavz33UKhx2FmvmHy9WBbcaPeN44VzKYJCOLS6YaNgs/L/mUJwgdkja1jUvAgD+vV6CnH&#10;TLs7n+h2DkZECPsMFdQhdJmUvqzJop+6jjh6lesthih7I3WP9wi3rZwnyUJabDgu1NjRtqbyev62&#10;Cl7fN890/HJV2KWHtDCn4pCaQqnJeNi8gQg0hP/wX/tDK0hn8Psl/gC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U7XbEAAAA2wAAAA8AAAAAAAAAAAAAAAAAmAIAAGRycy9k&#10;b3ducmV2LnhtbFBLBQYAAAAABAAEAPUAAACJAwAAAAA=&#10;" filled="f" stroked="f">
                      <v:textbox inset="0,0,0,0">
                        <w:txbxContent>
                          <w:p w:rsidR="004468DF" w:rsidRPr="000411E6" w:rsidRDefault="004468DF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JdG8QA&#10;AADbAAAADwAAAGRycy9kb3ducmV2LnhtbESPzWrDMBCE74G+g9hCLqGRU0hoXcvGTUnSSw9O+wCL&#10;tf7B1spYSuL26aNAIcdhZr5hkmwyvTjT6FrLClbLCARxaXXLtYKf793TCwjnkTX2lknBLznI0odZ&#10;grG2Fy7ofPS1CBB2MSpovB9iKV3ZkEG3tANx8Co7GvRBjrXUI14C3PTyOYo20mDLYaHBgbYNld3x&#10;ZBRQXti/r87tTfH+sd1XLdNCHpSaP075GwhPk7+H/9ufWsHrGm5fwg+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yXRvEAAAA2wAAAA8AAAAAAAAAAAAAAAAAmAIAAGRycy9k&#10;b3ducmV2LnhtbFBLBQYAAAAABAAEAPUAAACJAwAAAAA=&#10;" filled="f" stroked="f">
                      <v:textbox inset="0,0,0,0">
                        <w:txbxContent>
                          <w:p w:rsidR="004468DF" w:rsidRDefault="004468DF" w:rsidP="00B2745D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Pyhb0A&#10;AADbAAAADwAAAGRycy9kb3ducmV2LnhtbERPyw7BQBTdS/zD5EpshCkLoQzxiMfGoviAm87VNjp3&#10;ms6gfL1ZSCxPznu+bEwpnlS7wrKC4SACQZxaXXCm4HrZ9ScgnEfWWFomBW9ysFy0W3OMtX1xQs+z&#10;z0QIYRejgtz7KpbSpTkZdANbEQfuZmuDPsA6k7rGVwg3pRxF0VgaLDg05FjRJqf0fn4YBbRK7Od0&#10;d3uTrLeb/a1g6smDUt1Os5qB8NT4v/jnPmoF0zA2fAk/QC6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3Pyhb0AAADbAAAADwAAAAAAAAAAAAAAAACYAgAAZHJzL2Rvd25yZXYu&#10;eG1sUEsFBgAAAAAEAAQA9QAAAIIDAAAAAA==&#10;" filled="f" stroked="f">
                      <v:textbox inset="0,0,0,0">
                        <w:txbxContent>
                          <w:p w:rsidR="004468DF" w:rsidRDefault="004468DF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LhcMQA&#10;AADbAAAADwAAAGRycy9kb3ducmV2LnhtbESPzW7CMBCE75X6DtZW6gWBQw8FpxiEaEu4IX4u3Fbx&#10;4kSN11HsQvr2GAmpx9HMfKOZLXrXiAt1ofasYTzKQBCX3tRsNRwP38MpiBCRDTaeScMfBVjMn59m&#10;mBt/5R1d9tGKBOGQo4YqxjaXMpQVOQwj3xIn7+w7hzHJzkrT4TXBXSPfsuxdOqw5LVTY0qqi8mf/&#10;6zRMPpcD2p78OX6ptSrsrlgrW2j9+tIvP0BE6uN/+NHeGA1Kwf1L+gF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i4XDEAAAA2wAAAA8AAAAAAAAAAAAAAAAAmAIAAGRycy9k&#10;b3ducmV2LnhtbFBLBQYAAAAABAAEAPUAAACJAwAAAAA=&#10;" filled="f" stroked="f">
                      <v:textbox inset="0,0,0,0">
                        <w:txbxContent>
                          <w:p w:rsidR="004468DF" w:rsidRPr="005E4A3B" w:rsidRDefault="004468DF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1Xt8QA&#10;AADcAAAADwAAAGRycy9kb3ducmV2LnhtbESPzW7CQAyE75V4h5WRuFSwgUNVhSwoBJX20kOAB7Cy&#10;zo/IeqPsFtI+fX2o1JutGc98zvaT69WdxtB5NrBeJaCIK287bgxcL2/LV1AhIlvsPZOBbwqw382e&#10;Mkytf3BJ93NslIRwSNFAG+OQah2qlhyGlR+IRav96DDKOjbajviQcNfrTZK8aIcdS0OLAxUtVbfz&#10;lzNAeel/Pm/h5MrDsTjVHdOzfjdmMZ/yLahIU/w3/11/WMFPBF+ekQn0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/NV7fEAAAA3AAAAA8AAAAAAAAAAAAAAAAAmAIAAGRycy9k&#10;b3ducmV2LnhtbFBLBQYAAAAABAAEAPUAAACJAwAAAAA=&#10;" filled="f" stroked="f">
                      <v:textbox inset="0,0,0,0">
                        <w:txbxContent>
                          <w:p w:rsidR="004468DF" w:rsidRPr="00931BFC" w:rsidRDefault="004468D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NsW74A&#10;AADcAAAADwAAAGRycy9kb3ducmV2LnhtbERPSwrCMBDdC94hjOBGNNWFSDWKH/xsXFQ9wNCMbbGZ&#10;lCZq9fRGENzN431ntmhMKR5Uu8KyguEgAkGcWl1wpuBy3vYnIJxH1lhaJgUvcrCYt1szjLV9ckKP&#10;k89ECGEXo4Lc+yqW0qU5GXQDWxEH7mprgz7AOpO6xmcIN6UcRdFYGiw4NORY0Tqn9Ha6GwW0TOz7&#10;eHM7k6w26921YOrJvVLdTrOcgvDU+L/45z7oMD8awfeZcIGc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BTbFu+AAAA3AAAAA8AAAAAAAAAAAAAAAAAmAIAAGRycy9kb3ducmV2&#10;LnhtbFBLBQYAAAAABAAEAPUAAACDAwAAAAA=&#10;" filled="f" stroked="f">
                      <v:textbox inset="0,0,0,0">
                        <w:txbxContent>
                          <w:p w:rsidR="004468DF" w:rsidRPr="00A32665" w:rsidRDefault="004468DF" w:rsidP="00B2745D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8S/8MA&#10;AADcAAAADwAAAGRycy9kb3ducmV2LnhtbERPTWvCQBC9C/6HZYReSt3YQ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68S/8MAAADcAAAADwAAAAAAAAAAAAAAAACYAgAAZHJzL2Rv&#10;d25yZXYueG1sUEsFBgAAAAAEAAQA9QAAAIgDAAAAAA==&#10;" filled="f" stroked="f">
                      <v:textbox inset="0,0,0,0">
                        <w:txbxContent>
                          <w:p w:rsidR="004468DF" w:rsidRPr="005E4A3B" w:rsidRDefault="004468D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aKi8MA&#10;AADcAAAADwAAAGRycy9kb3ducmV2LnhtbERPTWvCQBC9C/6HZYReSt1YS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aKi8MAAADcAAAADwAAAAAAAAAAAAAAAACYAgAAZHJzL2Rv&#10;d25yZXYueG1sUEsFBgAAAAAEAAQA9QAAAIgDAAAAAA==&#10;" filled="f" stroked="f">
                      <v:textbox inset="0,0,0,0">
                        <w:txbxContent>
                          <w:p w:rsidR="004468DF" w:rsidRPr="005E4A3B" w:rsidRDefault="004468D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ovEMMA&#10;AADcAAAADwAAAGRycy9kb3ducmV2LnhtbERPTWvCQBC9C/6HZYReSt1YaG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ovEMMAAADcAAAADwAAAAAAAAAAAAAAAACYAgAAZHJzL2Rv&#10;d25yZXYueG1sUEsFBgAAAAAEAAQA9QAAAIgDAAAAAA==&#10;" filled="f" stroked="f">
                      <v:textbox inset="0,0,0,0">
                        <w:txbxContent>
                          <w:p w:rsidR="004468DF" w:rsidRPr="005E4A3B" w:rsidRDefault="004468D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ixZ8MA&#10;AADcAAAADwAAAGRycy9kb3ducmV2LnhtbERPPW/CMBDdkfofrKvEUoFTBtoEnAi1hXRDoSxsp/hw&#10;osbnKHYh/Pu6UiW2e3qfty5G24kLDb51rOB5noAgrp1u2Sg4fm1nryB8QNbYOSYFN/JQ5A+TNWba&#10;XbmiyyEYEUPYZ6igCaHPpPR1Qxb93PXEkTu7wWKIcDBSD3iN4baTiyRZSostx4YGe3prqP4+/FgF&#10;L++bJ9qf3Dl8pLu0NFW5S02p1PRx3KxABBrDXfzv/tRxfrKEv2fiBT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9ixZ8MAAADcAAAADwAAAAAAAAAAAAAAAACYAgAAZHJzL2Rv&#10;d25yZXYueG1sUEsFBgAAAAAEAAQA9QAAAIgDAAAAAA==&#10;" filled="f" stroked="f">
                      <v:textbox inset="0,0,0,0">
                        <w:txbxContent>
                          <w:p w:rsidR="004468DF" w:rsidRPr="005E4A3B" w:rsidRDefault="004468D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QU/MMA&#10;AADcAAAADwAAAGRycy9kb3ducmV2LnhtbERPPW/CMBDdK/EfrEPqUhWHDkBSnAhBS7qhQJdup/hw&#10;IuJzFLuQ/ntcqVK3e3qfty5G24krDb51rGA+S0AQ1063bBR8nt6fVyB8QNbYOSYFP+ShyCcPa8y0&#10;u3FF12MwIoawz1BBE0KfSenrhiz6meuJI3d2g8UQ4WCkHvAWw20nX5JkIS22HBsa7GnbUH05flsF&#10;y93miQ5f7hze0n1amqrcp6ZU6nE6bl5BBBrDv/jP/aHj/GQJv8/EC2R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QU/MMAAADcAAAADwAAAAAAAAAAAAAAAACYAgAAZHJzL2Rv&#10;d25yZXYueG1sUEsFBgAAAAAEAAQA9QAAAIgDAAAAAA==&#10;" filled="f" stroked="f">
                      <v:textbox inset="0,0,0,0">
                        <w:txbxContent>
                          <w:p w:rsidR="004468DF" w:rsidRPr="005E4A3B" w:rsidRDefault="004468D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clFcMA&#10;AADcAAAADwAAAGRycy9kb3ducmV2LnhtbERPO2/CMBDekfgP1iF1qYrTDm0TcCLUB2GrQlnYTvHh&#10;RMTnKHYh/fcYCYntPn3PWxaj7cSJBt86VvA8T0AQ1063bBTsfr+f3kH4gKyxc0wK/slDkU8nS8y0&#10;O3NFp20wIoawz1BBE0KfSenrhiz6ueuJI3dwg8UQ4WCkHvAcw20nX5LkVVpsOTY02NNHQ/Vx+2cV&#10;vH2uHuln7w7hK12npanKdWpKpR5m42oBItAY7uKbe6Pj/CSF6zPxApl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clFcMAAADcAAAADwAAAAAAAAAAAAAAAACYAgAAZHJzL2Rv&#10;d25yZXYueG1sUEsFBgAAAAAEAAQA9QAAAIgDAAAAAA==&#10;" filled="f" stroked="f">
                      <v:textbox inset="0,0,0,0">
                        <w:txbxContent>
                          <w:p w:rsidR="004468DF" w:rsidRPr="000411E6" w:rsidRDefault="004468D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QaVcUA&#10;AADcAAAADwAAAGRycy9kb3ducmV2LnhtbESPT2/CMAzF75P4DpGRdplGyg6MFgJC+0N3QzAu3KzG&#10;pBWNUzUZdN8eHybtZus9v/fzcj34Vl2pj01gA9NJBoq4CrZhZ+D4/fk8BxUTssU2MBn4pQjr1ehh&#10;iYUNN97T9ZCckhCOBRqoU+oKrWNVk8c4CR2xaOfQe0yy9k7bHm8S7lv9kmUz7bFhaaixo7eaqsvh&#10;xxt4fd880e4Uzukj3+al25fb3JXGPI6HzQJUoiH9m/+uv6zgTwVf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pBpVxQAAANwAAAAPAAAAAAAAAAAAAAAAAJgCAABkcnMv&#10;ZG93bnJldi54bWxQSwUGAAAAAAQABAD1AAAAigMAAAAA&#10;" filled="f" stroked="f">
                      <v:textbox inset="0,0,0,0">
                        <w:txbxContent>
                          <w:p w:rsidR="004468DF" w:rsidRPr="000411E6" w:rsidRDefault="004468D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i/zsMA&#10;AADcAAAADwAAAGRycy9kb3ducmV2LnhtbERPPW/CMBDdkfgP1lXqgoqTDoUEHIRoS7ohoAvbKb44&#10;UeNzFLuQ/vu6UiW2e3qft96MthNXGnzrWEE6T0AQV063bBR8nt+fliB8QNbYOSYFP+RhU0wna8y1&#10;u/GRrqdgRAxhn6OCJoQ+l9JXDVn0c9cTR652g8UQ4WCkHvAWw20nn5PkRVpsOTY02NOuoerr9G0V&#10;LF63MzpcXB3esn1WmmO5z0yp1OPDuF2BCDSGu/jf/aHj/DSF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i/zsMAAADcAAAADwAAAAAAAAAAAAAAAACYAgAAZHJzL2Rv&#10;d25yZXYueG1sUEsFBgAAAAAEAAQA9QAAAIgDAAAAAA==&#10;" filled="f" stroked="f">
                      <v:textbox inset="0,0,0,0">
                        <w:txbxContent>
                          <w:p w:rsidR="004468DF" w:rsidRPr="000411E6" w:rsidRDefault="004468D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ohucMA&#10;AADcAAAADwAAAGRycy9kb3ducmV2LnhtbERPO2/CMBDeK/EfrEPqUoEDA21CDELQkm4Vj4XtFF+c&#10;iPgcxS6Ef19XqtTtPn3Py9eDbcWNet84VjCbJiCIS6cbNgrOp4/JGwgfkDW2jknBgzysV6OnHDPt&#10;7nyg2zEYEUPYZ6igDqHLpPRlTRb91HXEkatcbzFE2Bupe7zHcNvKeZIspMWGY0ONHW1rKq/Hb6vg&#10;dbd5oa+Lq8J7uk8Lcyj2qSmUeh4PmyWIQEP4F/+5P3WcP5vD7zPxArn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ohucMAAADcAAAADwAAAAAAAAAAAAAAAACYAgAAZHJzL2Rv&#10;d25yZXYueG1sUEsFBgAAAAAEAAQA9QAAAIgDAAAAAA==&#10;" filled="f" stroked="f">
                      <v:textbox inset="0,0,0,0">
                        <w:txbxContent>
                          <w:p w:rsidR="004468DF" w:rsidRPr="000411E6" w:rsidRDefault="004468D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aEI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aEIsMAAADcAAAADwAAAAAAAAAAAAAAAACYAgAAZHJzL2Rv&#10;d25yZXYueG1sUEsFBgAAAAAEAAQA9QAAAIgDAAAAAA==&#10;" filled="f" stroked="f">
                      <v:textbox inset="0,0,0,0">
                        <w:txbxContent>
                          <w:p w:rsidR="004468DF" w:rsidRPr="000411E6" w:rsidRDefault="004468D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VZMQA&#10;AADcAAAADwAAAGRycy9kb3ducmV2LnhtbERPTWvCQBC9F/oflhG8FN0oNmh0FVtQeyiUquh1zI5J&#10;aHY2ZFcT/fVuodDbPN7nzBatKcWValdYVjDoRyCIU6sLzhTsd6veGITzyBpLy6TgRg4W8+enGSba&#10;NvxN163PRAhhl6CC3PsqkdKlORl0fVsRB+5sa4M+wDqTusYmhJtSDqMolgYLDg05VvSeU/qzvRgF&#10;5rL8nLydNv71pVnv4nu8xuPXQalup11OQXhq/b/4z/2hw/zBCH6fCR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K1WTEAAAA3AAAAA8AAAAAAAAAAAAAAAAAmAIAAGRycy9k&#10;b3ducmV2LnhtbFBLBQYAAAAABAAEAPUAAACJAwAAAAA=&#10;" filled="f" stroked="f">
                      <v:textbox inset="1pt,.4mm,1pt,1pt">
                        <w:txbxContent>
                          <w:p w:rsidR="004468DF" w:rsidRPr="0079077B" w:rsidRDefault="004468DF" w:rsidP="00B2745D">
                            <w:pPr>
                              <w:pStyle w:val="34f1"/>
                            </w:pPr>
                            <w:fldSimple w:instr=" DOCPROPERTY  Company  \* MERGEFORMAT ">
                              <w:r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ffYcgA&#10;AADcAAAADwAAAGRycy9kb3ducmV2LnhtbESPT2vCQBDF7wW/wzKFXopuLDRo6iq2UOuhIP5Br9Ps&#10;NAlmZ0N2NamfvnMo9DbDe/Peb2aL3tXqSm2oPBsYjxJQxLm3FRcGDvv34QRUiMgWa89k4IcCLOaD&#10;uxlm1ne8pesuFkpCOGRooIyxybQOeUkOw8g3xKJ9+9ZhlLUttG2xk3BX66ckSbXDiqWhxIbeSsrP&#10;u4sz4C7Lz+nr10d8fuxW+/SWrvC0ORrzcN8vX0BF6uO/+e96bQV/LLTyjEyg5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x99hyAAAANwAAAAPAAAAAAAAAAAAAAAAAJgCAABk&#10;cnMvZG93bnJldi54bWxQSwUGAAAAAAQABAD1AAAAjQMAAAAA&#10;" filled="f" stroked="f">
                      <v:textbox inset="1pt,.4mm,1pt,1pt">
                        <w:txbxContent>
                          <w:p w:rsidR="004468DF" w:rsidRPr="00A32665" w:rsidRDefault="004468DF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t6+sQA&#10;AADcAAAADwAAAGRycy9kb3ducmV2LnhtbERPTWvCQBC9F/wPywheRDcKDRpdRQu1HgqlKnods2MS&#10;zM6G7Gpif323IPQ2j/c582VrSnGn2hWWFYyGEQji1OqCMwWH/ftgAsJ5ZI2lZVLwIAfLRedljom2&#10;DX/TfeczEULYJagg975KpHRpTgbd0FbEgbvY2qAPsM6krrEJ4aaU4yiKpcGCQ0OOFb3llF53N6PA&#10;3Faf0/X5w7/2m80+/ok3ePo6KtXrtqsZCE+t/xc/3Vsd5o+m8PdMuE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LevrEAAAA3AAAAA8AAAAAAAAAAAAAAAAAmAIAAGRycy9k&#10;b3ducmV2LnhtbFBLBQYAAAAABAAEAPUAAACJAwAAAAA=&#10;" filled="f" stroked="f">
                      <v:textbox inset="1pt,.4mm,1pt,1pt">
                        <w:txbxContent>
                          <w:p w:rsidR="004468DF" w:rsidRPr="00CB1016" w:rsidRDefault="004468DF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0Z2scA&#10;AADcAAAADwAAAGRycy9kb3ducmV2LnhtbESPQWvCQBCF7wX/wzKFXkrdKBg0dRUt1HooiFra6zQ7&#10;TYLZ2ZBdTfTXdw6F3mZ4b977Zr7sXa0u1IbKs4HRMAFFnHtbcWHg4/j6NAUVIrLF2jMZuFKA5WJw&#10;N8fM+o73dDnEQkkIhwwNlDE2mdYhL8lhGPqGWLQf3zqMsraFti12Eu5qPU6SVDusWBpKbOilpPx0&#10;ODsD7rx6n62/3+Lksdsc01u6wa/dpzEP9/3qGVSkPv6b/663VvDHgi/PyAR68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dGdrHAAAA3AAAAA8AAAAAAAAAAAAAAAAAmAIAAGRy&#10;cy9kb3ducmV2LnhtbFBLBQYAAAAABAAEAPUAAACMAwAAAAA=&#10;" filled="f" stroked="f">
                      <v:textbox inset="1pt,.4mm,1pt,1pt">
                        <w:txbxContent>
                          <w:p w:rsidR="004468DF" w:rsidRPr="00CB1016" w:rsidRDefault="004468DF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G8QcUA&#10;AADcAAAADwAAAGRycy9kb3ducmV2LnhtbERPTWvCQBC9C/0PyxR6KXWjYGhTV1GhsQdB1KLXaXaa&#10;hGZnQ3ZNUn+9KxS8zeN9znTem0q01LjSsoLRMAJBnFldcq7g6/Dx8grCeWSNlWVS8EcO5rOHwRQT&#10;bTveUbv3uQgh7BJUUHhfJ1K6rCCDbmhr4sD92MagD7DJpW6wC+GmkuMoiqXBkkNDgTWtCsp+92ej&#10;wJwXm7fl99pPnrv0EF/iFE/bo1JPj/3iHYSn3t/F/+5PHeaPR3B7JlwgZ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kbxBxQAAANwAAAAPAAAAAAAAAAAAAAAAAJgCAABkcnMv&#10;ZG93bnJldi54bWxQSwUGAAAAAAQABAD1AAAAigMAAAAA&#10;" filled="f" stroked="f">
                      <v:textbox inset="1pt,.4mm,1pt,1pt">
                        <w:txbxContent>
                          <w:p w:rsidR="004468DF" w:rsidRPr="005374BE" w:rsidRDefault="004468DF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7D4F1B" w:rsidRPr="007D4F1B">
                              <w:rPr>
                                <w:noProof/>
                              </w:rPr>
                              <w:instrText>12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7D4F1B">
                              <w:rPr>
                                <w:noProof/>
                              </w:rPr>
                              <w:t>12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MiNsUA&#10;AADcAAAADwAAAGRycy9kb3ducmV2LnhtbERPTWvCQBC9C/6HZYRepG4MNLTRVVSo7aEgjaVex+yY&#10;BLOzIbuatL++WxC8zeN9znzZm1pcqXWVZQXTSQSCOLe64kLB1/718RmE88gaa8uk4IccLBfDwRxT&#10;bTv+pGvmCxFC2KWooPS+SaV0eUkG3cQ2xIE72dagD7AtpG6xC+GmlnEUJdJgxaGhxIY2JeXn7GIU&#10;mMvq42V9fPNP4267T36TLR5230o9jPrVDISn3t/FN/e7DvPjGP6fCR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QyI2xQAAANwAAAAPAAAAAAAAAAAAAAAAAJgCAABkcnMv&#10;ZG93bnJldi54bWxQSwUGAAAAAAQABAD1AAAAigMAAAAA&#10;" filled="f" stroked="f">
                      <v:textbox inset="1pt,.4mm,1pt,1pt">
                        <w:txbxContent>
                          <w:p w:rsidR="004468DF" w:rsidRPr="005374BE" w:rsidRDefault="004468DF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7D4F1B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+HrcUA&#10;AADcAAAADwAAAGRycy9kb3ducmV2LnhtbERPS2vCQBC+F/wPywheSt1Uaa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D4etxQAAANwAAAAPAAAAAAAAAAAAAAAAAJgCAABkcnMv&#10;ZG93bnJldi54bWxQSwUGAAAAAAQABAD1AAAAigMAAAAA&#10;" filled="f" stroked="f">
                      <v:textbox inset="1pt,.4mm,1pt,1pt">
                        <w:txbxContent>
                          <w:p w:rsidR="004468DF" w:rsidRDefault="004468D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Yf2cUA&#10;AADcAAAADwAAAGRycy9kb3ducmV2LnhtbERPS2vCQBC+F/wPywheSt1UbK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5h/ZxQAAANwAAAAPAAAAAAAAAAAAAAAAAJgCAABkcnMv&#10;ZG93bnJldi54bWxQSwUGAAAAAAQABAD1AAAAigMAAAAA&#10;" filled="f" stroked="f">
                      <v:textbox inset="1pt,.4mm,1pt,1pt">
                        <w:txbxContent>
                          <w:p w:rsidR="004468DF" w:rsidRDefault="004468DF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>
                              <w:t>A.B.XXX.П</w:t>
                            </w:r>
                            <w:proofErr w:type="gramStart"/>
                            <w:r>
                              <w:t>4</w:t>
                            </w:r>
                            <w:proofErr w:type="gramEnd"/>
                            <w:r>
                              <w:t>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q6QsUA&#10;AADcAAAADwAAAGRycy9kb3ducmV2LnhtbERPTWvCQBC9C/0Pywi9lLoxYNDoKrFQ24NQqkWvY3ZM&#10;QrOzIbuatL++KxS8zeN9zmLVm1pcqXWVZQXjUQSCOLe64kLB1/71eQrCeWSNtWVS8EMOVsuHwQJT&#10;bTv+pOvOFyKEsEtRQel9k0rp8pIMupFtiAN3tq1BH2BbSN1iF8JNLeMoSqTBikNDiQ29lJR/7y5G&#10;gblk29n69OYnT91mn/wmGzx+HJR6HPbZHISn3t/F/+53HebHE7g9Ey6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qrpCxQAAANwAAAAPAAAAAAAAAAAAAAAAAJgCAABkcnMv&#10;ZG93bnJldi54bWxQSwUGAAAAAAQABAD1AAAAigMAAAAA&#10;" filled="f" stroked="f">
                      <v:textbox inset="1pt,.4mm,1pt,1pt">
                        <w:txbxContent>
                          <w:p w:rsidR="004468DF" w:rsidRDefault="004468DF" w:rsidP="00B2745D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>
                                <w:t>Полное название системы</w:t>
                              </w:r>
                            </w:fldSimple>
                            <w:r>
                              <w:t>.</w:t>
                            </w:r>
                          </w:p>
                          <w:p w:rsidR="004468DF" w:rsidRPr="00FF5BC2" w:rsidRDefault="004468DF" w:rsidP="00B2745D">
                            <w:pPr>
                              <w:pStyle w:val="34f1"/>
                            </w:pPr>
                            <w:fldSimple w:instr=" DOCPROPERTY  Title  \* MERGEFORMAT ">
                              <w:r>
                                <w:t>Описание постановки задачи (комплекса задач)</w:t>
                              </w:r>
                            </w:fldSimple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3tB8IA&#10;AADcAAAADwAAAGRycy9kb3ducmV2LnhtbERPO2/CMBDeK/U/WFeJBRUHBiApBiFeYUPQLt1O8eFE&#10;jc9RbCD8e4yE1O0+fc+bLTpbiyu1vnKsYDhIQBAXTldsFPx8bz+nIHxA1lg7JgV38rCYv7/NMNPu&#10;xke6noIRMYR9hgrKEJpMSl+UZNEPXEMcubNrLYYIWyN1i7cYbms5SpKxtFhxbCixoVVJxd/pYhVM&#10;1ss+HX7dOWzSXZqbY75LTa5U76NbfoEI1IV/8cu913H+aAzPZ+IF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be0HwgAAANwAAAAPAAAAAAAAAAAAAAAAAJgCAABkcnMvZG93&#10;bnJldi54bWxQSwUGAAAAAAQABAD1AAAAhwMAAAAA&#10;" filled="f" stroked="f">
                      <v:textbox inset="0,0,0,0">
                        <w:txbxContent>
                          <w:p w:rsidR="004468DF" w:rsidRDefault="004468D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FInMIA&#10;AADcAAAADwAAAGRycy9kb3ducmV2LnhtbERPO2/CMBDeK/EfrENiqcCBoZAUgxCvdENAl26n+HCi&#10;xucoNhD+fY2E1O0+fc+bLztbixu1vnKsYDxKQBAXTldsFHyfd8MZCB+QNdaOScGDPCwXvbc5Ztrd&#10;+Ui3UzAihrDPUEEZQpNJ6YuSLPqRa4gjd3GtxRBha6Ru8R7DbS0nSfIhLVYcG0psaF1S8Xu6WgXT&#10;zeqdDj/uErbpPs3NMd+nJldq0O9WnyACdeFf/HJ/6Th/MoXnM/ECu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UicwgAAANwAAAAPAAAAAAAAAAAAAAAAAJgCAABkcnMvZG93&#10;bnJldi54bWxQSwUGAAAAAAQABAD1AAAAhwMAAAAA&#10;" filled="f" stroked="f">
                      <v:textbox inset="0,0,0,0">
                        <w:txbxContent>
                          <w:p w:rsidR="004468DF" w:rsidRDefault="004468D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7c7sUA&#10;AADcAAAADwAAAGRycy9kb3ducmV2LnhtbESPT2/CMAzF75P4DpGRdplGOg6MFgJC+0N3QzAu3KzG&#10;pBWNUzUZdN8eHybtZus9v/fzcj34Vl2pj01gAy+TDBRxFWzDzsDx+/N5DiomZIttYDLwSxHWq9HD&#10;Egsbbryn6yE5JSEcCzRQp9QVWseqJo9xEjpi0c6h95hk7Z22Pd4k3Ld6mmUz7bFhaaixo7eaqsvh&#10;xxt4fd880e4Uzukj3+al25fb3JXGPI6HzQJUoiH9m/+uv6zgT4VW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vtzuxQAAANwAAAAPAAAAAAAAAAAAAAAAAJgCAABkcnMv&#10;ZG93bnJldi54bWxQSwUGAAAAAAQABAD1AAAAigMAAAAA&#10;" filled="f" stroked="f">
                      <v:textbox inset="0,0,0,0">
                        <w:txbxContent>
                          <w:p w:rsidR="004468DF" w:rsidRPr="00945CCC" w:rsidRDefault="004468D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J5dcMA&#10;AADcAAAADwAAAGRycy9kb3ducmV2LnhtbERPPW/CMBDdK/EfrEPqUhWnDJSkMQhRStgQ0KXbKb44&#10;EfE5ig2Ef19XQup2T+/z8uVgW3Gl3jeOFbxNEhDEpdMNGwXfp6/XOQgfkDW2jknBnTwsF6OnHDPt&#10;bnyg6zEYEUPYZ6igDqHLpPRlTRb9xHXEkatcbzFE2Bupe7zFcNvKaZLMpMWGY0ONHa1rKs/Hi1Xw&#10;/rl6of2Pq8Im3aaFORTb1BRKPY+H1QeIQEP4Fz/cOx3nT1P4eyZ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fJ5dcMAAADcAAAADwAAAAAAAAAAAAAAAACYAgAAZHJzL2Rv&#10;d25yZXYueG1sUEsFBgAAAAAEAAQA9QAAAIgDAAAAAA==&#10;" filled="f" stroked="f">
                      <v:textbox inset="0,0,0,0">
                        <w:txbxContent>
                          <w:p w:rsidR="004468DF" w:rsidRPr="00945CCC" w:rsidRDefault="004468D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FGNc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RFGNcYAAADcAAAADwAAAAAAAAAAAAAAAACYAgAAZHJz&#10;L2Rvd25yZXYueG1sUEsFBgAAAAAEAAQA9QAAAIsDAAAAAA==&#10;" filled="f" stroked="f">
                      <v:textbox inset="0,0,0,0">
                        <w:txbxContent>
                          <w:p w:rsidR="004468DF" w:rsidRPr="005E4A3B" w:rsidRDefault="004468D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3jr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9xE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3jrsMAAADcAAAADwAAAAAAAAAAAAAAAACYAgAAZHJzL2Rv&#10;d25yZXYueG1sUEsFBgAAAAAEAAQA9QAAAIgDAAAAAA==&#10;" filled="f" stroked="f">
                      <v:textbox inset="0,0,0,0">
                        <w:txbxContent>
                          <w:p w:rsidR="004468DF" w:rsidRPr="005E4A3B" w:rsidRDefault="004468D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992cQA&#10;AADcAAAADwAAAGRycy9kb3ducmV2LnhtbERPS2vCQBC+F/oflil4Ed1UoW1SV5Fak96Kj4u3ITtu&#10;QrOzIbs18d+7BaG3+fies1gNthEX6nztWMHzNAFBXDpds1FwPGwnbyB8QNbYOCYFV/KwWj4+LDDT&#10;rucdXfbBiBjCPkMFVQhtJqUvK7Lop64ljtzZdRZDhJ2RusM+httGzpLkRVqsOTZU2NJHReXP/tcq&#10;eN2sx/R9cufwmeZpYXZFnppCqdHTsH4HEWgI/+K7+0vH+fMZ/D0TL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PfdnEAAAA3AAAAA8AAAAAAAAAAAAAAAAAmAIAAGRycy9k&#10;b3ducmV2LnhtbFBLBQYAAAAABAAEAPUAAACJAwAAAAA=&#10;" filled="f" stroked="f">
                      <v:textbox inset="0,0,0,0">
                        <w:txbxContent>
                          <w:p w:rsidR="004468DF" w:rsidRPr="000411E6" w:rsidRDefault="004468D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PYQsMA&#10;AADcAAAADwAAAGRycy9kb3ducmV2LnhtbERPS2vCQBC+F/oflin0UnRjBTXRVcS2xpv4uHgbsuMm&#10;mJ0N2a3Gf+8Khd7m43vObNHZWlyp9ZVjBYN+AoK4cLpio+B4+OlNQPiArLF2TAru5GExf32ZYabd&#10;jXd03QcjYgj7DBWUITSZlL4oyaLvu4Y4cmfXWgwRtkbqFm8x3NbyM0lG0mLFsaHEhlYlFZf9r1Uw&#10;/lp+0PbkzuE7Xae52eXr1ORKvb91yymIQF34F/+5NzrOHw7h+Uy8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PYQsMAAADcAAAADwAAAAAAAAAAAAAAAACYAgAAZHJzL2Rv&#10;d25yZXYueG1sUEsFBgAAAAAEAAQA9QAAAIgDAAAAAA==&#10;" filled="f" stroked="f">
                      <v:textbox inset="0,0,0,0">
                        <w:txbxContent>
                          <w:p w:rsidR="004468DF" w:rsidRPr="000411E6" w:rsidRDefault="004468D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115" o:spid="_x0000_s1225" style="position:absolute;left:33872;top:10328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mqvGc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jC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3mqvGcEAAADcAAAADwAA&#10;AAAAAAAAAAAAAACqAgAAZHJzL2Rvd25yZXYueG1sUEsFBgAAAAAEAAQA+gAAAJgDAAAAAA==&#10;">
                <v:rect id="Rectangle 122" o:spid="_x0000_s1226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TuiMUA&#10;AADcAAAADwAAAGRycy9kb3ducmV2LnhtbERPTWvCQBC9C/0PyxR6kbqxYGhTN8EWqh4EqYq9TrPT&#10;JDQ7G7Krif56VxC8zeN9zjTrTS2O1LrKsoLxKAJBnFtdcaFgt/16fgXhPLLG2jIpOJGDLH0YTDHR&#10;tuNvOm58IUIIuwQVlN43iZQuL8mgG9mGOHB/tjXoA2wLqVvsQrip5UsUxdJgxaGhxIY+S8r/Nwej&#10;wBxmq7eP34WfDLv5Nj7Hc/xZ75V6euxn7yA89f4uvrmXOswfx3B9Jlwg0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FO6IxQAAANwAAAAPAAAAAAAAAAAAAAAAAJgCAABkcnMv&#10;ZG93bnJldi54bWxQSwUGAAAAAAQABAD1AAAAigMAAAAA&#10;" filled="f" stroked="f">
                  <v:textbox inset="1pt,.4mm,1pt,1pt">
                    <w:txbxContent>
                      <w:p w:rsidR="004468DF" w:rsidRPr="006C5C53" w:rsidRDefault="004468DF" w:rsidP="007650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hLE8UA&#10;AADcAAAADwAAAGRycy9kb3ducmV2LnhtbERPS2vCQBC+F/wPywheSt0oGGt0FVtQeygUH7TXMTsm&#10;wexsyK4m+uvdQqG3+fieM1u0phRXql1hWcGgH4EgTq0uOFNw2K9eXkE4j6yxtEwKbuRgMe88zTDR&#10;tuEtXXc+EyGEXYIKcu+rREqX5mTQ9W1FHLiTrQ36AOtM6hqbEG5KOYyiWBosODTkWNF7Tul5dzEK&#10;zGX5OXk7bvzouVnv43u8xp+vb6V63XY5BeGp9f/iP/eHDvMHY/h9Jlwg5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WEsTxQAAANwAAAAPAAAAAAAAAAAAAAAAAJgCAABkcnMv&#10;ZG93bnJldi54bWxQSwUGAAAAAAQABAD1AAAAigMAAAAA&#10;" filled="f" stroked="f">
                  <v:textbox inset="1pt,.4mm,1pt,1pt">
                    <w:txbxContent>
                      <w:p w:rsidR="004468DF" w:rsidRPr="006C5C53" w:rsidRDefault="004468DF" w:rsidP="007650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68DF" w:rsidRDefault="004468DF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1" layoutInCell="1" allowOverlap="1" wp14:anchorId="1B20836B" wp14:editId="495E6867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4344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68DF" w:rsidRDefault="004468DF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68DF" w:rsidRDefault="004468DF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68DF" w:rsidRDefault="004468DF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68DF" w:rsidRDefault="004468DF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68DF" w:rsidRDefault="004468DF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68DF" w:rsidRDefault="004468D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68DF" w:rsidRDefault="004468D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68DF" w:rsidRDefault="004468D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68DF" w:rsidRDefault="004468D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68DF" w:rsidRDefault="004468D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468DF" w:rsidRPr="00CB1016" w:rsidRDefault="004468DF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468DF" w:rsidRPr="005374BE" w:rsidRDefault="004468DF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7D4F1B">
                                      <w:rPr>
                                        <w:noProof/>
                                        <w:lang w:val="en-US"/>
                                      </w:rPr>
                                      <w:t>12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468DF" w:rsidRDefault="004468DF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>
                                      <w:t>A.B.XXX.П</w:t>
                                    </w:r>
                                    <w:proofErr w:type="gramStart"/>
                                    <w:r>
                                      <w:t>4</w:t>
                                    </w:r>
                                    <w:proofErr w:type="gramEnd"/>
                                    <w:r>
                                      <w:t>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468DF" w:rsidRPr="00945CCC" w:rsidRDefault="004468DF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468DF" w:rsidRDefault="004468DF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468DF" w:rsidRPr="005E4A3B" w:rsidRDefault="004468DF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468DF" w:rsidRPr="000411E6" w:rsidRDefault="004468DF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468DF" w:rsidRPr="005E4A3B" w:rsidRDefault="004468DF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468DF" w:rsidRDefault="004468D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468DF" w:rsidRDefault="004468D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468DF" w:rsidRPr="00945CCC" w:rsidRDefault="004468D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468DF" w:rsidRPr="00945CCC" w:rsidRDefault="004468D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468DF" w:rsidRPr="005E4A3B" w:rsidRDefault="004468D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468DF" w:rsidRPr="005E4A3B" w:rsidRDefault="004468D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468DF" w:rsidRPr="000411E6" w:rsidRDefault="004468D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468DF" w:rsidRPr="000411E6" w:rsidRDefault="004468D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7256" y="10328744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468DF" w:rsidRPr="006C5C53" w:rsidRDefault="004468DF" w:rsidP="007650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468DF" w:rsidRPr="006C5C53" w:rsidRDefault="004468DF" w:rsidP="007650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50" o:spid="_x0000_s1228" style="position:absolute;left:0;text-align:left;margin-left:22.7pt;margin-top:14.2pt;width:558.45pt;height:826.3pt;z-index:251687936;mso-position-horizontal-relative:page;mso-position-vertical-relative:page;mso-width-relative:margin;mso-height-relative:margin" coordsize="70920,104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">
              <v:group id="Группа 551" o:spid="_x0000_s1229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LS8w8QAAADc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Sw/NM&#10;OAJy9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LS8w8QAAADcAAAA&#10;DwAAAAAAAAAAAAAAAACqAgAAZHJzL2Rvd25yZXYueG1sUEsFBgAAAAAEAAQA+gAAAJsDAAAAAA==&#10;">
                <v:group id="Группа 552" o:spid="_x0000_s1230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GYitM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GYitMQAAADcAAAA&#10;DwAAAAAAAAAAAAAAAACqAgAAZHJzL2Rvd25yZXYueG1sUEsFBgAAAAAEAAQA+gAAAJsDAAAAAA==&#10;">
                  <v:group id="Группа 553" o:spid="_x0000_s1231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yqHL8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yqHL8QAAADcAAAA&#10;DwAAAAAAAAAAAAAAAACqAgAAZHJzL2Rvd25yZXYueG1sUEsFBgAAAAAEAAQA+gAAAJsDAAAAAA==&#10;">
                    <v:group id="Группа 554" o:spid="_x0000_s123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MMfW8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kGSfMH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zDH1vFAAAA3AAA&#10;AA8AAAAAAAAAAAAAAAAAqgIAAGRycy9kb3ducmV2LnhtbFBLBQYAAAAABAAEAPoAAACcAwAAAAA=&#10;">
                      <v:rect id="Rectangle 91" o:spid="_x0000_s1233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4sJcMA&#10;AADcAAAADwAAAGRycy9kb3ducmV2LnhtbESPQWsCMRSE7wX/Q3iCt5oorNXVKGqRam9Vwetj89xd&#10;3LwsSarbf98UhB6HmfmGWaw624g7+VA71jAaKhDEhTM1lxrOp93rFESIyAYbx6ThhwKslr2XBebG&#10;PfiL7sdYigThkKOGKsY2lzIUFVkMQ9cSJ+/qvMWYpC+l8fhIcNvIsVITabHmtFBhS9uKitvx22q4&#10;ntXh7RRpvdn6Wfb5ri6TvfrQetDv1nMQkbr4H36290ZDlmXwdyYdAb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4sJcMAAADcAAAADwAAAAAAAAAAAAAAAACYAgAAZHJzL2Rv&#10;d25yZXYueG1sUEsFBgAAAAAEAAQA9QAAAIgDAAAAAA==&#10;" filled="f" strokeweight="1.5pt">
                        <v:textbox inset=",1mm"/>
                      </v:rect>
                      <v:group id="Группа 556" o:spid="_x0000_s1234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NdJLfFAAAA3AAA&#10;AA8AAAAAAAAAAAAAAAAAqgIAAGRycy9kb3ducmV2LnhtbFBLBQYAAAAABAAEAPoAAACcAwAAAAA=&#10;">
                        <v:group id="Группа 557" o:spid="_x0000_s1235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BGBLMUAAADcAAAADwAAAGRycy9kb3ducmV2LnhtbESPT2vCQBTE7wW/w/KE&#10;3uomllSJriKi4kEK/gHx9sg+k2D2bciuSfz23UKhx2FmfsPMl72pREuNKy0riEcRCOLM6pJzBZfz&#10;9mMKwnlkjZVlUvAiB8vF4G2OqbYdH6k9+VwECLsUFRTe16mULivIoBvZmjh4d9sY9EE2udQNdgFu&#10;KjmOoi9psOSwUGBN64Kyx+lpFOw67Faf8aY9PO7r1+2cfF8PMSn1PuxXMxCeev8f/mvvtYIkmc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wRgSzFAAAA3AAA&#10;AA8AAAAAAAAAAAAAAAAAqgIAAGRycy9kb3ducmV2LnhtbFBLBQYAAAAABAAEAPoAAACcAwAAAAA=&#10;">
                          <v:line id="Line 76" o:spid="_x0000_s1236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2gVcEAAADcAAAADwAAAGRycy9kb3ducmV2LnhtbERPz2vCMBS+D/wfwhN2W1MLyqiNIoJg&#10;2Q6bE3Z9NK9NsXkpSbTdf78cBjt+fL+r/WwH8SAfescKVlkOgrhxuudOwfXr9PIKIkRkjYNjUvBD&#10;Afa7xVOFpXYTf9LjEjuRQjiUqMDEOJZShsaQxZC5kThxrfMWY4K+k9rjlMLtIIs830iLPacGgyMd&#10;DTW3y90qkPXb9OFPxbXt2vPovmvzvplmpZ6X82ELItIc/8V/7rNWsF6ntelMOgJy9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jaBVwQAAANwAAAAPAAAAAAAAAAAAAAAA&#10;AKECAABkcnMvZG93bnJldi54bWxQSwUGAAAAAAQABAD5AAAAjwMAAAAA&#10;" strokeweight="1.5pt"/>
                          <v:line id="Line 77" o:spid="_x0000_s1237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8EFzsMAAADcAAAADwAAAGRycy9kb3ducmV2LnhtbESPQWsCMRSE7wX/Q3hCbzWroLSrUUQQ&#10;FD1YK3h9bN5uFjcvS5K66783hYLHYWa+YRar3jbiTj7UjhWMRxkI4sLpmisFl5/txyeIEJE1No5J&#10;wYMCrJaDtwXm2nX8TfdzrESCcMhRgYmxzaUMhSGLYeRa4uSVzluMSfpKao9dgttGTrJsJi3WnBYM&#10;trQxVNzOv1aB3B+6k99OLmVV7lp33ZvjrOuVeh/26zmISH18hf/bO61gOv2CvzPpCMjl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vBBc7DAAAA3AAAAA8AAAAAAAAAAAAA&#10;AAAAoQIAAGRycy9kb3ducmV2LnhtbFBLBQYAAAAABAAEAPkAAACRAwAAAAA=&#10;" strokeweight="1.5pt"/>
                          <v:line id="Line 78" o:spid="_x0000_s1238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dm7sAAAADcAAAADwAAAGRycy9kb3ducmV2LnhtbERPTYvCMBC9L/gfwgje1lTBslSjiCAo&#10;7mFXBa9DM22KzaQk0dZ/bw4Le3y879VmsK14kg+NYwWzaQaCuHS64VrB9bL//AIRIrLG1jEpeFGA&#10;zXr0scJCu55/6XmOtUghHApUYGLsCilDachimLqOOHGV8xZjgr6W2mOfwm0r51mWS4sNpwaDHe0M&#10;lffzwyqQx1P/4/fza1VXh87djuY77welJuNhuwQRaYj/4j/3QStY5Gl+OpOOgFy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SXZu7AAAAA3AAAAA8AAAAAAAAAAAAAAAAA&#10;oQIAAGRycy9kb3ducmV2LnhtbFBLBQYAAAAABAAEAPkAAACOAwAAAAA=&#10;" strokeweight="1.5pt"/>
                          <v:line id="Line 79" o:spid="_x0000_s1239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9vDdcMAAADcAAAADwAAAGRycy9kb3ducmV2LnhtbESPQYvCMBSE7wv+h/AEb2uqsGWpRhFB&#10;UNbDrgpeH81rU2xeShJt/fdmYWGPw8x8wyzXg23Fg3xoHCuYTTMQxKXTDdcKLufd+yeIEJE1to5J&#10;wZMCrFejtyUW2vX8Q49TrEWCcChQgYmxK6QMpSGLYeo64uRVzluMSfpaao99gttWzrMslxYbTgsG&#10;O9oaKm+nu1UgD1/9t9/NL1Vd7Tt3PZhj3g9KTcbDZgEi0hD/w3/tvVbwkc/g90w6AnL1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bw3XDAAAA3AAAAA8AAAAAAAAAAAAA&#10;AAAAoQIAAGRycy9kb3ducmV2LnhtbFBLBQYAAAAABAAEAPkAAACRAwAAAAA=&#10;" strokeweight="1.5pt"/>
                        </v:group>
                        <v:line id="Line 92" o:spid="_x0000_s1240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wldAsQAAADcAAAADwAAAGRycy9kb3ducmV2LnhtbESPQWvCQBSE7wX/w/IEb3VjoKGkrlIK&#10;glIPrQpeH9mXbGj2bdhdTfz3bkHwOMzMN8xyPdpOXMmH1rGCxTwDQVw53XKj4HTcvL6DCBFZY+eY&#10;FNwowHo1eVliqd3Av3Q9xEYkCIcSFZgY+1LKUBmyGOauJ05e7bzFmKRvpPY4JLjtZJ5lhbTYclow&#10;2NOXoervcLEK5O57+PGb/FQ39bZ3553ZF8Oo1Gw6fn6AiDTGZ/jR3moFb0UO/2fSEZCr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CV0CxAAAANwAAAAPAAAAAAAAAAAA&#10;AAAAAKECAABkcnMvZG93bnJldi54bWxQSwUGAAAAAAQABAD5AAAAkgMAAAAA&#10;" strokeweight="1.5pt"/>
                      </v:group>
                    </v:group>
                    <v:group id="Группа 563" o:spid="_x0000_s1241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ZNks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QpEu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9Rk2SxgAAANwA&#10;AAAPAAAAAAAAAAAAAAAAAKoCAABkcnMvZG93bnJldi54bWxQSwUGAAAAAAQABAD6AAAAnQMAAAAA&#10;">
                      <v:group id="Группа 564" o:spid="_x0000_s1242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q/V5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Yb57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r9Xm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3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euksQA&#10;AADcAAAADwAAAGRycy9kb3ducmV2LnhtbESP0WrCQBRE34X+w3ILfRHdWDD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HrpL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4468DF" w:rsidRDefault="004468DF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4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Uw5cUA&#10;AADcAAAADwAAAGRycy9kb3ducmV2LnhtbESP0WrCQBRE34X+w3ILfZFmY8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VTDl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4468DF" w:rsidRDefault="004468DF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45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mVfsUA&#10;AADcAAAADwAAAGRycy9kb3ducmV2LnhtbESP3WrCQBSE7wu+w3IKvSl1Y8HERlfRQqEiBPx5gGP2&#10;NAlmz4bdVdO3dwXBy2FmvmFmi9604kLON5YVjIYJCOLS6oYrBYf9z8cEhA/IGlvLpOCfPCzmg5cZ&#10;5tpeeUuXXahEhLDPUUEdQpdL6cuaDPqh7Yij92edwRClq6R2eI1w08rPJEmlwYbjQo0dfddUnnZn&#10;owCL8DU6udWqej/viyJdH7OD3ij19tovpyAC9eEZfrR/tYJxmsH9TDwCcn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GZV+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4468DF" w:rsidRDefault="004468DF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6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YBDMMA&#10;AADcAAAADwAAAGRycy9kb3ducmV2LnhtbERP3WrCMBS+H+wdwhnsZtjUgd2sRpmDgWNQUPsAx+as&#10;LTYnJUlrfXtzMdjlx/e/3k6mEyM531pWME9SEMSV1S3XCsrT1+wdhA/IGjvLpOBGHrabx4c15tpe&#10;+UDjMdQihrDPUUETQp9L6auGDPrE9sSR+7XOYIjQ1VI7vMZw08nXNM2kwZZjQ4M9fTZUXY6DUYBF&#10;WM4vbrerX4ZTUWTf57dS/yj1/DR9rEAEmsK/+M+91woWWVwbz8QjID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IYBDM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4468DF" w:rsidRDefault="004468DF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7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qkl8UA&#10;AADcAAAADwAAAGRycy9kb3ducmV2LnhtbESP3WrCQBSE7wu+w3IEb4puLDRqdBUtCJZCwJ8HOGaP&#10;STB7NuyuGt++Wyh4OczMN8xi1ZlG3Mn52rKC8SgBQVxYXXOp4HTcDqcgfEDW2FgmBU/ysFr23haY&#10;afvgPd0PoRQRwj5DBVUIbSalLyoy6Ee2JY7exTqDIUpXSu3wEeGmkR9JkkqDNceFClv6qqi4Hm5G&#10;AeZhNr66zaZ8vx3zPP0+T076R6lBv1vPQQTqwiv8395pBZ/pDP7OxCM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yqSX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4468DF" w:rsidRDefault="004468DF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248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1FOM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X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ITUU4wwAAANwAAAAP&#10;AAAAAAAAAAAAAAAAAKoCAABkcnMvZG93bnJldi54bWxQSwUGAAAAAAQABAD6AAAAmgMAAAAA&#10;">
                        <v:shape id="Text Box 87" o:spid="_x0000_s1249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c4cMUA&#10;AADcAAAADwAAAGRycy9kb3ducmV2LnhtbESPQWsCMRSE7wX/Q3hCbzWraC1bo4hQES+l6qHHx+Y1&#10;Wdy87G7SdeuvbwTB4zAz3zCLVe8q0VEbSs8KxqMMBHHhdclGwen48fIGIkRkjZVnUvBHAVbLwdMC&#10;c+0v/EXdIRqRIBxyVGBjrHMpQ2HJYRj5mjh5P751GJNsjdQtXhLcVXKSZa/SYclpwWJNG0vF+fDr&#10;FDS2n85M81mdu/3VrO12F5rTt1LPw379DiJSHx/he3unFczmY7idSUdAL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pzhw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4468DF" w:rsidRDefault="004468D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0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WmB8UA&#10;AADcAAAADwAAAGRycy9kb3ducmV2LnhtbESPT2sCMRTE74V+h/AKvdVspWrZGkUKFvEi/jn0+Ni8&#10;Joubl91NXLd+eiMIHoeZ+Q0znfeuEh21ofSs4H2QgSAuvC7ZKDjsl2+fIEJE1lh5JgX/FGA+e36a&#10;Yq79mbfU7aIRCcIhRwU2xjqXMhSWHIaBr4mT9+dbhzHJ1kjd4jnBXSWHWTaWDktOCxZr+rZUHHcn&#10;p6Cx/cfINJvq2K0vZmF/VqE5/Cr1+tIvvkBE6uMjfG+vtILRZAi3M+kIyN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daYH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4468DF" w:rsidRDefault="004468D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1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kDnMYA&#10;AADcAAAADwAAAGRycy9kb3ducmV2LnhtbESPT2sCMRTE70K/Q3iF3jRbW23ZGkUEi3gp/jn0+Ni8&#10;Joubl91NXLf99KYgeBxm5jfMbNG7SnTUhtKzgudRBoK48Lpko+B4WA/fQYSIrLHyTAp+KcBi/jCY&#10;Ya79hXfU7aMRCcIhRwU2xjqXMhSWHIaRr4mT9+NbhzHJ1kjd4iXBXSXHWTaVDktOCxZrWlkqTvuz&#10;U9DY/nVimq/q1G3/zNJ+bkJz/Fbq6bFffoCI1Md7+NbeaAWTtxf4P5OOgJx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zkDnM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4468DF" w:rsidRDefault="004468D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2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Cb6MUA&#10;AADcAAAADwAAAGRycy9kb3ducmV2LnhtbESPS2vDMBCE74X+B7GF3hq5IS+cKCEUUkIvIY9Djou1&#10;kUyslW2pjttfHxUKOQ4z8w2zWPWuEh21ofSs4H2QgSAuvC7ZKDgdN28zECEia6w8k4IfCrBaPj8t&#10;MNf+xnvqDtGIBOGQowIbY51LGQpLDsPA18TJu/jWYUyyNVK3eEtwV8lhlk2kw5LTgsWaPiwV18O3&#10;U9DYfjQ2za66dl+/Zm0/t6E5nZV6fenXcxCR+vgI/7e3WsF4OoK/M+k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0Jvo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4468DF" w:rsidRDefault="004468D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3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w+c8UA&#10;AADcAAAADwAAAGRycy9kb3ducmV2LnhtbESPQWsCMRSE70L/Q3gFb5qtuLZsjSKCIr0UrYceH5vX&#10;ZHHzsruJ69pf3xQKPQ4z8w2zXA+uFj11ofKs4GmagSAuva7YKDh/7CYvIEJE1lh7JgV3CrBePYyW&#10;WGh/4yP1p2hEgnAoUIGNsSmkDKUlh2HqG+LkffnOYUyyM1J3eEtwV8tZli2kw4rTgsWGtpbKy+nq&#10;FLR2mOemfa8v/du32dj9IbTnT6XGj8PmFUSkIf6H/9oHrSB/zuH3TDoC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nD5z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4468DF" w:rsidRDefault="004468D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4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nuMsMA&#10;AADcAAAADwAAAGRycy9kb3ducmV2LnhtbESPQWsCMRSE74L/IbxCb5pUcG1Xo6ilVL1VhV4fm+fu&#10;4uZlSaJu/30jCB6HmfmGmS0624gr+VA71vA2VCCIC2dqLjUcD1+DdxAhIhtsHJOGPwqwmPd7M8yN&#10;u/EPXfexFAnCIUcNVYxtLmUoKrIYhq4lTt7JeYsxSV9K4/GW4LaRI6UyabHmtFBhS+uKivP+YjWc&#10;jmo7OURartb+Y7z7VL/ZRn1r/frSLacgInXxGX60N0bDeJLB/Uw6AnL+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4nuMsMAAADcAAAADwAAAAAAAAAAAAAAAACYAgAAZHJzL2Rv&#10;d25yZXYueG1sUEsFBgAAAAAEAAQA9QAAAIgDAAAAAA==&#10;" filled="f" strokeweight="1.5pt">
                    <v:textbox inset=",1mm"/>
                  </v:rect>
                </v:group>
                <v:group id="Группа 577" o:spid="_x0000_s1255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6TdTMYAAADcAAAADwAAAGRycy9kb3ducmV2LnhtbESPT2vCQBTE7wW/w/IK&#10;3uomSqqkriJSpQcpNBFKb4/sMwlm34bsNn++fbdQ6HGYmd8w2/1oGtFT52rLCuJFBIK4sLrmUsE1&#10;Pz1tQDiPrLGxTAomcrDfzR62mGo78Af1mS9FgLBLUUHlfZtK6YqKDLqFbYmDd7OdQR9kV0rd4RDg&#10;ppHLKHqWBmsOCxW2dKyouGffRsF5wOGwil/7y/12nL7y5P3zEpNS88fx8ALC0+j/w3/tN60gWa/h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pN1MxgAAANwA&#10;AAAPAAAAAAAAAAAAAAAAAKoCAABkcnMvZG93bnJldi54bWxQSwUGAAAAAAQABAD6AAAAnQMAAAAA&#10;">
                  <v:group id="Группа 578" o:spid="_x0000_s1256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jtJPs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W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2O0k+wwAAANwAAAAP&#10;AAAAAAAAAAAAAAAAAKoCAABkcnMvZG93bnJldi54bWxQSwUGAAAAAAQABAD6AAAAmgMAAAAA&#10;">
                    <v:line id="Line 102" o:spid="_x0000_s1257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u4NsgAAADcAAAADwAAAGRycy9kb3ducmV2LnhtbESPT0vDQBTE74LfYXmCF2k3TbGtsdtS&#10;bQvirX+geHtkX7LB7Ns0uzaxn94VBI/DzPyGmS97W4sLtb5yrGA0TEAQ505XXCo4HraDGQgfkDXW&#10;jknBN3lYLm5v5php1/GOLvtQighhn6ECE0KTSelzQxb90DXE0StcazFE2ZZSt9hFuK1lmiQTabHi&#10;uGCwoVdD+ef+yyoYFx+bh/N4PUrTKnkvzLXLX06lUvd3/eoZRKA+/If/2m9aweP0CX7PxCMgF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oxu4NsgAAADc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12" o:spid="_x0000_s1258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TVd8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mk1X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3" o:spid="_x0000_s1259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hw7MYAAADcAAAADwAAAGRycy9kb3ducmV2LnhtbESPX2vCQBDE3wv9DscWfCn1Ys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bocOz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0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/JmcMAAADcAAAADwAAAGRycy9kb3ducmV2LnhtbESP3YrCMBSE74V9h3AWvNNUQa3VKN1l&#10;FUEQ/MHrQ3O2LduclCZr69sbQfBymPlmmOW6M5W4UeNKywpGwwgEcWZ1ybmCy3kziEE4j6yxskwK&#10;7uRgvfroLTHRtuUj3U4+F6GEXYIKCu/rREqXFWTQDW1NHLxf2xj0QTa51A22odxUchxFU2mw5LBQ&#10;YE3fBWV/p3+jYGK+Zvv2vJ1P05+ZIX8dxYd0o1T/s0sXIDx1/h1+0TsduHgMzzPhCMjV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EvyZnDAAAA3AAAAA8AAAAAAAAAAAAA&#10;AAAAoQIAAGRycy9kb3ducmV2LnhtbFBLBQYAAAAABAAEAPkAAACRAwAAAAA=&#10;" strokecolor="windowText" strokeweight="1.5pt"/>
                    <v:line id="Line 98" o:spid="_x0000_s1261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yb/+8cAAADcAAAADwAAAGRycy9kb3ducmV2LnhtbESPzWrDMBCE74W+g9hALqWRY5MS3Cih&#10;zQ+U3pIWSm+LtbZMrJVrKbGTp68KgR6HmfmGWawG24gzdb52rGA6SUAQF07XXCn4/Ng9zkH4gKyx&#10;cUwKLuRhtby/W2CuXc97Oh9CJSKEfY4KTAhtLqUvDFn0E9cSR690ncUQZVdJ3WEf4baRaZI8SYs1&#10;xwWDLa0NFcfDySrIyu/tw0+2maZpnbyX5toXr1+VUuPR8PIMItAQ/sO39ptWMJtn8HcmHgG5/A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3Jv/7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262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/TdMYAAADcAAAADwAAAGRycy9kb3ducmV2LnhtbESPUWvCQBCE3wv9D8cW+lL00mJPST2l&#10;CIWCINQqvm5z2ySY20tzq0Z/fa8g9HGYmW+Y6bz3jTpSF+vAFh6HGSjiIriaSwubz7fBBFQUZIdN&#10;YLJwpgjz2e3NFHMXTvxBx7WUKkE45mihEmlzrWNRkcc4DC1x8r5D51GS7ErtOjwluG/0U5YZ7bHm&#10;tFBhS4uKiv364C1s8VLKefn1sNobI5vdjzksxsba+7v+9QWUUC//4Wv73Vl4nozg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af03T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263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N278YAAADcAAAADwAAAGRycy9kb3ducmV2LnhtbESPUWvCQBCE3wv9D8cKfSn10oJXiZ5S&#10;BEEQhKqlr2tuTYK5vTS3auyv7xUKfRxm5htmOu99oy7UxTqwhedhBoq4CK7m0sJ+t3wag4qC7LAJ&#10;TBZuFGE+u7+bYu7Cld/pspVSJQjHHC1UIm2udSwq8hiHoSVO3jF0HiXJrtSuw2uC+0a/ZJnRHmtO&#10;CxW2tKioOG3P3sIHfpdyWx8eNydjZP/5Zc6LV2Ptw6B/m4AS6uU//NdeOQuj8Qh+z6QjoG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nTdu/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264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1FcY8YAAADcAAAADwAAAGRycy9kb3ducmV2LnhtbESPQWvCQBSE74X+h+UJXopujCiSukrV&#10;FkpvVUF6e2RfssHs25hdTdpf3y0IPQ4z8w2zXPe2FjdqfeVYwWScgCDOna64VHA8vI0WIHxA1lg7&#10;JgXf5GG9enxYYqZdx59024dSRAj7DBWYEJpMSp8bsujHriGOXuFaiyHKtpS6xS7CbS3TJJlLixXH&#10;BYMNbQ3l5/3VKpgWX69Pl+lukqZV8lGYny7fnEqlhoP+5RlEoD78h+/td61gtpjD35l4BOTq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dRXGP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265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5lTcQAAADcAAAADwAAAGRycy9kb3ducmV2LnhtbESPT4vCMBTE74LfITxhb5q6sP6pRpEF&#10;YQ97sQrq7dE822rz0jZR67c3guBxmJnfMPNla0pxo8YVlhUMBxEI4tTqgjMFu+26PwHhPLLG0jIp&#10;eJCD5aLbmWOs7Z03dEt8JgKEXYwKcu+rWEqX5mTQDWxFHLyTbQz6IJtM6gbvAW5K+R1FI2mw4LCQ&#10;Y0W/OaWX5GoCZTearqf7urieh3VyOFb1YfuPSn312tUMhKfWf8Lv9p9W8DMZw+tMOAJy8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0bmVN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33" o:spid="_x0000_s1266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LZcc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Vqb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fS2XH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267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KKcgsYAAADcAAAADwAAAGRycy9kb3ducmV2LnhtbESPT2vCQBTE7wW/w/IK&#10;3uomSoqmriJSpQcpNBFKb4/sMwlm34bsNn++fbdQ6HGYmd8w2/1oGtFT52rLCuJFBIK4sLrmUsE1&#10;Pz2tQTiPrLGxTAomcrDfzR62mGo78Af1mS9FgLBLUUHlfZtK6YqKDLqFbYmDd7OdQR9kV0rd4RDg&#10;ppHLKHqWBmsOCxW2dKyouGffRsF5wOGwil/7y/12nL7y5P3zEpNS88fx8ALC0+j/w3/tN60gWW/g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opyCxgAAANwA&#10;AAAPAAAAAAAAAAAAAAAAAKoCAABkcnMvZG93bnJldi54bWxQSwUGAAAAAAQABAD6AAAAnQMAAAAA&#10;">
                    <v:group id="Группа 590" o:spid="_x0000_s1268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EGjwsMAAADcAAAADwAAAGRycy9kb3ducmV2LnhtbERPTWvCQBC9F/wPywi9&#10;1U0US41uQpBaepBCVRBvQ3ZMQrKzIbtN4r/vHgo9Pt73LptMKwbqXW1ZQbyIQBAXVtdcKricDy9v&#10;IJxH1thaJgUPcpCls6cdJtqO/E3DyZcihLBLUEHlfZdI6YqKDLqF7YgDd7e9QR9gX0rd4xjCTSuX&#10;UfQqDdYcGirsaF9R0Zx+jIKPEcd8Fb8Px+a+f9zO66/rMSalnudTvgXhafL/4j/3p1aw3oT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4QaPCwwAAANwAAAAP&#10;AAAAAAAAAAAAAAAAAKoCAABkcnMvZG93bnJldi54bWxQSwUGAAAAAAQABAD6AAAAmgMAAAAA&#10;">
                      <v:rect id="Rectangle 123" o:spid="_x0000_s1269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HZv8cA&#10;AADcAAAADwAAAGRycy9kb3ducmV2LnhtbESPT2vCQBTE74V+h+UVvEjdKBg0zUZswT+Hgqilvb5m&#10;X5PQ7NuQXU3007sFocdhZn7DpIve1OJMrassKxiPIhDEudUVFwo+jqvnGQjnkTXWlknBhRwssseH&#10;FBNtO97T+eALESDsElRQet8kUrq8JINuZBvi4P3Y1qAPsi2kbrELcFPLSRTF0mDFYaHEht5Kyn8P&#10;J6PAnJbv89fvjZ8Ou/UxvsZr/Np9KjV46pcvIDz1/j98b2+1gul8DH9nwhGQ2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Oh2b/HAAAA3AAAAA8AAAAAAAAAAAAAAAAAmAIAAGRy&#10;cy9kb3ducmV2LnhtbFBLBQYAAAAABAAEAPUAAACMAwAAAAA=&#10;" filled="f" stroked="f">
                        <v:textbox inset="1pt,.4mm,1pt,1pt">
                          <w:txbxContent>
                            <w:p w:rsidR="004468DF" w:rsidRPr="00CB1016" w:rsidRDefault="004468DF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0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NHyMcA&#10;AADcAAAADwAAAGRycy9kb3ducmV2LnhtbESPT2vCQBTE7wW/w/IKvRTdKBg0ZiNaqO2hIP5Br8/s&#10;axLMvg3Z1aT99N1CocdhZn7DpMve1OJOrassKxiPIhDEudUVFwqOh9fhDITzyBpry6Tgixwss8FD&#10;iom2He/ovveFCBB2CSoovW8SKV1ekkE3sg1x8D5ta9AH2RZSt9gFuKnlJIpiabDisFBiQy8l5df9&#10;zSgwt9XHfH1589PnbnOIv+MNnrcnpZ4e+9UChKfe/4f/2u9awXQ+gd8z4QjI7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NzR8jHAAAA3AAAAA8AAAAAAAAAAAAAAAAAmAIAAGRy&#10;cy9kb3ducmV2LnhtbFBLBQYAAAAABAAEAPUAAACMAwAAAAA=&#10;" filled="f" stroked="f">
                        <v:textbox inset="1pt,.4mm,1pt,1pt">
                          <w:txbxContent>
                            <w:p w:rsidR="004468DF" w:rsidRPr="005374BE" w:rsidRDefault="004468DF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7D4F1B">
                                <w:rPr>
                                  <w:noProof/>
                                  <w:lang w:val="en-US"/>
                                </w:rPr>
                                <w:t>12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1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/iU8cA&#10;AADcAAAADwAAAGRycy9kb3ducmV2LnhtbESPQWvCQBSE70L/w/IEL0U3VQw1dRUraHsQpCp6fc0+&#10;k9Ds25BdTdpf7xYEj8PMfMNM560pxZVqV1hW8DKIQBCnVhecKTjsV/1XEM4jaywtk4JfcjCfPXWm&#10;mGjb8Bdddz4TAcIuQQW591UipUtzMugGtiIO3tnWBn2QdSZ1jU2Am1IOoyiWBgsOCzlWtMwp/dld&#10;jAJzWWwm798ffvzcrPfxX7zG0/aoVK/bLt5AeGr9I3xvf2oF48kI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w/4lPHAAAA3AAAAA8AAAAAAAAAAAAAAAAAmAIAAGRy&#10;cy9kb3ducmV2LnhtbFBLBQYAAAAABAAEAPUAAACMAwAAAAA=&#10;" filled="f" stroked="f">
                        <v:textbox inset="1pt,.4mm,1pt,1pt">
                          <w:txbxContent>
                            <w:p w:rsidR="004468DF" w:rsidRDefault="004468DF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t>A.B.XXX.П</w:t>
                              </w:r>
                              <w:proofErr w:type="gramStart"/>
                              <w:r>
                                <w:t>4</w:t>
                              </w:r>
                              <w:proofErr w:type="gramEnd"/>
                              <w:r>
                                <w:t>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272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3qlwc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kLw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HeqXBxgAAANwA&#10;AAAPAAAAAAAAAAAAAAAAAKoCAABkcnMvZG93bnJldi54bWxQSwUGAAAAAAQABAD6AAAAnQMAAAAA&#10;">
                      <v:rect id="Rectangle 119" o:spid="_x0000_s1273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8WjsYA&#10;AADcAAAADwAAAGRycy9kb3ducmV2LnhtbESPT2vCQBTE74V+h+UVvJS6seCfxGxErJreiraX3h7Z&#10;5yaYfRuyq6bfvisUehxm5jdMvhpsK67U+8axgsk4AUFcOd2wUfD1uXtZgPABWWPrmBT8kIdV8fiQ&#10;Y6bdjQ90PQYjIoR9hgrqELpMSl/VZNGPXUccvZPrLYYoeyN1j7cIt618TZKZtNhwXKixo01N1fl4&#10;sQrmb+tn+vh2p7BN92lpDuU+NaVSo6dhvQQRaAj/4b/2u1YwTadwPxOPgC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I8WjsYAAADcAAAADwAAAAAAAAAAAAAAAACYAgAAZHJz&#10;L2Rvd25yZXYueG1sUEsFBgAAAAAEAAQA9QAAAIsDAAAAAA==&#10;" filled="f" stroked="f">
                        <v:textbox inset="0,0,0,0">
                          <w:txbxContent>
                            <w:p w:rsidR="004468DF" w:rsidRPr="00945CCC" w:rsidRDefault="004468DF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4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2I+cUA&#10;AADcAAAADwAAAGRycy9kb3ducmV2LnhtbESPQWvCQBSE74X+h+UVvJS6sVA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XYj5xQAAANwAAAAPAAAAAAAAAAAAAAAAAJgCAABkcnMv&#10;ZG93bnJldi54bWxQSwUGAAAAAAQABAD1AAAAigMAAAAA&#10;" filled="f" stroked="f">
                        <v:textbox inset="0,0,0,0">
                          <w:txbxContent>
                            <w:p w:rsidR="004468DF" w:rsidRDefault="004468DF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5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EtYsYA&#10;AADcAAAADwAAAGRycy9kb3ducmV2LnhtbESPT2vCQBTE74V+h+UVvEjdVLA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xEtYsYAAADcAAAADwAAAAAAAAAAAAAAAACYAgAAZHJz&#10;L2Rvd25yZXYueG1sUEsFBgAAAAAEAAQA9QAAAIsDAAAAAA==&#10;" filled="f" stroked="f">
                        <v:textbox inset="0,0,0,0">
                          <w:txbxContent>
                            <w:p w:rsidR="004468DF" w:rsidRPr="005E4A3B" w:rsidRDefault="004468DF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6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65EMIA&#10;AADcAAAADwAAAGRycy9kb3ducmV2LnhtbERPu27CMBTdK/EP1kXqUoEDEoUEDELQkm4Vj4XtKr44&#10;EfF1FLsQ/h4PSB2Pznux6mwtbtT6yrGC0TABQVw4XbFRcDp+D2YgfEDWWDsmBQ/ysFr23haYaXfn&#10;Pd0OwYgYwj5DBWUITSalL0qy6IeuIY7cxbUWQ4StkbrFewy3tRwnyae0WHFsKLGhTUnF9fBnFUy3&#10;6w/6PbtL+Ep3aW72+S41uVLv/W49BxGoC//il/tHK5ikcW0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jrkQwgAAANwAAAAPAAAAAAAAAAAAAAAAAJgCAABkcnMvZG93&#10;bnJldi54bWxQSwUGAAAAAAQABAD1AAAAhwMAAAAA&#10;" filled="f" stroked="f">
                        <v:textbox inset="0,0,0,0">
                          <w:txbxContent>
                            <w:p w:rsidR="004468DF" w:rsidRPr="000411E6" w:rsidRDefault="004468DF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7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Ici8UA&#10;AADcAAAADwAAAGRycy9kb3ducmV2LnhtbESPT2sCMRTE7wW/Q3iFXopmLVTN1iiiretN/HPp7bF5&#10;ZpduXpZNqttv3wiFHoeZ+Q0zX/auEVfqQu1Zw3iUgSAuvanZajifPoYzECEiG2w8k4YfCrBcDB7m&#10;mBt/4wNdj9GKBOGQo4YqxjaXMpQVOQwj3xIn7+I7hzHJzkrT4S3BXSNfsmwiHdacFipsaV1R+XX8&#10;dhqmm9Uz7T/9Jb6rrSrsodgqW2j99Niv3kBE6uN/+K+9MxpelYL7mXQE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whyLxQAAANwAAAAPAAAAAAAAAAAAAAAAAJgCAABkcnMv&#10;ZG93bnJldi54bWxQSwUGAAAAAAQABAD1AAAAigMAAAAA&#10;" filled="f" stroked="f">
                        <v:textbox inset="0,0,0,0">
                          <w:txbxContent>
                            <w:p w:rsidR="004468DF" w:rsidRPr="005E4A3B" w:rsidRDefault="004468DF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8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dB7cIA&#10;AADcAAAADwAAAGRycy9kb3ducmV2LnhtbERPPW/CMBDdkfofrKvEgorTDqFJMQi1JWGroCxsp/hw&#10;osbnKHaT8O/xUKnj0/tebyfbioF63zhW8LxMQBBXTjdsFJy/90+vIHxA1tg6JgU38rDdPMzWmGs3&#10;8pGGUzAihrDPUUEdQpdL6auaLPql64gjd3W9xRBhb6TucYzhtpUvSZJKiw3Hhho7eq+p+jn9WgWr&#10;j92Cvi7uGj6zIivNsSwyUyo1f5x2byACTeFf/Oc+aAVpEufHM/EI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10HtwgAAANwAAAAPAAAAAAAAAAAAAAAAAJgCAABkcnMvZG93&#10;bnJldi54bWxQSwUGAAAAAAQABAD1AAAAhwMAAAAA&#10;" filled="f" stroked="f">
                        <v:textbox inset="0,0,0,0">
                          <w:txbxContent>
                            <w:p w:rsidR="004468DF" w:rsidRDefault="004468D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79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vkdsQA&#10;AADcAAAADwAAAGRycy9kb3ducmV2LnhtbESPQWvCQBSE74X+h+UVvEjd6EFNdBVp1fQmWi/eHtnn&#10;Jph9G7Krxn/vCoUeh5n5hpkvO1uLG7W+cqxgOEhAEBdOV2wUHH83n1MQPiBrrB2Tggd5WC7e3+aY&#10;aXfnPd0OwYgIYZ+hgjKEJpPSFyVZ9APXEEfv7FqLIcrWSN3iPcJtLUdJMpYWK44LJTb0VVJxOVyt&#10;gsn3qk+7kzuHdbpNc7PPt6nJlep9dKsZiEBd+A//tX+0gnEyhNeZeATk4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b5HbEAAAA3AAAAA8AAAAAAAAAAAAAAAAAmAIAAGRycy9k&#10;b3ducmV2LnhtbFBLBQYAAAAABAAEAPUAAACJAwAAAAA=&#10;" filled="f" stroked="f">
                        <v:textbox inset="0,0,0,0">
                          <w:txbxContent>
                            <w:p w:rsidR="004468DF" w:rsidRDefault="004468D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0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l6AcYA&#10;AADcAAAADwAAAGRycy9kb3ducmV2LnhtbESPzW7CMBCE70i8g7VIvVTglANtQgxC/SG9VQEu3Fbx&#10;xomI11HsQvr2daVKHEcz840m3462E1cafOtYwdMiAUFcOd2yUXA6fsxfQPiArLFzTAp+yMN2M53k&#10;mGl345Kuh2BEhLDPUEETQp9J6auGLPqF64mjV7vBYohyMFIPeItw28llkqykxZbjQoM9vTZUXQ7f&#10;VsHz2+6Rvs6uDu/pPi1MWexTUyj1MBt3axCBxnAP/7c/tYJVsoS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El6AcYAAADcAAAADwAAAAAAAAAAAAAAAACYAgAAZHJz&#10;L2Rvd25yZXYueG1sUEsFBgAAAAAEAAQA9QAAAIsDAAAAAA==&#10;" filled="f" stroked="f">
                        <v:textbox inset="0,0,0,0">
                          <w:txbxContent>
                            <w:p w:rsidR="004468DF" w:rsidRPr="00945CCC" w:rsidRDefault="004468D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XfmsUA&#10;AADcAAAADwAAAGRycy9kb3ducmV2LnhtbESPT2vCQBTE74LfYXlCL6KbK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Bd+axQAAANwAAAAPAAAAAAAAAAAAAAAAAJgCAABkcnMv&#10;ZG93bnJldi54bWxQSwUGAAAAAAQABAD1AAAAigMAAAAA&#10;" filled="f" stroked="f">
                        <v:textbox inset="0,0,0,0">
                          <w:txbxContent>
                            <w:p w:rsidR="004468DF" w:rsidRPr="00945CCC" w:rsidRDefault="004468D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2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xH7sUA&#10;AADcAAAADwAAAGRycy9kb3ducmV2LnhtbESPT2vCQBTE74LfYXlCL6Kbi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7EfuxQAAANwAAAAPAAAAAAAAAAAAAAAAAJgCAABkcnMv&#10;ZG93bnJldi54bWxQSwUGAAAAAAQABAD1AAAAigMAAAAA&#10;" filled="f" stroked="f">
                        <v:textbox inset="0,0,0,0">
                          <w:txbxContent>
                            <w:p w:rsidR="004468DF" w:rsidRPr="005E4A3B" w:rsidRDefault="004468D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DidcUA&#10;AADcAAAADwAAAGRycy9kb3ducmV2LnhtbESPT2vCQBTE74LfYXlCL6KbCto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oOJ1xQAAANwAAAAPAAAAAAAAAAAAAAAAAJgCAABkcnMv&#10;ZG93bnJldi54bWxQSwUGAAAAAAQABAD1AAAAigMAAAAA&#10;" filled="f" stroked="f">
                        <v:textbox inset="0,0,0,0">
                          <w:txbxContent>
                            <w:p w:rsidR="004468DF" w:rsidRPr="005E4A3B" w:rsidRDefault="004468D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4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J8AsUA&#10;AADcAAAADwAAAGRycy9kb3ducmV2LnhtbESPQWvCQBSE74L/YXkFL1I3eohNdBXR1vQm2l68PbLP&#10;TWj2bchuNf33rlDwOMzMN8xy3dtGXKnztWMF00kCgrh0umaj4Pvr4/UNhA/IGhvHpOCPPKxXw8ES&#10;c+1ufKTrKRgRIexzVFCF0OZS+rIii37iWuLoXVxnMUTZGak7vEW4beQsSVJpsea4UGFL24rKn9Ov&#10;VTDfbcZ0OLtLeM/2WWGOxT4zhVKjl36zABGoD8/wf/tTK0iTFB5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cnwCxQAAANwAAAAPAAAAAAAAAAAAAAAAAJgCAABkcnMv&#10;ZG93bnJldi54bWxQSwUGAAAAAAQABAD1AAAAigMAAAAA&#10;" filled="f" stroked="f">
                        <v:textbox inset="0,0,0,0">
                          <w:txbxContent>
                            <w:p w:rsidR="004468DF" w:rsidRPr="000411E6" w:rsidRDefault="004468D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7ZmcUA&#10;AADcAAAADwAAAGRycy9kb3ducmV2LnhtbESPQWvCQBSE7wX/w/KEXkQ3etAmuopYa7yVqBdvj+xz&#10;E8y+Ddmtpv++Wyj0OMzMN8xq09tGPKjztWMF00kCgrh0umaj4HL+GL+B8AFZY+OYFHyTh8168LLC&#10;TLsnF/Q4BSMihH2GCqoQ2kxKX1Zk0U9cSxy9m+sshig7I3WHzwi3jZwlyVxarDkuVNjSrqLyfvqy&#10;Chbv2xF9Xt0t7NNDmpsiP6QmV+p12G+XIAL14T/81z5qBfNkAb9n4hG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PtmZxQAAANwAAAAPAAAAAAAAAAAAAAAAAJgCAABkcnMv&#10;ZG93bnJldi54bWxQSwUGAAAAAAQABAD1AAAAigMAAAAA&#10;" filled="f" stroked="f">
                        <v:textbox inset="0,0,0,0">
                          <w:txbxContent>
                            <w:p w:rsidR="004468DF" w:rsidRPr="000411E6" w:rsidRDefault="004468D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286" style="position:absolute;left:33872;top:10328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hbP8MAAADcAAAADwAAAGRycy9kb3ducmV2LnhtbERPTWvCQBC9F/wPywi9&#10;1U2UikTXIGKlByk0EcTbkB2TkOxsyG6T+O+7h0KPj/e9SyfTioF6V1tWEC8iEMSF1TWXCq75x9sG&#10;hPPIGlvLpOBJDtL97GWHibYjf9OQ+VKEEHYJKqi87xIpXVGRQbewHXHgHrY36APsS6l7HEO4aeUy&#10;itbSYM2hocKOjhUVTfZjFJxHHA+r+DRcmsfxec/fv26XmJR6nU+HLQhPk/8X/7k/tYJ1FNaG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GFs/wwAAANwAAAAP&#10;AAAAAAAAAAAAAAAAAKoCAABkcnMvZG93bnJldi54bWxQSwUGAAAAAAQABAD6AAAAmgMAAAAA&#10;">
                <v:rect id="Rectangle 122" o:spid="_x0000_s1287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ghQsYA&#10;AADcAAAADwAAAGRycy9kb3ducmV2LnhtbESPT2vCQBTE7wW/w/IEL0U3FRo0uooVtB4K4h/0+sw+&#10;k2D2bciuJvbTdwuFHoeZ+Q0znbemFA+qXWFZwdsgAkGcWl1wpuB4WPVHIJxH1lhaJgVPcjCfdV6m&#10;mGjb8I4ee5+JAGGXoILc+yqR0qU5GXQDWxEH72prgz7IOpO6xibATSmHURRLgwWHhRwrWuaU3vZ3&#10;o8DcF1/jj8unf39t1of4O17jeXtSqtdtFxMQnlr/H/5rb7SCOBrD75lwBOTs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vghQsYAAADcAAAADwAAAAAAAAAAAAAAAACYAgAAZHJz&#10;L2Rvd25yZXYueG1sUEsFBgAAAAAEAAQA9QAAAIsDAAAAAA==&#10;" filled="f" stroked="f">
                  <v:textbox inset="1pt,.4mm,1pt,1pt">
                    <w:txbxContent>
                      <w:p w:rsidR="004468DF" w:rsidRPr="006C5C53" w:rsidRDefault="004468DF" w:rsidP="007650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8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seAsMA&#10;AADcAAAADwAAAGRycy9kb3ducmV2LnhtbERPTWvCQBC9F/wPyxS8FN1YaNDUVVSoehDEKHqdZqdJ&#10;MDsbsqtJ/fXuodDj431P552pxJ0aV1pWMBpGIIgzq0vOFZyOX4MxCOeRNVaWScEvOZjPei9TTLRt&#10;+UD31OcihLBLUEHhfZ1I6bKCDLqhrYkD92Mbgz7AJpe6wTaEm0q+R1EsDZYcGgqsaVVQdk1vRoG5&#10;LXaT5ffGf7y162P8iNd42Z+V6r92i08Qnjr/L/5zb7WCeBTmhzPhCMjZ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hseAsMAAADcAAAADwAAAAAAAAAAAAAAAACYAgAAZHJzL2Rv&#10;d25yZXYueG1sUEsFBgAAAAAEAAQA9QAAAIgDAAAAAA==&#10;" filled="f" stroked="f">
                  <v:textbox inset="1pt,.4mm,1pt,1pt">
                    <w:txbxContent>
                      <w:p w:rsidR="004468DF" w:rsidRPr="006C5C53" w:rsidRDefault="004468DF" w:rsidP="007650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68DF" w:rsidRDefault="004468DF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5888" behindDoc="0" locked="1" layoutInCell="1" allowOverlap="1" wp14:anchorId="07470AC6" wp14:editId="4B74FF15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139" name="Группа 1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4344"/>
                      </a:xfrm>
                    </wpg:grpSpPr>
                    <wpg:grpSp>
                      <wpg:cNvPr id="140" name="Группа 140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141" name="Группа 14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42" name="Группа 142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3" name="Группа 143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44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45" name="Группа 145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46" name="Группа 146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47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8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9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50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51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52" name="Группа 15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53" name="Группа 15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5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68DF" w:rsidRDefault="004468DF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5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68DF" w:rsidRDefault="004468DF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6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68DF" w:rsidRDefault="004468DF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68DF" w:rsidRDefault="004468DF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68DF" w:rsidRDefault="004468DF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59" name="Группа 159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160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68DF" w:rsidRDefault="004468DF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68DF" w:rsidRDefault="004468DF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68DF" w:rsidRDefault="004468DF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68DF" w:rsidRDefault="004468DF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468DF" w:rsidRDefault="004468DF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165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168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9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0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1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2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3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4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5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6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8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9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0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1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2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3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4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5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6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7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Pr="00945CCC" w:rsidRDefault="004468DF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Default="004468DF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Default="004468DF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Pr="005E4A3B" w:rsidRDefault="004468DF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Pr="000411E6" w:rsidRDefault="004468DF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Default="004468DF" w:rsidP="00B2745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Default="004468DF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Pr="005E4A3B" w:rsidRDefault="004468DF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Pr="00931BFC" w:rsidRDefault="004468D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Pr="00A32665" w:rsidRDefault="004468DF" w:rsidP="00B2745D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Pr="005E4A3B" w:rsidRDefault="004468D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Pr="005E4A3B" w:rsidRDefault="004468D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Pr="005E4A3B" w:rsidRDefault="004468D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Pr="005E4A3B" w:rsidRDefault="004468D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Pr="005E4A3B" w:rsidRDefault="004468D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Pr="000411E6" w:rsidRDefault="004468D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Pr="000411E6" w:rsidRDefault="004468D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Pr="000411E6" w:rsidRDefault="004468D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Pr="000411E6" w:rsidRDefault="004468D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Pr="000411E6" w:rsidRDefault="004468D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Pr="0079077B" w:rsidRDefault="004468DF" w:rsidP="00B2745D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Pr="00A32665" w:rsidRDefault="004468DF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Pr="00CB1016" w:rsidRDefault="004468DF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Pr="00CB1016" w:rsidRDefault="004468DF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Pr="005374BE" w:rsidRDefault="004468DF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Pr="00D302AA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Pr="005374BE" w:rsidRDefault="004468DF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Default="004468D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Default="004468DF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t>A.B.XXX.П</w:t>
                                  </w:r>
                                  <w:proofErr w:type="gramStart"/>
                                  <w:r>
                                    <w:t>4</w:t>
                                  </w:r>
                                  <w:proofErr w:type="gramEnd"/>
                                  <w:r>
                                    <w:t>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Default="004468DF" w:rsidP="00B2745D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>
                                      <w:t>Полное название системы</w:t>
                                    </w:r>
                                  </w:fldSimple>
                                  <w:r>
                                    <w:t>.</w:t>
                                  </w:r>
                                </w:p>
                                <w:p w:rsidR="004468DF" w:rsidRPr="009A4FE3" w:rsidRDefault="004468DF" w:rsidP="00B2745D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9A4FE3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9A4FE3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9A4FE3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Style w:val="34fe"/>
                                    </w:rPr>
                                    <w:t>Описание постановки задачи (комплекса задач)</w:t>
                                  </w:r>
                                  <w:r w:rsidRPr="009A4FE3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Default="004468D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Default="004468D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Pr="00945CCC" w:rsidRDefault="004468D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Pr="00945CCC" w:rsidRDefault="004468D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Pr="005E4A3B" w:rsidRDefault="004468D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Pr="005E4A3B" w:rsidRDefault="004468D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Pr="000411E6" w:rsidRDefault="004468D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468DF" w:rsidRPr="000411E6" w:rsidRDefault="004468DF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7256" y="10328744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468DF" w:rsidRPr="006C5C53" w:rsidRDefault="004468DF" w:rsidP="007650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468DF" w:rsidRPr="006C5C53" w:rsidRDefault="004468DF" w:rsidP="007650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9" o:spid="_x0000_s1289" style="position:absolute;left:0;text-align:left;margin-left:22.7pt;margin-top:14.2pt;width:558.45pt;height:826.3pt;z-index:251685888;mso-position-horizontal-relative:page;mso-position-vertical-relative:page;mso-width-relative:margin;mso-height-relative:margin" coordsize="70920,104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">
              <v:group id="Группа 140" o:spid="_x0000_s1290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a4jnM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+C&#10;L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driOcxgAAANwA&#10;AAAPAAAAAAAAAAAAAAAAAKoCAABkcnMvZG93bnJldi54bWxQSwUGAAAAAAQABAD6AAAAnQMAAAAA&#10;">
                <v:group id="Группа 141" o:spid="_x0000_s1291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uKGB8QAAADcAAAADwAAAGRycy9kb3ducmV2LnhtbERPS2vCQBC+F/wPywi9&#10;NZtoWyRmFZFaegiFqiDehuyYBLOzIbvN4993C4Xe5uN7TrYdTSN66lxtWUESxSCIC6trLhWcT4en&#10;FQjnkTU2lknBRA62m9lDhqm2A39Rf/SlCCHsUlRQed+mUrqiIoMusi1x4G62M+gD7EqpOxxCuGnk&#10;Io5fpcGaQ0OFLe0rKu7Hb6PgfcBht0ze+vx+20/X08vnJU9Iqcf5uFuD8DT6f/Gf+0OH+c8J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uKGB8QAAADcAAAA&#10;DwAAAAAAAAAAAAAAAACqAgAAZHJzL2Rvd25yZXYueG1sUEsFBgAAAAAEAAQA+gAAAJsDAAAAAA==&#10;">
                  <v:group id="Группа 142" o:spid="_x0000_s129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jAYcMIAAADcAAAADwAAAGRycy9kb3ducmV2LnhtbERPTYvCMBC9C/sfwix4&#10;07SuLlKNIrIrHkRQF8Tb0IxtsZmUJtvWf28Ewds83ufMl50pRUO1KywriIcRCOLU6oIzBX+n38EU&#10;hPPIGkvLpOBODpaLj94cE21bPlBz9JkIIewSVJB7XyVSujQng25oK+LAXW1t0AdYZ1LX2IZwU8pR&#10;FH1LgwWHhhwrWueU3o7/RsGmxXb1Ff80u9t1fb+cJvvzLial+p/dagbCU+ff4pd7q8P88Q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IwGHDCAAAA3AAAAA8A&#10;AAAAAAAAAAAAAAAAqgIAAGRycy9kb3ducmV2LnhtbFBLBQYAAAAABAAEAPoAAACZAwAAAAA=&#10;">
                    <v:group id="Группа 143" o:spid="_x0000_s129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Xy968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H9J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Xy968QAAADcAAAA&#10;DwAAAAAAAAAAAAAAAACqAgAAZHJzL2Rvd25yZXYueG1sUEsFBgAAAAAEAAQA+gAAAJsDAAAAAA==&#10;">
                      <v:rect id="Rectangle 91" o:spid="_x0000_s129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SzesIA&#10;AADcAAAADwAAAGRycy9kb3ducmV2LnhtbERPS2sCMRC+C/0PYQreatKitm7NLj6Qam9VweuwGXeX&#10;biZLEnX775tCwdt8fM+ZF71txZV8aBxreB4pEMSlMw1XGo6HzdMbiBCRDbaOScMPBSjyh8EcM+Nu&#10;/EXXfaxECuGQoYY6xi6TMpQ1WQwj1xEn7uy8xZigr6TxeEvhtpUvSk2lxYZTQ40drWoqv/cXq+F8&#10;VLvXQ6TFcuVnk8+1Ok236kPr4WO/eAcRqY938b97a9L88Rj+nkkXyPw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9LN6wgAAANwAAAAPAAAAAAAAAAAAAAAAAJgCAABkcnMvZG93&#10;bnJldi54bWxQSwUGAAAAAAQABAD1AAAAhwMAAAAA&#10;" filled="f" strokeweight="1.5pt">
                        <v:textbox inset=",1mm"/>
                      </v:rect>
                      <v:group id="Группа 145" o:spid="_x0000_s129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dmABMMAAADcAAAADwAAAGRycy9kb3ducmV2LnhtbERPS4vCMBC+C/6HMIK3&#10;Na2usnSNIqLiQRZ8wLK3oRnbYjMpTWzrv98Igrf5+J4zX3amFA3VrrCsIB5FIIhTqwvOFFzO248v&#10;EM4jaywtk4IHOVgu+r05Jtq2fKTm5DMRQtglqCD3vkqkdGlOBt3IVsSBu9raoA+wzqSusQ3hppTj&#10;KJpJgwWHhhwrWueU3k53o2DXYruaxJvmcLuuH3/n6c/vISalhoNu9Q3CU+ff4pd7r8P8z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N2YAEwwAAANwAAAAP&#10;AAAAAAAAAAAAAAAAAKoCAABkcnMvZG93bnJldi54bWxQSwUGAAAAAAQABAD6AAAAmgMAAAAA&#10;">
                        <v:group id="Группа 146" o:spid="_x0000_s129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sec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j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9Cx5zwwAAANwAAAAP&#10;AAAAAAAAAAAAAAAAAKoCAABkcnMvZG93bnJldi54bWxQSwUGAAAAAAQABAD6AAAAmgMAAAAA&#10;">
                          <v:line id="Line 76" o:spid="_x0000_s129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0QO48EAAADcAAAADwAAAGRycy9kb3ducmV2LnhtbERPTYvCMBC9L/gfwgje1lQRV6pRRBAU&#10;97CrgtehmTbFZlKSaOu/3yws7G0e73NWm9424kk+1I4VTMYZCOLC6ZorBdfL/n0BIkRkjY1jUvCi&#10;AJv14G2FuXYdf9PzHCuRQjjkqMDE2OZShsKQxTB2LXHiSuctxgR9JbXHLoXbRk6zbC4t1pwaDLa0&#10;M1Tczw+rQB5P3ZffT69lVR5adzuaz3nXKzUa9tsliEh9/Bf/uQ86zZ99wO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RA7jwQAAANwAAAAPAAAAAAAAAAAAAAAA&#10;AKECAABkcnMvZG93bnJldi54bWxQSwUGAAAAAAQABAD5AAAAjwMAAAAA&#10;" strokeweight="1.5pt"/>
                          <v:line id="Line 77" o:spid="_x0000_s129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tuakcQAAADcAAAADwAAAGRycy9kb3ducmV2LnhtbESPQWsCMRCF74X+hzAFbzWriJStUUQQ&#10;lPZgVeh12MxuFjeTJUnd7b/vHAreZnhv3vtmtRl9p+4UUxvYwGxagCKugm25MXC97F/fQKWMbLEL&#10;TAZ+KcFm/fy0wtKGgb/ofs6NkhBOJRpwOfel1qly5DFNQ08sWh2ixyxrbLSNOEi47/S8KJbaY8vS&#10;4LCnnaPqdv7xBvTxYzjF/fxaN/WhD99H97kcRmMmL+P2HVSmMT/M/9cHK/gLoZV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a25qRxAAAANwAAAAPAAAAAAAAAAAA&#10;AAAAAKECAABkcnMvZG93bnJldi54bWxQSwUGAAAAAAQABAD5AAAAkgMAAAAA&#10;" strokeweight="1.5pt"/>
                          <v:line id="Line 78" o:spid="_x0000_s129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c/CsEAAADcAAAADwAAAGRycy9kb3ducmV2LnhtbERPTYvCMBC9L/gfwgje1lQRWatRRBAU&#10;97CrgtehmTbFZlKSaOu/3yws7G0e73NWm9424kk+1I4VTMYZCOLC6ZorBdfL/v0DRIjIGhvHpOBF&#10;ATbrwdsKc+06/qbnOVYihXDIUYGJsc2lDIUhi2HsWuLElc5bjAn6SmqPXQq3jZxm2VxarDk1GGxp&#10;Z6i4nx9WgTyeui+/n17Lqjy07nY0n/OuV2o07LdLEJH6+C/+cx90mj9bwO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1lz8KwQAAANwAAAAPAAAAAAAAAAAAAAAA&#10;AKECAABkcnMvZG93bnJldi54bWxQSwUGAAAAAAQABAD5AAAAjwMAAAAA&#10;" strokeweight="1.5pt"/>
                          <v:line id="Line 79" o:spid="_x0000_s130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QASsQAAADcAAAADwAAAGRycy9kb3ducmV2LnhtbESPQWsCMRCF74X+hzAFbzWroJStUUQQ&#10;lPZgVeh12MxuFjeTJUnd7b/vHAreZnhv3vtmtRl9p+4UUxvYwGxagCKugm25MXC97F/fQKWMbLEL&#10;TAZ+KcFm/fy0wtKGgb/ofs6NkhBOJRpwOfel1qly5DFNQ08sWh2ixyxrbLSNOEi47/S8KJbaY8vS&#10;4LCnnaPqdv7xBvTxYzjF/fxaN/WhD99H97kcRmMmL+P2HVSmMT/M/9cHK/gLwZd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dABKxAAAANwAAAAPAAAAAAAAAAAA&#10;AAAAAKECAABkcnMvZG93bnJldi54bWxQSwUGAAAAAAQABAD5AAAAkgMAAAAA&#10;" strokeweight="1.5pt"/>
                        </v:group>
                        <v:line id="Line 92" o:spid="_x0000_s130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il0cAAAADcAAAADwAAAGRycy9kb3ducmV2LnhtbERPTYvCMBC9L/gfwgje1lRhZalGEUFQ&#10;1sOuCl6HZtoUm0lJoq3/3iwI3ubxPmex6m0j7uRD7VjBZJyBIC6crrlScD5tP79BhIissXFMCh4U&#10;YLUcfCww167jP7ofYyVSCIccFZgY21zKUBiyGMauJU5c6bzFmKCvpPbYpXDbyGmWzaTFmlODwZY2&#10;horr8WYVyP1P9+u303NZlbvWXfbmMOt6pUbDfj0HEamPb/HLvdNp/tcE/p9JF8jl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44pdHAAAAA3AAAAA8AAAAAAAAAAAAAAAAA&#10;oQIAAGRycy9kb3ducmV2LnhtbFBLBQYAAAAABAAEAPkAAACOAwAAAAA=&#10;" strokeweight="1.5pt"/>
                      </v:group>
                    </v:group>
                    <v:group id="Группа 152" o:spid="_x0000_s130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H6Y6twwAAANwAAAAP&#10;AAAAAAAAAAAAAAAAAKoCAABkcnMvZG93bnJldi54bWxQSwUGAAAAAAQABAD6AAAAmgMAAAAA&#10;">
                      <v:group id="Группа 153" o:spid="_x0000_s130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opSs2wwAAANwAAAAP&#10;AAAAAAAAAAAAAAAAAKoCAABkcnMvZG93bnJldi54bWxQSwUGAAAAAAQABAD6AAAAmg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htrcMA&#10;AADcAAAADwAAAGRycy9kb3ducmV2LnhtbERP22rCQBB9F/oPyxT6Is3G0lpNs0otFBQh4OUDxuyY&#10;BLOzYXfV9O9doeDbHM518nlvWnEh5xvLCkZJCoK4tLrhSsF+9/s6AeEDssbWMin4Iw/z2dMgx0zb&#10;K2/osg2ViCHsM1RQh9BlUvqyJoM+sR1x5I7WGQwRukpqh9cYblr5lqZjabDh2FBjRz81laft2SjA&#10;IkxHJ7dYVMPzrijGq8PnXq+Vennuv79ABOrDQ/zvXuo4/+Md7s/EC+Ts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Chtrc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4468DF" w:rsidRDefault="004468DF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TINsIA&#10;AADcAAAADwAAAGRycy9kb3ducmV2LnhtbERP24rCMBB9F/Yfwizsi2jqgq5Wo6gguAiFVT9gbMa2&#10;2ExKErX+vVkQfJvDuc5s0Zpa3Mj5yrKCQT8BQZxbXXGh4HjY9MYgfEDWWFsmBQ/ysJh/dGaYanvn&#10;P7rtQyFiCPsUFZQhNKmUPi/JoO/bhjhyZ+sMhghdIbXDeww3tfxOkpE0WHFsKLGhdUn5ZX81CjAL&#10;k8HFrVZF93rIstHv6eeod0p9fbbLKYhAbXiLX+6tjvOHQ/h/Jl4g5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ZMg2wgAAANw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4468DF" w:rsidRDefault="004468DF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ZWQcMA&#10;AADcAAAADwAAAGRycy9kb3ducmV2LnhtbERP3WrCMBS+H+wdwhnsZthUwW7WRpnCQBkUpj7AsTlr&#10;i81JSaLWtzfCYHfn4/s9xXIwnbiQ861lBeMkBUFcWd1yreCw/xp9gPABWWNnmRTcyMNy8fxUYK7t&#10;lX/osgu1iCHsc1TQhNDnUvqqIYM+sT1x5H6tMxgidLXUDq8x3HRykqaZNNhybGiwp3VD1Wl3Ngqw&#10;DLPxya1W9dt5X5bZ9vh+0N9Kvb4Mn3MQgYbwL/5zb3ScP83g8Uy8QC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7ZWQc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4468DF" w:rsidRDefault="004468DF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rz2sIA&#10;AADcAAAADwAAAGRycy9kb3ducmV2LnhtbERP24rCMBB9X/Afwgi+LGuq4GW7RlFBUBYKXj5gthnb&#10;YjMpSdT690ZY8G0O5zqzRWtqcSPnK8sKBv0EBHFudcWFgtNx8zUF4QOyxtoyKXiQh8W88zHDVNs7&#10;7+l2CIWIIexTVFCG0KRS+rwkg75vG+LIna0zGCJ0hdQO7zHc1HKYJGNpsOLYUGJD65Lyy+FqFGAW&#10;vgcXt1oVn9djlo13f5OT/lWq122XPyACteEt/ndvdZw/msDrmXiB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+vPawgAAANw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4468DF" w:rsidRDefault="004468DF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VnqMYA&#10;AADcAAAADwAAAGRycy9kb3ducmV2LnhtbESP3WrCQBCF74W+wzIFb6RuLFRtdJVaECqFgD8PMGan&#10;STA7G3ZXTd++cyH0boZz5pxvluvetepGITaeDUzGGSji0tuGKwOn4/ZlDiomZIutZzLwSxHWq6fB&#10;EnPr77yn2yFVSkI45migTqnLtY5lTQ7j2HfEov344DDJGiptA94l3LX6Ncum2mHD0lBjR581lZfD&#10;1RnAIr1PLmGzqUbXY1FMd+fZyX4bM3zuPxagEvXp3/y4/rKC/ya08oxMoF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WVnqMYAAADcAAAADwAAAAAAAAAAAAAAAACYAgAAZHJz&#10;L2Rvd25yZXYueG1sUEsFBgAAAAAEAAQA9QAAAIs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4468DF" w:rsidRDefault="004468DF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159" o:spid="_x0000_s130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U0c3MMAAADcAAAADwAAAGRycy9kb3ducmV2LnhtbERPS4vCMBC+L/gfwgje&#10;NK2iuF2jiKh4EMEHLHsbmrEtNpPSxLb++82CsLf5+J6zWHWmFA3VrrCsIB5FIIhTqwvOFNyuu+Ec&#10;hPPIGkvLpOBFDlbL3scCE21bPlNz8ZkIIewSVJB7XyVSujQng25kK+LA3W1t0AdYZ1LX2IZwU8px&#10;FM2kwYJDQ44VbXJKH5enUbBvsV1P4m1zfNw3r5/r9PR9jEmpQb9bf4Hw1Pl/8dt90GH+9BP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TRzcwwAAANwAAAAP&#10;AAAAAAAAAAAAAAAAAKoCAABkcnMvZG93bnJldi54bWxQSwUGAAAAAAQABAD6AAAAmgMAAAAA&#10;">
                        <v:shape id="Text Box 87" o:spid="_x0000_s131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2nL8YA&#10;AADcAAAADwAAAGRycy9kb3ducmV2LnhtbESPQWvDMAyF74P9B6PBbquzspaR1S1lsFF6Ge162FHE&#10;mh0ay0nspll//XQo9Cbxnt77tFiNoVED9amObOB5UoAirqKt2Rk4fH88vYJKGdliE5kM/FGC1fL+&#10;boGljWfe0bDPTkkIpxIN+JzbUutUeQqYJrElFu039gGzrL3TtsezhIdGT4tirgPWLA0eW3r3VB33&#10;p2Cg8+PLzHVfzXHYXtzaf25Sd/gx5vFhXL+ByjTmm/l6vbGCPxd8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b2nL8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4468DF" w:rsidRDefault="004468DF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ECtMIA&#10;AADcAAAADwAAAGRycy9kb3ducmV2LnhtbERPTWsCMRC9F/wPYQRvNWuxUlajiFCRXorWg8dhMyaL&#10;m8nuJq7b/vpGELzN433OYtW7SnTUhtKzgsk4A0FceF2yUXD8+Xz9ABEissbKMyn4pQCr5eBlgbn2&#10;N95Td4hGpBAOOSqwMda5lKGw5DCMfU2cuLNvHcYEWyN1i7cU7ir5lmUz6bDk1GCxpo2l4nK4OgWN&#10;7afvpvmuLt3Xn1nb7S40x5NSo2G/noOI1Men+OHe6TR/NoH7M+kCuf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8QK0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4468DF" w:rsidRDefault="004468DF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Ocw8IA&#10;AADcAAAADwAAAGRycy9kb3ducmV2LnhtbERPTWsCMRC9F/ofwhS81axiRbZGEUERL6XqocdhMyaL&#10;m8nuJq6rv94UCr3N433OfNm7SnTUhtKzgtEwA0FceF2yUXA6bt5nIEJE1lh5JgV3CrBcvL7MMdf+&#10;xt/UHaIRKYRDjgpsjHUuZSgsOQxDXxMn7uxbhzHB1kjd4i2Fu0qOs2wqHZacGizWtLZUXA5Xp6Cx&#10;/eTDNF/Vpds/zMpud6E5/Sg1eOtXnyAi9fFf/Ofe6TR/OobfZ9IFcvE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6I5zD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4468DF" w:rsidRDefault="004468DF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85WMMA&#10;AADcAAAADwAAAGRycy9kb3ducmV2LnhtbERPS2sCMRC+F/wPYYTeatY+RFajiFCRXkqtB4/DZkwW&#10;N5PdTVxXf30jCL3Nx/ec+bJ3leioDaVnBeNRBoK48Lpko2D/+/kyBREissbKMym4UoDlYvA0x1z7&#10;C/9Qt4tGpBAOOSqwMda5lKGw5DCMfE2cuKNvHcYEWyN1i5cU7ir5mmUT6bDk1GCxprWl4rQ7OwWN&#10;7d8/TPNdnbqvm1nZzTY0+4NSz8N+NQMRqY//4od7q9P8yRvcn0kX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85WMMAAADcAAAADwAAAAAAAAAAAAAAAACYAgAAZHJzL2Rv&#10;d25yZXYueG1sUEsFBgAAAAAEAAQA9QAAAIgDAAAAAA==&#10;" filled="f" stroked="f" strokeweight="1.5pt">
                          <v:textbox style="layout-flow:vertical;mso-layout-flow-alt:bottom-to-top" inset="0,0,0,0">
                            <w:txbxContent>
                              <w:p w:rsidR="004468DF" w:rsidRDefault="004468DF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ahLMIA&#10;AADcAAAADwAAAGRycy9kb3ducmV2LnhtbERPTWsCMRC9F/wPYQRvNWuxUlajiKBIL0XrweOwGZPF&#10;zWR3k67b/vpGELzN433OYtW7SnTUhtKzgsk4A0FceF2yUXD63r5+gAgRWWPlmRT8UoDVcvCywFz7&#10;Gx+oO0YjUgiHHBXYGOtcylBYchjGviZO3MW3DmOCrZG6xVsKd5V8y7KZdFhyarBY08ZScT3+OAWN&#10;7afvpvmqrt3nn1nb3T40p7NSo2G/noOI1Men+OHe6zR/NoX7M+kCuf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hqEs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4468DF" w:rsidRDefault="004468DF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1KgcEA&#10;AADcAAAADwAAAGRycy9kb3ducmV2LnhtbERPS2sCMRC+F/wPYQRvNVFwq6tRfCC1vVUFr8Nm3F3c&#10;TJYk6vbfN4VCb/PxPWex6mwjHuRD7VjDaKhAEBfO1FxqOJ/2r1MQISIbbByThm8KsFr2XhaYG/fk&#10;L3ocYylSCIccNVQxtrmUoajIYhi6ljhxV+ctxgR9KY3HZwq3jRwrlUmLNaeGClvaVlTcjner4XpW&#10;H2+nSOvN1s8mnzt1yQ7qXetBv1vPQUTq4r/4z30waX42gd9n0gVy+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ENSoHBAAAA3AAAAA8AAAAAAAAAAAAAAAAAmAIAAGRycy9kb3du&#10;cmV2LnhtbFBLBQYAAAAABAAEAPUAAACGAwAAAAA=&#10;" filled="f" strokeweight="1.5pt">
                    <v:textbox inset=",1mm"/>
                  </v:rect>
                </v:group>
                <v:group id="Группа 166" o:spid="_x0000_s1316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5CE8MAAADcAAAADwAAAGRycy9kb3ducmV2LnhtbERPTWuDQBC9B/Iflgn0&#10;lqymVIrJRkSS0kMoNCmU3gZ3oqI7K+5Wzb/vFgq9zeN9zj6bTSdGGlxjWUG8iUAQl1Y3XCn4uJ7W&#10;zyCcR9bYWSYFd3KQHZaLPabaTvxO48VXIoSwS1FB7X2fSunKmgy6je2JA3ezg0Ef4FBJPeAUwk0n&#10;t1GUSIMNh4YaeypqKtvLt1HwMuGUP8bH8dzeivvX9ent8xyTUg+rOd+B8DT7f/Gf+1WH+Uk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2vkITwwAAANwAAAAP&#10;AAAAAAAAAAAAAAAAAKoCAABkcnMvZG93bnJldi54bWxQSwUGAAAAAAQABAD6AAAAmgMAAAAA&#10;">
                  <v:group id="Группа 167" o:spid="_x0000_s1317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fLniM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0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8ueIwwAAANwAAAAP&#10;AAAAAAAAAAAAAAAAAKoCAABkcnMvZG93bnJldi54bWxQSwUGAAAAAAQABAD6AAAAmgMAAAAA&#10;">
                    <v:line id="Line 102" o:spid="_x0000_s1318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EnaccAAADcAAAADwAAAGRycy9kb3ducmV2LnhtbESPQUvDQBCF74X+h2WEXordNIUisdti&#10;tULxZhXE25CdZIPZ2Zhdm9hf7xyE3mZ4b977ZrMbfavO1McmsIHlIgNFXAbbcG3g/e359g5UTMgW&#10;28Bk4Jci7LbTyQYLGwZ+pfMp1UpCOBZowKXUFVrH0pHHuAgdsWhV6D0mWfta2x4HCfetzrNsrT02&#10;LA0OO3p0VH6dfryBVfV5mH+vnpZ53mQvlbsM5f6jNmZ2Mz7cg0o0pqv5//poBX8ttPKMTKC3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SASdp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11" o:spid="_x0000_s1319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U2C8sUAAADcAAAADwAAAGRycy9kb3ducmV2LnhtbERPS2vCQBC+F/wPywheim6MIJq6io8W&#10;Sm8+oPQ2ZCfZ0OxszG5N2l/fLRS8zcf3nNWmt7W4UesrxwqmkwQEce50xaWCy/llvADhA7LG2jEp&#10;+CYPm/XgYYWZdh0f6XYKpYgh7DNUYEJoMil9bsiin7iGOHKFay2GCNtS6ha7GG5rmSbJXFqsODYY&#10;bGhvKP88fVkFs+Lj+fE6O0zTtEreCvPT5bv3UqnRsN8+gQjUh7v43/2q4/z5Ev6eiRfI9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U2C8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9" o:spid="_x0000_s1320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/4JScYAAADcAAAADwAAAGRycy9kb3ducmV2LnhtbESPQUsDQQyF74L/YYjgReysHqaydlqk&#10;UBAEobXiNe7E3aU7me1O2m77681B8JbwXt77MluMsTNHGnKb2MPDpABDXKXQcu1h+7G6fwKTBTlg&#10;l5g8nCnDYn59NcMypBOv6biR2mgI5xI9NCJ9aW2uGoqYJ6knVu0nDRFF16G2YcCThsfOPhaFsxFb&#10;1oYGe1o2VO02h+jhEy+1nN++7953zsn2a+8Oy6nz/vZmfHkGIzTKv/nv+jUo/lTx9RmdwM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f+CUn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321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LKs0sMAAADcAAAADwAAAGRycy9kb3ducmV2LnhtbERPS2vCQBC+F/oflil4KXVjD2tJXaUI&#10;glAQ6oNep9lpEszOptlRY3+9Kwje5uN7zmTW+0YdqYt1YAujYQaKuAiu5tLCdrN4eQMVBdlhE5gs&#10;nCnCbPr4MMHchRN/0XEtpUohHHO0UIm0udaxqMhjHIaWOHG/ofMoCXaldh2eUrhv9GuWGe2x5tRQ&#10;YUvzior9+uAt7PC/lPPnz/Nqb4xsv//MYT421g6e+o93UEK93MU399Kl+eMRXJ9JF+jp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yrNL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2" o:spid="_x0000_s1322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GAypcMAAADcAAAADwAAAGRycy9kb3ducmV2LnhtbERPS2vCQBC+F/oflin0UupGD2tJXaUI&#10;QqFQ8EWv0+w0CWZn0+yo0V/vCoK3+fieM5n1vlEH6mId2MJwkIEiLoKrubSwWS9e30BFQXbYBCYL&#10;J4owmz4+TDB34chLOqykVCmEY44WKpE21zoWFXmMg9ASJ+4vdB4lwa7UrsNjCveNHmWZ0R5rTg0V&#10;tjSvqNit9t7CFs+lnL5+X753xsjm59/s52Nj7fNT//EOSqiXu/jm/nRp/ngE12fSBXp6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hgMqX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3" o:spid="_x0000_s1323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yyXPsQAAADcAAAADwAAAGRycy9kb3ducmV2LnhtbERPTWvCQBC9F/oflhG8FN3UwirRVYpQ&#10;KBQKVUuvY3ZMgtnZNDtq7K/vFgre5vE+Z7HqfaPO1MU6sIXHcQaKuAiu5tLCbvsymoGKguywCUwW&#10;rhRhtby/W2DuwoU/6LyRUqUQjjlaqETaXOtYVOQxjkNLnLhD6DxKgl2pXYeXFO4bPckyoz3WnBoq&#10;bGldUXHcnLyFT/wp5fq2f3g/GiO7r29zWk+NtcNB/zwHJdTLTfzvfnVp/vQJ/p5JF+jl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3LJc+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30" o:spid="_x0000_s1324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MUPSsQAAADcAAAADwAAAGRycy9kb3ducmV2LnhtbERPTWvCQBC9F/oflhG8FN1UyirRVYpQ&#10;KBQKVUuvY3ZMgtnZNDtq7K/vFgre5vE+Z7HqfaPO1MU6sIXHcQaKuAiu5tLCbvsymoGKguywCUwW&#10;rhRhtby/W2DuwoU/6LyRUqUQjjlaqETaXOtYVOQxjkNLnLhD6DxKgl2pXYeXFO4bPckyoz3WnBoq&#10;bGldUXHcnLyFT/wp5fq2f3g/GiO7r29zWk+NtcNB/zwHJdTLTfzvfnVp/vQJ/p5JF+jl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4xQ9K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34" o:spid="_x0000_s1325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ojQO8UAAADcAAAADwAAAGRycy9kb3ducmV2LnhtbERPTWvCQBC9C/6HZYTedNMW05K6irQU&#10;tAdRW2iPY3aaRLOzYXdN0n/vCkJv83ifM1v0phYtOV9ZVnA/SUAQ51ZXXCj4+nwfP4PwAVljbZkU&#10;/JGHxXw4mGGmbcc7avehEDGEfYYKyhCaTEqfl2TQT2xDHLlf6wyGCF0htcMuhptaPiRJKg1WHBtK&#10;bOi1pPy0PxsFm8dt2i7XH6v+e50e8rfd4efYOaXuRv3yBUSgPvyLb+6VjvOfpnB9Jl4g5x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ojQO8UAAADcAAAADwAAAAAAAAAA&#10;AAAAAAChAgAAZHJzL2Rvd25yZXYueG1sUEsFBgAAAAAEAAQA+QAAAJMDAAAAAA==&#10;"/>
                    <v:line id="Line 135" o:spid="_x0000_s1326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pOTMQAAADcAAAADwAAAGRycy9kb3ducmV2LnhtbERPS2vCQBC+F/oflhF6qxtbSCW6irQU&#10;1EOpD9DjmB2T2Oxs2F2T9N+7QqG3+fieM533phYtOV9ZVjAaJiCIc6srLhTsd5/PYxA+IGusLZOC&#10;X/Iwnz0+TDHTtuMNtdtQiBjCPkMFZQhNJqXPSzLoh7YhjtzZOoMhQldI7bCL4aaWL0mSSoMVx4YS&#10;G3ovKf/ZXo2Cr9fvtF2s1sv+sEpP+cfmdLx0TqmnQb+YgAjUh3/xn3up4/y3FO7PxAvk7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Wk5MxAAAANwAAAAPAAAAAAAAAAAA&#10;AAAAAKECAABkcnMvZG93bnJldi54bWxQSwUGAAAAAAQABAD5AAAAkgMAAAAA&#10;"/>
                    <v:line id="Прямая соединительная линия 18" o:spid="_x0000_s1327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wK2P8EAAADcAAAADwAAAGRycy9kb3ducmV2LnhtbERP24rCMBB9X/Afwgj7tqYKa7UapYou&#10;woLgBZ+HZmyLzaQ00Xb/3gjCvs3hXGe+7EwlHtS40rKC4SACQZxZXXKu4Hzafk1AOI+ssbJMCv7I&#10;wXLR+5hjom3LB3ocfS5CCLsEFRTe14mULivIoBvYmjhwV9sY9AE2udQNtiHcVHIURWNpsOTQUGBN&#10;64Ky2/FuFHybVfzbnn6m43QTG/KX4WSfbpX67HfpDISnzv+L3+6dDvPjGF7PhAvk4gk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vArY/wQAAANwAAAAPAAAAAAAAAAAAAAAA&#10;AKECAABkcnMvZG93bnJldi54bWxQSwUGAAAAAAQABAD5AAAAjwMAAAAA&#10;" strokecolor="windowText" strokeweight="1.5pt"/>
                    <v:line id="Line 98" o:spid="_x0000_s1328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9ixtMcAAADcAAAADwAAAGRycy9kb3ducmV2LnhtbESPT0vDQBDF74LfYRmhF7GbpmAldlu0&#10;f0C8tRXE25CdZIPZ2ZjdNtFP7xwEbzO8N+/9Zrkefasu1McmsIHZNANFXAbbcG3g7bS/ewAVE7LF&#10;NjAZ+KYI69X11RILGwY+0OWYaiUhHAs04FLqCq1j6chjnIaOWLQq9B6TrH2tbY+DhPtW51l2rz02&#10;LA0OO9o4Kj+PZ29gXn3sbr/m21meN9lr5X6G8vm9NmZyMz49gko0pn/z3/WLFfyF0MozMoFe/Q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X2LG0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329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sSg1MQAAADcAAAADwAAAGRycy9kb3ducmV2LnhtbERPTWvCQBC9F/oflhG8FN3Uw6rRVYpQ&#10;KBQKVUuvY3ZMgtnZNDtq7K/vFgq9zeN9znLd+0ZdqIt1YAuP4wwUcRFczaWF/e55NAMVBdlhE5gs&#10;3CjCenV/t8TchSu/02UrpUohHHO0UIm0udaxqMhjHIeWOHHH0HmUBLtSuw6vKdw3epJlRnusOTVU&#10;2NKmouK0PXsLH/hdyu318PB2Mkb2n1/mvJkaa4eD/mkBSqiXf/Gf+8Wl+dM5/D6TLtCr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WxKDU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0" o:spid="_x0000_s1330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it5bsYAAADcAAAADwAAAGRycy9kb3ducmV2LnhtbESPQUsDQQyF74L/YYjQi9hZexjL2mmR&#10;glAoCNaK17gTd5fuZNadtN36681B8JbwXt77sliNsTMnGnKb2MP9tABDXKXQcu1h//Z8NweTBTlg&#10;l5g8XCjDanl9tcAypDO/0mkntdEQziV6aET60tpcNRQxT1NPrNpXGiKKrkNtw4BnDY+dnRWFsxFb&#10;1oYGe1o3VB12x+jhHX9quWw/b18Ozsn+49sd1w/O+8nN+PQIRmiUf/Pf9SYo/lzx9RmdwC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IreW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331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zdoDsQAAADcAAAADwAAAGRycy9kb3ducmV2LnhtbERPTWvCQBC9F/oflhF6KbpJBJHoKta2&#10;ULzVCuJtyE6ywexszG5N2l/vFoTe5vE+Z7kebCOu1PnasYJ0koAgLpyuuVJw+Hofz0H4gKyxcUwK&#10;fsjDevX4sMRcu54/6boPlYgh7HNUYEJocyl9Yciin7iWOHKl6yyGCLtK6g77GG4bmSXJTFqsOTYY&#10;bGlrqDjvv62CaXl6e75MX9Msq5NdaX774uVYKfU0GjYLEIGG8C++uz90nD9P4e+ZeIFc3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N2gO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3" o:spid="_x0000_s1332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5ZqzMUAAADcAAAADwAAAGRycy9kb3ducmV2LnhtbESPQWvCQBCF7wX/wzKCt7rRQ4ipq4gg&#10;ePBiEqjehuw0SZudTbKrxn/vFgq9zfDe++bNejuaVtxpcI1lBYt5BIK4tLrhSkGRH94TEM4ja2wt&#10;k4InOdhuJm9rTLV98Jnuma9EgLBLUUHtfZdK6cqaDLq57YiD9mUHgz6sQyX1gI8AN61cRlEsDTYc&#10;LtTY0b6m8ie7mUAp4tVh9dk3t+9Fn12uXX/JT6jUbDruPkB4Gv2/+S991KF+soTfZ8IEcvM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5ZqzM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4" o:spid="_x0000_s1333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vnnGcQAAADcAAAADwAAAGRycy9kb3ducmV2LnhtbERPTWvCQBC9F/oflin0UnSjhVVSVxFB&#10;EAqFqqXXMTtNgtnZmB019td3C4Xe5vE+Z7bofaMu1MU6sIXRMANFXARXc2lhv1sPpqCiIDtsApOF&#10;G0VYzO/vZpi7cOV3umylVCmEY44WKpE21zoWFXmMw9ASJ+4rdB4lwa7UrsNrCveNHmeZ0R5rTg0V&#10;trSqqDhuz97CB36Xcns9PL0djZH958mcVxNj7eNDv3wBJdTLv/jPvXFp/vQZfp9JF+j5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+ecZ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5" o:spid="_x0000_s1334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zNXI8MAAADcAAAADwAAAGRycy9kb3ducmV2LnhtbESPQYvCMBCF74L/IYzgTVNFRKtRRBD2&#10;sJetgnobmrGtNpO2idr990YQvM3w3vvmzXLdmlI8qHGFZQWjYQSCOLW64EzBYb8bzEA4j6yxtEwK&#10;/snBetXtLDHW9sl/9Eh8JgKEXYwKcu+rWEqX5mTQDW1FHLSLbQz6sDaZ1A0+A9yUchxFU2mw4HAh&#10;x4q2OaW35G4C5TCd7+bHurhfR3VyOlf1af+LSvV77WYBwlPrv+ZP+keH+rMJvJ8JE8jV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8zVyPDAAAA3A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7" o:spid="_x0000_s1335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H/yuMMAAADcAAAADwAAAGRycy9kb3ducmV2LnhtbESPQYvCMBCF74L/IYzgTVMFRatRRBD2&#10;sJetgnobmrGtNpO2idr990YQvM3w3vvmzXLdmlI8qHGFZQWjYQSCOLW64EzBYb8bzEA4j6yxtEwK&#10;/snBetXtLDHW9sl/9Eh8JgKEXYwKcu+rWEqX5mTQDW1FHLSLbQz6sDaZ1A0+A9yUchxFU2mw4HAh&#10;x4q2OaW35G4C5TCd7+bHurhfR3VyOlf1af+LSvV77WYBwlPrv+ZP+keH+rMJvJ8JE8jV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B/8rjDAAAA3A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8" o:spid="_x0000_s1336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1sz8UAAADcAAAADwAAAGRycy9kb3ducmV2LnhtbESPQWvCQBCF7wX/wzKCt7qxhxDTbEQE&#10;wUMvJkLtbciOSTQ7m2RXTf99t1DobYb33jdvss1kOvGg0bWWFayWEQjiyuqWawWncv+agHAeWWNn&#10;mRR8k4NNPnvJMNX2yUd6FL4WAcIuRQWN930qpasaMuiWticO2sWOBn1Yx1rqEZ8Bbjr5FkWxNNhy&#10;uNBgT7uGqltxN4Fyitf79efQ3q+roTh/9cO5/EClFvNp+w7C0+T/zX/pgw71kxh+nwkTyPw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K1sz8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33" o:spid="_x0000_s1337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LhGsMAAADcAAAADwAAAGRycy9kb3ducmV2LnhtbERPTWvCQBC9F/oflil4KXVTD6tEVxGh&#10;UBCEqqXXMTsmwexsmh019td3C0Jv83ifM1v0vlEX6mId2MLrMANFXARXc2lhv3t7mYCKguywCUwW&#10;bhRhMX98mGHuwpU/6LKVUqUQjjlaqETaXOtYVOQxDkNLnLhj6DxKgl2pXYfXFO4bPcoyoz3WnBoq&#10;bGlVUXHanr2FT/wp5bY+PG9Oxsj+69ucV2Nj7eCpX05BCfXyL767312aPxnD3zPpAj3/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3C4Rr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08" o:spid="_x0000_s1338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5dJsQAAADcAAAADwAAAGRycy9kb3ducmV2LnhtbESPQYvCQAyF74L/YYjgTafuQbQ6igjC&#10;HvayVVBvoRPb7nYybWfU+u83hwVvL+Tly3vrbe9q9aAuVJ4NzKYJKOLc24oLA6fjYbIAFSKyxdoz&#10;GXhRgO1mOFhjav2Tv+mRxUIJhEOKBsoYm1TrkJfkMEx9Qyy7m+8cRhm7QtsOnwJ3tf5Ikrl2WLF8&#10;KLGhfUn5b3Z3QjnNl4flua3uP7M2u1yb9nL8QmPGo363AhWpj2/z//WnlfgLSStlRIHe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fl0mxAAAANw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189" o:spid="_x0000_s1339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y0wm8MAAADcAAAADwAAAGRycy9kb3ducmV2LnhtbERPS4vCMBC+C/6HMII3&#10;Tavs4naNIqLiQRZ8wLK3oRnbYjMpTWzrv98Igrf5+J4zX3amFA3VrrCsIB5HIIhTqwvOFFzO29EM&#10;hPPIGkvLpOBBDpaLfm+OibYtH6k5+UyEEHYJKsi9rxIpXZqTQTe2FXHgrrY26AOsM6lrbEO4KeUk&#10;ij6lwYJDQ44VrXNKb6e7UbBrsV1N401zuF3Xj7/zx8/vISalhoNu9Q3CU+ff4pd7r8P82R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3LTCbwwAAANwAAAAP&#10;AAAAAAAAAAAAAAAAAKoCAABkcnMvZG93bnJldi54bWxQSwUGAAAAAAQABAD6AAAAmgMAAAAA&#10;">
                    <v:rect id="Rectangle 119" o:spid="_x0000_s1340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cZD8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ueDL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dxkPxQAAANwAAAAPAAAAAAAAAAAAAAAAAJgCAABkcnMv&#10;ZG93bnJldi54bWxQSwUGAAAAAAQABAD1AAAAigMAAAAA&#10;" filled="f" stroked="f">
                      <v:textbox inset="0,0,0,0">
                        <w:txbxContent>
                          <w:p w:rsidR="004468DF" w:rsidRPr="00945CCC" w:rsidRDefault="004468DF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41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u8lM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O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O7yUwgAAANwAAAAPAAAAAAAAAAAAAAAAAJgCAABkcnMvZG93&#10;bnJldi54bWxQSwUGAAAAAAQABAD1AAAAhwMAAAAA&#10;" filled="f" stroked="f">
                      <v:textbox inset="0,0,0,0">
                        <w:txbxContent>
                          <w:p w:rsidR="004468DF" w:rsidRDefault="004468DF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42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WNoM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GsP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tY2gxQAAANwAAAAPAAAAAAAAAAAAAAAAAJgCAABkcnMv&#10;ZG93bnJldi54bWxQSwUGAAAAAAQABAD1AAAAigMAAAAA&#10;" filled="f" stroked="f">
                      <v:textbox inset="0,0,0,0">
                        <w:txbxContent>
                          <w:p w:rsidR="004468DF" w:rsidRDefault="004468DF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43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koO8YA&#10;AADcAAAADwAAAGRycy9kb3ducmV2LnhtbESPT2vCQBTE7wW/w/KEXopubGk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fkoO8YAAADcAAAADwAAAAAAAAAAAAAAAACYAgAAZHJz&#10;L2Rvd25yZXYueG1sUEsFBgAAAAAEAAQA9QAAAIsDAAAAAA==&#10;" filled="f" stroked="f">
                      <v:textbox inset="0,0,0,0">
                        <w:txbxContent>
                          <w:p w:rsidR="004468DF" w:rsidRPr="005E4A3B" w:rsidRDefault="004468DF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44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CwT8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hCwT8YAAADcAAAADwAAAAAAAAAAAAAAAACYAgAAZHJz&#10;L2Rvd25yZXYueG1sUEsFBgAAAAAEAAQA9QAAAIsDAAAAAA==&#10;" filled="f" stroked="f">
                      <v:textbox inset="0,0,0,0">
                        <w:txbxContent>
                          <w:p w:rsidR="004468DF" w:rsidRPr="000411E6" w:rsidRDefault="004468DF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45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zO68UA&#10;AADcAAAADwAAAGRycy9kb3ducmV2LnhtbESPzWrDMBCE74G+g9hCL6GWU0gJruWQptTNpQc7eYDF&#10;Wv8Qa2UsNXby9FWg0OMwM98w6XY2vbjQ6DrLClZRDIK4srrjRsHp+Pm8AeE8ssbeMim4koNt9rBI&#10;MdF24oIupW9EgLBLUEHr/ZBI6aqWDLrIDsTBq+1o0Ac5NlKPOAW46eVLHL9Kgx2HhRYH2rdUncsf&#10;o4B2hb19n11uivePfV53TEv5pdTT47x7A+Fp9v/hv/ZBK1iv1nA/E46Az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7M7rxQAAANwAAAAPAAAAAAAAAAAAAAAAAJgCAABkcnMv&#10;ZG93bnJldi54bWxQSwUGAAAAAAQABAD1AAAAigMAAAAA&#10;" filled="f" stroked="f">
                      <v:textbox inset="0,0,0,0">
                        <w:txbxContent>
                          <w:p w:rsidR="004468DF" w:rsidRDefault="004468DF" w:rsidP="00B2745D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346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5QnMQA&#10;AADcAAAADwAAAGRycy9kb3ducmV2LnhtbESPQWvCQBSE74X+h+UVeilmY0GRmFXU0uilh0R/wCP7&#10;TILZtyG7mrS/3hWEHoeZ+YZJ16NpxY1611hWMI1iEMSl1Q1XCk7H78kChPPIGlvLpOCXHKxXry8p&#10;JtoOnNOt8JUIEHYJKqi97xIpXVmTQRfZjjh4Z9sb9EH2ldQ9DgFuWvkZx3NpsOGwUGNHu5rKS3E1&#10;CmiT27+fi8tMvv3aZeeG6UPulXp/GzdLEJ5G/x9+tg9awWw6h8eZcATk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E+UJzEAAAA3AAAAA8AAAAAAAAAAAAAAAAAmAIAAGRycy9k&#10;b3ducmV2LnhtbFBLBQYAAAAABAAEAPUAAACJAwAAAAA=&#10;" filled="f" stroked="f">
                      <v:textbox inset="0,0,0,0">
                        <w:txbxContent>
                          <w:p w:rsidR="004468DF" w:rsidRDefault="004468DF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47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IuOMUA&#10;AADcAAAADwAAAGRycy9kb3ducmV2LnhtbESPT2vCQBTE7wW/w/IEL0U3Cq0muopoa7yJfy7eHtnn&#10;Jph9G7JbTb99t1DocZiZ3zCLVWdr8aDWV44VjEcJCOLC6YqNgsv5czgD4QOyxtoxKfgmD6tl72WB&#10;mXZPPtLjFIyIEPYZKihDaDIpfVGSRT9yDXH0bq61GKJsjdQtPiPc1nKSJO/SYsVxocSGNiUV99OX&#10;VTDdrl/pcHW38JHu0twc811qcqUG/W49BxGoC//hv/ZeK3gbT+H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wi44xQAAANwAAAAPAAAAAAAAAAAAAAAAAJgCAABkcnMv&#10;ZG93bnJldi54bWxQSwUGAAAAAAQABAD1AAAAigMAAAAA&#10;" filled="f" stroked="f">
                      <v:textbox inset="0,0,0,0">
                        <w:txbxContent>
                          <w:p w:rsidR="004468DF" w:rsidRPr="005E4A3B" w:rsidRDefault="004468DF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48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1hdb4A&#10;AADcAAAADwAAAGRycy9kb3ducmV2LnhtbERPSwrCMBDdC94hjOBGNFVQpBrFD342LqoeYGjGtthM&#10;ShO1enqzEFw+3n++bEwpnlS7wrKC4SACQZxaXXCm4HrZ9acgnEfWWFomBW9ysFy0W3OMtX1xQs+z&#10;z0QIYRejgtz7KpbSpTkZdANbEQfuZmuDPsA6k7rGVwg3pRxF0UQaLDg05FjRJqf0fn4YBbRK7Od0&#10;d3uTrLeb/a1g6smDUt1Os5qB8NT4v/jnPmoF42FYG86EIyA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/tYXW+AAAA3AAAAA8AAAAAAAAAAAAAAAAAmAIAAGRycy9kb3ducmV2&#10;LnhtbFBLBQYAAAAABAAEAPUAAACDAwAAAAA=&#10;" filled="f" stroked="f">
                      <v:textbox inset="0,0,0,0">
                        <w:txbxContent>
                          <w:p w:rsidR="004468DF" w:rsidRPr="00931BFC" w:rsidRDefault="004468D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49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HE7sMA&#10;AADcAAAADwAAAGRycy9kb3ducmV2LnhtbESPzarCMBSE9xd8h3AEN6KpgqLVKP6g3o2Lqg9waI5t&#10;sTkpTdTq0xvhwl0OM/MNM182phQPql1hWcGgH4EgTq0uOFNwOe96ExDOI2ssLZOCFzlYLlo/c4y1&#10;fXJCj5PPRICwi1FB7n0VS+nSnAy6vq2Ig3e1tUEfZJ1JXeMzwE0ph1E0lgYLDgs5VrTJKb2d7kYB&#10;rRL7Pt7c3iTr7WZ/LZi68qBUp92sZiA8Nf4//Nf+1QpGgyl8z4QjIBc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KHE7sMAAADcAAAADwAAAAAAAAAAAAAAAACYAgAAZHJzL2Rv&#10;d25yZXYueG1sUEsFBgAAAAAEAAQA9QAAAIgDAAAAAA==&#10;" filled="f" stroked="f">
                      <v:textbox inset="0,0,0,0">
                        <w:txbxContent>
                          <w:p w:rsidR="004468DF" w:rsidRPr="00A32665" w:rsidRDefault="004468DF" w:rsidP="00B2745D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50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d88c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X4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R3zxwgAAANwAAAAPAAAAAAAAAAAAAAAAAJgCAABkcnMvZG93&#10;bnJldi54bWxQSwUGAAAAAAQABAD1AAAAhwMAAAAA&#10;" filled="f" stroked="f">
                      <v:textbox inset="0,0,0,0">
                        <w:txbxContent>
                          <w:p w:rsidR="004468DF" w:rsidRPr="005E4A3B" w:rsidRDefault="004468D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1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vZas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HsH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C9lqxQAAANwAAAAPAAAAAAAAAAAAAAAAAJgCAABkcnMv&#10;ZG93bnJldi54bWxQSwUGAAAAAAQABAD1AAAAigMAAAAA&#10;" filled="f" stroked="f">
                      <v:textbox inset="0,0,0,0">
                        <w:txbxContent>
                          <w:p w:rsidR="004468DF" w:rsidRPr="005E4A3B" w:rsidRDefault="004468D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2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lHHcYA&#10;AADcAAAADwAAAGRycy9kb3ducmV2LnhtbESPT2vCQBTE74V+h+UVeim6MVA10VXEtqa34p+Lt0f2&#10;uQlm34bsVuO3d4VCj8PM/IaZL3vbiAt1vnasYDRMQBCXTtdsFBz2X4MpCB+QNTaOScGNPCwXz09z&#10;zLW78pYuu2BEhLDPUUEVQptL6cuKLPqha4mjd3KdxRBlZ6Tu8BrhtpFpkoylxZrjQoUtrSsqz7tf&#10;q2DysXqjn6M7hc9skxVmW2wyUyj1+tKvZiAC9eE//Nf+1gre0xQ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NlHHcYAAADcAAAADwAAAAAAAAAAAAAAAACYAgAAZHJz&#10;L2Rvd25yZXYueG1sUEsFBgAAAAAEAAQA9QAAAIsDAAAAAA==&#10;" filled="f" stroked="f">
                      <v:textbox inset="0,0,0,0">
                        <w:txbxContent>
                          <w:p w:rsidR="004468DF" w:rsidRPr="005E4A3B" w:rsidRDefault="004468D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3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XihsYA&#10;AADcAAAADwAAAGRycy9kb3ducmV2LnhtbESPT2vCQBTE7wW/w/KEXopuamk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5XihsYAAADcAAAADwAAAAAAAAAAAAAAAACYAgAAZHJz&#10;L2Rvd25yZXYueG1sUEsFBgAAAAAEAAQA9QAAAIsDAAAAAA==&#10;" filled="f" stroked="f">
                      <v:textbox inset="0,0,0,0">
                        <w:txbxContent>
                          <w:p w:rsidR="004468DF" w:rsidRPr="005E4A3B" w:rsidRDefault="004468D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4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x68s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Hx68sYAAADcAAAADwAAAAAAAAAAAAAAAACYAgAAZHJz&#10;L2Rvd25yZXYueG1sUEsFBgAAAAAEAAQA9QAAAIsDAAAAAA==&#10;" filled="f" stroked="f">
                      <v:textbox inset="0,0,0,0">
                        <w:txbxContent>
                          <w:p w:rsidR="004468DF" w:rsidRPr="005E4A3B" w:rsidRDefault="004468D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5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DfacUA&#10;AADcAAAADwAAAGRycy9kb3ducmV2LnhtbESPS4vCQBCE7wv+h6GFvSw6UfCR6CiyD+NNfFy8NZl2&#10;Esz0hMysZv/9jrCwx6KqvqKW687W4k6trxwrGA0TEMSF0xUbBefT12AOwgdkjbVjUvBDHtar3ssS&#10;M+0efKD7MRgRIewzVFCG0GRS+qIki37oGuLoXV1rMUTZGqlbfES4reU4SabSYsVxocSG3ksqbsdv&#10;q2D2sXmj/cVdw2e6TXNzyLepyZV67XebBYhAXfgP/7V3WsFkPIHnmXg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MN9pxQAAANwAAAAPAAAAAAAAAAAAAAAAAJgCAABkcnMv&#10;ZG93bnJldi54bWxQSwUGAAAAAAQABAD1AAAAigMAAAAA&#10;" filled="f" stroked="f">
                      <v:textbox inset="0,0,0,0">
                        <w:txbxContent>
                          <w:p w:rsidR="004468DF" w:rsidRPr="000411E6" w:rsidRDefault="004468D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6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JBHsUA&#10;AADcAAAADwAAAGRycy9kb3ducmV2LnhtbESPzYvCMBTE7wv+D+EJe1k0VVi11SiyH9ab+HHx9mie&#10;abF5KU1Wu/+9ERb2OMzMb5jFqrO1uFHrK8cKRsMEBHHhdMVGwen4PZiB8AFZY+2YFPySh9Wy97LA&#10;TLs77+l2CEZECPsMFZQhNJmUvijJoh+6hjh6F9daDFG2RuoW7xFuazlOkom0WHFcKLGhj5KK6+HH&#10;Kph+rt9od3aX8JVu0tzs801qcqVe+916DiJQF/7Df+2tVvA+nsDzTDwCc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4kEexQAAANwAAAAPAAAAAAAAAAAAAAAAAJgCAABkcnMv&#10;ZG93bnJldi54bWxQSwUGAAAAAAQABAD1AAAAigMAAAAA&#10;" filled="f" stroked="f">
                      <v:textbox inset="0,0,0,0">
                        <w:txbxContent>
                          <w:p w:rsidR="004468DF" w:rsidRPr="000411E6" w:rsidRDefault="004468D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7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7khcUA&#10;AADcAAAADwAAAGRycy9kb3ducmV2LnhtbESPT2vCQBTE74LfYXlCL0U3Cq0muorY1ngT/1y8PbLP&#10;TTD7NmS3mn77bqHgcZiZ3zCLVWdrcafWV44VjEcJCOLC6YqNgvPpazgD4QOyxtoxKfghD6tlv7fA&#10;TLsHH+h+DEZECPsMFZQhNJmUvijJoh+5hjh6V9daDFG2RuoWHxFuazlJkndpseK4UGJDm5KK2/Hb&#10;Kph+rF9pf3HX8Jlu09wc8m1qcqVeBt16DiJQF57h//ZOK3ibTOH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ruSFxQAAANwAAAAPAAAAAAAAAAAAAAAAAJgCAABkcnMv&#10;ZG93bnJldi54bWxQSwUGAAAAAAQABAD1AAAAigMAAAAA&#10;" filled="f" stroked="f">
                      <v:textbox inset="0,0,0,0">
                        <w:txbxContent>
                          <w:p w:rsidR="004468DF" w:rsidRPr="000411E6" w:rsidRDefault="004468D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8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Fw98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W0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MXD3wgAAANwAAAAPAAAAAAAAAAAAAAAAAJgCAABkcnMvZG93&#10;bnJldi54bWxQSwUGAAAAAAQABAD1AAAAhwMAAAAA&#10;" filled="f" stroked="f">
                      <v:textbox inset="0,0,0,0">
                        <w:txbxContent>
                          <w:p w:rsidR="004468DF" w:rsidRPr="000411E6" w:rsidRDefault="004468D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9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3VbMYA&#10;AADcAAAADwAAAGRycy9kb3ducmV2LnhtbESPT2vCQBTE74V+h+UVvIhuKtg2qatIrUlvxT8Xb4/s&#10;cxOafRuyWxO/vVsQehxm5jfMYjXYRlyo87VjBc/TBARx6XTNRsHxsJ28gfABWWPjmBRcycNq+fiw&#10;wEy7nnd02QcjIoR9hgqqENpMSl9WZNFPXUscvbPrLIYoOyN1h32E20bOkuRFWqw5LlTY0kdF5c/+&#10;1yp43azH9H1y5/CZ5mlhdkWemkKp0dOwfgcRaAj/4Xv7SyuYz1L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n3VbMYAAADcAAAADwAAAAAAAAAAAAAAAACYAgAAZHJz&#10;L2Rvd25yZXYueG1sUEsFBgAAAAAEAAQA9QAAAIsDAAAAAA==&#10;" filled="f" stroked="f">
                      <v:textbox inset="0,0,0,0">
                        <w:txbxContent>
                          <w:p w:rsidR="004468DF" w:rsidRPr="000411E6" w:rsidRDefault="004468D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60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sjHs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8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LIx7EAAAA3AAAAA8AAAAAAAAAAAAAAAAAmAIAAGRycy9k&#10;b3ducmV2LnhtbFBLBQYAAAAABAAEAPUAAACJAwAAAAA=&#10;" filled="f" stroked="f">
                      <v:textbox inset="1pt,.4mm,1pt,1pt">
                        <w:txbxContent>
                          <w:p w:rsidR="004468DF" w:rsidRPr="0079077B" w:rsidRDefault="004468DF" w:rsidP="00B2745D">
                            <w:pPr>
                              <w:pStyle w:val="34f1"/>
                            </w:pPr>
                            <w:fldSimple w:instr=" DOCPROPERTY  Company  \* MERGEFORMAT ">
                              <w:r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361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eGhccA&#10;AADcAAAADwAAAGRycy9kb3ducmV2LnhtbESPQWvCQBSE74X+h+UVvJS6sWKw0VW0oPYgiLG019fs&#10;Mwlm34bsamJ/vVsQehxm5htmOu9MJS7UuNKygkE/AkGcWV1yruDzsHoZg3AeWWNlmRRcycF89vgw&#10;xUTblvd0SX0uAoRdggoK7+tESpcVZND1bU0cvKNtDPogm1zqBtsAN5V8jaJYGiw5LBRY03tB2Sk9&#10;GwXmvNi+LX82fvTcrg/xb7zG792XUr2nbjEB4anz/+F7+0MrGA0H8HcmHAE5u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XHhoXHAAAA3AAAAA8AAAAAAAAAAAAAAAAAmAIAAGRy&#10;cy9kb3ducmV2LnhtbFBLBQYAAAAABAAEAPUAAACMAwAAAAA=&#10;" filled="f" stroked="f">
                      <v:textbox inset="1pt,.4mm,1pt,1pt">
                        <w:txbxContent>
                          <w:p w:rsidR="004468DF" w:rsidRPr="00A32665" w:rsidRDefault="004468DF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62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UY8scA&#10;AADcAAAADwAAAGRycy9kb3ducmV2LnhtbESPQWvCQBSE70L/w/IKvZS60WKw0VVUqPYgiLG019fs&#10;Mwlm34bsamJ/fbcgeBxm5htmOu9MJS7UuNKygkE/AkGcWV1yruDz8P4yBuE8ssbKMim4koP57KE3&#10;xUTblvd0SX0uAoRdggoK7+tESpcVZND1bU0cvKNtDPogm1zqBtsAN5UcRlEsDZYcFgqsaVVQdkrP&#10;RoE5L7Zvy5+NHz2360P8G6/xe/el1NNjt5iA8NT5e/jW/tAKRq9D+D8TjoC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UVGPLHAAAA3AAAAA8AAAAAAAAAAAAAAAAAmAIAAGRy&#10;cy9kb3ducmV2LnhtbFBLBQYAAAAABAAEAPUAAACMAwAAAAA=&#10;" filled="f" stroked="f">
                      <v:textbox inset="1pt,.4mm,1pt,1pt">
                        <w:txbxContent>
                          <w:p w:rsidR="004468DF" w:rsidRPr="00CB1016" w:rsidRDefault="004468DF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63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m9accA&#10;AADcAAAADwAAAGRycy9kb3ducmV2LnhtbESPQWvCQBSE70L/w/IKXopuVAw1dRVbqPYgSFXs9TX7&#10;mgSzb0N2NdFf3xUEj8PMfMNM560pxZlqV1hWMOhHIIhTqwvOFOx3n71XEM4jaywtk4ILOZjPnjpT&#10;TLRt+JvOW5+JAGGXoILc+yqR0qU5GXR9WxEH78/WBn2QdSZ1jU2Am1IOoyiWBgsOCzlW9JFTetye&#10;jAJzWqwn778rP35plrv4Gi/xZ3NQqvvcLt5AeGr9I3xvf2kF49EIbmfCEZCz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pZvWnHAAAA3AAAAA8AAAAAAAAAAAAAAAAAmAIAAGRy&#10;cy9kb3ducmV2LnhtbFBLBQYAAAAABAAEAPUAAACMAwAAAAA=&#10;" filled="f" stroked="f">
                      <v:textbox inset="1pt,.4mm,1pt,1pt">
                        <w:txbxContent>
                          <w:p w:rsidR="004468DF" w:rsidRPr="00CB1016" w:rsidRDefault="004468DF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64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AlHcgA&#10;AADcAAAADwAAAGRycy9kb3ducmV2LnhtbESPW2vCQBSE3wv9D8sp+FJ0Uy/Bpq5iBS8PQqmKfT3N&#10;niah2bMhu5ror3eFQh+HmfmGmcxaU4oz1a6wrOClF4EgTq0uOFNw2C+7YxDOI2ssLZOCCzmYTR8f&#10;Jpho2/AnnXc+EwHCLkEFufdVIqVLczLoerYiDt6PrQ36IOtM6hqbADel7EdRLA0WHBZyrGiRU/q7&#10;OxkF5jTfvr5/r/3ouVnt42u8wq+Po1Kdp3b+BsJT6//Df+2NVjAaDOF+JhwBOb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FsCUdyAAAANwAAAAPAAAAAAAAAAAAAAAAAJgCAABk&#10;cnMvZG93bnJldi54bWxQSwUGAAAAAAQABAD1AAAAjQMAAAAA&#10;" filled="f" stroked="f">
                      <v:textbox inset="1pt,.4mm,1pt,1pt">
                        <w:txbxContent>
                          <w:p w:rsidR="004468DF" w:rsidRPr="005374BE" w:rsidRDefault="004468DF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Pr="00D302AA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65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yAhscA&#10;AADcAAAADwAAAGRycy9kb3ducmV2LnhtbESPQWvCQBSE70L/w/IKXkQ3tiRo6ipa0HoQSlXa62v2&#10;NQnNvg3Z1aT++q4geBxm5htmtuhMJc7UuNKygvEoAkGcWV1yruB4WA8nIJxH1lhZJgV/5GAxf+jN&#10;MNW25Q86730uAoRdigoK7+tUSpcVZNCNbE0cvB/bGPRBNrnUDbYBbir5FEWJNFhyWCiwpteCst/9&#10;ySgwp+Vuuvp+8/Gg3RySS7LBr/dPpfqP3fIFhKfO38O39lYriJ9juJ4JR0DO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r8gIbHAAAA3AAAAA8AAAAAAAAAAAAAAAAAmAIAAGRy&#10;cy9kb3ducmV2LnhtbFBLBQYAAAAABAAEAPUAAACMAwAAAAA=&#10;" filled="f" stroked="f">
                      <v:textbox inset="1pt,.4mm,1pt,1pt">
                        <w:txbxContent>
                          <w:p w:rsidR="004468DF" w:rsidRPr="005374BE" w:rsidRDefault="004468DF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66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4e8ccA&#10;AADcAAAADwAAAGRycy9kb3ducmV2LnhtbESPQWvCQBSE74L/YXmFXkrdWDHU6CpaqPZQEKO012f2&#10;NQlm34bsamJ/vVsoeBxm5htmtuhMJS7UuNKyguEgAkGcWV1yruCwf39+BeE8ssbKMim4koPFvN+b&#10;YaJtyzu6pD4XAcIuQQWF93UipcsKMugGtiYO3o9tDPogm1zqBtsAN5V8iaJYGiw5LBRY01tB2Sk9&#10;GwXmvPycrI4bP35q1/v4N17j9/ZLqceHbjkF4anz9/B/+0MrGI9i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ouHvHHAAAA3AAAAA8AAAAAAAAAAAAAAAAAmAIAAGRy&#10;cy9kb3ducmV2LnhtbFBLBQYAAAAABAAEAPUAAACMAwAAAAA=&#10;" filled="f" stroked="f">
                      <v:textbox inset="1pt,.4mm,1pt,1pt">
                        <w:txbxContent>
                          <w:p w:rsidR="004468DF" w:rsidRDefault="004468D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67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K7asgA&#10;AADcAAAADwAAAGRycy9kb3ducmV2LnhtbESPT2vCQBTE7wW/w/KEXopuVIyauooWtB4K4h/s9TX7&#10;mgSzb0N2NWk/fbdQ6HGYmd8w82VrSnGn2hWWFQz6EQji1OqCMwXn06Y3BeE8ssbSMin4IgfLRedh&#10;jom2DR/ofvSZCBB2CSrIva8SKV2ak0HXtxVx8D5tbdAHWWdS19gEuCnlMIpiabDgsJBjRS85pdfj&#10;zSgwt9XbbP3x6sdPzfYUf8dbfN9flHrstqtnEJ5a/x/+a++0gvFoAr9nwhGQi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1YrtqyAAAANwAAAAPAAAAAAAAAAAAAAAAAJgCAABk&#10;cnMvZG93bnJldi54bWxQSwUGAAAAAAQABAD1AAAAjQMAAAAA&#10;" filled="f" stroked="f">
                      <v:textbox inset="1pt,.4mm,1pt,1pt">
                        <w:txbxContent>
                          <w:p w:rsidR="004468DF" w:rsidRDefault="004468DF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>
                              <w:t>A.B.XXX.П</w:t>
                            </w:r>
                            <w:proofErr w:type="gramStart"/>
                            <w:r>
                              <w:t>4</w:t>
                            </w:r>
                            <w:proofErr w:type="gramEnd"/>
                            <w:r>
                              <w:t>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68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0vGM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9LxjEAAAA3AAAAA8AAAAAAAAAAAAAAAAAmAIAAGRycy9k&#10;b3ducmV2LnhtbFBLBQYAAAAABAAEAPUAAACJAwAAAAA=&#10;" filled="f" stroked="f">
                      <v:textbox inset="1pt,.4mm,1pt,1pt">
                        <w:txbxContent>
                          <w:p w:rsidR="004468DF" w:rsidRDefault="004468DF" w:rsidP="00B2745D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>
                                <w:t>Полное название системы</w:t>
                              </w:r>
                            </w:fldSimple>
                            <w:r>
                              <w:t>.</w:t>
                            </w:r>
                          </w:p>
                          <w:p w:rsidR="004468DF" w:rsidRPr="009A4FE3" w:rsidRDefault="004468DF" w:rsidP="00B2745D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9A4FE3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9A4FE3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9A4FE3">
                              <w:rPr>
                                <w:rStyle w:val="34fe"/>
                              </w:rPr>
                              <w:fldChar w:fldCharType="separate"/>
                            </w:r>
                            <w:r>
                              <w:rPr>
                                <w:rStyle w:val="34fe"/>
                              </w:rPr>
                              <w:t>Описание постановки задачи (комплекса задач)</w:t>
                            </w:r>
                            <w:r w:rsidRPr="009A4FE3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69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RDscUA&#10;AADcAAAADwAAAGRycy9kb3ducmV2LnhtbESPQWvCQBSE7wX/w/IKXoputFRN6iqirfEmai+9PbLP&#10;TTD7NmRXTf99tyD0OMzMN8x82dla3Kj1lWMFo2ECgrhwumKj4Ov0OZiB8AFZY+2YFPyQh+Wi9zTH&#10;TLs7H+h2DEZECPsMFZQhNJmUvijJoh+6hjh6Z9daDFG2RuoW7xFuazlOkom0WHFcKLGhdUnF5Xi1&#10;Cqab1Qvtv905fKTbNDeHfJuaXKn+c7d6BxGoC//hR3unFby9pv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pEOxxQAAANwAAAAPAAAAAAAAAAAAAAAAAJgCAABkcnMv&#10;ZG93bnJldi54bWxQSwUGAAAAAAQABAD1AAAAigMAAAAA&#10;" filled="f" stroked="f">
                      <v:textbox inset="0,0,0,0">
                        <w:txbxContent>
                          <w:p w:rsidR="004468DF" w:rsidRDefault="004468D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70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iZUcMA&#10;AADcAAAADwAAAGRycy9kb3ducmV2LnhtbERPu27CMBTdkfoP1q3UBRGnqLQkxSAElHSreCzdruIb&#10;J2p8HcUupH9fD0iMR+e9WA22FRfqfeNYwXOSgiAunW7YKDifPiZzED4ga2wdk4I/8rBaPowWmGt3&#10;5QNdjsGIGMI+RwV1CF0upS9rsugT1xFHrnK9xRBhb6Tu8RrDbSunafoqLTYcG2rsaFNT+XP8tQre&#10;tusxfX27KuyyfVaYQ7HPTKHU0+OwfgcRaAh38c39qRXMXuL8eCYeAb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piZUcMAAADcAAAADwAAAAAAAAAAAAAAAACYAgAAZHJzL2Rv&#10;d25yZXYueG1sUEsFBgAAAAAEAAQA9QAAAIgDAAAAAA==&#10;" filled="f" stroked="f">
                      <v:textbox inset="0,0,0,0">
                        <w:txbxContent>
                          <w:p w:rsidR="004468DF" w:rsidRDefault="004468D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1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Q8ys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dQ8ysYAAADcAAAADwAAAAAAAAAAAAAAAACYAgAAZHJz&#10;L2Rvd25yZXYueG1sUEsFBgAAAAAEAAQA9QAAAIsDAAAAAA==&#10;" filled="f" stroked="f">
                      <v:textbox inset="0,0,0,0">
                        <w:txbxContent>
                          <w:p w:rsidR="004468DF" w:rsidRPr="00945CCC" w:rsidRDefault="004468D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2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aivc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QaivcYAAADcAAAADwAAAAAAAAAAAAAAAACYAgAAZHJz&#10;L2Rvd25yZXYueG1sUEsFBgAAAAAEAAQA9QAAAIsDAAAAAA==&#10;" filled="f" stroked="f">
                      <v:textbox inset="0,0,0,0">
                        <w:txbxContent>
                          <w:p w:rsidR="004468DF" w:rsidRPr="00945CCC" w:rsidRDefault="004468D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3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oHJsYA&#10;AADcAAAADwAAAGRycy9kb3ducmV2LnhtbESPQWvCQBSE74X+h+UVeim6aa22ia4iWo030fbi7ZF9&#10;bkKzb0N21fTfu0LB4zAz3zCTWWdrcabWV44VvPYTEMSF0xUbBT/fq94nCB+QNdaOScEfeZhNHx8m&#10;mGl34R2d98GICGGfoYIyhCaT0hclWfR91xBH7+haiyHK1kjd4iXCbS3fkmQkLVYcF0psaFFS8bs/&#10;WQUfy/kLbQ/uGL7SdZqbXb5OTa7U81M3H4MI1IV7+L+90QqG7wO4nYlHQE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koHJsYAAADcAAAADwAAAAAAAAAAAAAAAACYAgAAZHJz&#10;L2Rvd25yZXYueG1sUEsFBgAAAAAEAAQA9QAAAIsDAAAAAA==&#10;" filled="f" stroked="f">
                      <v:textbox inset="0,0,0,0">
                        <w:txbxContent>
                          <w:p w:rsidR="004468DF" w:rsidRPr="005E4A3B" w:rsidRDefault="004468D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4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OfUsYA&#10;AADcAAAADwAAAGRycy9kb3ducmV2LnhtbESPT2vCQBTE7wW/w/KEXopuKraa6Cqi1vQm/rl4e2Sf&#10;m9Ds25DdavrtuwWhx2FmfsPMl52txY1aXzlW8DpMQBAXTldsFJxPH4MpCB+QNdaOScEPeVguek9z&#10;zLS784Fux2BEhLDPUEEZQpNJ6YuSLPqha4ijd3WtxRBla6Ru8R7htpajJHmXFiuOCyU2tC6p+Dp+&#10;WwWTzeqF9hd3Ddt0l+bmkO9Skyv13O9WMxCBuvAffrQ/tYK38Rj+zsQjI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aOfUsYAAADcAAAADwAAAAAAAAAAAAAAAACYAgAAZHJz&#10;L2Rvd25yZXYueG1sUEsFBgAAAAAEAAQA9QAAAIsDAAAAAA==&#10;" filled="f" stroked="f">
                      <v:textbox inset="0,0,0,0">
                        <w:txbxContent>
                          <w:p w:rsidR="004468DF" w:rsidRPr="005E4A3B" w:rsidRDefault="004468D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5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86ycYA&#10;AADcAAAADwAAAGRycy9kb3ducmV2LnhtbESPT2vCQBTE74LfYXlCL0U3LbWa6CrSVtOb+Ofi7ZF9&#10;bkKzb0N2q+m37wqCx2FmfsPMl52txYVaXzlW8DJKQBAXTldsFBwP6+EUhA/IGmvHpOCPPCwX/d4c&#10;M+2uvKPLPhgRIewzVFCG0GRS+qIki37kGuLonV1rMUTZGqlbvEa4reVrkrxLixXHhRIb+iip+Nn/&#10;WgWTz9UzbU/uHL7STZqbXb5JTa7U06BbzUAE6sIjfG9/awXjtzHczs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u86ycYAAADcAAAADwAAAAAAAAAAAAAAAACYAgAAZHJz&#10;L2Rvd25yZXYueG1sUEsFBgAAAAAEAAQA9QAAAIsDAAAAAA==&#10;" filled="f" stroked="f">
                      <v:textbox inset="0,0,0,0">
                        <w:txbxContent>
                          <w:p w:rsidR="004468DF" w:rsidRPr="000411E6" w:rsidRDefault="004468D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6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2kvsYA&#10;AADcAAAADwAAAGRycy9kb3ducmV2LnhtbESPT2vCQBTE74LfYXlCL6KbllZNdBVpq+lN/HPx9sg+&#10;N6HZtyG71fTbdwWhx2FmfsMsVp2txZVaXzlW8DxOQBAXTldsFJyOm9EMhA/IGmvHpOCXPKyW/d4C&#10;M+1uvKfrIRgRIewzVFCG0GRS+qIki37sGuLoXVxrMUTZGqlbvEW4reVLkkykxYrjQokNvZdUfB9+&#10;rILpx3pIu7O7hM90m+Zmn29Tkyv1NOjWcxCBuvAffrS/tIK31wncz8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j2kvsYAAADcAAAADwAAAAAAAAAAAAAAAACYAgAAZHJz&#10;L2Rvd25yZXYueG1sUEsFBgAAAAAEAAQA9QAAAIsDAAAAAA==&#10;" filled="f" stroked="f">
                      <v:textbox inset="0,0,0,0">
                        <w:txbxContent>
                          <w:p w:rsidR="004468DF" w:rsidRPr="000411E6" w:rsidRDefault="004468DF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377" style="position:absolute;left:33872;top:10328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cgX8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IFi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yBfxxgAAANwA&#10;AAAPAAAAAAAAAAAAAAAAAKoCAABkcnMvZG93bnJldi54bWxQSwUGAAAAAAQABAD6AAAAnQMAAAAA&#10;">
                <v:rect id="Rectangle 122" o:spid="_x0000_s1378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tcZcQA&#10;AADcAAAADwAAAGRycy9kb3ducmV2LnhtbERPTWvCQBC9C/6HZYRexGxaNL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7XGXEAAAA3AAAAA8AAAAAAAAAAAAAAAAAmAIAAGRycy9k&#10;b3ducmV2LnhtbFBLBQYAAAAABAAEAPUAAACJAwAAAAA=&#10;" filled="f" stroked="f">
                  <v:textbox inset="1pt,.4mm,1pt,1pt">
                    <w:txbxContent>
                      <w:p w:rsidR="004468DF" w:rsidRPr="006C5C53" w:rsidRDefault="004468DF" w:rsidP="007650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79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f5/scA&#10;AADcAAAADwAAAGRycy9kb3ducmV2LnhtbESPQWvCQBSE70L/w/IEL0U3FQ01dRUraHsQpCp6fc0+&#10;k9Ds25BdTdpf7xYEj8PMfMNM560pxZVqV1hW8DKIQBCnVhecKTjsV/1XEM4jaywtk4JfcjCfPXWm&#10;mGjb8Bdddz4TAcIuQQW591UipUtzMugGtiIO3tnWBn2QdSZ1jU2Am1IOoyiWBgsOCzlWtMwp/dld&#10;jAJzWWwm798ffvzcrPfxX7zG0/aoVK/bLt5AeGr9I3xvf2oF49EE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O3+f7HAAAA3AAAAA8AAAAAAAAAAAAAAAAAmAIAAGRy&#10;cy9kb3ducmV2LnhtbFBLBQYAAAAABAAEAPUAAACMAwAAAAA=&#10;" filled="f" stroked="f">
                  <v:textbox inset="1pt,.4mm,1pt,1pt">
                    <w:txbxContent>
                      <w:p w:rsidR="004468DF" w:rsidRPr="006C5C53" w:rsidRDefault="004468DF" w:rsidP="007650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1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3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4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99C7F5B"/>
    <w:multiLevelType w:val="multilevel"/>
    <w:tmpl w:val="500C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C7B1325"/>
    <w:multiLevelType w:val="multilevel"/>
    <w:tmpl w:val="39D4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1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A7A1ADB"/>
    <w:multiLevelType w:val="multilevel"/>
    <w:tmpl w:val="15F0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CE44247"/>
    <w:multiLevelType w:val="multilevel"/>
    <w:tmpl w:val="AA70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5">
    <w:nsid w:val="407A5753"/>
    <w:multiLevelType w:val="multilevel"/>
    <w:tmpl w:val="B814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7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0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31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7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6"/>
  </w:num>
  <w:num w:numId="2">
    <w:abstractNumId w:val="33"/>
  </w:num>
  <w:num w:numId="3">
    <w:abstractNumId w:val="10"/>
  </w:num>
  <w:num w:numId="4">
    <w:abstractNumId w:val="4"/>
  </w:num>
  <w:num w:numId="5">
    <w:abstractNumId w:val="37"/>
  </w:num>
  <w:num w:numId="6">
    <w:abstractNumId w:val="31"/>
  </w:num>
  <w:num w:numId="7">
    <w:abstractNumId w:val="3"/>
  </w:num>
  <w:num w:numId="8">
    <w:abstractNumId w:val="17"/>
  </w:num>
  <w:num w:numId="9">
    <w:abstractNumId w:val="6"/>
  </w:num>
  <w:num w:numId="10">
    <w:abstractNumId w:val="19"/>
  </w:num>
  <w:num w:numId="11">
    <w:abstractNumId w:val="32"/>
  </w:num>
  <w:num w:numId="12">
    <w:abstractNumId w:val="28"/>
  </w:num>
  <w:num w:numId="13">
    <w:abstractNumId w:val="1"/>
  </w:num>
  <w:num w:numId="14">
    <w:abstractNumId w:val="26"/>
  </w:num>
  <w:num w:numId="15">
    <w:abstractNumId w:val="16"/>
  </w:num>
  <w:num w:numId="16">
    <w:abstractNumId w:val="34"/>
  </w:num>
  <w:num w:numId="17">
    <w:abstractNumId w:val="24"/>
  </w:num>
  <w:num w:numId="18">
    <w:abstractNumId w:val="30"/>
  </w:num>
  <w:num w:numId="19">
    <w:abstractNumId w:val="0"/>
  </w:num>
  <w:num w:numId="20">
    <w:abstractNumId w:val="14"/>
  </w:num>
  <w:num w:numId="21">
    <w:abstractNumId w:val="23"/>
  </w:num>
  <w:num w:numId="22">
    <w:abstractNumId w:val="36"/>
  </w:num>
  <w:num w:numId="23">
    <w:abstractNumId w:val="15"/>
  </w:num>
  <w:num w:numId="24">
    <w:abstractNumId w:val="36"/>
  </w:num>
  <w:num w:numId="25">
    <w:abstractNumId w:val="36"/>
  </w:num>
  <w:num w:numId="26">
    <w:abstractNumId w:val="18"/>
  </w:num>
  <w:num w:numId="27">
    <w:abstractNumId w:val="22"/>
  </w:num>
  <w:num w:numId="28">
    <w:abstractNumId w:val="25"/>
  </w:num>
  <w:num w:numId="29">
    <w:abstractNumId w:val="38"/>
  </w:num>
  <w:num w:numId="30">
    <w:abstractNumId w:val="38"/>
    <w:lvlOverride w:ilvl="0">
      <w:startOverride w:val="1"/>
    </w:lvlOverride>
  </w:num>
  <w:num w:numId="31">
    <w:abstractNumId w:val="4"/>
    <w:lvlOverride w:ilvl="0">
      <w:startOverride w:val="1"/>
    </w:lvlOverride>
  </w:num>
  <w:num w:numId="32">
    <w:abstractNumId w:val="32"/>
    <w:lvlOverride w:ilvl="0">
      <w:startOverride w:val="1"/>
    </w:lvlOverride>
  </w:num>
  <w:num w:numId="3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3"/>
  </w:num>
  <w:num w:numId="35">
    <w:abstractNumId w:val="5"/>
  </w:num>
  <w:num w:numId="36">
    <w:abstractNumId w:val="20"/>
  </w:num>
  <w:num w:numId="37">
    <w:abstractNumId w:val="29"/>
  </w:num>
  <w:num w:numId="38">
    <w:abstractNumId w:val="2"/>
  </w:num>
  <w:num w:numId="39">
    <w:abstractNumId w:val="35"/>
  </w:num>
  <w:num w:numId="40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35"/>
    <w:lvlOverride w:ilvl="0">
      <w:startOverride w:val="1"/>
    </w:lvlOverride>
  </w:num>
  <w:num w:numId="42">
    <w:abstractNumId w:val="8"/>
  </w:num>
  <w:num w:numId="43">
    <w:abstractNumId w:val="12"/>
  </w:num>
  <w:num w:numId="44">
    <w:abstractNumId w:val="7"/>
  </w:num>
  <w:num w:numId="45">
    <w:abstractNumId w:val="39"/>
  </w:num>
  <w:num w:numId="46">
    <w:abstractNumId w:val="21"/>
  </w:num>
  <w:num w:numId="47">
    <w:abstractNumId w:val="21"/>
    <w:lvlOverride w:ilvl="0">
      <w:startOverride w:val="1"/>
    </w:lvlOverride>
  </w:num>
  <w:num w:numId="48">
    <w:abstractNumId w:val="11"/>
  </w:num>
  <w:num w:numId="49">
    <w:abstractNumId w:val="9"/>
  </w:num>
  <w:num w:numId="50">
    <w:abstractNumId w:val="27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3505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4F6A"/>
    <w:rsid w:val="000460EE"/>
    <w:rsid w:val="00047CEA"/>
    <w:rsid w:val="00047E5B"/>
    <w:rsid w:val="000501A2"/>
    <w:rsid w:val="00050F69"/>
    <w:rsid w:val="00051DAF"/>
    <w:rsid w:val="0005235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4314"/>
    <w:rsid w:val="000845DC"/>
    <w:rsid w:val="00086781"/>
    <w:rsid w:val="00086950"/>
    <w:rsid w:val="0008760C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393"/>
    <w:rsid w:val="001073DE"/>
    <w:rsid w:val="001076CB"/>
    <w:rsid w:val="00107FE5"/>
    <w:rsid w:val="00111EE5"/>
    <w:rsid w:val="00112438"/>
    <w:rsid w:val="001146F6"/>
    <w:rsid w:val="001149C9"/>
    <w:rsid w:val="0011573C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701CA"/>
    <w:rsid w:val="0017199C"/>
    <w:rsid w:val="001732DB"/>
    <w:rsid w:val="00173333"/>
    <w:rsid w:val="0017335F"/>
    <w:rsid w:val="0017407B"/>
    <w:rsid w:val="0017488F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25B"/>
    <w:rsid w:val="00190488"/>
    <w:rsid w:val="001906D1"/>
    <w:rsid w:val="00190DC1"/>
    <w:rsid w:val="0019151D"/>
    <w:rsid w:val="00192C59"/>
    <w:rsid w:val="00192DBD"/>
    <w:rsid w:val="0019490B"/>
    <w:rsid w:val="00195A77"/>
    <w:rsid w:val="001966AE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6645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2ABC"/>
    <w:rsid w:val="00233D57"/>
    <w:rsid w:val="0023610C"/>
    <w:rsid w:val="00236CE4"/>
    <w:rsid w:val="00237207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3273"/>
    <w:rsid w:val="002635C8"/>
    <w:rsid w:val="00263746"/>
    <w:rsid w:val="00263E41"/>
    <w:rsid w:val="002649A1"/>
    <w:rsid w:val="002654DF"/>
    <w:rsid w:val="002679E0"/>
    <w:rsid w:val="00267BAE"/>
    <w:rsid w:val="00271568"/>
    <w:rsid w:val="00272562"/>
    <w:rsid w:val="002743BC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4778"/>
    <w:rsid w:val="002957C7"/>
    <w:rsid w:val="0029641D"/>
    <w:rsid w:val="00296525"/>
    <w:rsid w:val="00296AA0"/>
    <w:rsid w:val="002973C6"/>
    <w:rsid w:val="00297B12"/>
    <w:rsid w:val="00297CA6"/>
    <w:rsid w:val="002A3CCB"/>
    <w:rsid w:val="002A5428"/>
    <w:rsid w:val="002A54DA"/>
    <w:rsid w:val="002A5E14"/>
    <w:rsid w:val="002A715A"/>
    <w:rsid w:val="002A76D9"/>
    <w:rsid w:val="002B03CF"/>
    <w:rsid w:val="002B3320"/>
    <w:rsid w:val="002B3A64"/>
    <w:rsid w:val="002B3E72"/>
    <w:rsid w:val="002B4251"/>
    <w:rsid w:val="002B54D3"/>
    <w:rsid w:val="002B584C"/>
    <w:rsid w:val="002B7E58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E3B8A"/>
    <w:rsid w:val="002E46EB"/>
    <w:rsid w:val="002E4CD3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28C5"/>
    <w:rsid w:val="00313887"/>
    <w:rsid w:val="00313A26"/>
    <w:rsid w:val="003140DA"/>
    <w:rsid w:val="0031590E"/>
    <w:rsid w:val="003204F0"/>
    <w:rsid w:val="0032106E"/>
    <w:rsid w:val="00321C2A"/>
    <w:rsid w:val="00321CA9"/>
    <w:rsid w:val="0032388A"/>
    <w:rsid w:val="00324BE0"/>
    <w:rsid w:val="00325B70"/>
    <w:rsid w:val="00325BCF"/>
    <w:rsid w:val="003266A7"/>
    <w:rsid w:val="0032763C"/>
    <w:rsid w:val="003313FE"/>
    <w:rsid w:val="00335A84"/>
    <w:rsid w:val="00337B8E"/>
    <w:rsid w:val="00342C00"/>
    <w:rsid w:val="00343090"/>
    <w:rsid w:val="003438E1"/>
    <w:rsid w:val="003448D9"/>
    <w:rsid w:val="00345028"/>
    <w:rsid w:val="003454B5"/>
    <w:rsid w:val="003473F4"/>
    <w:rsid w:val="00350B2F"/>
    <w:rsid w:val="00350B99"/>
    <w:rsid w:val="003537AB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4140"/>
    <w:rsid w:val="00375211"/>
    <w:rsid w:val="00376A22"/>
    <w:rsid w:val="0038024E"/>
    <w:rsid w:val="00382C71"/>
    <w:rsid w:val="00385AB4"/>
    <w:rsid w:val="0038650C"/>
    <w:rsid w:val="0039075E"/>
    <w:rsid w:val="0039086E"/>
    <w:rsid w:val="00391324"/>
    <w:rsid w:val="003929E1"/>
    <w:rsid w:val="00393F1C"/>
    <w:rsid w:val="003956C6"/>
    <w:rsid w:val="0039642C"/>
    <w:rsid w:val="00396759"/>
    <w:rsid w:val="00396F04"/>
    <w:rsid w:val="003A22BC"/>
    <w:rsid w:val="003A3386"/>
    <w:rsid w:val="003A3504"/>
    <w:rsid w:val="003A4B7B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5F88"/>
    <w:rsid w:val="003C6143"/>
    <w:rsid w:val="003C6A24"/>
    <w:rsid w:val="003C714F"/>
    <w:rsid w:val="003C724A"/>
    <w:rsid w:val="003C7CFA"/>
    <w:rsid w:val="003D0F63"/>
    <w:rsid w:val="003D16D3"/>
    <w:rsid w:val="003D2635"/>
    <w:rsid w:val="003D371B"/>
    <w:rsid w:val="003D3E3C"/>
    <w:rsid w:val="003D48E7"/>
    <w:rsid w:val="003E0420"/>
    <w:rsid w:val="003E1C94"/>
    <w:rsid w:val="003E1D35"/>
    <w:rsid w:val="003E56FD"/>
    <w:rsid w:val="003E6415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2FD2"/>
    <w:rsid w:val="0040467C"/>
    <w:rsid w:val="00405E0F"/>
    <w:rsid w:val="00407C3F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2833"/>
    <w:rsid w:val="004255CA"/>
    <w:rsid w:val="004261CD"/>
    <w:rsid w:val="00426EC9"/>
    <w:rsid w:val="00427749"/>
    <w:rsid w:val="004307E3"/>
    <w:rsid w:val="00430A41"/>
    <w:rsid w:val="004324BE"/>
    <w:rsid w:val="0043323C"/>
    <w:rsid w:val="00436B9A"/>
    <w:rsid w:val="00436C0E"/>
    <w:rsid w:val="00440711"/>
    <w:rsid w:val="0044602E"/>
    <w:rsid w:val="00446770"/>
    <w:rsid w:val="004468DF"/>
    <w:rsid w:val="004476FC"/>
    <w:rsid w:val="004502F5"/>
    <w:rsid w:val="00450BBF"/>
    <w:rsid w:val="00451A18"/>
    <w:rsid w:val="00452BBE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A2F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3B56"/>
    <w:rsid w:val="004D45E9"/>
    <w:rsid w:val="004D608E"/>
    <w:rsid w:val="004E23EC"/>
    <w:rsid w:val="004E2867"/>
    <w:rsid w:val="004E388F"/>
    <w:rsid w:val="004E4BCF"/>
    <w:rsid w:val="004E6CA8"/>
    <w:rsid w:val="004F159D"/>
    <w:rsid w:val="004F2D8F"/>
    <w:rsid w:val="004F3356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6E2E"/>
    <w:rsid w:val="00526E4C"/>
    <w:rsid w:val="00527D16"/>
    <w:rsid w:val="00531171"/>
    <w:rsid w:val="00532386"/>
    <w:rsid w:val="00532468"/>
    <w:rsid w:val="0053395A"/>
    <w:rsid w:val="0053413D"/>
    <w:rsid w:val="005341C4"/>
    <w:rsid w:val="00535A0A"/>
    <w:rsid w:val="00535A33"/>
    <w:rsid w:val="005374BE"/>
    <w:rsid w:val="005400BD"/>
    <w:rsid w:val="005401F6"/>
    <w:rsid w:val="00540EC1"/>
    <w:rsid w:val="00542FDD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4F3B"/>
    <w:rsid w:val="005652DC"/>
    <w:rsid w:val="00565F5A"/>
    <w:rsid w:val="00566370"/>
    <w:rsid w:val="00566B48"/>
    <w:rsid w:val="005701FE"/>
    <w:rsid w:val="0057184E"/>
    <w:rsid w:val="00572AB8"/>
    <w:rsid w:val="005750E3"/>
    <w:rsid w:val="00575A58"/>
    <w:rsid w:val="005809FD"/>
    <w:rsid w:val="0058102B"/>
    <w:rsid w:val="00581FD2"/>
    <w:rsid w:val="00582682"/>
    <w:rsid w:val="00583C82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D0980"/>
    <w:rsid w:val="005D1130"/>
    <w:rsid w:val="005D1378"/>
    <w:rsid w:val="005D1889"/>
    <w:rsid w:val="005D2923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3DE8"/>
    <w:rsid w:val="00603DEC"/>
    <w:rsid w:val="00604B11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71F3"/>
    <w:rsid w:val="00657644"/>
    <w:rsid w:val="00657CBE"/>
    <w:rsid w:val="00660233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4FE6"/>
    <w:rsid w:val="00675870"/>
    <w:rsid w:val="0067649A"/>
    <w:rsid w:val="00677018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02DD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2C07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2A7C"/>
    <w:rsid w:val="007131F0"/>
    <w:rsid w:val="00714F2A"/>
    <w:rsid w:val="00714F99"/>
    <w:rsid w:val="00715D42"/>
    <w:rsid w:val="00716811"/>
    <w:rsid w:val="00722326"/>
    <w:rsid w:val="00722B5D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400C4"/>
    <w:rsid w:val="0074625D"/>
    <w:rsid w:val="00746442"/>
    <w:rsid w:val="007473D3"/>
    <w:rsid w:val="00753D35"/>
    <w:rsid w:val="007547F9"/>
    <w:rsid w:val="00755CE1"/>
    <w:rsid w:val="0075689A"/>
    <w:rsid w:val="00756C91"/>
    <w:rsid w:val="00757392"/>
    <w:rsid w:val="00762457"/>
    <w:rsid w:val="007624C6"/>
    <w:rsid w:val="00762BAA"/>
    <w:rsid w:val="00763A2F"/>
    <w:rsid w:val="0076425A"/>
    <w:rsid w:val="00764BA4"/>
    <w:rsid w:val="00765058"/>
    <w:rsid w:val="007659D2"/>
    <w:rsid w:val="007669B4"/>
    <w:rsid w:val="00766C4C"/>
    <w:rsid w:val="00767286"/>
    <w:rsid w:val="00767380"/>
    <w:rsid w:val="00770769"/>
    <w:rsid w:val="007711DD"/>
    <w:rsid w:val="00771EE4"/>
    <w:rsid w:val="00773472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112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1B7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4F1B"/>
    <w:rsid w:val="007D5BE5"/>
    <w:rsid w:val="007D68B6"/>
    <w:rsid w:val="007D748C"/>
    <w:rsid w:val="007E1202"/>
    <w:rsid w:val="007E5D84"/>
    <w:rsid w:val="007E63EC"/>
    <w:rsid w:val="007E6B44"/>
    <w:rsid w:val="007F4719"/>
    <w:rsid w:val="007F545B"/>
    <w:rsid w:val="007F6332"/>
    <w:rsid w:val="007F7667"/>
    <w:rsid w:val="007F7CFD"/>
    <w:rsid w:val="00802BC5"/>
    <w:rsid w:val="0080442A"/>
    <w:rsid w:val="00804B04"/>
    <w:rsid w:val="008067A1"/>
    <w:rsid w:val="00807F98"/>
    <w:rsid w:val="0081091D"/>
    <w:rsid w:val="00812EB3"/>
    <w:rsid w:val="00813031"/>
    <w:rsid w:val="00813AAE"/>
    <w:rsid w:val="00813BFE"/>
    <w:rsid w:val="00813D66"/>
    <w:rsid w:val="00814C2C"/>
    <w:rsid w:val="008157DF"/>
    <w:rsid w:val="008167C9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EE8"/>
    <w:rsid w:val="00836D9B"/>
    <w:rsid w:val="0083779C"/>
    <w:rsid w:val="008378D1"/>
    <w:rsid w:val="00837D2A"/>
    <w:rsid w:val="00841229"/>
    <w:rsid w:val="00843A33"/>
    <w:rsid w:val="008442E3"/>
    <w:rsid w:val="00846DF8"/>
    <w:rsid w:val="0085004F"/>
    <w:rsid w:val="00850C9B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4F0F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5E9"/>
    <w:rsid w:val="008A1649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A8C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0CB7"/>
    <w:rsid w:val="008D1498"/>
    <w:rsid w:val="008D165A"/>
    <w:rsid w:val="008D1C11"/>
    <w:rsid w:val="008D3EA8"/>
    <w:rsid w:val="008D4561"/>
    <w:rsid w:val="008D55DA"/>
    <w:rsid w:val="008D7990"/>
    <w:rsid w:val="008D79FD"/>
    <w:rsid w:val="008E094D"/>
    <w:rsid w:val="008E0A40"/>
    <w:rsid w:val="008E165C"/>
    <w:rsid w:val="008E3473"/>
    <w:rsid w:val="008E767A"/>
    <w:rsid w:val="008E7742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7477"/>
    <w:rsid w:val="0091073B"/>
    <w:rsid w:val="009107AF"/>
    <w:rsid w:val="00912AD3"/>
    <w:rsid w:val="00913E29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37C9A"/>
    <w:rsid w:val="00940460"/>
    <w:rsid w:val="00940B14"/>
    <w:rsid w:val="00941129"/>
    <w:rsid w:val="009436DB"/>
    <w:rsid w:val="00943F82"/>
    <w:rsid w:val="00945381"/>
    <w:rsid w:val="00946D05"/>
    <w:rsid w:val="0094795F"/>
    <w:rsid w:val="00947CAE"/>
    <w:rsid w:val="00947CB7"/>
    <w:rsid w:val="00952051"/>
    <w:rsid w:val="00952847"/>
    <w:rsid w:val="00952DB2"/>
    <w:rsid w:val="00952EC6"/>
    <w:rsid w:val="0095342B"/>
    <w:rsid w:val="009535E6"/>
    <w:rsid w:val="00953C34"/>
    <w:rsid w:val="00955611"/>
    <w:rsid w:val="00955F02"/>
    <w:rsid w:val="00956CCB"/>
    <w:rsid w:val="00957120"/>
    <w:rsid w:val="009574B5"/>
    <w:rsid w:val="00962274"/>
    <w:rsid w:val="00962B4A"/>
    <w:rsid w:val="00963025"/>
    <w:rsid w:val="00963280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0A65"/>
    <w:rsid w:val="009A1280"/>
    <w:rsid w:val="009A1E3A"/>
    <w:rsid w:val="009A25D4"/>
    <w:rsid w:val="009A26AA"/>
    <w:rsid w:val="009A30AD"/>
    <w:rsid w:val="009A3C96"/>
    <w:rsid w:val="009A4FE3"/>
    <w:rsid w:val="009A551B"/>
    <w:rsid w:val="009A68F9"/>
    <w:rsid w:val="009B0083"/>
    <w:rsid w:val="009B0098"/>
    <w:rsid w:val="009B1048"/>
    <w:rsid w:val="009B168F"/>
    <w:rsid w:val="009B2B09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95A"/>
    <w:rsid w:val="009E6E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436A"/>
    <w:rsid w:val="00A15EF9"/>
    <w:rsid w:val="00A161FD"/>
    <w:rsid w:val="00A168BE"/>
    <w:rsid w:val="00A16BA0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2CA9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6A36"/>
    <w:rsid w:val="00AD7411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2A94"/>
    <w:rsid w:val="00B1366F"/>
    <w:rsid w:val="00B13A34"/>
    <w:rsid w:val="00B1459D"/>
    <w:rsid w:val="00B2154B"/>
    <w:rsid w:val="00B21BD1"/>
    <w:rsid w:val="00B223D0"/>
    <w:rsid w:val="00B23511"/>
    <w:rsid w:val="00B236B4"/>
    <w:rsid w:val="00B23C00"/>
    <w:rsid w:val="00B2745D"/>
    <w:rsid w:val="00B27EA3"/>
    <w:rsid w:val="00B30E31"/>
    <w:rsid w:val="00B31CF2"/>
    <w:rsid w:val="00B32BDB"/>
    <w:rsid w:val="00B3390C"/>
    <w:rsid w:val="00B339BC"/>
    <w:rsid w:val="00B33A89"/>
    <w:rsid w:val="00B33F75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2AF5"/>
    <w:rsid w:val="00B74A7E"/>
    <w:rsid w:val="00B7567B"/>
    <w:rsid w:val="00B75710"/>
    <w:rsid w:val="00B76361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2532"/>
    <w:rsid w:val="00BA3313"/>
    <w:rsid w:val="00BA3CCE"/>
    <w:rsid w:val="00BA3F9F"/>
    <w:rsid w:val="00BB01B2"/>
    <w:rsid w:val="00BB0C69"/>
    <w:rsid w:val="00BB1A01"/>
    <w:rsid w:val="00BB2474"/>
    <w:rsid w:val="00BB256A"/>
    <w:rsid w:val="00BB2628"/>
    <w:rsid w:val="00BB426D"/>
    <w:rsid w:val="00BB6394"/>
    <w:rsid w:val="00BB6EE7"/>
    <w:rsid w:val="00BC2203"/>
    <w:rsid w:val="00BC2569"/>
    <w:rsid w:val="00BC2796"/>
    <w:rsid w:val="00BC4817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0E0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D76E3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A0B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5E9"/>
    <w:rsid w:val="00C17B72"/>
    <w:rsid w:val="00C220B4"/>
    <w:rsid w:val="00C220E9"/>
    <w:rsid w:val="00C24665"/>
    <w:rsid w:val="00C2622D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276"/>
    <w:rsid w:val="00C4048D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4F5B"/>
    <w:rsid w:val="00C55CEA"/>
    <w:rsid w:val="00C5690A"/>
    <w:rsid w:val="00C5770F"/>
    <w:rsid w:val="00C6105A"/>
    <w:rsid w:val="00C6216B"/>
    <w:rsid w:val="00C62893"/>
    <w:rsid w:val="00C62D59"/>
    <w:rsid w:val="00C62F46"/>
    <w:rsid w:val="00C64348"/>
    <w:rsid w:val="00C6631B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1BEC"/>
    <w:rsid w:val="00C933BF"/>
    <w:rsid w:val="00C94139"/>
    <w:rsid w:val="00C96422"/>
    <w:rsid w:val="00C97122"/>
    <w:rsid w:val="00C979F1"/>
    <w:rsid w:val="00CA050D"/>
    <w:rsid w:val="00CA0A84"/>
    <w:rsid w:val="00CA16AD"/>
    <w:rsid w:val="00CA46AD"/>
    <w:rsid w:val="00CA58FF"/>
    <w:rsid w:val="00CA7400"/>
    <w:rsid w:val="00CB1B33"/>
    <w:rsid w:val="00CB2B1E"/>
    <w:rsid w:val="00CB3A59"/>
    <w:rsid w:val="00CB50D2"/>
    <w:rsid w:val="00CB6310"/>
    <w:rsid w:val="00CB66C4"/>
    <w:rsid w:val="00CB6EF8"/>
    <w:rsid w:val="00CC051B"/>
    <w:rsid w:val="00CC1B49"/>
    <w:rsid w:val="00CC3CF7"/>
    <w:rsid w:val="00CD013F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E7296"/>
    <w:rsid w:val="00CF0991"/>
    <w:rsid w:val="00CF1FB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2AA"/>
    <w:rsid w:val="00D30A61"/>
    <w:rsid w:val="00D318F5"/>
    <w:rsid w:val="00D32076"/>
    <w:rsid w:val="00D32968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506"/>
    <w:rsid w:val="00D76632"/>
    <w:rsid w:val="00D76BBC"/>
    <w:rsid w:val="00D81F24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2F70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43F3"/>
    <w:rsid w:val="00DF4C62"/>
    <w:rsid w:val="00DF604E"/>
    <w:rsid w:val="00DF700E"/>
    <w:rsid w:val="00DF7580"/>
    <w:rsid w:val="00E00882"/>
    <w:rsid w:val="00E014A9"/>
    <w:rsid w:val="00E02DCE"/>
    <w:rsid w:val="00E06E27"/>
    <w:rsid w:val="00E07153"/>
    <w:rsid w:val="00E077E2"/>
    <w:rsid w:val="00E1081E"/>
    <w:rsid w:val="00E14517"/>
    <w:rsid w:val="00E153A2"/>
    <w:rsid w:val="00E161C0"/>
    <w:rsid w:val="00E16A32"/>
    <w:rsid w:val="00E20E33"/>
    <w:rsid w:val="00E21551"/>
    <w:rsid w:val="00E23292"/>
    <w:rsid w:val="00E2377D"/>
    <w:rsid w:val="00E23D5D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5A5E"/>
    <w:rsid w:val="00E35D26"/>
    <w:rsid w:val="00E3651A"/>
    <w:rsid w:val="00E36A70"/>
    <w:rsid w:val="00E4023E"/>
    <w:rsid w:val="00E41D85"/>
    <w:rsid w:val="00E44199"/>
    <w:rsid w:val="00E4421A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0AB"/>
    <w:rsid w:val="00E6333E"/>
    <w:rsid w:val="00E63508"/>
    <w:rsid w:val="00E63BD2"/>
    <w:rsid w:val="00E6696A"/>
    <w:rsid w:val="00E67F46"/>
    <w:rsid w:val="00E70B18"/>
    <w:rsid w:val="00E71684"/>
    <w:rsid w:val="00E721A5"/>
    <w:rsid w:val="00E7290C"/>
    <w:rsid w:val="00E72D33"/>
    <w:rsid w:val="00E738CB"/>
    <w:rsid w:val="00E73BE4"/>
    <w:rsid w:val="00E768F6"/>
    <w:rsid w:val="00E76F99"/>
    <w:rsid w:val="00E76FC8"/>
    <w:rsid w:val="00E77D89"/>
    <w:rsid w:val="00E80636"/>
    <w:rsid w:val="00E80992"/>
    <w:rsid w:val="00E817B6"/>
    <w:rsid w:val="00E82335"/>
    <w:rsid w:val="00E84247"/>
    <w:rsid w:val="00E84EE1"/>
    <w:rsid w:val="00E85040"/>
    <w:rsid w:val="00E85A9B"/>
    <w:rsid w:val="00E85E29"/>
    <w:rsid w:val="00E90701"/>
    <w:rsid w:val="00E910D1"/>
    <w:rsid w:val="00E924BB"/>
    <w:rsid w:val="00E931EB"/>
    <w:rsid w:val="00E935AB"/>
    <w:rsid w:val="00E9613C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0CAD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29E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1D20"/>
    <w:rsid w:val="00F336E2"/>
    <w:rsid w:val="00F34D38"/>
    <w:rsid w:val="00F37A19"/>
    <w:rsid w:val="00F41155"/>
    <w:rsid w:val="00F4146E"/>
    <w:rsid w:val="00F420F5"/>
    <w:rsid w:val="00F42781"/>
    <w:rsid w:val="00F428BE"/>
    <w:rsid w:val="00F43383"/>
    <w:rsid w:val="00F5018D"/>
    <w:rsid w:val="00F50AF2"/>
    <w:rsid w:val="00F50C5C"/>
    <w:rsid w:val="00F50E15"/>
    <w:rsid w:val="00F5158E"/>
    <w:rsid w:val="00F51C27"/>
    <w:rsid w:val="00F5320E"/>
    <w:rsid w:val="00F53238"/>
    <w:rsid w:val="00F53EA5"/>
    <w:rsid w:val="00F5430E"/>
    <w:rsid w:val="00F54BC2"/>
    <w:rsid w:val="00F55B1F"/>
    <w:rsid w:val="00F57D23"/>
    <w:rsid w:val="00F602D7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77769"/>
    <w:rsid w:val="00F81040"/>
    <w:rsid w:val="00F81596"/>
    <w:rsid w:val="00F83414"/>
    <w:rsid w:val="00F83F3C"/>
    <w:rsid w:val="00F85A29"/>
    <w:rsid w:val="00F86AF8"/>
    <w:rsid w:val="00F86CDA"/>
    <w:rsid w:val="00F908FF"/>
    <w:rsid w:val="00F92FD1"/>
    <w:rsid w:val="00F93301"/>
    <w:rsid w:val="00F938C3"/>
    <w:rsid w:val="00F95020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B226E"/>
    <w:rsid w:val="00FB2346"/>
    <w:rsid w:val="00FB3846"/>
    <w:rsid w:val="00FB4081"/>
    <w:rsid w:val="00FB5B38"/>
    <w:rsid w:val="00FB7594"/>
    <w:rsid w:val="00FC0E09"/>
    <w:rsid w:val="00FC13F3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773E"/>
    <w:rsid w:val="00FE1DE1"/>
    <w:rsid w:val="00FE34DF"/>
    <w:rsid w:val="00FE3FCE"/>
    <w:rsid w:val="00FE67C2"/>
    <w:rsid w:val="00FE6A78"/>
    <w:rsid w:val="00FF0393"/>
    <w:rsid w:val="00FF09A2"/>
    <w:rsid w:val="00FF111F"/>
    <w:rsid w:val="00FF1B91"/>
    <w:rsid w:val="00FF46AC"/>
    <w:rsid w:val="00FF4CDA"/>
    <w:rsid w:val="00FF5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D302AA"/>
    <w:rPr>
      <w:sz w:val="24"/>
    </w:rPr>
  </w:style>
  <w:style w:type="paragraph" w:styleId="1">
    <w:name w:val="heading 1"/>
    <w:next w:val="34b"/>
    <w:link w:val="10"/>
    <w:qFormat/>
    <w:rsid w:val="00D302AA"/>
    <w:pPr>
      <w:keepNext/>
      <w:keepLines/>
      <w:pageBreakBefore/>
      <w:numPr>
        <w:numId w:val="50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D302AA"/>
    <w:pPr>
      <w:keepNext/>
      <w:keepLines/>
      <w:numPr>
        <w:ilvl w:val="1"/>
        <w:numId w:val="50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D302AA"/>
    <w:pPr>
      <w:keepNext/>
      <w:keepLines/>
      <w:numPr>
        <w:ilvl w:val="2"/>
        <w:numId w:val="50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D302AA"/>
    <w:pPr>
      <w:keepNext/>
      <w:keepLines/>
      <w:numPr>
        <w:ilvl w:val="3"/>
        <w:numId w:val="50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D302AA"/>
    <w:pPr>
      <w:keepNext/>
      <w:numPr>
        <w:ilvl w:val="4"/>
        <w:numId w:val="50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D302AA"/>
    <w:pPr>
      <w:keepNext/>
      <w:numPr>
        <w:ilvl w:val="5"/>
        <w:numId w:val="50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D302AA"/>
    <w:pPr>
      <w:keepNext/>
      <w:numPr>
        <w:ilvl w:val="6"/>
        <w:numId w:val="50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D302AA"/>
    <w:pPr>
      <w:keepNext/>
      <w:numPr>
        <w:ilvl w:val="7"/>
        <w:numId w:val="50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D302AA"/>
    <w:pPr>
      <w:keepNext/>
      <w:numPr>
        <w:ilvl w:val="8"/>
        <w:numId w:val="50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D302AA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D302AA"/>
  </w:style>
  <w:style w:type="character" w:customStyle="1" w:styleId="34c">
    <w:name w:val="34_Знак_Сообщение_системы"/>
    <w:rsid w:val="00D302AA"/>
    <w:rPr>
      <w:rFonts w:ascii="Calibri" w:hAnsi="Calibri"/>
    </w:rPr>
  </w:style>
  <w:style w:type="paragraph" w:customStyle="1" w:styleId="34b">
    <w:name w:val="34_Абзац_Обычный"/>
    <w:link w:val="34d"/>
    <w:qFormat/>
    <w:rsid w:val="00D302AA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D302AA"/>
    <w:rPr>
      <w:sz w:val="24"/>
      <w:lang w:eastAsia="x-none"/>
    </w:rPr>
  </w:style>
  <w:style w:type="character" w:customStyle="1" w:styleId="10">
    <w:name w:val="Заголовок 1 Знак"/>
    <w:link w:val="1"/>
    <w:rsid w:val="00D302AA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D302AA"/>
    <w:rPr>
      <w:b/>
      <w:sz w:val="32"/>
    </w:rPr>
  </w:style>
  <w:style w:type="character" w:customStyle="1" w:styleId="30">
    <w:name w:val="Заголовок 3 Знак"/>
    <w:link w:val="3"/>
    <w:rsid w:val="00D302AA"/>
    <w:rPr>
      <w:b/>
      <w:bCs/>
      <w:sz w:val="28"/>
    </w:rPr>
  </w:style>
  <w:style w:type="character" w:customStyle="1" w:styleId="40">
    <w:name w:val="Заголовок 4 Знак"/>
    <w:link w:val="4"/>
    <w:rsid w:val="00D302AA"/>
    <w:rPr>
      <w:b/>
      <w:sz w:val="24"/>
    </w:rPr>
  </w:style>
  <w:style w:type="character" w:customStyle="1" w:styleId="50">
    <w:name w:val="Заголовок 5 Знак"/>
    <w:link w:val="5"/>
    <w:rsid w:val="00D302AA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D302AA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D302AA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D302AA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D302AA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D302AA"/>
    <w:pPr>
      <w:numPr>
        <w:numId w:val="48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D302AA"/>
    <w:pPr>
      <w:numPr>
        <w:numId w:val="48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D302AA"/>
    <w:pPr>
      <w:numPr>
        <w:numId w:val="48"/>
      </w:numPr>
    </w:pPr>
    <w:rPr>
      <w:szCs w:val="22"/>
    </w:rPr>
  </w:style>
  <w:style w:type="character" w:customStyle="1" w:styleId="34f">
    <w:name w:val="34_Знак_Подчеркнутый"/>
    <w:rsid w:val="00D302AA"/>
    <w:rPr>
      <w:u w:val="single"/>
    </w:rPr>
  </w:style>
  <w:style w:type="paragraph" w:customStyle="1" w:styleId="349">
    <w:name w:val="34_Список_Библиография"/>
    <w:basedOn w:val="34b"/>
    <w:rsid w:val="00D302AA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FF5BC2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D302AA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D302AA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D302AA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D302AA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D302AA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FF5BC2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D302AA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FF5BC2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D302AA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D302AA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D302AA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D302AA"/>
    <w:rPr>
      <w:b w:val="0"/>
      <w:i/>
    </w:rPr>
  </w:style>
  <w:style w:type="character" w:customStyle="1" w:styleId="34fc">
    <w:name w:val="34_Знак_Название_файла"/>
    <w:qFormat/>
    <w:rsid w:val="00D302AA"/>
    <w:rPr>
      <w:rFonts w:ascii="Calibri" w:hAnsi="Calibri"/>
    </w:rPr>
  </w:style>
  <w:style w:type="character" w:customStyle="1" w:styleId="34fd">
    <w:name w:val="34_Знак_Термин"/>
    <w:rsid w:val="00D302AA"/>
    <w:rPr>
      <w:i/>
    </w:rPr>
  </w:style>
  <w:style w:type="character" w:customStyle="1" w:styleId="34fe">
    <w:name w:val="34_Знак_Полужирный"/>
    <w:rsid w:val="00D302AA"/>
    <w:rPr>
      <w:b/>
    </w:rPr>
  </w:style>
  <w:style w:type="character" w:customStyle="1" w:styleId="34ff">
    <w:name w:val="34_Знак_Верхний_индекс"/>
    <w:rsid w:val="00D302AA"/>
    <w:rPr>
      <w:vertAlign w:val="superscript"/>
    </w:rPr>
  </w:style>
  <w:style w:type="character" w:customStyle="1" w:styleId="3424">
    <w:name w:val="34_Список_Марк_2 Знак"/>
    <w:link w:val="3423"/>
    <w:rsid w:val="009E695A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D302AA"/>
    <w:pPr>
      <w:numPr>
        <w:ilvl w:val="1"/>
        <w:numId w:val="39"/>
      </w:numPr>
    </w:pPr>
  </w:style>
  <w:style w:type="paragraph" w:customStyle="1" w:styleId="34ff0">
    <w:name w:val="34_Таблица_Заголовок_Продолжение"/>
    <w:basedOn w:val="34ff1"/>
    <w:next w:val="a0"/>
    <w:rsid w:val="00D302AA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D302AA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D302AA"/>
    <w:pPr>
      <w:numPr>
        <w:numId w:val="39"/>
      </w:numPr>
    </w:pPr>
  </w:style>
  <w:style w:type="character" w:customStyle="1" w:styleId="3419">
    <w:name w:val="34_Список_Марк_1 Знак"/>
    <w:link w:val="3413"/>
    <w:rsid w:val="00FF5BC2"/>
    <w:rPr>
      <w:sz w:val="24"/>
      <w:lang w:eastAsia="x-none"/>
    </w:rPr>
  </w:style>
  <w:style w:type="paragraph" w:styleId="a4">
    <w:name w:val="footnote text"/>
    <w:basedOn w:val="34b"/>
    <w:link w:val="a5"/>
    <w:rsid w:val="00D302AA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D302AA"/>
    <w:pPr>
      <w:numPr>
        <w:numId w:val="38"/>
      </w:numPr>
    </w:pPr>
  </w:style>
  <w:style w:type="character" w:customStyle="1" w:styleId="341a">
    <w:name w:val="34_Список_Нум_1 Знак"/>
    <w:link w:val="341"/>
    <w:rsid w:val="00FF5BC2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D302AA"/>
    <w:pPr>
      <w:numPr>
        <w:ilvl w:val="1"/>
        <w:numId w:val="38"/>
      </w:numPr>
    </w:pPr>
  </w:style>
  <w:style w:type="character" w:customStyle="1" w:styleId="3425">
    <w:name w:val="34_Список_Нум_2 Знак"/>
    <w:basedOn w:val="a1"/>
    <w:link w:val="342"/>
    <w:rsid w:val="00FF5BC2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D302AA"/>
    <w:pPr>
      <w:keepNext/>
    </w:pPr>
  </w:style>
  <w:style w:type="paragraph" w:customStyle="1" w:styleId="34f1">
    <w:name w:val="34_Рамка_Основной"/>
    <w:basedOn w:val="34b"/>
    <w:link w:val="34f0"/>
    <w:rsid w:val="00D302AA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D302AA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D302AA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D302AA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D302AA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D302AA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D302AA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D302AA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D302AA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D302AA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D302AA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uiPriority w:val="39"/>
    <w:rsid w:val="00D302AA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D302AA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D302AA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D302AA"/>
    <w:pPr>
      <w:keepLines/>
      <w:numPr>
        <w:numId w:val="48"/>
      </w:numPr>
    </w:pPr>
  </w:style>
  <w:style w:type="character" w:customStyle="1" w:styleId="3433">
    <w:name w:val="34_Список_Нум_3 Знак"/>
    <w:basedOn w:val="a1"/>
    <w:link w:val="343"/>
    <w:rsid w:val="00FF5BC2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D302AA"/>
    <w:pPr>
      <w:numPr>
        <w:ilvl w:val="2"/>
        <w:numId w:val="38"/>
      </w:numPr>
    </w:pPr>
  </w:style>
  <w:style w:type="paragraph" w:customStyle="1" w:styleId="34fff">
    <w:name w:val="34_Определения"/>
    <w:basedOn w:val="34b"/>
    <w:rsid w:val="00D302AA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D302AA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D302AA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D302AA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D302AA"/>
    <w:rPr>
      <w:sz w:val="18"/>
      <w:lang w:eastAsia="x-none"/>
    </w:rPr>
  </w:style>
  <w:style w:type="paragraph" w:customStyle="1" w:styleId="34fff1">
    <w:name w:val="34_Листинг"/>
    <w:basedOn w:val="34b"/>
    <w:rsid w:val="00D302AA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D302AA"/>
    <w:rPr>
      <w:b/>
    </w:rPr>
  </w:style>
  <w:style w:type="paragraph" w:customStyle="1" w:styleId="3440">
    <w:name w:val="34_Заголовок_4_Приложение"/>
    <w:basedOn w:val="4"/>
    <w:next w:val="34b"/>
    <w:rsid w:val="00D302AA"/>
    <w:pPr>
      <w:numPr>
        <w:numId w:val="48"/>
      </w:numPr>
    </w:pPr>
  </w:style>
  <w:style w:type="paragraph" w:customStyle="1" w:styleId="3410">
    <w:name w:val="34_Таблица_Список_Марк_1"/>
    <w:basedOn w:val="34ff6"/>
    <w:link w:val="341c"/>
    <w:rsid w:val="00D302AA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D302AA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D302AA"/>
    <w:pPr>
      <w:numPr>
        <w:ilvl w:val="2"/>
        <w:numId w:val="39"/>
      </w:numPr>
    </w:pPr>
  </w:style>
  <w:style w:type="paragraph" w:customStyle="1" w:styleId="3422">
    <w:name w:val="34_Таблица_Список_Нум_2"/>
    <w:basedOn w:val="34ff6"/>
    <w:rsid w:val="00D302AA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D302AA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D302AA"/>
    <w:pPr>
      <w:numPr>
        <w:numId w:val="46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D302AA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D302AA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D302AA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D302AA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D302AA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D302AA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D302AA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D302AA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D302AA"/>
    <w:pPr>
      <w:numPr>
        <w:numId w:val="45"/>
      </w:numPr>
    </w:pPr>
    <w:rPr>
      <w:lang w:val="x-none"/>
    </w:rPr>
  </w:style>
  <w:style w:type="paragraph" w:styleId="a6">
    <w:name w:val="Revision"/>
    <w:hidden/>
    <w:uiPriority w:val="99"/>
    <w:semiHidden/>
    <w:rsid w:val="00D302AA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D302AA"/>
  </w:style>
  <w:style w:type="paragraph" w:customStyle="1" w:styleId="34fffb">
    <w:name w:val="34_Пример_Заголовок"/>
    <w:basedOn w:val="34f8"/>
    <w:next w:val="34f8"/>
    <w:rsid w:val="00D302AA"/>
    <w:pPr>
      <w:keepNext/>
      <w:spacing w:after="120"/>
    </w:pPr>
    <w:rPr>
      <w:b/>
      <w:lang w:eastAsia="ru-RU"/>
    </w:rPr>
  </w:style>
  <w:style w:type="character" w:styleId="a7">
    <w:name w:val="FollowedHyperlink"/>
    <w:rsid w:val="00D302AA"/>
    <w:rPr>
      <w:color w:val="auto"/>
    </w:rPr>
  </w:style>
  <w:style w:type="character" w:customStyle="1" w:styleId="34fffc">
    <w:name w:val="34_Знак_Нижний_индекс"/>
    <w:rsid w:val="00D302AA"/>
    <w:rPr>
      <w:vertAlign w:val="subscript"/>
    </w:rPr>
  </w:style>
  <w:style w:type="character" w:styleId="a8">
    <w:name w:val="footnote reference"/>
    <w:basedOn w:val="a1"/>
    <w:semiHidden/>
    <w:rsid w:val="00D302AA"/>
    <w:rPr>
      <w:vertAlign w:val="superscript"/>
    </w:rPr>
  </w:style>
  <w:style w:type="paragraph" w:styleId="a9">
    <w:name w:val="header"/>
    <w:basedOn w:val="34b"/>
    <w:link w:val="aa"/>
    <w:rsid w:val="00D302AA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D302AA"/>
    <w:rPr>
      <w:lang w:eastAsia="x-none"/>
    </w:rPr>
  </w:style>
  <w:style w:type="paragraph" w:styleId="ab">
    <w:name w:val="footer"/>
    <w:basedOn w:val="34b"/>
    <w:link w:val="ac"/>
    <w:rsid w:val="00D302AA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D302AA"/>
    <w:rPr>
      <w:lang w:eastAsia="x-none"/>
    </w:rPr>
  </w:style>
  <w:style w:type="numbering" w:customStyle="1" w:styleId="a">
    <w:name w:val="Приложение"/>
    <w:uiPriority w:val="99"/>
    <w:rsid w:val="00D302AA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D302AA"/>
    <w:pPr>
      <w:keepNext/>
    </w:pPr>
  </w:style>
  <w:style w:type="character" w:customStyle="1" w:styleId="3434">
    <w:name w:val="34_Список_Марк_3 Знак"/>
    <w:basedOn w:val="34d"/>
    <w:link w:val="3432"/>
    <w:rsid w:val="009E695A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D302AA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D302AA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FF5BC2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FF5BC2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FF5BC2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D302AA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D302AA"/>
    <w:pPr>
      <w:numPr>
        <w:numId w:val="44"/>
      </w:numPr>
    </w:pPr>
  </w:style>
  <w:style w:type="paragraph" w:customStyle="1" w:styleId="344">
    <w:name w:val="34_Процедура_Подшаг"/>
    <w:basedOn w:val="34b"/>
    <w:link w:val="34ffff0"/>
    <w:qFormat/>
    <w:rsid w:val="00D302AA"/>
    <w:pPr>
      <w:numPr>
        <w:ilvl w:val="1"/>
        <w:numId w:val="44"/>
      </w:numPr>
    </w:pPr>
  </w:style>
  <w:style w:type="character" w:customStyle="1" w:styleId="34ffff">
    <w:name w:val="34_Процедура_Шаг Знак"/>
    <w:basedOn w:val="34d"/>
    <w:link w:val="340"/>
    <w:rsid w:val="00FF5BC2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D302AA"/>
    <w:pPr>
      <w:keepNext/>
    </w:pPr>
  </w:style>
  <w:style w:type="character" w:customStyle="1" w:styleId="34ffff0">
    <w:name w:val="34_Процедура_Подшаг Знак"/>
    <w:basedOn w:val="34d"/>
    <w:link w:val="344"/>
    <w:rsid w:val="00FF5BC2"/>
    <w:rPr>
      <w:sz w:val="24"/>
      <w:lang w:eastAsia="x-none"/>
    </w:rPr>
  </w:style>
  <w:style w:type="character" w:customStyle="1" w:styleId="34ffff2">
    <w:name w:val="34_Знак_Клавиши"/>
    <w:rsid w:val="00D302AA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D302AA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D302AA"/>
  </w:style>
  <w:style w:type="paragraph" w:styleId="ad">
    <w:name w:val="caption"/>
    <w:basedOn w:val="34b"/>
    <w:next w:val="34b"/>
    <w:rsid w:val="0008760C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D302AA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D302AA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D302AA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FF5BC2"/>
    <w:rPr>
      <w:sz w:val="24"/>
      <w:lang w:eastAsia="x-none"/>
    </w:rPr>
  </w:style>
  <w:style w:type="character" w:customStyle="1" w:styleId="ae">
    <w:name w:val="Основной текст Знак"/>
    <w:semiHidden/>
    <w:rsid w:val="00D302AA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D302AA"/>
    <w:rPr>
      <w:rFonts w:ascii="Arial" w:hAnsi="Arial"/>
    </w:rPr>
  </w:style>
  <w:style w:type="character" w:customStyle="1" w:styleId="af0">
    <w:name w:val="Тема примечания Знак"/>
    <w:semiHidden/>
    <w:rsid w:val="00D302AA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D302AA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D302AA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D302AA"/>
  </w:style>
  <w:style w:type="character" w:styleId="af3">
    <w:name w:val="annotation reference"/>
    <w:semiHidden/>
    <w:rsid w:val="00D302AA"/>
    <w:rPr>
      <w:sz w:val="16"/>
      <w:szCs w:val="16"/>
    </w:rPr>
  </w:style>
  <w:style w:type="character" w:styleId="af4">
    <w:name w:val="page number"/>
    <w:rsid w:val="00D302AA"/>
  </w:style>
  <w:style w:type="paragraph" w:styleId="af5">
    <w:name w:val="Body Text"/>
    <w:basedOn w:val="a0"/>
    <w:link w:val="13"/>
    <w:semiHidden/>
    <w:unhideWhenUsed/>
    <w:rsid w:val="00D302AA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D302AA"/>
    <w:rPr>
      <w:sz w:val="24"/>
    </w:rPr>
  </w:style>
  <w:style w:type="paragraph" w:styleId="af6">
    <w:name w:val="annotation subject"/>
    <w:basedOn w:val="af2"/>
    <w:next w:val="af2"/>
    <w:link w:val="14"/>
    <w:semiHidden/>
    <w:rsid w:val="00D302AA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D302AA"/>
    <w:rPr>
      <w:b/>
      <w:bCs/>
    </w:rPr>
  </w:style>
  <w:style w:type="paragraph" w:styleId="af7">
    <w:name w:val="Balloon Text"/>
    <w:basedOn w:val="a0"/>
    <w:link w:val="15"/>
    <w:semiHidden/>
    <w:rsid w:val="00D302AA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D302AA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D302AA"/>
  </w:style>
  <w:style w:type="paragraph" w:customStyle="1" w:styleId="34ffff9">
    <w:name w:val="34_ТЛ_Подпись"/>
    <w:basedOn w:val="34f6"/>
    <w:rsid w:val="00D302AA"/>
  </w:style>
  <w:style w:type="paragraph" w:customStyle="1" w:styleId="34ffffa">
    <w:name w:val="34_ТЛ_Подпись_скрытый"/>
    <w:basedOn w:val="34ffff9"/>
    <w:rsid w:val="00D302AA"/>
    <w:rPr>
      <w:vanish/>
    </w:rPr>
  </w:style>
  <w:style w:type="paragraph" w:customStyle="1" w:styleId="34ffffb">
    <w:name w:val="34_Комментарий_Философта"/>
    <w:basedOn w:val="34b"/>
    <w:rsid w:val="00D302AA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D302AA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D302AA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D302AA"/>
    <w:rPr>
      <w:b/>
    </w:rPr>
  </w:style>
  <w:style w:type="paragraph" w:customStyle="1" w:styleId="34ffffe">
    <w:name w:val="34_Таблица_Сноска_Линия"/>
    <w:basedOn w:val="34fff7"/>
    <w:next w:val="34fff7"/>
    <w:rsid w:val="00D302AA"/>
    <w:pPr>
      <w:keepNext/>
    </w:pPr>
  </w:style>
  <w:style w:type="paragraph" w:customStyle="1" w:styleId="34fffff">
    <w:name w:val="34_Таблица_Примечание"/>
    <w:basedOn w:val="34fff7"/>
    <w:rsid w:val="00D302AA"/>
  </w:style>
  <w:style w:type="paragraph" w:styleId="af8">
    <w:name w:val="Normal (Web)"/>
    <w:basedOn w:val="a0"/>
    <w:uiPriority w:val="99"/>
    <w:semiHidden/>
    <w:unhideWhenUsed/>
    <w:rsid w:val="00604B11"/>
    <w:pPr>
      <w:spacing w:before="100" w:beforeAutospacing="1" w:after="100" w:afterAutospacing="1"/>
    </w:pPr>
    <w:rPr>
      <w:szCs w:val="24"/>
    </w:rPr>
  </w:style>
  <w:style w:type="character" w:customStyle="1" w:styleId="34fffff0">
    <w:name w:val="34_Знак_Значение"/>
    <w:qFormat/>
    <w:rsid w:val="00D302AA"/>
    <w:rPr>
      <w:rFonts w:ascii="Calibri" w:hAnsi="Calibri"/>
    </w:rPr>
  </w:style>
  <w:style w:type="character" w:styleId="af9">
    <w:name w:val="Hyperlink"/>
    <w:uiPriority w:val="99"/>
    <w:rsid w:val="00D302AA"/>
    <w:rPr>
      <w:color w:val="0000FF"/>
      <w:u w:val="single"/>
    </w:rPr>
  </w:style>
  <w:style w:type="paragraph" w:customStyle="1" w:styleId="34fffff1">
    <w:name w:val="34_Рисунок_Подпись"/>
    <w:basedOn w:val="34b"/>
    <w:rsid w:val="00D302AA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D302AA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D302AA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D302AA"/>
    <w:pPr>
      <w:numPr>
        <w:numId w:val="29"/>
      </w:numPr>
    </w:pPr>
  </w:style>
  <w:style w:type="paragraph" w:customStyle="1" w:styleId="34fffff3">
    <w:name w:val="34_Процедура_Заголовок"/>
    <w:basedOn w:val="34b"/>
    <w:next w:val="34ffff1"/>
    <w:rsid w:val="00D302AA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D302AA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D302AA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2B7E58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D302AA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D302AA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D302AA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D302AA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D302AA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D302AA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D302AA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D302AA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D302AA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D302AA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D302AA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D302AA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a">
    <w:name w:val="Table Grid"/>
    <w:basedOn w:val="a2"/>
    <w:rsid w:val="00D302A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08760C"/>
    <w:pPr>
      <w:numPr>
        <w:numId w:val="37"/>
      </w:numPr>
    </w:pPr>
  </w:style>
  <w:style w:type="paragraph" w:customStyle="1" w:styleId="34fffff6">
    <w:name w:val="34_Таблица_Подзаголовок"/>
    <w:basedOn w:val="34ff6"/>
    <w:link w:val="34fffff7"/>
    <w:rsid w:val="00D302AA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D302AA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D302AA"/>
    <w:pPr>
      <w:jc w:val="center"/>
    </w:pPr>
  </w:style>
  <w:style w:type="paragraph" w:customStyle="1" w:styleId="3411">
    <w:name w:val="34_Таблица_Список_Марк_1_без_отступа"/>
    <w:basedOn w:val="34ff6"/>
    <w:rsid w:val="00D302AA"/>
    <w:pPr>
      <w:numPr>
        <w:numId w:val="49"/>
      </w:numPr>
    </w:pPr>
  </w:style>
  <w:style w:type="paragraph" w:customStyle="1" w:styleId="34fffff9">
    <w:name w:val="34_Формула"/>
    <w:basedOn w:val="a0"/>
    <w:rsid w:val="00D302AA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D302AA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D302AA"/>
    <w:pPr>
      <w:ind w:left="6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D302AA"/>
    <w:rPr>
      <w:sz w:val="24"/>
    </w:rPr>
  </w:style>
  <w:style w:type="paragraph" w:styleId="1">
    <w:name w:val="heading 1"/>
    <w:next w:val="34b"/>
    <w:link w:val="10"/>
    <w:qFormat/>
    <w:rsid w:val="00D302AA"/>
    <w:pPr>
      <w:keepNext/>
      <w:keepLines/>
      <w:pageBreakBefore/>
      <w:numPr>
        <w:numId w:val="50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D302AA"/>
    <w:pPr>
      <w:keepNext/>
      <w:keepLines/>
      <w:numPr>
        <w:ilvl w:val="1"/>
        <w:numId w:val="50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D302AA"/>
    <w:pPr>
      <w:keepNext/>
      <w:keepLines/>
      <w:numPr>
        <w:ilvl w:val="2"/>
        <w:numId w:val="50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D302AA"/>
    <w:pPr>
      <w:keepNext/>
      <w:keepLines/>
      <w:numPr>
        <w:ilvl w:val="3"/>
        <w:numId w:val="50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D302AA"/>
    <w:pPr>
      <w:keepNext/>
      <w:numPr>
        <w:ilvl w:val="4"/>
        <w:numId w:val="50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D302AA"/>
    <w:pPr>
      <w:keepNext/>
      <w:numPr>
        <w:ilvl w:val="5"/>
        <w:numId w:val="50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D302AA"/>
    <w:pPr>
      <w:keepNext/>
      <w:numPr>
        <w:ilvl w:val="6"/>
        <w:numId w:val="50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D302AA"/>
    <w:pPr>
      <w:keepNext/>
      <w:numPr>
        <w:ilvl w:val="7"/>
        <w:numId w:val="50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D302AA"/>
    <w:pPr>
      <w:keepNext/>
      <w:numPr>
        <w:ilvl w:val="8"/>
        <w:numId w:val="50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D302AA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D302AA"/>
  </w:style>
  <w:style w:type="character" w:customStyle="1" w:styleId="34c">
    <w:name w:val="34_Знак_Сообщение_системы"/>
    <w:rsid w:val="00D302AA"/>
    <w:rPr>
      <w:rFonts w:ascii="Calibri" w:hAnsi="Calibri"/>
    </w:rPr>
  </w:style>
  <w:style w:type="paragraph" w:customStyle="1" w:styleId="34b">
    <w:name w:val="34_Абзац_Обычный"/>
    <w:link w:val="34d"/>
    <w:qFormat/>
    <w:rsid w:val="00D302AA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D302AA"/>
    <w:rPr>
      <w:sz w:val="24"/>
      <w:lang w:eastAsia="x-none"/>
    </w:rPr>
  </w:style>
  <w:style w:type="character" w:customStyle="1" w:styleId="10">
    <w:name w:val="Заголовок 1 Знак"/>
    <w:link w:val="1"/>
    <w:rsid w:val="00D302AA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D302AA"/>
    <w:rPr>
      <w:b/>
      <w:sz w:val="32"/>
    </w:rPr>
  </w:style>
  <w:style w:type="character" w:customStyle="1" w:styleId="30">
    <w:name w:val="Заголовок 3 Знак"/>
    <w:link w:val="3"/>
    <w:rsid w:val="00D302AA"/>
    <w:rPr>
      <w:b/>
      <w:bCs/>
      <w:sz w:val="28"/>
    </w:rPr>
  </w:style>
  <w:style w:type="character" w:customStyle="1" w:styleId="40">
    <w:name w:val="Заголовок 4 Знак"/>
    <w:link w:val="4"/>
    <w:rsid w:val="00D302AA"/>
    <w:rPr>
      <w:b/>
      <w:sz w:val="24"/>
    </w:rPr>
  </w:style>
  <w:style w:type="character" w:customStyle="1" w:styleId="50">
    <w:name w:val="Заголовок 5 Знак"/>
    <w:link w:val="5"/>
    <w:rsid w:val="00D302AA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D302AA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D302AA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D302AA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D302AA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D302AA"/>
    <w:pPr>
      <w:numPr>
        <w:numId w:val="48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D302AA"/>
    <w:pPr>
      <w:numPr>
        <w:numId w:val="48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D302AA"/>
    <w:pPr>
      <w:numPr>
        <w:numId w:val="48"/>
      </w:numPr>
    </w:pPr>
    <w:rPr>
      <w:szCs w:val="22"/>
    </w:rPr>
  </w:style>
  <w:style w:type="character" w:customStyle="1" w:styleId="34f">
    <w:name w:val="34_Знак_Подчеркнутый"/>
    <w:rsid w:val="00D302AA"/>
    <w:rPr>
      <w:u w:val="single"/>
    </w:rPr>
  </w:style>
  <w:style w:type="paragraph" w:customStyle="1" w:styleId="349">
    <w:name w:val="34_Список_Библиография"/>
    <w:basedOn w:val="34b"/>
    <w:rsid w:val="00D302AA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FF5BC2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D302AA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D302AA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D302AA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D302AA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D302AA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FF5BC2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D302AA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FF5BC2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D302AA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D302AA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D302AA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D302AA"/>
    <w:rPr>
      <w:b w:val="0"/>
      <w:i/>
    </w:rPr>
  </w:style>
  <w:style w:type="character" w:customStyle="1" w:styleId="34fc">
    <w:name w:val="34_Знак_Название_файла"/>
    <w:qFormat/>
    <w:rsid w:val="00D302AA"/>
    <w:rPr>
      <w:rFonts w:ascii="Calibri" w:hAnsi="Calibri"/>
    </w:rPr>
  </w:style>
  <w:style w:type="character" w:customStyle="1" w:styleId="34fd">
    <w:name w:val="34_Знак_Термин"/>
    <w:rsid w:val="00D302AA"/>
    <w:rPr>
      <w:i/>
    </w:rPr>
  </w:style>
  <w:style w:type="character" w:customStyle="1" w:styleId="34fe">
    <w:name w:val="34_Знак_Полужирный"/>
    <w:rsid w:val="00D302AA"/>
    <w:rPr>
      <w:b/>
    </w:rPr>
  </w:style>
  <w:style w:type="character" w:customStyle="1" w:styleId="34ff">
    <w:name w:val="34_Знак_Верхний_индекс"/>
    <w:rsid w:val="00D302AA"/>
    <w:rPr>
      <w:vertAlign w:val="superscript"/>
    </w:rPr>
  </w:style>
  <w:style w:type="character" w:customStyle="1" w:styleId="3424">
    <w:name w:val="34_Список_Марк_2 Знак"/>
    <w:link w:val="3423"/>
    <w:rsid w:val="009E695A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D302AA"/>
    <w:pPr>
      <w:numPr>
        <w:ilvl w:val="1"/>
        <w:numId w:val="39"/>
      </w:numPr>
    </w:pPr>
  </w:style>
  <w:style w:type="paragraph" w:customStyle="1" w:styleId="34ff0">
    <w:name w:val="34_Таблица_Заголовок_Продолжение"/>
    <w:basedOn w:val="34ff1"/>
    <w:next w:val="a0"/>
    <w:rsid w:val="00D302AA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D302AA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D302AA"/>
    <w:pPr>
      <w:numPr>
        <w:numId w:val="39"/>
      </w:numPr>
    </w:pPr>
  </w:style>
  <w:style w:type="character" w:customStyle="1" w:styleId="3419">
    <w:name w:val="34_Список_Марк_1 Знак"/>
    <w:link w:val="3413"/>
    <w:rsid w:val="00FF5BC2"/>
    <w:rPr>
      <w:sz w:val="24"/>
      <w:lang w:eastAsia="x-none"/>
    </w:rPr>
  </w:style>
  <w:style w:type="paragraph" w:styleId="a4">
    <w:name w:val="footnote text"/>
    <w:basedOn w:val="34b"/>
    <w:link w:val="a5"/>
    <w:rsid w:val="00D302AA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D302AA"/>
    <w:pPr>
      <w:numPr>
        <w:numId w:val="38"/>
      </w:numPr>
    </w:pPr>
  </w:style>
  <w:style w:type="character" w:customStyle="1" w:styleId="341a">
    <w:name w:val="34_Список_Нум_1 Знак"/>
    <w:link w:val="341"/>
    <w:rsid w:val="00FF5BC2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D302AA"/>
    <w:pPr>
      <w:numPr>
        <w:ilvl w:val="1"/>
        <w:numId w:val="38"/>
      </w:numPr>
    </w:pPr>
  </w:style>
  <w:style w:type="character" w:customStyle="1" w:styleId="3425">
    <w:name w:val="34_Список_Нум_2 Знак"/>
    <w:basedOn w:val="a1"/>
    <w:link w:val="342"/>
    <w:rsid w:val="00FF5BC2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D302AA"/>
    <w:pPr>
      <w:keepNext/>
    </w:pPr>
  </w:style>
  <w:style w:type="paragraph" w:customStyle="1" w:styleId="34f1">
    <w:name w:val="34_Рамка_Основной"/>
    <w:basedOn w:val="34b"/>
    <w:link w:val="34f0"/>
    <w:rsid w:val="00D302AA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D302AA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D302AA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D302AA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D302AA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D302AA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D302AA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D302AA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D302AA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D302AA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D302AA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uiPriority w:val="39"/>
    <w:rsid w:val="00D302AA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D302AA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D302AA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D302AA"/>
    <w:pPr>
      <w:keepLines/>
      <w:numPr>
        <w:numId w:val="48"/>
      </w:numPr>
    </w:pPr>
  </w:style>
  <w:style w:type="character" w:customStyle="1" w:styleId="3433">
    <w:name w:val="34_Список_Нум_3 Знак"/>
    <w:basedOn w:val="a1"/>
    <w:link w:val="343"/>
    <w:rsid w:val="00FF5BC2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D302AA"/>
    <w:pPr>
      <w:numPr>
        <w:ilvl w:val="2"/>
        <w:numId w:val="38"/>
      </w:numPr>
    </w:pPr>
  </w:style>
  <w:style w:type="paragraph" w:customStyle="1" w:styleId="34fff">
    <w:name w:val="34_Определения"/>
    <w:basedOn w:val="34b"/>
    <w:rsid w:val="00D302AA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D302AA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D302AA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D302AA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D302AA"/>
    <w:rPr>
      <w:sz w:val="18"/>
      <w:lang w:eastAsia="x-none"/>
    </w:rPr>
  </w:style>
  <w:style w:type="paragraph" w:customStyle="1" w:styleId="34fff1">
    <w:name w:val="34_Листинг"/>
    <w:basedOn w:val="34b"/>
    <w:rsid w:val="00D302AA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D302AA"/>
    <w:rPr>
      <w:b/>
    </w:rPr>
  </w:style>
  <w:style w:type="paragraph" w:customStyle="1" w:styleId="3440">
    <w:name w:val="34_Заголовок_4_Приложение"/>
    <w:basedOn w:val="4"/>
    <w:next w:val="34b"/>
    <w:rsid w:val="00D302AA"/>
    <w:pPr>
      <w:numPr>
        <w:numId w:val="48"/>
      </w:numPr>
    </w:pPr>
  </w:style>
  <w:style w:type="paragraph" w:customStyle="1" w:styleId="3410">
    <w:name w:val="34_Таблица_Список_Марк_1"/>
    <w:basedOn w:val="34ff6"/>
    <w:link w:val="341c"/>
    <w:rsid w:val="00D302AA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D302AA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D302AA"/>
    <w:pPr>
      <w:numPr>
        <w:ilvl w:val="2"/>
        <w:numId w:val="39"/>
      </w:numPr>
    </w:pPr>
  </w:style>
  <w:style w:type="paragraph" w:customStyle="1" w:styleId="3422">
    <w:name w:val="34_Таблица_Список_Нум_2"/>
    <w:basedOn w:val="34ff6"/>
    <w:rsid w:val="00D302AA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D302AA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D302AA"/>
    <w:pPr>
      <w:numPr>
        <w:numId w:val="46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D302AA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D302AA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D302AA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D302AA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D302AA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D302AA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D302AA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D302AA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D302AA"/>
    <w:pPr>
      <w:numPr>
        <w:numId w:val="45"/>
      </w:numPr>
    </w:pPr>
    <w:rPr>
      <w:lang w:val="x-none"/>
    </w:rPr>
  </w:style>
  <w:style w:type="paragraph" w:styleId="a6">
    <w:name w:val="Revision"/>
    <w:hidden/>
    <w:uiPriority w:val="99"/>
    <w:semiHidden/>
    <w:rsid w:val="00D302AA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D302AA"/>
  </w:style>
  <w:style w:type="paragraph" w:customStyle="1" w:styleId="34fffb">
    <w:name w:val="34_Пример_Заголовок"/>
    <w:basedOn w:val="34f8"/>
    <w:next w:val="34f8"/>
    <w:rsid w:val="00D302AA"/>
    <w:pPr>
      <w:keepNext/>
      <w:spacing w:after="120"/>
    </w:pPr>
    <w:rPr>
      <w:b/>
      <w:lang w:eastAsia="ru-RU"/>
    </w:rPr>
  </w:style>
  <w:style w:type="character" w:styleId="a7">
    <w:name w:val="FollowedHyperlink"/>
    <w:rsid w:val="00D302AA"/>
    <w:rPr>
      <w:color w:val="auto"/>
    </w:rPr>
  </w:style>
  <w:style w:type="character" w:customStyle="1" w:styleId="34fffc">
    <w:name w:val="34_Знак_Нижний_индекс"/>
    <w:rsid w:val="00D302AA"/>
    <w:rPr>
      <w:vertAlign w:val="subscript"/>
    </w:rPr>
  </w:style>
  <w:style w:type="character" w:styleId="a8">
    <w:name w:val="footnote reference"/>
    <w:basedOn w:val="a1"/>
    <w:semiHidden/>
    <w:rsid w:val="00D302AA"/>
    <w:rPr>
      <w:vertAlign w:val="superscript"/>
    </w:rPr>
  </w:style>
  <w:style w:type="paragraph" w:styleId="a9">
    <w:name w:val="header"/>
    <w:basedOn w:val="34b"/>
    <w:link w:val="aa"/>
    <w:rsid w:val="00D302AA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D302AA"/>
    <w:rPr>
      <w:lang w:eastAsia="x-none"/>
    </w:rPr>
  </w:style>
  <w:style w:type="paragraph" w:styleId="ab">
    <w:name w:val="footer"/>
    <w:basedOn w:val="34b"/>
    <w:link w:val="ac"/>
    <w:rsid w:val="00D302AA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D302AA"/>
    <w:rPr>
      <w:lang w:eastAsia="x-none"/>
    </w:rPr>
  </w:style>
  <w:style w:type="numbering" w:customStyle="1" w:styleId="a">
    <w:name w:val="Приложение"/>
    <w:uiPriority w:val="99"/>
    <w:rsid w:val="00D302AA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D302AA"/>
    <w:pPr>
      <w:keepNext/>
    </w:pPr>
  </w:style>
  <w:style w:type="character" w:customStyle="1" w:styleId="3434">
    <w:name w:val="34_Список_Марк_3 Знак"/>
    <w:basedOn w:val="34d"/>
    <w:link w:val="3432"/>
    <w:rsid w:val="009E695A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D302AA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D302AA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FF5BC2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FF5BC2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FF5BC2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D302AA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D302AA"/>
    <w:pPr>
      <w:numPr>
        <w:numId w:val="44"/>
      </w:numPr>
    </w:pPr>
  </w:style>
  <w:style w:type="paragraph" w:customStyle="1" w:styleId="344">
    <w:name w:val="34_Процедура_Подшаг"/>
    <w:basedOn w:val="34b"/>
    <w:link w:val="34ffff0"/>
    <w:qFormat/>
    <w:rsid w:val="00D302AA"/>
    <w:pPr>
      <w:numPr>
        <w:ilvl w:val="1"/>
        <w:numId w:val="44"/>
      </w:numPr>
    </w:pPr>
  </w:style>
  <w:style w:type="character" w:customStyle="1" w:styleId="34ffff">
    <w:name w:val="34_Процедура_Шаг Знак"/>
    <w:basedOn w:val="34d"/>
    <w:link w:val="340"/>
    <w:rsid w:val="00FF5BC2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D302AA"/>
    <w:pPr>
      <w:keepNext/>
    </w:pPr>
  </w:style>
  <w:style w:type="character" w:customStyle="1" w:styleId="34ffff0">
    <w:name w:val="34_Процедура_Подшаг Знак"/>
    <w:basedOn w:val="34d"/>
    <w:link w:val="344"/>
    <w:rsid w:val="00FF5BC2"/>
    <w:rPr>
      <w:sz w:val="24"/>
      <w:lang w:eastAsia="x-none"/>
    </w:rPr>
  </w:style>
  <w:style w:type="character" w:customStyle="1" w:styleId="34ffff2">
    <w:name w:val="34_Знак_Клавиши"/>
    <w:rsid w:val="00D302AA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D302AA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D302AA"/>
  </w:style>
  <w:style w:type="paragraph" w:styleId="ad">
    <w:name w:val="caption"/>
    <w:basedOn w:val="34b"/>
    <w:next w:val="34b"/>
    <w:rsid w:val="0008760C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D302AA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D302AA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D302AA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FF5BC2"/>
    <w:rPr>
      <w:sz w:val="24"/>
      <w:lang w:eastAsia="x-none"/>
    </w:rPr>
  </w:style>
  <w:style w:type="character" w:customStyle="1" w:styleId="ae">
    <w:name w:val="Основной текст Знак"/>
    <w:semiHidden/>
    <w:rsid w:val="00D302AA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D302AA"/>
    <w:rPr>
      <w:rFonts w:ascii="Arial" w:hAnsi="Arial"/>
    </w:rPr>
  </w:style>
  <w:style w:type="character" w:customStyle="1" w:styleId="af0">
    <w:name w:val="Тема примечания Знак"/>
    <w:semiHidden/>
    <w:rsid w:val="00D302AA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D302AA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D302AA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D302AA"/>
  </w:style>
  <w:style w:type="character" w:styleId="af3">
    <w:name w:val="annotation reference"/>
    <w:semiHidden/>
    <w:rsid w:val="00D302AA"/>
    <w:rPr>
      <w:sz w:val="16"/>
      <w:szCs w:val="16"/>
    </w:rPr>
  </w:style>
  <w:style w:type="character" w:styleId="af4">
    <w:name w:val="page number"/>
    <w:rsid w:val="00D302AA"/>
  </w:style>
  <w:style w:type="paragraph" w:styleId="af5">
    <w:name w:val="Body Text"/>
    <w:basedOn w:val="a0"/>
    <w:link w:val="13"/>
    <w:semiHidden/>
    <w:unhideWhenUsed/>
    <w:rsid w:val="00D302AA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D302AA"/>
    <w:rPr>
      <w:sz w:val="24"/>
    </w:rPr>
  </w:style>
  <w:style w:type="paragraph" w:styleId="af6">
    <w:name w:val="annotation subject"/>
    <w:basedOn w:val="af2"/>
    <w:next w:val="af2"/>
    <w:link w:val="14"/>
    <w:semiHidden/>
    <w:rsid w:val="00D302AA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D302AA"/>
    <w:rPr>
      <w:b/>
      <w:bCs/>
    </w:rPr>
  </w:style>
  <w:style w:type="paragraph" w:styleId="af7">
    <w:name w:val="Balloon Text"/>
    <w:basedOn w:val="a0"/>
    <w:link w:val="15"/>
    <w:semiHidden/>
    <w:rsid w:val="00D302AA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D302AA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D302AA"/>
  </w:style>
  <w:style w:type="paragraph" w:customStyle="1" w:styleId="34ffff9">
    <w:name w:val="34_ТЛ_Подпись"/>
    <w:basedOn w:val="34f6"/>
    <w:rsid w:val="00D302AA"/>
  </w:style>
  <w:style w:type="paragraph" w:customStyle="1" w:styleId="34ffffa">
    <w:name w:val="34_ТЛ_Подпись_скрытый"/>
    <w:basedOn w:val="34ffff9"/>
    <w:rsid w:val="00D302AA"/>
    <w:rPr>
      <w:vanish/>
    </w:rPr>
  </w:style>
  <w:style w:type="paragraph" w:customStyle="1" w:styleId="34ffffb">
    <w:name w:val="34_Комментарий_Философта"/>
    <w:basedOn w:val="34b"/>
    <w:rsid w:val="00D302AA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D302AA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D302AA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D302AA"/>
    <w:rPr>
      <w:b/>
    </w:rPr>
  </w:style>
  <w:style w:type="paragraph" w:customStyle="1" w:styleId="34ffffe">
    <w:name w:val="34_Таблица_Сноска_Линия"/>
    <w:basedOn w:val="34fff7"/>
    <w:next w:val="34fff7"/>
    <w:rsid w:val="00D302AA"/>
    <w:pPr>
      <w:keepNext/>
    </w:pPr>
  </w:style>
  <w:style w:type="paragraph" w:customStyle="1" w:styleId="34fffff">
    <w:name w:val="34_Таблица_Примечание"/>
    <w:basedOn w:val="34fff7"/>
    <w:rsid w:val="00D302AA"/>
  </w:style>
  <w:style w:type="paragraph" w:styleId="af8">
    <w:name w:val="Normal (Web)"/>
    <w:basedOn w:val="a0"/>
    <w:uiPriority w:val="99"/>
    <w:semiHidden/>
    <w:unhideWhenUsed/>
    <w:rsid w:val="00604B11"/>
    <w:pPr>
      <w:spacing w:before="100" w:beforeAutospacing="1" w:after="100" w:afterAutospacing="1"/>
    </w:pPr>
    <w:rPr>
      <w:szCs w:val="24"/>
    </w:rPr>
  </w:style>
  <w:style w:type="character" w:customStyle="1" w:styleId="34fffff0">
    <w:name w:val="34_Знак_Значение"/>
    <w:qFormat/>
    <w:rsid w:val="00D302AA"/>
    <w:rPr>
      <w:rFonts w:ascii="Calibri" w:hAnsi="Calibri"/>
    </w:rPr>
  </w:style>
  <w:style w:type="character" w:styleId="af9">
    <w:name w:val="Hyperlink"/>
    <w:uiPriority w:val="99"/>
    <w:rsid w:val="00D302AA"/>
    <w:rPr>
      <w:color w:val="0000FF"/>
      <w:u w:val="single"/>
    </w:rPr>
  </w:style>
  <w:style w:type="paragraph" w:customStyle="1" w:styleId="34fffff1">
    <w:name w:val="34_Рисунок_Подпись"/>
    <w:basedOn w:val="34b"/>
    <w:rsid w:val="00D302AA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D302AA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D302AA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D302AA"/>
    <w:pPr>
      <w:numPr>
        <w:numId w:val="29"/>
      </w:numPr>
    </w:pPr>
  </w:style>
  <w:style w:type="paragraph" w:customStyle="1" w:styleId="34fffff3">
    <w:name w:val="34_Процедура_Заголовок"/>
    <w:basedOn w:val="34b"/>
    <w:next w:val="34ffff1"/>
    <w:rsid w:val="00D302AA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D302AA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D302AA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2B7E58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D302AA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D302AA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D302AA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D302AA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D302AA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D302AA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D302AA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D302AA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D302AA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D302AA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D302AA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D302AA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a">
    <w:name w:val="Table Grid"/>
    <w:basedOn w:val="a2"/>
    <w:rsid w:val="00D302A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08760C"/>
    <w:pPr>
      <w:numPr>
        <w:numId w:val="37"/>
      </w:numPr>
    </w:pPr>
  </w:style>
  <w:style w:type="paragraph" w:customStyle="1" w:styleId="34fffff6">
    <w:name w:val="34_Таблица_Подзаголовок"/>
    <w:basedOn w:val="34ff6"/>
    <w:link w:val="34fffff7"/>
    <w:rsid w:val="00D302AA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D302AA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D302AA"/>
    <w:pPr>
      <w:jc w:val="center"/>
    </w:pPr>
  </w:style>
  <w:style w:type="paragraph" w:customStyle="1" w:styleId="3411">
    <w:name w:val="34_Таблица_Список_Марк_1_без_отступа"/>
    <w:basedOn w:val="34ff6"/>
    <w:rsid w:val="00D302AA"/>
    <w:pPr>
      <w:numPr>
        <w:numId w:val="49"/>
      </w:numPr>
    </w:pPr>
  </w:style>
  <w:style w:type="paragraph" w:customStyle="1" w:styleId="34fffff9">
    <w:name w:val="34_Формула"/>
    <w:basedOn w:val="a0"/>
    <w:rsid w:val="00D302AA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D302AA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D302AA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25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6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921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DAE525-9C98-41C9-B7DD-D7A9420CDD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111</TotalTime>
  <Pages>12</Pages>
  <Words>1432</Words>
  <Characters>8164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постановки задачи (комплекса задач)</vt:lpstr>
    </vt:vector>
  </TitlesOfParts>
  <Company>Название организации</Company>
  <LinksUpToDate>false</LinksUpToDate>
  <CharactersWithSpaces>9577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постановки задачи (комплекса задач)</dc:title>
  <dc:creator>Oksana</dc:creator>
  <cp:lastModifiedBy>Oksana</cp:lastModifiedBy>
  <cp:revision>67</cp:revision>
  <cp:lastPrinted>2014-09-08T01:50:00Z</cp:lastPrinted>
  <dcterms:created xsi:type="dcterms:W3CDTF">2014-09-29T08:32:00Z</dcterms:created>
  <dcterms:modified xsi:type="dcterms:W3CDTF">2023-04-26T10:13:00Z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A.B.XXX.П4.XX.X-X.X</vt:lpwstr>
  </property>
  <property fmtid="{D5CDD505-2E9C-101B-9397-08002B2CF9AE}" pid="8" name="год_издания">
    <vt:lpwstr>2023</vt:lpwstr>
  </property>
</Properties>
</file>