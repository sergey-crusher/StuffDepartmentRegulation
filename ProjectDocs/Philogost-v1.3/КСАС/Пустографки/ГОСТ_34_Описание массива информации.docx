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67D" w:rsidRDefault="0075767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7E2B00">
        <w:t>Название организации</w:t>
      </w:r>
      <w:r>
        <w:fldChar w:fldCharType="end"/>
      </w:r>
    </w:p>
    <w:p w:rsidR="0075767D" w:rsidRPr="00C816E8" w:rsidRDefault="0075767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5767D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75767D" w:rsidRPr="00C816E8" w:rsidRDefault="0075767D" w:rsidP="00345A40">
            <w:pPr>
              <w:pStyle w:val="34ffff8"/>
            </w:pPr>
            <w:r w:rsidRPr="00C816E8">
              <w:t>УТВЕРЖДЕН</w:t>
            </w:r>
          </w:p>
          <w:p w:rsidR="0075767D" w:rsidRPr="00C816E8" w:rsidRDefault="00EC0229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7E2B00">
              <w:t>A.B.XXX.П8.XX.X-X.X</w:t>
            </w:r>
            <w:r>
              <w:fldChar w:fldCharType="end"/>
            </w:r>
            <w:r w:rsidR="0075767D" w:rsidRPr="00C816E8">
              <w:t>-ЛУ</w:t>
            </w:r>
          </w:p>
          <w:p w:rsidR="0075767D" w:rsidRPr="00C816E8" w:rsidRDefault="0075767D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75767D" w:rsidRPr="00C816E8" w:rsidRDefault="0075767D" w:rsidP="00345A40">
            <w:pPr>
              <w:pStyle w:val="34ffff8"/>
            </w:pPr>
            <w:r w:rsidRPr="00C816E8">
              <w:t>УТВЕРЖДАЮ</w:t>
            </w:r>
          </w:p>
        </w:tc>
      </w:tr>
      <w:tr w:rsidR="0075767D" w:rsidRPr="00C816E8" w:rsidTr="00345A40">
        <w:trPr>
          <w:trHeight w:val="630"/>
        </w:trPr>
        <w:tc>
          <w:tcPr>
            <w:tcW w:w="5554" w:type="dxa"/>
            <w:vMerge/>
          </w:tcPr>
          <w:p w:rsidR="0075767D" w:rsidRPr="00C816E8" w:rsidRDefault="0075767D" w:rsidP="00345A40"/>
        </w:tc>
        <w:tc>
          <w:tcPr>
            <w:tcW w:w="4563" w:type="dxa"/>
          </w:tcPr>
          <w:p w:rsidR="0075767D" w:rsidRPr="00C816E8" w:rsidRDefault="0075767D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75767D" w:rsidRPr="00C816E8" w:rsidTr="00345A40">
        <w:trPr>
          <w:trHeight w:val="353"/>
        </w:trPr>
        <w:tc>
          <w:tcPr>
            <w:tcW w:w="5554" w:type="dxa"/>
            <w:vMerge/>
          </w:tcPr>
          <w:p w:rsidR="0075767D" w:rsidRPr="00C816E8" w:rsidRDefault="0075767D" w:rsidP="00345A40"/>
        </w:tc>
        <w:tc>
          <w:tcPr>
            <w:tcW w:w="4563" w:type="dxa"/>
          </w:tcPr>
          <w:p w:rsidR="0075767D" w:rsidRPr="00C816E8" w:rsidRDefault="0075767D" w:rsidP="00B617AD">
            <w:pPr>
              <w:pStyle w:val="34ffff9"/>
            </w:pPr>
            <w:r w:rsidRPr="00C816E8">
              <w:t>____________________ И. О. Фамилия</w:t>
            </w:r>
          </w:p>
          <w:p w:rsidR="0075767D" w:rsidRPr="00C816E8" w:rsidRDefault="0075767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7E2B0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5767D" w:rsidRPr="00C816E8" w:rsidRDefault="0075767D" w:rsidP="00801734">
      <w:pPr>
        <w:pStyle w:val="34f5"/>
      </w:pPr>
    </w:p>
    <w:p w:rsidR="0075767D" w:rsidRDefault="0075767D" w:rsidP="00801734">
      <w:pPr>
        <w:pStyle w:val="34f5"/>
      </w:pPr>
    </w:p>
    <w:p w:rsidR="0075767D" w:rsidRDefault="0075767D" w:rsidP="00801734">
      <w:pPr>
        <w:pStyle w:val="34f5"/>
      </w:pPr>
    </w:p>
    <w:p w:rsidR="004C23D2" w:rsidRPr="004C23D2" w:rsidRDefault="004C23D2" w:rsidP="00801734">
      <w:pPr>
        <w:pStyle w:val="34f5"/>
        <w:rPr>
          <w:lang w:val="en-US"/>
        </w:rPr>
      </w:pPr>
    </w:p>
    <w:p w:rsidR="0075767D" w:rsidRPr="00C816E8" w:rsidRDefault="0075767D" w:rsidP="00801734">
      <w:pPr>
        <w:pStyle w:val="34f5"/>
      </w:pPr>
    </w:p>
    <w:p w:rsidR="0075767D" w:rsidRPr="00C816E8" w:rsidRDefault="00EC0229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7E2B00">
        <w:t>Полное название системы</w:t>
      </w:r>
      <w:r>
        <w:fldChar w:fldCharType="end"/>
      </w:r>
    </w:p>
    <w:p w:rsidR="0075767D" w:rsidRPr="00C816E8" w:rsidRDefault="0075767D" w:rsidP="00801734">
      <w:pPr>
        <w:pStyle w:val="34ffc"/>
      </w:pPr>
      <w:r w:rsidRPr="00C816E8">
        <w:t>(</w:t>
      </w:r>
      <w:r w:rsidR="00EC0229">
        <w:fldChar w:fldCharType="begin"/>
      </w:r>
      <w:r w:rsidR="00EC0229">
        <w:instrText xml:space="preserve"> DOCPROPERTY  краткое_название_системы  \* MERGEFORMAT </w:instrText>
      </w:r>
      <w:r w:rsidR="00EC0229">
        <w:fldChar w:fldCharType="separate"/>
      </w:r>
      <w:r w:rsidR="007E2B00">
        <w:t>Краткое название системы</w:t>
      </w:r>
      <w:r w:rsidR="00EC0229">
        <w:fldChar w:fldCharType="end"/>
      </w:r>
      <w:r w:rsidRPr="00C816E8">
        <w:t>)</w:t>
      </w:r>
    </w:p>
    <w:p w:rsidR="0075767D" w:rsidRPr="00C816E8" w:rsidRDefault="00EC0229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7E2B00">
        <w:t>Описание массива информации</w:t>
      </w:r>
      <w:r>
        <w:fldChar w:fldCharType="end"/>
      </w:r>
    </w:p>
    <w:p w:rsidR="0075767D" w:rsidRDefault="0075767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7E2B00">
        <w:t>A.B.XXX.П8.XX.X-X.X</w:t>
      </w:r>
      <w:r w:rsidRPr="00C816E8">
        <w:fldChar w:fldCharType="end"/>
      </w:r>
    </w:p>
    <w:p w:rsidR="0075767D" w:rsidRDefault="0075767D" w:rsidP="00801734">
      <w:pPr>
        <w:pStyle w:val="34f5"/>
      </w:pPr>
    </w:p>
    <w:p w:rsidR="0075767D" w:rsidRDefault="0075767D" w:rsidP="00801734">
      <w:pPr>
        <w:pStyle w:val="34f5"/>
      </w:pPr>
    </w:p>
    <w:p w:rsidR="0075767D" w:rsidRPr="00821D26" w:rsidRDefault="0075767D" w:rsidP="00801734">
      <w:pPr>
        <w:pStyle w:val="34f5"/>
      </w:pPr>
    </w:p>
    <w:p w:rsidR="004C23D2" w:rsidRPr="00821D26" w:rsidRDefault="004C23D2" w:rsidP="00801734">
      <w:pPr>
        <w:pStyle w:val="34f5"/>
      </w:pPr>
    </w:p>
    <w:p w:rsidR="0075767D" w:rsidRDefault="0075767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5767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5767D" w:rsidRPr="00C816E8" w:rsidRDefault="0075767D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75767D" w:rsidRPr="00C816E8" w:rsidRDefault="0075767D" w:rsidP="00345A40">
            <w:pPr>
              <w:pStyle w:val="34ffff9"/>
            </w:pPr>
          </w:p>
        </w:tc>
      </w:tr>
      <w:tr w:rsidR="0075767D" w:rsidRPr="00C816E8" w:rsidTr="00345A40">
        <w:trPr>
          <w:trHeight w:val="868"/>
        </w:trPr>
        <w:tc>
          <w:tcPr>
            <w:tcW w:w="4564" w:type="dxa"/>
          </w:tcPr>
          <w:p w:rsidR="0075767D" w:rsidRPr="00C816E8" w:rsidRDefault="0075767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:rsidR="0075767D" w:rsidRPr="00C816E8" w:rsidRDefault="0075767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5767D" w:rsidRPr="00C816E8" w:rsidTr="00345A40">
        <w:trPr>
          <w:trHeight w:val="404"/>
        </w:trPr>
        <w:tc>
          <w:tcPr>
            <w:tcW w:w="4564" w:type="dxa"/>
          </w:tcPr>
          <w:p w:rsidR="0075767D" w:rsidRPr="00C816E8" w:rsidRDefault="0075767D" w:rsidP="00345A40">
            <w:pPr>
              <w:pStyle w:val="34ffff9"/>
            </w:pPr>
            <w:r w:rsidRPr="00C816E8">
              <w:t>____________________ И. О. Фамилия</w:t>
            </w:r>
          </w:p>
          <w:p w:rsidR="0075767D" w:rsidRPr="00C816E8" w:rsidRDefault="0075767D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7E2B0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:rsidR="0075767D" w:rsidRPr="00C816E8" w:rsidRDefault="0075767D" w:rsidP="00B617AD">
            <w:pPr>
              <w:pStyle w:val="34ffff9"/>
            </w:pPr>
            <w:r w:rsidRPr="00C816E8">
              <w:t>____________________ И. О. Фамилия</w:t>
            </w:r>
          </w:p>
          <w:p w:rsidR="0075767D" w:rsidRPr="00C816E8" w:rsidRDefault="0075767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7E2B0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75767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5767D" w:rsidRPr="00C816E8" w:rsidRDefault="0075767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75767D" w:rsidRPr="00C816E8" w:rsidRDefault="0075767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75767D" w:rsidRPr="00C816E8" w:rsidRDefault="0075767D" w:rsidP="00345A40">
            <w:pPr>
              <w:pStyle w:val="34ffff8"/>
            </w:pPr>
          </w:p>
        </w:tc>
      </w:tr>
      <w:tr w:rsidR="0075767D" w:rsidRPr="00C816E8" w:rsidTr="00345A40">
        <w:trPr>
          <w:trHeight w:val="864"/>
        </w:trPr>
        <w:tc>
          <w:tcPr>
            <w:tcW w:w="4564" w:type="dxa"/>
          </w:tcPr>
          <w:p w:rsidR="0075767D" w:rsidRPr="00C816E8" w:rsidRDefault="0075767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:rsidR="0075767D" w:rsidRPr="00C816E8" w:rsidRDefault="0075767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5767D" w:rsidRPr="00C816E8" w:rsidTr="00345A40">
        <w:trPr>
          <w:trHeight w:val="643"/>
        </w:trPr>
        <w:tc>
          <w:tcPr>
            <w:tcW w:w="4564" w:type="dxa"/>
          </w:tcPr>
          <w:p w:rsidR="0075767D" w:rsidRPr="00C816E8" w:rsidRDefault="0075767D" w:rsidP="00B617AD">
            <w:pPr>
              <w:pStyle w:val="34ffff9"/>
            </w:pPr>
            <w:r w:rsidRPr="00C816E8">
              <w:t>____________________ И. О. Фамилия</w:t>
            </w:r>
          </w:p>
          <w:p w:rsidR="0075767D" w:rsidRPr="00C816E8" w:rsidRDefault="0075767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7E2B0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:rsidR="0075767D" w:rsidRPr="00C816E8" w:rsidRDefault="0075767D" w:rsidP="00B617AD">
            <w:pPr>
              <w:pStyle w:val="34ffff9"/>
            </w:pPr>
            <w:r w:rsidRPr="00C816E8">
              <w:t>____________________ И. О. Фамилия</w:t>
            </w:r>
          </w:p>
          <w:p w:rsidR="0075767D" w:rsidRPr="00C816E8" w:rsidRDefault="0075767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7E2B0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5767D" w:rsidRPr="00801734" w:rsidRDefault="0075767D" w:rsidP="00801734">
      <w:pPr>
        <w:pStyle w:val="34f5"/>
        <w:rPr>
          <w:lang w:val="en-US"/>
        </w:rPr>
      </w:pPr>
    </w:p>
    <w:p w:rsidR="00F755DF" w:rsidRPr="00F755DF" w:rsidRDefault="00F755DF" w:rsidP="00E10E45">
      <w:pPr>
        <w:pStyle w:val="34f5"/>
      </w:pPr>
    </w:p>
    <w:p w:rsidR="0069117E" w:rsidRDefault="0069117E" w:rsidP="003F38DF">
      <w:pPr>
        <w:pStyle w:val="34b"/>
        <w:sectPr w:rsidR="0069117E" w:rsidSect="00F755DF">
          <w:headerReference w:type="defaul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5F405C" w:rsidRDefault="009B770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4179" w:history="1">
        <w:r w:rsidR="005F405C" w:rsidRPr="002517E8">
          <w:rPr>
            <w:rStyle w:val="af8"/>
          </w:rPr>
          <w:t>1 Наименование массива</w:t>
        </w:r>
        <w:r w:rsidR="005F405C">
          <w:rPr>
            <w:webHidden/>
          </w:rPr>
          <w:tab/>
        </w:r>
        <w:r w:rsidR="005F405C">
          <w:rPr>
            <w:webHidden/>
          </w:rPr>
          <w:fldChar w:fldCharType="begin"/>
        </w:r>
        <w:r w:rsidR="005F405C">
          <w:rPr>
            <w:webHidden/>
          </w:rPr>
          <w:instrText xml:space="preserve"> PAGEREF _Toc134444179 \h </w:instrText>
        </w:r>
        <w:r w:rsidR="005F405C">
          <w:rPr>
            <w:webHidden/>
          </w:rPr>
        </w:r>
        <w:r w:rsidR="005F405C">
          <w:rPr>
            <w:webHidden/>
          </w:rPr>
          <w:fldChar w:fldCharType="separate"/>
        </w:r>
        <w:r w:rsidR="005F405C">
          <w:rPr>
            <w:webHidden/>
          </w:rPr>
          <w:t>3</w:t>
        </w:r>
        <w:r w:rsidR="005F405C">
          <w:rPr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0" w:history="1">
        <w:r w:rsidRPr="002517E8">
          <w:rPr>
            <w:rStyle w:val="af8"/>
          </w:rPr>
          <w:t>2 Обозначение массива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1" w:history="1">
        <w:r w:rsidRPr="002517E8">
          <w:rPr>
            <w:rStyle w:val="af8"/>
          </w:rPr>
          <w:t>3 Перечень элементов массива информации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2" w:history="1">
        <w:r w:rsidRPr="002517E8">
          <w:rPr>
            <w:rStyle w:val="af8"/>
          </w:rPr>
          <w:t>4 Оценка объема массива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3" w:history="1">
        <w:r w:rsidRPr="002517E8">
          <w:rPr>
            <w:rStyle w:val="af8"/>
          </w:rPr>
          <w:t>5 Характеристики массива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4" w:history="1">
        <w:r w:rsidRPr="002517E8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5F405C" w:rsidRDefault="005F405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4185" w:history="1">
        <w:r w:rsidRPr="002517E8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6" w:history="1">
        <w:r w:rsidRPr="002517E8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5F405C" w:rsidRDefault="005F405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4187" w:history="1">
        <w:r w:rsidRPr="002517E8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_Toc134444187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463390" w:rsidRDefault="009B7704" w:rsidP="009B7704">
      <w:pPr>
        <w:pStyle w:val="34b"/>
      </w:pPr>
      <w:r>
        <w:fldChar w:fldCharType="end"/>
      </w:r>
    </w:p>
    <w:p w:rsidR="00D47C08" w:rsidRDefault="00D47C08" w:rsidP="009B7704">
      <w:pPr>
        <w:pStyle w:val="34fffa"/>
      </w:pPr>
    </w:p>
    <w:p w:rsidR="00821D58" w:rsidRDefault="00821D58" w:rsidP="009B7704">
      <w:pPr>
        <w:pStyle w:val="34fffa"/>
        <w:sectPr w:rsidR="00821D58" w:rsidSect="00C21772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366D3A" w:rsidP="00D47C08">
      <w:pPr>
        <w:pStyle w:val="1"/>
      </w:pPr>
      <w:bookmarkStart w:id="1" w:name="_Toc398650621"/>
      <w:bookmarkStart w:id="2" w:name="_Toc134444179"/>
      <w:r>
        <w:rPr>
          <w:lang w:val="ru-RU"/>
        </w:rPr>
        <w:lastRenderedPageBreak/>
        <w:t>Наименование массива</w:t>
      </w:r>
      <w:bookmarkEnd w:id="1"/>
      <w:bookmarkEnd w:id="2"/>
    </w:p>
    <w:p w:rsidR="00834743" w:rsidRDefault="00834743" w:rsidP="00834743">
      <w:pPr>
        <w:pStyle w:val="34b"/>
      </w:pPr>
    </w:p>
    <w:p w:rsidR="00834743" w:rsidRPr="00834743" w:rsidRDefault="00834743" w:rsidP="00834743">
      <w:pPr>
        <w:pStyle w:val="34fffa"/>
      </w:pPr>
    </w:p>
    <w:p w:rsidR="00350B99" w:rsidRDefault="00366D3A" w:rsidP="00350B99">
      <w:pPr>
        <w:pStyle w:val="1"/>
        <w:rPr>
          <w:lang w:val="ru-RU"/>
        </w:rPr>
      </w:pPr>
      <w:bookmarkStart w:id="3" w:name="_Toc398650622"/>
      <w:bookmarkStart w:id="4" w:name="_Toc134444180"/>
      <w:r>
        <w:rPr>
          <w:lang w:val="ru-RU"/>
        </w:rPr>
        <w:lastRenderedPageBreak/>
        <w:t>Обозначение массива</w:t>
      </w:r>
      <w:bookmarkEnd w:id="3"/>
      <w:bookmarkEnd w:id="4"/>
    </w:p>
    <w:p w:rsidR="00350B99" w:rsidRDefault="00350B99" w:rsidP="00350B99">
      <w:pPr>
        <w:pStyle w:val="34b"/>
        <w:rPr>
          <w:lang w:eastAsia="ru-RU"/>
        </w:rPr>
      </w:pPr>
    </w:p>
    <w:p w:rsidR="00834743" w:rsidRPr="00350B99" w:rsidRDefault="00834743" w:rsidP="00834743">
      <w:pPr>
        <w:pStyle w:val="34fffa"/>
      </w:pPr>
    </w:p>
    <w:p w:rsidR="00350B99" w:rsidRDefault="005F405C" w:rsidP="005F405C">
      <w:pPr>
        <w:pStyle w:val="1"/>
      </w:pPr>
      <w:bookmarkStart w:id="5" w:name="_Toc134444181"/>
      <w:r w:rsidRPr="005F405C">
        <w:rPr>
          <w:lang w:val="ru-RU"/>
        </w:rPr>
        <w:lastRenderedPageBreak/>
        <w:t>Перечень элементов массива информации</w:t>
      </w:r>
      <w:bookmarkEnd w:id="5"/>
    </w:p>
    <w:p w:rsidR="005F405C" w:rsidRDefault="005F405C" w:rsidP="005F405C">
      <w:pPr>
        <w:pStyle w:val="34a0"/>
      </w:pPr>
      <w:r w:rsidRPr="005F405C">
        <w:t>Перечень элементов массива информации (файлов, документов, сообщений и т. п.) с указанием для каждого элемента его основных характеристик и связей с другими элементами массива</w:t>
      </w:r>
      <w:r>
        <w:t>.</w:t>
      </w:r>
    </w:p>
    <w:p w:rsidR="005F405C" w:rsidRDefault="005F405C" w:rsidP="00834743">
      <w:pPr>
        <w:pStyle w:val="34fffa"/>
      </w:pPr>
    </w:p>
    <w:p w:rsidR="005F405C" w:rsidRPr="00834743" w:rsidRDefault="005F405C" w:rsidP="00834743">
      <w:pPr>
        <w:pStyle w:val="34fffa"/>
      </w:pPr>
    </w:p>
    <w:p w:rsidR="00366D3A" w:rsidRDefault="00366D3A" w:rsidP="00366D3A">
      <w:pPr>
        <w:pStyle w:val="1"/>
        <w:rPr>
          <w:lang w:val="ru-RU"/>
        </w:rPr>
      </w:pPr>
      <w:bookmarkStart w:id="6" w:name="_Toc398650625"/>
      <w:bookmarkStart w:id="7" w:name="_Toc134444182"/>
      <w:r>
        <w:rPr>
          <w:lang w:val="ru-RU"/>
        </w:rPr>
        <w:lastRenderedPageBreak/>
        <w:t>Оценка объема массива</w:t>
      </w:r>
      <w:bookmarkEnd w:id="6"/>
      <w:bookmarkEnd w:id="7"/>
    </w:p>
    <w:p w:rsidR="00834743" w:rsidRDefault="00834743" w:rsidP="00834743">
      <w:pPr>
        <w:pStyle w:val="34b"/>
      </w:pPr>
    </w:p>
    <w:p w:rsidR="00834743" w:rsidRPr="00834743" w:rsidRDefault="00834743" w:rsidP="00834743">
      <w:pPr>
        <w:pStyle w:val="34fffa"/>
      </w:pPr>
    </w:p>
    <w:p w:rsidR="00366D3A" w:rsidRDefault="005F405C" w:rsidP="00366D3A">
      <w:pPr>
        <w:pStyle w:val="1"/>
        <w:rPr>
          <w:lang w:val="ru-RU"/>
        </w:rPr>
      </w:pPr>
      <w:bookmarkStart w:id="8" w:name="_Toc398650626"/>
      <w:bookmarkStart w:id="9" w:name="_Toc134444183"/>
      <w:r>
        <w:rPr>
          <w:lang w:val="ru-RU"/>
        </w:rPr>
        <w:lastRenderedPageBreak/>
        <w:t xml:space="preserve">Характеристики </w:t>
      </w:r>
      <w:r w:rsidR="00366D3A">
        <w:rPr>
          <w:lang w:val="ru-RU"/>
        </w:rPr>
        <w:t>массива</w:t>
      </w:r>
      <w:bookmarkEnd w:id="8"/>
      <w:bookmarkEnd w:id="9"/>
    </w:p>
    <w:p w:rsidR="003754DA" w:rsidRPr="003754DA" w:rsidRDefault="005F405C" w:rsidP="003754DA">
      <w:pPr>
        <w:pStyle w:val="34a0"/>
      </w:pPr>
      <w:r w:rsidRPr="005F405C">
        <w:t>Другие характеристики массива</w:t>
      </w:r>
      <w:r w:rsidR="003754DA">
        <w:t xml:space="preserve"> приводят при необходимости.</w:t>
      </w:r>
    </w:p>
    <w:p w:rsidR="000478DB" w:rsidRDefault="000478DB" w:rsidP="000478DB">
      <w:pPr>
        <w:pStyle w:val="34b"/>
        <w:rPr>
          <w:lang w:eastAsia="ru-RU"/>
        </w:rPr>
      </w:pPr>
    </w:p>
    <w:p w:rsidR="00834743" w:rsidRPr="00834743" w:rsidRDefault="00834743" w:rsidP="00834743">
      <w:pPr>
        <w:pStyle w:val="34fffa"/>
      </w:pPr>
    </w:p>
    <w:p w:rsidR="004A6227" w:rsidRPr="00674FE6" w:rsidRDefault="004A6227" w:rsidP="000611C2">
      <w:pPr>
        <w:pStyle w:val="3412"/>
      </w:pPr>
      <w:bookmarkStart w:id="10" w:name="_Toc397971534"/>
      <w:bookmarkStart w:id="11" w:name="_Toc398225599"/>
      <w:bookmarkEnd w:id="10"/>
      <w:bookmarkEnd w:id="11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12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13" w:name="_Toc398225600"/>
      <w:bookmarkStart w:id="14" w:name="_Toc398650627"/>
      <w:bookmarkStart w:id="15" w:name="_Toc134444184"/>
      <w:r w:rsidR="007E2B00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12"/>
      <w:bookmarkEnd w:id="13"/>
      <w:bookmarkEnd w:id="14"/>
      <w:r w:rsidR="001A1FE3">
        <w:instrText>Название приложения</w:instrText>
      </w:r>
      <w:bookmarkEnd w:id="15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6" w:name="_Toc398225601"/>
      <w:bookmarkStart w:id="17" w:name="_Toc398650628"/>
      <w:bookmarkStart w:id="18" w:name="_Toc134444185"/>
      <w:r>
        <w:t>Заголовок 2</w:t>
      </w:r>
      <w:bookmarkEnd w:id="16"/>
      <w:bookmarkEnd w:id="17"/>
      <w:bookmarkEnd w:id="18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9" w:name="_Toc386572818"/>
      <w:bookmarkStart w:id="20" w:name="_Toc386572947"/>
      <w:bookmarkStart w:id="21" w:name="_Toc390811904"/>
      <w:bookmarkStart w:id="22" w:name="_Toc394586650"/>
      <w:bookmarkStart w:id="23" w:name="_Toc134444186"/>
      <w:r>
        <w:lastRenderedPageBreak/>
        <w:t>Перечень</w:t>
      </w:r>
      <w:r w:rsidR="00147B49">
        <w:t xml:space="preserve"> сокращений</w:t>
      </w:r>
      <w:bookmarkEnd w:id="19"/>
      <w:bookmarkEnd w:id="20"/>
      <w:bookmarkEnd w:id="21"/>
      <w:bookmarkEnd w:id="22"/>
      <w:bookmarkEnd w:id="23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24" w:name="_Toc134444187"/>
      <w:r>
        <w:lastRenderedPageBreak/>
        <w:t>Перечень терминов</w:t>
      </w:r>
      <w:bookmarkEnd w:id="24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B6380B" w:rsidRPr="00BB426D" w:rsidRDefault="00B6380B" w:rsidP="00B6380B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2C64B2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2C64B2" w:rsidRPr="00A86232" w:rsidRDefault="002C64B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>Дата</w:t>
            </w:r>
          </w:p>
        </w:tc>
      </w:tr>
      <w:tr w:rsidR="002C64B2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2C64B2" w:rsidRPr="005F1B2E" w:rsidRDefault="002C64B2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2C64B2" w:rsidRPr="005F1B2E" w:rsidRDefault="002C64B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2C64B2" w:rsidRPr="005F1B2E" w:rsidRDefault="002C64B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2C64B2" w:rsidRPr="005F1B2E" w:rsidRDefault="002C64B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2C64B2" w:rsidRPr="005F1B2E" w:rsidRDefault="002C64B2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2C64B2" w:rsidRPr="005F1B2E" w:rsidRDefault="002C64B2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2C64B2" w:rsidRPr="005F1B2E" w:rsidRDefault="002C64B2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2C64B2" w:rsidRPr="005F1B2E" w:rsidRDefault="002C64B2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2C64B2" w:rsidRPr="005F1B2E" w:rsidRDefault="002C64B2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2C64B2" w:rsidRPr="005F1B2E" w:rsidRDefault="002C64B2" w:rsidP="006877E2">
            <w:pPr>
              <w:pStyle w:val="34ff8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  <w:tr w:rsidR="002C64B2" w:rsidTr="008F1B2E">
        <w:trPr>
          <w:trHeight w:val="454"/>
        </w:trPr>
        <w:tc>
          <w:tcPr>
            <w:tcW w:w="518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C64B2" w:rsidRDefault="002C64B2" w:rsidP="008F1B2E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821D58">
      <w:headerReference w:type="default" r:id="rId14"/>
      <w:headerReference w:type="first" r:id="rId15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0229" w:rsidRDefault="00EC0229" w:rsidP="00AD0715">
      <w:r>
        <w:separator/>
      </w:r>
    </w:p>
    <w:p w:rsidR="00EC0229" w:rsidRDefault="00EC0229" w:rsidP="00AD0715"/>
  </w:endnote>
  <w:endnote w:type="continuationSeparator" w:id="0">
    <w:p w:rsidR="00EC0229" w:rsidRDefault="00EC0229" w:rsidP="00AD0715">
      <w:r>
        <w:continuationSeparator/>
      </w:r>
    </w:p>
    <w:p w:rsidR="00EC0229" w:rsidRDefault="00EC022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5DF" w:rsidRDefault="00F755DF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5DF" w:rsidRDefault="00F755DF" w:rsidP="00F755DF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0229" w:rsidRDefault="00EC0229" w:rsidP="00AD0715">
      <w:r>
        <w:separator/>
      </w:r>
    </w:p>
    <w:p w:rsidR="00EC0229" w:rsidRDefault="00EC0229" w:rsidP="00AD0715"/>
  </w:footnote>
  <w:footnote w:type="continuationSeparator" w:id="0">
    <w:p w:rsidR="00EC0229" w:rsidRDefault="00EC0229" w:rsidP="00AD0715">
      <w:r>
        <w:continuationSeparator/>
      </w:r>
    </w:p>
    <w:p w:rsidR="00EC0229" w:rsidRDefault="00EC022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F755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A50C9B4" wp14:editId="0857006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F755DF" w:rsidRDefault="00F755DF" w:rsidP="00F755D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F755DF" w:rsidRDefault="00F755DF" w:rsidP="00F755D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F755DF" w:rsidRDefault="00F755DF" w:rsidP="00F755D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F755DF" w:rsidRDefault="00F755DF" w:rsidP="00F755D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F755DF" w:rsidRDefault="00F755DF" w:rsidP="00F755D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353B1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5286DD7C" wp14:editId="1AEBB1F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63390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7E2B00">
                                      <w:t>A.B.XXX.П8.XX.X-X.X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5" name="Группа 2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1" o:spid="_x0000_s1051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">
              <v:group id="Группа 2" o:spid="_x0000_s105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07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07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08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08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08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8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08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08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08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08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08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08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09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09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09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9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63390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9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7E2B00">
                                <w:t>A.B.XXX.П8.XX.X-X.X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09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09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9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9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9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0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0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0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5" o:spid="_x0000_s110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<v:rect id="Rectangle 122" o:spid="_x0000_s111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1gb8YA&#10;AADbAAAADwAAAGRycy9kb3ducmV2LnhtbESPQWvCQBSE74L/YXmFXqRuKjTW6Cq2UPVQKEZpr8/s&#10;axLMvg3Z1aT99a4geBxm5htmtuhMJc7UuNKygudhBII4s7rkXMF+9/H0CsJ5ZI2VZVLwRw4W835v&#10;hom2LW/pnPpcBAi7BBUU3teJlC4ryKAb2po4eL+2MeiDbHKpG2wD3FRyFEWxNFhyWCiwpveCsmN6&#10;MgrMafk5eTus/cugXe3i/3iFP1/fSj0+dMspCE+dv4dv7Y1WMBrD9Uv4A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11gb8YAAADbAAAADwAAAAAAAAAAAAAAAACYAgAAZHJz&#10;L2Rvd25yZXYueG1sUEsFBgAAAAAEAAQA9QAAAIsDAAAAAA==&#10;" filled="f" stroked="f">
                  <v:textbox inset="1pt,.4mm,1pt,1pt">
                    <w:txbxContent>
                      <w:p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1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5RhsYA&#10;AADbAAAADwAAAGRycy9kb3ducmV2LnhtbESPQWvCQBSE74X+h+UVepG6UTDUmI1YoeqhUKqi12f2&#10;mYRm34bsamJ/fbcg9DjMzDdMOu9NLa7UusqygtEwAkGcW11xoWC/e395BeE8ssbaMim4kYN59viQ&#10;YqJtx1903fpCBAi7BBWU3jeJlC4vyaAb2oY4eGfbGvRBtoXULXYBbmo5jqJYGqw4LJTY0LKk/Ht7&#10;MQrMZfExfTut/WTQrXbxT7zC4+dBqeenfjED4an3/+F7e6MVjKfw9yX8AJ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5RhsYAAADbAAAADwAAAAAAAAAAAAAAAACYAgAAZHJz&#10;L2Rvd25yZXYueG1sUEsFBgAAAAAEAAQA9QAAAIsDAAAAAA==&#10;" filled="f" stroked="f">
                  <v:textbox inset="1pt,.4mm,1pt,1pt">
                    <w:txbxContent>
                      <w:p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1772" w:rsidRDefault="00353B1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30759125" wp14:editId="294DF91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945CCC" w:rsidRDefault="00C21772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931BF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A32665" w:rsidRDefault="00C21772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79077B" w:rsidRDefault="00EC022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A32665" w:rsidRDefault="00C21772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CB1016" w:rsidRDefault="00C217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CB1016" w:rsidRDefault="00C217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374BE" w:rsidRDefault="00C21772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F405C" w:rsidRPr="005F405C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F405C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374BE" w:rsidRDefault="00C21772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F405C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A.B.XXX.П8.XX.X-X.X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EC022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C21772">
                                    <w:t>.</w:t>
                                  </w:r>
                                </w:p>
                                <w:p w:rsidR="00C21772" w:rsidRPr="00B86FA1" w:rsidRDefault="00EC022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Описание массива информации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945CC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945CC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" name="Группа 1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0" o:spid="_x0000_s1112" style="position:absolute;left:0;text-align:left;margin-left:22.7pt;margin-top:14.2pt;width:558.45pt;height:826.6pt;z-index:25167974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">
              <v:group id="Группа 448" o:spid="_x0000_s1113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14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15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1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17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1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19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20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21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22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23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24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25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26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27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28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1772" w:rsidRDefault="00C217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29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C21772" w:rsidRDefault="00C217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30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31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32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33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34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35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36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37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38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39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40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41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42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43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44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45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46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47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48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49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5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51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52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53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54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55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56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57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58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59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60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61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62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6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C21772" w:rsidRPr="00945CCC" w:rsidRDefault="00C21772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64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C21772" w:rsidRDefault="00C21772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65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C21772" w:rsidRDefault="00C21772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66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67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68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C21772" w:rsidRDefault="00C21772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69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C21772" w:rsidRDefault="00C21772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70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71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C21772" w:rsidRPr="00931BF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72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C21772" w:rsidRPr="00A32665" w:rsidRDefault="00C21772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73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4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5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6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7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8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9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0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1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2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183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C21772" w:rsidRPr="0079077B" w:rsidRDefault="00EC022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184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C21772" w:rsidRPr="00A32665" w:rsidRDefault="00C21772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185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C21772" w:rsidRPr="00CB1016" w:rsidRDefault="00C21772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186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C21772" w:rsidRPr="00CB1016" w:rsidRDefault="00C21772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187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C21772" w:rsidRPr="005374BE" w:rsidRDefault="00C21772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F405C" w:rsidRPr="005F405C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F405C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188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C21772" w:rsidRPr="005374BE" w:rsidRDefault="00C21772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F405C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189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190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C21772" w:rsidRDefault="00C21772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A.B.XXX.П8.XX.X-X.X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191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C21772" w:rsidRDefault="00EC022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C21772">
                              <w:t>.</w:t>
                            </w:r>
                          </w:p>
                          <w:p w:rsidR="00C21772" w:rsidRPr="00B86FA1" w:rsidRDefault="00EC022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Описание массива информации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192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193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4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C21772" w:rsidRPr="00945CC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5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C21772" w:rsidRPr="00945CC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6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7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8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9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" o:spid="_x0000_s1200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rect id="Rectangle 122" o:spid="_x0000_s1201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hdgMUA&#10;AADbAAAADwAAAGRycy9kb3ducmV2LnhtbESPQWvCQBSE7wX/w/IKvZS6UTBodBUVqh4Koha9PrOv&#10;STD7NmRXE/31bqHQ4zAz3zCTWWtKcaPaFZYV9LoRCOLU6oIzBd+Hz48hCOeRNZaWScGdHMymnZcJ&#10;Jto2vKPb3mciQNglqCD3vkqkdGlOBl3XVsTB+7G1QR9knUldYxPgppT9KIqlwYLDQo4VLXNKL/ur&#10;UWCu86/R4rz2g/dmdYgf8QpP26NSb6/tfAzCU+v/w3/tjVbQ78Hvl/AD5PQ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F2AxQAAANsAAAAPAAAAAAAAAAAAAAAAAJgCAABkcnMv&#10;ZG93bnJldi54bWxQSwUGAAAAAAQABAD1AAAAigMAAAAA&#10;" filled="f" stroked="f">
                  <v:textbox inset="1pt,.4mm,1pt,1pt">
                    <w:txbxContent>
                      <w:p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02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/+GMYA&#10;AADbAAAADwAAAGRycy9kb3ducmV2LnhtbESPT2vCQBTE7wW/w/IEL6VuKjbU6CpWUHsoiH9or8/s&#10;Mwlm34bsaqKf3i0Uehxm5jfMZNaaUlypdoVlBa/9CARxanXBmYLDfvnyDsJ5ZI2lZVJwIwezaedp&#10;gom2DW/puvOZCBB2CSrIva8SKV2ak0HXtxVx8E62NuiDrDOpa2wC3JRyEEWxNFhwWMixokVO6Xl3&#10;MQrMZf41+jiu/dtzs9rH93iFP5tvpXrddj4G4an1/+G/9qdWMBjC75fwA+T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/+GMYAAADbAAAADwAAAAAAAAAAAAAAAACYAgAAZHJz&#10;L2Rvd25yZXYueG1sUEsFBgAAAAAEAAQA9QAAAIsDAAAAAA==&#10;" filled="f" stroked="f">
                  <v:textbox inset="1pt,.4mm,1pt,1pt">
                    <w:txbxContent>
                      <w:p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34D8" w:rsidRDefault="00BA34D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2EC6FFE3" wp14:editId="23536D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25" name="Группа 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26" name="Группа 52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27" name="Группа 527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8" name="Группа 528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3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1" name="Группа 531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32" name="Группа 532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33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4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6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7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8" name="Группа 538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40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1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2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3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4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5" name="Группа 545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7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5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2" name="Группа 55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54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6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9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0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1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2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3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Группа 564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65" name="Группа 565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66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CB1016" w:rsidRDefault="00BA34D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7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5374BE" w:rsidRDefault="00BA34D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405C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8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Default="00BA34D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7E2B00">
                                      <w:t>A.B.XXX.П8.XX.X-X.X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9" name="Группа 569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7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945CCC" w:rsidRDefault="00BA34D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Default="00BA34D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5E4A3B" w:rsidRDefault="00BA34D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0411E6" w:rsidRDefault="00BA34D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5E4A3B" w:rsidRDefault="00BA34D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945CCC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945CCC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5E4A3B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5E4A3B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0411E6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A34D8" w:rsidRPr="000411E6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83" name="Группа 583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8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34D8" w:rsidRPr="006C5C53" w:rsidRDefault="00BA34D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8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34D8" w:rsidRPr="006C5C53" w:rsidRDefault="00BA34D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25" o:spid="_x0000_s1203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">
              <v:group id="Группа 526" o:spid="_x0000_s1204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<v:group id="Группа 527" o:spid="_x0000_s1205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<v:group id="Группа 528" o:spid="_x0000_s1206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hmI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iGYjwwAAANwAAAAP&#10;AAAAAAAAAAAAAAAAAKoCAABkcnMvZG93bnJldi54bWxQSwUGAAAAAAQABAD6AAAAmgMAAAAA&#10;">
                    <v:group id="Группа 529" o:spid="_x0000_s120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TDu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Ew7jFAAAA3AAA&#10;AA8AAAAAAAAAAAAAAAAAqgIAAGRycy9kb3ducmV2LnhtbFBLBQYAAAAABAAEAPoAAACcAwAAAAA=&#10;">
                      <v:rect id="Rectangle 91" o:spid="_x0000_s1208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qHcEA&#10;AADcAAAADwAAAGRycy9kb3ducmV2LnhtbERPy2oCMRTdC/5DuIK7mqio7dQoPija7nxAt5fJdWZw&#10;cjMkUad/bxYFl4fzni9bW4s7+VA51jAcKBDEuTMVFxrOp6+3dxAhIhusHZOGPwqwXHQ7c8yMe/CB&#10;7sdYiBTCIUMNZYxNJmXIS7IYBq4hTtzFeYsxQV9I4/GRwm0tR0pNpcWKU0OJDW1Kyq/Hm9VwOavv&#10;2SnSar3xH5Ofrfqd7tVO636vXX2CiNTGl/jfvTcaJuM0P51JR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Gah3BAAAA3AAAAA8AAAAAAAAAAAAAAAAAmAIAAGRycy9kb3du&#10;cmV2LnhtbFBLBQYAAAAABAAEAPUAAACGAwAAAAA=&#10;" filled="f" strokeweight="1.5pt">
                        <v:textbox inset=",1mm"/>
                      </v:rect>
                      <v:group id="Группа 531" o:spid="_x0000_s1209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    <v:group id="Группа 532" o:spid="_x0000_s1210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        <v:line id="Line 76" o:spid="_x0000_s1211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bXhMMAAADcAAAADwAAAGRycy9kb3ducmV2LnhtbESPQWsCMRSE74L/ITyhN82qVMpqFBEE&#10;xR6sFbw+Nm83i5uXJUnd9d83BaHHYWa+YVab3jbiQT7UjhVMJxkI4sLpmisF1+/9+ANEiMgaG8ek&#10;4EkBNuvhYIW5dh1/0eMSK5EgHHJUYGJscylDYchimLiWOHml8xZjkr6S2mOX4LaRsyxbSIs1pwWD&#10;Le0MFffLj1Ugj6fu7Peza1mVh9bdjuZz0fVKvY367RJEpD7+h1/tg1bwPp/D35l0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214TDAAAA3AAAAA8AAAAAAAAAAAAA&#10;AAAAoQIAAGRycy9kb3ducmV2LnhtbFBLBQYAAAAABAAEAPkAAACRAwAAAAA=&#10;" strokeweight="1.5pt"/>
                          <v:line id="Line 77" o:spid="_x0000_s1212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9P8MQAAADcAAAADwAAAGRycy9kb3ducmV2LnhtbESPQWsCMRSE7wX/Q3iCt5pVW5HVKFIQ&#10;lHporeD1sXm7Wdy8LEnqbv99Iwgeh5n5hlltetuIG/lQO1YwGWcgiAuna64UnH92rwsQISJrbByT&#10;gj8KsFkPXlaYa9fxN91OsRIJwiFHBSbGNpcyFIYshrFriZNXOm8xJukrqT12CW4bOc2yubRYc1ow&#10;2NKHoeJ6+rUK5OGz+/K76bmsyn3rLgdznHe9UqNhv12CiNTHZ/jR3msF77M3uJ9JR0C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H0/wxAAAANwAAAAPAAAAAAAAAAAA&#10;AAAAAKECAABkcnMvZG93bnJldi54bWxQSwUGAAAAAAQABAD5AAAAkgMAAAAA&#10;" strokeweight="1.5pt"/>
                          <v:line id="Line 78" o:spid="_x0000_s1213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Pqa8MAAADcAAAADwAAAGRycy9kb3ducmV2LnhtbESPQWsCMRSE7wX/Q3iCt5rVopTVKCII&#10;ij1YK3h9bN5uFjcvS5K66783BaHHYWa+YZbr3jbiTj7UjhVMxhkI4sLpmisFl5/d+yeIEJE1No5J&#10;wYMCrFeDtyXm2nX8TfdzrESCcMhRgYmxzaUMhSGLYexa4uSVzluMSfpKao9dgttGTrNsLi3WnBYM&#10;trQ1VNzOv1aBPBy7k99NL2VV7lt3PZivedcrNRr2mwWISH38D7/ae61g9jG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T6mvDAAAA3AAAAA8AAAAAAAAAAAAA&#10;AAAAoQIAAGRycy9kb3ducmV2LnhtbFBLBQYAAAAABAAEAPkAAACRAwAAAAA=&#10;" strokeweight="1.5pt"/>
                          <v:line id="Line 79" o:spid="_x0000_s1214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F0HMQAAADcAAAADwAAAGRycy9kb3ducmV2LnhtbESPQWsCMRSE7wX/Q3iCt5qt4iJboxRB&#10;UOyhVcHrY/N2s3TzsiTRXf99IxR6HGbmG2a1GWwr7uRD41jB2zQDQVw63XCt4HLevS5BhIissXVM&#10;Ch4UYLMevayw0K7nb7qfYi0ShEOBCkyMXSFlKA1ZDFPXESevct5iTNLXUnvsE9y2cpZlubTYcFow&#10;2NHWUPlzulkF8nDsv/xudqnqat+568F85v2g1GQ8fLyDiDTE//Bfe68VLOY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gXQcxAAAANwAAAAPAAAAAAAAAAAA&#10;AAAAAKECAABkcnMvZG93bnJldi54bWxQSwUGAAAAAAQABAD5AAAAkgMAAAAA&#10;" strokeweight="1.5pt"/>
                        </v:group>
                        <v:line id="Line 92" o:spid="_x0000_s1215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3Rh8UAAADcAAAADwAAAGRycy9kb3ducmV2LnhtbESPQWvCQBSE7wX/w/KE3uqmirZEN0EE&#10;QWkPrRW8PrIv2dDs27C7mvTfd4VCj8PMfMNsytF24kY+tI4VPM8yEMSV0y03Cs5f+6dXECEia+wc&#10;k4IfClAWk4cN5toN/Em3U2xEgnDIUYGJsc+lDJUhi2HmeuLk1c5bjEn6RmqPQ4LbTs6zbCUttpwW&#10;DPa0M1R9n65WgTy+DR9+Pz/XTX3o3eVo3lfDqNTjdNyuQUQa43/4r33QCpa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3Rh8UAAADcAAAADwAAAAAAAAAA&#10;AAAAAAChAgAAZHJzL2Rvd25yZXYueG1sUEsFBgAAAAAEAAQA+QAAAJMDAAAAAA==&#10;" strokeweight="1.5pt"/>
                      </v:group>
                    </v:group>
                    <v:group id="Группа 538" o:spid="_x0000_s1216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Hw/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UfD+wwAAANwAAAAP&#10;AAAAAAAAAAAAAAAAAKoCAABkcnMvZG93bnJldi54bWxQSwUGAAAAAAQABAD6AAAAmgMAAAAA&#10;">
                      <v:group id="Группа 539" o:spid="_x0000_s1217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18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VRasMA&#10;AADcAAAADwAAAGRycy9kb3ducmV2LnhtbERP3WrCMBS+F/YO4Qx2I5oqm3O1UXQwcAwKUx/grDm2&#10;pc1JSdLavf1yIezy4/vPdqNpxUDO15YVLOYJCOLC6ppLBZfzx2wNwgdkja1lUvBLHnbbh0mGqbY3&#10;/qbhFEoRQ9inqKAKoUul9EVFBv3cdsSRu1pnMEToSqkd3mK4aeUySVbSYM2xocKO3isqmlNvFGAe&#10;3haNOxzKaX/O89Xnz+tFfyn19DjuNyACjeFffHcftYKX5zg/no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VRa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19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n08cUA&#10;AADcAAAADwAAAGRycy9kb3ducmV2LnhtbESP3WrCQBSE7wt9h+UI3pS6iai10VVqoVARAv48wDF7&#10;mgSzZ8PuqvHtu4Lg5TAz3zDzZWcacSHna8sK0kECgriwuuZSwWH/8z4F4QOyxsYyKbiRh+Xi9WWO&#10;mbZX3tJlF0oRIewzVFCF0GZS+qIig35gW+Lo/VlnMETpSqkdXiPcNHKYJBNpsOa4UGFL3xUVp93Z&#10;KMA8fKYnt1qVb+d9nk/Wx4+D3ijV73VfMxCBuvAMP9q/WsF4lML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fT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A34D8" w:rsidRDefault="00BA34D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0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tqhsYA&#10;AADcAAAADwAAAGRycy9kb3ducmV2LnhtbESP3WrCQBSE7wt9h+UUvCm6UVp/oqtooWApBDR5gGP2&#10;mASzZ8Puqunbu4VCL4eZ+YZZbXrTihs531hWMB4lIIhLqxuuFBT553AOwgdkja1lUvBDHjbr56cV&#10;ptre+UC3Y6hEhLBPUUEdQpdK6cuaDPqR7Yijd7bOYIjSVVI7vEe4aeUkSabSYMNxocaOPmoqL8er&#10;UYBZWIwvbrerXq95lk2/TrNCfys1eOm3SxCB+vAf/mvvtYL3twn8nolHQK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tqhs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34D8" w:rsidRDefault="00BA34D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1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fPHcYA&#10;AADcAAAADwAAAGRycy9kb3ducmV2LnhtbESP3WrCQBSE74W+w3KE3pS6sVVboxuphYKlEPDnAU6z&#10;xyQkezbsrpq+vSsUvBxm5htmuepNK87kfG1ZwXiUgCAurK65VHDYfz2/g/ABWWNrmRT8kYdV9jBY&#10;Yqrthbd03oVSRAj7FBVUIXSplL6oyKAf2Y44ekfrDIYoXSm1w0uEm1a+JMlMGqw5LlTY0WdFRbM7&#10;GQWYh/m4cet1+XTa5/ns+/ftoH+Uehz2HwsQgfpwD/+3N1rBdPIKtzPxCMj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fPH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2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5XacYA&#10;AADcAAAADwAAAGRycy9kb3ducmV2LnhtbESP0WrCQBRE34X+w3ILvkizsVjbpq5ShYIiBKr5gNvs&#10;bRLM3g27G03/3hUKPg4zc4ZZrAbTijM531hWME1SEMSl1Q1XCorj19MbCB+QNbaWScEfeVgtH0YL&#10;zLS98DedD6ESEcI+QwV1CF0mpS9rMugT2xFH79c6gyFKV0nt8BLhppXPaTqXBhuOCzV2tKmpPB16&#10;owDz8D49ufW6mvTHPJ/vfl4LvVdq/Dh8foAINIR7+L+91QpeZjO4nY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5Xa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5" o:spid="_x0000_s1223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    <v:shape id="Text Box 87" o:spid="_x0000_s1224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JqucQA&#10;AADcAAAADwAAAGRycy9kb3ducmV2LnhtbESPQWsCMRSE74X+h/AEbzVrUZGtUaRQES+l6sHjY/Oa&#10;LG5edjdxXf31TUHwOMzMN8xi1btKdNSG0rOC8SgDQVx4XbJRcDx8vc1BhIissfJMCm4UYLV8fVlg&#10;rv2Vf6jbRyMShEOOCmyMdS5lKCw5DCNfEyfv17cOY5KtkbrFa4K7Sr5n2Uw6LDktWKzp01Jx3l+c&#10;gsb2k6lpvqtzt7ubtd1sQ3M8KTUc9OsPEJH6+Aw/2lutYDqZwf+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iarn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5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7PIs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NIW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bs8i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6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FbUMIA&#10;AADcAAAADwAAAGRycy9kb3ducmV2LnhtbERPz2vCMBS+D/wfwhN2m6lDRTqjiLAhu4jag8dH85YU&#10;m5e2yWq3v94cBI8f3+/VZnC16KkLlWcF00kGgrj0umKjoDh/vi1BhIissfZMCv4owGY9ellhrv2N&#10;j9SfohEphEOOCmyMTS5lKC05DBPfECfux3cOY4KdkbrDWwp3tXzPsoV0WHFqsNjQzlJ5Pf06Ba0d&#10;ZnPTHupr//1vtvZrH9riotTreNh+gIg0xKf44d5rBfNZWpvOpCM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8VtQ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7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3+y8UA&#10;AADcAAAADwAAAGRycy9kb3ducmV2LnhtbESPT2sCMRTE74V+h/AKvdVsRUVXo0jBIr2Ifw4eH5tn&#10;srh52d2k67af3hQKHoeZ+Q2zWPWuEh21ofSs4H2QgSAuvC7ZKDgdN29TECEia6w8k4IfCrBaPj8t&#10;MNf+xnvqDtGIBOGQowIbY51LGQpLDsPA18TJu/jWYUyyNVK3eEtwV8lhlk2kw5LTgsWaPiwV18O3&#10;U9DYfjQ2za66dl+/Zm0/t6E5nZV6fenXcxCR+vgI/7e3WsF4NIO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vf7L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28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Bi8IA&#10;AADcAAAADwAAAGRycy9kb3ducmV2LnhtbERPz2vCMBS+C/sfwhvspqnDjtGZFhEU2UXmPOz4aJ5J&#10;sXlpm6x2++vNYbDjx/d7XU2uFSMNofGsYLnIQBDXXjdsFJw/d/NXECEia2w9k4IfClCVD7M1Ftrf&#10;+IPGUzQihXAoUIGNsSukDLUlh2HhO+LEXfzgMCY4GKkHvKVw18rnLHuRDhtODRY72lqqr6dvp6C3&#10;0yo3/bG9ju+/ZmP3h9Cfv5R6epw2byAiTfFf/Oc+aAV5nuanM+kIy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XsGL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29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UqJsMA&#10;AADcAAAADwAAAGRycy9kb3ducmV2LnhtbESPQWsCMRSE70L/Q3gFb5oorNbVKGqRWm9Vwetj89xd&#10;3LwsSarbf98UCh6HmfmGWaw624g7+VA71jAaKhDEhTM1lxrOp93gDUSIyAYbx6ThhwKsli+9BebG&#10;PfiL7sdYigThkKOGKsY2lzIUFVkMQ9cSJ+/qvMWYpC+l8fhIcNvIsVITabHmtFBhS9uKitvx22q4&#10;ntXn9BRpvdn6WXZ4V5fJXn1o3X/t1nMQkbr4DP+390ZDlo3g70w6An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UqJsMAAADcAAAADwAAAAAAAAAAAAAAAACYAgAAZHJzL2Rv&#10;d25yZXYueG1sUEsFBgAAAAAEAAQA9QAAAIgDAAAAAA==&#10;" filled="f" strokeweight="1.5pt">
                    <v:textbox inset=",1mm"/>
                  </v:rect>
                </v:group>
                <v:group id="Группа 552" o:spid="_x0000_s1230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line id="Line 102" o:spid="_x0000_s1232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9LyMcAAADcAAAADwAAAGRycy9kb3ducmV2LnhtbESPS2vDMBCE74X+B7GFXEoix3kQ3Cgh&#10;fUHpLQ8IuS3W2jK1Vo6lxG5/fVUI9DjMzDfMct3bWlyp9ZVjBeNRAoI4d7riUsFh/z5cgPABWWPt&#10;mBR8k4f16v5uiZl2HW/puguliBD2GSowITSZlD43ZNGPXEMcvcK1FkOUbSl1i12E21qmSTKXFiuO&#10;CwYbejGUf+0uVsGkOL09niev4zStks/C/HT587FUavDQb55ABOrDf/jW/tAKZrMp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r0vI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33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NaqMYAAADcAAAADwAAAGRycy9kb3ducmV2LnhtbESPUUvDQBCE3wX/w7GFvkh7sZBrib0W&#10;KQiCINhWfF1z2yQ0txdz2zb113uC4OMwM98wy/XgW3WmPjaBLdxPM1DEZXANVxb2u6fJAlQUZIdt&#10;YLJwpQjr1e3NEgsXLvxG561UKkE4FmihFukKrWNZk8c4DR1x8g6h9yhJ9pV2PV4S3Ld6lmVGe2w4&#10;LdTY0aam8rg9eQvv+F3J9eXz7vVojOw/vsxpMzfWjkfD4wMooUH+w3/tZ2chz3P4PZOOgF7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zWq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34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HE38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GYwO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hxN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hGRsUAAADcAAAADwAAAGRycy9kb3ducmV2LnhtbESPQWvCQBSE70L/w/IKvenGgkkaXSUt&#10;TSkIgrF4fmRfk9Ds25DdmvTfdwXB4zDzzTCb3WQ6caHBtZYVLBcRCOLK6pZrBV+nYp6CcB5ZY2eZ&#10;FPyRg932YbbBTNuRj3QpfS1CCbsMFTTe95mUrmrIoFvYnjh433Yw6IMcaqkHHEO56eRzFMXSYMth&#10;ocGe3hqqfspfo2BlXpP9ePp4ifP3xJA/L9NDXij19DjlaxCeJn8P3+hPHbhVAtcz4QjI7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hGRsUAAADcAAAADwAAAAAAAAAA&#10;AAAAAAChAgAAZHJzL2Rvd25yZXYueG1sUEsFBgAAAAAEAAQA+QAAAJMDAAAAAA==&#10;" strokecolor="windowText" strokeweight="1.5pt"/>
                    <v:line id="Line 98" o:spid="_x0000_s1236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JBzcQAAADcAAAADwAAAGRycy9kb3ducmV2LnhtbERPy2rCQBTdF/yH4QpuSp0YUUrqKD5a&#10;kO58gLi7ZG4yoZk7MTM1qV/fWRS6PJz3YtXbWtyp9ZVjBZNxAoI4d7riUsH59PHyCsIHZI21Y1Lw&#10;Qx5Wy8HTAjPtOj7Q/RhKEUPYZ6jAhNBkUvrckEU/dg1x5ArXWgwRtqXULXYx3NYyTZK5tFhxbDDY&#10;0NZQ/nX8tgqmxfX9+TbdTdK0Sj4L8+jyzaVUajTs128gAvXhX/zn3msFs1lcG8/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4kHN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237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5QrcYAAADcAAAADwAAAGRycy9kb3ducmV2LnhtbESPUWvCQBCE3wv9D8cW+lLqpQWvNfWU&#10;IhQEQai19HXNbZNgbi/NrRr99Z4g9HGYmW+Y8bT3jdpTF+vAFp4GGSjiIriaSwvrr4/HV1BRkB02&#10;gcnCkSJMJ7c3Y8xdOPAn7VdSqgThmKOFSqTNtY5FRR7jILTEyfsNnUdJsiu16/CQ4L7Rz1lmtMea&#10;00KFLc0qKrarnbfwjadSjovNw3JrjKx//sxu9mKsvb/r399ACfXyH762587CcD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+UK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38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gzjcMAAADcAAAADwAAAGRycy9kb3ducmV2LnhtbERPTWvCQBC9C/6HZQq9SN1YcC2pq4hQ&#10;KBQKVUuv0+w0CWZnY3bU6K/vHgSPj/c9X/a+USfqYh3YwmScgSIugqu5tLDbvj29gIqC7LAJTBYu&#10;FGG5GA7mmLtw5i86baRUKYRjjhYqkTbXOhYVeYzj0BIn7i90HiXBrtSuw3MK941+zjKjPdacGips&#10;aV1Rsd8cvYVvvJZy+fgdfe6Nkd3PwRzXM2Pt40O/egUl1MtdfHO/OwtTk+an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oM43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1" o:spid="_x0000_s1239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Qi7ccAAADcAAAADwAAAGRycy9kb3ducmV2LnhtbESPzWrDMBCE74G8g9hAL6GR7VBT3Cgh&#10;/YOSW9JC6W2x1paJtXItNXby9FWg0OMwM98wq81oW3Gi3jeOFaSLBARx6XTDtYKP99fbexA+IGts&#10;HZOCM3nYrKeTFRbaDbyn0yHUIkLYF6jAhNAVUvrSkEW/cB1x9CrXWwxR9rXUPQ4RbluZJUkuLTYc&#10;Fwx29GSoPB5+rIJl9fUy/14+p1nWJLvKXIby8bNW6mY2bh9ABBrDf/iv/aYV3OU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tCLt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240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UgL8UAAADcAAAADwAAAGRycy9kb3ducmV2LnhtbESPQWvCQBSE70L/w/IKvZmNQkONrlIE&#10;wUMvTQTj7ZF9TdJm3ybZ1cR/7xYKPQ4z8w2z2U2mFTcaXGNZwSKKQRCXVjdcKTjlh/kbCOeRNbaW&#10;ScGdHOy2T7MNptqO/Em3zFciQNilqKD2vkuldGVNBl1kO+LgfdnBoA9yqKQecAxw08plHCfSYMNh&#10;ocaO9jWVP9nVBMopWR1W5765fi/6rLh0fZF/oFIvz9P7GoSnyf+H/9pHreA1WcLvmXAE5P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BUgL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241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qt+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m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6r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564" o:spid="_x0000_s1242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<v:group id="Группа 565" o:spid="_x0000_s1243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Nwfc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z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3jcH3FAAAA3AAA&#10;AA8AAAAAAAAAAAAAAAAAqgIAAGRycy9kb3ducmV2LnhtbFBLBQYAAAAABAAEAPoAAACcAwAAAAA=&#10;">
                      <v:rect id="Rectangle 123" o:spid="_x0000_s1244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0x7McA&#10;AADcAAAADwAAAGRycy9kb3ducmV2LnhtbESPT2vCQBTE7wW/w/KEXkrdWHCxqauoUOuhIP7BXp/Z&#10;ZxLMvg3Z1cR++m6h0OMwM79hJrPOVuJGjS8daxgOEhDEmTMl5xoO+/fnMQgfkA1WjknDnTzMpr2H&#10;CabGtbyl2y7kIkLYp6ihCKFOpfRZQRb9wNXE0Tu7xmKIssmlabCNcFvJlyRR0mLJcaHAmpYFZZfd&#10;1Wqw1/nn6+L0EUZP7WqvvtUKvzZHrR/73fwNRKAu/If/2mujYaQU/J6JR0B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dMezHAAAA3AAAAA8AAAAAAAAAAAAAAAAAmAIAAGRy&#10;cy9kb3ducmV2LnhtbFBLBQYAAAAABAAEAPUAAACMAwAAAAA=&#10;" filled="f" stroked="f">
                        <v:textbox inset="1pt,.4mm,1pt,1pt">
                          <w:txbxContent>
                            <w:p w:rsidR="00BA34D8" w:rsidRPr="00CB1016" w:rsidRDefault="00BA34D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5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GUd8cA&#10;AADcAAAADwAAAGRycy9kb3ducmV2LnhtbESPQWvCQBSE74X+h+UJXopuFEw1dRUV1B4EqYpeX7PP&#10;JDT7NmRXk/bXu4VCj8PMfMNM560pxZ1qV1hWMOhHIIhTqwvOFJyO694YhPPIGkvLpOCbHMxnz09T&#10;TLRt+IPuB5+JAGGXoILc+yqR0qU5GXR9WxEH72prgz7IOpO6xibATSmHURRLgwWHhRwrWuWUfh1u&#10;RoG5LXaT5efWj16azTH+iTd42Z+V6nbaxRsIT63/D/+137WCUfwKv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RlHfHAAAA3AAAAA8AAAAAAAAAAAAAAAAAmAIAAGRy&#10;cy9kb3ducmV2LnhtbFBLBQYAAAAABAAEAPUAAACMAwAAAAA=&#10;" filled="f" stroked="f">
                        <v:textbox inset="1pt,.4mm,1pt,1pt">
                          <w:txbxContent>
                            <w:p w:rsidR="00BA34D8" w:rsidRPr="005374BE" w:rsidRDefault="00BA34D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405C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6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4ABcQA&#10;AADcAAAADwAAAGRycy9kb3ducmV2LnhtbERPTWvCQBC9C/6HZQq9iG5aMGiajdhCbQ9CaRS9TrPT&#10;JJidDdnVpP317kHw+Hjf6WowjbhQ52rLCp5mEQjiwuqaSwX73ft0AcJ5ZI2NZVLwRw5W2XiUYqJt&#10;z990yX0pQgi7BBVU3reJlK6oyKCb2ZY4cL+2M+gD7EqpO+xDuGnkcxTF0mDNoaHClt4qKk752Sgw&#10;5/V2+frz4eeTfrOL/+MNHr8OSj0+DOsXEJ4Gfxff3J9awTwOa8OZcAR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OAAXEAAAA3AAAAA8AAAAAAAAAAAAAAAAAmAIAAGRycy9k&#10;b3ducmV2LnhtbFBLBQYAAAAABAAEAPUAAACJAwAAAAA=&#10;" filled="f" stroked="f">
                        <v:textbox inset="1pt,.4mm,1pt,1pt">
                          <w:txbxContent>
                            <w:p w:rsidR="00BA34D8" w:rsidRDefault="00BA34D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7E2B00">
                                <w:t>A.B.XXX.П8.XX.X-X.X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69" o:spid="_x0000_s1247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56eM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4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yuenjFAAAA3AAA&#10;AA8AAAAAAAAAAAAAAAAAqgIAAGRycy9kb3ducmV2LnhtbFBLBQYAAAAABAAEAPoAAACcAwAAAAA=&#10;">
                      <v:rect id="Rectangle 119" o:spid="_x0000_s124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RT7M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zg/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RT7MMAAADcAAAADwAAAAAAAAAAAAAAAACYAgAAZHJzL2Rv&#10;d25yZXYueG1sUEsFBgAAAAAEAAQA9QAAAIgDAAAAAA==&#10;" filled="f" stroked="f">
                        <v:textbox inset="0,0,0,0">
                          <w:txbxContent>
                            <w:p w:rsidR="00BA34D8" w:rsidRPr="00945CCC" w:rsidRDefault="00BA34D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49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j2d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u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uPZ3xQAAANwAAAAPAAAAAAAAAAAAAAAAAJgCAABkcnMv&#10;ZG93bnJldi54bWxQSwUGAAAAAAQABAD1AAAAigMAAAAA&#10;" filled="f" stroked="f">
                        <v:textbox inset="0,0,0,0">
                          <w:txbxContent>
                            <w:p w:rsidR="00BA34D8" w:rsidRDefault="00BA34D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0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oAM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u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mgAxQAAANwAAAAPAAAAAAAAAAAAAAAAAJgCAABkcnMv&#10;ZG93bnJldi54bWxQSwUGAAAAAAQABAD1AAAAigMAAAAA&#10;" filled="f" stroked="f">
                        <v:textbox inset="0,0,0,0">
                          <w:txbxContent>
                            <w:p w:rsidR="00BA34D8" w:rsidRPr="005E4A3B" w:rsidRDefault="00BA34D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1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bNm8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s2bxQAAANwAAAAPAAAAAAAAAAAAAAAAAJgCAABkcnMv&#10;ZG93bnJldi54bWxQSwUGAAAAAAQABAD1AAAAigMAAAAA&#10;" filled="f" stroked="f">
                        <v:textbox inset="0,0,0,0">
                          <w:txbxContent>
                            <w:p w:rsidR="00BA34D8" w:rsidRPr="000411E6" w:rsidRDefault="00BA34D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2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9V78UA&#10;AADcAAAADwAAAGRycy9kb3ducmV2LnhtbESPQWvCQBSE74X+h+UVvJS6UVo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1XvxQAAANwAAAAPAAAAAAAAAAAAAAAAAJgCAABkcnMv&#10;ZG93bnJldi54bWxQSwUGAAAAAAQABAD1AAAAigMAAAAA&#10;" filled="f" stroked="f">
                        <v:textbox inset="0,0,0,0">
                          <w:txbxContent>
                            <w:p w:rsidR="00BA34D8" w:rsidRPr="005E4A3B" w:rsidRDefault="00BA34D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3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wdMYA&#10;AADcAAAADwAAAGRycy9kb3ducmV2LnhtbESPS2vDMBCE74X+B7GFXkoiN5CHnSghNA/nFvK45LZY&#10;G9nEWhlLTdx/XwUKPQ4z8w0zW3S2FndqfeVYwWc/AUFcOF2xUXA+bXoTED4ga6wdk4If8rCYv77M&#10;MNPuwQe6H4MREcI+QwVlCE0mpS9Ksuj7riGO3tW1FkOUrZG6xUeE21oOkmQkLVYcF0ps6Kuk4nb8&#10;tgrGq+UH7S/uGtbpNs3NId+mJlfq/a1bTkEE6sJ/+K+90wqG4yE8z8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PwdMYAAADcAAAADwAAAAAAAAAAAAAAAACYAgAAZHJz&#10;L2Rvd25yZXYueG1sUEsFBgAAAAAEAAQA9QAAAIsDAAAAAA==&#10;" filled="f" stroked="f">
                        <v:textbox inset="0,0,0,0">
                          <w:txbxContent>
                            <w:p w:rsidR="00BA34D8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4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FuA8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o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FuA8YAAADcAAAADwAAAAAAAAAAAAAAAACYAgAAZHJz&#10;L2Rvd25yZXYueG1sUEsFBgAAAAAEAAQA9QAAAIsDAAAAAA==&#10;" filled="f" stroked="f">
                        <v:textbox inset="0,0,0,0">
                          <w:txbxContent>
                            <w:p w:rsidR="00BA34D8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5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3LmMYA&#10;AADcAAAADwAAAGRycy9kb3ducmV2LnhtbESPzWvCQBTE7wX/h+UJXopuFNqY6CrSD9Nb8ePi7ZF9&#10;boLZtyG71fjfu4VCj8PM/IZZrnvbiCt1vnasYDpJQBCXTtdsFBwPn+M5CB+QNTaOScGdPKxXg6cl&#10;5trdeEfXfTAiQtjnqKAKoc2l9GVFFv3EtcTRO7vOYoiyM1J3eItw28hZkrxKizXHhQpbequovOx/&#10;rIL0ffNM3yd3Dh/ZNivMrthmplBqNOw3CxCB+vAf/mt/aQUvaQq/Z+IR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3LmMYAAADcAAAADwAAAAAAAAAAAAAAAACYAgAAZHJz&#10;L2Rvd25yZXYueG1sUEsFBgAAAAAEAAQA9QAAAIsDAAAAAA==&#10;" filled="f" stroked="f">
                        <v:textbox inset="0,0,0,0">
                          <w:txbxContent>
                            <w:p w:rsidR="00BA34D8" w:rsidRPr="00945CCC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6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Jf6s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7g2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Jf6sMAAADcAAAADwAAAAAAAAAAAAAAAACYAgAAZHJzL2Rv&#10;d25yZXYueG1sUEsFBgAAAAAEAAQA9QAAAIgDAAAAAA==&#10;" filled="f" stroked="f">
                        <v:textbox inset="0,0,0,0">
                          <w:txbxContent>
                            <w:p w:rsidR="00BA34D8" w:rsidRPr="00945CCC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7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76cc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76ccYAAADcAAAADwAAAAAAAAAAAAAAAACYAgAAZHJz&#10;L2Rvd25yZXYueG1sUEsFBgAAAAAEAAQA9QAAAIsDAAAAAA==&#10;" filled="f" stroked="f">
                        <v:textbox inset="0,0,0,0">
                          <w:txbxContent>
                            <w:p w:rsidR="00BA34D8" w:rsidRPr="005E4A3B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8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Ejy8MA&#10;AADcAAAADwAAAGRycy9kb3ducmV2LnhtbERPu27CMBTdkfoP1q3EUhWnlVpIiINQH4QNhXbpdhVf&#10;nIj4OooNpH+PByTGo/POV6PtxJkG3zpW8DJLQBDXTrdsFPz+fD8vQPiArLFzTAr+ycOqeJjkmGl3&#10;4YrO+2BEDGGfoYImhD6T0tcNWfQz1xNH7uAGiyHCwUg94CWG206+Jsm7tNhybGiwp4+G6uP+ZBXM&#10;P9dPtPtzh/CVbtLSVOUmNaVS08dxvQQRaAx38c291QreFnF+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Ejy8MAAADcAAAADwAAAAAAAAAAAAAAAACYAgAAZHJzL2Rv&#10;d25yZXYueG1sUEsFBgAAAAAEAAQA9QAAAIgDAAAAAA==&#10;" filled="f" stroked="f">
                        <v:textbox inset="0,0,0,0">
                          <w:txbxContent>
                            <w:p w:rsidR="00BA34D8" w:rsidRPr="005E4A3B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59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2GU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e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YZQxQAAANwAAAAPAAAAAAAAAAAAAAAAAJgCAABkcnMv&#10;ZG93bnJldi54bWxQSwUGAAAAAAQABAD1AAAAigMAAAAA&#10;" filled="f" stroked="f">
                        <v:textbox inset="0,0,0,0">
                          <w:txbxContent>
                            <w:p w:rsidR="00BA34D8" w:rsidRPr="000411E6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0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8YJ8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e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vxgnxQAAANwAAAAPAAAAAAAAAAAAAAAAAJgCAABkcnMv&#10;ZG93bnJldi54bWxQSwUGAAAAAAQABAD1AAAAigMAAAAA&#10;" filled="f" stroked="f">
                        <v:textbox inset="0,0,0,0">
                          <w:txbxContent>
                            <w:p w:rsidR="00BA34D8" w:rsidRPr="000411E6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83" o:spid="_x0000_s1261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<v:rect id="Rectangle 122" o:spid="_x0000_s1262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/s+scA&#10;AADcAAAADwAAAGRycy9kb3ducmV2LnhtbESPQWvCQBSE70L/w/IKvUjdWDTY6Cq2UPUgiLG019fs&#10;Mwlm34bsalJ/fbcgeBxm5htmtuhMJS7UuNKyguEgAkGcWV1yruDz8PE8AeE8ssbKMin4JQeL+UNv&#10;hom2Le/pkvpcBAi7BBUU3teJlC4ryKAb2Jo4eEfbGPRBNrnUDbYBbir5EkWxNFhyWCiwpveCslN6&#10;NgrMebl9fftZ+3G/XR3ia7zC792XUk+P3XIKwlPn7+Fbe6MVjCcj+D8Tj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P7PrHAAAA3AAAAA8AAAAAAAAAAAAAAAAAmAIAAGRy&#10;cy9kb3ducmV2LnhtbFBLBQYAAAAABAAEAPUAAACMAwAAAAA=&#10;" filled="f" stroked="f">
                  <v:textbox inset="1pt,.4mm,1pt,1pt">
                    <w:txbxContent>
                      <w:p w:rsidR="00BA34D8" w:rsidRPr="006C5C53" w:rsidRDefault="00BA34D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3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NJYccA&#10;AADcAAAADwAAAGRycy9kb3ducmV2LnhtbESPQWvCQBSE74L/YXmFXkQ3LSRodBVbqPVQKEbR6zP7&#10;mgSzb0N2Nam/vlso9DjMzDfMYtWbWtyodZVlBU+TCARxbnXFhYLD/m08BeE8ssbaMin4Jger5XCw&#10;wFTbjnd0y3whAoRdigpK75tUSpeXZNBNbEMcvC/bGvRBtoXULXYBbmr5HEWJNFhxWCixodeS8kt2&#10;NQrMdf0xezm/+3jUbfbJPdng6fOo1ONDv56D8NT7//Bfe6sVxNMYfs+EI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DSWHHAAAA3AAAAA8AAAAAAAAAAAAAAAAAmAIAAGRy&#10;cy9kb3ducmV2LnhtbFBLBQYAAAAABAAEAPUAAACMAwAAAAA=&#10;" filled="f" stroked="f">
                  <v:textbox inset="1pt,.4mm,1pt,1pt">
                    <w:txbxContent>
                      <w:p w:rsidR="00BA34D8" w:rsidRPr="006C5C53" w:rsidRDefault="00BA34D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1D58" w:rsidRDefault="00821D5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E9A5C89" wp14:editId="72DCBC8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36" name="Группа 3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39" name="Группа 3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0" name="Группа 4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3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6" name="Группа 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5" name="Группа 5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" name="Группа 5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5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6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7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4" name="Группа 1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Группа 141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4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6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945CCC" w:rsidRDefault="00821D58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0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3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931BF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A32665" w:rsidRDefault="00821D58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79077B" w:rsidRDefault="00EC022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A32665" w:rsidRDefault="00821D58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7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CB1016" w:rsidRDefault="00821D58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8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CB1016" w:rsidRDefault="00821D58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9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374BE" w:rsidRDefault="00821D58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E2B00" w:rsidRPr="007E2B00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E2B00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0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374BE" w:rsidRDefault="00821D58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A.B.XXX.П8.XX.X-X.X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EC022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21D58">
                                    <w:t>.</w:t>
                                  </w:r>
                                </w:p>
                                <w:p w:rsidR="00821D58" w:rsidRPr="009B7704" w:rsidRDefault="00821D58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B7704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7E2B00">
                                    <w:rPr>
                                      <w:rStyle w:val="34fe"/>
                                    </w:rPr>
                                    <w:t>Описание массива информации</w:t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945CC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945CC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22" name="Группа 52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2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1D58" w:rsidRPr="006C5C53" w:rsidRDefault="00821D5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1D58" w:rsidRPr="006C5C53" w:rsidRDefault="00821D5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5" o:spid="_x0000_s1264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">
              <v:group id="Группа 36" o:spid="_x0000_s1265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<v:group id="Группа 39" o:spid="_x0000_s1266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group id="Группа 40" o:spid="_x0000_s126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group id="Группа 42" o:spid="_x0000_s126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rect id="Rectangle 91" o:spid="_x0000_s126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asM8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vo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WrDPEAAAA2wAAAA8AAAAAAAAAAAAAAAAAmAIAAGRycy9k&#10;b3ducmV2LnhtbFBLBQYAAAAABAAEAPUAAACJAwAAAAA=&#10;" filled="f" strokeweight="1.5pt">
                        <v:textbox inset=",1mm"/>
                      </v:rect>
                      <v:group id="Группа 44" o:spid="_x0000_s127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group id="Группа 46" o:spid="_x0000_s127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<v:line id="Line 76" o:spid="_x0000_s127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+pHcMAAADbAAAADwAAAGRycy9kb3ducmV2LnhtbESPQWsCMRSE7wX/Q3iCt5pVxMp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/qR3DAAAA2wAAAA8AAAAAAAAAAAAA&#10;AAAAoQIAAGRycy9kb3ducmV2LnhtbFBLBQYAAAAABAAEAPkAAACRAwAAAAA=&#10;" strokeweight="1.5pt"/>
                          <v:line id="Line 77" o:spid="_x0000_s127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A9b7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jU1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+A9b78AAADbAAAADwAAAAAAAAAAAAAAAACh&#10;AgAAZHJzL2Rvd25yZXYueG1sUEsFBgAAAAAEAAQA+QAAAI0DAAAAAA==&#10;" strokeweight="1.5pt"/>
                          <v:line id="Line 78" o:spid="_x0000_s127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Y9MMAAADbAAAADwAAAGRycy9kb3ducmV2LnhtbESPQWsCMRSE7wX/Q3iCt5pVRO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CsmPTDAAAA2wAAAA8AAAAAAAAAAAAA&#10;AAAAoQIAAGRycy9kb3ducmV2LnhtbFBLBQYAAAAABAAEAPkAAACRAwAAAAA=&#10;" strokeweight="1.5pt"/>
                          <v:line id="Line 79" o:spid="_x0000_s127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+ntL8AAADbAAAADwAAAGRycy9kb3ducmV2LnhtbERPTYvCMBC9L/gfwgje1lRB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E+ntL8AAADbAAAADwAAAAAAAAAAAAAAAACh&#10;AgAAZHJzL2Rvd25yZXYueG1sUEsFBgAAAAAEAAQA+QAAAI0DAAAAAA==&#10;" strokeweight="1.5pt"/>
                        </v:group>
                        <v:line id="Line 92" o:spid="_x0000_s127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Sht8MAAADbAAAADwAAAGRycy9kb3ducmV2LnhtbESPQWsCMRSE7wX/Q3iCt5pVrMhqFBEE&#10;xR5aFbw+Nm83i5uXJYnu+u+bQqHHYWa+YVab3jbiST7UjhVMxhkI4sLpmisF18v+fQEiRGSNjWNS&#10;8KIAm/XgbYW5dh1/0/McK5EgHHJUYGJscylDYchiGLuWOHml8xZjkr6S2mOX4LaR0yybS4s1pwWD&#10;Le0MFffzwyqQx1P35ffTa1mVh9bdjuZz3vVKjYb9dgkiUh//w3/tg1bw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0obfDAAAA2wAAAA8AAAAAAAAAAAAA&#10;AAAAoQIAAGRycy9kb3ducmV2LnhtbFBLBQYAAAAABAAEAPkAAACRAwAAAAA=&#10;" strokeweight="1.5pt"/>
                      </v:group>
                    </v:group>
                    <v:group id="Группа 55" o:spid="_x0000_s127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<v:group id="Группа 56" o:spid="_x0000_s127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7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XpcQA&#10;AADbAAAADwAAAGRycy9kb3ducmV2LnhtbESP3YrCMBSE7xd8h3AEb5Y1VfBnu0ZRQVAWCv48wNnm&#10;2Babk5JErW9vhAUvh5n5hpktWlOLGzlfWVYw6CcgiHOrKy4UnI6brykIH5A11pZJwYM8LOadjxmm&#10;2t55T7dDKESEsE9RQRlCk0rp85IM+r5tiKN3ts5giNIVUju8R7ip5TBJxtJgxXGhxIbWJeWXw9Uo&#10;wCx8Dy5utSo+r8csG+/+Jif9q1Sv2y5/QARqwzv8395qBaMJvL7EH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7l6X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8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QD18AA&#10;AADbAAAADwAAAGRycy9kb3ducmV2LnhtbERPzYrCMBC+C/sOYRa8yJoqrL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QD1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1D58" w:rsidRDefault="00821D5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8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5x9sMA&#10;AADcAAAADwAAAGRycy9kb3ducmV2LnhtbERP3WrCMBS+F/YO4Qx2IzbtYG7WRpmDwYZQsPoAx+as&#10;LTYnJYnavf0yELw7H9/vKdaj6cWFnO8sK8iSFARxbXXHjYLD/nP2BsIHZI29ZVLwSx7Wq4dJgbm2&#10;V97RpQqNiCHsc1TQhjDkUvq6JYM+sQNx5H6sMxgidI3UDq8x3PTyOU3n0mDHsaHFgT5aqk/V2SjA&#10;Miyyk9tsmul5X5bz7+PrQW+Venoc35cgAo3hLr65v3Scn73A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5x9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1D58" w:rsidRDefault="00821D5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8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zvgcIA&#10;AADcAAAADwAAAGRycy9kb3ducmV2LnhtbERP24rCMBB9X9h/CLPgy6JpfehqNcq6ICgLBS8fMDZj&#10;W2wmJYla/94IC/s2h3Od+bI3rbiR841lBekoAUFcWt1wpeB4WA8nIHxA1thaJgUP8rBcvL/NMdf2&#10;zju67UMlYgj7HBXUIXS5lL6syaAf2Y44cmfrDIYIXSW1w3sMN60cJ0kmDTYcG2rs6Kem8rK/GgVY&#10;hGl6catV9Xk9FEW2PX0d9a9Sg4/+ewYiUB/+xX/ujY7z0wxez8QL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3O+B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8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KGs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ny7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BKG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34" o:spid="_x0000_s128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<v:shape id="Text Box 87" o:spid="_x0000_s128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rqsMA&#10;AADcAAAADwAAAGRycy9kb3ducmV2LnhtbERPTWsCMRC9F/wPYYTealatIqtRRFCkl1LrweOwGZPF&#10;zWR3E9dtf31TKPQ2j/c5q03vKtFRG0rPCsajDARx4XXJRsH5c/+yABEissbKMyn4ogCb9eBphbn2&#10;D/6g7hSNSCEcclRgY6xzKUNhyWEY+Zo4cVffOowJtkbqFh8p3FVykmVz6bDk1GCxpp2l4na6OwWN&#10;7V9npnmvbt3bt9nawzE054tSz8N+uwQRqY//4j/3Uaf50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krq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8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13c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twn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u13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8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QRsMA&#10;AADcAAAADwAAAGRycy9kb3ducmV2LnhtbERPTWsCMRC9C/6HMEJvNautVrZGEaFFehGtB4/DZpos&#10;bia7m7hu++ubQsHbPN7nLNe9q0RHbSg9K5iMMxDEhdclGwWnz7fHBYgQkTVWnknBNwVYr4aDJeba&#10;3/hA3TEakUI45KjAxljnUobCksMw9jVx4r586zAm2BqpW7ylcFfJaZbNpcOSU4PFmraWisvx6hQ0&#10;tn+emWZfXbqPH7Ox77vQnM5KPYz6zSuISH28i//dO53mP73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cQR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8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ENMYA&#10;AADcAAAADwAAAGRycy9kb3ducmV2LnhtbESPQU/DMAyF70j8h8hIu7EUNhAqy6YJCTTtMjF24Gg1&#10;JqnWOG0Tum6/fj4gcbP1nt/7vFiNoVED9amObOBhWoAirqKt2Rk4fL3fv4BKGdliE5kMnCnBanl7&#10;s8DSxhN/0rDPTkkIpxIN+JzbUutUeQqYprElFu0n9gGzrL3TtseThIdGPxbFsw5YszR4bOnNU3Xc&#10;/wYDnR/nT67bNcdhe3Fr/7FJ3eHbmMnduH4FlWnM/+a/640V/Jn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E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8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Qhr8MA&#10;AADcAAAADwAAAGRycy9kb3ducmV2LnhtbERPTWsCMRC9C/6HMEJvNautUrdGEaFFehGtB4/DZpos&#10;bia7m7hu++ubQsHbPN7nLNe9q0RHbSg9K5iMMxDEhdclGwWnz7fHFxAhImusPJOCbwqwXg0HS8y1&#10;v/GBumM0IoVwyFGBjbHOpQyFJYdh7GvixH351mFMsDVSt3hL4a6S0yybS4clpwaLNW0tFZfj1Slo&#10;bP88M82+unQfP2Zj33ehOZ2Vehj1m1cQkfp4F/+7dzrNf1r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Qhr8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9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+1ecUA&#10;AADcAAAADwAAAGRycy9kb3ducmV2LnhtbESPQU8CMRCF7yT+h2ZIuEGLUdSVQhBjBG8CidfJdtjd&#10;uJ1u2gLrv3cOJNxm8t6898182ftWnSmmJrCF6cSAIi6Da7iycNh/jJ9BpYzssA1MFv4owXJxN5hj&#10;4cKFv+m8y5WSEE4FWqhz7gqtU1mTxzQJHbFoxxA9ZlljpV3Ei4T7Vt8bM9MeG5aGGjta11T+7k7e&#10;wvFgtk/7TKu3dXx5/Ho3P7ON+bR2NOxXr6Ay9flmvl5vnOA/CL48IxPo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z7V5xQAAANwAAAAPAAAAAAAAAAAAAAAAAJgCAABkcnMv&#10;ZG93bnJldi54bWxQSwUGAAAAAAQABAD1AAAAigMAAAAA&#10;" filled="f" strokeweight="1.5pt">
                    <v:textbox inset=",1mm"/>
                  </v:rect>
                </v:group>
                <v:group id="Группа 141" o:spid="_x0000_s1291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line id="Line 102" o:spid="_x0000_s1293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DpeMQAAADcAAAADwAAAGRycy9kb3ducmV2LnhtbERPS2vCQBC+C/0Pywi9iNmYFCmpq/QJ&#10;xZtakN6G7CQbzM6m2a1J++u7QsHbfHzPWW1G24oz9b5xrGCRpCCIS6cbrhV8HN7m9yB8QNbYOiYF&#10;P+Rhs76ZrLDQbuAdnfehFjGEfYEKTAhdIaUvDVn0ieuII1e53mKIsK+l7nGI4baVWZoupcWGY4PB&#10;jp4Nlaf9t1WQV5+vs6/8ZZFlTbqtzO9QPh1rpW6n4+MDiEBjuIr/3e86zr/L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EOl4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294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lxDMUAAADcAAAADwAAAGRycy9kb3ducmV2LnhtbERPS2vCQBC+F/wPywheim6MIpK6io8W&#10;Sm8+oPQ2ZCfZ0OxszG5N2l/fLRS8zcf3nNWmt7W4UesrxwqmkwQEce50xaWCy/llvAThA7LG2jEp&#10;+CYPm/XgYYWZdh0f6XYKpYgh7DNUYEJoMil9bsiin7iGOHKFay2GCNtS6ha7GG5rmSbJQlqsODYY&#10;bGhvKP88fVkFs+Lj+fE6O0zTtEreCvPT5bv3UqnRsN8+gQjUh7v43/2q4/z5HP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lxDM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295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gbM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5/G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5WBs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0" o:spid="_x0000_s1296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f+G8QAAADcAAAADwAAAGRycy9kb3ducmV2LnhtbERP22rCQBB9L/Qflin0peimUrYSXaUI&#10;BaFQ8FJ8HbNjEszOptlRY7++KxT6Nodznem89406UxfrwBaehxko4iK4mksL2837YAwqCrLDJjBZ&#10;uFKE+ez+boq5Cxde0XktpUohHHO0UIm0udaxqMhjHIaWOHGH0HmUBLtSuw4vKdw3epRlRnusOTVU&#10;2NKiouK4PnkLX/hTyvVj//R5NEa2u29zWrwaax8f+rcJKKFe/sV/7qVL818M3J5JF+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N/4b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297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tbgM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tMU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e1uA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298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TP8s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5p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fkz/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299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hqacQAAADc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x+n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Gpp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00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      <v:line id="Line 135" o:spid="_x0000_s1301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aKWM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BopYxAAAANwAAAAPAAAAAAAAAAAA&#10;AAAAAKECAABkcnMvZG93bnJldi54bWxQSwUGAAAAAAQABAD5AAAAkgMAAAAA&#10;"/>
                    <v:line id="Прямая соединительная линия 18" o:spid="_x0000_s130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BJx8MAAADcAAAADwAAAGRycy9kb3ducmV2LnhtbERPTWvCQBC9C/0PyxR6q5sE1DS6Slqq&#10;CAWhSel5yI5JaHY2ZLcm/nu3UPA2j/c5m91kOnGhwbWWFcTzCARxZXXLtYKvcv+cgnAeWWNnmRRc&#10;ycFu+zDbYKbtyJ90KXwtQgi7DBU03veZlK5qyKCb2544cGc7GPQBDrXUA44h3HQyiaKlNNhyaGiw&#10;p7eGqp/i1yhYmNfVx1geXpb5+8qQ/47TU75X6ulxytcgPE3+Lv53H3WYv0jg75lwgd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AScfDAAAA3AAAAA8AAAAAAAAAAAAA&#10;AAAAoQIAAGRycy9kb3ducmV2LnhtbFBLBQYAAAAABAAEAPkAAACRAwAAAAA=&#10;" strokecolor="windowText" strokeweight="1.5pt"/>
                    <v:line id="Line 98" o:spid="_x0000_s1303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l/pcQAAADcAAAADwAAAGRycy9kb3ducmV2LnhtbERPS2vCQBC+C/0Pywi9iNmYUCmpq/QJ&#10;xZtakN6G7CQbzM6m2a1J++u7QsHbfHzPWW1G24oz9b5xrGCRpCCIS6cbrhV8HN7m9yB8QNbYOiYF&#10;P+Rhs76ZrLDQbuAdnfehFjGEfYEKTAhdIaUvDVn0ieuII1e53mKIsK+l7nGI4baVWZoupcWGY4PB&#10;jp4Nlaf9t1WQV5+vs6/8ZZFlTbqtzO9QPh1rpW6n4+MDiEBjuIr/3e86zr/L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yX+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04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BTKs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d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cFM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05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z2scQAAADcAAAADwAAAGRycy9kb3ducmV2LnhtbERPTWvCQBC9F/oflhF6Kbqx4CrRVYpQ&#10;KBQKVUuvY3ZMgtnZmB019td3C4Xe5vE+Z7HqfaMu1MU6sIXxKANFXARXc2lht30ZzkBFQXbYBCYL&#10;N4qwWt7fLTB34cofdNlIqVIIxxwtVCJtrnUsKvIYR6ElTtwhdB4lwa7UrsNrCveNfsoyoz3WnBoq&#10;bGldUXHcnL2FT/wu5fa2f3w/GiO7r5M5r6fG2odB/zwHJdTLv/jP/erS/MkEfp9JF+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PPax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06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7cPcQAAADcAAAADwAAAGRycy9kb3ducmV2LnhtbERPTWvCQBC9F/wPyxR6KboxUpHoKtoq&#10;lN60gngbspNsaHY2Zrcm+uu7hUJv83ifs1j1thZXan3lWMF4lIAgzp2uuFRw/NwNZyB8QNZYOyYF&#10;N/KwWg4eFphp1/GerodQihjCPkMFJoQmk9Lnhiz6kWuII1e41mKIsC2lbrGL4baWaZJMpcWKY4PB&#10;hl4N5V+Hb6tgUpy3z5fJ2zhNq+SjMPcu35xKpZ4e+/UcRKA+/Iv/3O86zn+Zwu8z8QK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tw9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07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HlE8UAAADcAAAADwAAAGRycy9kb3ducmV2LnhtbESPQYvCMBCF78L+hzAL3jRVUNeuURZB&#10;8ODFKmz3NjRjW7eZtE3U+u+NIHib4b33zZvFqjOVuFLrSssKRsMIBHFmdcm5guNhM/gC4Tyyxsoy&#10;KbiTg9Xyo7fAWNsb7+ma+FwECLsYFRTe17GULivIoBvamjhoJ9sa9GFtc6lbvAW4qeQ4iqbSYMnh&#10;QoE1rQvK/pOLCZTjdL6Z/zbl5TxqkvSvbtLDDpXqf3Y/3yA8df5tfqW3OtSfzOD5TJhAL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HlE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08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1ZL8YAAADc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/05p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I9WS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09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LU+sYAAADcAAAADwAAAGRycy9kb3ducmV2LnhtbESPzWrDMBCE74W+g9hCb42cQEztRgml&#10;EMghlzqBurfF2tpOrJVtyT95+6hQ6G2Xmfl2drObTSNG6l1tWcFyEYEgLqyuuVRwPu1fXkE4j6yx&#10;sUwKbuRgt3182GCq7cSfNGa+FAHCLkUFlfdtKqUrKjLoFrYlDtqP7Q36sPal1D1OAW4auYqiWBqs&#10;OVyosKWPioprNphAOcfJPvnq6uGy7LL8u+3y0xGVen6a399AeJr9v/kvfdCh/jqB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9S1Pr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7" o:spid="_x0000_s1310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S32sQAAADcAAAADwAAAGRycy9kb3ducmV2LnhtbESPQWvCQBCF7wX/wzKCt7qxh1BTVxFB&#10;8NCLUai9DdkxiWZnk+yq8d87h0Jvb5g337y3WA2uUXfqQ+3ZwGyagCIuvK25NHA8bN8/QYWIbLHx&#10;TAaeFGC1HL0tMLP+wXu657FUAuGQoYEqxjbTOhQVOQxT3xLL7ux7h1HGvtS2x4fAXaM/kiTVDmuW&#10;DxW2tKmouOY3J5RjOt/Of7r6dpl1+em37U6HbzRmMh7WX6AiDfHf/He9sxI/lfhSRhT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BLfa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11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gSQcYAAADcAAAADwAAAGRycy9kb3ducmV2LnhtbESPQWvCQBCF7wX/wzKCt7qJh1BTVxFB&#10;8NBLk0D1NmSnybbZ2SS7avz33UKhtxnee9+82ewm24kbjd44VpAuExDEtdOGGwVVeXx+AeEDssbO&#10;MSl4kIfddva0wVy7O7/TrQiNiBD2OSpoQ+hzKX3dkkW/dD1x1D7daDHEdWykHvEe4baTqyTJpEXD&#10;8UKLPR1aqr+Lq42UKlsf1x+DuX6lQ3G+9MO5fEOlFvNp/woi0BT+zX/pk471sxR+n4kTyO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9IEk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12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mkeMMAAADcAAAADwAAAGRycy9kb3ducmV2LnhtbERPTWvCQBC9C/6HZQQvUjf1sJXoKkUo&#10;FIRCrdLrmJ0mwexsmh019td3CwVv83ifs1z3vlEX6mId2MLjNANFXARXc2lh//HyMAcVBdlhE5gs&#10;3CjCejUcLDF34crvdNlJqVIIxxwtVCJtrnUsKvIYp6ElTtxX6DxKgl2pXYfXFO4bPcsyoz3WnBoq&#10;bGlTUXHanb2FA/6UctseJ28nY2T/+W3Omydj7XjUPy9ACfVyF/+7X12ab2bw90y6QK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25pHj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13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YprcQAAADcAAAADwAAAGRycy9kb3ducmV2LnhtbESPQYvCMBCF74L/IYzgTVNXKGs1igjC&#10;HrxYhXVvQzO21WbSNlHrvzeCsLcZ3nvfvFmsOlOJO7WutKxgMo5AEGdWl5wrOB62o28QziNrrCyT&#10;gic5WC37vQUm2j54T/fU5yJA2CWooPC+TqR0WUEG3djWxEE729agD2ubS93iI8BNJb+iKJYGSw4X&#10;CqxpU1B2TW8mUI7xbDv7bcrbZdKkp7+6OR12qNRw0K3nIDx1/t/8Sf/oUD+ewvuZMIF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1imt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64" o:spid="_x0000_s1314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<v:rect id="Rectangle 119" o:spid="_x0000_s131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XKsMMA&#10;AADcAAAADwAAAGRycy9kb3ducmV2LnhtbERPS2vCQBC+F/oflin0UnRjwUeiq4htjTfxcfE2ZMdN&#10;MDsbsluN/94VCr3Nx/ec2aKztbhS6yvHCgb9BARx4XTFRsHx8NObgPABWWPtmBTcycNi/voyw0y7&#10;G+/oug9GxBD2GSooQ2gyKX1RkkXfdw1x5M6utRgibI3ULd5iuK3lZ5KMpMWKY0OJDa1KKi77X6tg&#10;/LX8oO3JncN3uk5zs8vXqcmVen/rllMQgbrwL/5zb3ScPxrC85l4gZ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XKsMMAAADcAAAADwAAAAAAAAAAAAAAAACYAgAAZHJzL2Rv&#10;d25yZXYueG1sUEsFBgAAAAAEAAQA9QAAAIgDAAAAAA==&#10;" filled="f" stroked="f">
                      <v:textbox inset="0,0,0,0">
                        <w:txbxContent>
                          <w:p w:rsidR="00821D58" w:rsidRPr="00945CCC" w:rsidRDefault="00821D58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16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dUx8IA&#10;AADcAAAADwAAAGRycy9kb3ducmV2LnhtbERPPW/CMBDdkfgP1lViQcWBITQBgxC0pBuCdmE7xYcT&#10;NT5HsQvpv8dIldju6X3ect3bRlyp87VjBdNJAoK4dLpmo+D76+P1DYQPyBobx6TgjzysV8PBEnPt&#10;bnyk6ykYEUPY56igCqHNpfRlRRb9xLXEkbu4zmKIsDNSd3iL4baRsyRJpcWaY0OFLW0rKn9Ov1bB&#10;fLcZ0+HsLuE922eFORb7zBRKjV76zQJEoD48xf/uTx3npyk8nokX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B1THwgAAANwAAAAPAAAAAAAAAAAAAAAAAJgCAABkcnMvZG93&#10;bnJldi54bWxQSwUGAAAAAAQABAD1AAAAhwMAAAAA&#10;" filled="f" stroked="f">
                      <v:textbox inset="0,0,0,0">
                        <w:txbxContent>
                          <w:p w:rsidR="00821D58" w:rsidRDefault="00821D58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17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vxXMMA&#10;AADcAAAADwAAAGRycy9kb3ducmV2LnhtbERPPW/CMBDdK/EfrEPqgsCBAZqAQYhSwlYFWNhO8eFE&#10;xOcodiH993WlSt3u6X3eatPbRjyo87VjBdNJAoK4dLpmo+By/hi/gfABWWPjmBR8k4fNevCywky7&#10;Jxf0OAUjYgj7DBVUIbSZlL6syKKfuJY4cjfXWQwRdkbqDp8x3DZyliRzabHm2FBhS7uKyvvpyypY&#10;vG9H9Hl1t7BPD2luivyQmlyp12G/XYII1Id/8Z/7qOP8+QJ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vxXMMAAADcAAAADwAAAAAAAAAAAAAAAACYAgAAZHJzL2Rv&#10;d25yZXYueG1sUEsFBgAAAAAEAAQA9QAAAIgDAAAAAA==&#10;" filled="f" stroked="f">
                      <v:textbox inset="0,0,0,0">
                        <w:txbxContent>
                          <w:p w:rsidR="00821D58" w:rsidRDefault="00821D58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18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RlLsUA&#10;AADcAAAADwAAAGRycy9kb3ducmV2LnhtbESPT2/CMAzF75P4DpGRdplGuh0YLQSE9ofuhmBcuFmN&#10;SSsap2oy6L79fEDiZus9v/fzYjX4Vl2oj01gAy+TDBRxFWzDzsDh5+t5BiomZIttYDLwRxFWy9HD&#10;Agsbrryjyz45JSEcCzRQp9QVWseqJo9xEjpi0U6h95hk7Z22PV4l3Lf6Ncum2mPD0lBjR+81Vef9&#10;rzfw9rF+ou0xnNJnvslLtys3uSuNeRwP6zmoREO6m2/X31bwp0Irz8gEe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1GUuxQAAANwAAAAPAAAAAAAAAAAAAAAAAJgCAABkcnMv&#10;ZG93bnJldi54bWxQSwUGAAAAAAQABAD1AAAAigMAAAAA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19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jAtc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/jKF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5jAtcMAAADcAAAADwAAAAAAAAAAAAAAAACYAgAAZHJzL2Rv&#10;d25yZXYueG1sUEsFBgAAAAAEAAQA9QAAAIgDAAAAAA==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20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skysMA&#10;AADcAAAADwAAAGRycy9kb3ducmV2LnhtbESPwW7CQAxE70j9h5WRuKCygQOgwIIoVYELh0A/wMqa&#10;JCLrjbILpP16fEDiZmvGM8/Ldedqdac2VJ4NjEcJKOLc24oLA7/nn885qBCRLdaeycAfBVivPnpL&#10;TK1/cEb3UyyUhHBI0UAZY5NqHfKSHIaRb4hFu/jWYZS1LbRt8SHhrtaTJJlqhxVLQ4kNbUvKr6eb&#10;M0CbzP8fr2Hnsq/v7e5SMQ313phBv9ssQEXq4tv8uj5YwZ8JvjwjE+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skysMAAADcAAAADwAAAAAAAAAAAAAAAACYAgAAZHJzL2Rv&#10;d25yZXYueG1sUEsFBgAAAAAEAAQA9QAAAIgDAAAAAA==&#10;" filled="f" stroked="f">
                      <v:textbox inset="0,0,0,0">
                        <w:txbxContent>
                          <w:p w:rsidR="00821D58" w:rsidRDefault="00821D58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21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BUcIA&#10;AADcAAAADwAAAGRycy9kb3ducmV2LnhtbERPzWrCQBC+C32HZQpeRDd6qCV1IzbFtBcPsT7AkJ38&#10;YHY2ZLdJ7NN3C4K3+fh+Z7efTCsG6l1jWcF6FYEgLqxuuFJw+T4uX0E4j6yxtUwKbuRgnzzNdhhr&#10;O3JOw9lXIoSwi1FB7X0XS+mKmgy6le2IA1fa3qAPsK+k7nEM4aaVmyh6kQYbDg01dpTWVFzPP0YB&#10;HXL7e7q6zOTvH2lWNkwL+anU/Hk6vIHwNPmH+O7+0mH+dg3/z4QLZ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h4FRwgAAANwAAAAPAAAAAAAAAAAAAAAAAJgCAABkcnMvZG93&#10;bnJldi54bWxQSwUGAAAAAAQABAD1AAAAhwMAAAAA&#10;" filled="f" stroked="f">
                      <v:textbox inset="0,0,0,0">
                        <w:txbxContent>
                          <w:p w:rsidR="00821D58" w:rsidRDefault="00821D58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22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XEGc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OoH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5cQZwgAAANwAAAAPAAAAAAAAAAAAAAAAAJgCAABkcnMvZG93&#10;bnJldi54bWxQSwUGAAAAAAQABAD1AAAAhwMAAAAA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23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m6vcIA&#10;AADcAAAADwAAAGRycy9kb3ducmV2LnhtbERPzWrCQBC+F3yHZQpeSt2o0ErqJkRF7aWHaB9gyI5J&#10;SHY2ZFeNPr0rFHqbj+93lulgWnGh3tWWFUwnEQjiwuqaSwW/x+37AoTzyBpby6TgRg7SZPSyxFjb&#10;K+d0OfhShBB2MSqovO9iKV1RkUE3sR1x4E62N+gD7Eupe7yGcNPKWRR9SIM1h4YKO1pXVDSHs1FA&#10;WW7vP43bmXy1We9ONdOb3Cs1fh2yLxCeBv8v/nN/6zD/cw7PZ8IF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Gbq9wgAAANwAAAAPAAAAAAAAAAAAAAAAAJgCAABkcnMvZG93&#10;bnJldi54bWxQSwUGAAAAAAQABAD1AAAAhwMAAAAA&#10;" filled="f" stroked="f">
                      <v:textbox inset="0,0,0,0">
                        <w:txbxContent>
                          <w:p w:rsidR="00821D58" w:rsidRPr="00931BF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24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iycIA&#10;AADcAAAADwAAAGRycy9kb3ducmV2LnhtbERPzWrCQBC+F3yHZQpeSt0o0krqJkRF7aWHaB9gyI5J&#10;SHY2ZFeNPr0rFHqbj+93lulgWnGh3tWWFUwnEQjiwuqaSwW/x+37AoTzyBpby6TgRg7SZPSyxFjb&#10;K+d0OfhShBB2MSqovO9iKV1RkUE3sR1x4E62N+gD7Eupe7yGcNPKWRR9SIM1h4YKO1pXVDSHs1FA&#10;WW7vP43bmXy1We9ONdOb3Cs1fh2yLxCeBv8v/nN/6zD/cw7PZ8IF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8CLJwgAAANwAAAAPAAAAAAAAAAAAAAAAAJgCAABkcnMvZG93&#10;bnJldi54bWxQSwUGAAAAAAQABAD1AAAAhwMAAAAA&#10;" filled="f" stroked="f">
                      <v:textbox inset="0,0,0,0">
                        <w:txbxContent>
                          <w:p w:rsidR="00821D58" w:rsidRPr="00A32665" w:rsidRDefault="00821D58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25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xcbcQA&#10;AADcAAAADwAAAGRycy9kb3ducmV2LnhtbERPS2vCQBC+F/oflil4kbqpYG1iVpFWTW/Fx8XbkJ1s&#10;QrOzIbtq+u+7BaG3+fiek68G24or9b5xrOBlkoAgLp1u2Cg4HbfPbyB8QNbYOiYFP+RhtXx8yDHT&#10;7sZ7uh6CETGEfYYK6hC6TEpf1mTRT1xHHLnK9RZDhL2RusdbDLetnCbJq7TYcGyosaP3msrvw8Uq&#10;mH+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MXG3EAAAA3AAAAA8AAAAAAAAAAAAAAAAAmAIAAGRycy9k&#10;b3ducmV2LnhtbFBLBQYAAAAABAAEAPUAAACJAwAAAAA=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6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7CGsMA&#10;AADcAAAADwAAAGRycy9kb3ducmV2LnhtbERPPW/CMBDdK/EfrEPqgsCBAZqAQYhSwlYFWNhO8eFE&#10;xOcodiH993WlSt3u6X3eatPbRjyo87VjBdNJAoK4dLpmo+By/hi/gfABWWPjmBR8k4fNevCywky7&#10;Jxf0OAUjYgj7DBVUIbSZlL6syKKfuJY4cjfXWQwRdkbqDp8x3DZyliRzabHm2FBhS7uKyvvpyypY&#10;vG9H9Hl1t7BPD2luivyQmlyp12G/XYII1Id/8Z/7qOP8xRx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7CGsMAAADcAAAADwAAAAAAAAAAAAAAAACYAgAAZHJzL2Rv&#10;d25yZXYueG1sUEsFBgAAAAAEAAQA9QAAAIgDAAAAAA==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7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JngcMA&#10;AADcAAAADwAAAGRycy9kb3ducmV2LnhtbERPO2/CMBDeK/EfrEPqUoHTDoQEDEKUkm6Ix8J2ig8n&#10;Ij5HsYH03+NKlbrdp+9582VvG3GnzteOFbyPExDEpdM1GwWn49doCsIHZI2NY1LwQx6Wi8HLHHPt&#10;Hryn+yEYEUPY56igCqHNpfRlRRb92LXEkbu4zmKIsDNSd/iI4baRH0kykRZrjg0VtrSuqLweblZB&#10;+rl6o93ZXcIm22aF2RfbzBRKvQ771QxEoD78i//c3zrOT1P4fSZ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JngcMAAADcAAAADwAAAAAAAAAAAAAAAACYAgAAZHJzL2Rv&#10;d25yZXYueG1sUEsFBgAAAAAEAAQA9QAAAIgDAAAAAA==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8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3z88UA&#10;AADcAAAADwAAAGRycy9kb3ducmV2LnhtbESPT2/CMAzF75P4DpGRdplGuh0GLQSE9odyQzAu3KzG&#10;pBWNUzUZdN9+PkziZus9v/fzYjX4Vl2pj01gAy+TDBRxFWzDzsDx++t5BiomZIttYDLwSxFWy9HD&#10;Agsbbryn6yE5JSEcCzRQp9QVWseqJo9xEjpi0c6h95hk7Z22Pd4k3Lf6NcvetMeGpaHGjt5rqi6H&#10;H29g+rF+ot0pnNNnvslLty83uSuNeRwP6zmoREO6m/+vt1bwp0Irz8gE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DfPzxQAAANwAAAAPAAAAAAAAAAAAAAAAAJgCAABkcnMv&#10;ZG93bnJldi54bWxQSwUGAAAAAAQABAD1AAAAigMAAAAA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9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FWaMMA&#10;AADcAAAADwAAAGRycy9kb3ducmV2LnhtbERPPW/CMBDdK/U/WFeJpQKnDNAEnAi1hXRDoSxsp/hw&#10;osbnKHYh/HtcqVK3e3qfty5G24kLDb51rOBlloAgrp1u2Sg4fm2nryB8QNbYOSYFN/JQ5I8Pa8y0&#10;u3JFl0MwIoawz1BBE0KfSenrhiz6meuJI3d2g8UQ4WCkHvAaw20n50mykBZbjg0N9vTWUP19+LEK&#10;lu+bZ9qf3Dl8pLu0NFW5S02p1ORp3KxABBrDv/jP/anj/GUK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FWaMMAAADcAAAADwAAAAAAAAAAAAAAAACYAgAAZHJzL2Rv&#10;d25yZXYueG1sUEsFBgAAAAAEAAQA9QAAAIgDAAAAAA==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0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6P0sUA&#10;AADcAAAADwAAAGRycy9kb3ducmV2LnhtbESPQW/CMAyF75P2HyJP4jKNFA4bLQSExqC7IWAXblZj&#10;0mqNUzUZlH8/HybtZus9v/d5sRp8q67Uxyawgck4A0VcBduwM/B12r7MQMWEbLENTAbuFGG1fHxY&#10;YGHDjQ90PSanJIRjgQbqlLpC61jV5DGOQ0cs2iX0HpOsvdO2x5uE+1ZPs+xVe2xYGmrs6L2m6vv4&#10;4w28bdbPtD+HS/rId3npDuUud6Uxo6dhPQeVaEj/5r/rTyv4M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ro/SxQAAANwAAAAPAAAAAAAAAAAAAAAAAJgCAABkcnMv&#10;ZG93bnJldi54bWxQSwUGAAAAAAQABAD1AAAAigMAAAAA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1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qScIA&#10;AADcAAAADwAAAGRycy9kb3ducmV2LnhtbERPS4vCMBC+C/6HMIIX0VQPartGkX1Yb1Ldy96GZkzL&#10;NpPSZLX7783Cgrf5+J6z2fW2ETfqfO1YwXyWgCAuna7ZKPi8fEzXIHxA1tg4JgW/5GG3HQ42mGl3&#10;54Ju52BEDGGfoYIqhDaT0pcVWfQz1xJH7uo6iyHCzkjd4T2G20YukmQpLdYcGyps6bWi8vv8YxWs&#10;3vYTOn25a3hPD2luivyQmlyp8ajfv4AI1Ien+N991HH+eg5/z8QL5P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4ipJwgAAANwAAAAPAAAAAAAAAAAAAAAAAJgCAABkcnMvZG93&#10;bnJldi54bWxQSwUGAAAAAAQABAD1AAAAhwMAAAAA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2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0PsMA&#10;AADcAAAADwAAAGRycy9kb3ducmV2LnhtbERPPW/CMBDdkfofrKvEgooDA5AUgxAFwlaFdul2ig8n&#10;anyOYhfCv8dISN3u6X3ect3bRlyo87VjBZNxAoK4dLpmo+D7a/+2AOEDssbGMSm4kYf16mWwxEy7&#10;Kxd0OQUjYgj7DBVUIbSZlL6syKIfu5Y4cmfXWQwRdkbqDq8x3DZymiQzabHm2FBhS9uKyt/Tn1Uw&#10;/9iM6PPHncMuPaS5KfJDanKlhq/95h1EoD78i5/uo47zF1N4PBMv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C0PsMAAADcAAAADwAAAAAAAAAAAAAAAACYAgAAZHJzL2Rv&#10;d25yZXYueG1sUEsFBgAAAAAEAAQA9QAAAIgDAAAAAA==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3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wRpcQA&#10;AADcAAAADwAAAGRycy9kb3ducmV2LnhtbERPS2vCQBC+F/oflil4kbqpQm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8EaXEAAAA3AAAAA8AAAAAAAAAAAAAAAAAmAIAAGRycy9k&#10;b3ducmV2LnhtbFBLBQYAAAAABAAEAPUAAACJAwAAAAA=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4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J0cQA&#10;AADcAAAADwAAAGRycy9kb3ducmV2LnhtbERPS2vCQBC+F/oflil4kbqpSG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VidHEAAAA3AAAAA8AAAAAAAAAAAAAAAAAmAIAAGRycy9k&#10;b3ducmV2LnhtbFBLBQYAAAAABAAEAPUAAACJAwAAAAA=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35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zleMUA&#10;AADcAAAADwAAAGRycy9kb3ducmV2LnhtbERPTWvCQBC9F/wPywi9lLppwaAxG7GFWg+Foha9jtkx&#10;CWZnQ3Y1qb/eFQq9zeN9TjrvTS0u1LrKsoKXUQSCOLe64kLBz/bjeQLCeWSNtWVS8EsO5tngIcVE&#10;247XdNn4QoQQdgkqKL1vEildXpJBN7INceCOtjXoA2wLqVvsQrip5WsUxdJgxaGhxIbeS8pPm7NR&#10;YM6Lr+nb4dOPn7rlNr7GS9x/75R6HPaLGQhPvf8X/7lXOsyfjOH+TLh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zOV4xQAAANwAAAAPAAAAAAAAAAAAAAAAAJgCAABkcnMv&#10;ZG93bnJldi54bWxQSwUGAAAAAAQABAD1AAAAigMAAAAA&#10;" filled="f" stroked="f">
                      <v:textbox inset="1pt,.4mm,1pt,1pt">
                        <w:txbxContent>
                          <w:p w:rsidR="00821D58" w:rsidRPr="0079077B" w:rsidRDefault="00EC022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36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57D8UA&#10;AADcAAAADwAAAGRycy9kb3ducmV2LnhtbERPS2vCQBC+C/6HZYRepG4qNNjUTdCCtoeC+MBex+yY&#10;BLOzIbuatL++Wyh4m4/vOfOsN7W4UesqywqeJhEI4tzqigsFh/3qcQbCeWSNtWVS8E0OsnQ4mGOi&#10;bcdbuu18IUIIuwQVlN43iZQuL8mgm9iGOHBn2xr0AbaF1C12IdzUchpFsTRYcWgosaG3kvLL7moU&#10;mOvi82V5evfP4269j3/iNX5tjko9jPrFKwhPvb+L/90fOsyfxfD3TLh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HnsPxQAAANwAAAAPAAAAAAAAAAAAAAAAAJgCAABkcnMv&#10;ZG93bnJldi54bWxQSwUGAAAAAAQABAD1AAAAigMAAAAA&#10;" filled="f" stroked="f">
                      <v:textbox inset="1pt,.4mm,1pt,1pt">
                        <w:txbxContent>
                          <w:p w:rsidR="00821D58" w:rsidRPr="00A32665" w:rsidRDefault="00821D58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37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LelMUA&#10;AADcAAAADwAAAGRycy9kb3ducmV2LnhtbERPTWvCQBC9C/6HZQq9SN1YaNToKlqoeiiURmmvY3aa&#10;BLOzIbua2F/fLQje5vE+Z77sTCUu1LjSsoLRMAJBnFldcq7gsH97moBwHlljZZkUXMnBctHvzTHR&#10;tuVPuqQ+FyGEXYIKCu/rREqXFWTQDW1NHLgf2xj0ATa51A22IdxU8jmKYmmw5NBQYE2vBWWn9GwU&#10;mPPqfbo+bv3LoN3s4994g98fX0o9PnSrGQhPnb+Lb+6dDvMnY/h/Jl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t6UxQAAANwAAAAPAAAAAAAAAAAAAAAAAJgCAABkcnMv&#10;ZG93bnJldi54bWxQSwUGAAAAAAQABAD1AAAAigMAAAAA&#10;" filled="f" stroked="f">
                      <v:textbox inset="1pt,.4mm,1pt,1pt">
                        <w:txbxContent>
                          <w:p w:rsidR="00821D58" w:rsidRPr="00CB1016" w:rsidRDefault="00821D58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38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1K5sgA&#10;AADcAAAADwAAAGRycy9kb3ducmV2LnhtbESPT2vCQBDF74LfYZlCL6KbFho0dRVbqO2hIP5Br9Ps&#10;NAlmZ0N2NWk/fedQ8DbDe/Peb+bL3tXqSm2oPBt4mCSgiHNvKy4MHPZv4ymoEJEt1p7JwA8FWC6G&#10;gzlm1ne8pesuFkpCOGRooIyxybQOeUkOw8Q3xKJ9+9ZhlLUttG2xk3BX68ckSbXDiqWhxIZeS8rP&#10;u4sz4C6rz9nL13t8GnXrffqbrvG0ORpzf9evnkFF6uPN/H/9YQV/KrTyjEy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zUrmyAAAANwAAAAPAAAAAAAAAAAAAAAAAJgCAABk&#10;cnMvZG93bnJldi54bWxQSwUGAAAAAAQABAD1AAAAjQMAAAAA&#10;" filled="f" stroked="f">
                      <v:textbox inset="1pt,.4mm,1pt,1pt">
                        <w:txbxContent>
                          <w:p w:rsidR="00821D58" w:rsidRPr="00CB1016" w:rsidRDefault="00821D58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39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HvfcUA&#10;AADcAAAADwAAAGRycy9kb3ducmV2LnhtbERPTWvCQBC9F/wPywi9FN1UaNCYjWhB24NQ1FKv0+w0&#10;CWZnQ3Y1aX+9Kwi9zeN9TrroTS0u1LrKsoLncQSCOLe64kLB52E9moJwHlljbZkU/JKDRTZ4SDHR&#10;tuMdXfa+ECGEXYIKSu+bREqXl2TQjW1DHLgf2xr0AbaF1C12IdzUchJFsTRYcWgosaHXkvLT/mwU&#10;mPNyO1t9v/mXp25ziP/iDR4/vpR6HPbLOQhPvf8X393vOsyfzuD2TLh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ge99xQAAANwAAAAPAAAAAAAAAAAAAAAAAJgCAABkcnMv&#10;ZG93bnJldi54bWxQSwUGAAAAAAQABAD1AAAAigMAAAAA&#10;" filled="f" stroked="f">
                      <v:textbox inset="1pt,.4mm,1pt,1pt">
                        <w:txbxContent>
                          <w:p w:rsidR="00821D58" w:rsidRPr="005374BE" w:rsidRDefault="00821D58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E2B00" w:rsidRPr="007E2B00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E2B00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40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LQPccA&#10;AADcAAAADwAAAGRycy9kb3ducmV2LnhtbESPQWvCQBCF7wX/wzKCl1I3LRhq6ipaqHooiFra6zQ7&#10;TYLZ2ZBdTfTXdw6F3mZ4b977ZrboXa0u1IbKs4HHcQKKOPe24sLAx/Ht4RlUiMgWa89k4EoBFvPB&#10;3Qwz6zve0+UQCyUhHDI0UMbYZFqHvCSHYewbYtF+fOswytoW2rbYSbir9VOSpNphxdJQYkOvJeWn&#10;w9kZcOfl+3T1vYmT+259TG/pGr92n8aMhv3yBVSkPv6b/663VvCngi/PyAR6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i0D3HAAAA3AAAAA8AAAAAAAAAAAAAAAAAmAIAAGRy&#10;cy9kb3ducmV2LnhtbFBLBQYAAAAABAAEAPUAAACMAwAAAAA=&#10;" filled="f" stroked="f">
                      <v:textbox inset="1pt,.4mm,1pt,1pt">
                        <w:txbxContent>
                          <w:p w:rsidR="00821D58" w:rsidRPr="005374BE" w:rsidRDefault="00821D58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41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51p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k9H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dabEAAAA3AAAAA8AAAAAAAAAAAAAAAAAmAIAAGRycy9k&#10;b3ducmV2LnhtbFBLBQYAAAAABAAEAPUAAACJAwAAAAA=&#10;" filled="f" stroked="f">
                      <v:textbox inset="1pt,.4mm,1pt,1pt">
                        <w:txbxContent>
                          <w:p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42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BEkscA&#10;AADcAAAADwAAAGRycy9kb3ducmV2LnhtbESPQWvCQBSE70L/w/IKvYhuFAw1dRVbaOpBkKrY62v2&#10;NQnNvg3ZNYn99V1B8DjMzDfMYtWbSrTUuNKygsk4AkGcWV1yruB4eB89g3AeWWNlmRRcyMFq+TBY&#10;YKJtx5/U7n0uAoRdggoK7+tESpcVZNCNbU0cvB/bGPRBNrnUDXYBbio5jaJYGiw5LBRY01tB2e/+&#10;bBSY83o7f/3+8LNhlx7ivzjFr91JqafHfv0CwlPv7+Fbe6MVzCZTuJ4JR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gRJLHAAAA3AAAAA8AAAAAAAAAAAAAAAAAmAIAAGRy&#10;cy9kb3ducmV2LnhtbFBLBQYAAAAABAAEAPUAAACMAwAAAAA=&#10;" filled="f" stroked="f">
                      <v:textbox inset="1pt,.4mm,1pt,1pt">
                        <w:txbxContent>
                          <w:p w:rsidR="00821D58" w:rsidRDefault="00821D58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A.B.XXX.П8.XX.X-X.X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43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zhC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2G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s4QnHAAAA3AAAAA8AAAAAAAAAAAAAAAAAmAIAAGRy&#10;cy9kb3ducmV2LnhtbFBLBQYAAAAABAAEAPUAAACMAwAAAAA=&#10;" filled="f" stroked="f">
                      <v:textbox inset="1pt,.4mm,1pt,1pt">
                        <w:txbxContent>
                          <w:p w:rsidR="00821D58" w:rsidRDefault="00EC022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21D58">
                              <w:t>.</w:t>
                            </w:r>
                          </w:p>
                          <w:p w:rsidR="00821D58" w:rsidRPr="009B7704" w:rsidRDefault="00821D58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B7704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B7704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B7704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7E2B00">
                              <w:rPr>
                                <w:rStyle w:val="34fe"/>
                              </w:rPr>
                              <w:t>Описание массива информации</w:t>
                            </w:r>
                            <w:r w:rsidRPr="009B7704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44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45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wV1MYA&#10;AADcAAAADwAAAGRycy9kb3ducmV2LnhtbESPzWvCQBTE7wX/h+UJvRTdWPAj0VXEtsab+HHx9sg+&#10;N8Hs25Ddavrfd4VCj8PM/IZZrDpbizu1vnKsYDRMQBAXTldsFJxPX4MZCB+QNdaOScEPeVgtey8L&#10;zLR78IHux2BEhLDPUEEZQpNJ6YuSLPqha4ijd3WtxRBla6Ru8RHhtpbvSTKRFiuOCyU2tCmpuB2/&#10;rYLpx/qN9hd3DZ/pNs3NId+mJlfqtd+t5yACdeE//NfeaQXj0RieZ+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wV1MYAAADcAAAADwAAAAAAAAAAAAAAAACYAgAAZHJz&#10;L2Rvd25yZXYueG1sUEsFBgAAAAAEAAQA9QAAAIsDAAAAAA==&#10;" filled="f" stroked="f">
                      <v:textbox inset="0,0,0,0">
                        <w:txbxContent>
                          <w:p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6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6Lo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eBjN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joujxQAAANwAAAAPAAAAAAAAAAAAAAAAAJgCAABkcnMv&#10;ZG93bnJldi54bWxQSwUGAAAAAAQABAD1AAAAigMAAAAA&#10;" filled="f" stroked="f">
                      <v:textbox inset="0,0,0,0">
                        <w:txbxContent>
                          <w:p w:rsidR="00821D58" w:rsidRPr="00945CC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7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821D58" w:rsidRPr="00945CC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8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26SsIA&#10;AADcAAAADwAAAGRycy9kb3ducmV2LnhtbERPz2vCMBS+C/sfwhvsIpo60NnOKLKp9TaqXnZ7NM+0&#10;rHkpTab1vzcHwePH93ux6m0jLtT52rGCyTgBQVw6XbNRcDpuR3MQPiBrbByTght5WC1fBgvMtLty&#10;QZdDMCKGsM9QQRVCm0npy4os+rFriSN3dp3FEGFnpO7wGsNtI9+TZCYt1hwbKmzpq6Ly7/BvFXx8&#10;r4f08+vOYZPu0twU+S41uVJvr/36E0SgPjzFD/deK5hO4tp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XbpKwgAAANwAAAAPAAAAAAAAAAAAAAAAAJgCAABkcnMvZG93&#10;bnJldi54bWxQSwUGAAAAAAQABAD1AAAAhwMAAAAA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9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Ef0cUA&#10;AADcAAAADwAAAGRycy9kb3ducmV2LnhtbESPQWvCQBSE7wX/w/IEL6VuFKomuoqoNd5E20tvj+xz&#10;E8y+DdlV03/fFQo9DjPzDbNYdbYWd2p95VjBaJiAIC6crtgo+Pr8eJuB8AFZY+2YFPyQh9Wy97LA&#10;TLsHn+h+DkZECPsMFZQhNJmUvijJoh+6hjh6F9daDFG2RuoWHxFuazlOkom0WHFcKLGhTUnF9Xyz&#10;Cqbb9Ssdv90l7NJ9mptTvk9NrtSg363nIAJ14T/81z5oBe+jF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ER/RxQAAANwAAAAPAAAAAAAAAAAAAAAAAJgCAABkcnMv&#10;ZG93bnJldi54bWxQSwUGAAAAAAQABAD1AAAAigMAAAAA&#10;" filled="f" stroked="f">
                      <v:textbox inset="0,0,0,0">
                        <w:txbxContent>
                          <w:p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0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1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22" o:spid="_x0000_s1352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<v:rect id="Rectangle 122" o:spid="_x0000_s1353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ArtM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sNX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AK7THAAAA3AAAAA8AAAAAAAAAAAAAAAAAmAIAAGRy&#10;cy9kb3ducmV2LnhtbFBLBQYAAAAABAAEAPUAAACMAwAAAAA=&#10;" filled="f" stroked="f">
                  <v:textbox inset="1pt,.4mm,1pt,1pt">
                    <w:txbxContent>
                      <w:p w:rsidR="00821D58" w:rsidRPr="006C5C53" w:rsidRDefault="00821D5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4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mzwMcA&#10;AADcAAAADwAAAGRycy9kb3ducmV2LnhtbESPQWvCQBSE70L/w/IKvZS6UWqw0VVUqPYgiLG019fs&#10;Mwlm34bsamJ/fbcgeBxm5htmOu9MJS7UuNKygkE/AkGcWV1yruDz8P4yBuE8ssbKMim4koP57KE3&#10;xUTblvd0SX0uAoRdggoK7+tESpcVZND1bU0cvKNtDPogm1zqBtsAN5UcRlEsDZYcFgqsaVVQdkrP&#10;RoE5L7Zvy5+NHz2360P8G6/xe/el1NNjt5iA8NT5e/jW/tAKRsNX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ps8DHAAAA3AAAAA8AAAAAAAAAAAAAAAAAmAIAAGRy&#10;cy9kb3ducmV2LnhtbFBLBQYAAAAABAAEAPUAAACMAwAAAAA=&#10;" filled="f" stroked="f">
                  <v:textbox inset="1pt,.4mm,1pt,1pt">
                    <w:txbxContent>
                      <w:p w:rsidR="00821D58" w:rsidRPr="006C5C53" w:rsidRDefault="00821D5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066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353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7DC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78A3"/>
    <w:rsid w:val="00190488"/>
    <w:rsid w:val="001906D1"/>
    <w:rsid w:val="00190DC1"/>
    <w:rsid w:val="0019151D"/>
    <w:rsid w:val="00192C59"/>
    <w:rsid w:val="00192DBD"/>
    <w:rsid w:val="0019382C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534"/>
    <w:rsid w:val="001A1924"/>
    <w:rsid w:val="001A1FE3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1DF0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08C5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4B2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3CE0"/>
    <w:rsid w:val="002E46EB"/>
    <w:rsid w:val="002E4CD3"/>
    <w:rsid w:val="002E6D47"/>
    <w:rsid w:val="002F1BE0"/>
    <w:rsid w:val="002F2317"/>
    <w:rsid w:val="002F2815"/>
    <w:rsid w:val="002F2A93"/>
    <w:rsid w:val="002F3300"/>
    <w:rsid w:val="002F56E1"/>
    <w:rsid w:val="002F583A"/>
    <w:rsid w:val="002F6BFF"/>
    <w:rsid w:val="002F6D23"/>
    <w:rsid w:val="002F6E64"/>
    <w:rsid w:val="002F754C"/>
    <w:rsid w:val="002F7732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058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3B1D"/>
    <w:rsid w:val="0035447E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66D3A"/>
    <w:rsid w:val="00370F07"/>
    <w:rsid w:val="00372FE2"/>
    <w:rsid w:val="00373A9D"/>
    <w:rsid w:val="00374140"/>
    <w:rsid w:val="00375211"/>
    <w:rsid w:val="003754DA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539"/>
    <w:rsid w:val="003F7D6C"/>
    <w:rsid w:val="00400626"/>
    <w:rsid w:val="00401F8D"/>
    <w:rsid w:val="0040467C"/>
    <w:rsid w:val="00405E0F"/>
    <w:rsid w:val="00407C3F"/>
    <w:rsid w:val="00407C7E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72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390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AD4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4DBF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3D2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200"/>
    <w:rsid w:val="00513AF4"/>
    <w:rsid w:val="00514005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F0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676F0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5DC5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36AE"/>
    <w:rsid w:val="0059465B"/>
    <w:rsid w:val="00595670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05C"/>
    <w:rsid w:val="005F4839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275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B35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11C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5767D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78E"/>
    <w:rsid w:val="007C4852"/>
    <w:rsid w:val="007C4A29"/>
    <w:rsid w:val="007D0522"/>
    <w:rsid w:val="007D1B61"/>
    <w:rsid w:val="007D4F13"/>
    <w:rsid w:val="007D5BE5"/>
    <w:rsid w:val="007D748C"/>
    <w:rsid w:val="007E1202"/>
    <w:rsid w:val="007E2B00"/>
    <w:rsid w:val="007E3CCD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1D26"/>
    <w:rsid w:val="00821D58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43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2921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BC3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5A48"/>
    <w:rsid w:val="008D7990"/>
    <w:rsid w:val="008D79FD"/>
    <w:rsid w:val="008E094D"/>
    <w:rsid w:val="008E165C"/>
    <w:rsid w:val="008E3473"/>
    <w:rsid w:val="008E767A"/>
    <w:rsid w:val="008E7742"/>
    <w:rsid w:val="008F1B2E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703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72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B7704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5CF0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1CBD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07F87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1F6C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380B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6FA1"/>
    <w:rsid w:val="00B876C7"/>
    <w:rsid w:val="00B87BB7"/>
    <w:rsid w:val="00B90B51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4D8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BE"/>
    <w:rsid w:val="00C146E8"/>
    <w:rsid w:val="00C1474A"/>
    <w:rsid w:val="00C14B7B"/>
    <w:rsid w:val="00C155E9"/>
    <w:rsid w:val="00C17B72"/>
    <w:rsid w:val="00C217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56E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A06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58E"/>
    <w:rsid w:val="00CF0991"/>
    <w:rsid w:val="00CF1FBD"/>
    <w:rsid w:val="00CF4867"/>
    <w:rsid w:val="00CF5744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972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329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961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0B8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810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0E45"/>
    <w:rsid w:val="00E14517"/>
    <w:rsid w:val="00E153A2"/>
    <w:rsid w:val="00E161C0"/>
    <w:rsid w:val="00E16A32"/>
    <w:rsid w:val="00E20E33"/>
    <w:rsid w:val="00E20F99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229"/>
    <w:rsid w:val="00EC07AB"/>
    <w:rsid w:val="00EC0A6C"/>
    <w:rsid w:val="00EC172C"/>
    <w:rsid w:val="00EC1EC7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17EE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73F4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5DF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188E"/>
    <w:rsid w:val="00F92FD1"/>
    <w:rsid w:val="00F93301"/>
    <w:rsid w:val="00F938C3"/>
    <w:rsid w:val="00F943F0"/>
    <w:rsid w:val="00F95020"/>
    <w:rsid w:val="00F97FD9"/>
    <w:rsid w:val="00FA0D2B"/>
    <w:rsid w:val="00FA0E00"/>
    <w:rsid w:val="00FA241E"/>
    <w:rsid w:val="00FA243F"/>
    <w:rsid w:val="00FA3617"/>
    <w:rsid w:val="00FA3B98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2503"/>
    <w:rsid w:val="00FE34DF"/>
    <w:rsid w:val="00FE3FCE"/>
    <w:rsid w:val="00FE67C2"/>
    <w:rsid w:val="00FE6A78"/>
    <w:rsid w:val="00FF09A2"/>
    <w:rsid w:val="00FF111F"/>
    <w:rsid w:val="00FF1A70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7E2B00"/>
    <w:rPr>
      <w:sz w:val="24"/>
    </w:rPr>
  </w:style>
  <w:style w:type="paragraph" w:styleId="1">
    <w:name w:val="heading 1"/>
    <w:next w:val="34b"/>
    <w:link w:val="10"/>
    <w:qFormat/>
    <w:rsid w:val="007E2B0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7E2B0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7E2B0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7E2B0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7E2B0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7E2B0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7E2B0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7E2B0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7E2B0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7E2B0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7E2B00"/>
  </w:style>
  <w:style w:type="character" w:customStyle="1" w:styleId="34c">
    <w:name w:val="34_Знак_Сообщение_системы"/>
    <w:rsid w:val="007E2B00"/>
    <w:rPr>
      <w:rFonts w:ascii="Calibri" w:hAnsi="Calibri"/>
    </w:rPr>
  </w:style>
  <w:style w:type="paragraph" w:customStyle="1" w:styleId="34b">
    <w:name w:val="34_Абзац_Обычный"/>
    <w:link w:val="34d"/>
    <w:qFormat/>
    <w:rsid w:val="007E2B0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7E2B00"/>
    <w:rPr>
      <w:sz w:val="24"/>
      <w:lang w:eastAsia="x-none"/>
    </w:rPr>
  </w:style>
  <w:style w:type="character" w:customStyle="1" w:styleId="10">
    <w:name w:val="Заголовок 1 Знак"/>
    <w:link w:val="1"/>
    <w:rsid w:val="007E2B0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7E2B00"/>
    <w:rPr>
      <w:b/>
      <w:sz w:val="32"/>
    </w:rPr>
  </w:style>
  <w:style w:type="character" w:customStyle="1" w:styleId="30">
    <w:name w:val="Заголовок 3 Знак"/>
    <w:link w:val="3"/>
    <w:rsid w:val="007E2B00"/>
    <w:rPr>
      <w:b/>
      <w:bCs/>
      <w:sz w:val="28"/>
    </w:rPr>
  </w:style>
  <w:style w:type="character" w:customStyle="1" w:styleId="40">
    <w:name w:val="Заголовок 4 Знак"/>
    <w:link w:val="4"/>
    <w:rsid w:val="007E2B00"/>
    <w:rPr>
      <w:b/>
      <w:sz w:val="24"/>
    </w:rPr>
  </w:style>
  <w:style w:type="character" w:customStyle="1" w:styleId="50">
    <w:name w:val="Заголовок 5 Знак"/>
    <w:link w:val="5"/>
    <w:rsid w:val="007E2B0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7E2B0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7E2B0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7E2B0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7E2B0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7E2B0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7E2B0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7E2B0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7E2B00"/>
    <w:rPr>
      <w:u w:val="single"/>
    </w:rPr>
  </w:style>
  <w:style w:type="paragraph" w:customStyle="1" w:styleId="349">
    <w:name w:val="34_Список_Библиография"/>
    <w:basedOn w:val="34b"/>
    <w:rsid w:val="007E2B0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FA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7E2B0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7E2B0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7E2B0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7E2B0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7E2B0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FA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7E2B0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FA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7E2B0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7E2B0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7E2B0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7E2B00"/>
    <w:rPr>
      <w:b w:val="0"/>
      <w:i/>
    </w:rPr>
  </w:style>
  <w:style w:type="character" w:customStyle="1" w:styleId="34fc">
    <w:name w:val="34_Знак_Название_файла"/>
    <w:qFormat/>
    <w:rsid w:val="007E2B00"/>
    <w:rPr>
      <w:rFonts w:ascii="Calibri" w:hAnsi="Calibri"/>
    </w:rPr>
  </w:style>
  <w:style w:type="character" w:customStyle="1" w:styleId="34fd">
    <w:name w:val="34_Знак_Термин"/>
    <w:rsid w:val="007E2B00"/>
    <w:rPr>
      <w:i/>
    </w:rPr>
  </w:style>
  <w:style w:type="character" w:customStyle="1" w:styleId="34fe">
    <w:name w:val="34_Знак_Полужирный"/>
    <w:rsid w:val="007E2B00"/>
    <w:rPr>
      <w:b/>
    </w:rPr>
  </w:style>
  <w:style w:type="character" w:customStyle="1" w:styleId="34ff">
    <w:name w:val="34_Знак_Верхний_индекс"/>
    <w:rsid w:val="007E2B00"/>
    <w:rPr>
      <w:vertAlign w:val="superscript"/>
    </w:rPr>
  </w:style>
  <w:style w:type="character" w:customStyle="1" w:styleId="3424">
    <w:name w:val="34_Список_Марк_2 Знак"/>
    <w:link w:val="3423"/>
    <w:rsid w:val="005F483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7E2B0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7E2B0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7E2B0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7E2B00"/>
    <w:pPr>
      <w:numPr>
        <w:numId w:val="14"/>
      </w:numPr>
    </w:pPr>
  </w:style>
  <w:style w:type="character" w:customStyle="1" w:styleId="3419">
    <w:name w:val="34_Список_Марк_1 Знак"/>
    <w:link w:val="3413"/>
    <w:rsid w:val="00B86FA1"/>
    <w:rPr>
      <w:sz w:val="24"/>
      <w:lang w:eastAsia="x-none"/>
    </w:rPr>
  </w:style>
  <w:style w:type="paragraph" w:styleId="a4">
    <w:name w:val="footnote text"/>
    <w:basedOn w:val="34b"/>
    <w:link w:val="a5"/>
    <w:rsid w:val="007E2B0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7E2B00"/>
    <w:pPr>
      <w:numPr>
        <w:numId w:val="13"/>
      </w:numPr>
    </w:pPr>
  </w:style>
  <w:style w:type="character" w:customStyle="1" w:styleId="341a">
    <w:name w:val="34_Список_Нум_1 Знак"/>
    <w:link w:val="341"/>
    <w:rsid w:val="00B86FA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7E2B0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B86FA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7E2B00"/>
    <w:pPr>
      <w:keepNext/>
    </w:pPr>
  </w:style>
  <w:style w:type="paragraph" w:customStyle="1" w:styleId="34f1">
    <w:name w:val="34_Рамка_Основной"/>
    <w:basedOn w:val="34b"/>
    <w:link w:val="34f0"/>
    <w:rsid w:val="007E2B0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7E2B0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7E2B0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7E2B0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7E2B0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7E2B0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7E2B0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7E2B0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7E2B0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7E2B0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7E2B0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7E2B0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7E2B0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7E2B0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B86FA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7E2B0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7E2B0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7E2B0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7E2B0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7E2B0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7E2B00"/>
    <w:rPr>
      <w:sz w:val="18"/>
      <w:lang w:eastAsia="x-none"/>
    </w:rPr>
  </w:style>
  <w:style w:type="paragraph" w:customStyle="1" w:styleId="34fff1">
    <w:name w:val="34_Листинг"/>
    <w:basedOn w:val="34b"/>
    <w:rsid w:val="007E2B0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7E2B00"/>
    <w:rPr>
      <w:b/>
    </w:rPr>
  </w:style>
  <w:style w:type="paragraph" w:customStyle="1" w:styleId="3440">
    <w:name w:val="34_Заголовок_4_Приложение"/>
    <w:basedOn w:val="4"/>
    <w:next w:val="34b"/>
    <w:rsid w:val="007E2B0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7E2B0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7E2B0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7E2B0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7E2B0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7E2B0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7E2B0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7E2B0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7E2B0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7E2B0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7E2B0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7E2B0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7E2B0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7E2B0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7E2B0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7E2B0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7E2B00"/>
  </w:style>
  <w:style w:type="paragraph" w:customStyle="1" w:styleId="34fffb">
    <w:name w:val="34_Пример_Заголовок"/>
    <w:basedOn w:val="34f8"/>
    <w:next w:val="34f8"/>
    <w:rsid w:val="007E2B00"/>
    <w:pPr>
      <w:keepNext/>
      <w:spacing w:after="120"/>
    </w:pPr>
    <w:rPr>
      <w:b/>
      <w:lang w:eastAsia="ru-RU"/>
    </w:rPr>
  </w:style>
  <w:style w:type="character" w:styleId="a7">
    <w:name w:val="FollowedHyperlink"/>
    <w:rsid w:val="007E2B00"/>
    <w:rPr>
      <w:color w:val="auto"/>
    </w:rPr>
  </w:style>
  <w:style w:type="character" w:customStyle="1" w:styleId="34fffc">
    <w:name w:val="34_Знак_Нижний_индекс"/>
    <w:rsid w:val="007E2B00"/>
    <w:rPr>
      <w:vertAlign w:val="subscript"/>
    </w:rPr>
  </w:style>
  <w:style w:type="character" w:styleId="a8">
    <w:name w:val="footnote reference"/>
    <w:basedOn w:val="a1"/>
    <w:semiHidden/>
    <w:rsid w:val="007E2B00"/>
    <w:rPr>
      <w:vertAlign w:val="superscript"/>
    </w:rPr>
  </w:style>
  <w:style w:type="paragraph" w:styleId="a9">
    <w:name w:val="header"/>
    <w:basedOn w:val="34b"/>
    <w:link w:val="aa"/>
    <w:rsid w:val="007E2B0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7E2B00"/>
    <w:rPr>
      <w:lang w:eastAsia="x-none"/>
    </w:rPr>
  </w:style>
  <w:style w:type="paragraph" w:styleId="ab">
    <w:name w:val="footer"/>
    <w:basedOn w:val="34b"/>
    <w:link w:val="ac"/>
    <w:rsid w:val="007E2B0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7E2B00"/>
    <w:rPr>
      <w:lang w:eastAsia="x-none"/>
    </w:rPr>
  </w:style>
  <w:style w:type="numbering" w:customStyle="1" w:styleId="a">
    <w:name w:val="Приложение"/>
    <w:uiPriority w:val="99"/>
    <w:rsid w:val="007E2B0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7E2B00"/>
    <w:pPr>
      <w:keepNext/>
    </w:pPr>
  </w:style>
  <w:style w:type="character" w:customStyle="1" w:styleId="3434">
    <w:name w:val="34_Список_Марк_3 Знак"/>
    <w:basedOn w:val="34d"/>
    <w:link w:val="3432"/>
    <w:rsid w:val="005F483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7E2B0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7E2B0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FA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FA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FA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7E2B0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7E2B0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7E2B0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B86FA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7E2B00"/>
    <w:pPr>
      <w:keepNext/>
    </w:pPr>
  </w:style>
  <w:style w:type="character" w:customStyle="1" w:styleId="34ffff0">
    <w:name w:val="34_Процедура_Подшаг Знак"/>
    <w:basedOn w:val="34d"/>
    <w:link w:val="344"/>
    <w:rsid w:val="00B86FA1"/>
    <w:rPr>
      <w:sz w:val="24"/>
      <w:lang w:eastAsia="x-none"/>
    </w:rPr>
  </w:style>
  <w:style w:type="character" w:customStyle="1" w:styleId="34ffff2">
    <w:name w:val="34_Знак_Клавиши"/>
    <w:rsid w:val="007E2B0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7E2B0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7E2B00"/>
  </w:style>
  <w:style w:type="paragraph" w:styleId="ad">
    <w:name w:val="caption"/>
    <w:basedOn w:val="34b"/>
    <w:next w:val="34b"/>
    <w:rsid w:val="00476AD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7E2B0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7E2B0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7E2B0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FA1"/>
    <w:rPr>
      <w:sz w:val="24"/>
      <w:lang w:eastAsia="x-none"/>
    </w:rPr>
  </w:style>
  <w:style w:type="character" w:customStyle="1" w:styleId="ae">
    <w:name w:val="Основной текст Знак"/>
    <w:semiHidden/>
    <w:rsid w:val="007E2B0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7E2B00"/>
    <w:rPr>
      <w:rFonts w:ascii="Arial" w:hAnsi="Arial"/>
    </w:rPr>
  </w:style>
  <w:style w:type="character" w:customStyle="1" w:styleId="af0">
    <w:name w:val="Тема примечания Знак"/>
    <w:semiHidden/>
    <w:rsid w:val="007E2B0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7E2B0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7E2B0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7E2B00"/>
  </w:style>
  <w:style w:type="character" w:styleId="af3">
    <w:name w:val="annotation reference"/>
    <w:semiHidden/>
    <w:rsid w:val="007E2B00"/>
    <w:rPr>
      <w:sz w:val="16"/>
      <w:szCs w:val="16"/>
    </w:rPr>
  </w:style>
  <w:style w:type="character" w:styleId="af4">
    <w:name w:val="page number"/>
    <w:rsid w:val="007E2B00"/>
  </w:style>
  <w:style w:type="paragraph" w:styleId="af5">
    <w:name w:val="Body Text"/>
    <w:basedOn w:val="a0"/>
    <w:link w:val="13"/>
    <w:semiHidden/>
    <w:unhideWhenUsed/>
    <w:rsid w:val="007E2B0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7E2B00"/>
    <w:rPr>
      <w:sz w:val="24"/>
    </w:rPr>
  </w:style>
  <w:style w:type="paragraph" w:styleId="af6">
    <w:name w:val="annotation subject"/>
    <w:basedOn w:val="af2"/>
    <w:next w:val="af2"/>
    <w:link w:val="14"/>
    <w:semiHidden/>
    <w:rsid w:val="007E2B0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7E2B00"/>
    <w:rPr>
      <w:b/>
      <w:bCs/>
    </w:rPr>
  </w:style>
  <w:style w:type="paragraph" w:styleId="af7">
    <w:name w:val="Balloon Text"/>
    <w:basedOn w:val="a0"/>
    <w:link w:val="15"/>
    <w:semiHidden/>
    <w:rsid w:val="007E2B0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7E2B0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7E2B00"/>
  </w:style>
  <w:style w:type="paragraph" w:customStyle="1" w:styleId="34ffff9">
    <w:name w:val="34_ТЛ_Подпись"/>
    <w:basedOn w:val="34f6"/>
    <w:rsid w:val="007E2B00"/>
  </w:style>
  <w:style w:type="paragraph" w:customStyle="1" w:styleId="34ffffa">
    <w:name w:val="34_ТЛ_Подпись_скрытый"/>
    <w:basedOn w:val="34ffff9"/>
    <w:rsid w:val="007E2B00"/>
    <w:rPr>
      <w:vanish/>
    </w:rPr>
  </w:style>
  <w:style w:type="paragraph" w:customStyle="1" w:styleId="34ffffb">
    <w:name w:val="34_Комментарий_Философта"/>
    <w:basedOn w:val="34b"/>
    <w:rsid w:val="007E2B0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7E2B0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7E2B00"/>
    <w:rPr>
      <w:b/>
    </w:rPr>
  </w:style>
  <w:style w:type="paragraph" w:customStyle="1" w:styleId="34ffffe">
    <w:name w:val="34_Таблица_Сноска_Линия"/>
    <w:basedOn w:val="34fff7"/>
    <w:next w:val="34fff7"/>
    <w:rsid w:val="007E2B00"/>
    <w:pPr>
      <w:keepNext/>
    </w:pPr>
  </w:style>
  <w:style w:type="paragraph" w:customStyle="1" w:styleId="34fffff">
    <w:name w:val="34_Таблица_Примечание"/>
    <w:basedOn w:val="34fff7"/>
    <w:rsid w:val="007E2B00"/>
  </w:style>
  <w:style w:type="character" w:customStyle="1" w:styleId="34fffff0">
    <w:name w:val="34_Знак_Значение"/>
    <w:qFormat/>
    <w:rsid w:val="007E2B00"/>
    <w:rPr>
      <w:rFonts w:ascii="Calibri" w:hAnsi="Calibri"/>
    </w:rPr>
  </w:style>
  <w:style w:type="character" w:styleId="af8">
    <w:name w:val="Hyperlink"/>
    <w:uiPriority w:val="99"/>
    <w:rsid w:val="007E2B00"/>
    <w:rPr>
      <w:color w:val="0000FF"/>
      <w:u w:val="single"/>
    </w:rPr>
  </w:style>
  <w:style w:type="paragraph" w:customStyle="1" w:styleId="34fffff1">
    <w:name w:val="34_Рисунок_Подпись"/>
    <w:basedOn w:val="34b"/>
    <w:rsid w:val="007E2B0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7E2B0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7E2B0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7E2B0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7E2B0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7E2B0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F1B2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7E2B0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7E2B0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7E2B0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7E2B0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7E2B0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7E2B0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7E2B0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7E2B0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7E2B0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7E2B0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7E2B0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7E2B0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7E2B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76AD4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7E2B0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7E2B0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7E2B00"/>
    <w:pPr>
      <w:jc w:val="center"/>
    </w:pPr>
  </w:style>
  <w:style w:type="paragraph" w:customStyle="1" w:styleId="3411">
    <w:name w:val="34_Таблица_Список_Марк_1_без_отступа"/>
    <w:basedOn w:val="34ff6"/>
    <w:rsid w:val="007E2B00"/>
    <w:pPr>
      <w:numPr>
        <w:numId w:val="31"/>
      </w:numPr>
    </w:pPr>
  </w:style>
  <w:style w:type="paragraph" w:customStyle="1" w:styleId="34fffff9">
    <w:name w:val="34_Формула"/>
    <w:basedOn w:val="a0"/>
    <w:rsid w:val="007E2B0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7E2B0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7E2B00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7E2B00"/>
    <w:rPr>
      <w:sz w:val="24"/>
    </w:rPr>
  </w:style>
  <w:style w:type="paragraph" w:styleId="1">
    <w:name w:val="heading 1"/>
    <w:next w:val="34b"/>
    <w:link w:val="10"/>
    <w:qFormat/>
    <w:rsid w:val="007E2B0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7E2B0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7E2B0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7E2B0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7E2B0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7E2B0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7E2B0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7E2B0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7E2B0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7E2B0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7E2B00"/>
  </w:style>
  <w:style w:type="character" w:customStyle="1" w:styleId="34c">
    <w:name w:val="34_Знак_Сообщение_системы"/>
    <w:rsid w:val="007E2B00"/>
    <w:rPr>
      <w:rFonts w:ascii="Calibri" w:hAnsi="Calibri"/>
    </w:rPr>
  </w:style>
  <w:style w:type="paragraph" w:customStyle="1" w:styleId="34b">
    <w:name w:val="34_Абзац_Обычный"/>
    <w:link w:val="34d"/>
    <w:qFormat/>
    <w:rsid w:val="007E2B0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7E2B00"/>
    <w:rPr>
      <w:sz w:val="24"/>
      <w:lang w:eastAsia="x-none"/>
    </w:rPr>
  </w:style>
  <w:style w:type="character" w:customStyle="1" w:styleId="10">
    <w:name w:val="Заголовок 1 Знак"/>
    <w:link w:val="1"/>
    <w:rsid w:val="007E2B0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7E2B00"/>
    <w:rPr>
      <w:b/>
      <w:sz w:val="32"/>
    </w:rPr>
  </w:style>
  <w:style w:type="character" w:customStyle="1" w:styleId="30">
    <w:name w:val="Заголовок 3 Знак"/>
    <w:link w:val="3"/>
    <w:rsid w:val="007E2B00"/>
    <w:rPr>
      <w:b/>
      <w:bCs/>
      <w:sz w:val="28"/>
    </w:rPr>
  </w:style>
  <w:style w:type="character" w:customStyle="1" w:styleId="40">
    <w:name w:val="Заголовок 4 Знак"/>
    <w:link w:val="4"/>
    <w:rsid w:val="007E2B00"/>
    <w:rPr>
      <w:b/>
      <w:sz w:val="24"/>
    </w:rPr>
  </w:style>
  <w:style w:type="character" w:customStyle="1" w:styleId="50">
    <w:name w:val="Заголовок 5 Знак"/>
    <w:link w:val="5"/>
    <w:rsid w:val="007E2B0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7E2B0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7E2B0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7E2B0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7E2B0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7E2B0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7E2B0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7E2B0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7E2B00"/>
    <w:rPr>
      <w:u w:val="single"/>
    </w:rPr>
  </w:style>
  <w:style w:type="paragraph" w:customStyle="1" w:styleId="349">
    <w:name w:val="34_Список_Библиография"/>
    <w:basedOn w:val="34b"/>
    <w:rsid w:val="007E2B0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FA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7E2B0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7E2B0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7E2B0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7E2B0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7E2B0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FA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7E2B0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FA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7E2B0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7E2B0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7E2B0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7E2B00"/>
    <w:rPr>
      <w:b w:val="0"/>
      <w:i/>
    </w:rPr>
  </w:style>
  <w:style w:type="character" w:customStyle="1" w:styleId="34fc">
    <w:name w:val="34_Знак_Название_файла"/>
    <w:qFormat/>
    <w:rsid w:val="007E2B00"/>
    <w:rPr>
      <w:rFonts w:ascii="Calibri" w:hAnsi="Calibri"/>
    </w:rPr>
  </w:style>
  <w:style w:type="character" w:customStyle="1" w:styleId="34fd">
    <w:name w:val="34_Знак_Термин"/>
    <w:rsid w:val="007E2B00"/>
    <w:rPr>
      <w:i/>
    </w:rPr>
  </w:style>
  <w:style w:type="character" w:customStyle="1" w:styleId="34fe">
    <w:name w:val="34_Знак_Полужирный"/>
    <w:rsid w:val="007E2B00"/>
    <w:rPr>
      <w:b/>
    </w:rPr>
  </w:style>
  <w:style w:type="character" w:customStyle="1" w:styleId="34ff">
    <w:name w:val="34_Знак_Верхний_индекс"/>
    <w:rsid w:val="007E2B00"/>
    <w:rPr>
      <w:vertAlign w:val="superscript"/>
    </w:rPr>
  </w:style>
  <w:style w:type="character" w:customStyle="1" w:styleId="3424">
    <w:name w:val="34_Список_Марк_2 Знак"/>
    <w:link w:val="3423"/>
    <w:rsid w:val="005F483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7E2B0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7E2B0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7E2B0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7E2B00"/>
    <w:pPr>
      <w:numPr>
        <w:numId w:val="14"/>
      </w:numPr>
    </w:pPr>
  </w:style>
  <w:style w:type="character" w:customStyle="1" w:styleId="3419">
    <w:name w:val="34_Список_Марк_1 Знак"/>
    <w:link w:val="3413"/>
    <w:rsid w:val="00B86FA1"/>
    <w:rPr>
      <w:sz w:val="24"/>
      <w:lang w:eastAsia="x-none"/>
    </w:rPr>
  </w:style>
  <w:style w:type="paragraph" w:styleId="a4">
    <w:name w:val="footnote text"/>
    <w:basedOn w:val="34b"/>
    <w:link w:val="a5"/>
    <w:rsid w:val="007E2B0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7E2B00"/>
    <w:pPr>
      <w:numPr>
        <w:numId w:val="13"/>
      </w:numPr>
    </w:pPr>
  </w:style>
  <w:style w:type="character" w:customStyle="1" w:styleId="341a">
    <w:name w:val="34_Список_Нум_1 Знак"/>
    <w:link w:val="341"/>
    <w:rsid w:val="00B86FA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7E2B0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B86FA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7E2B00"/>
    <w:pPr>
      <w:keepNext/>
    </w:pPr>
  </w:style>
  <w:style w:type="paragraph" w:customStyle="1" w:styleId="34f1">
    <w:name w:val="34_Рамка_Основной"/>
    <w:basedOn w:val="34b"/>
    <w:link w:val="34f0"/>
    <w:rsid w:val="007E2B0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7E2B0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7E2B0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7E2B0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7E2B0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7E2B0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7E2B0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7E2B0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7E2B0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7E2B0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7E2B0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7E2B0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7E2B0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7E2B0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B86FA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7E2B0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7E2B0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7E2B0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7E2B0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7E2B0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7E2B00"/>
    <w:rPr>
      <w:sz w:val="18"/>
      <w:lang w:eastAsia="x-none"/>
    </w:rPr>
  </w:style>
  <w:style w:type="paragraph" w:customStyle="1" w:styleId="34fff1">
    <w:name w:val="34_Листинг"/>
    <w:basedOn w:val="34b"/>
    <w:rsid w:val="007E2B0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7E2B00"/>
    <w:rPr>
      <w:b/>
    </w:rPr>
  </w:style>
  <w:style w:type="paragraph" w:customStyle="1" w:styleId="3440">
    <w:name w:val="34_Заголовок_4_Приложение"/>
    <w:basedOn w:val="4"/>
    <w:next w:val="34b"/>
    <w:rsid w:val="007E2B0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7E2B0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7E2B0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7E2B0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7E2B0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7E2B0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7E2B0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7E2B0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7E2B0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7E2B0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7E2B0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7E2B0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7E2B0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7E2B0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7E2B0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7E2B0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7E2B00"/>
  </w:style>
  <w:style w:type="paragraph" w:customStyle="1" w:styleId="34fffb">
    <w:name w:val="34_Пример_Заголовок"/>
    <w:basedOn w:val="34f8"/>
    <w:next w:val="34f8"/>
    <w:rsid w:val="007E2B00"/>
    <w:pPr>
      <w:keepNext/>
      <w:spacing w:after="120"/>
    </w:pPr>
    <w:rPr>
      <w:b/>
      <w:lang w:eastAsia="ru-RU"/>
    </w:rPr>
  </w:style>
  <w:style w:type="character" w:styleId="a7">
    <w:name w:val="FollowedHyperlink"/>
    <w:rsid w:val="007E2B00"/>
    <w:rPr>
      <w:color w:val="auto"/>
    </w:rPr>
  </w:style>
  <w:style w:type="character" w:customStyle="1" w:styleId="34fffc">
    <w:name w:val="34_Знак_Нижний_индекс"/>
    <w:rsid w:val="007E2B00"/>
    <w:rPr>
      <w:vertAlign w:val="subscript"/>
    </w:rPr>
  </w:style>
  <w:style w:type="character" w:styleId="a8">
    <w:name w:val="footnote reference"/>
    <w:basedOn w:val="a1"/>
    <w:semiHidden/>
    <w:rsid w:val="007E2B00"/>
    <w:rPr>
      <w:vertAlign w:val="superscript"/>
    </w:rPr>
  </w:style>
  <w:style w:type="paragraph" w:styleId="a9">
    <w:name w:val="header"/>
    <w:basedOn w:val="34b"/>
    <w:link w:val="aa"/>
    <w:rsid w:val="007E2B0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7E2B00"/>
    <w:rPr>
      <w:lang w:eastAsia="x-none"/>
    </w:rPr>
  </w:style>
  <w:style w:type="paragraph" w:styleId="ab">
    <w:name w:val="footer"/>
    <w:basedOn w:val="34b"/>
    <w:link w:val="ac"/>
    <w:rsid w:val="007E2B0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7E2B00"/>
    <w:rPr>
      <w:lang w:eastAsia="x-none"/>
    </w:rPr>
  </w:style>
  <w:style w:type="numbering" w:customStyle="1" w:styleId="a">
    <w:name w:val="Приложение"/>
    <w:uiPriority w:val="99"/>
    <w:rsid w:val="007E2B0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7E2B00"/>
    <w:pPr>
      <w:keepNext/>
    </w:pPr>
  </w:style>
  <w:style w:type="character" w:customStyle="1" w:styleId="3434">
    <w:name w:val="34_Список_Марк_3 Знак"/>
    <w:basedOn w:val="34d"/>
    <w:link w:val="3432"/>
    <w:rsid w:val="005F483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7E2B0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7E2B0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FA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FA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FA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7E2B0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7E2B0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7E2B0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B86FA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7E2B00"/>
    <w:pPr>
      <w:keepNext/>
    </w:pPr>
  </w:style>
  <w:style w:type="character" w:customStyle="1" w:styleId="34ffff0">
    <w:name w:val="34_Процедура_Подшаг Знак"/>
    <w:basedOn w:val="34d"/>
    <w:link w:val="344"/>
    <w:rsid w:val="00B86FA1"/>
    <w:rPr>
      <w:sz w:val="24"/>
      <w:lang w:eastAsia="x-none"/>
    </w:rPr>
  </w:style>
  <w:style w:type="character" w:customStyle="1" w:styleId="34ffff2">
    <w:name w:val="34_Знак_Клавиши"/>
    <w:rsid w:val="007E2B0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7E2B0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7E2B00"/>
  </w:style>
  <w:style w:type="paragraph" w:styleId="ad">
    <w:name w:val="caption"/>
    <w:basedOn w:val="34b"/>
    <w:next w:val="34b"/>
    <w:rsid w:val="00476AD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7E2B0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7E2B0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7E2B0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FA1"/>
    <w:rPr>
      <w:sz w:val="24"/>
      <w:lang w:eastAsia="x-none"/>
    </w:rPr>
  </w:style>
  <w:style w:type="character" w:customStyle="1" w:styleId="ae">
    <w:name w:val="Основной текст Знак"/>
    <w:semiHidden/>
    <w:rsid w:val="007E2B0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7E2B00"/>
    <w:rPr>
      <w:rFonts w:ascii="Arial" w:hAnsi="Arial"/>
    </w:rPr>
  </w:style>
  <w:style w:type="character" w:customStyle="1" w:styleId="af0">
    <w:name w:val="Тема примечания Знак"/>
    <w:semiHidden/>
    <w:rsid w:val="007E2B0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7E2B0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7E2B0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7E2B00"/>
  </w:style>
  <w:style w:type="character" w:styleId="af3">
    <w:name w:val="annotation reference"/>
    <w:semiHidden/>
    <w:rsid w:val="007E2B00"/>
    <w:rPr>
      <w:sz w:val="16"/>
      <w:szCs w:val="16"/>
    </w:rPr>
  </w:style>
  <w:style w:type="character" w:styleId="af4">
    <w:name w:val="page number"/>
    <w:rsid w:val="007E2B00"/>
  </w:style>
  <w:style w:type="paragraph" w:styleId="af5">
    <w:name w:val="Body Text"/>
    <w:basedOn w:val="a0"/>
    <w:link w:val="13"/>
    <w:semiHidden/>
    <w:unhideWhenUsed/>
    <w:rsid w:val="007E2B0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7E2B00"/>
    <w:rPr>
      <w:sz w:val="24"/>
    </w:rPr>
  </w:style>
  <w:style w:type="paragraph" w:styleId="af6">
    <w:name w:val="annotation subject"/>
    <w:basedOn w:val="af2"/>
    <w:next w:val="af2"/>
    <w:link w:val="14"/>
    <w:semiHidden/>
    <w:rsid w:val="007E2B0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7E2B00"/>
    <w:rPr>
      <w:b/>
      <w:bCs/>
    </w:rPr>
  </w:style>
  <w:style w:type="paragraph" w:styleId="af7">
    <w:name w:val="Balloon Text"/>
    <w:basedOn w:val="a0"/>
    <w:link w:val="15"/>
    <w:semiHidden/>
    <w:rsid w:val="007E2B0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7E2B0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7E2B00"/>
  </w:style>
  <w:style w:type="paragraph" w:customStyle="1" w:styleId="34ffff9">
    <w:name w:val="34_ТЛ_Подпись"/>
    <w:basedOn w:val="34f6"/>
    <w:rsid w:val="007E2B00"/>
  </w:style>
  <w:style w:type="paragraph" w:customStyle="1" w:styleId="34ffffa">
    <w:name w:val="34_ТЛ_Подпись_скрытый"/>
    <w:basedOn w:val="34ffff9"/>
    <w:rsid w:val="007E2B00"/>
    <w:rPr>
      <w:vanish/>
    </w:rPr>
  </w:style>
  <w:style w:type="paragraph" w:customStyle="1" w:styleId="34ffffb">
    <w:name w:val="34_Комментарий_Философта"/>
    <w:basedOn w:val="34b"/>
    <w:rsid w:val="007E2B0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7E2B0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7E2B00"/>
    <w:rPr>
      <w:b/>
    </w:rPr>
  </w:style>
  <w:style w:type="paragraph" w:customStyle="1" w:styleId="34ffffe">
    <w:name w:val="34_Таблица_Сноска_Линия"/>
    <w:basedOn w:val="34fff7"/>
    <w:next w:val="34fff7"/>
    <w:rsid w:val="007E2B00"/>
    <w:pPr>
      <w:keepNext/>
    </w:pPr>
  </w:style>
  <w:style w:type="paragraph" w:customStyle="1" w:styleId="34fffff">
    <w:name w:val="34_Таблица_Примечание"/>
    <w:basedOn w:val="34fff7"/>
    <w:rsid w:val="007E2B00"/>
  </w:style>
  <w:style w:type="character" w:customStyle="1" w:styleId="34fffff0">
    <w:name w:val="34_Знак_Значение"/>
    <w:qFormat/>
    <w:rsid w:val="007E2B00"/>
    <w:rPr>
      <w:rFonts w:ascii="Calibri" w:hAnsi="Calibri"/>
    </w:rPr>
  </w:style>
  <w:style w:type="character" w:styleId="af8">
    <w:name w:val="Hyperlink"/>
    <w:uiPriority w:val="99"/>
    <w:rsid w:val="007E2B00"/>
    <w:rPr>
      <w:color w:val="0000FF"/>
      <w:u w:val="single"/>
    </w:rPr>
  </w:style>
  <w:style w:type="paragraph" w:customStyle="1" w:styleId="34fffff1">
    <w:name w:val="34_Рисунок_Подпись"/>
    <w:basedOn w:val="34b"/>
    <w:rsid w:val="007E2B0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7E2B0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7E2B0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7E2B0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7E2B0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7E2B0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F1B2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7E2B0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7E2B0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7E2B0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7E2B0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7E2B0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7E2B0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7E2B0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7E2B0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7E2B0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7E2B0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7E2B0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7E2B0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7E2B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76AD4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7E2B0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7E2B0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7E2B00"/>
    <w:pPr>
      <w:jc w:val="center"/>
    </w:pPr>
  </w:style>
  <w:style w:type="paragraph" w:customStyle="1" w:styleId="3411">
    <w:name w:val="34_Таблица_Список_Марк_1_без_отступа"/>
    <w:basedOn w:val="34ff6"/>
    <w:rsid w:val="007E2B00"/>
    <w:pPr>
      <w:numPr>
        <w:numId w:val="31"/>
      </w:numPr>
    </w:pPr>
  </w:style>
  <w:style w:type="paragraph" w:customStyle="1" w:styleId="34fffff9">
    <w:name w:val="34_Формула"/>
    <w:basedOn w:val="a0"/>
    <w:rsid w:val="007E2B0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7E2B0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7E2B00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5AA64-0E1D-4DBB-BA03-7A566DF7D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23</TotalTime>
  <Pages>11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массива информации</vt:lpstr>
    </vt:vector>
  </TitlesOfParts>
  <Company>Название организации</Company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массива информации</dc:title>
  <dc:creator>Oksana</dc:creator>
  <cp:lastModifiedBy>Oksana</cp:lastModifiedBy>
  <cp:revision>48</cp:revision>
  <cp:lastPrinted>2014-09-08T01:50:00Z</cp:lastPrinted>
  <dcterms:created xsi:type="dcterms:W3CDTF">2014-09-16T13:08:00Z</dcterms:created>
  <dcterms:modified xsi:type="dcterms:W3CDTF">2023-05-08T10:16:00Z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A.B.XXX.П8.XX.X-X.X</vt:lpwstr>
  </property>
  <property fmtid="{D5CDD505-2E9C-101B-9397-08002B2CF9AE}" pid="8" name="год_издания">
    <vt:lpwstr>2023</vt:lpwstr>
  </property>
</Properties>
</file>