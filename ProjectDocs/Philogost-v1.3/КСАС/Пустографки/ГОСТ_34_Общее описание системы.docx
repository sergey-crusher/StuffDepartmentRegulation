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5B3" w:rsidRDefault="006435B3" w:rsidP="00BD6B40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BD6B40">
        <w:t>Название организации</w:t>
      </w:r>
      <w:r>
        <w:fldChar w:fldCharType="end"/>
      </w:r>
    </w:p>
    <w:p w:rsidR="006435B3" w:rsidRPr="00C816E8" w:rsidRDefault="006435B3" w:rsidP="00BD6B40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6435B3" w:rsidRPr="00C816E8" w:rsidTr="00BD6B40">
        <w:trPr>
          <w:trHeight w:val="360"/>
        </w:trPr>
        <w:tc>
          <w:tcPr>
            <w:tcW w:w="5554" w:type="dxa"/>
            <w:vMerge w:val="restart"/>
          </w:tcPr>
          <w:p w:rsidR="006435B3" w:rsidRPr="00C816E8" w:rsidRDefault="006435B3" w:rsidP="00BD6B40">
            <w:pPr>
              <w:pStyle w:val="34ffff8"/>
            </w:pPr>
            <w:r w:rsidRPr="00C816E8">
              <w:t>УТВЕРЖДЕН</w:t>
            </w:r>
          </w:p>
          <w:p w:rsidR="006435B3" w:rsidRPr="00C816E8" w:rsidRDefault="00A1670C" w:rsidP="00BD6B40">
            <w:pPr>
              <w:pStyle w:val="34ffff9"/>
            </w:pPr>
            <w:fldSimple w:instr=" DOCPROPERTY  обозначение_документа  \* MERGEFORMAT ">
              <w:r w:rsidR="00BD6B40">
                <w:t>A.B.XXX.ПД.XX.X-X.X</w:t>
              </w:r>
            </w:fldSimple>
            <w:r w:rsidR="006435B3" w:rsidRPr="00C816E8">
              <w:t>-ЛУ</w:t>
            </w:r>
          </w:p>
          <w:p w:rsidR="006435B3" w:rsidRPr="00C816E8" w:rsidRDefault="006435B3" w:rsidP="00BD6B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6435B3" w:rsidRPr="00C816E8" w:rsidRDefault="006435B3" w:rsidP="00BD6B40">
            <w:pPr>
              <w:pStyle w:val="34ffff8"/>
            </w:pPr>
            <w:r w:rsidRPr="00C816E8">
              <w:t>УТВЕРЖДАЮ</w:t>
            </w:r>
          </w:p>
        </w:tc>
      </w:tr>
      <w:tr w:rsidR="006435B3" w:rsidRPr="00C816E8" w:rsidTr="00BD6B40">
        <w:trPr>
          <w:trHeight w:val="630"/>
        </w:trPr>
        <w:tc>
          <w:tcPr>
            <w:tcW w:w="5554" w:type="dxa"/>
            <w:vMerge/>
          </w:tcPr>
          <w:p w:rsidR="006435B3" w:rsidRPr="00C816E8" w:rsidRDefault="006435B3" w:rsidP="00BD6B40"/>
        </w:tc>
        <w:tc>
          <w:tcPr>
            <w:tcW w:w="4563" w:type="dxa"/>
          </w:tcPr>
          <w:p w:rsidR="006435B3" w:rsidRPr="00C816E8" w:rsidRDefault="006435B3" w:rsidP="00BD6B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6435B3" w:rsidRPr="00C816E8" w:rsidTr="00BD6B40">
        <w:trPr>
          <w:trHeight w:val="353"/>
        </w:trPr>
        <w:tc>
          <w:tcPr>
            <w:tcW w:w="5554" w:type="dxa"/>
            <w:vMerge/>
          </w:tcPr>
          <w:p w:rsidR="006435B3" w:rsidRPr="00C816E8" w:rsidRDefault="006435B3" w:rsidP="00BD6B40"/>
        </w:tc>
        <w:tc>
          <w:tcPr>
            <w:tcW w:w="4563" w:type="dxa"/>
          </w:tcPr>
          <w:p w:rsidR="006435B3" w:rsidRPr="00C816E8" w:rsidRDefault="006435B3" w:rsidP="00BD6B40">
            <w:pPr>
              <w:pStyle w:val="34ffff9"/>
            </w:pPr>
            <w:r w:rsidRPr="00C816E8">
              <w:t>____________________ И. О. Фамилия</w:t>
            </w:r>
          </w:p>
          <w:p w:rsidR="006435B3" w:rsidRPr="00C816E8" w:rsidRDefault="006435B3" w:rsidP="00BD6B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D6B4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6435B3" w:rsidRPr="00C816E8" w:rsidRDefault="006435B3" w:rsidP="00BD6B40">
      <w:pPr>
        <w:pStyle w:val="34f5"/>
      </w:pPr>
    </w:p>
    <w:p w:rsidR="006435B3" w:rsidRDefault="006435B3" w:rsidP="00BD6B40">
      <w:pPr>
        <w:pStyle w:val="34f5"/>
      </w:pPr>
    </w:p>
    <w:p w:rsidR="006435B3" w:rsidRPr="00BE352E" w:rsidRDefault="006435B3" w:rsidP="00BD6B40">
      <w:pPr>
        <w:pStyle w:val="34f5"/>
      </w:pPr>
    </w:p>
    <w:p w:rsidR="00296CD1" w:rsidRPr="00BE352E" w:rsidRDefault="00296CD1" w:rsidP="00BD6B40">
      <w:pPr>
        <w:pStyle w:val="34f5"/>
      </w:pPr>
    </w:p>
    <w:p w:rsidR="006435B3" w:rsidRPr="00C816E8" w:rsidRDefault="006435B3" w:rsidP="00BD6B40">
      <w:pPr>
        <w:pStyle w:val="34f5"/>
      </w:pPr>
    </w:p>
    <w:p w:rsidR="006435B3" w:rsidRPr="00C816E8" w:rsidRDefault="00A1670C" w:rsidP="00BD6B40">
      <w:pPr>
        <w:pStyle w:val="34ffb"/>
      </w:pPr>
      <w:fldSimple w:instr=" DOCPROPERTY  полное_название_системы  \* MERGEFORMAT ">
        <w:r w:rsidR="00BD6B40">
          <w:t>Полное название системы</w:t>
        </w:r>
      </w:fldSimple>
    </w:p>
    <w:p w:rsidR="006435B3" w:rsidRPr="00C816E8" w:rsidRDefault="006435B3" w:rsidP="00BD6B40">
      <w:pPr>
        <w:pStyle w:val="34ffc"/>
      </w:pPr>
      <w:r w:rsidRPr="00C816E8">
        <w:t>(</w:t>
      </w:r>
      <w:fldSimple w:instr=" DOCPROPERTY  краткое_название_системы  \* MERGEFORMAT ">
        <w:r w:rsidR="00BD6B40">
          <w:t>Краткое название системы</w:t>
        </w:r>
      </w:fldSimple>
      <w:r w:rsidRPr="00C816E8">
        <w:t>)</w:t>
      </w:r>
    </w:p>
    <w:p w:rsidR="006435B3" w:rsidRPr="00C816E8" w:rsidRDefault="00A1670C" w:rsidP="00BD6B40">
      <w:pPr>
        <w:pStyle w:val="34ffd"/>
      </w:pPr>
      <w:fldSimple w:instr=" DOCPROPERTY  Title  \* MERGEFORMAT ">
        <w:r w:rsidR="00BD6B40">
          <w:t>Общее описание системы</w:t>
        </w:r>
      </w:fldSimple>
    </w:p>
    <w:p w:rsidR="006435B3" w:rsidRDefault="006435B3" w:rsidP="00BD6B40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BD6B40">
        <w:t>A.B.XXX.ПД.XX.X-X.X</w:t>
      </w:r>
      <w:r w:rsidRPr="00C816E8">
        <w:fldChar w:fldCharType="end"/>
      </w:r>
    </w:p>
    <w:p w:rsidR="006435B3" w:rsidRDefault="006435B3" w:rsidP="00BD6B40">
      <w:pPr>
        <w:pStyle w:val="34f5"/>
      </w:pPr>
    </w:p>
    <w:p w:rsidR="006435B3" w:rsidRPr="00BE352E" w:rsidRDefault="006435B3" w:rsidP="00BD6B40">
      <w:pPr>
        <w:pStyle w:val="34f5"/>
      </w:pPr>
    </w:p>
    <w:p w:rsidR="00296CD1" w:rsidRPr="00BE352E" w:rsidRDefault="00296CD1" w:rsidP="00BD6B40">
      <w:pPr>
        <w:pStyle w:val="34f5"/>
      </w:pPr>
    </w:p>
    <w:p w:rsidR="00296CD1" w:rsidRPr="00BE352E" w:rsidRDefault="00296CD1" w:rsidP="00BD6B40">
      <w:pPr>
        <w:pStyle w:val="34f5"/>
      </w:pPr>
    </w:p>
    <w:p w:rsidR="006435B3" w:rsidRDefault="006435B3" w:rsidP="00BD6B40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6435B3" w:rsidRPr="00C816E8" w:rsidTr="00BD6B40">
        <w:trPr>
          <w:trHeight w:val="404"/>
        </w:trPr>
        <w:tc>
          <w:tcPr>
            <w:tcW w:w="4564" w:type="dxa"/>
            <w:vAlign w:val="center"/>
          </w:tcPr>
          <w:p w:rsidR="006435B3" w:rsidRPr="00C816E8" w:rsidRDefault="006435B3" w:rsidP="00BD6B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6435B3" w:rsidRPr="00C816E8" w:rsidRDefault="006435B3" w:rsidP="00BD6B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6435B3" w:rsidRPr="00C816E8" w:rsidRDefault="006435B3" w:rsidP="00BD6B40">
            <w:pPr>
              <w:pStyle w:val="34ffff9"/>
            </w:pPr>
          </w:p>
        </w:tc>
      </w:tr>
      <w:tr w:rsidR="006435B3" w:rsidRPr="00C816E8" w:rsidTr="00BD6B40">
        <w:trPr>
          <w:trHeight w:val="868"/>
        </w:trPr>
        <w:tc>
          <w:tcPr>
            <w:tcW w:w="4564" w:type="dxa"/>
          </w:tcPr>
          <w:p w:rsidR="006435B3" w:rsidRPr="00C816E8" w:rsidRDefault="006435B3" w:rsidP="00BD6B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6435B3" w:rsidRPr="00C816E8" w:rsidRDefault="006435B3" w:rsidP="00BD6B40">
            <w:pPr>
              <w:pStyle w:val="34ffff9"/>
            </w:pPr>
          </w:p>
        </w:tc>
        <w:tc>
          <w:tcPr>
            <w:tcW w:w="4563" w:type="dxa"/>
          </w:tcPr>
          <w:p w:rsidR="006435B3" w:rsidRPr="00C816E8" w:rsidRDefault="006435B3" w:rsidP="00BD6B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6435B3" w:rsidRPr="00C816E8" w:rsidTr="00BD6B40">
        <w:trPr>
          <w:trHeight w:val="404"/>
        </w:trPr>
        <w:tc>
          <w:tcPr>
            <w:tcW w:w="4564" w:type="dxa"/>
          </w:tcPr>
          <w:p w:rsidR="006435B3" w:rsidRPr="00C816E8" w:rsidRDefault="006435B3" w:rsidP="00BD6B40">
            <w:pPr>
              <w:pStyle w:val="34ffff9"/>
            </w:pPr>
            <w:r w:rsidRPr="00C816E8">
              <w:t>____________________ И. О. Фамилия</w:t>
            </w:r>
          </w:p>
          <w:p w:rsidR="006435B3" w:rsidRPr="00C816E8" w:rsidRDefault="006435B3" w:rsidP="00BD6B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D6B4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6435B3" w:rsidRPr="00C816E8" w:rsidRDefault="006435B3" w:rsidP="00BD6B40">
            <w:pPr>
              <w:pStyle w:val="34ffff9"/>
            </w:pPr>
          </w:p>
        </w:tc>
        <w:tc>
          <w:tcPr>
            <w:tcW w:w="4563" w:type="dxa"/>
          </w:tcPr>
          <w:p w:rsidR="006435B3" w:rsidRPr="00C816E8" w:rsidRDefault="006435B3" w:rsidP="00BD6B40">
            <w:pPr>
              <w:pStyle w:val="34ffff9"/>
            </w:pPr>
            <w:r w:rsidRPr="00C816E8">
              <w:t>____________________ И. О. Фамилия</w:t>
            </w:r>
          </w:p>
          <w:p w:rsidR="006435B3" w:rsidRPr="00C816E8" w:rsidRDefault="006435B3" w:rsidP="00BD6B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D6B4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6435B3" w:rsidRPr="00C816E8" w:rsidTr="00BD6B40">
        <w:trPr>
          <w:trHeight w:val="404"/>
        </w:trPr>
        <w:tc>
          <w:tcPr>
            <w:tcW w:w="4564" w:type="dxa"/>
            <w:vAlign w:val="center"/>
          </w:tcPr>
          <w:p w:rsidR="006435B3" w:rsidRPr="00C816E8" w:rsidRDefault="006435B3" w:rsidP="00BD6B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6435B3" w:rsidRPr="00C816E8" w:rsidRDefault="006435B3" w:rsidP="00BD6B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6435B3" w:rsidRPr="00C816E8" w:rsidRDefault="006435B3" w:rsidP="00BD6B40">
            <w:pPr>
              <w:pStyle w:val="34ffff8"/>
            </w:pPr>
          </w:p>
        </w:tc>
      </w:tr>
      <w:tr w:rsidR="006435B3" w:rsidRPr="00C816E8" w:rsidTr="00BD6B40">
        <w:trPr>
          <w:trHeight w:val="864"/>
        </w:trPr>
        <w:tc>
          <w:tcPr>
            <w:tcW w:w="4564" w:type="dxa"/>
          </w:tcPr>
          <w:p w:rsidR="006435B3" w:rsidRPr="00C816E8" w:rsidRDefault="006435B3" w:rsidP="00BD6B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6435B3" w:rsidRPr="00C816E8" w:rsidRDefault="006435B3" w:rsidP="00BD6B40">
            <w:pPr>
              <w:pStyle w:val="34ffff9"/>
            </w:pPr>
          </w:p>
        </w:tc>
        <w:tc>
          <w:tcPr>
            <w:tcW w:w="4563" w:type="dxa"/>
          </w:tcPr>
          <w:p w:rsidR="006435B3" w:rsidRPr="00C816E8" w:rsidRDefault="006435B3" w:rsidP="00BD6B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6435B3" w:rsidRPr="00C816E8" w:rsidTr="00BD6B40">
        <w:trPr>
          <w:trHeight w:val="643"/>
        </w:trPr>
        <w:tc>
          <w:tcPr>
            <w:tcW w:w="4564" w:type="dxa"/>
          </w:tcPr>
          <w:p w:rsidR="006435B3" w:rsidRPr="00C816E8" w:rsidRDefault="006435B3" w:rsidP="00BD6B40">
            <w:pPr>
              <w:pStyle w:val="34ffff9"/>
            </w:pPr>
            <w:r w:rsidRPr="00C816E8">
              <w:t>____________________ И. О. Фамилия</w:t>
            </w:r>
          </w:p>
          <w:p w:rsidR="006435B3" w:rsidRPr="00C816E8" w:rsidRDefault="006435B3" w:rsidP="00BD6B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D6B4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6435B3" w:rsidRPr="00C816E8" w:rsidRDefault="006435B3" w:rsidP="00BD6B40">
            <w:pPr>
              <w:pStyle w:val="34ffff9"/>
            </w:pPr>
          </w:p>
        </w:tc>
        <w:tc>
          <w:tcPr>
            <w:tcW w:w="4563" w:type="dxa"/>
          </w:tcPr>
          <w:p w:rsidR="006435B3" w:rsidRPr="00C816E8" w:rsidRDefault="006435B3" w:rsidP="00BD6B40">
            <w:pPr>
              <w:pStyle w:val="34ffff9"/>
            </w:pPr>
            <w:r w:rsidRPr="00C816E8">
              <w:t>____________________ И. О. Фамилия</w:t>
            </w:r>
          </w:p>
          <w:p w:rsidR="006435B3" w:rsidRPr="00C816E8" w:rsidRDefault="006435B3" w:rsidP="00BD6B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BD6B40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6435B3" w:rsidRPr="00801734" w:rsidRDefault="006435B3" w:rsidP="00BD6B40">
      <w:pPr>
        <w:pStyle w:val="34f5"/>
        <w:rPr>
          <w:lang w:val="en-US"/>
        </w:rPr>
      </w:pPr>
    </w:p>
    <w:p w:rsidR="00C4085B" w:rsidRPr="00C4085B" w:rsidRDefault="00C4085B" w:rsidP="00BA6CE8">
      <w:pPr>
        <w:pStyle w:val="34f5"/>
      </w:pPr>
    </w:p>
    <w:p w:rsidR="0069117E" w:rsidRDefault="0069117E" w:rsidP="003F38DF">
      <w:pPr>
        <w:pStyle w:val="34b"/>
        <w:sectPr w:rsidR="0069117E" w:rsidSect="00C4085B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  <w:rPr>
          <w:lang w:val="en-US"/>
        </w:rPr>
      </w:pPr>
      <w:r>
        <w:lastRenderedPageBreak/>
        <w:t>Содержание</w:t>
      </w:r>
    </w:p>
    <w:bookmarkStart w:id="0" w:name="_GoBack"/>
    <w:bookmarkEnd w:id="0"/>
    <w:p w:rsidR="002131BF" w:rsidRDefault="00E306B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051961" w:history="1">
        <w:r w:rsidR="002131BF" w:rsidRPr="00FD3ABC">
          <w:rPr>
            <w:rStyle w:val="a4"/>
          </w:rPr>
          <w:t>1 Назначение системы</w:t>
        </w:r>
        <w:r w:rsidR="002131BF">
          <w:rPr>
            <w:webHidden/>
          </w:rPr>
          <w:tab/>
        </w:r>
        <w:r w:rsidR="002131BF">
          <w:rPr>
            <w:webHidden/>
          </w:rPr>
          <w:fldChar w:fldCharType="begin"/>
        </w:r>
        <w:r w:rsidR="002131BF">
          <w:rPr>
            <w:webHidden/>
          </w:rPr>
          <w:instrText xml:space="preserve"> PAGEREF _Toc134051961 \h </w:instrText>
        </w:r>
        <w:r w:rsidR="002131BF">
          <w:rPr>
            <w:webHidden/>
          </w:rPr>
        </w:r>
        <w:r w:rsidR="002131BF">
          <w:rPr>
            <w:webHidden/>
          </w:rPr>
          <w:fldChar w:fldCharType="separate"/>
        </w:r>
        <w:r w:rsidR="002131BF">
          <w:rPr>
            <w:webHidden/>
          </w:rPr>
          <w:t>3</w:t>
        </w:r>
        <w:r w:rsidR="002131BF">
          <w:rPr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62" w:history="1">
        <w:r w:rsidRPr="00FD3ABC">
          <w:rPr>
            <w:rStyle w:val="a4"/>
            <w:noProof/>
          </w:rPr>
          <w:t>1.1 Вид деятельности, для автоматизации которой предназначена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63" w:history="1">
        <w:r w:rsidRPr="00FD3ABC">
          <w:rPr>
            <w:rStyle w:val="a4"/>
            <w:noProof/>
          </w:rPr>
          <w:t>1.2 Перечень объектов автоматизации, на которых используется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64" w:history="1">
        <w:r w:rsidRPr="00FD3ABC">
          <w:rPr>
            <w:rStyle w:val="a4"/>
            <w:noProof/>
            <w:lang w:val="en-US"/>
          </w:rPr>
          <w:t>1.3</w:t>
        </w:r>
        <w:r w:rsidRPr="00FD3ABC">
          <w:rPr>
            <w:rStyle w:val="a4"/>
            <w:noProof/>
          </w:rPr>
          <w:t xml:space="preserve"> Перечень функций, реализуемых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1965" w:history="1">
        <w:r w:rsidRPr="00FD3ABC">
          <w:rPr>
            <w:rStyle w:val="a4"/>
          </w:rPr>
          <w:t>2 Описание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_Toc134051965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66" w:history="1">
        <w:r w:rsidRPr="00FD3ABC">
          <w:rPr>
            <w:rStyle w:val="a4"/>
            <w:noProof/>
          </w:rPr>
          <w:t>2.1 Структура АС и назначение ее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67" w:history="1">
        <w:r w:rsidRPr="00FD3ABC">
          <w:rPr>
            <w:rStyle w:val="a4"/>
            <w:noProof/>
          </w:rPr>
          <w:t>2.2 Сведения об АС в целом и ее частях, необходимые для</w:t>
        </w:r>
        <w:r w:rsidRPr="00FD3ABC">
          <w:rPr>
            <w:rStyle w:val="a4"/>
            <w:noProof/>
            <w:lang w:val="en-US"/>
          </w:rPr>
          <w:t> </w:t>
        </w:r>
        <w:r w:rsidRPr="00FD3ABC">
          <w:rPr>
            <w:rStyle w:val="a4"/>
            <w:noProof/>
          </w:rPr>
          <w:t>обеспечения эксплуатации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68" w:history="1">
        <w:r w:rsidRPr="00FD3ABC">
          <w:rPr>
            <w:rStyle w:val="a4"/>
            <w:noProof/>
          </w:rPr>
          <w:t>2.3 Описание функционирования АС и ее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1969" w:history="1">
        <w:r w:rsidRPr="00FD3ABC">
          <w:rPr>
            <w:rStyle w:val="a4"/>
          </w:rPr>
          <w:t>3 Описание взаимосвязей АС с другими АС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_Toc134051969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70" w:history="1">
        <w:r w:rsidRPr="00FD3ABC">
          <w:rPr>
            <w:rStyle w:val="a4"/>
            <w:noProof/>
          </w:rPr>
          <w:t>3.1 Перечень АС, с которыми взаимодействует данная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71" w:history="1">
        <w:r w:rsidRPr="00FD3ABC">
          <w:rPr>
            <w:rStyle w:val="a4"/>
            <w:noProof/>
            <w:lang w:val="en-US"/>
          </w:rPr>
          <w:t>3.2</w:t>
        </w:r>
        <w:r w:rsidRPr="00FD3ABC">
          <w:rPr>
            <w:rStyle w:val="a4"/>
            <w:noProof/>
          </w:rPr>
          <w:t xml:space="preserve"> Описание связей между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72" w:history="1">
        <w:r w:rsidRPr="00FD3ABC">
          <w:rPr>
            <w:rStyle w:val="a4"/>
            <w:noProof/>
            <w:lang w:val="en-US"/>
          </w:rPr>
          <w:t>3.3</w:t>
        </w:r>
        <w:r w:rsidRPr="00FD3ABC">
          <w:rPr>
            <w:rStyle w:val="a4"/>
            <w:noProof/>
          </w:rPr>
          <w:t xml:space="preserve"> Описание информации взаимообмена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1973" w:history="1">
        <w:r w:rsidRPr="00FD3ABC">
          <w:rPr>
            <w:rStyle w:val="a4"/>
          </w:rPr>
          <w:t>4 Описание подсистем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_Toc134051973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74" w:history="1">
        <w:r w:rsidRPr="00FD3ABC">
          <w:rPr>
            <w:rStyle w:val="a4"/>
            <w:noProof/>
          </w:rPr>
          <w:t>4.1 Структура подсистем и назначение их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75" w:history="1">
        <w:r w:rsidRPr="00FD3ABC">
          <w:rPr>
            <w:rStyle w:val="a4"/>
            <w:noProof/>
          </w:rPr>
          <w:t>4.2 Сведения о подсистемах и их частях, необходимые для</w:t>
        </w:r>
        <w:r w:rsidRPr="00FD3ABC">
          <w:rPr>
            <w:rStyle w:val="a4"/>
            <w:noProof/>
            <w:lang w:val="en-US"/>
          </w:rPr>
          <w:t> </w:t>
        </w:r>
        <w:r w:rsidRPr="00FD3ABC">
          <w:rPr>
            <w:rStyle w:val="a4"/>
            <w:noProof/>
          </w:rPr>
          <w:t>обеспечения их функционирования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76" w:history="1">
        <w:r w:rsidRPr="00FD3ABC">
          <w:rPr>
            <w:rStyle w:val="a4"/>
            <w:noProof/>
          </w:rPr>
          <w:t>4.3 Описание функционирования подсистем и их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1977" w:history="1">
        <w:r w:rsidRPr="00FD3ABC">
          <w:rPr>
            <w:rStyle w:val="a4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_Toc134051977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2131BF" w:rsidRDefault="002131B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1978" w:history="1">
        <w:r w:rsidRPr="00FD3ABC">
          <w:rPr>
            <w:rStyle w:val="a4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131BF" w:rsidRDefault="002131B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1979" w:history="1">
        <w:r w:rsidRPr="00FD3ABC">
          <w:rPr>
            <w:rStyle w:val="a4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_Toc134051979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131BF" w:rsidRDefault="002131B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1980" w:history="1">
        <w:r w:rsidRPr="00FD3ABC">
          <w:rPr>
            <w:rStyle w:val="a4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_Toc134051980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E306BB" w:rsidRPr="00E306BB" w:rsidRDefault="00E306BB" w:rsidP="00E306BB">
      <w:pPr>
        <w:pStyle w:val="34b"/>
        <w:rPr>
          <w:lang w:val="en-US"/>
        </w:rPr>
      </w:pPr>
      <w:r>
        <w:fldChar w:fldCharType="end"/>
      </w:r>
    </w:p>
    <w:p w:rsidR="00D47C08" w:rsidRDefault="00D47C08" w:rsidP="00E306BB">
      <w:pPr>
        <w:pStyle w:val="34fffa"/>
        <w:rPr>
          <w:lang w:val="en-US"/>
        </w:rPr>
      </w:pPr>
    </w:p>
    <w:p w:rsidR="00A0798A" w:rsidRDefault="00A0798A" w:rsidP="00E306BB">
      <w:pPr>
        <w:pStyle w:val="34fffa"/>
        <w:rPr>
          <w:lang w:val="en-US"/>
        </w:rPr>
        <w:sectPr w:rsidR="00A0798A" w:rsidSect="00DC1B2C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C144BE" w:rsidP="00D47C08">
      <w:pPr>
        <w:pStyle w:val="1"/>
      </w:pPr>
      <w:bookmarkStart w:id="1" w:name="_Toc398630531"/>
      <w:bookmarkStart w:id="2" w:name="_Toc134051961"/>
      <w:r>
        <w:rPr>
          <w:lang w:val="ru-RU"/>
        </w:rPr>
        <w:lastRenderedPageBreak/>
        <w:t>Назначение системы</w:t>
      </w:r>
      <w:bookmarkEnd w:id="1"/>
      <w:bookmarkEnd w:id="2"/>
    </w:p>
    <w:p w:rsidR="00C144BE" w:rsidRPr="009D2BA4" w:rsidRDefault="00C144BE" w:rsidP="00C144BE">
      <w:pPr>
        <w:pStyle w:val="2"/>
      </w:pPr>
      <w:bookmarkStart w:id="3" w:name="_Toc398630532"/>
      <w:bookmarkStart w:id="4" w:name="_Toc134051962"/>
      <w:r>
        <w:t>В</w:t>
      </w:r>
      <w:r w:rsidRPr="00C144BE">
        <w:t xml:space="preserve">ид деятельности, для автоматизации которой </w:t>
      </w:r>
      <w:proofErr w:type="gramStart"/>
      <w:r w:rsidRPr="00C144BE">
        <w:t>предназначена</w:t>
      </w:r>
      <w:proofErr w:type="gramEnd"/>
      <w:r w:rsidRPr="00C144BE">
        <w:t xml:space="preserve"> </w:t>
      </w:r>
      <w:bookmarkEnd w:id="3"/>
      <w:r w:rsidR="002131BF">
        <w:t>АС</w:t>
      </w:r>
      <w:bookmarkEnd w:id="4"/>
    </w:p>
    <w:p w:rsidR="00E306BB" w:rsidRPr="009D2BA4" w:rsidRDefault="00E306BB" w:rsidP="00E306BB">
      <w:pPr>
        <w:pStyle w:val="34b"/>
        <w:rPr>
          <w:lang w:eastAsia="ru-RU"/>
        </w:rPr>
      </w:pPr>
    </w:p>
    <w:p w:rsidR="00C144BE" w:rsidRPr="009D2BA4" w:rsidRDefault="00C144BE" w:rsidP="00C144BE">
      <w:pPr>
        <w:pStyle w:val="2"/>
      </w:pPr>
      <w:bookmarkStart w:id="5" w:name="_Toc398630533"/>
      <w:bookmarkStart w:id="6" w:name="_Toc134051963"/>
      <w:r>
        <w:t>П</w:t>
      </w:r>
      <w:r w:rsidRPr="00C144BE">
        <w:t xml:space="preserve">еречень объектов автоматизации, </w:t>
      </w:r>
      <w:r>
        <w:t xml:space="preserve">на которых используется </w:t>
      </w:r>
      <w:bookmarkEnd w:id="5"/>
      <w:r w:rsidR="002131BF">
        <w:t>АС</w:t>
      </w:r>
      <w:bookmarkEnd w:id="6"/>
    </w:p>
    <w:p w:rsidR="00E306BB" w:rsidRPr="009D2BA4" w:rsidRDefault="00E306BB" w:rsidP="00E306BB">
      <w:pPr>
        <w:pStyle w:val="34b"/>
        <w:rPr>
          <w:lang w:eastAsia="ru-RU"/>
        </w:rPr>
      </w:pPr>
    </w:p>
    <w:p w:rsidR="00C144BE" w:rsidRDefault="00C144BE" w:rsidP="00C144BE">
      <w:pPr>
        <w:pStyle w:val="2"/>
        <w:rPr>
          <w:lang w:val="en-US"/>
        </w:rPr>
      </w:pPr>
      <w:bookmarkStart w:id="7" w:name="_Toc398630534"/>
      <w:bookmarkStart w:id="8" w:name="_Toc134051964"/>
      <w:r>
        <w:t>П</w:t>
      </w:r>
      <w:r w:rsidRPr="00C144BE">
        <w:t xml:space="preserve">еречень функций, реализуемых </w:t>
      </w:r>
      <w:bookmarkEnd w:id="7"/>
      <w:r w:rsidR="002131BF">
        <w:t>АС</w:t>
      </w:r>
      <w:bookmarkEnd w:id="8"/>
    </w:p>
    <w:p w:rsidR="00E306BB" w:rsidRPr="00E306BB" w:rsidRDefault="00E306BB" w:rsidP="00E306BB">
      <w:pPr>
        <w:pStyle w:val="34b"/>
        <w:rPr>
          <w:lang w:val="en-US" w:eastAsia="ru-RU"/>
        </w:rPr>
      </w:pPr>
    </w:p>
    <w:p w:rsidR="002131BF" w:rsidRDefault="002131BF" w:rsidP="002131BF">
      <w:pPr>
        <w:pStyle w:val="34fffa"/>
      </w:pPr>
    </w:p>
    <w:p w:rsidR="00350B99" w:rsidRDefault="00C144BE" w:rsidP="00350B99">
      <w:pPr>
        <w:pStyle w:val="1"/>
        <w:rPr>
          <w:lang w:val="ru-RU"/>
        </w:rPr>
      </w:pPr>
      <w:bookmarkStart w:id="9" w:name="_Toc398630535"/>
      <w:bookmarkStart w:id="10" w:name="_Toc134051965"/>
      <w:r>
        <w:rPr>
          <w:lang w:val="ru-RU"/>
        </w:rPr>
        <w:lastRenderedPageBreak/>
        <w:t>Описание системы</w:t>
      </w:r>
      <w:bookmarkEnd w:id="9"/>
      <w:bookmarkEnd w:id="10"/>
    </w:p>
    <w:p w:rsidR="00C144BE" w:rsidRPr="009D2BA4" w:rsidRDefault="00C144BE" w:rsidP="00C144BE">
      <w:pPr>
        <w:pStyle w:val="2"/>
      </w:pPr>
      <w:bookmarkStart w:id="11" w:name="_Toc398630536"/>
      <w:bookmarkStart w:id="12" w:name="_Toc134051966"/>
      <w:r>
        <w:t>Структура</w:t>
      </w:r>
      <w:r w:rsidRPr="00C144BE">
        <w:t xml:space="preserve"> </w:t>
      </w:r>
      <w:r w:rsidR="002131BF">
        <w:t>АС</w:t>
      </w:r>
      <w:r w:rsidR="002131BF" w:rsidRPr="00C144BE">
        <w:t xml:space="preserve"> </w:t>
      </w:r>
      <w:r w:rsidRPr="00C144BE">
        <w:t>и назначение ее частей</w:t>
      </w:r>
      <w:bookmarkEnd w:id="11"/>
      <w:bookmarkEnd w:id="12"/>
    </w:p>
    <w:p w:rsidR="005E6396" w:rsidRPr="009D2BA4" w:rsidRDefault="005E6396" w:rsidP="005E6396">
      <w:pPr>
        <w:pStyle w:val="34b"/>
        <w:rPr>
          <w:lang w:eastAsia="ru-RU"/>
        </w:rPr>
      </w:pPr>
    </w:p>
    <w:p w:rsidR="00C144BE" w:rsidRPr="009D2BA4" w:rsidRDefault="00C144BE" w:rsidP="00C144BE">
      <w:pPr>
        <w:pStyle w:val="2"/>
      </w:pPr>
      <w:bookmarkStart w:id="13" w:name="_Toc398630537"/>
      <w:bookmarkStart w:id="14" w:name="_Toc134051967"/>
      <w:r>
        <w:t>С</w:t>
      </w:r>
      <w:r w:rsidRPr="00C144BE">
        <w:t xml:space="preserve">ведения </w:t>
      </w:r>
      <w:proofErr w:type="gramStart"/>
      <w:r w:rsidRPr="00C144BE">
        <w:t>об</w:t>
      </w:r>
      <w:proofErr w:type="gramEnd"/>
      <w:r w:rsidRPr="00C144BE">
        <w:t xml:space="preserve"> </w:t>
      </w:r>
      <w:proofErr w:type="gramStart"/>
      <w:r w:rsidRPr="00C144BE">
        <w:t>АС</w:t>
      </w:r>
      <w:proofErr w:type="gramEnd"/>
      <w:r w:rsidRPr="00C144BE">
        <w:t xml:space="preserve"> в целом и ее частях, необходимые для</w:t>
      </w:r>
      <w:r w:rsidR="004104F3">
        <w:rPr>
          <w:lang w:val="en-US"/>
        </w:rPr>
        <w:t> </w:t>
      </w:r>
      <w:r w:rsidRPr="00C144BE">
        <w:t>о</w:t>
      </w:r>
      <w:r>
        <w:t>беспечения эксплуатации системы</w:t>
      </w:r>
      <w:bookmarkEnd w:id="13"/>
      <w:bookmarkEnd w:id="14"/>
    </w:p>
    <w:p w:rsidR="005E6396" w:rsidRPr="009D2BA4" w:rsidRDefault="005E6396" w:rsidP="005E6396">
      <w:pPr>
        <w:pStyle w:val="34b"/>
        <w:rPr>
          <w:lang w:eastAsia="ru-RU"/>
        </w:rPr>
      </w:pPr>
    </w:p>
    <w:p w:rsidR="00C144BE" w:rsidRPr="009D2BA4" w:rsidRDefault="00C144BE" w:rsidP="00C144BE">
      <w:pPr>
        <w:pStyle w:val="2"/>
      </w:pPr>
      <w:bookmarkStart w:id="15" w:name="_Toc398630538"/>
      <w:bookmarkStart w:id="16" w:name="_Toc134051968"/>
      <w:r>
        <w:t>О</w:t>
      </w:r>
      <w:r w:rsidRPr="00C144BE">
        <w:t>писание функц</w:t>
      </w:r>
      <w:r>
        <w:t xml:space="preserve">ионирования </w:t>
      </w:r>
      <w:r w:rsidR="002131BF">
        <w:t>АС</w:t>
      </w:r>
      <w:r w:rsidR="002131BF">
        <w:t xml:space="preserve"> </w:t>
      </w:r>
      <w:r>
        <w:t>и ее частей</w:t>
      </w:r>
      <w:bookmarkEnd w:id="15"/>
      <w:bookmarkEnd w:id="16"/>
    </w:p>
    <w:p w:rsidR="005E6396" w:rsidRPr="009D2BA4" w:rsidRDefault="005E6396" w:rsidP="005E6396">
      <w:pPr>
        <w:pStyle w:val="34b"/>
        <w:rPr>
          <w:lang w:eastAsia="ru-RU"/>
        </w:rPr>
      </w:pPr>
    </w:p>
    <w:p w:rsidR="00350B99" w:rsidRPr="00350B99" w:rsidRDefault="00350B99" w:rsidP="005E6396">
      <w:pPr>
        <w:pStyle w:val="34fffa"/>
      </w:pPr>
    </w:p>
    <w:p w:rsidR="00350B99" w:rsidRDefault="00C144BE" w:rsidP="00350B99">
      <w:pPr>
        <w:pStyle w:val="1"/>
      </w:pPr>
      <w:bookmarkStart w:id="17" w:name="_Toc398630539"/>
      <w:bookmarkStart w:id="18" w:name="_Toc134051969"/>
      <w:r>
        <w:rPr>
          <w:lang w:val="ru-RU"/>
        </w:rPr>
        <w:lastRenderedPageBreak/>
        <w:t xml:space="preserve">Описание взаимосвязей АС с другими </w:t>
      </w:r>
      <w:bookmarkEnd w:id="17"/>
      <w:r w:rsidR="00BD6B40">
        <w:rPr>
          <w:lang w:val="ru-RU"/>
        </w:rPr>
        <w:t>АС</w:t>
      </w:r>
      <w:bookmarkEnd w:id="18"/>
    </w:p>
    <w:p w:rsidR="00C144BE" w:rsidRPr="009D2BA4" w:rsidRDefault="00C144BE" w:rsidP="002131BF">
      <w:pPr>
        <w:pStyle w:val="2"/>
      </w:pPr>
      <w:bookmarkStart w:id="19" w:name="_Toc398630540"/>
      <w:bookmarkStart w:id="20" w:name="_Toc134051970"/>
      <w:r>
        <w:t>П</w:t>
      </w:r>
      <w:r w:rsidRPr="00C144BE">
        <w:t xml:space="preserve">еречень </w:t>
      </w:r>
      <w:r w:rsidR="002131BF">
        <w:t>АС</w:t>
      </w:r>
      <w:r>
        <w:t xml:space="preserve">, с </w:t>
      </w:r>
      <w:proofErr w:type="gramStart"/>
      <w:r>
        <w:t>которыми</w:t>
      </w:r>
      <w:proofErr w:type="gramEnd"/>
      <w:r>
        <w:t xml:space="preserve"> </w:t>
      </w:r>
      <w:r w:rsidR="002131BF" w:rsidRPr="002131BF">
        <w:t xml:space="preserve">взаимодействует </w:t>
      </w:r>
      <w:r>
        <w:t>данная АС</w:t>
      </w:r>
      <w:bookmarkEnd w:id="19"/>
      <w:bookmarkEnd w:id="20"/>
    </w:p>
    <w:p w:rsidR="005E6396" w:rsidRPr="009D2BA4" w:rsidRDefault="005E6396" w:rsidP="005E6396">
      <w:pPr>
        <w:pStyle w:val="34b"/>
        <w:rPr>
          <w:lang w:eastAsia="ru-RU"/>
        </w:rPr>
      </w:pPr>
    </w:p>
    <w:p w:rsidR="00C144BE" w:rsidRDefault="00C144BE" w:rsidP="00C144BE">
      <w:pPr>
        <w:pStyle w:val="2"/>
        <w:rPr>
          <w:lang w:val="en-US"/>
        </w:rPr>
      </w:pPr>
      <w:bookmarkStart w:id="21" w:name="_Toc398630541"/>
      <w:bookmarkStart w:id="22" w:name="_Toc134051971"/>
      <w:r>
        <w:t xml:space="preserve">Описание связей </w:t>
      </w:r>
      <w:proofErr w:type="gramStart"/>
      <w:r>
        <w:t>между</w:t>
      </w:r>
      <w:proofErr w:type="gramEnd"/>
      <w:r>
        <w:t xml:space="preserve"> </w:t>
      </w:r>
      <w:bookmarkEnd w:id="21"/>
      <w:r w:rsidR="002131BF">
        <w:t>АС</w:t>
      </w:r>
      <w:bookmarkEnd w:id="22"/>
    </w:p>
    <w:p w:rsidR="005E6396" w:rsidRDefault="005E6396" w:rsidP="005E6396">
      <w:pPr>
        <w:pStyle w:val="34b"/>
        <w:rPr>
          <w:lang w:val="en-US" w:eastAsia="ru-RU"/>
        </w:rPr>
      </w:pPr>
    </w:p>
    <w:p w:rsidR="00C144BE" w:rsidRDefault="002131BF" w:rsidP="002131BF">
      <w:pPr>
        <w:pStyle w:val="2"/>
        <w:rPr>
          <w:lang w:val="en-US"/>
        </w:rPr>
      </w:pPr>
      <w:bookmarkStart w:id="23" w:name="_Toc134051972"/>
      <w:r w:rsidRPr="002131BF">
        <w:t>Описание информации взаимообмена</w:t>
      </w:r>
      <w:bookmarkEnd w:id="23"/>
    </w:p>
    <w:p w:rsidR="005E6396" w:rsidRDefault="005E6396" w:rsidP="005E6396">
      <w:pPr>
        <w:pStyle w:val="34b"/>
        <w:rPr>
          <w:lang w:val="en-US" w:eastAsia="ru-RU"/>
        </w:rPr>
      </w:pPr>
    </w:p>
    <w:p w:rsidR="00467C7E" w:rsidRPr="00467C7E" w:rsidRDefault="00467C7E" w:rsidP="005E6396">
      <w:pPr>
        <w:pStyle w:val="34fffa"/>
      </w:pPr>
    </w:p>
    <w:p w:rsidR="00350B99" w:rsidRDefault="00C144BE" w:rsidP="00350B99">
      <w:pPr>
        <w:pStyle w:val="1"/>
      </w:pPr>
      <w:bookmarkStart w:id="24" w:name="_Toc398630544"/>
      <w:bookmarkStart w:id="25" w:name="_Toc134051973"/>
      <w:r>
        <w:rPr>
          <w:lang w:val="ru-RU"/>
        </w:rPr>
        <w:lastRenderedPageBreak/>
        <w:t>Описание подсистем</w:t>
      </w:r>
      <w:bookmarkEnd w:id="24"/>
      <w:bookmarkEnd w:id="25"/>
    </w:p>
    <w:p w:rsidR="00C144BE" w:rsidRPr="009D2BA4" w:rsidRDefault="00C144BE" w:rsidP="00C144BE">
      <w:pPr>
        <w:pStyle w:val="2"/>
      </w:pPr>
      <w:bookmarkStart w:id="26" w:name="_Toc398630545"/>
      <w:bookmarkStart w:id="27" w:name="_Toc134051974"/>
      <w:r>
        <w:t>С</w:t>
      </w:r>
      <w:r w:rsidRPr="00C144BE">
        <w:t>труктур</w:t>
      </w:r>
      <w:r>
        <w:t>а</w:t>
      </w:r>
      <w:r w:rsidRPr="00C144BE">
        <w:t xml:space="preserve"> подсистем и назначение </w:t>
      </w:r>
      <w:r w:rsidR="002131BF">
        <w:t>их</w:t>
      </w:r>
      <w:r w:rsidRPr="00C144BE">
        <w:t xml:space="preserve"> частей</w:t>
      </w:r>
      <w:bookmarkEnd w:id="26"/>
      <w:bookmarkEnd w:id="27"/>
    </w:p>
    <w:p w:rsidR="005E6396" w:rsidRPr="009D2BA4" w:rsidRDefault="005E6396" w:rsidP="005E6396">
      <w:pPr>
        <w:pStyle w:val="34b"/>
        <w:rPr>
          <w:lang w:eastAsia="ru-RU"/>
        </w:rPr>
      </w:pPr>
    </w:p>
    <w:p w:rsidR="00C144BE" w:rsidRPr="009D2BA4" w:rsidRDefault="00C144BE" w:rsidP="00C144BE">
      <w:pPr>
        <w:pStyle w:val="2"/>
      </w:pPr>
      <w:bookmarkStart w:id="28" w:name="_Toc398630546"/>
      <w:bookmarkStart w:id="29" w:name="_Toc134051975"/>
      <w:r>
        <w:t>С</w:t>
      </w:r>
      <w:r w:rsidRPr="00C144BE">
        <w:t>ведения о подсистемах и их частях, необходимые для</w:t>
      </w:r>
      <w:r w:rsidR="004104F3">
        <w:rPr>
          <w:lang w:val="en-US"/>
        </w:rPr>
        <w:t> </w:t>
      </w:r>
      <w:r w:rsidRPr="00C144BE">
        <w:t>обеспечения их функционирования</w:t>
      </w:r>
      <w:bookmarkEnd w:id="28"/>
      <w:bookmarkEnd w:id="29"/>
    </w:p>
    <w:p w:rsidR="005E6396" w:rsidRPr="009D2BA4" w:rsidRDefault="005E6396" w:rsidP="005E6396">
      <w:pPr>
        <w:pStyle w:val="34b"/>
        <w:rPr>
          <w:lang w:eastAsia="ru-RU"/>
        </w:rPr>
      </w:pPr>
    </w:p>
    <w:p w:rsidR="00C144BE" w:rsidRPr="00C144BE" w:rsidRDefault="00C144BE" w:rsidP="00C144BE">
      <w:pPr>
        <w:pStyle w:val="2"/>
      </w:pPr>
      <w:bookmarkStart w:id="30" w:name="_Toc398630547"/>
      <w:bookmarkStart w:id="31" w:name="_Toc134051976"/>
      <w:r>
        <w:t>О</w:t>
      </w:r>
      <w:r w:rsidRPr="00C144BE">
        <w:t>писание функцио</w:t>
      </w:r>
      <w:r>
        <w:t>нирования подсистем и их частей</w:t>
      </w:r>
      <w:bookmarkEnd w:id="30"/>
      <w:bookmarkEnd w:id="31"/>
    </w:p>
    <w:p w:rsidR="000478DB" w:rsidRPr="009D2BA4" w:rsidRDefault="000478DB" w:rsidP="000478DB">
      <w:pPr>
        <w:pStyle w:val="34b"/>
        <w:rPr>
          <w:lang w:eastAsia="ru-RU"/>
        </w:rPr>
      </w:pPr>
    </w:p>
    <w:p w:rsidR="005E6396" w:rsidRPr="009D2BA4" w:rsidRDefault="005E6396" w:rsidP="005E6396">
      <w:pPr>
        <w:pStyle w:val="34fffa"/>
      </w:pPr>
    </w:p>
    <w:p w:rsidR="004A6227" w:rsidRPr="004842E5" w:rsidRDefault="004A6227" w:rsidP="000611C2">
      <w:pPr>
        <w:pStyle w:val="3412"/>
        <w:rPr>
          <w:lang w:val="ru-RU"/>
        </w:rPr>
      </w:pPr>
      <w:bookmarkStart w:id="32" w:name="_Toc397971534"/>
      <w:bookmarkStart w:id="33" w:name="_Toc398225599"/>
      <w:bookmarkEnd w:id="32"/>
      <w:bookmarkEnd w:id="33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34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35" w:name="_Toc398225600"/>
      <w:bookmarkStart w:id="36" w:name="_Toc398630548"/>
      <w:bookmarkStart w:id="37" w:name="_Toc134051977"/>
      <w:r w:rsidR="00BD6B40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34"/>
      <w:bookmarkEnd w:id="35"/>
      <w:bookmarkEnd w:id="36"/>
      <w:r w:rsidR="009C7C2A">
        <w:instrText>Название приложения</w:instrText>
      </w:r>
      <w:bookmarkEnd w:id="37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38" w:name="_Toc398225601"/>
      <w:bookmarkStart w:id="39" w:name="_Toc398630549"/>
      <w:bookmarkStart w:id="40" w:name="_Toc134051978"/>
      <w:r>
        <w:t>Заголовок 2</w:t>
      </w:r>
      <w:bookmarkEnd w:id="38"/>
      <w:bookmarkEnd w:id="39"/>
      <w:bookmarkEnd w:id="40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41" w:name="_Toc386572818"/>
      <w:bookmarkStart w:id="42" w:name="_Toc386572947"/>
      <w:bookmarkStart w:id="43" w:name="_Toc390811904"/>
      <w:bookmarkStart w:id="44" w:name="_Toc394586650"/>
      <w:bookmarkStart w:id="45" w:name="_Toc134051979"/>
      <w:r>
        <w:lastRenderedPageBreak/>
        <w:t>Перечень</w:t>
      </w:r>
      <w:r w:rsidR="00147B49">
        <w:t xml:space="preserve"> сокращений</w:t>
      </w:r>
      <w:bookmarkEnd w:id="41"/>
      <w:bookmarkEnd w:id="42"/>
      <w:bookmarkEnd w:id="43"/>
      <w:bookmarkEnd w:id="44"/>
      <w:bookmarkEnd w:id="4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8E1821" w:rsidP="00AD0715">
            <w:pPr>
              <w:pStyle w:val="34ff6"/>
            </w:pPr>
            <w:r w:rsidRPr="00C144BE">
              <w:t>АС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8E1821" w:rsidRDefault="008E1821" w:rsidP="00AD0715">
            <w:pPr>
              <w:pStyle w:val="34ff6"/>
            </w:pPr>
            <w:r>
              <w:t>Автоматизированная система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46" w:name="_Toc134051980"/>
      <w:r>
        <w:lastRenderedPageBreak/>
        <w:t>Перечень терминов</w:t>
      </w:r>
      <w:bookmarkEnd w:id="4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BF1D8B" w:rsidRPr="00BB426D" w:rsidRDefault="00BF1D8B" w:rsidP="00BF1D8B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104F3" w:rsidRPr="005F1B2E" w:rsidTr="00BD6B40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4104F3" w:rsidRPr="00A86232" w:rsidRDefault="004104F3" w:rsidP="00BD6B40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4104F3" w:rsidRPr="005F1B2E" w:rsidRDefault="004104F3" w:rsidP="00BD6B40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4104F3" w:rsidRPr="005F1B2E" w:rsidRDefault="004104F3" w:rsidP="00BD6B40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4104F3" w:rsidRPr="005F1B2E" w:rsidRDefault="004104F3" w:rsidP="00BD6B40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4104F3" w:rsidRPr="005F1B2E" w:rsidRDefault="004104F3" w:rsidP="00BD6B40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4104F3" w:rsidRPr="005F1B2E" w:rsidRDefault="004104F3" w:rsidP="00BD6B40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4104F3" w:rsidRPr="005F1B2E" w:rsidRDefault="004104F3" w:rsidP="00BD6B40">
            <w:pPr>
              <w:pStyle w:val="34ff8"/>
            </w:pPr>
            <w:r w:rsidRPr="005F1B2E">
              <w:t>Дата</w:t>
            </w:r>
          </w:p>
        </w:tc>
      </w:tr>
      <w:tr w:rsidR="004104F3" w:rsidRPr="005F1B2E" w:rsidTr="00BD6B40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4104F3" w:rsidRPr="005F1B2E" w:rsidRDefault="004104F3" w:rsidP="00BD6B40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4104F3" w:rsidRPr="005F1B2E" w:rsidRDefault="004104F3" w:rsidP="00BD6B40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4104F3" w:rsidRPr="005F1B2E" w:rsidRDefault="004104F3" w:rsidP="00BD6B40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4104F3" w:rsidRPr="005F1B2E" w:rsidRDefault="004104F3" w:rsidP="00BD6B40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4104F3" w:rsidRPr="005F1B2E" w:rsidRDefault="004104F3" w:rsidP="00BD6B40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4104F3" w:rsidRPr="005F1B2E" w:rsidRDefault="004104F3" w:rsidP="00BD6B40">
            <w:pPr>
              <w:pStyle w:val="34ff8"/>
            </w:pPr>
          </w:p>
        </w:tc>
        <w:tc>
          <w:tcPr>
            <w:tcW w:w="1134" w:type="dxa"/>
            <w:vMerge/>
          </w:tcPr>
          <w:p w:rsidR="004104F3" w:rsidRPr="005F1B2E" w:rsidRDefault="004104F3" w:rsidP="00BD6B40">
            <w:pPr>
              <w:pStyle w:val="34ff8"/>
            </w:pPr>
          </w:p>
        </w:tc>
        <w:tc>
          <w:tcPr>
            <w:tcW w:w="1276" w:type="dxa"/>
            <w:vMerge/>
          </w:tcPr>
          <w:p w:rsidR="004104F3" w:rsidRPr="005F1B2E" w:rsidRDefault="004104F3" w:rsidP="00BD6B40">
            <w:pPr>
              <w:pStyle w:val="34ff8"/>
            </w:pPr>
          </w:p>
        </w:tc>
        <w:tc>
          <w:tcPr>
            <w:tcW w:w="1246" w:type="dxa"/>
            <w:vMerge/>
          </w:tcPr>
          <w:p w:rsidR="004104F3" w:rsidRPr="005F1B2E" w:rsidRDefault="004104F3" w:rsidP="00BD6B40">
            <w:pPr>
              <w:pStyle w:val="34ff8"/>
            </w:pPr>
          </w:p>
        </w:tc>
        <w:tc>
          <w:tcPr>
            <w:tcW w:w="882" w:type="dxa"/>
            <w:vMerge/>
          </w:tcPr>
          <w:p w:rsidR="004104F3" w:rsidRPr="005F1B2E" w:rsidRDefault="004104F3" w:rsidP="00BD6B40">
            <w:pPr>
              <w:pStyle w:val="34ff8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  <w:tr w:rsidR="004104F3" w:rsidTr="00D61BB3">
        <w:trPr>
          <w:trHeight w:val="454"/>
        </w:trPr>
        <w:tc>
          <w:tcPr>
            <w:tcW w:w="518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104F3" w:rsidRDefault="004104F3" w:rsidP="00D61BB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104F3" w:rsidRDefault="004104F3" w:rsidP="00D61BB3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A0798A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254D" w:rsidRDefault="0068254D" w:rsidP="00AD0715">
      <w:r>
        <w:separator/>
      </w:r>
    </w:p>
    <w:p w:rsidR="0068254D" w:rsidRDefault="0068254D" w:rsidP="00AD0715"/>
  </w:endnote>
  <w:endnote w:type="continuationSeparator" w:id="0">
    <w:p w:rsidR="0068254D" w:rsidRDefault="0068254D" w:rsidP="00AD0715">
      <w:r>
        <w:continuationSeparator/>
      </w:r>
    </w:p>
    <w:p w:rsidR="0068254D" w:rsidRDefault="0068254D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B40" w:rsidRDefault="00BD6B40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B40" w:rsidRDefault="00BD6B40" w:rsidP="00C4085B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254D" w:rsidRDefault="0068254D" w:rsidP="00AD0715">
      <w:r>
        <w:separator/>
      </w:r>
    </w:p>
    <w:p w:rsidR="0068254D" w:rsidRDefault="0068254D" w:rsidP="00AD0715"/>
  </w:footnote>
  <w:footnote w:type="continuationSeparator" w:id="0">
    <w:p w:rsidR="0068254D" w:rsidRDefault="0068254D" w:rsidP="00AD0715">
      <w:r>
        <w:continuationSeparator/>
      </w:r>
    </w:p>
    <w:p w:rsidR="0068254D" w:rsidRDefault="0068254D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B40" w:rsidRDefault="00BD6B40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6DD5686A" wp14:editId="2F138AF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C4085B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C4085B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C4085B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C4085B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C4085B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C4085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C4085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C4085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C4085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C4085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D6B40" w:rsidRDefault="00BD6B40" w:rsidP="00C4085B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D6B40" w:rsidRDefault="00BD6B40" w:rsidP="00C4085B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D6B40" w:rsidRDefault="00BD6B40" w:rsidP="00C4085B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BD6B40" w:rsidRDefault="00BD6B40" w:rsidP="00C4085B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BD6B40" w:rsidRDefault="00BD6B40" w:rsidP="00C4085B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BD6B40" w:rsidRDefault="00BD6B40" w:rsidP="00C4085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D6B40" w:rsidRDefault="00BD6B40" w:rsidP="00C4085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D6B40" w:rsidRDefault="00BD6B40" w:rsidP="00C4085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BD6B40" w:rsidRDefault="00BD6B40" w:rsidP="00C4085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BD6B40" w:rsidRDefault="00BD6B40" w:rsidP="00C4085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B40" w:rsidRDefault="00BD6B40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664CDDB7" wp14:editId="2DE2AAD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F309CA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F309CA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F309CA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F309CA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F309CA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F309CA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F309CA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F309CA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F309CA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F309CA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BD6B40" w:rsidRDefault="00BD6B40" w:rsidP="00F309CA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D6B40" w:rsidRDefault="00BD6B40" w:rsidP="00F309CA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BD6B40" w:rsidRDefault="00BD6B40" w:rsidP="00F309CA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D6B40" w:rsidRDefault="00BD6B40" w:rsidP="00F309CA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BD6B40" w:rsidRDefault="00BD6B40" w:rsidP="00F309CA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BD6B40" w:rsidRDefault="00BD6B40" w:rsidP="00F309CA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D6B40" w:rsidRDefault="00BD6B40" w:rsidP="00F309CA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D6B40" w:rsidRDefault="00BD6B40" w:rsidP="00F309CA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D6B40" w:rsidRDefault="00BD6B40" w:rsidP="00F309CA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D6B40" w:rsidRDefault="00BD6B40" w:rsidP="00F309CA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B40" w:rsidRDefault="00BD6B40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71743E98" wp14:editId="1392378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CB1016" w:rsidRDefault="00BD6B40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5374BE" w:rsidRDefault="00BD6B40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Default="00BD6B40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A.B.XXX.ПД.XX.X-X.X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945CCC" w:rsidRDefault="00BD6B40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Default="00BD6B40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5E4A3B" w:rsidRDefault="00BD6B4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0411E6" w:rsidRDefault="00BD6B40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5E4A3B" w:rsidRDefault="00BD6B4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945CCC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945CCC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5E4A3B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5E4A3B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0411E6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0411E6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D6B40" w:rsidRPr="006C5C53" w:rsidRDefault="00BD6B40" w:rsidP="005F199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D6B40" w:rsidRPr="006C5C53" w:rsidRDefault="00BD6B40" w:rsidP="005F199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BD6B40" w:rsidRPr="00CB1016" w:rsidRDefault="00BD6B40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BD6B40" w:rsidRPr="005374BE" w:rsidRDefault="00BD6B40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BD6B40" w:rsidRDefault="00BD6B40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A.B.XXX.ПД.XX.X-X.X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BD6B40" w:rsidRPr="00945CCC" w:rsidRDefault="00BD6B40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BD6B40" w:rsidRDefault="00BD6B40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BD6B40" w:rsidRPr="005E4A3B" w:rsidRDefault="00BD6B40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BD6B40" w:rsidRPr="000411E6" w:rsidRDefault="00BD6B40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BD6B40" w:rsidRPr="005E4A3B" w:rsidRDefault="00BD6B40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BD6B40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BD6B40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BD6B40" w:rsidRPr="00945CCC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BD6B40" w:rsidRPr="00945CCC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BD6B40" w:rsidRPr="005E4A3B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BD6B40" w:rsidRPr="005E4A3B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BD6B40" w:rsidRPr="000411E6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BD6B40" w:rsidRPr="000411E6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BD6B40" w:rsidRPr="006C5C53" w:rsidRDefault="00BD6B40" w:rsidP="005F199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BD6B40" w:rsidRPr="006C5C53" w:rsidRDefault="00BD6B40" w:rsidP="005F199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B40" w:rsidRDefault="00BD6B40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1B833837" wp14:editId="14105E7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945CCC" w:rsidRDefault="00BD6B40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931BFC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A32665" w:rsidRDefault="00BD6B40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79077B" w:rsidRDefault="00BD6B40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A32665" w:rsidRDefault="00BD6B40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CB1016" w:rsidRDefault="00BD6B40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CB1016" w:rsidRDefault="00BD6B40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374BE" w:rsidRDefault="00BD6B40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131BF" w:rsidRPr="002131BF">
                                    <w:rPr>
                                      <w:noProof/>
                                    </w:rPr>
                                    <w:instrText>10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131BF">
                                    <w:rPr>
                                      <w:noProof/>
                                    </w:rPr>
                                    <w:t>10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374BE" w:rsidRDefault="00BD6B40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131BF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A.B.XXX.ПД.XX.X-X.X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:rsidR="00BD6B40" w:rsidRPr="00347CD0" w:rsidRDefault="00BD6B40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Общее описание системы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945CCC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945CCC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D6B40" w:rsidRPr="006C5C53" w:rsidRDefault="00BD6B40" w:rsidP="005F199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D6B40" w:rsidRPr="006C5C53" w:rsidRDefault="00BD6B40" w:rsidP="005F199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BD6B40" w:rsidRPr="00945CCC" w:rsidRDefault="00BD6B40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BD6B40" w:rsidRPr="00931BFC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BD6B40" w:rsidRPr="00A32665" w:rsidRDefault="00BD6B40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BD6B40" w:rsidRPr="0079077B" w:rsidRDefault="00BD6B40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BD6B40" w:rsidRPr="00A32665" w:rsidRDefault="00BD6B40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BD6B40" w:rsidRPr="00CB1016" w:rsidRDefault="00BD6B40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BD6B40" w:rsidRPr="00CB1016" w:rsidRDefault="00BD6B40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BD6B40" w:rsidRPr="005374BE" w:rsidRDefault="00BD6B40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131BF" w:rsidRPr="002131BF">
                              <w:rPr>
                                <w:noProof/>
                              </w:rPr>
                              <w:instrText>10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131BF"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BD6B40" w:rsidRPr="005374BE" w:rsidRDefault="00BD6B40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131BF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BD6B40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BD6B40" w:rsidRDefault="00BD6B40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A.B.XXX.ПД.XX.X-X.X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BD6B40" w:rsidRDefault="00BD6B40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>
                              <w:t>.</w:t>
                            </w:r>
                          </w:p>
                          <w:p w:rsidR="00BD6B40" w:rsidRPr="00347CD0" w:rsidRDefault="00BD6B40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Общее описание системы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BD6B40" w:rsidRPr="00945CCC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BD6B40" w:rsidRPr="00945CCC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BD6B40" w:rsidRPr="006C5C53" w:rsidRDefault="00BD6B40" w:rsidP="005F199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BD6B40" w:rsidRPr="006C5C53" w:rsidRDefault="00BD6B40" w:rsidP="005F199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B40" w:rsidRDefault="00BD6B40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901C5AC" wp14:editId="640936D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CB1016" w:rsidRDefault="00BD6B40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5374BE" w:rsidRDefault="00BD6B40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131BF">
                                      <w:rPr>
                                        <w:noProof/>
                                        <w:lang w:val="en-US"/>
                                      </w:rPr>
                                      <w:t>10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Default="00BD6B40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A.B.XXX.ПД.XX.X-X.X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945CCC" w:rsidRDefault="00BD6B40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Default="00BD6B40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5E4A3B" w:rsidRDefault="00BD6B4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0411E6" w:rsidRDefault="00BD6B40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5E4A3B" w:rsidRDefault="00BD6B4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945CCC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945CCC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5E4A3B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5E4A3B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0411E6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6B40" w:rsidRPr="000411E6" w:rsidRDefault="00BD6B4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D6B40" w:rsidRPr="006C5C53" w:rsidRDefault="00BD6B40" w:rsidP="005F199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D6B40" w:rsidRPr="006C5C53" w:rsidRDefault="00BD6B40" w:rsidP="005F199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BD6B40" w:rsidRPr="00CB1016" w:rsidRDefault="00BD6B40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BD6B40" w:rsidRPr="005374BE" w:rsidRDefault="00BD6B40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2131BF">
                                <w:rPr>
                                  <w:noProof/>
                                  <w:lang w:val="en-US"/>
                                </w:rPr>
                                <w:t>10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BD6B40" w:rsidRDefault="00BD6B40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A.B.XXX.ПД.XX.X-X.X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BD6B40" w:rsidRPr="00945CCC" w:rsidRDefault="00BD6B40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BD6B40" w:rsidRDefault="00BD6B40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BD6B40" w:rsidRPr="005E4A3B" w:rsidRDefault="00BD6B40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BD6B40" w:rsidRPr="000411E6" w:rsidRDefault="00BD6B40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BD6B40" w:rsidRPr="005E4A3B" w:rsidRDefault="00BD6B40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BD6B40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BD6B40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BD6B40" w:rsidRPr="00945CCC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BD6B40" w:rsidRPr="00945CCC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BD6B40" w:rsidRPr="005E4A3B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BD6B40" w:rsidRPr="005E4A3B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BD6B40" w:rsidRPr="000411E6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BD6B40" w:rsidRPr="000411E6" w:rsidRDefault="00BD6B4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BD6B40" w:rsidRPr="006C5C53" w:rsidRDefault="00BD6B40" w:rsidP="005F199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BD6B40" w:rsidRPr="006C5C53" w:rsidRDefault="00BD6B40" w:rsidP="005F199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B40" w:rsidRDefault="00BD6B40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1A798BB0" wp14:editId="43F0AED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6B40" w:rsidRDefault="00BD6B4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945CCC" w:rsidRDefault="00BD6B40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931BFC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A32665" w:rsidRDefault="00BD6B40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79077B" w:rsidRDefault="00BD6B40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A32665" w:rsidRDefault="00BD6B40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CB1016" w:rsidRDefault="00BD6B40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CB1016" w:rsidRDefault="00BD6B40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374BE" w:rsidRDefault="00BD6B40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Pr="00BD6B40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374BE" w:rsidRDefault="00BD6B40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A.B.XXX.ПД.XX.X-X.X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:rsidR="00BD6B40" w:rsidRPr="00E306BB" w:rsidRDefault="00BD6B40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E306BB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E306BB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E306BB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34fe"/>
                                    </w:rPr>
                                    <w:t>Общее описание системы</w:t>
                                  </w:r>
                                  <w:r w:rsidRPr="00E306BB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945CCC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945CCC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5E4A3B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D6B40" w:rsidRPr="000411E6" w:rsidRDefault="00BD6B4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D6B40" w:rsidRPr="006C5C53" w:rsidRDefault="00BD6B40" w:rsidP="005F199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D6B40" w:rsidRPr="006C5C53" w:rsidRDefault="00BD6B40" w:rsidP="005F199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JUZ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BrMOJUZBQAAKloAQAOAAAAAAAAAAAAAAAAAC4CAABkcnMvZTJvRG9j&#10;LnhtbFBLAQItABQABgAIAAAAIQBZRZ4l4QAAAAsBAAAPAAAAAAAAAAAAAAAAAL4WAABkcnMvZG93&#10;bnJldi54bWxQSwUGAAAAAAQABADzAAAAzB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D6B40" w:rsidRDefault="00BD6B4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D6B40" w:rsidRDefault="00BD6B4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BD6B40" w:rsidRPr="00945CCC" w:rsidRDefault="00BD6B40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BD6B40" w:rsidRPr="00931BFC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BD6B40" w:rsidRPr="00A32665" w:rsidRDefault="00BD6B40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BD6B40" w:rsidRPr="0079077B" w:rsidRDefault="00BD6B40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BD6B40" w:rsidRPr="00A32665" w:rsidRDefault="00BD6B40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BD6B40" w:rsidRPr="00CB1016" w:rsidRDefault="00BD6B40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BD6B40" w:rsidRPr="00CB1016" w:rsidRDefault="00BD6B40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BD6B40" w:rsidRPr="005374BE" w:rsidRDefault="00BD6B40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BD6B40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BD6B40" w:rsidRPr="005374BE" w:rsidRDefault="00BD6B40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BD6B40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BD6B40" w:rsidRDefault="00BD6B40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A.B.XXX.ПД.XX.X-X.X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BD6B40" w:rsidRDefault="00BD6B40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>
                              <w:t>.</w:t>
                            </w:r>
                          </w:p>
                          <w:p w:rsidR="00BD6B40" w:rsidRPr="00E306BB" w:rsidRDefault="00BD6B40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E306BB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E306BB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E306BB">
                              <w:rPr>
                                <w:rStyle w:val="34fe"/>
                              </w:rPr>
                              <w:fldChar w:fldCharType="separate"/>
                            </w:r>
                            <w:r>
                              <w:rPr>
                                <w:rStyle w:val="34fe"/>
                              </w:rPr>
                              <w:t>Общее описание системы</w:t>
                            </w:r>
                            <w:r w:rsidRPr="00E306BB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BD6B40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BD6B40" w:rsidRPr="00945CCC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BD6B40" w:rsidRPr="00945CCC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BD6B40" w:rsidRPr="005E4A3B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BD6B40" w:rsidRPr="000411E6" w:rsidRDefault="00BD6B4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BD6B40" w:rsidRPr="006C5C53" w:rsidRDefault="00BD6B40" w:rsidP="005F199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BD6B40" w:rsidRPr="006C5C53" w:rsidRDefault="00BD6B40" w:rsidP="005F199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>
    <w:nsid w:val="41663985"/>
    <w:multiLevelType w:val="multilevel"/>
    <w:tmpl w:val="C1A0BF32"/>
    <w:lvl w:ilvl="0">
      <w:start w:val="1"/>
      <w:numFmt w:val="russianUpper"/>
      <w:suff w:val="nothing"/>
      <w:lvlText w:val="Приложение %1"/>
      <w:lvlJc w:val="left"/>
      <w:pPr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20"/>
  </w:num>
  <w:num w:numId="4">
    <w:abstractNumId w:val="1"/>
  </w:num>
  <w:num w:numId="5">
    <w:abstractNumId w:val="12"/>
  </w:num>
  <w:num w:numId="6">
    <w:abstractNumId w:val="3"/>
  </w:num>
  <w:num w:numId="7">
    <w:abstractNumId w:val="16"/>
  </w:num>
  <w:num w:numId="8">
    <w:abstractNumId w:val="15"/>
  </w:num>
  <w:num w:numId="9">
    <w:abstractNumId w:val="10"/>
  </w:num>
  <w:num w:numId="10">
    <w:abstractNumId w:val="25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9"/>
  </w:num>
  <w:num w:numId="13">
    <w:abstractNumId w:val="0"/>
  </w:num>
  <w:num w:numId="14">
    <w:abstractNumId w:val="23"/>
  </w:num>
  <w:num w:numId="15">
    <w:abstractNumId w:val="4"/>
  </w:num>
  <w:num w:numId="16">
    <w:abstractNumId w:val="26"/>
  </w:num>
  <w:num w:numId="17">
    <w:abstractNumId w:val="14"/>
  </w:num>
  <w:num w:numId="18">
    <w:abstractNumId w:val="18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</w:num>
  <w:num w:numId="21">
    <w:abstractNumId w:val="13"/>
  </w:num>
  <w:num w:numId="22">
    <w:abstractNumId w:val="9"/>
  </w:num>
  <w:num w:numId="23">
    <w:abstractNumId w:val="2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</w:num>
  <w:num w:numId="26">
    <w:abstractNumId w:val="5"/>
  </w:num>
  <w:num w:numId="27">
    <w:abstractNumId w:val="8"/>
  </w:num>
  <w:num w:numId="28">
    <w:abstractNumId w:val="14"/>
    <w:lvlOverride w:ilvl="0">
      <w:startOverride w:val="1"/>
    </w:lvlOverride>
  </w:num>
  <w:num w:numId="29">
    <w:abstractNumId w:val="25"/>
  </w:num>
  <w:num w:numId="30">
    <w:abstractNumId w:val="7"/>
  </w:num>
  <w:num w:numId="31">
    <w:abstractNumId w:val="6"/>
  </w:num>
  <w:num w:numId="32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1FDD"/>
    <w:rsid w:val="00002A63"/>
    <w:rsid w:val="000049BD"/>
    <w:rsid w:val="00004F89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1CA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4E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0668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77990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53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1C69"/>
    <w:rsid w:val="0020202F"/>
    <w:rsid w:val="00204D0D"/>
    <w:rsid w:val="00205E67"/>
    <w:rsid w:val="00207008"/>
    <w:rsid w:val="002075A0"/>
    <w:rsid w:val="00210AF4"/>
    <w:rsid w:val="00210D89"/>
    <w:rsid w:val="0021189F"/>
    <w:rsid w:val="002131B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6CD1"/>
    <w:rsid w:val="002973C6"/>
    <w:rsid w:val="00297B12"/>
    <w:rsid w:val="00297CA6"/>
    <w:rsid w:val="002A369A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09D5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15F0"/>
    <w:rsid w:val="00342C00"/>
    <w:rsid w:val="00343090"/>
    <w:rsid w:val="003438E1"/>
    <w:rsid w:val="00345028"/>
    <w:rsid w:val="003454B5"/>
    <w:rsid w:val="003473F4"/>
    <w:rsid w:val="00347CD0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7ED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4F3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27FBE"/>
    <w:rsid w:val="004307E3"/>
    <w:rsid w:val="004324BE"/>
    <w:rsid w:val="0043323C"/>
    <w:rsid w:val="00436B9A"/>
    <w:rsid w:val="00436C0E"/>
    <w:rsid w:val="004400AA"/>
    <w:rsid w:val="00440711"/>
    <w:rsid w:val="0044206A"/>
    <w:rsid w:val="0044494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1C8D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67C7E"/>
    <w:rsid w:val="004705B4"/>
    <w:rsid w:val="00470F4B"/>
    <w:rsid w:val="00471889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2E5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3B85"/>
    <w:rsid w:val="004C46F2"/>
    <w:rsid w:val="004C5958"/>
    <w:rsid w:val="004C71E4"/>
    <w:rsid w:val="004D0122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457"/>
    <w:rsid w:val="00511CEE"/>
    <w:rsid w:val="00511EC1"/>
    <w:rsid w:val="005121B4"/>
    <w:rsid w:val="00513AF4"/>
    <w:rsid w:val="00514005"/>
    <w:rsid w:val="00514167"/>
    <w:rsid w:val="0051449D"/>
    <w:rsid w:val="00515D6C"/>
    <w:rsid w:val="00516371"/>
    <w:rsid w:val="00516E56"/>
    <w:rsid w:val="00520601"/>
    <w:rsid w:val="00520668"/>
    <w:rsid w:val="00524D05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08D4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A22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B3EAC"/>
    <w:rsid w:val="005C01D4"/>
    <w:rsid w:val="005C1444"/>
    <w:rsid w:val="005C1CFF"/>
    <w:rsid w:val="005C21E3"/>
    <w:rsid w:val="005C560F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396"/>
    <w:rsid w:val="005E6579"/>
    <w:rsid w:val="005E6F27"/>
    <w:rsid w:val="005F03DF"/>
    <w:rsid w:val="005F0E6A"/>
    <w:rsid w:val="005F1999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350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35B3"/>
    <w:rsid w:val="00645508"/>
    <w:rsid w:val="00650080"/>
    <w:rsid w:val="00650C72"/>
    <w:rsid w:val="006510CF"/>
    <w:rsid w:val="00651BF3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254D"/>
    <w:rsid w:val="006830FA"/>
    <w:rsid w:val="00683D99"/>
    <w:rsid w:val="00685512"/>
    <w:rsid w:val="00685B5E"/>
    <w:rsid w:val="00685EF9"/>
    <w:rsid w:val="006865B3"/>
    <w:rsid w:val="006873A0"/>
    <w:rsid w:val="00687BD9"/>
    <w:rsid w:val="0069117E"/>
    <w:rsid w:val="0069276D"/>
    <w:rsid w:val="00694377"/>
    <w:rsid w:val="00694466"/>
    <w:rsid w:val="006945BB"/>
    <w:rsid w:val="00694D01"/>
    <w:rsid w:val="006950ED"/>
    <w:rsid w:val="00697473"/>
    <w:rsid w:val="00697B87"/>
    <w:rsid w:val="006A03A5"/>
    <w:rsid w:val="006A2A7D"/>
    <w:rsid w:val="006A3CD2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38D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95F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0FDA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12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7305"/>
    <w:rsid w:val="007D0522"/>
    <w:rsid w:val="007D1B61"/>
    <w:rsid w:val="007D4F13"/>
    <w:rsid w:val="007D5BE5"/>
    <w:rsid w:val="007D748C"/>
    <w:rsid w:val="007E1202"/>
    <w:rsid w:val="007E3CCD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21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54B5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6F5D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B777B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1821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25E1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3E4C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7C2A"/>
    <w:rsid w:val="009D1581"/>
    <w:rsid w:val="009D1D71"/>
    <w:rsid w:val="009D228A"/>
    <w:rsid w:val="009D29DA"/>
    <w:rsid w:val="009D2BA4"/>
    <w:rsid w:val="009D4541"/>
    <w:rsid w:val="009D5A88"/>
    <w:rsid w:val="009D65DE"/>
    <w:rsid w:val="009D67C3"/>
    <w:rsid w:val="009D7AE4"/>
    <w:rsid w:val="009D7CB7"/>
    <w:rsid w:val="009E11CA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0798A"/>
    <w:rsid w:val="00A10CB8"/>
    <w:rsid w:val="00A10DF6"/>
    <w:rsid w:val="00A10ECA"/>
    <w:rsid w:val="00A15EF9"/>
    <w:rsid w:val="00A161FD"/>
    <w:rsid w:val="00A1670C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35BA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7CF"/>
    <w:rsid w:val="00AA184B"/>
    <w:rsid w:val="00AA25C8"/>
    <w:rsid w:val="00AA388F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498C"/>
    <w:rsid w:val="00B17741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28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340A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6CE8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D6B40"/>
    <w:rsid w:val="00BE0590"/>
    <w:rsid w:val="00BE292D"/>
    <w:rsid w:val="00BE352E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1D8B"/>
    <w:rsid w:val="00BF3634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4BE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85B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0164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52E1"/>
    <w:rsid w:val="00CD013F"/>
    <w:rsid w:val="00CD429B"/>
    <w:rsid w:val="00CD42CC"/>
    <w:rsid w:val="00CD4777"/>
    <w:rsid w:val="00CD52B8"/>
    <w:rsid w:val="00CD538F"/>
    <w:rsid w:val="00CD59A9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501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905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1BB3"/>
    <w:rsid w:val="00D63C29"/>
    <w:rsid w:val="00D6483C"/>
    <w:rsid w:val="00D64F05"/>
    <w:rsid w:val="00D65497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1B2C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E7E"/>
    <w:rsid w:val="00DD6F3F"/>
    <w:rsid w:val="00DD7891"/>
    <w:rsid w:val="00DE2580"/>
    <w:rsid w:val="00DE3316"/>
    <w:rsid w:val="00DE3CA0"/>
    <w:rsid w:val="00DE631A"/>
    <w:rsid w:val="00DE651F"/>
    <w:rsid w:val="00DF2D60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5BCD"/>
    <w:rsid w:val="00E161C0"/>
    <w:rsid w:val="00E16A32"/>
    <w:rsid w:val="00E20E33"/>
    <w:rsid w:val="00E21551"/>
    <w:rsid w:val="00E21DD7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06BB"/>
    <w:rsid w:val="00E32473"/>
    <w:rsid w:val="00E32508"/>
    <w:rsid w:val="00E32FA8"/>
    <w:rsid w:val="00E3415A"/>
    <w:rsid w:val="00E3442B"/>
    <w:rsid w:val="00E344E7"/>
    <w:rsid w:val="00E34931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6A4"/>
    <w:rsid w:val="00E5199E"/>
    <w:rsid w:val="00E52053"/>
    <w:rsid w:val="00E54E7B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576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9D7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09CA"/>
    <w:rsid w:val="00F3190A"/>
    <w:rsid w:val="00F31B42"/>
    <w:rsid w:val="00F336E2"/>
    <w:rsid w:val="00F33E07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4BE3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1540"/>
    <w:rsid w:val="00FC23CE"/>
    <w:rsid w:val="00FC2B1B"/>
    <w:rsid w:val="00FC3300"/>
    <w:rsid w:val="00FC33E3"/>
    <w:rsid w:val="00FC4C62"/>
    <w:rsid w:val="00FC5317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D7B6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BD6B40"/>
    <w:rPr>
      <w:sz w:val="24"/>
    </w:rPr>
  </w:style>
  <w:style w:type="paragraph" w:styleId="1">
    <w:name w:val="heading 1"/>
    <w:next w:val="34b"/>
    <w:link w:val="10"/>
    <w:qFormat/>
    <w:rsid w:val="00BD6B40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BD6B40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BD6B40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BD6B40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BD6B40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BD6B40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BD6B40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BD6B40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BD6B40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BD6B40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BD6B40"/>
  </w:style>
  <w:style w:type="character" w:customStyle="1" w:styleId="34c">
    <w:name w:val="34_Знак_Сообщение_системы"/>
    <w:rsid w:val="00BD6B40"/>
    <w:rPr>
      <w:rFonts w:ascii="Calibri" w:hAnsi="Calibri"/>
    </w:rPr>
  </w:style>
  <w:style w:type="paragraph" w:customStyle="1" w:styleId="34b">
    <w:name w:val="34_Абзац_Обычный"/>
    <w:link w:val="34d"/>
    <w:qFormat/>
    <w:rsid w:val="00BD6B40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BD6B40"/>
    <w:rPr>
      <w:sz w:val="24"/>
      <w:lang w:eastAsia="x-none"/>
    </w:rPr>
  </w:style>
  <w:style w:type="character" w:customStyle="1" w:styleId="10">
    <w:name w:val="Заголовок 1 Знак"/>
    <w:link w:val="1"/>
    <w:rsid w:val="00BD6B40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BD6B40"/>
    <w:rPr>
      <w:b/>
      <w:sz w:val="32"/>
    </w:rPr>
  </w:style>
  <w:style w:type="character" w:customStyle="1" w:styleId="30">
    <w:name w:val="Заголовок 3 Знак"/>
    <w:link w:val="3"/>
    <w:rsid w:val="00BD6B40"/>
    <w:rPr>
      <w:b/>
      <w:bCs/>
      <w:sz w:val="28"/>
    </w:rPr>
  </w:style>
  <w:style w:type="character" w:customStyle="1" w:styleId="40">
    <w:name w:val="Заголовок 4 Знак"/>
    <w:link w:val="4"/>
    <w:rsid w:val="00BD6B40"/>
    <w:rPr>
      <w:b/>
      <w:sz w:val="24"/>
    </w:rPr>
  </w:style>
  <w:style w:type="character" w:customStyle="1" w:styleId="50">
    <w:name w:val="Заголовок 5 Знак"/>
    <w:link w:val="5"/>
    <w:rsid w:val="00BD6B40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BD6B40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BD6B40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BD6B40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BD6B40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BD6B40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BD6B40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BD6B40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BD6B40"/>
    <w:rPr>
      <w:u w:val="single"/>
    </w:rPr>
  </w:style>
  <w:style w:type="paragraph" w:customStyle="1" w:styleId="349">
    <w:name w:val="34_Список_Библиография"/>
    <w:basedOn w:val="34b"/>
    <w:rsid w:val="00BD6B40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347CD0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BD6B40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BD6B40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BD6B40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BD6B40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BD6B40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347CD0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BD6B40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347CD0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BD6B40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BD6B40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BD6B40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BD6B40"/>
    <w:rPr>
      <w:b w:val="0"/>
      <w:i/>
    </w:rPr>
  </w:style>
  <w:style w:type="character" w:customStyle="1" w:styleId="34fc">
    <w:name w:val="34_Знак_Название_файла"/>
    <w:qFormat/>
    <w:rsid w:val="00BD6B40"/>
    <w:rPr>
      <w:rFonts w:ascii="Calibri" w:hAnsi="Calibri"/>
    </w:rPr>
  </w:style>
  <w:style w:type="character" w:customStyle="1" w:styleId="34fd">
    <w:name w:val="34_Знак_Термин"/>
    <w:rsid w:val="00BD6B40"/>
    <w:rPr>
      <w:i/>
    </w:rPr>
  </w:style>
  <w:style w:type="character" w:customStyle="1" w:styleId="34fe">
    <w:name w:val="34_Знак_Полужирный"/>
    <w:rsid w:val="00BD6B40"/>
    <w:rPr>
      <w:b/>
    </w:rPr>
  </w:style>
  <w:style w:type="character" w:customStyle="1" w:styleId="34ff">
    <w:name w:val="34_Знак_Верхний_индекс"/>
    <w:rsid w:val="00BD6B40"/>
    <w:rPr>
      <w:vertAlign w:val="superscript"/>
    </w:rPr>
  </w:style>
  <w:style w:type="character" w:customStyle="1" w:styleId="3424">
    <w:name w:val="34_Список_Марк_2 Знак"/>
    <w:link w:val="3423"/>
    <w:rsid w:val="000971CA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BD6B40"/>
    <w:pPr>
      <w:numPr>
        <w:ilvl w:val="1"/>
        <w:numId w:val="14"/>
      </w:numPr>
    </w:pPr>
  </w:style>
  <w:style w:type="character" w:styleId="a4">
    <w:name w:val="Hyperlink"/>
    <w:uiPriority w:val="99"/>
    <w:rsid w:val="00BD6B40"/>
    <w:rPr>
      <w:color w:val="0000FF"/>
      <w:u w:val="single"/>
    </w:rPr>
  </w:style>
  <w:style w:type="paragraph" w:customStyle="1" w:styleId="34ff0">
    <w:name w:val="34_Таблица_Заголовок_Продолжение"/>
    <w:basedOn w:val="34ff1"/>
    <w:next w:val="a0"/>
    <w:rsid w:val="00BD6B40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BD6B40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BD6B40"/>
    <w:pPr>
      <w:numPr>
        <w:numId w:val="14"/>
      </w:numPr>
    </w:pPr>
  </w:style>
  <w:style w:type="character" w:customStyle="1" w:styleId="3419">
    <w:name w:val="34_Список_Марк_1 Знак"/>
    <w:link w:val="3413"/>
    <w:rsid w:val="00347CD0"/>
    <w:rPr>
      <w:sz w:val="24"/>
      <w:lang w:eastAsia="x-none"/>
    </w:rPr>
  </w:style>
  <w:style w:type="paragraph" w:styleId="a5">
    <w:name w:val="footnote text"/>
    <w:basedOn w:val="34b"/>
    <w:link w:val="a6"/>
    <w:rsid w:val="00BD6B40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BD6B40"/>
    <w:pPr>
      <w:numPr>
        <w:numId w:val="13"/>
      </w:numPr>
    </w:pPr>
  </w:style>
  <w:style w:type="character" w:customStyle="1" w:styleId="341a">
    <w:name w:val="34_Список_Нум_1 Знак"/>
    <w:link w:val="341"/>
    <w:rsid w:val="00347CD0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BD6B40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347CD0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BD6B40"/>
    <w:pPr>
      <w:keepNext/>
    </w:pPr>
  </w:style>
  <w:style w:type="paragraph" w:customStyle="1" w:styleId="34f1">
    <w:name w:val="34_Рамка_Основной"/>
    <w:basedOn w:val="34b"/>
    <w:link w:val="34f0"/>
    <w:rsid w:val="00BD6B40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BD6B40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BD6B40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BD6B40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BD6B40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BD6B40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BD6B40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BD6B40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BD6B40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BD6B40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BD6B40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BD6B40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BD6B40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BD6B40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BD6B40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347CD0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BD6B40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BD6B40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BD6B40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BD6B40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BD6B40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6">
    <w:name w:val="Текст сноски Знак"/>
    <w:basedOn w:val="a1"/>
    <w:link w:val="a5"/>
    <w:rsid w:val="00BD6B40"/>
    <w:rPr>
      <w:sz w:val="18"/>
      <w:lang w:eastAsia="x-none"/>
    </w:rPr>
  </w:style>
  <w:style w:type="paragraph" w:customStyle="1" w:styleId="34fff1">
    <w:name w:val="34_Листинг"/>
    <w:basedOn w:val="34b"/>
    <w:rsid w:val="00BD6B40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BD6B40"/>
    <w:rPr>
      <w:b/>
    </w:rPr>
  </w:style>
  <w:style w:type="paragraph" w:customStyle="1" w:styleId="3440">
    <w:name w:val="34_Заголовок_4_Приложение"/>
    <w:basedOn w:val="4"/>
    <w:next w:val="34b"/>
    <w:rsid w:val="00BD6B40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BD6B40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BD6B40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BD6B40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BD6B40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BD6B40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BD6B40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BD6B40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BD6B40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BD6B40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BD6B40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BD6B40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BD6B40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BD6B40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BD6B4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BD6B40"/>
    <w:pPr>
      <w:numPr>
        <w:numId w:val="16"/>
      </w:numPr>
    </w:pPr>
    <w:rPr>
      <w:lang w:val="x-none"/>
    </w:rPr>
  </w:style>
  <w:style w:type="paragraph" w:styleId="a7">
    <w:name w:val="Revision"/>
    <w:hidden/>
    <w:uiPriority w:val="99"/>
    <w:semiHidden/>
    <w:rsid w:val="00BD6B40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BD6B40"/>
  </w:style>
  <w:style w:type="paragraph" w:customStyle="1" w:styleId="34fffb">
    <w:name w:val="34_Пример_Заголовок"/>
    <w:basedOn w:val="34f8"/>
    <w:next w:val="34f8"/>
    <w:rsid w:val="00BD6B40"/>
    <w:pPr>
      <w:keepNext/>
      <w:spacing w:after="120"/>
    </w:pPr>
    <w:rPr>
      <w:b/>
      <w:lang w:eastAsia="ru-RU"/>
    </w:rPr>
  </w:style>
  <w:style w:type="character" w:styleId="a8">
    <w:name w:val="FollowedHyperlink"/>
    <w:rsid w:val="00BD6B40"/>
    <w:rPr>
      <w:color w:val="auto"/>
    </w:rPr>
  </w:style>
  <w:style w:type="character" w:customStyle="1" w:styleId="34fffc">
    <w:name w:val="34_Знак_Нижний_индекс"/>
    <w:rsid w:val="00BD6B40"/>
    <w:rPr>
      <w:vertAlign w:val="subscript"/>
    </w:rPr>
  </w:style>
  <w:style w:type="character" w:styleId="a9">
    <w:name w:val="footnote reference"/>
    <w:basedOn w:val="a1"/>
    <w:semiHidden/>
    <w:rsid w:val="00BD6B40"/>
    <w:rPr>
      <w:vertAlign w:val="superscript"/>
    </w:rPr>
  </w:style>
  <w:style w:type="paragraph" w:styleId="aa">
    <w:name w:val="header"/>
    <w:basedOn w:val="34b"/>
    <w:link w:val="ab"/>
    <w:rsid w:val="00BD6B40"/>
    <w:pPr>
      <w:spacing w:line="240" w:lineRule="auto"/>
      <w:ind w:firstLine="0"/>
      <w:jc w:val="center"/>
    </w:pPr>
    <w:rPr>
      <w:sz w:val="20"/>
    </w:rPr>
  </w:style>
  <w:style w:type="character" w:customStyle="1" w:styleId="ab">
    <w:name w:val="Верхний колонтитул Знак"/>
    <w:basedOn w:val="a1"/>
    <w:link w:val="aa"/>
    <w:rsid w:val="00BD6B40"/>
    <w:rPr>
      <w:lang w:eastAsia="x-none"/>
    </w:rPr>
  </w:style>
  <w:style w:type="paragraph" w:styleId="ac">
    <w:name w:val="footer"/>
    <w:basedOn w:val="34b"/>
    <w:link w:val="ad"/>
    <w:rsid w:val="00BD6B40"/>
    <w:pPr>
      <w:spacing w:before="20" w:after="120"/>
      <w:ind w:firstLine="0"/>
      <w:jc w:val="center"/>
    </w:pPr>
    <w:rPr>
      <w:sz w:val="20"/>
    </w:rPr>
  </w:style>
  <w:style w:type="character" w:customStyle="1" w:styleId="ad">
    <w:name w:val="Нижний колонтитул Знак"/>
    <w:basedOn w:val="a1"/>
    <w:link w:val="ac"/>
    <w:rsid w:val="00BD6B40"/>
    <w:rPr>
      <w:lang w:eastAsia="x-none"/>
    </w:rPr>
  </w:style>
  <w:style w:type="numbering" w:customStyle="1" w:styleId="a">
    <w:name w:val="Приложение"/>
    <w:uiPriority w:val="99"/>
    <w:rsid w:val="00BD6B40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BD6B40"/>
    <w:pPr>
      <w:keepNext/>
    </w:pPr>
  </w:style>
  <w:style w:type="character" w:customStyle="1" w:styleId="3434">
    <w:name w:val="34_Список_Марк_3 Знак"/>
    <w:basedOn w:val="34d"/>
    <w:link w:val="3432"/>
    <w:rsid w:val="000971CA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BD6B40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BD6B40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347CD0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347CD0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347CD0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BD6B40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BD6B40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BD6B40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347CD0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BD6B40"/>
    <w:pPr>
      <w:keepNext/>
    </w:pPr>
  </w:style>
  <w:style w:type="character" w:customStyle="1" w:styleId="34ffff0">
    <w:name w:val="34_Процедура_Подшаг Знак"/>
    <w:basedOn w:val="34d"/>
    <w:link w:val="344"/>
    <w:rsid w:val="00347CD0"/>
    <w:rPr>
      <w:sz w:val="24"/>
      <w:lang w:eastAsia="x-none"/>
    </w:rPr>
  </w:style>
  <w:style w:type="character" w:customStyle="1" w:styleId="34ffff2">
    <w:name w:val="34_Знак_Клавиши"/>
    <w:rsid w:val="00BD6B40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BD6B40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BD6B40"/>
  </w:style>
  <w:style w:type="paragraph" w:styleId="ae">
    <w:name w:val="caption"/>
    <w:basedOn w:val="34b"/>
    <w:next w:val="34b"/>
    <w:rsid w:val="004842E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BD6B40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BD6B40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BD6B40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347CD0"/>
    <w:rPr>
      <w:sz w:val="24"/>
      <w:lang w:eastAsia="x-none"/>
    </w:rPr>
  </w:style>
  <w:style w:type="character" w:customStyle="1" w:styleId="af">
    <w:name w:val="Основной текст Знак"/>
    <w:semiHidden/>
    <w:rsid w:val="00BD6B40"/>
    <w:rPr>
      <w:rFonts w:ascii="Arial" w:hAnsi="Arial"/>
      <w:sz w:val="24"/>
    </w:rPr>
  </w:style>
  <w:style w:type="character" w:customStyle="1" w:styleId="af0">
    <w:name w:val="Текст примечания Знак"/>
    <w:semiHidden/>
    <w:rsid w:val="00BD6B40"/>
    <w:rPr>
      <w:rFonts w:ascii="Arial" w:hAnsi="Arial"/>
    </w:rPr>
  </w:style>
  <w:style w:type="character" w:customStyle="1" w:styleId="af1">
    <w:name w:val="Тема примечания Знак"/>
    <w:semiHidden/>
    <w:rsid w:val="00BD6B40"/>
    <w:rPr>
      <w:rFonts w:ascii="Arial" w:hAnsi="Arial"/>
      <w:b/>
      <w:bCs/>
    </w:rPr>
  </w:style>
  <w:style w:type="character" w:customStyle="1" w:styleId="af2">
    <w:name w:val="Текст выноски Знак"/>
    <w:semiHidden/>
    <w:rsid w:val="00BD6B40"/>
    <w:rPr>
      <w:rFonts w:ascii="Tahoma" w:hAnsi="Tahoma" w:cs="Tahoma"/>
      <w:sz w:val="16"/>
      <w:szCs w:val="16"/>
    </w:rPr>
  </w:style>
  <w:style w:type="paragraph" w:styleId="af3">
    <w:name w:val="annotation text"/>
    <w:basedOn w:val="a0"/>
    <w:link w:val="12"/>
    <w:semiHidden/>
    <w:rsid w:val="00BD6B40"/>
    <w:rPr>
      <w:sz w:val="20"/>
    </w:rPr>
  </w:style>
  <w:style w:type="character" w:customStyle="1" w:styleId="12">
    <w:name w:val="Текст примечания Знак1"/>
    <w:basedOn w:val="a1"/>
    <w:link w:val="af3"/>
    <w:semiHidden/>
    <w:rsid w:val="00BD6B40"/>
  </w:style>
  <w:style w:type="character" w:styleId="af4">
    <w:name w:val="annotation reference"/>
    <w:semiHidden/>
    <w:rsid w:val="00BD6B40"/>
    <w:rPr>
      <w:sz w:val="16"/>
      <w:szCs w:val="16"/>
    </w:rPr>
  </w:style>
  <w:style w:type="character" w:styleId="af5">
    <w:name w:val="page number"/>
    <w:rsid w:val="00BD6B40"/>
  </w:style>
  <w:style w:type="paragraph" w:styleId="af6">
    <w:name w:val="Body Text"/>
    <w:basedOn w:val="a0"/>
    <w:link w:val="13"/>
    <w:semiHidden/>
    <w:unhideWhenUsed/>
    <w:rsid w:val="00BD6B40"/>
    <w:pPr>
      <w:spacing w:after="120"/>
    </w:pPr>
  </w:style>
  <w:style w:type="character" w:customStyle="1" w:styleId="13">
    <w:name w:val="Основной текст Знак1"/>
    <w:basedOn w:val="a1"/>
    <w:link w:val="af6"/>
    <w:semiHidden/>
    <w:rsid w:val="00BD6B40"/>
    <w:rPr>
      <w:sz w:val="24"/>
    </w:rPr>
  </w:style>
  <w:style w:type="paragraph" w:styleId="af7">
    <w:name w:val="annotation subject"/>
    <w:basedOn w:val="af3"/>
    <w:next w:val="af3"/>
    <w:link w:val="14"/>
    <w:semiHidden/>
    <w:rsid w:val="00BD6B40"/>
    <w:rPr>
      <w:b/>
      <w:bCs/>
    </w:rPr>
  </w:style>
  <w:style w:type="character" w:customStyle="1" w:styleId="14">
    <w:name w:val="Тема примечания Знак1"/>
    <w:basedOn w:val="12"/>
    <w:link w:val="af7"/>
    <w:semiHidden/>
    <w:rsid w:val="00BD6B40"/>
    <w:rPr>
      <w:b/>
      <w:bCs/>
    </w:rPr>
  </w:style>
  <w:style w:type="paragraph" w:styleId="af8">
    <w:name w:val="Balloon Text"/>
    <w:basedOn w:val="a0"/>
    <w:link w:val="15"/>
    <w:semiHidden/>
    <w:rsid w:val="00BD6B40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8"/>
    <w:semiHidden/>
    <w:rsid w:val="00BD6B40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BD6B40"/>
  </w:style>
  <w:style w:type="paragraph" w:customStyle="1" w:styleId="34ffff9">
    <w:name w:val="34_ТЛ_Подпись"/>
    <w:basedOn w:val="34f6"/>
    <w:rsid w:val="00BD6B40"/>
  </w:style>
  <w:style w:type="paragraph" w:customStyle="1" w:styleId="34ffffa">
    <w:name w:val="34_ТЛ_Подпись_скрытый"/>
    <w:basedOn w:val="34ffff9"/>
    <w:rsid w:val="00BD6B40"/>
    <w:rPr>
      <w:vanish/>
    </w:rPr>
  </w:style>
  <w:style w:type="paragraph" w:customStyle="1" w:styleId="34ffffb">
    <w:name w:val="34_Комментарий_Философта"/>
    <w:basedOn w:val="34b"/>
    <w:rsid w:val="00BD6B40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BD6B40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BD6B40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BD6B40"/>
    <w:rPr>
      <w:b/>
    </w:rPr>
  </w:style>
  <w:style w:type="paragraph" w:customStyle="1" w:styleId="34ffffe">
    <w:name w:val="34_Таблица_Сноска_Линия"/>
    <w:basedOn w:val="34fff7"/>
    <w:next w:val="34fff7"/>
    <w:rsid w:val="00BD6B40"/>
    <w:pPr>
      <w:keepNext/>
    </w:pPr>
  </w:style>
  <w:style w:type="paragraph" w:customStyle="1" w:styleId="34fffff">
    <w:name w:val="34_Таблица_Примечание"/>
    <w:basedOn w:val="34fff7"/>
    <w:rsid w:val="00BD6B40"/>
  </w:style>
  <w:style w:type="character" w:customStyle="1" w:styleId="34fffff0">
    <w:name w:val="34_Знак_Значение"/>
    <w:qFormat/>
    <w:rsid w:val="00BD6B40"/>
    <w:rPr>
      <w:rFonts w:ascii="Calibri" w:hAnsi="Calibri"/>
    </w:rPr>
  </w:style>
  <w:style w:type="paragraph" w:customStyle="1" w:styleId="34fffff1">
    <w:name w:val="34_Рисунок_Подпись"/>
    <w:basedOn w:val="34b"/>
    <w:rsid w:val="00BD6B40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BD6B40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BD6B4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BD6B40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BD6B40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BD6B40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BD6B40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61BB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BD6B40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BD6B40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BD6B40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BD6B40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BD6B40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BD6B40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BD6B40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BD6B40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BD6B40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BD6B40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BD6B40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BD6B40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BD6B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842E5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BD6B40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BD6B40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BD6B40"/>
    <w:pPr>
      <w:jc w:val="center"/>
    </w:pPr>
  </w:style>
  <w:style w:type="paragraph" w:customStyle="1" w:styleId="3411">
    <w:name w:val="34_Таблица_Список_Марк_1_без_отступа"/>
    <w:basedOn w:val="34ff6"/>
    <w:rsid w:val="00BD6B40"/>
    <w:pPr>
      <w:numPr>
        <w:numId w:val="31"/>
      </w:numPr>
    </w:pPr>
  </w:style>
  <w:style w:type="paragraph" w:customStyle="1" w:styleId="34fffff9">
    <w:name w:val="34_Формула"/>
    <w:basedOn w:val="a0"/>
    <w:rsid w:val="00BD6B40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BD6B40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BD6B40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BD6B40"/>
    <w:rPr>
      <w:sz w:val="24"/>
    </w:rPr>
  </w:style>
  <w:style w:type="paragraph" w:styleId="1">
    <w:name w:val="heading 1"/>
    <w:next w:val="34b"/>
    <w:link w:val="10"/>
    <w:qFormat/>
    <w:rsid w:val="00BD6B40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BD6B40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BD6B40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BD6B40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BD6B40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BD6B40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BD6B40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BD6B40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BD6B40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BD6B40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BD6B40"/>
  </w:style>
  <w:style w:type="character" w:customStyle="1" w:styleId="34c">
    <w:name w:val="34_Знак_Сообщение_системы"/>
    <w:rsid w:val="00BD6B40"/>
    <w:rPr>
      <w:rFonts w:ascii="Calibri" w:hAnsi="Calibri"/>
    </w:rPr>
  </w:style>
  <w:style w:type="paragraph" w:customStyle="1" w:styleId="34b">
    <w:name w:val="34_Абзац_Обычный"/>
    <w:link w:val="34d"/>
    <w:qFormat/>
    <w:rsid w:val="00BD6B40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BD6B40"/>
    <w:rPr>
      <w:sz w:val="24"/>
      <w:lang w:eastAsia="x-none"/>
    </w:rPr>
  </w:style>
  <w:style w:type="character" w:customStyle="1" w:styleId="10">
    <w:name w:val="Заголовок 1 Знак"/>
    <w:link w:val="1"/>
    <w:rsid w:val="00BD6B40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BD6B40"/>
    <w:rPr>
      <w:b/>
      <w:sz w:val="32"/>
    </w:rPr>
  </w:style>
  <w:style w:type="character" w:customStyle="1" w:styleId="30">
    <w:name w:val="Заголовок 3 Знак"/>
    <w:link w:val="3"/>
    <w:rsid w:val="00BD6B40"/>
    <w:rPr>
      <w:b/>
      <w:bCs/>
      <w:sz w:val="28"/>
    </w:rPr>
  </w:style>
  <w:style w:type="character" w:customStyle="1" w:styleId="40">
    <w:name w:val="Заголовок 4 Знак"/>
    <w:link w:val="4"/>
    <w:rsid w:val="00BD6B40"/>
    <w:rPr>
      <w:b/>
      <w:sz w:val="24"/>
    </w:rPr>
  </w:style>
  <w:style w:type="character" w:customStyle="1" w:styleId="50">
    <w:name w:val="Заголовок 5 Знак"/>
    <w:link w:val="5"/>
    <w:rsid w:val="00BD6B40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BD6B40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BD6B40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BD6B40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BD6B40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BD6B40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BD6B40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BD6B40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BD6B40"/>
    <w:rPr>
      <w:u w:val="single"/>
    </w:rPr>
  </w:style>
  <w:style w:type="paragraph" w:customStyle="1" w:styleId="349">
    <w:name w:val="34_Список_Библиография"/>
    <w:basedOn w:val="34b"/>
    <w:rsid w:val="00BD6B40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347CD0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BD6B40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BD6B40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BD6B40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BD6B40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BD6B40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347CD0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BD6B40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347CD0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BD6B40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BD6B40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BD6B40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BD6B40"/>
    <w:rPr>
      <w:b w:val="0"/>
      <w:i/>
    </w:rPr>
  </w:style>
  <w:style w:type="character" w:customStyle="1" w:styleId="34fc">
    <w:name w:val="34_Знак_Название_файла"/>
    <w:qFormat/>
    <w:rsid w:val="00BD6B40"/>
    <w:rPr>
      <w:rFonts w:ascii="Calibri" w:hAnsi="Calibri"/>
    </w:rPr>
  </w:style>
  <w:style w:type="character" w:customStyle="1" w:styleId="34fd">
    <w:name w:val="34_Знак_Термин"/>
    <w:rsid w:val="00BD6B40"/>
    <w:rPr>
      <w:i/>
    </w:rPr>
  </w:style>
  <w:style w:type="character" w:customStyle="1" w:styleId="34fe">
    <w:name w:val="34_Знак_Полужирный"/>
    <w:rsid w:val="00BD6B40"/>
    <w:rPr>
      <w:b/>
    </w:rPr>
  </w:style>
  <w:style w:type="character" w:customStyle="1" w:styleId="34ff">
    <w:name w:val="34_Знак_Верхний_индекс"/>
    <w:rsid w:val="00BD6B40"/>
    <w:rPr>
      <w:vertAlign w:val="superscript"/>
    </w:rPr>
  </w:style>
  <w:style w:type="character" w:customStyle="1" w:styleId="3424">
    <w:name w:val="34_Список_Марк_2 Знак"/>
    <w:link w:val="3423"/>
    <w:rsid w:val="000971CA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BD6B40"/>
    <w:pPr>
      <w:numPr>
        <w:ilvl w:val="1"/>
        <w:numId w:val="14"/>
      </w:numPr>
    </w:pPr>
  </w:style>
  <w:style w:type="character" w:styleId="a4">
    <w:name w:val="Hyperlink"/>
    <w:uiPriority w:val="99"/>
    <w:rsid w:val="00BD6B40"/>
    <w:rPr>
      <w:color w:val="0000FF"/>
      <w:u w:val="single"/>
    </w:rPr>
  </w:style>
  <w:style w:type="paragraph" w:customStyle="1" w:styleId="34ff0">
    <w:name w:val="34_Таблица_Заголовок_Продолжение"/>
    <w:basedOn w:val="34ff1"/>
    <w:next w:val="a0"/>
    <w:rsid w:val="00BD6B40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BD6B40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BD6B40"/>
    <w:pPr>
      <w:numPr>
        <w:numId w:val="14"/>
      </w:numPr>
    </w:pPr>
  </w:style>
  <w:style w:type="character" w:customStyle="1" w:styleId="3419">
    <w:name w:val="34_Список_Марк_1 Знак"/>
    <w:link w:val="3413"/>
    <w:rsid w:val="00347CD0"/>
    <w:rPr>
      <w:sz w:val="24"/>
      <w:lang w:eastAsia="x-none"/>
    </w:rPr>
  </w:style>
  <w:style w:type="paragraph" w:styleId="a5">
    <w:name w:val="footnote text"/>
    <w:basedOn w:val="34b"/>
    <w:link w:val="a6"/>
    <w:rsid w:val="00BD6B40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BD6B40"/>
    <w:pPr>
      <w:numPr>
        <w:numId w:val="13"/>
      </w:numPr>
    </w:pPr>
  </w:style>
  <w:style w:type="character" w:customStyle="1" w:styleId="341a">
    <w:name w:val="34_Список_Нум_1 Знак"/>
    <w:link w:val="341"/>
    <w:rsid w:val="00347CD0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BD6B40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347CD0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BD6B40"/>
    <w:pPr>
      <w:keepNext/>
    </w:pPr>
  </w:style>
  <w:style w:type="paragraph" w:customStyle="1" w:styleId="34f1">
    <w:name w:val="34_Рамка_Основной"/>
    <w:basedOn w:val="34b"/>
    <w:link w:val="34f0"/>
    <w:rsid w:val="00BD6B40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BD6B40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BD6B40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BD6B40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BD6B40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BD6B40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BD6B40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BD6B40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BD6B40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BD6B40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BD6B40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BD6B40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BD6B40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BD6B40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BD6B40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347CD0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BD6B40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BD6B40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BD6B40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BD6B40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BD6B40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6">
    <w:name w:val="Текст сноски Знак"/>
    <w:basedOn w:val="a1"/>
    <w:link w:val="a5"/>
    <w:rsid w:val="00BD6B40"/>
    <w:rPr>
      <w:sz w:val="18"/>
      <w:lang w:eastAsia="x-none"/>
    </w:rPr>
  </w:style>
  <w:style w:type="paragraph" w:customStyle="1" w:styleId="34fff1">
    <w:name w:val="34_Листинг"/>
    <w:basedOn w:val="34b"/>
    <w:rsid w:val="00BD6B40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BD6B40"/>
    <w:rPr>
      <w:b/>
    </w:rPr>
  </w:style>
  <w:style w:type="paragraph" w:customStyle="1" w:styleId="3440">
    <w:name w:val="34_Заголовок_4_Приложение"/>
    <w:basedOn w:val="4"/>
    <w:next w:val="34b"/>
    <w:rsid w:val="00BD6B40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BD6B40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BD6B40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BD6B40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BD6B40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BD6B40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BD6B40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BD6B40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BD6B40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BD6B40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BD6B40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BD6B40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BD6B40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BD6B40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BD6B4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BD6B40"/>
    <w:pPr>
      <w:numPr>
        <w:numId w:val="16"/>
      </w:numPr>
    </w:pPr>
    <w:rPr>
      <w:lang w:val="x-none"/>
    </w:rPr>
  </w:style>
  <w:style w:type="paragraph" w:styleId="a7">
    <w:name w:val="Revision"/>
    <w:hidden/>
    <w:uiPriority w:val="99"/>
    <w:semiHidden/>
    <w:rsid w:val="00BD6B40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BD6B40"/>
  </w:style>
  <w:style w:type="paragraph" w:customStyle="1" w:styleId="34fffb">
    <w:name w:val="34_Пример_Заголовок"/>
    <w:basedOn w:val="34f8"/>
    <w:next w:val="34f8"/>
    <w:rsid w:val="00BD6B40"/>
    <w:pPr>
      <w:keepNext/>
      <w:spacing w:after="120"/>
    </w:pPr>
    <w:rPr>
      <w:b/>
      <w:lang w:eastAsia="ru-RU"/>
    </w:rPr>
  </w:style>
  <w:style w:type="character" w:styleId="a8">
    <w:name w:val="FollowedHyperlink"/>
    <w:rsid w:val="00BD6B40"/>
    <w:rPr>
      <w:color w:val="auto"/>
    </w:rPr>
  </w:style>
  <w:style w:type="character" w:customStyle="1" w:styleId="34fffc">
    <w:name w:val="34_Знак_Нижний_индекс"/>
    <w:rsid w:val="00BD6B40"/>
    <w:rPr>
      <w:vertAlign w:val="subscript"/>
    </w:rPr>
  </w:style>
  <w:style w:type="character" w:styleId="a9">
    <w:name w:val="footnote reference"/>
    <w:basedOn w:val="a1"/>
    <w:semiHidden/>
    <w:rsid w:val="00BD6B40"/>
    <w:rPr>
      <w:vertAlign w:val="superscript"/>
    </w:rPr>
  </w:style>
  <w:style w:type="paragraph" w:styleId="aa">
    <w:name w:val="header"/>
    <w:basedOn w:val="34b"/>
    <w:link w:val="ab"/>
    <w:rsid w:val="00BD6B40"/>
    <w:pPr>
      <w:spacing w:line="240" w:lineRule="auto"/>
      <w:ind w:firstLine="0"/>
      <w:jc w:val="center"/>
    </w:pPr>
    <w:rPr>
      <w:sz w:val="20"/>
    </w:rPr>
  </w:style>
  <w:style w:type="character" w:customStyle="1" w:styleId="ab">
    <w:name w:val="Верхний колонтитул Знак"/>
    <w:basedOn w:val="a1"/>
    <w:link w:val="aa"/>
    <w:rsid w:val="00BD6B40"/>
    <w:rPr>
      <w:lang w:eastAsia="x-none"/>
    </w:rPr>
  </w:style>
  <w:style w:type="paragraph" w:styleId="ac">
    <w:name w:val="footer"/>
    <w:basedOn w:val="34b"/>
    <w:link w:val="ad"/>
    <w:rsid w:val="00BD6B40"/>
    <w:pPr>
      <w:spacing w:before="20" w:after="120"/>
      <w:ind w:firstLine="0"/>
      <w:jc w:val="center"/>
    </w:pPr>
    <w:rPr>
      <w:sz w:val="20"/>
    </w:rPr>
  </w:style>
  <w:style w:type="character" w:customStyle="1" w:styleId="ad">
    <w:name w:val="Нижний колонтитул Знак"/>
    <w:basedOn w:val="a1"/>
    <w:link w:val="ac"/>
    <w:rsid w:val="00BD6B40"/>
    <w:rPr>
      <w:lang w:eastAsia="x-none"/>
    </w:rPr>
  </w:style>
  <w:style w:type="numbering" w:customStyle="1" w:styleId="a">
    <w:name w:val="Приложение"/>
    <w:uiPriority w:val="99"/>
    <w:rsid w:val="00BD6B40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BD6B40"/>
    <w:pPr>
      <w:keepNext/>
    </w:pPr>
  </w:style>
  <w:style w:type="character" w:customStyle="1" w:styleId="3434">
    <w:name w:val="34_Список_Марк_3 Знак"/>
    <w:basedOn w:val="34d"/>
    <w:link w:val="3432"/>
    <w:rsid w:val="000971CA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BD6B40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BD6B40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347CD0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347CD0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347CD0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BD6B40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BD6B40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BD6B40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347CD0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BD6B40"/>
    <w:pPr>
      <w:keepNext/>
    </w:pPr>
  </w:style>
  <w:style w:type="character" w:customStyle="1" w:styleId="34ffff0">
    <w:name w:val="34_Процедура_Подшаг Знак"/>
    <w:basedOn w:val="34d"/>
    <w:link w:val="344"/>
    <w:rsid w:val="00347CD0"/>
    <w:rPr>
      <w:sz w:val="24"/>
      <w:lang w:eastAsia="x-none"/>
    </w:rPr>
  </w:style>
  <w:style w:type="character" w:customStyle="1" w:styleId="34ffff2">
    <w:name w:val="34_Знак_Клавиши"/>
    <w:rsid w:val="00BD6B40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BD6B40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BD6B40"/>
  </w:style>
  <w:style w:type="paragraph" w:styleId="ae">
    <w:name w:val="caption"/>
    <w:basedOn w:val="34b"/>
    <w:next w:val="34b"/>
    <w:rsid w:val="004842E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BD6B40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BD6B40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BD6B40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347CD0"/>
    <w:rPr>
      <w:sz w:val="24"/>
      <w:lang w:eastAsia="x-none"/>
    </w:rPr>
  </w:style>
  <w:style w:type="character" w:customStyle="1" w:styleId="af">
    <w:name w:val="Основной текст Знак"/>
    <w:semiHidden/>
    <w:rsid w:val="00BD6B40"/>
    <w:rPr>
      <w:rFonts w:ascii="Arial" w:hAnsi="Arial"/>
      <w:sz w:val="24"/>
    </w:rPr>
  </w:style>
  <w:style w:type="character" w:customStyle="1" w:styleId="af0">
    <w:name w:val="Текст примечания Знак"/>
    <w:semiHidden/>
    <w:rsid w:val="00BD6B40"/>
    <w:rPr>
      <w:rFonts w:ascii="Arial" w:hAnsi="Arial"/>
    </w:rPr>
  </w:style>
  <w:style w:type="character" w:customStyle="1" w:styleId="af1">
    <w:name w:val="Тема примечания Знак"/>
    <w:semiHidden/>
    <w:rsid w:val="00BD6B40"/>
    <w:rPr>
      <w:rFonts w:ascii="Arial" w:hAnsi="Arial"/>
      <w:b/>
      <w:bCs/>
    </w:rPr>
  </w:style>
  <w:style w:type="character" w:customStyle="1" w:styleId="af2">
    <w:name w:val="Текст выноски Знак"/>
    <w:semiHidden/>
    <w:rsid w:val="00BD6B40"/>
    <w:rPr>
      <w:rFonts w:ascii="Tahoma" w:hAnsi="Tahoma" w:cs="Tahoma"/>
      <w:sz w:val="16"/>
      <w:szCs w:val="16"/>
    </w:rPr>
  </w:style>
  <w:style w:type="paragraph" w:styleId="af3">
    <w:name w:val="annotation text"/>
    <w:basedOn w:val="a0"/>
    <w:link w:val="12"/>
    <w:semiHidden/>
    <w:rsid w:val="00BD6B40"/>
    <w:rPr>
      <w:sz w:val="20"/>
    </w:rPr>
  </w:style>
  <w:style w:type="character" w:customStyle="1" w:styleId="12">
    <w:name w:val="Текст примечания Знак1"/>
    <w:basedOn w:val="a1"/>
    <w:link w:val="af3"/>
    <w:semiHidden/>
    <w:rsid w:val="00BD6B40"/>
  </w:style>
  <w:style w:type="character" w:styleId="af4">
    <w:name w:val="annotation reference"/>
    <w:semiHidden/>
    <w:rsid w:val="00BD6B40"/>
    <w:rPr>
      <w:sz w:val="16"/>
      <w:szCs w:val="16"/>
    </w:rPr>
  </w:style>
  <w:style w:type="character" w:styleId="af5">
    <w:name w:val="page number"/>
    <w:rsid w:val="00BD6B40"/>
  </w:style>
  <w:style w:type="paragraph" w:styleId="af6">
    <w:name w:val="Body Text"/>
    <w:basedOn w:val="a0"/>
    <w:link w:val="13"/>
    <w:semiHidden/>
    <w:unhideWhenUsed/>
    <w:rsid w:val="00BD6B40"/>
    <w:pPr>
      <w:spacing w:after="120"/>
    </w:pPr>
  </w:style>
  <w:style w:type="character" w:customStyle="1" w:styleId="13">
    <w:name w:val="Основной текст Знак1"/>
    <w:basedOn w:val="a1"/>
    <w:link w:val="af6"/>
    <w:semiHidden/>
    <w:rsid w:val="00BD6B40"/>
    <w:rPr>
      <w:sz w:val="24"/>
    </w:rPr>
  </w:style>
  <w:style w:type="paragraph" w:styleId="af7">
    <w:name w:val="annotation subject"/>
    <w:basedOn w:val="af3"/>
    <w:next w:val="af3"/>
    <w:link w:val="14"/>
    <w:semiHidden/>
    <w:rsid w:val="00BD6B40"/>
    <w:rPr>
      <w:b/>
      <w:bCs/>
    </w:rPr>
  </w:style>
  <w:style w:type="character" w:customStyle="1" w:styleId="14">
    <w:name w:val="Тема примечания Знак1"/>
    <w:basedOn w:val="12"/>
    <w:link w:val="af7"/>
    <w:semiHidden/>
    <w:rsid w:val="00BD6B40"/>
    <w:rPr>
      <w:b/>
      <w:bCs/>
    </w:rPr>
  </w:style>
  <w:style w:type="paragraph" w:styleId="af8">
    <w:name w:val="Balloon Text"/>
    <w:basedOn w:val="a0"/>
    <w:link w:val="15"/>
    <w:semiHidden/>
    <w:rsid w:val="00BD6B40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8"/>
    <w:semiHidden/>
    <w:rsid w:val="00BD6B40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BD6B40"/>
  </w:style>
  <w:style w:type="paragraph" w:customStyle="1" w:styleId="34ffff9">
    <w:name w:val="34_ТЛ_Подпись"/>
    <w:basedOn w:val="34f6"/>
    <w:rsid w:val="00BD6B40"/>
  </w:style>
  <w:style w:type="paragraph" w:customStyle="1" w:styleId="34ffffa">
    <w:name w:val="34_ТЛ_Подпись_скрытый"/>
    <w:basedOn w:val="34ffff9"/>
    <w:rsid w:val="00BD6B40"/>
    <w:rPr>
      <w:vanish/>
    </w:rPr>
  </w:style>
  <w:style w:type="paragraph" w:customStyle="1" w:styleId="34ffffb">
    <w:name w:val="34_Комментарий_Философта"/>
    <w:basedOn w:val="34b"/>
    <w:rsid w:val="00BD6B40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BD6B40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BD6B40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BD6B40"/>
    <w:rPr>
      <w:b/>
    </w:rPr>
  </w:style>
  <w:style w:type="paragraph" w:customStyle="1" w:styleId="34ffffe">
    <w:name w:val="34_Таблица_Сноска_Линия"/>
    <w:basedOn w:val="34fff7"/>
    <w:next w:val="34fff7"/>
    <w:rsid w:val="00BD6B40"/>
    <w:pPr>
      <w:keepNext/>
    </w:pPr>
  </w:style>
  <w:style w:type="paragraph" w:customStyle="1" w:styleId="34fffff">
    <w:name w:val="34_Таблица_Примечание"/>
    <w:basedOn w:val="34fff7"/>
    <w:rsid w:val="00BD6B40"/>
  </w:style>
  <w:style w:type="character" w:customStyle="1" w:styleId="34fffff0">
    <w:name w:val="34_Знак_Значение"/>
    <w:qFormat/>
    <w:rsid w:val="00BD6B40"/>
    <w:rPr>
      <w:rFonts w:ascii="Calibri" w:hAnsi="Calibri"/>
    </w:rPr>
  </w:style>
  <w:style w:type="paragraph" w:customStyle="1" w:styleId="34fffff1">
    <w:name w:val="34_Рисунок_Подпись"/>
    <w:basedOn w:val="34b"/>
    <w:rsid w:val="00BD6B40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BD6B40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BD6B4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BD6B40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BD6B40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BD6B40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BD6B40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61BB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BD6B40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BD6B40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BD6B40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BD6B40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BD6B40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BD6B40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BD6B40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BD6B40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BD6B40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BD6B40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BD6B40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BD6B40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BD6B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842E5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BD6B40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BD6B40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BD6B40"/>
    <w:pPr>
      <w:jc w:val="center"/>
    </w:pPr>
  </w:style>
  <w:style w:type="paragraph" w:customStyle="1" w:styleId="3411">
    <w:name w:val="34_Таблица_Список_Марк_1_без_отступа"/>
    <w:basedOn w:val="34ff6"/>
    <w:rsid w:val="00BD6B40"/>
    <w:pPr>
      <w:numPr>
        <w:numId w:val="31"/>
      </w:numPr>
    </w:pPr>
  </w:style>
  <w:style w:type="paragraph" w:customStyle="1" w:styleId="34fffff9">
    <w:name w:val="34_Формула"/>
    <w:basedOn w:val="a0"/>
    <w:rsid w:val="00BD6B40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BD6B40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BD6B40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04CA0-B6B6-4D81-B264-049A7152B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52</TotalTime>
  <Pages>10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Общее описание системы</vt:lpstr>
    </vt:vector>
  </TitlesOfParts>
  <Company>Название организации</Company>
  <LinksUpToDate>false</LinksUpToDate>
  <CharactersWithSpaces>5250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Общее описание системы</dc:title>
  <dc:creator>Oksana</dc:creator>
  <cp:lastModifiedBy>Oksana</cp:lastModifiedBy>
  <cp:revision>56</cp:revision>
  <cp:lastPrinted>2014-09-08T01:50:00Z</cp:lastPrinted>
  <dcterms:created xsi:type="dcterms:W3CDTF">2014-09-16T07:33:00Z</dcterms:created>
  <dcterms:modified xsi:type="dcterms:W3CDTF">2023-05-03T21:19:00Z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A.B.XXX.ПД.XX.X-X.X</vt:lpwstr>
  </property>
  <property fmtid="{D5CDD505-2E9C-101B-9397-08002B2CF9AE}" pid="8" name="год_издания">
    <vt:lpwstr>2023</vt:lpwstr>
  </property>
</Properties>
</file>