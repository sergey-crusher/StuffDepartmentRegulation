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3842AB" w:rsidRDefault="003842AB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3E0961">
        <w:t>Название организации</w:t>
      </w:r>
      <w:r>
        <w:fldChar w:fldCharType="end"/>
      </w:r>
    </w:p>
    <w:p w:rsidR="003842AB" w:rsidRPr="00C816E8" w:rsidRDefault="003842A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3842AB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3842AB" w:rsidRPr="00C816E8" w:rsidRDefault="003842AB" w:rsidP="00345A40">
            <w:pPr>
              <w:pStyle w:val="34ffff8"/>
            </w:pPr>
            <w:r w:rsidRPr="00C816E8">
              <w:t>УТВЕРЖДЕН</w:t>
            </w:r>
          </w:p>
          <w:p w:rsidR="003842AB" w:rsidRPr="00C816E8" w:rsidRDefault="00D2542C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3E0961">
              <w:t>A.B.XXX.XX.XX.X-X.X</w:t>
            </w:r>
            <w:r>
              <w:fldChar w:fldCharType="end"/>
            </w:r>
            <w:r w:rsidR="003842AB" w:rsidRPr="00C816E8">
              <w:t>-ЛУ</w:t>
            </w:r>
          </w:p>
          <w:p w:rsidR="003842AB" w:rsidRPr="00C816E8" w:rsidRDefault="003842AB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3842AB" w:rsidRPr="00C816E8" w:rsidRDefault="003842AB" w:rsidP="00345A40">
            <w:pPr>
              <w:pStyle w:val="34ffff8"/>
            </w:pPr>
            <w:r w:rsidRPr="00C816E8">
              <w:t>УТВЕРЖДАЮ</w:t>
            </w:r>
          </w:p>
        </w:tc>
      </w:tr>
      <w:tr w:rsidR="003842AB" w:rsidRPr="00C816E8" w:rsidTr="00345A40">
        <w:trPr>
          <w:trHeight w:val="630"/>
        </w:trPr>
        <w:tc>
          <w:tcPr>
            <w:tcW w:w="5554" w:type="dxa"/>
            <w:vMerge/>
          </w:tcPr>
          <w:p w:rsidR="003842AB" w:rsidRPr="00C816E8" w:rsidRDefault="003842AB" w:rsidP="00345A40"/>
        </w:tc>
        <w:tc>
          <w:tcPr>
            <w:tcW w:w="4563" w:type="dxa"/>
          </w:tcPr>
          <w:p w:rsidR="003842AB" w:rsidRPr="00C816E8" w:rsidRDefault="003842AB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3842AB" w:rsidRPr="00C816E8" w:rsidTr="00345A40">
        <w:trPr>
          <w:trHeight w:val="353"/>
        </w:trPr>
        <w:tc>
          <w:tcPr>
            <w:tcW w:w="5554" w:type="dxa"/>
            <w:vMerge/>
          </w:tcPr>
          <w:p w:rsidR="003842AB" w:rsidRPr="00C816E8" w:rsidRDefault="003842AB" w:rsidP="00345A40"/>
        </w:tc>
        <w:tc>
          <w:tcPr>
            <w:tcW w:w="4563" w:type="dxa"/>
          </w:tcPr>
          <w:p w:rsidR="003842AB" w:rsidRPr="00C816E8" w:rsidRDefault="003842AB" w:rsidP="00B617AD">
            <w:pPr>
              <w:pStyle w:val="34ffff9"/>
            </w:pPr>
            <w:r w:rsidRPr="00C816E8">
              <w:t>____________________ И. О. Фамилия</w:t>
            </w:r>
          </w:p>
          <w:p w:rsidR="003842AB" w:rsidRPr="00C816E8" w:rsidRDefault="003842A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E096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3842AB" w:rsidRPr="00C816E8" w:rsidRDefault="003842AB" w:rsidP="00801734">
      <w:pPr>
        <w:pStyle w:val="34f5"/>
      </w:pPr>
    </w:p>
    <w:p w:rsidR="003842AB" w:rsidRDefault="003842AB" w:rsidP="00801734">
      <w:pPr>
        <w:pStyle w:val="34f5"/>
      </w:pPr>
    </w:p>
    <w:p w:rsidR="003842AB" w:rsidRDefault="003842AB" w:rsidP="00801734">
      <w:pPr>
        <w:pStyle w:val="34f5"/>
      </w:pPr>
    </w:p>
    <w:p w:rsidR="003842AB" w:rsidRPr="00C816E8" w:rsidRDefault="003842AB" w:rsidP="00801734">
      <w:pPr>
        <w:pStyle w:val="34f5"/>
      </w:pPr>
    </w:p>
    <w:p w:rsidR="003842AB" w:rsidRPr="00C816E8" w:rsidRDefault="003842AB" w:rsidP="00801734">
      <w:pPr>
        <w:pStyle w:val="34f5"/>
      </w:pPr>
    </w:p>
    <w:p w:rsidR="003842AB" w:rsidRPr="00C816E8" w:rsidRDefault="00D2542C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3E0961">
        <w:t>Полное название системы</w:t>
      </w:r>
      <w:r>
        <w:fldChar w:fldCharType="end"/>
      </w:r>
    </w:p>
    <w:p w:rsidR="003842AB" w:rsidRPr="00C816E8" w:rsidRDefault="003842AB" w:rsidP="00801734">
      <w:pPr>
        <w:pStyle w:val="34ffc"/>
      </w:pPr>
      <w:r w:rsidRPr="00C816E8">
        <w:t>(</w:t>
      </w:r>
      <w:r w:rsidR="00D2542C">
        <w:fldChar w:fldCharType="begin"/>
      </w:r>
      <w:r w:rsidR="00D2542C">
        <w:instrText xml:space="preserve"> DOCPROPERTY  краткое_название_системы  \* MERGEFORMAT </w:instrText>
      </w:r>
      <w:r w:rsidR="00D2542C">
        <w:fldChar w:fldCharType="separate"/>
      </w:r>
      <w:r w:rsidR="003E0961">
        <w:t>Краткое название системы</w:t>
      </w:r>
      <w:r w:rsidR="00D2542C">
        <w:fldChar w:fldCharType="end"/>
      </w:r>
      <w:r w:rsidRPr="00C816E8">
        <w:t>)</w:t>
      </w:r>
    </w:p>
    <w:p w:rsidR="003842AB" w:rsidRPr="00C816E8" w:rsidRDefault="00D2542C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3E0961">
        <w:t>План расположения</w:t>
      </w:r>
      <w:r>
        <w:fldChar w:fldCharType="end"/>
      </w:r>
    </w:p>
    <w:p w:rsidR="003842AB" w:rsidRDefault="003842AB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3E0961">
        <w:t>A.B.XXX.XX.XX.X-X.X</w:t>
      </w:r>
      <w:r w:rsidRPr="00C816E8">
        <w:fldChar w:fldCharType="end"/>
      </w:r>
    </w:p>
    <w:p w:rsidR="003842AB" w:rsidRDefault="003842AB" w:rsidP="00801734">
      <w:pPr>
        <w:pStyle w:val="34f5"/>
      </w:pPr>
    </w:p>
    <w:p w:rsidR="003842AB" w:rsidRDefault="003842AB" w:rsidP="00801734">
      <w:pPr>
        <w:pStyle w:val="34f5"/>
      </w:pPr>
    </w:p>
    <w:p w:rsidR="003842AB" w:rsidRPr="00821EDB" w:rsidRDefault="003842AB" w:rsidP="00801734">
      <w:pPr>
        <w:pStyle w:val="34f5"/>
      </w:pPr>
    </w:p>
    <w:p w:rsidR="00CA09F7" w:rsidRPr="008D2968" w:rsidRDefault="00CA09F7" w:rsidP="00801734">
      <w:pPr>
        <w:pStyle w:val="34f5"/>
      </w:pPr>
    </w:p>
    <w:p w:rsidR="003842AB" w:rsidRDefault="003842A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3842A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3842AB" w:rsidRPr="00C816E8" w:rsidRDefault="003842AB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3842AB" w:rsidRPr="00C816E8" w:rsidRDefault="003842AB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3842AB" w:rsidRPr="00C816E8" w:rsidRDefault="003842AB" w:rsidP="00345A40">
            <w:pPr>
              <w:pStyle w:val="34ffff9"/>
            </w:pPr>
          </w:p>
        </w:tc>
      </w:tr>
      <w:tr w:rsidR="003842AB" w:rsidRPr="00C816E8" w:rsidTr="00345A40">
        <w:trPr>
          <w:trHeight w:val="868"/>
        </w:trPr>
        <w:tc>
          <w:tcPr>
            <w:tcW w:w="4564" w:type="dxa"/>
          </w:tcPr>
          <w:p w:rsidR="003842AB" w:rsidRPr="00C816E8" w:rsidRDefault="003842A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3842AB" w:rsidRPr="00C816E8" w:rsidRDefault="003842AB" w:rsidP="00345A40">
            <w:pPr>
              <w:pStyle w:val="34ffff9"/>
            </w:pPr>
          </w:p>
        </w:tc>
        <w:tc>
          <w:tcPr>
            <w:tcW w:w="4563" w:type="dxa"/>
          </w:tcPr>
          <w:p w:rsidR="003842AB" w:rsidRPr="00C816E8" w:rsidRDefault="003842A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3842AB" w:rsidRPr="00C816E8" w:rsidTr="00345A40">
        <w:trPr>
          <w:trHeight w:val="404"/>
        </w:trPr>
        <w:tc>
          <w:tcPr>
            <w:tcW w:w="4564" w:type="dxa"/>
          </w:tcPr>
          <w:p w:rsidR="003842AB" w:rsidRPr="00C816E8" w:rsidRDefault="003842AB" w:rsidP="00345A40">
            <w:pPr>
              <w:pStyle w:val="34ffff9"/>
            </w:pPr>
            <w:r w:rsidRPr="00C816E8">
              <w:t>____________________ И. О. Фамилия</w:t>
            </w:r>
          </w:p>
          <w:p w:rsidR="003842AB" w:rsidRPr="00C816E8" w:rsidRDefault="003842AB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E096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3842AB" w:rsidRPr="00C816E8" w:rsidRDefault="003842AB" w:rsidP="00345A40">
            <w:pPr>
              <w:pStyle w:val="34ffff9"/>
            </w:pPr>
          </w:p>
        </w:tc>
        <w:tc>
          <w:tcPr>
            <w:tcW w:w="4563" w:type="dxa"/>
          </w:tcPr>
          <w:p w:rsidR="003842AB" w:rsidRPr="00C816E8" w:rsidRDefault="003842AB" w:rsidP="00B617AD">
            <w:pPr>
              <w:pStyle w:val="34ffff9"/>
            </w:pPr>
            <w:r w:rsidRPr="00C816E8">
              <w:t>____________________ И. О. Фамилия</w:t>
            </w:r>
          </w:p>
          <w:p w:rsidR="003842AB" w:rsidRPr="00C816E8" w:rsidRDefault="003842A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E096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3842A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3842AB" w:rsidRPr="00C816E8" w:rsidRDefault="003842AB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3842AB" w:rsidRPr="00C816E8" w:rsidRDefault="003842AB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3842AB" w:rsidRPr="00C816E8" w:rsidRDefault="003842AB" w:rsidP="00345A40">
            <w:pPr>
              <w:pStyle w:val="34ffff8"/>
            </w:pPr>
          </w:p>
        </w:tc>
      </w:tr>
      <w:tr w:rsidR="003842AB" w:rsidRPr="00C816E8" w:rsidTr="00345A40">
        <w:trPr>
          <w:trHeight w:val="864"/>
        </w:trPr>
        <w:tc>
          <w:tcPr>
            <w:tcW w:w="4564" w:type="dxa"/>
          </w:tcPr>
          <w:p w:rsidR="003842AB" w:rsidRPr="00C816E8" w:rsidRDefault="003842A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3842AB" w:rsidRPr="00C816E8" w:rsidRDefault="003842AB" w:rsidP="00345A40">
            <w:pPr>
              <w:pStyle w:val="34ffff9"/>
            </w:pPr>
          </w:p>
        </w:tc>
        <w:tc>
          <w:tcPr>
            <w:tcW w:w="4563" w:type="dxa"/>
          </w:tcPr>
          <w:p w:rsidR="003842AB" w:rsidRPr="00C816E8" w:rsidRDefault="003842A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3842AB" w:rsidRPr="00C816E8" w:rsidTr="00345A40">
        <w:trPr>
          <w:trHeight w:val="643"/>
        </w:trPr>
        <w:tc>
          <w:tcPr>
            <w:tcW w:w="4564" w:type="dxa"/>
          </w:tcPr>
          <w:p w:rsidR="003842AB" w:rsidRPr="00C816E8" w:rsidRDefault="003842AB" w:rsidP="00B617AD">
            <w:pPr>
              <w:pStyle w:val="34ffff9"/>
            </w:pPr>
            <w:r w:rsidRPr="00C816E8">
              <w:t>____________________ И. О. Фамилия</w:t>
            </w:r>
          </w:p>
          <w:p w:rsidR="003842AB" w:rsidRPr="00C816E8" w:rsidRDefault="003842A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E096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3842AB" w:rsidRPr="00C816E8" w:rsidRDefault="003842AB" w:rsidP="00345A40">
            <w:pPr>
              <w:pStyle w:val="34ffff9"/>
            </w:pPr>
          </w:p>
        </w:tc>
        <w:tc>
          <w:tcPr>
            <w:tcW w:w="4563" w:type="dxa"/>
          </w:tcPr>
          <w:p w:rsidR="003842AB" w:rsidRPr="00C816E8" w:rsidRDefault="003842AB" w:rsidP="00B617AD">
            <w:pPr>
              <w:pStyle w:val="34ffff9"/>
            </w:pPr>
            <w:r w:rsidRPr="00C816E8">
              <w:t>____________________ И. О. Фамилия</w:t>
            </w:r>
          </w:p>
          <w:p w:rsidR="003842AB" w:rsidRPr="00C816E8" w:rsidRDefault="003842A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E096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3842AB" w:rsidRPr="00801734" w:rsidRDefault="003842AB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CA09F7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397" w:history="1">
        <w:r w:rsidR="00CA09F7" w:rsidRPr="00140976">
          <w:rPr>
            <w:rStyle w:val="af8"/>
          </w:rPr>
          <w:t>1 План расположения (оборудования и проводок)</w:t>
        </w:r>
        <w:r w:rsidR="00CA09F7">
          <w:rPr>
            <w:webHidden/>
          </w:rPr>
          <w:tab/>
        </w:r>
        <w:r w:rsidR="00CA09F7">
          <w:rPr>
            <w:webHidden/>
          </w:rPr>
          <w:fldChar w:fldCharType="begin"/>
        </w:r>
        <w:r w:rsidR="00CA09F7">
          <w:rPr>
            <w:webHidden/>
          </w:rPr>
          <w:instrText xml:space="preserve"> PAGEREF _Toc2606397 \h </w:instrText>
        </w:r>
        <w:r w:rsidR="00CA09F7">
          <w:rPr>
            <w:webHidden/>
          </w:rPr>
        </w:r>
        <w:r w:rsidR="00CA09F7">
          <w:rPr>
            <w:webHidden/>
          </w:rPr>
          <w:fldChar w:fldCharType="separate"/>
        </w:r>
        <w:r w:rsidR="003E0961">
          <w:rPr>
            <w:webHidden/>
          </w:rPr>
          <w:t>3</w:t>
        </w:r>
        <w:r w:rsidR="00CA09F7">
          <w:rPr>
            <w:webHidden/>
          </w:rPr>
          <w:fldChar w:fldCharType="end"/>
        </w:r>
      </w:hyperlink>
    </w:p>
    <w:p w:rsidR="00CA09F7" w:rsidRDefault="00D2542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398" w:history="1">
        <w:r w:rsidR="00CA09F7" w:rsidRPr="00140976">
          <w:rPr>
            <w:rStyle w:val="af8"/>
          </w:rPr>
          <w:t>Приложение А. Название приложения</w:t>
        </w:r>
        <w:r w:rsidR="00CA09F7">
          <w:rPr>
            <w:webHidden/>
          </w:rPr>
          <w:tab/>
        </w:r>
        <w:r w:rsidR="00CA09F7">
          <w:rPr>
            <w:webHidden/>
          </w:rPr>
          <w:fldChar w:fldCharType="begin"/>
        </w:r>
        <w:r w:rsidR="00CA09F7">
          <w:rPr>
            <w:webHidden/>
          </w:rPr>
          <w:instrText xml:space="preserve"> PAGEREF _Toc2606398 \h </w:instrText>
        </w:r>
        <w:r w:rsidR="00CA09F7">
          <w:rPr>
            <w:webHidden/>
          </w:rPr>
        </w:r>
        <w:r w:rsidR="00CA09F7">
          <w:rPr>
            <w:webHidden/>
          </w:rPr>
          <w:fldChar w:fldCharType="separate"/>
        </w:r>
        <w:r w:rsidR="003E0961">
          <w:rPr>
            <w:webHidden/>
          </w:rPr>
          <w:t>6</w:t>
        </w:r>
        <w:r w:rsidR="00CA09F7">
          <w:rPr>
            <w:webHidden/>
          </w:rPr>
          <w:fldChar w:fldCharType="end"/>
        </w:r>
      </w:hyperlink>
    </w:p>
    <w:p w:rsidR="00CA09F7" w:rsidRDefault="00D2542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399" w:history="1">
        <w:r w:rsidR="00CA09F7" w:rsidRPr="00140976">
          <w:rPr>
            <w:rStyle w:val="af8"/>
            <w:noProof/>
          </w:rPr>
          <w:t>А.1 Заголовок 2</w:t>
        </w:r>
        <w:r w:rsidR="00CA09F7">
          <w:rPr>
            <w:noProof/>
            <w:webHidden/>
          </w:rPr>
          <w:tab/>
        </w:r>
        <w:r w:rsidR="00CA09F7">
          <w:rPr>
            <w:noProof/>
            <w:webHidden/>
          </w:rPr>
          <w:fldChar w:fldCharType="begin"/>
        </w:r>
        <w:r w:rsidR="00CA09F7">
          <w:rPr>
            <w:noProof/>
            <w:webHidden/>
          </w:rPr>
          <w:instrText xml:space="preserve"> PAGEREF _Toc2606399 \h </w:instrText>
        </w:r>
        <w:r w:rsidR="00CA09F7">
          <w:rPr>
            <w:noProof/>
            <w:webHidden/>
          </w:rPr>
        </w:r>
        <w:r w:rsidR="00CA09F7">
          <w:rPr>
            <w:noProof/>
            <w:webHidden/>
          </w:rPr>
          <w:fldChar w:fldCharType="separate"/>
        </w:r>
        <w:r w:rsidR="003E0961">
          <w:rPr>
            <w:noProof/>
            <w:webHidden/>
          </w:rPr>
          <w:t>6</w:t>
        </w:r>
        <w:r w:rsidR="00CA09F7">
          <w:rPr>
            <w:noProof/>
            <w:webHidden/>
          </w:rPr>
          <w:fldChar w:fldCharType="end"/>
        </w:r>
      </w:hyperlink>
    </w:p>
    <w:p w:rsidR="00CA09F7" w:rsidRDefault="00D2542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400" w:history="1">
        <w:r w:rsidR="00CA09F7" w:rsidRPr="00140976">
          <w:rPr>
            <w:rStyle w:val="af8"/>
          </w:rPr>
          <w:t>Перечень сокращений</w:t>
        </w:r>
        <w:r w:rsidR="00CA09F7">
          <w:rPr>
            <w:webHidden/>
          </w:rPr>
          <w:tab/>
        </w:r>
        <w:r w:rsidR="00CA09F7">
          <w:rPr>
            <w:webHidden/>
          </w:rPr>
          <w:fldChar w:fldCharType="begin"/>
        </w:r>
        <w:r w:rsidR="00CA09F7">
          <w:rPr>
            <w:webHidden/>
          </w:rPr>
          <w:instrText xml:space="preserve"> PAGEREF _Toc2606400 \h </w:instrText>
        </w:r>
        <w:r w:rsidR="00CA09F7">
          <w:rPr>
            <w:webHidden/>
          </w:rPr>
        </w:r>
        <w:r w:rsidR="00CA09F7">
          <w:rPr>
            <w:webHidden/>
          </w:rPr>
          <w:fldChar w:fldCharType="separate"/>
        </w:r>
        <w:r w:rsidR="003E0961">
          <w:rPr>
            <w:webHidden/>
          </w:rPr>
          <w:t>7</w:t>
        </w:r>
        <w:r w:rsidR="00CA09F7">
          <w:rPr>
            <w:webHidden/>
          </w:rPr>
          <w:fldChar w:fldCharType="end"/>
        </w:r>
      </w:hyperlink>
    </w:p>
    <w:p w:rsidR="00CA09F7" w:rsidRDefault="00D2542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401" w:history="1">
        <w:r w:rsidR="00CA09F7" w:rsidRPr="00140976">
          <w:rPr>
            <w:rStyle w:val="af8"/>
          </w:rPr>
          <w:t>Перечень терминов</w:t>
        </w:r>
        <w:r w:rsidR="00CA09F7">
          <w:rPr>
            <w:webHidden/>
          </w:rPr>
          <w:tab/>
        </w:r>
        <w:r w:rsidR="00CA09F7">
          <w:rPr>
            <w:webHidden/>
          </w:rPr>
          <w:fldChar w:fldCharType="begin"/>
        </w:r>
        <w:r w:rsidR="00CA09F7">
          <w:rPr>
            <w:webHidden/>
          </w:rPr>
          <w:instrText xml:space="preserve"> PAGEREF _Toc2606401 \h </w:instrText>
        </w:r>
        <w:r w:rsidR="00CA09F7">
          <w:rPr>
            <w:webHidden/>
          </w:rPr>
        </w:r>
        <w:r w:rsidR="00CA09F7">
          <w:rPr>
            <w:webHidden/>
          </w:rPr>
          <w:fldChar w:fldCharType="separate"/>
        </w:r>
        <w:r w:rsidR="003E0961">
          <w:rPr>
            <w:webHidden/>
          </w:rPr>
          <w:t>8</w:t>
        </w:r>
        <w:r w:rsidR="00CA09F7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FA2468">
      <w:pPr>
        <w:pStyle w:val="34fffa"/>
        <w:rPr>
          <w:lang w:val="en-US"/>
        </w:rPr>
      </w:pPr>
    </w:p>
    <w:p w:rsidR="001F56D2" w:rsidRDefault="001F56D2" w:rsidP="00FA2468">
      <w:pPr>
        <w:pStyle w:val="34fffa"/>
        <w:rPr>
          <w:lang w:val="en-US"/>
        </w:rPr>
        <w:sectPr w:rsidR="001F56D2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05021C" w:rsidP="00D47C08">
      <w:pPr>
        <w:pStyle w:val="1"/>
        <w:rPr>
          <w:lang w:val="ru-RU"/>
        </w:rPr>
      </w:pPr>
      <w:bookmarkStart w:id="1" w:name="_Toc2606397"/>
      <w:r>
        <w:rPr>
          <w:lang w:val="ru-RU"/>
        </w:rPr>
        <w:lastRenderedPageBreak/>
        <w:t>План расположения (оборудования и проводок)</w:t>
      </w:r>
      <w:bookmarkEnd w:id="1"/>
    </w:p>
    <w:p w:rsidR="00441C13" w:rsidRPr="00441C13" w:rsidRDefault="00441C13" w:rsidP="00315180">
      <w:pPr>
        <w:pStyle w:val="34f9"/>
      </w:pPr>
    </w:p>
    <w:p w:rsidR="00834DB2" w:rsidRPr="0005021C" w:rsidRDefault="00834DB2" w:rsidP="00834DB2">
      <w:pPr>
        <w:pStyle w:val="34b"/>
      </w:pPr>
    </w:p>
    <w:p w:rsidR="001F56D2" w:rsidRPr="0005021C" w:rsidRDefault="001F56D2" w:rsidP="00FA2468">
      <w:pPr>
        <w:pStyle w:val="34fffa"/>
      </w:pPr>
    </w:p>
    <w:p w:rsidR="00441C13" w:rsidRDefault="00441C13" w:rsidP="00FA2468">
      <w:pPr>
        <w:pStyle w:val="34fffa"/>
        <w:sectPr w:rsidR="00441C13" w:rsidSect="001F56D2">
          <w:headerReference w:type="default" r:id="rId15"/>
          <w:headerReference w:type="first" r:id="rId16"/>
          <w:pgSz w:w="16840" w:h="23814" w:code="8"/>
          <w:pgMar w:top="851" w:right="567" w:bottom="1701" w:left="1418" w:header="284" w:footer="340" w:gutter="0"/>
          <w:cols w:space="708"/>
          <w:docGrid w:linePitch="360"/>
        </w:sectPr>
      </w:pPr>
    </w:p>
    <w:p w:rsidR="007E0C1B" w:rsidRDefault="007E0C1B" w:rsidP="007E0C1B">
      <w:pPr>
        <w:pStyle w:val="34b"/>
      </w:pPr>
    </w:p>
    <w:p w:rsidR="007E0C1B" w:rsidRDefault="007E0C1B" w:rsidP="007E0C1B">
      <w:pPr>
        <w:pStyle w:val="34ffffb"/>
      </w:pPr>
      <w:r>
        <w:t>Инструкция по заполнению документа:</w:t>
      </w:r>
    </w:p>
    <w:p w:rsidR="007E0C1B" w:rsidRPr="006D5AEB" w:rsidRDefault="007E0C1B" w:rsidP="007E0C1B">
      <w:pPr>
        <w:pStyle w:val="34ffffb"/>
      </w:pPr>
      <w:r>
        <w:t>Данный шаблон предназначен для двух видов документов: «</w:t>
      </w:r>
      <w:r w:rsidRPr="006D5AEB">
        <w:t>План расположения</w:t>
      </w:r>
      <w:r>
        <w:t>»</w:t>
      </w:r>
      <w:r w:rsidRPr="006D5AEB">
        <w:t xml:space="preserve"> </w:t>
      </w:r>
      <w:r>
        <w:t>и «</w:t>
      </w:r>
      <w:r w:rsidRPr="006D5AEB">
        <w:t>План расположения оборудования и проводок</w:t>
      </w:r>
      <w:r>
        <w:t>».</w:t>
      </w:r>
    </w:p>
    <w:p w:rsidR="007E0C1B" w:rsidRPr="00760811" w:rsidRDefault="007E0C1B" w:rsidP="007E0C1B">
      <w:pPr>
        <w:pStyle w:val="34ffffb"/>
      </w:pPr>
      <w:r>
        <w:t>Наименование и обозначение документа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 Наименование документа в текущем варианте — «</w:t>
      </w:r>
      <w:r w:rsidRPr="006D5AEB">
        <w:t>План расположения</w:t>
      </w:r>
      <w:r>
        <w:t>». Обозначение документа не указано.</w:t>
      </w:r>
    </w:p>
    <w:p w:rsidR="007E0C1B" w:rsidRDefault="007E0C1B" w:rsidP="007E0C1B">
      <w:pPr>
        <w:pStyle w:val="34ffffb"/>
      </w:pPr>
      <w:r>
        <w:t>а) Если наименование документа «</w:t>
      </w:r>
      <w:r w:rsidRPr="006D5AEB">
        <w:t>План расположения оборудования и проводок</w:t>
      </w:r>
      <w:r>
        <w:t>» измените  наименование документа в поле «Название» окна «Свойства».</w:t>
      </w:r>
    </w:p>
    <w:p w:rsidR="007E0C1B" w:rsidRDefault="007E0C1B" w:rsidP="007E0C1B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>» на закладке «Прочие» окна «Свойства». Обозначение каждого вида документа приведено под его наименованием в пунктах 1—2.</w:t>
      </w:r>
    </w:p>
    <w:p w:rsidR="007E0C1B" w:rsidRDefault="007E0C1B" w:rsidP="007E0C1B">
      <w:pPr>
        <w:pStyle w:val="34ffffb"/>
      </w:pPr>
      <w:r>
        <w:t>в) Обновите поля документа и поля основных надписей в колонтитулах.</w:t>
      </w:r>
    </w:p>
    <w:p w:rsidR="007E0C1B" w:rsidRDefault="007E0C1B" w:rsidP="007E0C1B">
      <w:pPr>
        <w:pStyle w:val="34ffffb"/>
      </w:pPr>
      <w:r>
        <w:t>г) В заголовке раздела 1 укажите точное название: «</w:t>
      </w:r>
      <w:r w:rsidRPr="006D5AEB">
        <w:t>План расположения</w:t>
      </w:r>
      <w:r>
        <w:t>»</w:t>
      </w:r>
      <w:r w:rsidRPr="006D5AEB">
        <w:t xml:space="preserve"> </w:t>
      </w:r>
      <w:r>
        <w:t>или «</w:t>
      </w:r>
      <w:r w:rsidRPr="006D5AEB">
        <w:t>План расположения оборудования и проводок</w:t>
      </w:r>
      <w:r>
        <w:t>».</w:t>
      </w:r>
    </w:p>
    <w:p w:rsidR="007E0C1B" w:rsidRDefault="007E0C1B" w:rsidP="007E0C1B">
      <w:pPr>
        <w:pStyle w:val="34ffffb"/>
      </w:pPr>
      <w:r>
        <w:t xml:space="preserve">д) Ниже заголовка </w:t>
      </w:r>
      <w:proofErr w:type="gramStart"/>
      <w:r>
        <w:t>разместите план</w:t>
      </w:r>
      <w:proofErr w:type="gramEnd"/>
      <w:r>
        <w:t>. Требования к плану расположения каждого вида приведены ниже в пунктах 1—2.</w:t>
      </w:r>
    </w:p>
    <w:p w:rsidR="007E0C1B" w:rsidRDefault="007E0C1B" w:rsidP="007E0C1B">
      <w:pPr>
        <w:pStyle w:val="34ffffb"/>
      </w:pPr>
      <w:r>
        <w:t>е) Ниже плана расположения (при необходимости) разместите краткие аннотации и пояснения к нему.</w:t>
      </w:r>
    </w:p>
    <w:p w:rsidR="007E0C1B" w:rsidRPr="00760811" w:rsidRDefault="007E0C1B" w:rsidP="007E0C1B">
      <w:pPr>
        <w:pStyle w:val="34ffffb"/>
      </w:pPr>
      <w:r>
        <w:rPr>
          <w:lang w:eastAsia="ru-RU"/>
        </w:rPr>
        <w:t xml:space="preserve">ж) В таблице раздела «Перечень сокращений» укажите все используемые в </w:t>
      </w:r>
      <w:r>
        <w:t>плане</w:t>
      </w:r>
      <w:r w:rsidRPr="00834DB2">
        <w:t xml:space="preserve"> условны</w:t>
      </w:r>
      <w:r>
        <w:t>е</w:t>
      </w:r>
      <w:r w:rsidRPr="00834DB2">
        <w:t xml:space="preserve"> обозначени</w:t>
      </w:r>
      <w:r>
        <w:t>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7E0C1B" w:rsidRDefault="007E0C1B" w:rsidP="007E0C1B">
      <w:pPr>
        <w:pStyle w:val="34ffffb"/>
      </w:pPr>
    </w:p>
    <w:p w:rsidR="007E0C1B" w:rsidRPr="00760811" w:rsidRDefault="007E0C1B" w:rsidP="007E0C1B">
      <w:pPr>
        <w:pStyle w:val="34ffffb"/>
      </w:pPr>
    </w:p>
    <w:p w:rsidR="007E0C1B" w:rsidRDefault="007E0C1B" w:rsidP="007E0C1B">
      <w:pPr>
        <w:pStyle w:val="34a0"/>
      </w:pPr>
      <w:r>
        <w:t xml:space="preserve">1. </w:t>
      </w:r>
      <w:r w:rsidRPr="007B1053">
        <w:rPr>
          <w:lang w:eastAsia="ru-RU"/>
        </w:rPr>
        <w:t>План расположения</w:t>
      </w:r>
    </w:p>
    <w:p w:rsidR="007E0C1B" w:rsidRPr="00834DB2" w:rsidRDefault="007E0C1B" w:rsidP="007E0C1B">
      <w:pPr>
        <w:pStyle w:val="34a0"/>
      </w:pPr>
      <w:r>
        <w:t xml:space="preserve">Обозначение документа: </w:t>
      </w:r>
      <w:r w:rsidRPr="007B1053">
        <w:t>С8</w:t>
      </w:r>
    </w:p>
    <w:p w:rsidR="007E0C1B" w:rsidRPr="007B1053" w:rsidRDefault="007E0C1B" w:rsidP="007E0C1B">
      <w:pPr>
        <w:pStyle w:val="34a0"/>
        <w:rPr>
          <w:lang w:eastAsia="ru-RU"/>
        </w:rPr>
      </w:pPr>
      <w:r w:rsidRPr="007B1053">
        <w:rPr>
          <w:lang w:eastAsia="ru-RU"/>
        </w:rPr>
        <w:t>План расположения средств технического обеспечения, выполняемый при разработке технического проекта, должен определять расположение пунктов управления и средств технического обеспечения, требующих специальных помещений или отдельных площадей для размещения,</w:t>
      </w:r>
    </w:p>
    <w:p w:rsidR="007E0C1B" w:rsidRDefault="007E0C1B" w:rsidP="007E0C1B">
      <w:pPr>
        <w:pStyle w:val="34a0"/>
      </w:pPr>
      <w:r w:rsidRPr="007B1053">
        <w:rPr>
          <w:lang w:eastAsia="ru-RU"/>
        </w:rPr>
        <w:t xml:space="preserve">Документ допускается включать в раздел </w:t>
      </w:r>
      <w:r>
        <w:t>«</w:t>
      </w:r>
      <w:r w:rsidRPr="007B1053">
        <w:rPr>
          <w:lang w:eastAsia="ru-RU"/>
        </w:rPr>
        <w:t>Структура комплекса технических средств</w:t>
      </w:r>
      <w:r>
        <w:t>»</w:t>
      </w:r>
      <w:r w:rsidRPr="007B1053">
        <w:rPr>
          <w:lang w:eastAsia="ru-RU"/>
        </w:rPr>
        <w:t xml:space="preserve"> документа </w:t>
      </w:r>
      <w:r>
        <w:t>«</w:t>
      </w:r>
      <w:r w:rsidRPr="007B1053">
        <w:rPr>
          <w:lang w:eastAsia="ru-RU"/>
        </w:rPr>
        <w:t>Описание комплекса технических средств</w:t>
      </w:r>
      <w:r>
        <w:t>»</w:t>
      </w:r>
      <w:r w:rsidRPr="007B1053">
        <w:rPr>
          <w:lang w:eastAsia="ru-RU"/>
        </w:rPr>
        <w:t>.</w:t>
      </w:r>
    </w:p>
    <w:p w:rsidR="007E0C1B" w:rsidRDefault="007E0C1B" w:rsidP="007E0C1B">
      <w:pPr>
        <w:pStyle w:val="34a0"/>
      </w:pPr>
    </w:p>
    <w:p w:rsidR="007E0C1B" w:rsidRDefault="007E0C1B" w:rsidP="007E0C1B">
      <w:pPr>
        <w:pStyle w:val="34a0"/>
      </w:pPr>
    </w:p>
    <w:p w:rsidR="007E0C1B" w:rsidRPr="00834DB2" w:rsidRDefault="007E0C1B" w:rsidP="007E0C1B">
      <w:pPr>
        <w:pStyle w:val="34a0"/>
      </w:pPr>
      <w:r>
        <w:t xml:space="preserve">2. </w:t>
      </w:r>
      <w:r w:rsidRPr="007B1053">
        <w:t>План расположения оборудования и проводок</w:t>
      </w:r>
    </w:p>
    <w:p w:rsidR="007E0C1B" w:rsidRPr="00834DB2" w:rsidRDefault="007E0C1B" w:rsidP="007E0C1B">
      <w:pPr>
        <w:pStyle w:val="34a0"/>
      </w:pPr>
      <w:r>
        <w:t xml:space="preserve">Обозначение документа: </w:t>
      </w:r>
      <w:r w:rsidRPr="007B1053">
        <w:t>С</w:t>
      </w:r>
      <w:proofErr w:type="gramStart"/>
      <w:r w:rsidRPr="007B1053">
        <w:t>7</w:t>
      </w:r>
      <w:proofErr w:type="gramEnd"/>
    </w:p>
    <w:p w:rsidR="007E0C1B" w:rsidRPr="007B1053" w:rsidRDefault="007E0C1B" w:rsidP="007E0C1B">
      <w:pPr>
        <w:pStyle w:val="34a0"/>
      </w:pPr>
      <w:r w:rsidRPr="007B1053">
        <w:lastRenderedPageBreak/>
        <w:t>План расположения оборудования и проводок должен показывать планы и разрезы помещений, на которых должно быть указано размещение средств технического обеспечения: датчиков с отборными устройствами, исполнительных механизмов, устройств телемеханики и связи, средств вычислительной техники, кабельных и трубных проводок и т.</w:t>
      </w:r>
      <w:r>
        <w:t> </w:t>
      </w:r>
      <w:r w:rsidRPr="007B1053">
        <w:t>п. На плане указывают установочные размеры, необходимые для монтажа технических средств.</w:t>
      </w:r>
    </w:p>
    <w:p w:rsidR="007E0C1B" w:rsidRDefault="007E0C1B" w:rsidP="007E0C1B">
      <w:pPr>
        <w:pStyle w:val="34a0"/>
      </w:pPr>
    </w:p>
    <w:p w:rsidR="00834DB2" w:rsidRPr="00834DB2" w:rsidRDefault="00834DB2" w:rsidP="008D2968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6398"/>
      <w:r w:rsidR="003E0961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6399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1E0113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6400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6401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8D2968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8D2968" w:rsidRPr="00A86232" w:rsidRDefault="008D2968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8D2968" w:rsidRPr="005F1B2E" w:rsidRDefault="008D2968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8D2968" w:rsidRPr="005F1B2E" w:rsidRDefault="008D2968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8D2968" w:rsidRPr="005F1B2E" w:rsidRDefault="008D2968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8D2968" w:rsidRPr="005F1B2E" w:rsidRDefault="008D2968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8D2968" w:rsidRPr="005F1B2E" w:rsidRDefault="008D2968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8D2968" w:rsidRPr="005F1B2E" w:rsidRDefault="008D2968" w:rsidP="006877E2">
            <w:pPr>
              <w:pStyle w:val="34ff8"/>
            </w:pPr>
            <w:r w:rsidRPr="005F1B2E">
              <w:t>Дата</w:t>
            </w:r>
          </w:p>
        </w:tc>
      </w:tr>
      <w:tr w:rsidR="008D2968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8D2968" w:rsidRPr="005F1B2E" w:rsidRDefault="008D2968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8D2968" w:rsidRPr="005F1B2E" w:rsidRDefault="008D2968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8D2968" w:rsidRPr="005F1B2E" w:rsidRDefault="008D2968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8D2968" w:rsidRPr="005F1B2E" w:rsidRDefault="008D2968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8D2968" w:rsidRPr="005F1B2E" w:rsidRDefault="008D2968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8D2968" w:rsidRPr="005F1B2E" w:rsidRDefault="008D2968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8D2968" w:rsidRPr="005F1B2E" w:rsidRDefault="008D2968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8D2968" w:rsidRPr="005F1B2E" w:rsidRDefault="008D2968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8D2968" w:rsidRPr="005F1B2E" w:rsidRDefault="008D2968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8D2968" w:rsidRPr="005F1B2E" w:rsidRDefault="008D2968" w:rsidP="006877E2">
            <w:pPr>
              <w:pStyle w:val="34ff8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tr w:rsidR="008D2968" w:rsidTr="00337812">
        <w:trPr>
          <w:trHeight w:val="454"/>
        </w:trPr>
        <w:tc>
          <w:tcPr>
            <w:tcW w:w="518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968" w:rsidRDefault="008D2968" w:rsidP="0033781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968" w:rsidRDefault="008D2968" w:rsidP="00337812">
            <w:pPr>
              <w:pStyle w:val="34ff6"/>
            </w:pPr>
          </w:p>
        </w:tc>
      </w:tr>
      <w:bookmarkEnd w:id="0"/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7"/>
      <w:head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542C" w:rsidRDefault="00D2542C" w:rsidP="00AD0715">
      <w:r>
        <w:separator/>
      </w:r>
    </w:p>
    <w:p w:rsidR="00D2542C" w:rsidRDefault="00D2542C" w:rsidP="00AD0715"/>
  </w:endnote>
  <w:endnote w:type="continuationSeparator" w:id="0">
    <w:p w:rsidR="00D2542C" w:rsidRDefault="00D2542C" w:rsidP="00AD0715">
      <w:r>
        <w:continuationSeparator/>
      </w:r>
    </w:p>
    <w:p w:rsidR="00D2542C" w:rsidRDefault="00D2542C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542C" w:rsidRDefault="00D2542C" w:rsidP="00AD0715">
      <w:r>
        <w:separator/>
      </w:r>
    </w:p>
    <w:p w:rsidR="00D2542C" w:rsidRDefault="00D2542C" w:rsidP="00AD0715"/>
  </w:footnote>
  <w:footnote w:type="continuationSeparator" w:id="0">
    <w:p w:rsidR="00D2542C" w:rsidRDefault="00D2542C" w:rsidP="00AD0715">
      <w:r>
        <w:continuationSeparator/>
      </w:r>
    </w:p>
    <w:p w:rsidR="00D2542C" w:rsidRDefault="00D2542C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24EBB2E" wp14:editId="316FC3F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40546ED7" wp14:editId="022CF1B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A6392D8" wp14:editId="6905513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56D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E0961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56D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E0961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3AE262B7" wp14:editId="19F1CD37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D2542C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E0961" w:rsidRPr="003E0961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E0961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E0961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D2542C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A019B2" w:rsidRDefault="00D2542C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План расположения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D2542C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E0961" w:rsidRPr="003E0961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E0961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E0961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D2542C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A019B2" w:rsidRDefault="00D2542C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План расположения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6D2" w:rsidRDefault="001F56D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17330851" wp14:editId="1BD2C53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0224000" cy="14936400"/>
              <wp:effectExtent l="0" t="0" r="25400" b="0"/>
              <wp:wrapNone/>
              <wp:docPr id="763" name="Группа 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4000" cy="14936400"/>
                        <a:chOff x="0" y="0"/>
                        <a:chExt cx="10223007" cy="14934662"/>
                      </a:xfrm>
                    </wpg:grpSpPr>
                    <wpg:grpSp>
                      <wpg:cNvPr id="764" name="Группа 764"/>
                      <wpg:cNvGrpSpPr/>
                      <wpg:grpSpPr>
                        <a:xfrm>
                          <a:off x="0" y="9553903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765" name="Группа 765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6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767" name="Группа 76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768" name="Группа 76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769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0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1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2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7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74" name="Группа 774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75" name="Группа 77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7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7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8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781" name="Группа 7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7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787" name="Rectangle 74"/>
                      <wps:cNvSpPr>
                        <a:spLocks noChangeArrowheads="1"/>
                      </wps:cNvSpPr>
                      <wps:spPr bwMode="auto">
                        <a:xfrm>
                          <a:off x="431742" y="0"/>
                          <a:ext cx="9790694" cy="14758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g:grpSp>
                      <wpg:cNvPr id="788" name="Группа 788"/>
                      <wpg:cNvGrpSpPr/>
                      <wpg:grpSpPr>
                        <a:xfrm>
                          <a:off x="3563007" y="14236262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789" name="Группа 789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790" name="Группа 790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791" name="Группа 791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792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3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4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5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96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7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8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9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0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1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02" name="Группа 802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803" name="Группа 803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804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CB1016" w:rsidRDefault="001F56D2" w:rsidP="001F56D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805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374BE" w:rsidRDefault="001F56D2" w:rsidP="001F56D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3E0961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806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3E0961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07" name="Группа 807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0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0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1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2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5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2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21" name="Группа 821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822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6C5C53" w:rsidRDefault="001F56D2" w:rsidP="001F56D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82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6E6E82" w:rsidRDefault="001F56D2" w:rsidP="001F56D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24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63" o:spid="_x0000_s1228" style="position:absolute;left:0;text-align:left;margin-left:22.7pt;margin-top:14.2pt;width:805.05pt;height:1176.1pt;z-index:251698176;mso-position-horizontal-relative:page;mso-position-vertical-relative:page;mso-width-relative:margin;mso-height-relative:margin" coordsize="102230,149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">
              <v:group id="Группа 764" o:spid="_x0000_s1229" style="position:absolute;top:95539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u7B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a7sHxgAAANwA&#10;AAAPAAAAAAAAAAAAAAAAAKoCAABkcnMvZG93bnJldi54bWxQSwUGAAAAAAQABAD6AAAAnQMAAAAA&#10;">
                <v:group id="Группа 765" o:spid="_x0000_s12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cen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Z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AnHpzFAAAA3AAA&#10;AA8AAAAAAAAAAAAAAAAAqgIAAGRycy9kb3ducmV2LnhtbFBLBQYAAAAABAAEAPoAAACcAwAAAAA=&#10;">
                  <v:rect id="Rectangle 91" o:spid="_x0000_s12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QWDsQA&#10;AADcAAAADwAAAGRycy9kb3ducmV2LnhtbESPW2sCMRSE3wv+h3CEvmlioatujWItxcubF+jrYXPc&#10;XdycLEmq239vBKGPw8x8w8wWnW3ElXyoHWsYDRUI4sKZmksNp+P3YAIiRGSDjWPS8EcBFvPeywxz&#10;4268p+shliJBOOSooYqxzaUMRUUWw9C1xMk7O28xJulLaTzeEtw28k2pTFqsOS1U2NKqouJy+LUa&#10;zie1HR8jLT9Xfvq++1I/2UattX7td8sPEJG6+B9+tjdGwzjL4HEmHQE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UFg7EAAAA3AAAAA8AAAAAAAAAAAAAAAAAmAIAAGRycy9k&#10;b3ducmV2LnhtbFBLBQYAAAAABAAEAPUAAACJAwAAAAA=&#10;" filled="f" strokeweight="1.5pt">
                    <v:textbox inset=",1mm"/>
                  </v:rect>
                  <v:group id="Группа 767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7klcM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WW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uSVwxgAAANwA&#10;AAAPAAAAAAAAAAAAAAAAAKoCAABkcnMvZG93bnJldi54bWxQSwUGAAAAAAQABAD6AAAAnQMAAAAA&#10;">
                    <v:group id="Группа 768" o:spid="_x0000_s12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iaxAs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JrECwwAAANwAAAAP&#10;AAAAAAAAAAAAAAAAAKoCAABkcnMvZG93bnJldi54bWxQSwUGAAAAAAQABAD6AAAAmgMAAAAA&#10;">
                      <v:line id="Line 76" o:spid="_x0000_s12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mhksQAAADcAAAADwAAAGRycy9kb3ducmV2LnhtbESPQWsCMRSE7wX/Q3iCt5qth23dGqUI&#10;gmIPrQpeH5u3m6WblyWJ7vrvjSD0OMzMN8xiNdhWXMmHxrGCt2kGgrh0uuFawem4ef0AESKyxtYx&#10;KbhRgNVy9LLAQruef+l6iLVIEA4FKjAxdoWUoTRkMUxdR5y8ynmLMUlfS+2xT3DbylmW5dJiw2nB&#10;YEdrQ+Xf4WIVyN2+//Gb2amqq23nzjvznfeDUpPx8PUJItIQ/8PP9lYreM/n8DiTjoB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aaGSxAAAANwAAAAPAAAAAAAAAAAA&#10;AAAAAKECAABkcnMvZG93bnJldi54bWxQSwUGAAAAAAQABAD5AAAAkgMAAAAA&#10;" strokeweight="1.5pt"/>
                      <v:line id="Line 77" o:spid="_x0000_s12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qe0sEAAADcAAAADwAAAGRycy9kb3ducmV2LnhtbERPz2vCMBS+D/wfwhN2W1N70FEbRQTB&#10;sh02J+z6aF6bYvNSkmi7/345DHb8+H5X+9kO4kE+9I4VrLIcBHHjdM+dguvX6eUVRIjIGgfHpOCH&#10;Aux3i6cKS+0m/qTHJXYihXAoUYGJcSylDI0hiyFzI3HiWuctxgR9J7XHKYXbQRZ5vpYWe04NBkc6&#10;Gmpul7tVIOu36cOfimvbtefRfdfmfT3NSj0v58MWRKQ5/ov/3GetYLNJ89OZdATk7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ip7SwQAAANwAAAAPAAAAAAAAAAAAAAAA&#10;AKECAABkcnMvZG93bnJldi54bWxQSwUGAAAAAAQABAD5AAAAjwMAAAAA&#10;" strokeweight="1.5pt"/>
                      <v:line id="Line 78" o:spid="_x0000_s12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Y7ScMAAADcAAAADwAAAGRycy9kb3ducmV2LnhtbESPT4vCMBTE74LfITxhb5rqQaVrFBEE&#10;xT34D7w+mtembPNSkmi7334jLOxxmJnfMKtNbxvxIh9qxwqmkwwEceF0zZWC+20/XoIIEVlj45gU&#10;/FCAzXo4WGGuXccXel1jJRKEQ44KTIxtLmUoDFkME9cSJ6903mJM0ldSe+wS3DZylmVzabHmtGCw&#10;pZ2h4vv6tArk8dSd/X52L6vy0LrH0XzNu16pj1G//QQRqY//4b/2QStYLKbwPpOOgF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GO0nDAAAA3AAAAA8AAAAAAAAAAAAA&#10;AAAAoQIAAGRycy9kb3ducmV2LnhtbFBLBQYAAAAABAAEAPkAAACRAwAAAAA=&#10;" strokeweight="1.5pt"/>
                      <v:line id="Line 79" o:spid="_x0000_s12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SlPsQAAADcAAAADwAAAGRycy9kb3ducmV2LnhtbESPT4vCMBTE7wt+h/AEb2u6Pah0jSIL&#10;grJ78B/s9dG8NsXmpSRZW7/9RhA8DjPzG2a5HmwrbuRD41jBxzQDQVw63XCt4HLevi9AhIissXVM&#10;Cu4UYL0avS2x0K7nI91OsRYJwqFABSbGrpAylIYshqnriJNXOW8xJulrqT32CW5bmWfZTFpsOC0Y&#10;7OjLUHk9/VkFcv/dH/w2v1R1tevc7978zPpBqcl42HyCiDTEV/jZ3mkF83kOjzPp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FKU+xAAAANwAAAAPAAAAAAAAAAAA&#10;AAAAAKECAABkcnMvZG93bnJldi54bWxQSwUGAAAAAAQABAD5AAAAkgM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gApcMAAADcAAAADwAAAGRycy9kb3ducmV2LnhtbESPQWsCMRSE7wX/Q3iCt5rVgpbVKCII&#10;ij1YK3h9bN5uFjcvS5K66783BaHHYWa+YZbr3jbiTj7UjhVMxhkI4sLpmisFl5/d+yeIEJE1No5J&#10;wYMCrFeDtyXm2nX8TfdzrESCcMhRgYmxzaUMhSGLYexa4uSVzluMSfpKao9dgttGTrNsJi3WnBYM&#10;trQ1VNzOv1aBPBy7k99NL2VV7lt3PZivWdcrNRr2mwWISH38D7/ae61gPv+A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YAKXDAAAA3AAAAA8AAAAAAAAAAAAA&#10;AAAAoQIAAGRycy9kb3ducmV2LnhtbFBLBQYAAAAABAAEAPkAAACRAwAAAAA=&#10;" strokeweight="1.5pt"/>
                  </v:group>
                </v:group>
                <v:group id="Группа 774" o:spid="_x0000_s12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rIt2sYAAADc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oW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si3axgAAANwA&#10;AAAPAAAAAAAAAAAAAAAAAKoCAABkcnMvZG93bnJldi54bWxQSwUGAAAAAAQABAD6AAAAnQMAAAAA&#10;">
                  <v:group id="Группа 775" o:spid="_x0000_s12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f6IQc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1gvU7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/ohBxgAAANwA&#10;AAAPAAAAAAAAAAAAAAAAAKoCAABkcnMvZG93bnJldi54bWxQSwUGAAAAAAQABAD6AAAAnQ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jI2cUA&#10;AADcAAAADwAAAGRycy9kb3ducmV2LnhtbESP0WrCQBRE3wX/YbkFX6Ru9CFpo6uoIFQKgUY/4Jq9&#10;TYLZu2F31fTv3UKhj8PMnGFWm8F04k7Ot5YVzGcJCOLK6pZrBefT4fUNhA/IGjvLpOCHPGzW49EK&#10;c20f/EX3MtQiQtjnqKAJoc+l9FVDBv3M9sTR+7bOYIjS1VI7fES46eQiSVJpsOW40GBP+4aqa3kz&#10;CrAI7/Or2+3q6e1UFOnxkp31p1KTl2G7BBFoCP/hv/aHVpBlKfyeiUdAr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SMjZ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RtQsQA&#10;AADcAAAADwAAAGRycy9kb3ducmV2LnhtbESP0YrCMBRE3xf8h3AFXxZN9cGu1SgqCLsIhVU/4Npc&#10;22JzU5Ko3b/fCIKPw8ycYRarzjTiTs7XlhWMRwkI4sLqmksFp+Nu+AXCB2SNjWVS8EceVsvexwIz&#10;bR/8S/dDKEWEsM9QQRVCm0npi4oM+pFtiaN3sc5giNKVUjt8RLhp5CRJptJgzXGhwpa2FRXXw80o&#10;wDzMxle32ZSft2OeT3/O6UnvlRr0u/UcRKAuvMOv9rdWkKYpPM/EI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EbUL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v5MMEA&#10;AADcAAAADwAAAGRycy9kb3ducmV2LnhtbERPzYrCMBC+C/sOYRb2IprqwWo1yrogrAgFqw8wNmNb&#10;bCYlidp9+81B8Pjx/a82vWnFg5xvLCuYjBMQxKXVDVcKzqfdaA7CB2SNrWVS8EceNuuPwQozbZ98&#10;pEcRKhFD2GeooA6hy6T0ZU0G/dh2xJG7WmcwROgqqR0+Y7hp5TRJZtJgw7Ghxo5+aipvxd0owDws&#10;Jje33VbD+ynPZ/tLetYHpb4+++8liEB9eItf7l+tIE3j2ngmHgG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b+TDBAAAA3A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dcq8QA&#10;AADcAAAADwAAAGRycy9kb3ducmV2LnhtbESP3YrCMBSE7xd8h3AEbxZN9cJqNYouLLgIBX8e4Ngc&#10;22JzUpKo9e03wsJeDjPzDbNcd6YRD3K+tqxgPEpAEBdW11wqOJ++hzMQPiBrbCyTghd5WK96H0vM&#10;tH3ygR7HUIoIYZ+hgiqENpPSFxUZ9CPbEkfvap3BEKUrpXb4jHDTyEmSTKXBmuNChS19VVTcjnej&#10;APMwH9/cdlt+3k95Pv25pGe9V2rQ7zYLEIG68B/+a++0gjSdw/tMP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XXKv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FEcIA&#10;AADcAAAADwAAAGRycy9kb3ducmV2LnhtbERPy4rCMBTdC/MP4Q7MRqapLnzURhkHhBGh4OMD7jTX&#10;ttjclCRq/XuzEFwezjtf9aYVN3K+saxglKQgiEurG64UnI6b7xkIH5A1tpZJwYM8rJYfgxwzbe+8&#10;p9shVCKGsM9QQR1Cl0npy5oM+sR2xJE7W2cwROgqqR3eY7hp5ThNJ9Jgw7Ghxo5+ayovh6tRgEWY&#10;jy5uva6G12NRTLb/05PeKfX12f8sQATqw1v8cv9pBdNZnB/PxCM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OIUR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781" o:spid="_x0000_s12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xD+Zc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p9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xD+ZcQAAADcAAAA&#10;DwAAAAAAAAAAAAAAAACqAgAAZHJzL2Rvd25yZXYueG1sUEsFBgAAAAAEAAQA+gAAAJsDAAAAAA==&#10;">
                    <v:shape id="Text Box 87" o:spid="_x0000_s12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S4wcUA&#10;AADcAAAADwAAAGRycy9kb3ducmV2LnhtbESPQWsCMRSE7wX/Q3hCbzVbaausRhFBkV5K1YPHx+Y1&#10;Wdy87G7iuvrrm0LB4zAz3zDzZe8q0VEbSs8KXkcZCOLC65KNguNh8zIFESKyxsozKbhRgOVi8DTH&#10;XPsrf1O3j0YkCIccFdgY61zKUFhyGEa+Jk7ej28dxiRbI3WL1wR3lRxn2Yd0WHJasFjT2lJx3l+c&#10;gsb2b++m+arO3efdrOx2F5rjSannYb+agYjUx0f4v73TCibTMfydS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ZLjB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dWsYA&#10;AADcAAAADwAAAGRycy9kb3ducmV2LnhtbESPT2sCMRTE74V+h/AKvWm2tbWyNYoIFvFS/HPo8bF5&#10;TRY3L7ubuG799EYQehxm5jfMdN67SnTUhtKzgpdhBoK48Lpko+CwXw0mIEJE1lh5JgV/FGA+e3yY&#10;Yq79mbfU7aIRCcIhRwU2xjqXMhSWHIahr4mT9+tbhzHJ1kjd4jnBXSVfs2wsHZacFizWtLRUHHcn&#10;p6Cx/du7ab6rY7e5mIX9Wofm8KPU81O/+AQRqY//4Xt7rRV8TEZwO5OO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gdWs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GFLsUA&#10;AADcAAAADwAAAGRycy9kb3ducmV2LnhtbESPQWsCMRSE7wX/Q3iCt5qt2Cpbo4igSC9S9dDjY/Oa&#10;LG5edjdx3fbXm0LB4zAz3zCLVe8q0VEbSs8KXsYZCOLC65KNgvNp+zwHESKyxsozKfihAKvl4GmB&#10;ufY3/qTuGI1IEA45KrAx1rmUobDkMIx9TZy8b986jEm2RuoWbwnuKjnJsjfpsOS0YLGmjaXicrw6&#10;BY3tp6+mOVSX7uPXrO1uH5rzl1KjYb9+BxGpj4/wf3uvFczmU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YUu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0gtcUA&#10;AADcAAAADwAAAGRycy9kb3ducmV2LnhtbESPQWsCMRSE7wX/Q3hCbzVb0Spbo4hQES+l6qHHx+Y1&#10;Wdy87G7SdeuvbwTB4zAz3zCLVe8q0VEbSs8KXkcZCOLC65KNgtPx42UOIkRkjZVnUvBHAVbLwdMC&#10;c+0v/EXdIRqRIBxyVGBjrHMpQ2HJYRj5mjh5P751GJNsjdQtXhLcVXKcZW/SYclpwWJNG0vF+fDr&#10;FDS2n0xN81mdu/3VrO12F5rTt1LPw379DiJSHx/he3unFczmU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jSC1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++wsUA&#10;AADcAAAADwAAAGRycy9kb3ducmV2LnhtbESPT2sCMRTE74LfITyhN81aWpXVKFJokV6Kfw4eH5tn&#10;srh52d2k67afvikIHoeZ+Q2z2vSuEh21ofSsYDrJQBAXXpdsFJyO7+MFiBCRNVaeScEPBdish4MV&#10;5trfeE/dIRqRIBxyVGBjrHMpQ2HJYZj4mjh5F986jEm2RuoWbwnuKvmcZTPpsOS0YLGmN0vF9fDt&#10;FDS2f3k1zVd17T5/zdZ+7EJzOiv1NOq3SxCR+vgI39s7rWC+mM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77C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252" style="position:absolute;left:4317;width:97907;height:147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RVb8QA&#10;AADcAAAADwAAAGRycy9kb3ducmV2LnhtbESPQWsCMRSE7wX/Q3hCbzVRqGvXjaKWUuutuuD1sXnu&#10;Lm5eliTV7b9vCoUeh5n5hinWg+3EjXxoHWuYThQI4sqZlmsN5entaQEiRGSDnWPS8E0B1qvRQ4G5&#10;cXf+pNsx1iJBOOSooYmxz6UMVUMWw8T1xMm7OG8xJulraTzeE9x2cqbUXFpsOS002NOuoep6/LIa&#10;LqX6yE6RNtudf3k+vKrzfK/etX4cD5sliEhD/A//tfdGQ7bI4PdMOg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UVW/EAAAA3AAAAA8AAAAAAAAAAAAAAAAAmAIAAGRycy9k&#10;b3ducmV2LnhtbFBLBQYAAAAABAAEAPUAAACJAwAAAAA=&#10;" filled="f" strokeweight="1.5pt">
                <v:textbox inset=",1mm"/>
              </v:rect>
              <v:group id="Группа 788" o:spid="_x0000_s1253" style="position:absolute;left:35630;top:142362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pX+MIAAADcAAAADwAAAGRycy9kb3ducmV2LnhtbERPy4rCMBTdC/MP4Q64&#10;07QjPqhGEZkRFyJYBwZ3l+baFpub0mTa+vdmIbg8nPdq05tKtNS40rKCeByBIM6sLjlX8Hv5GS1A&#10;OI+ssbJMCh7kYLP+GKww0bbjM7Wpz0UIYZeggsL7OpHSZQUZdGNbEwfuZhuDPsAml7rBLoSbSn5F&#10;0UwaLDk0FFjTrqDsnv4bBfsOu+0k/m6P99vucb1MT3/HmJQafvbbJQhPvX+LX+6DVjBf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4qV/jCAAAA3AAAAA8A&#10;AAAAAAAAAAAAAAAAqgIAAGRycy9kb3ducmV2LnhtbFBLBQYAAAAABAAEAPoAAACZAwAAAAA=&#10;">
                <v:group id="Группа 789" o:spid="_x0000_s1254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byY8YAAADcAAAADwAAAGRycy9kb3ducmV2LnhtbESPQWvCQBSE74L/YXlC&#10;b3UTi62NWUVEpQcpVAvF2yP7TEKyb0N2TeK/7xYKHoeZ+YZJ14OpRUetKy0riKcRCOLM6pJzBd/n&#10;/fMChPPIGmvLpOBODtar8SjFRNuev6g7+VwECLsEFRTeN4mULivIoJvahjh4V9sa9EG2udQt9gFu&#10;ajmLoldpsOSwUGBD24Ky6nQzCg499puXeNcdq+v2fjnPP3+OMSn1NBk2SxCeBv8I/7c/tIK3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ZvJjxgAAANwA&#10;AAAPAAAAAAAAAAAAAAAAAKoCAABkcnMvZG93bnJldi54bWxQSwUGAAAAAAQABAD6AAAAnQMAAAAA&#10;">
                  <v:group id="Группа 790" o:spid="_x0000_s1255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WFzSPCAAAA3AAAAA8A&#10;AAAAAAAAAAAAAAAAqgIAAGRycy9kb3ducmV2LnhtbFBLBQYAAAAABAAEAPoAAACZAwAAAAA=&#10;">
                    <v:group id="Группа 791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louMYAAADcAAAADwAAAGRycy9kb3ducmV2LnhtbESPW2vCQBSE3wv9D8sp&#10;+KabVOwlzSoiVXwQobFQ+nbInlwwezZk1yT+e7cg9HGYmW+YdDWaRvTUudqygngWgSDOra65VPB9&#10;2k7fQDiPrLGxTAqu5GC1fHxIMdF24C/qM1+KAGGXoILK+zaR0uUVGXQz2xIHr7CdQR9kV0rd4RDg&#10;ppHPUfQiDdYcFipsaVNRfs4uRsFuwGE9jz/7w7nYXH9Pi+PPISalJk/j+gOEp9H/h+/tvVbw+h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yWi4xgAAANwA&#10;AAAPAAAAAAAAAAAAAAAAAKoCAABkcnMvZG93bnJldi54bWxQSwUGAAAAAAQABAD6AAAAnQMAAAAA&#10;">
  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eiXMcAAADcAAAADwAAAGRycy9kb3ducmV2LnhtbESPQWvCQBSE74X+h+UJvRTdGKHV6Cq1&#10;tVC8VQXx9si+ZIPZtzG7NbG/vlso9DjMzDfMYtXbWlyp9ZVjBeNRAoI4d7riUsFh/z6cgvABWWPt&#10;mBTcyMNqeX+3wEy7jj/puguliBD2GSowITSZlD43ZNGPXEMcvcK1FkOUbSl1i12E21qmSfIkLVYc&#10;Fww29GooP+++rIJJcdo8XiZv4zStkm1hvrt8fSyVehj0L3MQgfrwH/5rf2gFz7MUfs/EIyC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d6Jc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uzPMYAAADcAAAADwAAAGRycy9kb3ducmV2LnhtbESPUWvCQBCE3wv9D8cW+lLqpS2cNfWU&#10;IhQEQdBa+rrmtkkwt5fmVo399Z4g9HGYmW+Y8bT3jTpQF+vAFp4GGSjiIriaSwubz4/HV1BRkB02&#10;gcnCiSJMJ7c3Y8xdOPKKDmspVYJwzNFCJdLmWseiIo9xEFri5P2EzqMk2ZXadXhMcN/o5ywz2mPN&#10;aaHClmYVFbv13lv4wr9STovtw3JnjGy+f81+NjTW3t/172+ghHr5D1/bc2dhOHqB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rszz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IrS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dhOHqB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6CK0j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up0cQAAADcAAAADwAAAGRycy9kb3ducmV2LnhtbESP3YrCMBSE7xd8h3CEvVtTBa1Wo1RR&#10;WVgQ/MHrQ3Nsi81JaaLtvr1ZWPBymJlvmMWqM5V4UuNKywqGgwgEcWZ1ybmCy3n3NQXhPLLGyjIp&#10;+CUHq2XvY4GJti0f6XnyuQgQdgkqKLyvEyldVpBBN7A1cfButjHog2xyqRtsA9xUchRFE2mw5LBQ&#10;YE2bgrL76WEUjM06/mnP+9kk3caG/HU4PaQ7pT77XToH4anz7/B/+1sriGdj+DsTjoBcv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26nRxAAAANwAAAAPAAAAAAAAAAAA&#10;AAAAAKECAABkcnMvZG93bnJldi54bWxQSwUGAAAAAAQABAD5AAAAkgMAAAAA&#10;" strokecolor="windowText" strokeweight="1.5pt"/>
  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ykX8cAAADcAAAADwAAAGRycy9kb3ducmV2LnhtbESPW2vCQBSE3wv9D8sp+CK6MYKX1FXs&#10;DUrfqoL4dsieZEOzZ2N2NWl/fbcg9HGYmW+Y1aa3tbhS6yvHCibjBARx7nTFpYLD/m20AOEDssba&#10;MSn4Jg+b9f3dCjPtOv6k6y6UIkLYZ6jAhNBkUvrckEU/dg1x9ArXWgxRtqXULXYRbmuZJslMWqw4&#10;Lhhs6NlQ/rW7WAXT4vQ6PE9fJmlaJR+F+enyp2Op1OCh3z6CCNSH//Ct/a4VzJcz+DsTj4Bc/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PTKRf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C1P8YAAADcAAAADwAAAGRycy9kb3ducmV2LnhtbESPQUvDQBSE70L/w/KEXsRu7GFTY7el&#10;FAoFQbCteH1mn0lo9m3Mvrapv94VBI/DzHzDzJeDb9WZ+tgEtvAwyUARl8E1XFk47Df3M1BRkB22&#10;gcnClSIsF6ObORYuXPiVzjupVIJwLNBCLdIVWseyJo9xEjri5H2G3qMk2Vfa9XhJcN/qaZYZ7bHh&#10;tFBjR+uayuPu5C284Xcl1+ePu5ejMXJ4/zKndW6sHd8OqydQQoP8h//aW2chf8zh90w6Anr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5QtT/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8hTcMAAADcAAAADwAAAGRycy9kb3ducmV2LnhtbERPTWvCQBC9F/oflil4Kbqph7VGVylC&#10;QRAKVYvXMTsmwexsmh019td3D4UeH+97vux9o67UxTqwhZdRBoq4CK7m0sJ+9z58BRUF2WETmCzc&#10;KcJy8fgwx9yFG3/SdSulSiEcc7RQibS51rGoyGMchZY4cafQeZQEu1K7Dm8p3Dd6nGVGe6w5NVTY&#10;0qqi4ry9eAtf+FPKfXN8/jgbI/vDt7msJsbawVP/NgMl1Mu/+M+9dhYm07Q2nUlHQC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PIU3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MwLccAAADcAAAADwAAAGRycy9kb3ducmV2LnhtbESPT2vCQBTE74LfYXkFL6VujNDW1FWs&#10;f6D0VitIb4/sSzY0+zbNrib66buFgsdhZn7DzJe9rcWZWl85VjAZJyCIc6crLhUcPncPzyB8QNZY&#10;OyYFF/KwXAwHc8y06/iDzvtQighhn6ECE0KTSelzQxb92DXE0StcazFE2ZZSt9hFuK1lmiSP0mLF&#10;ccFgQ2tD+ff+ZBVMi6/t/c90M0nTKnkvzLXLX4+lUqO7fvUCIlAfbuH/9ptW8DSb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+0zAt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QE1MQAAADc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UUi74uMiID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JATU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uJAcYAAADc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Z0P4PZOOgJ7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LiQH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</v:group>
                    <v:group id="Группа 802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KX3HsYAAADc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Rgn8&#10;nglHQG5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pfcexgAAANwA&#10;AAAPAAAAAAAAAAAAAAAAAKoCAABkcnMvZG93bnJldi54bWxQSwUGAAAAAAQABAD6AAAAnQMAAAAA&#10;">
                      <v:group id="Группа 803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6VKFxgAAANwA&#10;AAAPAAAAAAAAAAAAAAAAAKoCAABkcnMvZG93bnJldi54bWxQSwUGAAAAAAQABAD6AAAAnQMAAAAA&#10;">
  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wVF8cA&#10;AADcAAAADwAAAGRycy9kb3ducmV2LnhtbESPT2vCQBTE70K/w/IEL6Kblho0dRVb0HoQin/Q62v2&#10;mYRm34bsalI/fVcQehxm5jfMdN6aUlypdoVlBc/DCARxanXBmYLDfjkYg3AeWWNpmRT8koP57Kkz&#10;xUTbhrd03flMBAi7BBXk3leJlC7NyaAb2oo4eGdbG/RB1pnUNTYBbkr5EkWxNFhwWMixoo+c0p/d&#10;xSgwl8Vm8v796Uf9ZrWPb/EKT19HpXrddvEGwlPr/8OP9lorGEevc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sFRf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Pr="00CB1016" w:rsidRDefault="001F56D2" w:rsidP="001F56D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CwjM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MIn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/gsIz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Pr="005374BE" w:rsidRDefault="001F56D2" w:rsidP="001F56D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3E0961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Iu+8cA&#10;AADcAAAADwAAAGRycy9kb3ducmV2LnhtbESPT2vCQBTE74V+h+UVeil1Y8FgUzdBhdoeBPEP9vqa&#10;fU2C2bchu5rYT+8KgsdhZn7DTLLe1OJErassKxgOIhDEudUVFwp228/XMQjnkTXWlknBmRxk6ePD&#10;BBNtO17TaeMLESDsElRQet8kUrq8JINuYBvi4P3Z1qAPsi2kbrELcFPLtyiKpcGKw0KJDc1Lyg+b&#10;o1FgjtPl++z3y49eusU2/o8X+LPaK/X81E8/QHjq/T18a39rBeMohuuZcARke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yLvv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3E0961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807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JUhs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kn0A8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NJUhsQAAADcAAAA&#10;DwAAAAAAAAAAAAAAAACqAgAAZHJzL2Rvd25yZXYueG1sUEsFBgAAAAAEAAQA+gAAAJsDAAAAAA==&#10;">
  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TWIMEA&#10;AADc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CVxbTwTj4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01iD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zu8QA&#10;AADcAAAADwAAAGRycy9kb3ducmV2LnhtbESPQWvCQBSE70L/w/IKXkQ39VBNdBVp1XgrWi/eHtnn&#10;JjT7NmRXjf++Kwgeh5n5hpkvO1uLK7W+cqzgY5SAIC6crtgoOP5uhlMQPiBrrB2Tgjt5WC7eenPM&#10;tLvxnq6HYESEsM9QQRlCk0npi5Is+pFriKN3dq3FEGVrpG7xFuG2luMk+ZQWK44LJTb0VVLxd7hY&#10;BZPv1YB+Tu4c1uk2zc0+36YmV6r/3q1mIAJ14RV+tndawTRJ4XEmHgG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4c7v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tM+8EA&#10;AADcAAAADwAAAGRycy9kb3ducmV2LnhtbERPPW/CMBDdkfofrKvEgooDA5CAQagthA1BWdhO8eFE&#10;xOcodiH8ezwgMT6978Wqs7W4UesrxwpGwwQEceF0xUbB6W/zNQPhA7LG2jEpeJCH1fKjt8BMuzsf&#10;6HYMRsQQ9hkqKENoMil9UZJFP3QNceQurrUYImyN1C3eY7it5ThJJtJixbGhxIa+Syqux3+rYPqz&#10;HtD+7C7hN92muTnk29TkSvU/u/UcRKAuvMUv904rmI3i/H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bTPv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fpYMUA&#10;AADcAAAADwAAAGRycy9kb3ducmV2LnhtbESPzW7CMBCE70h9B2srcUHghENLUgxCbSG9IX4u3Fbx&#10;4kSN11HsQnj7GgmJ42hmvtHMl71txIU6XztWkE4SEMSl0zUbBcfDejwD4QOyxsYxKbiRh+XiZTDH&#10;XLsr7+iyD0ZECPscFVQhtLmUvqzIop+4ljh6Z9dZDFF2RuoOrxFuGzlNkjdpsea4UGFLnxWVv/s/&#10;q+D9azWi7cmdw3e2yQqzKzaZKZQavvarDxCB+vAMP9o/WsEsTeF+Jh4B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F+lg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V3F8QA&#10;AADcAAAADwAAAGRycy9kb3ducmV2LnhtbESPQWvCQBSE74L/YXlCL6IbPVQTXUW0Nd6K1ou3R/a5&#10;CWbfhuyq6b/vFgoeh5n5hlmuO1uLB7W+cqxgMk5AEBdOV2wUnL8/R3MQPiBrrB2Tgh/ysF71e0vM&#10;tHvykR6nYESEsM9QQRlCk0npi5Is+rFriKN3da3FEGVrpG7xGeG2ltMkeZcWK44LJTa0Lam4ne5W&#10;wWy3GdLXxV3DR7pPc3PM96nJlXobdJsFiEBdeIX/2wetYD6Z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Fdxf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nSjMUA&#10;AADcAAAADwAAAGRycy9kb3ducmV2LnhtbESPT2vCQBTE7wW/w/IEL0U3Wqg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idKMxQAAANwAAAAPAAAAAAAAAAAAAAAAAJgCAABkcnMv&#10;ZG93bnJldi54bWxQSwUGAAAAAAQABAD1AAAAigMAAAAA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BK+MUA&#10;AADcAAAADwAAAGRycy9kb3ducmV2LnhtbESPT2vCQBTE7wW/w/IEL0U3Sqk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YEr4xQAAANwAAAAPAAAAAAAAAAAAAAAAAJgCAABkcnMv&#10;ZG93bnJldi54bWxQSwUGAAAAAAQABAD1AAAAigMAAAAA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vY8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LO9j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5xF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uaTK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/nEU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LUj8QA&#10;AADcAAAADwAAAGRycy9kb3ducmV2LnhtbESPQWvCQBSE74L/YXmFXqRu7EFNdBWxrfEmai/eHtnn&#10;JjT7NmS3Gv+9Kwgeh5n5hpkvO1uLC7W+cqxgNExAEBdOV2wU/B5/PqYgfEDWWDsmBTfysFz0e3PM&#10;tLvyni6HYESEsM9QQRlCk0npi5Is+qFriKN3dq3FEGVrpG7xGuG2lp9JMpYWK44LJTa0Lqn4O/xb&#10;BZOv1YB2J3cO3+kmzc0+36QmV+r9rVvNQATqwiv8bG+1guloAo8z8Qj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y1I/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1A/cEA&#10;AADcAAAADwAAAGRycy9kb3ducmV2LnhtbERPPW/CMBDdkfofrKvEgooDA5CAQagthA1BWdhO8eFE&#10;xOcodiH8ezwgMT6978Wqs7W4UesrxwpGwwQEceF0xUbB6W/zNQPhA7LG2jEpeJCH1fKjt8BMuzsf&#10;6HYMRsQQ9hkqKENoMil9UZJFP3QNceQurrUYImyN1C3eY7it5ThJJtJixbGhxIa+Syqux3+rYPqz&#10;HtD+7C7hN92muTnk29TkSvU/u/UcRKAuvMUv904rmI3i2n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tQP3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HlZsUA&#10;AADcAAAADwAAAGRycy9kb3ducmV2LnhtbESPzW7CMBCE75X6DtZW6qUqDj20JMQgxF96q6BcuK3i&#10;jRMRr6PYQHj7Ggmpx9HMfKPJ54NtxYV63zhWMB4lIIhLpxs2Cg6/m/cJCB+QNbaOScGNPMxnz085&#10;ZtpdeUeXfTAiQthnqKAOocuk9GVNFv3IdcTRq1xvMUTZG6l7vEa4beVHknxKiw3HhRo7WtZUnvZn&#10;q+BrtXijn6OrwjrdpoXZFdvUFEq9vgyLKYhAQ/gPP9rfWsFknML9TDwC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YeVm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eGRsEA&#10;AADcAAAADwAAAGRycy9kb3ducmV2LnhtbERPu27CMBTdkfoP1q3EgopTBiABg1B5hA1BWdiu4osT&#10;EV9HsYHw93io1PHovOfLztbiQa2vHCv4HiYgiAunKzYKzr/brykIH5A11o5JwYs8LBcfvTlm2j35&#10;SI9TMCKGsM9QQRlCk0npi5Is+qFriCN3da3FEGFrpG7xGcNtLUdJMpYWK44NJTb0U1JxO92tgsl6&#10;NaDDxV3DJt2luTnmu9TkSvU/u9UMRKAu/Iv/3HutYDqK8+OZeAT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3hkb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821" o:spid="_x0000_s1286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x0mMcA&#10;AADcAAAADwAAAGRycy9kb3ducmV2LnhtbESPQWvCQBSE74L/YXmFXkQ3DTRodBVbqO2hUIyi12f2&#10;NQlm34bsatL+elco9DjMzDfMYtWbWlypdZVlBU+TCARxbnXFhYL97m08BeE8ssbaMin4IQer5XCw&#10;wFTbjrd0zXwhAoRdigpK75tUSpeXZNBNbEMcvG/bGvRBtoXULXYBbmoZR1EiDVYcFkps6LWk/Jxd&#10;jAJzWX/OXk7v/nnUbXbJb7LB49dBqceHfj0H4an3/+G/9odWMI1juJ8JR0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8dJj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6C5C53" w:rsidRDefault="001F56D2" w:rsidP="001F56D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DRA8cA&#10;AADcAAAADwAAAGRycy9kb3ducmV2LnhtbESPQWvCQBSE74L/YXmCF9FNlQZNXUUFbQ9CqYpen9nX&#10;JDT7NmRXk/bXu4VCj8PMfMPMl60pxZ1qV1hW8DSKQBCnVhecKTgdt8MpCOeRNZaWScE3OVguup05&#10;Jto2/EH3g89EgLBLUEHufZVI6dKcDLqRrYiD92lrgz7IOpO6xibATSnHURRLgwWHhRwr2uSUfh1u&#10;RoG5rfaz9fXVPw+a3TH+iXd4eT8r1e+1qxcQnlr/H/5rv2kF0/EE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w0QP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6E6E82" w:rsidRDefault="001F56D2" w:rsidP="001F56D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</v:group>
                <v:line id="Line 99" o:spid="_x0000_s1289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l2+c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MwGT/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uJdvnGAAAA3AAAAA8AAAAAAAAA&#10;AAAAAAAAoQIAAGRycy9kb3ducmV2LnhtbFBLBQYAAAAABAAEAPkAAACUAwAAAAA=&#10;" strokeweight="1.5pt">
                  <v:stroke startarrowwidth="narrow" startarrowlength="short" endarrowwidth="narrow" endarrowlength="short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6D2" w:rsidRDefault="001F56D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147963E9" wp14:editId="0FFA968C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2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3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5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6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7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8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9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1" name="Группа 661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66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7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31BF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A32665" w:rsidRDefault="001F56D2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79077B" w:rsidRDefault="00D2542C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A32665" w:rsidRDefault="001F56D2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CB1016" w:rsidRDefault="001F56D2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CB1016" w:rsidRDefault="001F56D2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374BE" w:rsidRDefault="001F56D2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E0961" w:rsidRPr="003E0961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E0961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374BE" w:rsidRDefault="001F56D2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D2542C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1F56D2">
                                    <w:t>.</w:t>
                                  </w:r>
                                </w:p>
                                <w:p w:rsidR="001F56D2" w:rsidRPr="00F9048A" w:rsidRDefault="001F56D2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3E0961">
                                    <w:rPr>
                                      <w:rStyle w:val="34fe"/>
                                    </w:rPr>
                                    <w:t>План расположения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3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99" name="Группа 699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0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F56D2" w:rsidRPr="006C5C53" w:rsidRDefault="001F56D2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0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F56D2" w:rsidRPr="006C5C53" w:rsidRDefault="001F56D2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611" o:spid="_x0000_s1290" style="position:absolute;left:0;text-align:left;margin-left:-48pt;margin-top:.25pt;width:558.45pt;height:826.65pt;z-index:251696128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">
              <v:group id="Группа 612" o:spid="_x0000_s1291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29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29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29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29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29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29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29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29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30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30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30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30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31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31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317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318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319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20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Qf8ccAAADcAAAADwAAAGRycy9kb3ducmV2LnhtbESPzWrDMBCE74G8g9hAL6GR7RRT3Cgh&#10;/YOSW9JC6W2x1paJtXItNXby9FWg0OMwM98wq81oW3Gi3jeOFaSLBARx6XTDtYKP99fbexA+IGts&#10;HZOCM3nYrKeTFRbaDbyn0yHUIkLYF6jAhNAVUvrSkEW/cB1x9CrXWwxR9rXUPQ4RbluZJUkuLTYc&#10;Fwx29GSoPB5+rIJl9fUy/14+p1nWJLvKXIby8bNW6mY2bh9ABBrDf/iv/aYV5Hc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JB/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1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2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qQ5sYAAADc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kw4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qkO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3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MIks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DCJ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4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5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6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sD8cAAADc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N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0OwPxwAAANwAAAAPAAAAAAAA&#10;AAAAAAAAAKECAABkcnMvZG93bnJldi54bWxQSwUGAAAAAAQABAD5AAAAlQMAAAAA&#10;"/>
                    <v:line id="Line 135" o:spid="_x0000_s1327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94fc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pB+h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T3h9xAAAANwAAAAPAAAAAAAAAAAA&#10;AAAAAKECAABkcnMvZG93bnJldi54bWxQSwUGAAAAAAQABAD5AAAAkgMAAAAA&#10;"/>
                    <v:line id="Прямая соединительная линия 18" o:spid="_x0000_s132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eADsUAAADcAAAADwAAAGRycy9kb3ducmV2LnhtbESPQWvCQBSE7wX/w/KE3upGaROTZpW0&#10;VBEEQS09P7KvSTD7NmS3Jv33rlDocZiZb5h8PZpWXKl3jWUF81kEgri0uuFKwed587QE4TyyxtYy&#10;KfglB+vV5CHHTNuBj3Q9+UoECLsMFdTed5mUrqzJoJvZjjh437Y36IPsK6l7HALctHIRRbE02HBY&#10;qLGj95rKy+nHKHgxb8l+OG/TuPhIDPmv+fJQbJR6nI7FKwhPo/8P/7V3WkH8nML9TDg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eADsUAAADcAAAADwAAAAAAAAAA&#10;AAAAAAChAgAAZHJzL2Rvd25yZXYueG1sUEsFBgAAAAAEAAQA+QAAAJMDAAAAAA==&#10;" strokecolor="windowText" strokeweight="1.5pt"/>
                    <v:line id="Line 98" o:spid="_x0000_s1329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Est8QAAADcAAAADwAAAGRycy9kb3ducmV2LnhtbERPy2rCQBTdF/yH4QpuSp0YqZ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sSy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30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0918YAAADc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tPd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1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+joMYAAADcAAAADwAAAGRycy9kb3ducmV2LnhtbESPUUvDQBCE3wv+h2OFvkh7seB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/o6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2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OywMcAAADcAAAADwAAAGRycy9kb3ducmV2LnhtbESPQUvDQBSE7wX/w/IKXordNMEgsdti&#10;tQXprVUQb4/sSzY0+zbNrk3017sFweMwM98wy/VoW3Gh3jeOFSzmCQji0umGawXvb7u7BxA+IGts&#10;HZOCb/KwXt1MllhoN/CBLsdQiwhhX6ACE0JXSOlLQxb93HXE0atcbzFE2ddS9zhEuG1lmiS5tNhw&#10;XDDY0bOh8nT8sgqy6nM7O2cvizRtkn1lfoZy81ErdTsdnx5BBBrDf/iv/aoV5PcZXM/EIy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Y7L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3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m2AcYAAADcAAAADwAAAGRycy9kb3ducmV2LnhtbESPQWvCQBSE7wX/w/KE3urGUoNJXUUK&#10;Qg+9NAqmt0f2NUnNvk2ym5j+e7dQ8DjMzDfMZjeZRozUu9qyguUiAkFcWF1zqeB0PDytQTiPrLGx&#10;TAp+ycFuO3vYYKrtlT9pzHwpAoRdigoq79tUSldUZNAtbEscvG/bG/RB9qXUPV4D3DTyOYpiabDm&#10;sFBhS28VFZdsMIFyipNDcu7q4WfZZflX2+XHD1TqcT7tX0F4mvw9/N9+1wri1Qv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5tg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4" o:spid="_x0000_s1334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Y71M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WO9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5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eN7cUAAADcAAAADwAAAGRycy9kb3ducmV2LnhtbESPQWvCQBSE70L/w/IEb7qx0FCjq0hB&#10;6KEXk0Dt7ZF9JtHs2yS7Jum/7xYKPQ4z8w2zO0ymEQP1rrasYL2KQBAXVtdcKsiz0/IVhPPIGhvL&#10;pOCbHBz2T7MdJtqOfKYh9aUIEHYJKqi8bxMpXVGRQbeyLXHwrrY36IPsS6l7HAPcNPI5imJpsOaw&#10;UGFLbxUV9/RhAiWPN6fNZ1c/busuvXy13SX7QKUW8+m4BeFp8v/hv/a7VhC/xPB7JhwBu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meN7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336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sodsQAAADcAAAADwAAAGRycy9kb3ducmV2LnhtbESPQYvCMBSE74L/ITzBm6YKdrVrFBEE&#10;D162Crq3R/O27dq8tE3U7r83woLHYWa+YZbrzlTiTq0rLSuYjCMQxJnVJecKTsfdaA7CeWSNlWVS&#10;8EcO1qt+b4mJtg/+onvqcxEg7BJUUHhfJ1K6rCCDbmxr4uD92NagD7LNpW7xEeCmktMoiqXBksNC&#10;gTVtC8qu6c0Eyile7Bbnprz9Tpr08l03l+MBlRoOus0nCE+df4f/23utIJ59wOtMO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Kyh2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7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S8BMUAAADcAAAADwAAAGRycy9kb3ducmV2LnhtbESPwWrCQBCG74W+wzIFb3WjY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S8B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8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sx0cYAAADc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bMd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9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56v8QAAADcAAAADwAAAGRycy9kb3ducmV2LnhtbESPwWrCQBCG7wXfYRnBW93YQ6ipq4gg&#10;eOjFKNTehuyYRLOzSXbV+PbOodDj8M//zXyL1eAadac+1J4NzKYJKOLC25pLA8fD9v0TVIjIFhvP&#10;ZOBJAVbL0dsCM+sfvKd7HkslEA4ZGqhibDOtQ1GRwzD1LbFkZ987jDL2pbY9PgTuGv2RJKl2WLNc&#10;qLClTUXFNb85oRzT+Xb+09W3y6zLT79tdzp8ozGT8bD+AhVpiP/Lf+2dNZCm8r7IiAj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nq/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661" o:spid="_x0000_s1340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  <v:rect id="Rectangle 119" o:spid="_x0000_s134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2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3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4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5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6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nBsQA&#10;AADcAAAADwAAAGRycy9kb3ducmV2LnhtbESPzYrCQBCE7wu+w9CCl0Un6yFKdCL+oO7FQ9QHaDJt&#10;EpLpCZlZjT69s7Cwx6KqvqKWq9404k6dqywr+JpEIIhzqysuFFwv+/EchPPIGhvLpOBJDlbp4GOJ&#10;ibYPzuh+9oUIEHYJKii9bxMpXV6SQTexLXHwbrYz6IPsCqk7fAS4aeQ0imJpsOKwUGJL25Ly+vxj&#10;FNA6s69T7Q4m2+y2h1vF9CmPSo2G/XoBwlPv/8N/7W+tII5n8HsmHAGZ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R5wbEAAAA3AAAAA8AAAAAAAAAAAAAAAAAmAIAAGRycy9k&#10;b3ducmV2LnhtbFBLBQYAAAAABAAEAPUAAACJAwAAAAA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7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5zdL4A&#10;AADcAAAADwAAAGRycy9kb3ducmV2LnhtbERPSwrCMBDdC94hjOBGNNVFkWoUP/jZuKh6gKEZ22Iz&#10;KU3U6unNQnD5eP/5sjWVeFLjSssKxqMIBHFmdcm5gutlN5yCcB5ZY2WZFLzJwXLR7cwx0fbFKT3P&#10;PhchhF2CCgrv60RKlxVk0I1sTRy4m20M+gCbXOoGXyHcVHISRbE0WHJoKLCmTUHZ/fwwCmiV2s/p&#10;7vYmXW83+1vJNJAHpfq9djUD4an1f/HPfdQK4jisDWfCEZCL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zOc3S+AAAA3AAAAA8AAAAAAAAAAAAAAAAAmAIAAGRycy9kb3ducmV2&#10;LnhtbFBLBQYAAAAABAAEAPUAAACDAwAAAAA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8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IN0M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ze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g3Q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9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Hpr74A&#10;AADcAAAADwAAAGRycy9kb3ducmV2LnhtbERPyw7BQBTdS/zD5EpshCkLpAzxiMfGoviAm87VNjp3&#10;ms6gfL1ZSCxPznu+bEwpnlS7wrKC4SACQZxaXXCm4HrZ9acgnEfWWFomBW9ysFy0W3OMtX1xQs+z&#10;z0QIYRejgtz7KpbSpTkZdANbEQfuZmuDPsA6k7rGVwg3pRxF0VgaLDg05FjRJqf0fn4YBbRK7Od0&#10;d3uTrLeb/a1g6smDUt1Os5qB8NT4v/jnPmoF40mYH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6a++AAAA3AAAAA8AAAAAAAAAAAAAAAAAmAIAAGRycy9kb3ducmV2&#10;LnhtbFBLBQYAAAAABAAEAPUAAACDAwAAAAA=&#10;" filled="f" stroked="f">
                      <v:textbox inset="0,0,0,0">
                        <w:txbxContent>
                          <w:p w:rsidR="001F56D2" w:rsidRPr="00931BF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50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1MNMUA&#10;AADcAAAADwAAAGRycy9kb3ducmV2LnhtbESPzWrDMBCE74G+g9hCL6GW00MaXMshTambSw928gCL&#10;tf4h1spYauzk6atAocdhZr5h0u1senGh0XWWFayiGARxZXXHjYLT8fN5A8J5ZI29ZVJwJQfb7GGR&#10;YqLtxAVdSt+IAGGXoILW+yGR0lUtGXSRHYiDV9vRoA9ybKQecQpw08uXOF5Lgx2HhRYH2rdUncsf&#10;o4B2hb19n11uivePfV53TEv5pdTT47x7A+Fp9v/hv/ZBK1i/ruB+JhwB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LUw0xQAAANwAAAAPAAAAAAAAAAAAAAAAAJgCAABkcnMv&#10;ZG93bnJldi54bWxQSwUGAAAAAAQABAD1AAAAigMAAAAA&#10;" filled="f" stroked="f">
                      <v:textbox inset="0,0,0,0">
                        <w:txbxContent>
                          <w:p w:rsidR="001F56D2" w:rsidRPr="00A32665" w:rsidRDefault="001F56D2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1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8JfMQA&#10;AADcAAAADwAAAGRycy9kb3ducmV2LnhtbESPQWvCQBSE74L/YXkFL6Vu9KAmuopoNb2J2ou3R/a5&#10;Cc2+Ddmtxn/vFgoeh5n5hlmsOluLG7W+cqxgNExAEBdOV2wUfJ93HzMQPiBrrB2Tggd5WC37vQVm&#10;2t35SLdTMCJC2GeooAyhyaT0RUkW/dA1xNG7utZiiLI1Urd4j3Bby3GSTKTFiuNCiQ1tSip+Tr9W&#10;wXS7fqfDxV3DZ7pPc3PM96nJlRq8des5iEBdeIX/219awWQ6hr8z8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PCXzEAAAA3AAAAA8AAAAAAAAAAAAAAAAAmAIAAGRycy9k&#10;b3ducmV2LnhtbFBLBQYAAAAABAAEAPUAAACJAwAAAAA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Os58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Os58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o0k8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o0k8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aRC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6aRCM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5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QPf8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J0k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A9/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q5MUA&#10;AADcAAAADwAAAGRycy9kb3ducmV2LnhtbESPzW7CMBCE75X6DtZW4lKBQw+EpBiEaCG9IX4u3Fbx&#10;4kSN11HsQnh7jITU42hmvtHMFr1txIU6XztWMB4lIIhLp2s2Co6H9XAKwgdkjY1jUnAjD4v568sM&#10;c+2uvKPLPhgRIexzVFCF0OZS+rIii37kWuLonV1nMUTZGak7vEa4beRHkkykxZrjQoUtrSoqf/d/&#10;VkH6tXyn7cmdw3e2yQqzKzaZKZQavPXLTxCB+vAffrZ/tIJJm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Krk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+lsMA&#10;AADcAAAADwAAAGRycy9kb3ducmV2LnhtbERPPW/CMBDdK/EfrEPqUhWnHYCkmCiilHRDQJdup/hw&#10;IuJzFJsk/ff1UKnj0/ve5JNtxUC9bxwreFkkIIgrpxs2Cr4uH89rED4ga2wdk4If8pBvZw8bzLQb&#10;+UTDORgRQ9hnqKAOocuk9FVNFv3CdcSRu7reYoiwN1L3OMZw28rXJFlKiw3Hhho72tVU3c53q2D1&#10;XjzR8dtdwz49pKU5lYfUlEo9zqfiDUSgKfyL/9yfWsFy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c+lsMAAADcAAAADwAAAAAAAAAAAAAAAACYAgAAZHJzL2Rv&#10;d25yZXYueG1sUEsFBgAAAAAEAAQA9QAAAIgDAAAAAA==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bDc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5SuH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5sN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RCt8MA&#10;AADcAAAADwAAAGRycy9kb3ducmV2LnhtbERPPW/CMBDdK/EfrEPqUoEDQ5qkGIQoTbqhQJdup/hw&#10;osbnKHYh/ff1UKnj0/ve7CbbixuNvnOsYLVMQBA3TndsFHxc3hYZCB+QNfaOScEPedhtZw8bLLS7&#10;c023czAihrAvUEEbwlBI6ZuWLPqlG4gjd3WjxRDhaKQe8R7DbS/XSZJKix3HhhYHOrTUfJ2/rYLn&#10;1/0TnT7dNRzzMq9MXZW5qZR6nE/7FxCBpvAv/nO/awVpF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RCt8MAAADcAAAADwAAAAAAAAAAAAAAAACYAgAAZHJzL2Rv&#10;d25yZXYueG1sUEsFBgAAAAAEAAQA9QAAAIgDAAAAAA==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60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nL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qbzC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Ocs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1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waccA&#10;AADcAAAADwAAAGRycy9kb3ducmV2LnhtbESPQWvCQBSE74X+h+UJvZS6MdCg0VViobYHoahFr8/s&#10;MwnNvg3Z1aT99a4g9DjMzDfMbNGbWlyodZVlBaNhBII4t7riQsH37v1lDMJ5ZI21ZVLwSw4W88eH&#10;Gabadryhy9YXIkDYpaig9L5JpXR5SQbd0DbEwTvZ1qAPsi2kbrELcFPLOIoSabDisFBiQ28l5T/b&#10;s1Fgztl6sjx++NfnbrVL/pIVHr72Sj0N+mwKwlPv/8P39qdWkIxjuJ0JR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PsGn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79077B" w:rsidRDefault="00D2542C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2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MV8scA&#10;AADcAAAADwAAAGRycy9kb3ducmV2LnhtbESPQWvCQBSE7wX/w/IKvZS6UWn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DFfL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A32665" w:rsidRDefault="001F56D2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3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qNhscA&#10;AADcAAAADwAAAGRycy9kb3ducmV2LnhtbESPQWvCQBSE7wX/w/IKvZS6UWz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0qjYb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CB1016" w:rsidRDefault="001F56D2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4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oHc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EE/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mKB3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CB1016" w:rsidRDefault="001F56D2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5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2ascA&#10;AADcAAAADwAAAGRycy9kb3ducmV2LnhtbESPT2vCQBTE7wW/w/KEXkrdWHCxqauoUNtDQfyDvT6z&#10;zySYfRuyq4n99N1CweMwM79hJrPOVuJKjS8daxgOEhDEmTMl5xr2u/fnMQgfkA1WjknDjTzMpr2H&#10;CabGtbyh6zbkIkLYp6ihCKFOpfRZQRb9wNXE0Tu5xmKIssmlabCNcFvJlyRR0mLJcaHAmpYFZeft&#10;xWqwl/nX6+L4EUZP7WqnftQKv9cHrR/73fwNRKAu3MP/7U+jQY0V/J2JR0B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0tmr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5374BE" w:rsidRDefault="001F56D2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E0961" w:rsidRPr="003E0961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E0961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6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8ccA&#10;AADcAAAADwAAAGRycy9kb3ducmV2LnhtbESPT2vCQBTE74V+h+UJXopuKphq6ipW0PYgiH/Q62v2&#10;mYRm34bsalI/vSsUehxm5jfMZNaaUlypdoVlBa/9CARxanXBmYLDftkbgXAeWWNpmRT8koPZ9Plp&#10;gom2DW/puvOZCBB2CSrIva8SKV2ak0HXtxVx8M62NuiDrDOpa2wC3JRyEEWxNFhwWMixokVO6c/u&#10;YhSYy3w9/vj+9MOXZrWPb/EKT5ujUt1OO38H4an1/+G/9pdWEI/e4HEmHAE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4E/H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5374BE" w:rsidRDefault="001F56D2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7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eHg8QA&#10;AADcAAAADwAAAGRycy9kb3ducmV2LnhtbERPTWvCQBC9F/wPywi9lLqx0KAxG1FB66FQjKW9jtkx&#10;CWZnQ3Y1sb++eyj0+Hjf6XIwjbhR52rLCqaTCARxYXXNpYLP4/Z5BsJ5ZI2NZVJwJwfLbPSQYqJt&#10;zwe65b4UIYRdggoq79tESldUZNBNbEscuLPtDPoAu1LqDvsQbhr5EkWxNFhzaKiwpU1FxSW/GgXm&#10;unqfr09v/vWp3x3jn3iH3x9fSj2Oh9UChKfB/4v/3HutIJ6FteFMO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nh4PEAAAA3AAAAA8AAAAAAAAAAAAAAAAAmAIAAGRycy9k&#10;b3ducmV2LnhtbFBLBQYAAAAABAAEAPUAAACJAwAAAAA=&#10;" filled="f" stroked="f">
                      <v:textbox inset="1pt,.4mm,1pt,1pt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8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iGMcA&#10;AADcAAAADwAAAGRycy9kb3ducmV2LnhtbESPQWvCQBSE74X+h+UVvJS6acGgMRuxhWoPQqmKXp/Z&#10;ZxKafRuyq4n99a4g9DjMzDdMOutNLc7UusqygtdhBII4t7riQsF28/kyBuE8ssbaMim4kINZ9viQ&#10;YqJtxz90XvtCBAi7BBWU3jeJlC4vyaAb2oY4eEfbGvRBtoXULXYBbmr5FkWxNFhxWCixoY+S8t/1&#10;ySgwp/lq8n5Y+tFzt9jEf/EC9987pQZP/XwKwlPv/8P39pdWEI8ncDsTjoDM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rIhjHAAAA3AAAAA8AAAAAAAAAAAAAAAAAmAIAAGRy&#10;cy9kb3ducmV2LnhtbFBLBQYAAAAABAAEAPUAAACMAwAAAAA=&#10;" filled="f" stroked="f">
                      <v:textbox inset="1pt,.4mm,1pt,1pt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9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gdWMMA&#10;AADcAAAADwAAAGRycy9kb3ducmV2LnhtbERPy2rCQBTdC/7DcAU3UictGGp0FC1UXRTEB7q9zdwm&#10;wcydkBlN9Os7C8Hl4byn89aU4ka1KywreB9GIIhTqwvOFBwP32+fIJxH1lhaJgV3cjCfdTtTTLRt&#10;eEe3vc9ECGGXoILc+yqR0qU5GXRDWxEH7s/WBn2AdSZ1jU0IN6X8iKJYGiw4NORY0VdO6WV/NQrM&#10;dfEzXv6u/WjQrA7xI17heXtSqt9rFxMQnlr/Ej/dG60gHof54Uw4An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gdWMMAAADcAAAADwAAAAAAAAAAAAAAAACYAgAAZHJzL2Rv&#10;d25yZXYueG1sUEsFBgAAAAAEAAQA9QAAAIgDAAAAAA==&#10;" filled="f" stroked="f">
                      <v:textbox inset="1pt,.4mm,1pt,1pt">
                        <w:txbxContent>
                          <w:p w:rsidR="001F56D2" w:rsidRDefault="00D2542C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1F56D2">
                              <w:t>.</w:t>
                            </w:r>
                          </w:p>
                          <w:p w:rsidR="001F56D2" w:rsidRPr="00F9048A" w:rsidRDefault="001F56D2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3E0961">
                              <w:rPr>
                                <w:rStyle w:val="34fe"/>
                              </w:rPr>
                              <w:t>План расположения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7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Fx8cUA&#10;AADcAAAADwAAAGRycy9kb3ducmV2LnhtbESPQWvCQBSE74L/YXlCL0U39mCbNKuItsZbifbS2yP7&#10;sgnNvg3Zrab/vlsQPA4z8w2Tb0bbiQsNvnWsYLlIQBBXTrdsFHye3+cvIHxA1tg5JgW/5GGznk5y&#10;zLS7ckmXUzAiQthnqKAJoc+k9FVDFv3C9cTRq91gMUQ5GKkHvEa47eRTkqykxZbjQoM97Rqqvk8/&#10;VsHzfvtIH1+uDm/pIS1MWRxSUyj1MBu3ryACjeEevrWPWsEqXcL/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XHxxQAAANwAAAAPAAAAAAAAAAAAAAAAAJgCAABkcnMv&#10;ZG93bnJldi54bWxQSwUGAAAAAAQABAD1AAAAigMAAAAA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1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Pvhs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u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Pvh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9KHcUA&#10;AADcAAAADwAAAGRycy9kb3ducmV2LnhtbESPQWvCQBSE74X+h+UVvJS6sQU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D0od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3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bSac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5tJp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p38s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qnfy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5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jphc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S+F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eOmF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RMHs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ZruD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NEwe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7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vYbM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FtfG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q9hswgAAANwAAAAPAAAAAAAAAAAAAAAAAJgCAABkcnMvZG93&#10;bnJldi54bWxQSwUGAAAAAAQABAD1AAAAhw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699" o:spid="_x0000_s137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  <v:rect id="Rectangle 122" o:spid="_x0000_s137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HQ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jKI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jh0LEAAAA3AAAAA8AAAAAAAAAAAAAAAAAmAIAAGRycy9k&#10;b3ducmV2LnhtbFBLBQYAAAAABAAEAPUAAACJAwAAAAA=&#10;" filled="f" stroked="f">
                  <v:textbox inset="1pt,.4mm,1pt,1pt">
                    <w:txbxContent>
                      <w:p w:rsidR="001F56D2" w:rsidRPr="006C5C53" w:rsidRDefault="001F56D2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8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8i2c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SA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vItnHAAAA3AAAAA8AAAAAAAAAAAAAAAAAmAIAAGRy&#10;cy9kb3ducmV2LnhtbFBLBQYAAAAABAAEAPUAAACMAwAAAAA=&#10;" filled="f" stroked="f">
                  <v:textbox inset="1pt,.4mm,1pt,1pt">
                    <w:txbxContent>
                      <w:p w:rsidR="001F56D2" w:rsidRPr="006C5C53" w:rsidRDefault="001F56D2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22325CEC" wp14:editId="012386B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3E0961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E0961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381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">
              <v:group id="Группа 551" o:spid="_x0000_s1382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38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38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38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38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38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38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38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39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9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9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9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9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9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9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9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9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9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0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40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40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0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0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0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0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0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408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409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410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411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412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413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414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415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16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417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418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419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420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421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422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423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3E0961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424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E0961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425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426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427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428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429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430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43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432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4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5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6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8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43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4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79B939CC" wp14:editId="51EB510D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D2542C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E0961" w:rsidRPr="003E0961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E0961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D2542C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E0961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3E0961">
                                    <w:rPr>
                                      <w:rStyle w:val="34fe"/>
                                    </w:rPr>
                                    <w:t>План расположения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442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">
              <v:group id="Группа 11" o:spid="_x0000_s1443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444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445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44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447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44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449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450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451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452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453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454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455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456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457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458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459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460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61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462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463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64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65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66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67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68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469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470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471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472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473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474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475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476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477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478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479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48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481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482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83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484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485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486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487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488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489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490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91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92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9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94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95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96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97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98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99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500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501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502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503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4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5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6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7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8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9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0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1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2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513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D2542C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514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515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516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517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E0961" w:rsidRPr="003E0961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E0961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518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519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520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521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D2542C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E0961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3E0961">
                              <w:rPr>
                                <w:rStyle w:val="34fe"/>
                              </w:rPr>
                              <w:t>План расположения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522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523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4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5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6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7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8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9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530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531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532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21C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0E7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66930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113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37B"/>
    <w:rsid w:val="001F0C52"/>
    <w:rsid w:val="001F0D6F"/>
    <w:rsid w:val="001F132E"/>
    <w:rsid w:val="001F2429"/>
    <w:rsid w:val="001F2988"/>
    <w:rsid w:val="001F38DA"/>
    <w:rsid w:val="001F4A6A"/>
    <w:rsid w:val="001F4B38"/>
    <w:rsid w:val="001F56D2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078D4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2A0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40E0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1A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86E"/>
    <w:rsid w:val="00310B47"/>
    <w:rsid w:val="003119EC"/>
    <w:rsid w:val="00313887"/>
    <w:rsid w:val="00313A26"/>
    <w:rsid w:val="003140DA"/>
    <w:rsid w:val="00315180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812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2DB1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42AB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0961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47905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97F2C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009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3FBA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4A35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0C1B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1EDB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2968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9B2"/>
    <w:rsid w:val="00A01D51"/>
    <w:rsid w:val="00A05392"/>
    <w:rsid w:val="00A069B1"/>
    <w:rsid w:val="00A0740A"/>
    <w:rsid w:val="00A10410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D50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ED4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08D2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1A19"/>
    <w:rsid w:val="00B4466D"/>
    <w:rsid w:val="00B44CD9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16FC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0E44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09F7"/>
    <w:rsid w:val="00CA16AD"/>
    <w:rsid w:val="00CA1F09"/>
    <w:rsid w:val="00CA29A2"/>
    <w:rsid w:val="00CA3414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B7441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42C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3A6"/>
    <w:rsid w:val="00E014A9"/>
    <w:rsid w:val="00E01C69"/>
    <w:rsid w:val="00E02DCE"/>
    <w:rsid w:val="00E02E7A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40E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124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4750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BA5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4027"/>
    <w:rsid w:val="00F85A29"/>
    <w:rsid w:val="00F86AF8"/>
    <w:rsid w:val="00F86CDA"/>
    <w:rsid w:val="00F9048A"/>
    <w:rsid w:val="00F908FF"/>
    <w:rsid w:val="00F92FD1"/>
    <w:rsid w:val="00F93301"/>
    <w:rsid w:val="00F938C3"/>
    <w:rsid w:val="00F93DE2"/>
    <w:rsid w:val="00F95020"/>
    <w:rsid w:val="00F96C05"/>
    <w:rsid w:val="00F976BE"/>
    <w:rsid w:val="00F97FD9"/>
    <w:rsid w:val="00FA0D2B"/>
    <w:rsid w:val="00FA0E00"/>
    <w:rsid w:val="00FA241E"/>
    <w:rsid w:val="00FA243F"/>
    <w:rsid w:val="00FA2468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E0961"/>
    <w:rPr>
      <w:sz w:val="24"/>
    </w:rPr>
  </w:style>
  <w:style w:type="paragraph" w:styleId="1">
    <w:name w:val="heading 1"/>
    <w:next w:val="34b"/>
    <w:link w:val="10"/>
    <w:qFormat/>
    <w:rsid w:val="003E096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E096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E096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E096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E096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E096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E096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E096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E096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E096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E0961"/>
  </w:style>
  <w:style w:type="character" w:customStyle="1" w:styleId="34c">
    <w:name w:val="34_Знак_Сообщение_системы"/>
    <w:rsid w:val="003E0961"/>
    <w:rPr>
      <w:rFonts w:ascii="Calibri" w:hAnsi="Calibri"/>
    </w:rPr>
  </w:style>
  <w:style w:type="paragraph" w:customStyle="1" w:styleId="34b">
    <w:name w:val="34_Абзац_Обычный"/>
    <w:link w:val="34d"/>
    <w:qFormat/>
    <w:rsid w:val="003E096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E0961"/>
    <w:rPr>
      <w:sz w:val="24"/>
      <w:lang w:eastAsia="x-none"/>
    </w:rPr>
  </w:style>
  <w:style w:type="character" w:customStyle="1" w:styleId="10">
    <w:name w:val="Заголовок 1 Знак"/>
    <w:link w:val="1"/>
    <w:rsid w:val="003E096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E0961"/>
    <w:rPr>
      <w:b/>
      <w:sz w:val="32"/>
    </w:rPr>
  </w:style>
  <w:style w:type="character" w:customStyle="1" w:styleId="30">
    <w:name w:val="Заголовок 3 Знак"/>
    <w:link w:val="3"/>
    <w:rsid w:val="003E0961"/>
    <w:rPr>
      <w:b/>
      <w:bCs/>
      <w:sz w:val="28"/>
    </w:rPr>
  </w:style>
  <w:style w:type="character" w:customStyle="1" w:styleId="40">
    <w:name w:val="Заголовок 4 Знак"/>
    <w:link w:val="4"/>
    <w:rsid w:val="003E0961"/>
    <w:rPr>
      <w:b/>
      <w:sz w:val="24"/>
    </w:rPr>
  </w:style>
  <w:style w:type="character" w:customStyle="1" w:styleId="50">
    <w:name w:val="Заголовок 5 Знак"/>
    <w:link w:val="5"/>
    <w:rsid w:val="003E096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E096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E096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E096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E096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E096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E096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E096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3E0961"/>
    <w:rPr>
      <w:u w:val="single"/>
    </w:rPr>
  </w:style>
  <w:style w:type="paragraph" w:customStyle="1" w:styleId="349">
    <w:name w:val="34_Список_Библиография"/>
    <w:basedOn w:val="34b"/>
    <w:rsid w:val="003E096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A019B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E096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E096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E096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E096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E096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A019B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3E096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A019B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E096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E096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E096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E0961"/>
    <w:rPr>
      <w:b w:val="0"/>
      <w:i/>
    </w:rPr>
  </w:style>
  <w:style w:type="character" w:customStyle="1" w:styleId="34fc">
    <w:name w:val="34_Знак_Название_файла"/>
    <w:qFormat/>
    <w:rsid w:val="003E0961"/>
    <w:rPr>
      <w:rFonts w:ascii="Calibri" w:hAnsi="Calibri"/>
    </w:rPr>
  </w:style>
  <w:style w:type="character" w:customStyle="1" w:styleId="34fd">
    <w:name w:val="34_Знак_Термин"/>
    <w:rsid w:val="003E0961"/>
    <w:rPr>
      <w:i/>
    </w:rPr>
  </w:style>
  <w:style w:type="character" w:customStyle="1" w:styleId="34fe">
    <w:name w:val="34_Знак_Полужирный"/>
    <w:rsid w:val="003E0961"/>
    <w:rPr>
      <w:b/>
    </w:rPr>
  </w:style>
  <w:style w:type="character" w:customStyle="1" w:styleId="34ff">
    <w:name w:val="34_Знак_Верхний_индекс"/>
    <w:rsid w:val="003E0961"/>
    <w:rPr>
      <w:vertAlign w:val="superscript"/>
    </w:rPr>
  </w:style>
  <w:style w:type="character" w:customStyle="1" w:styleId="3424">
    <w:name w:val="34_Список_Марк_2 Знак"/>
    <w:link w:val="3423"/>
    <w:rsid w:val="00CA29A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E096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3E096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E096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E0961"/>
    <w:pPr>
      <w:numPr>
        <w:numId w:val="31"/>
      </w:numPr>
    </w:pPr>
  </w:style>
  <w:style w:type="character" w:customStyle="1" w:styleId="3419">
    <w:name w:val="34_Список_Марк_1 Знак"/>
    <w:link w:val="3413"/>
    <w:rsid w:val="00A019B2"/>
    <w:rPr>
      <w:sz w:val="24"/>
      <w:lang w:eastAsia="x-none"/>
    </w:rPr>
  </w:style>
  <w:style w:type="paragraph" w:styleId="a4">
    <w:name w:val="footnote text"/>
    <w:basedOn w:val="34b"/>
    <w:link w:val="a5"/>
    <w:rsid w:val="003E096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E0961"/>
    <w:pPr>
      <w:numPr>
        <w:numId w:val="30"/>
      </w:numPr>
    </w:pPr>
  </w:style>
  <w:style w:type="character" w:customStyle="1" w:styleId="341a">
    <w:name w:val="34_Список_Нум_1 Знак"/>
    <w:link w:val="341"/>
    <w:rsid w:val="00A019B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E096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A019B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E0961"/>
    <w:pPr>
      <w:keepNext/>
    </w:pPr>
  </w:style>
  <w:style w:type="paragraph" w:customStyle="1" w:styleId="34f1">
    <w:name w:val="34_Рамка_Основной"/>
    <w:basedOn w:val="34b"/>
    <w:link w:val="34f0"/>
    <w:rsid w:val="003E096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E096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E096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E096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E096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E096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E096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E096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E096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E096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3E096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E096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E096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E096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E096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A019B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E096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3E096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E096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E096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E096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E0961"/>
    <w:rPr>
      <w:sz w:val="18"/>
      <w:lang w:eastAsia="x-none"/>
    </w:rPr>
  </w:style>
  <w:style w:type="paragraph" w:customStyle="1" w:styleId="34fff1">
    <w:name w:val="34_Листинг"/>
    <w:basedOn w:val="34b"/>
    <w:rsid w:val="003E096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E0961"/>
    <w:rPr>
      <w:b/>
    </w:rPr>
  </w:style>
  <w:style w:type="paragraph" w:customStyle="1" w:styleId="3440">
    <w:name w:val="34_Заголовок_4_Приложение"/>
    <w:basedOn w:val="4"/>
    <w:next w:val="34b"/>
    <w:rsid w:val="003E096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3E096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E096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E096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3E096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E096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E096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E096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E096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E096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E096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E096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E096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E096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E096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E096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3E096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E0961"/>
  </w:style>
  <w:style w:type="paragraph" w:customStyle="1" w:styleId="34fffb">
    <w:name w:val="34_Пример_Заголовок"/>
    <w:basedOn w:val="34f8"/>
    <w:next w:val="34f8"/>
    <w:rsid w:val="003E0961"/>
    <w:pPr>
      <w:keepNext/>
      <w:spacing w:after="120"/>
    </w:pPr>
    <w:rPr>
      <w:b/>
      <w:lang w:eastAsia="ru-RU"/>
    </w:rPr>
  </w:style>
  <w:style w:type="character" w:styleId="a7">
    <w:name w:val="FollowedHyperlink"/>
    <w:rsid w:val="003E0961"/>
    <w:rPr>
      <w:color w:val="auto"/>
    </w:rPr>
  </w:style>
  <w:style w:type="character" w:customStyle="1" w:styleId="34fffc">
    <w:name w:val="34_Знак_Нижний_индекс"/>
    <w:rsid w:val="003E0961"/>
    <w:rPr>
      <w:vertAlign w:val="subscript"/>
    </w:rPr>
  </w:style>
  <w:style w:type="character" w:styleId="a8">
    <w:name w:val="footnote reference"/>
    <w:basedOn w:val="a1"/>
    <w:semiHidden/>
    <w:rsid w:val="003E0961"/>
    <w:rPr>
      <w:vertAlign w:val="superscript"/>
    </w:rPr>
  </w:style>
  <w:style w:type="paragraph" w:styleId="a9">
    <w:name w:val="header"/>
    <w:basedOn w:val="34b"/>
    <w:link w:val="aa"/>
    <w:rsid w:val="003E096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E0961"/>
    <w:rPr>
      <w:lang w:eastAsia="x-none"/>
    </w:rPr>
  </w:style>
  <w:style w:type="paragraph" w:styleId="ab">
    <w:name w:val="footer"/>
    <w:basedOn w:val="34b"/>
    <w:link w:val="ac"/>
    <w:rsid w:val="003E096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E0961"/>
    <w:rPr>
      <w:lang w:eastAsia="x-none"/>
    </w:rPr>
  </w:style>
  <w:style w:type="numbering" w:customStyle="1" w:styleId="a">
    <w:name w:val="Приложение"/>
    <w:uiPriority w:val="99"/>
    <w:rsid w:val="003E096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E0961"/>
    <w:pPr>
      <w:keepNext/>
    </w:pPr>
  </w:style>
  <w:style w:type="character" w:customStyle="1" w:styleId="3434">
    <w:name w:val="34_Список_Марк_3 Знак"/>
    <w:basedOn w:val="34d"/>
    <w:link w:val="3432"/>
    <w:rsid w:val="00CA29A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E096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E096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A019B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A019B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A019B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E096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E096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3E096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A019B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E0961"/>
    <w:pPr>
      <w:keepNext/>
    </w:pPr>
  </w:style>
  <w:style w:type="character" w:customStyle="1" w:styleId="34ffff0">
    <w:name w:val="34_Процедура_Подшаг Знак"/>
    <w:basedOn w:val="34d"/>
    <w:link w:val="344"/>
    <w:rsid w:val="00A019B2"/>
    <w:rPr>
      <w:sz w:val="24"/>
      <w:lang w:eastAsia="x-none"/>
    </w:rPr>
  </w:style>
  <w:style w:type="character" w:customStyle="1" w:styleId="34ffff2">
    <w:name w:val="34_Знак_Клавиши"/>
    <w:rsid w:val="003E096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E096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E0961"/>
  </w:style>
  <w:style w:type="paragraph" w:styleId="ad">
    <w:name w:val="caption"/>
    <w:basedOn w:val="34b"/>
    <w:next w:val="34b"/>
    <w:rsid w:val="0031086E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E096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E096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E096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A019B2"/>
    <w:rPr>
      <w:sz w:val="24"/>
      <w:lang w:eastAsia="x-none"/>
    </w:rPr>
  </w:style>
  <w:style w:type="character" w:customStyle="1" w:styleId="ae">
    <w:name w:val="Основной текст Знак"/>
    <w:semiHidden/>
    <w:rsid w:val="003E096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E0961"/>
    <w:rPr>
      <w:rFonts w:ascii="Arial" w:hAnsi="Arial"/>
    </w:rPr>
  </w:style>
  <w:style w:type="character" w:customStyle="1" w:styleId="af0">
    <w:name w:val="Тема примечания Знак"/>
    <w:semiHidden/>
    <w:rsid w:val="003E096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E096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E096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E0961"/>
  </w:style>
  <w:style w:type="character" w:styleId="af3">
    <w:name w:val="annotation reference"/>
    <w:semiHidden/>
    <w:rsid w:val="003E0961"/>
    <w:rPr>
      <w:sz w:val="16"/>
      <w:szCs w:val="16"/>
    </w:rPr>
  </w:style>
  <w:style w:type="character" w:styleId="af4">
    <w:name w:val="page number"/>
    <w:rsid w:val="003E0961"/>
  </w:style>
  <w:style w:type="paragraph" w:styleId="af5">
    <w:name w:val="Body Text"/>
    <w:basedOn w:val="a0"/>
    <w:link w:val="13"/>
    <w:semiHidden/>
    <w:unhideWhenUsed/>
    <w:rsid w:val="003E096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E0961"/>
    <w:rPr>
      <w:sz w:val="24"/>
    </w:rPr>
  </w:style>
  <w:style w:type="paragraph" w:styleId="af6">
    <w:name w:val="annotation subject"/>
    <w:basedOn w:val="af2"/>
    <w:next w:val="af2"/>
    <w:link w:val="14"/>
    <w:semiHidden/>
    <w:rsid w:val="003E096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E0961"/>
    <w:rPr>
      <w:b/>
      <w:bCs/>
    </w:rPr>
  </w:style>
  <w:style w:type="paragraph" w:styleId="af7">
    <w:name w:val="Balloon Text"/>
    <w:basedOn w:val="a0"/>
    <w:link w:val="15"/>
    <w:semiHidden/>
    <w:rsid w:val="003E096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E096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E0961"/>
  </w:style>
  <w:style w:type="paragraph" w:customStyle="1" w:styleId="34ffff9">
    <w:name w:val="34_ТЛ_Подпись"/>
    <w:basedOn w:val="34f6"/>
    <w:rsid w:val="003E0961"/>
  </w:style>
  <w:style w:type="paragraph" w:customStyle="1" w:styleId="34ffffa">
    <w:name w:val="34_ТЛ_Подпись_скрытый"/>
    <w:basedOn w:val="34ffff9"/>
    <w:rsid w:val="003E0961"/>
    <w:rPr>
      <w:vanish/>
    </w:rPr>
  </w:style>
  <w:style w:type="paragraph" w:customStyle="1" w:styleId="34ffffb">
    <w:name w:val="34_Комментарий_Философта"/>
    <w:basedOn w:val="34b"/>
    <w:rsid w:val="003E096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E096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E096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E0961"/>
    <w:rPr>
      <w:b/>
    </w:rPr>
  </w:style>
  <w:style w:type="paragraph" w:customStyle="1" w:styleId="34ffffe">
    <w:name w:val="34_Таблица_Сноска_Линия"/>
    <w:basedOn w:val="34fff7"/>
    <w:next w:val="34fff7"/>
    <w:rsid w:val="003E0961"/>
    <w:pPr>
      <w:keepNext/>
    </w:pPr>
  </w:style>
  <w:style w:type="paragraph" w:customStyle="1" w:styleId="34fffff">
    <w:name w:val="34_Таблица_Примечание"/>
    <w:basedOn w:val="34fff7"/>
    <w:rsid w:val="003E0961"/>
  </w:style>
  <w:style w:type="character" w:customStyle="1" w:styleId="34fffff0">
    <w:name w:val="34_Знак_Значение"/>
    <w:qFormat/>
    <w:rsid w:val="003E0961"/>
    <w:rPr>
      <w:rFonts w:ascii="Calibri" w:hAnsi="Calibri"/>
    </w:rPr>
  </w:style>
  <w:style w:type="character" w:styleId="af8">
    <w:name w:val="Hyperlink"/>
    <w:rsid w:val="003E0961"/>
    <w:rPr>
      <w:color w:val="0000FF"/>
      <w:u w:val="single"/>
    </w:rPr>
  </w:style>
  <w:style w:type="paragraph" w:customStyle="1" w:styleId="34fffff1">
    <w:name w:val="34_Рисунок_Подпись"/>
    <w:basedOn w:val="34b"/>
    <w:rsid w:val="003E096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E096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E096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E096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3E096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E096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E096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337812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E096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E096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E096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E096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E096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E096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E096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E096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E096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E096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E096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E096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E09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1086E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3E096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E096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E0961"/>
    <w:pPr>
      <w:jc w:val="center"/>
    </w:pPr>
  </w:style>
  <w:style w:type="paragraph" w:customStyle="1" w:styleId="3411">
    <w:name w:val="34_Таблица_Список_Марк_1_без_отступа"/>
    <w:basedOn w:val="34ff6"/>
    <w:rsid w:val="003E0961"/>
    <w:pPr>
      <w:numPr>
        <w:numId w:val="41"/>
      </w:numPr>
    </w:pPr>
  </w:style>
  <w:style w:type="paragraph" w:customStyle="1" w:styleId="34fffff9">
    <w:name w:val="34_Формула"/>
    <w:basedOn w:val="a0"/>
    <w:rsid w:val="003E096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E096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E0961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E0961"/>
    <w:rPr>
      <w:sz w:val="24"/>
    </w:rPr>
  </w:style>
  <w:style w:type="paragraph" w:styleId="1">
    <w:name w:val="heading 1"/>
    <w:next w:val="34b"/>
    <w:link w:val="10"/>
    <w:qFormat/>
    <w:rsid w:val="003E096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E096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E096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E096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E096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E096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E096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E096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E096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E096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E0961"/>
  </w:style>
  <w:style w:type="character" w:customStyle="1" w:styleId="34c">
    <w:name w:val="34_Знак_Сообщение_системы"/>
    <w:rsid w:val="003E0961"/>
    <w:rPr>
      <w:rFonts w:ascii="Calibri" w:hAnsi="Calibri"/>
    </w:rPr>
  </w:style>
  <w:style w:type="paragraph" w:customStyle="1" w:styleId="34b">
    <w:name w:val="34_Абзац_Обычный"/>
    <w:link w:val="34d"/>
    <w:qFormat/>
    <w:rsid w:val="003E096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E0961"/>
    <w:rPr>
      <w:sz w:val="24"/>
      <w:lang w:eastAsia="x-none"/>
    </w:rPr>
  </w:style>
  <w:style w:type="character" w:customStyle="1" w:styleId="10">
    <w:name w:val="Заголовок 1 Знак"/>
    <w:link w:val="1"/>
    <w:rsid w:val="003E096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E0961"/>
    <w:rPr>
      <w:b/>
      <w:sz w:val="32"/>
    </w:rPr>
  </w:style>
  <w:style w:type="character" w:customStyle="1" w:styleId="30">
    <w:name w:val="Заголовок 3 Знак"/>
    <w:link w:val="3"/>
    <w:rsid w:val="003E0961"/>
    <w:rPr>
      <w:b/>
      <w:bCs/>
      <w:sz w:val="28"/>
    </w:rPr>
  </w:style>
  <w:style w:type="character" w:customStyle="1" w:styleId="40">
    <w:name w:val="Заголовок 4 Знак"/>
    <w:link w:val="4"/>
    <w:rsid w:val="003E0961"/>
    <w:rPr>
      <w:b/>
      <w:sz w:val="24"/>
    </w:rPr>
  </w:style>
  <w:style w:type="character" w:customStyle="1" w:styleId="50">
    <w:name w:val="Заголовок 5 Знак"/>
    <w:link w:val="5"/>
    <w:rsid w:val="003E096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E096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E096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E096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E096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E096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E096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E096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3E0961"/>
    <w:rPr>
      <w:u w:val="single"/>
    </w:rPr>
  </w:style>
  <w:style w:type="paragraph" w:customStyle="1" w:styleId="349">
    <w:name w:val="34_Список_Библиография"/>
    <w:basedOn w:val="34b"/>
    <w:rsid w:val="003E096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A019B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E096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E096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E096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E096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E096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A019B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3E096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A019B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E096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E096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E096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E0961"/>
    <w:rPr>
      <w:b w:val="0"/>
      <w:i/>
    </w:rPr>
  </w:style>
  <w:style w:type="character" w:customStyle="1" w:styleId="34fc">
    <w:name w:val="34_Знак_Название_файла"/>
    <w:qFormat/>
    <w:rsid w:val="003E0961"/>
    <w:rPr>
      <w:rFonts w:ascii="Calibri" w:hAnsi="Calibri"/>
    </w:rPr>
  </w:style>
  <w:style w:type="character" w:customStyle="1" w:styleId="34fd">
    <w:name w:val="34_Знак_Термин"/>
    <w:rsid w:val="003E0961"/>
    <w:rPr>
      <w:i/>
    </w:rPr>
  </w:style>
  <w:style w:type="character" w:customStyle="1" w:styleId="34fe">
    <w:name w:val="34_Знак_Полужирный"/>
    <w:rsid w:val="003E0961"/>
    <w:rPr>
      <w:b/>
    </w:rPr>
  </w:style>
  <w:style w:type="character" w:customStyle="1" w:styleId="34ff">
    <w:name w:val="34_Знак_Верхний_индекс"/>
    <w:rsid w:val="003E0961"/>
    <w:rPr>
      <w:vertAlign w:val="superscript"/>
    </w:rPr>
  </w:style>
  <w:style w:type="character" w:customStyle="1" w:styleId="3424">
    <w:name w:val="34_Список_Марк_2 Знак"/>
    <w:link w:val="3423"/>
    <w:rsid w:val="00CA29A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E096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3E096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E096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E0961"/>
    <w:pPr>
      <w:numPr>
        <w:numId w:val="31"/>
      </w:numPr>
    </w:pPr>
  </w:style>
  <w:style w:type="character" w:customStyle="1" w:styleId="3419">
    <w:name w:val="34_Список_Марк_1 Знак"/>
    <w:link w:val="3413"/>
    <w:rsid w:val="00A019B2"/>
    <w:rPr>
      <w:sz w:val="24"/>
      <w:lang w:eastAsia="x-none"/>
    </w:rPr>
  </w:style>
  <w:style w:type="paragraph" w:styleId="a4">
    <w:name w:val="footnote text"/>
    <w:basedOn w:val="34b"/>
    <w:link w:val="a5"/>
    <w:rsid w:val="003E096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E0961"/>
    <w:pPr>
      <w:numPr>
        <w:numId w:val="30"/>
      </w:numPr>
    </w:pPr>
  </w:style>
  <w:style w:type="character" w:customStyle="1" w:styleId="341a">
    <w:name w:val="34_Список_Нум_1 Знак"/>
    <w:link w:val="341"/>
    <w:rsid w:val="00A019B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E096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A019B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E0961"/>
    <w:pPr>
      <w:keepNext/>
    </w:pPr>
  </w:style>
  <w:style w:type="paragraph" w:customStyle="1" w:styleId="34f1">
    <w:name w:val="34_Рамка_Основной"/>
    <w:basedOn w:val="34b"/>
    <w:link w:val="34f0"/>
    <w:rsid w:val="003E096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E096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E096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E096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E096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E096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E096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E096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E096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E096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3E096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E096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E096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E096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E096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A019B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E096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3E096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E096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E096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E096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E0961"/>
    <w:rPr>
      <w:sz w:val="18"/>
      <w:lang w:eastAsia="x-none"/>
    </w:rPr>
  </w:style>
  <w:style w:type="paragraph" w:customStyle="1" w:styleId="34fff1">
    <w:name w:val="34_Листинг"/>
    <w:basedOn w:val="34b"/>
    <w:rsid w:val="003E096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E0961"/>
    <w:rPr>
      <w:b/>
    </w:rPr>
  </w:style>
  <w:style w:type="paragraph" w:customStyle="1" w:styleId="3440">
    <w:name w:val="34_Заголовок_4_Приложение"/>
    <w:basedOn w:val="4"/>
    <w:next w:val="34b"/>
    <w:rsid w:val="003E096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3E096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E096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E096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3E096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E096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E096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E096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E096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E096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E096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E096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E096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E096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E096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E096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3E096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E0961"/>
  </w:style>
  <w:style w:type="paragraph" w:customStyle="1" w:styleId="34fffb">
    <w:name w:val="34_Пример_Заголовок"/>
    <w:basedOn w:val="34f8"/>
    <w:next w:val="34f8"/>
    <w:rsid w:val="003E0961"/>
    <w:pPr>
      <w:keepNext/>
      <w:spacing w:after="120"/>
    </w:pPr>
    <w:rPr>
      <w:b/>
      <w:lang w:eastAsia="ru-RU"/>
    </w:rPr>
  </w:style>
  <w:style w:type="character" w:styleId="a7">
    <w:name w:val="FollowedHyperlink"/>
    <w:rsid w:val="003E0961"/>
    <w:rPr>
      <w:color w:val="auto"/>
    </w:rPr>
  </w:style>
  <w:style w:type="character" w:customStyle="1" w:styleId="34fffc">
    <w:name w:val="34_Знак_Нижний_индекс"/>
    <w:rsid w:val="003E0961"/>
    <w:rPr>
      <w:vertAlign w:val="subscript"/>
    </w:rPr>
  </w:style>
  <w:style w:type="character" w:styleId="a8">
    <w:name w:val="footnote reference"/>
    <w:basedOn w:val="a1"/>
    <w:semiHidden/>
    <w:rsid w:val="003E0961"/>
    <w:rPr>
      <w:vertAlign w:val="superscript"/>
    </w:rPr>
  </w:style>
  <w:style w:type="paragraph" w:styleId="a9">
    <w:name w:val="header"/>
    <w:basedOn w:val="34b"/>
    <w:link w:val="aa"/>
    <w:rsid w:val="003E096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E0961"/>
    <w:rPr>
      <w:lang w:eastAsia="x-none"/>
    </w:rPr>
  </w:style>
  <w:style w:type="paragraph" w:styleId="ab">
    <w:name w:val="footer"/>
    <w:basedOn w:val="34b"/>
    <w:link w:val="ac"/>
    <w:rsid w:val="003E096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E0961"/>
    <w:rPr>
      <w:lang w:eastAsia="x-none"/>
    </w:rPr>
  </w:style>
  <w:style w:type="numbering" w:customStyle="1" w:styleId="a">
    <w:name w:val="Приложение"/>
    <w:uiPriority w:val="99"/>
    <w:rsid w:val="003E096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E0961"/>
    <w:pPr>
      <w:keepNext/>
    </w:pPr>
  </w:style>
  <w:style w:type="character" w:customStyle="1" w:styleId="3434">
    <w:name w:val="34_Список_Марк_3 Знак"/>
    <w:basedOn w:val="34d"/>
    <w:link w:val="3432"/>
    <w:rsid w:val="00CA29A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E096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E096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A019B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A019B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A019B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E096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E096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3E096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A019B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E0961"/>
    <w:pPr>
      <w:keepNext/>
    </w:pPr>
  </w:style>
  <w:style w:type="character" w:customStyle="1" w:styleId="34ffff0">
    <w:name w:val="34_Процедура_Подшаг Знак"/>
    <w:basedOn w:val="34d"/>
    <w:link w:val="344"/>
    <w:rsid w:val="00A019B2"/>
    <w:rPr>
      <w:sz w:val="24"/>
      <w:lang w:eastAsia="x-none"/>
    </w:rPr>
  </w:style>
  <w:style w:type="character" w:customStyle="1" w:styleId="34ffff2">
    <w:name w:val="34_Знак_Клавиши"/>
    <w:rsid w:val="003E096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E096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E0961"/>
  </w:style>
  <w:style w:type="paragraph" w:styleId="ad">
    <w:name w:val="caption"/>
    <w:basedOn w:val="34b"/>
    <w:next w:val="34b"/>
    <w:rsid w:val="0031086E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E096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E096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E096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A019B2"/>
    <w:rPr>
      <w:sz w:val="24"/>
      <w:lang w:eastAsia="x-none"/>
    </w:rPr>
  </w:style>
  <w:style w:type="character" w:customStyle="1" w:styleId="ae">
    <w:name w:val="Основной текст Знак"/>
    <w:semiHidden/>
    <w:rsid w:val="003E096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E0961"/>
    <w:rPr>
      <w:rFonts w:ascii="Arial" w:hAnsi="Arial"/>
    </w:rPr>
  </w:style>
  <w:style w:type="character" w:customStyle="1" w:styleId="af0">
    <w:name w:val="Тема примечания Знак"/>
    <w:semiHidden/>
    <w:rsid w:val="003E096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E096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E096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E0961"/>
  </w:style>
  <w:style w:type="character" w:styleId="af3">
    <w:name w:val="annotation reference"/>
    <w:semiHidden/>
    <w:rsid w:val="003E0961"/>
    <w:rPr>
      <w:sz w:val="16"/>
      <w:szCs w:val="16"/>
    </w:rPr>
  </w:style>
  <w:style w:type="character" w:styleId="af4">
    <w:name w:val="page number"/>
    <w:rsid w:val="003E0961"/>
  </w:style>
  <w:style w:type="paragraph" w:styleId="af5">
    <w:name w:val="Body Text"/>
    <w:basedOn w:val="a0"/>
    <w:link w:val="13"/>
    <w:semiHidden/>
    <w:unhideWhenUsed/>
    <w:rsid w:val="003E096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E0961"/>
    <w:rPr>
      <w:sz w:val="24"/>
    </w:rPr>
  </w:style>
  <w:style w:type="paragraph" w:styleId="af6">
    <w:name w:val="annotation subject"/>
    <w:basedOn w:val="af2"/>
    <w:next w:val="af2"/>
    <w:link w:val="14"/>
    <w:semiHidden/>
    <w:rsid w:val="003E096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E0961"/>
    <w:rPr>
      <w:b/>
      <w:bCs/>
    </w:rPr>
  </w:style>
  <w:style w:type="paragraph" w:styleId="af7">
    <w:name w:val="Balloon Text"/>
    <w:basedOn w:val="a0"/>
    <w:link w:val="15"/>
    <w:semiHidden/>
    <w:rsid w:val="003E096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E096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E0961"/>
  </w:style>
  <w:style w:type="paragraph" w:customStyle="1" w:styleId="34ffff9">
    <w:name w:val="34_ТЛ_Подпись"/>
    <w:basedOn w:val="34f6"/>
    <w:rsid w:val="003E0961"/>
  </w:style>
  <w:style w:type="paragraph" w:customStyle="1" w:styleId="34ffffa">
    <w:name w:val="34_ТЛ_Подпись_скрытый"/>
    <w:basedOn w:val="34ffff9"/>
    <w:rsid w:val="003E0961"/>
    <w:rPr>
      <w:vanish/>
    </w:rPr>
  </w:style>
  <w:style w:type="paragraph" w:customStyle="1" w:styleId="34ffffb">
    <w:name w:val="34_Комментарий_Философта"/>
    <w:basedOn w:val="34b"/>
    <w:rsid w:val="003E096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E096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E096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E0961"/>
    <w:rPr>
      <w:b/>
    </w:rPr>
  </w:style>
  <w:style w:type="paragraph" w:customStyle="1" w:styleId="34ffffe">
    <w:name w:val="34_Таблица_Сноска_Линия"/>
    <w:basedOn w:val="34fff7"/>
    <w:next w:val="34fff7"/>
    <w:rsid w:val="003E0961"/>
    <w:pPr>
      <w:keepNext/>
    </w:pPr>
  </w:style>
  <w:style w:type="paragraph" w:customStyle="1" w:styleId="34fffff">
    <w:name w:val="34_Таблица_Примечание"/>
    <w:basedOn w:val="34fff7"/>
    <w:rsid w:val="003E0961"/>
  </w:style>
  <w:style w:type="character" w:customStyle="1" w:styleId="34fffff0">
    <w:name w:val="34_Знак_Значение"/>
    <w:qFormat/>
    <w:rsid w:val="003E0961"/>
    <w:rPr>
      <w:rFonts w:ascii="Calibri" w:hAnsi="Calibri"/>
    </w:rPr>
  </w:style>
  <w:style w:type="character" w:styleId="af8">
    <w:name w:val="Hyperlink"/>
    <w:rsid w:val="003E0961"/>
    <w:rPr>
      <w:color w:val="0000FF"/>
      <w:u w:val="single"/>
    </w:rPr>
  </w:style>
  <w:style w:type="paragraph" w:customStyle="1" w:styleId="34fffff1">
    <w:name w:val="34_Рисунок_Подпись"/>
    <w:basedOn w:val="34b"/>
    <w:rsid w:val="003E096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E096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E096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E096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3E096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E096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E096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337812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E096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E096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E096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E096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E096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E096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E096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E096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E096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E096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E096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E096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E09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1086E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3E096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E096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E0961"/>
    <w:pPr>
      <w:jc w:val="center"/>
    </w:pPr>
  </w:style>
  <w:style w:type="paragraph" w:customStyle="1" w:styleId="3411">
    <w:name w:val="34_Таблица_Список_Марк_1_без_отступа"/>
    <w:basedOn w:val="34ff6"/>
    <w:rsid w:val="003E0961"/>
    <w:pPr>
      <w:numPr>
        <w:numId w:val="41"/>
      </w:numPr>
    </w:pPr>
  </w:style>
  <w:style w:type="paragraph" w:customStyle="1" w:styleId="34fffff9">
    <w:name w:val="34_Формула"/>
    <w:basedOn w:val="a0"/>
    <w:rsid w:val="003E096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E096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E0961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32CD8-0C5B-4686-825F-018054E61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736</TotalTime>
  <Pages>9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расположения</vt:lpstr>
    </vt:vector>
  </TitlesOfParts>
  <Company>Название организации</Company>
  <LinksUpToDate>false</LinksUpToDate>
  <CharactersWithSpaces>4990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расположения</dc:title>
  <dc:creator>Oksana</dc:creator>
  <cp:lastModifiedBy>Oksana</cp:lastModifiedBy>
  <cp:revision>224</cp:revision>
  <cp:lastPrinted>2014-09-08T01:50:00Z</cp:lastPrinted>
  <dcterms:created xsi:type="dcterms:W3CDTF">2014-09-07T22:05:00Z</dcterms:created>
  <dcterms:modified xsi:type="dcterms:W3CDTF">2023-05-03T20:44:00Z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