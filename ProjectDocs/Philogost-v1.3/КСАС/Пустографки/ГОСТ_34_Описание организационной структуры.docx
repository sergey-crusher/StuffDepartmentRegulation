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A44" w:rsidRDefault="009A3A44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3A3278">
        <w:t>Название организации</w:t>
      </w:r>
      <w:r>
        <w:fldChar w:fldCharType="end"/>
      </w:r>
    </w:p>
    <w:p w:rsidR="009A3A44" w:rsidRPr="00C816E8" w:rsidRDefault="009A3A4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9A3A44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9A3A44" w:rsidRPr="00C816E8" w:rsidRDefault="009A3A44" w:rsidP="00345A40">
            <w:pPr>
              <w:pStyle w:val="34ffff8"/>
            </w:pPr>
            <w:r w:rsidRPr="00C816E8">
              <w:t>УТВЕРЖДЕН</w:t>
            </w:r>
          </w:p>
          <w:p w:rsidR="009A3A44" w:rsidRPr="00C816E8" w:rsidRDefault="0011716D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3A3278">
              <w:t>A.B.XXX.ПВ.XX.X-X.X</w:t>
            </w:r>
            <w:r>
              <w:fldChar w:fldCharType="end"/>
            </w:r>
            <w:r w:rsidR="009A3A44" w:rsidRPr="00C816E8">
              <w:t>-ЛУ</w:t>
            </w:r>
          </w:p>
          <w:p w:rsidR="009A3A44" w:rsidRPr="00C816E8" w:rsidRDefault="009A3A44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9A3A44" w:rsidRPr="00C816E8" w:rsidRDefault="009A3A44" w:rsidP="00345A40">
            <w:pPr>
              <w:pStyle w:val="34ffff8"/>
            </w:pPr>
            <w:r w:rsidRPr="00C816E8">
              <w:t>УТВЕРЖДАЮ</w:t>
            </w:r>
          </w:p>
        </w:tc>
      </w:tr>
      <w:tr w:rsidR="009A3A44" w:rsidRPr="00C816E8" w:rsidTr="00345A40">
        <w:trPr>
          <w:trHeight w:val="630"/>
        </w:trPr>
        <w:tc>
          <w:tcPr>
            <w:tcW w:w="5554" w:type="dxa"/>
            <w:vMerge/>
          </w:tcPr>
          <w:p w:rsidR="009A3A44" w:rsidRPr="00C816E8" w:rsidRDefault="009A3A44" w:rsidP="00345A40"/>
        </w:tc>
        <w:tc>
          <w:tcPr>
            <w:tcW w:w="4563" w:type="dxa"/>
          </w:tcPr>
          <w:p w:rsidR="009A3A44" w:rsidRPr="00C816E8" w:rsidRDefault="009A3A44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9A3A44" w:rsidRPr="00C816E8" w:rsidTr="00345A40">
        <w:trPr>
          <w:trHeight w:val="353"/>
        </w:trPr>
        <w:tc>
          <w:tcPr>
            <w:tcW w:w="5554" w:type="dxa"/>
            <w:vMerge/>
          </w:tcPr>
          <w:p w:rsidR="009A3A44" w:rsidRPr="00C816E8" w:rsidRDefault="009A3A44" w:rsidP="00345A40"/>
        </w:tc>
        <w:tc>
          <w:tcPr>
            <w:tcW w:w="4563" w:type="dxa"/>
          </w:tcPr>
          <w:p w:rsidR="009A3A44" w:rsidRPr="00C816E8" w:rsidRDefault="009A3A44" w:rsidP="00B617AD">
            <w:pPr>
              <w:pStyle w:val="34ffff9"/>
            </w:pPr>
            <w:r w:rsidRPr="00C816E8">
              <w:t>____________________ И. О. Фамилия</w:t>
            </w:r>
          </w:p>
          <w:p w:rsidR="009A3A44" w:rsidRPr="00C816E8" w:rsidRDefault="009A3A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A327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A3A44" w:rsidRPr="00C816E8" w:rsidRDefault="009A3A44" w:rsidP="00801734">
      <w:pPr>
        <w:pStyle w:val="34f5"/>
      </w:pPr>
    </w:p>
    <w:p w:rsidR="009A3A44" w:rsidRDefault="009A3A44" w:rsidP="00801734">
      <w:pPr>
        <w:pStyle w:val="34f5"/>
      </w:pPr>
    </w:p>
    <w:p w:rsidR="009A3A44" w:rsidRPr="00C816E8" w:rsidRDefault="009A3A44" w:rsidP="00801734">
      <w:pPr>
        <w:pStyle w:val="34f5"/>
      </w:pPr>
    </w:p>
    <w:p w:rsidR="009A3A44" w:rsidRDefault="009A3A44" w:rsidP="00801734">
      <w:pPr>
        <w:pStyle w:val="34f5"/>
        <w:rPr>
          <w:lang w:val="en-US"/>
        </w:rPr>
      </w:pPr>
    </w:p>
    <w:p w:rsidR="004F6674" w:rsidRPr="004F6674" w:rsidRDefault="004F6674" w:rsidP="00801734">
      <w:pPr>
        <w:pStyle w:val="34f5"/>
        <w:rPr>
          <w:lang w:val="en-US"/>
        </w:rPr>
      </w:pPr>
    </w:p>
    <w:p w:rsidR="009A3A44" w:rsidRPr="00C816E8" w:rsidRDefault="0011716D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3A3278">
        <w:t>Полное название системы</w:t>
      </w:r>
      <w:r>
        <w:fldChar w:fldCharType="end"/>
      </w:r>
    </w:p>
    <w:p w:rsidR="009A3A44" w:rsidRPr="00C816E8" w:rsidRDefault="009A3A44" w:rsidP="00801734">
      <w:pPr>
        <w:pStyle w:val="34ffc"/>
      </w:pPr>
      <w:r w:rsidRPr="00C816E8">
        <w:t>(</w:t>
      </w:r>
      <w:r w:rsidR="0011716D">
        <w:fldChar w:fldCharType="begin"/>
      </w:r>
      <w:r w:rsidR="0011716D">
        <w:instrText xml:space="preserve"> DOCPROPERTY  краткое_название_системы  \* MERGEFORMAT </w:instrText>
      </w:r>
      <w:r w:rsidR="0011716D">
        <w:fldChar w:fldCharType="separate"/>
      </w:r>
      <w:r w:rsidR="003A3278">
        <w:t>Краткое название системы</w:t>
      </w:r>
      <w:r w:rsidR="0011716D">
        <w:fldChar w:fldCharType="end"/>
      </w:r>
      <w:r w:rsidRPr="00C816E8">
        <w:t>)</w:t>
      </w:r>
    </w:p>
    <w:p w:rsidR="009A3A44" w:rsidRPr="00C816E8" w:rsidRDefault="0011716D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3A3278">
        <w:t>Описание организационной структуры</w:t>
      </w:r>
      <w:r>
        <w:fldChar w:fldCharType="end"/>
      </w:r>
    </w:p>
    <w:p w:rsidR="009A3A44" w:rsidRDefault="009A3A44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3A3278">
        <w:t>A.B.XXX.ПВ.XX.X-X.X</w:t>
      </w:r>
      <w:r w:rsidRPr="00C816E8">
        <w:fldChar w:fldCharType="end"/>
      </w:r>
    </w:p>
    <w:p w:rsidR="009A3A44" w:rsidRDefault="009A3A44" w:rsidP="00801734">
      <w:pPr>
        <w:pStyle w:val="34f5"/>
      </w:pPr>
    </w:p>
    <w:p w:rsidR="009A3A44" w:rsidRDefault="009A3A44" w:rsidP="00801734">
      <w:pPr>
        <w:pStyle w:val="34f5"/>
      </w:pPr>
    </w:p>
    <w:p w:rsidR="009A3A44" w:rsidRPr="002B7602" w:rsidRDefault="009A3A44" w:rsidP="00801734">
      <w:pPr>
        <w:pStyle w:val="34f5"/>
      </w:pPr>
    </w:p>
    <w:p w:rsidR="004F6674" w:rsidRPr="002B7602" w:rsidRDefault="004F6674" w:rsidP="00801734">
      <w:pPr>
        <w:pStyle w:val="34f5"/>
      </w:pPr>
    </w:p>
    <w:p w:rsidR="004F6674" w:rsidRPr="002B7602" w:rsidRDefault="004F667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A3A4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A3A44" w:rsidRPr="00C816E8" w:rsidRDefault="009A3A44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9A3A44" w:rsidRPr="00C816E8" w:rsidRDefault="009A3A44" w:rsidP="00345A40">
            <w:pPr>
              <w:pStyle w:val="34ffff9"/>
            </w:pPr>
          </w:p>
        </w:tc>
      </w:tr>
      <w:tr w:rsidR="009A3A44" w:rsidRPr="00C816E8" w:rsidTr="00345A40">
        <w:trPr>
          <w:trHeight w:val="868"/>
        </w:trPr>
        <w:tc>
          <w:tcPr>
            <w:tcW w:w="4564" w:type="dxa"/>
          </w:tcPr>
          <w:p w:rsidR="009A3A44" w:rsidRPr="00C816E8" w:rsidRDefault="009A3A4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:rsidR="009A3A44" w:rsidRPr="00C816E8" w:rsidRDefault="009A3A4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A3A44" w:rsidRPr="00C816E8" w:rsidTr="00345A40">
        <w:trPr>
          <w:trHeight w:val="404"/>
        </w:trPr>
        <w:tc>
          <w:tcPr>
            <w:tcW w:w="4564" w:type="dxa"/>
          </w:tcPr>
          <w:p w:rsidR="009A3A44" w:rsidRPr="00C816E8" w:rsidRDefault="009A3A44" w:rsidP="00345A40">
            <w:pPr>
              <w:pStyle w:val="34ffff9"/>
            </w:pPr>
            <w:r w:rsidRPr="00C816E8">
              <w:t>____________________ И. О. Фамилия</w:t>
            </w:r>
          </w:p>
          <w:p w:rsidR="009A3A44" w:rsidRPr="00C816E8" w:rsidRDefault="009A3A44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A327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:rsidR="009A3A44" w:rsidRPr="00C816E8" w:rsidRDefault="009A3A44" w:rsidP="00B617AD">
            <w:pPr>
              <w:pStyle w:val="34ffff9"/>
            </w:pPr>
            <w:r w:rsidRPr="00C816E8">
              <w:t>____________________ И. О. Фамилия</w:t>
            </w:r>
          </w:p>
          <w:p w:rsidR="009A3A44" w:rsidRPr="00C816E8" w:rsidRDefault="009A3A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A327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9A3A4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9A3A44" w:rsidRPr="00C816E8" w:rsidRDefault="009A3A44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9A3A44" w:rsidRPr="00C816E8" w:rsidRDefault="009A3A44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9A3A44" w:rsidRPr="00C816E8" w:rsidRDefault="009A3A44" w:rsidP="00345A40">
            <w:pPr>
              <w:pStyle w:val="34ffff8"/>
            </w:pPr>
          </w:p>
        </w:tc>
      </w:tr>
      <w:tr w:rsidR="009A3A44" w:rsidRPr="00C816E8" w:rsidTr="00345A40">
        <w:trPr>
          <w:trHeight w:val="864"/>
        </w:trPr>
        <w:tc>
          <w:tcPr>
            <w:tcW w:w="4564" w:type="dxa"/>
          </w:tcPr>
          <w:p w:rsidR="009A3A44" w:rsidRPr="00C816E8" w:rsidRDefault="009A3A4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:rsidR="009A3A44" w:rsidRPr="00C816E8" w:rsidRDefault="009A3A4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9A3A44" w:rsidRPr="00C816E8" w:rsidTr="00345A40">
        <w:trPr>
          <w:trHeight w:val="643"/>
        </w:trPr>
        <w:tc>
          <w:tcPr>
            <w:tcW w:w="4564" w:type="dxa"/>
          </w:tcPr>
          <w:p w:rsidR="009A3A44" w:rsidRPr="00C816E8" w:rsidRDefault="009A3A44" w:rsidP="00B617AD">
            <w:pPr>
              <w:pStyle w:val="34ffff9"/>
            </w:pPr>
            <w:r w:rsidRPr="00C816E8">
              <w:t>____________________ И. О. Фамилия</w:t>
            </w:r>
          </w:p>
          <w:p w:rsidR="009A3A44" w:rsidRPr="00C816E8" w:rsidRDefault="009A3A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A327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:rsidR="009A3A44" w:rsidRPr="00C816E8" w:rsidRDefault="009A3A44" w:rsidP="00B617AD">
            <w:pPr>
              <w:pStyle w:val="34ffff9"/>
            </w:pPr>
            <w:r w:rsidRPr="00C816E8">
              <w:t>____________________ И. О. Фамилия</w:t>
            </w:r>
          </w:p>
          <w:p w:rsidR="009A3A44" w:rsidRPr="00C816E8" w:rsidRDefault="009A3A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A327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9A3A44" w:rsidRPr="00801734" w:rsidRDefault="009A3A44" w:rsidP="00801734">
      <w:pPr>
        <w:pStyle w:val="34f5"/>
        <w:rPr>
          <w:lang w:val="en-US"/>
        </w:rPr>
      </w:pPr>
    </w:p>
    <w:p w:rsidR="00574FDD" w:rsidRPr="00574FDD" w:rsidRDefault="00574FDD" w:rsidP="00586355">
      <w:pPr>
        <w:pStyle w:val="34f5"/>
      </w:pPr>
    </w:p>
    <w:p w:rsidR="0069117E" w:rsidRDefault="0069117E" w:rsidP="003F38DF">
      <w:pPr>
        <w:pStyle w:val="34b"/>
        <w:sectPr w:rsidR="0069117E" w:rsidSect="00574FDD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601FB0" w:rsidRDefault="00A373D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141923" w:history="1">
        <w:r w:rsidR="00601FB0" w:rsidRPr="00A93DDD">
          <w:rPr>
            <w:rStyle w:val="af8"/>
          </w:rPr>
          <w:t>1 Изменения в организационной структуре объекта автоматизации</w:t>
        </w:r>
        <w:r w:rsidR="00601FB0">
          <w:rPr>
            <w:webHidden/>
          </w:rPr>
          <w:tab/>
        </w:r>
        <w:r w:rsidR="00601FB0">
          <w:rPr>
            <w:webHidden/>
          </w:rPr>
          <w:fldChar w:fldCharType="begin"/>
        </w:r>
        <w:r w:rsidR="00601FB0">
          <w:rPr>
            <w:webHidden/>
          </w:rPr>
          <w:instrText xml:space="preserve"> PAGEREF _Toc134141923 \h </w:instrText>
        </w:r>
        <w:r w:rsidR="00601FB0">
          <w:rPr>
            <w:webHidden/>
          </w:rPr>
        </w:r>
        <w:r w:rsidR="00601FB0">
          <w:rPr>
            <w:webHidden/>
          </w:rPr>
          <w:fldChar w:fldCharType="separate"/>
        </w:r>
        <w:r w:rsidR="00601FB0">
          <w:rPr>
            <w:webHidden/>
          </w:rPr>
          <w:t>3</w:t>
        </w:r>
        <w:r w:rsidR="00601FB0">
          <w:rPr>
            <w:webHidden/>
          </w:rPr>
          <w:fldChar w:fldCharType="end"/>
        </w:r>
      </w:hyperlink>
    </w:p>
    <w:p w:rsidR="00601FB0" w:rsidRDefault="00601FB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1924" w:history="1">
        <w:r w:rsidRPr="00A93DDD">
          <w:rPr>
            <w:rStyle w:val="af8"/>
            <w:noProof/>
          </w:rPr>
          <w:t>1.1 Проектные решения и их обоснование по структуре и функциям подразделений, использующих ресурсы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FB0" w:rsidRDefault="00601FB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1925" w:history="1">
        <w:r w:rsidRPr="00A93DDD">
          <w:rPr>
            <w:rStyle w:val="af8"/>
            <w:noProof/>
          </w:rPr>
          <w:t>1.2 Проектные решения и их обоснование по изменениям во взаимосвязях между подразделениями, использующих ресурсы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FB0" w:rsidRDefault="00601FB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1926" w:history="1">
        <w:r w:rsidRPr="00A93DDD">
          <w:rPr>
            <w:rStyle w:val="af8"/>
          </w:rPr>
          <w:t>2 Организация новых подразделений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_Toc134141926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601FB0" w:rsidRDefault="00601FB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1927" w:history="1">
        <w:r w:rsidRPr="00A93DDD">
          <w:rPr>
            <w:rStyle w:val="af8"/>
            <w:noProof/>
          </w:rPr>
          <w:t>2.1 Проектные решения и их обоснование по структуре и функциям подразделений (персонала), обеспечивающих работоспособное состояние АС в течение всего срока ее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1FB0" w:rsidRDefault="00601FB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1928" w:history="1">
        <w:r w:rsidRPr="00A93DDD">
          <w:rPr>
            <w:rStyle w:val="af8"/>
            <w:noProof/>
          </w:rPr>
          <w:t>2.2 Проектные решения и их обоснование по регламенту работы персонала и его организационных взаимодействий с подразделениями, использующими ресурсы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1FB0" w:rsidRDefault="00601FB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1929" w:history="1">
        <w:r w:rsidRPr="00A93DDD">
          <w:rPr>
            <w:rStyle w:val="af8"/>
            <w:noProof/>
          </w:rPr>
          <w:t>2.3 Проектные решения и их обоснование по штатному расписанию подразделений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1FB0" w:rsidRDefault="00601FB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1930" w:history="1">
        <w:r w:rsidRPr="00A93DDD">
          <w:rPr>
            <w:rStyle w:val="af8"/>
          </w:rPr>
          <w:t>3 Реорганизация существующих подразделений управления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_Toc134141930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01FB0" w:rsidRDefault="00601FB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1931" w:history="1">
        <w:r w:rsidRPr="00A93DDD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_Toc134141931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01FB0" w:rsidRDefault="00601FB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1932" w:history="1">
        <w:r w:rsidRPr="00A93DDD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_Toc134141932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601FB0" w:rsidRDefault="00601FB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1933" w:history="1">
        <w:r w:rsidRPr="00A93DDD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_Toc134141933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0554C" w:rsidRDefault="00A373DF" w:rsidP="00A373DF">
      <w:pPr>
        <w:pStyle w:val="34b"/>
      </w:pPr>
      <w:r>
        <w:fldChar w:fldCharType="end"/>
      </w:r>
    </w:p>
    <w:p w:rsidR="00D47C08" w:rsidRDefault="00D47C08" w:rsidP="00A373DF">
      <w:pPr>
        <w:pStyle w:val="34fffa"/>
      </w:pPr>
    </w:p>
    <w:p w:rsidR="00F0554C" w:rsidRDefault="00F0554C" w:rsidP="00A373DF">
      <w:pPr>
        <w:pStyle w:val="34fffa"/>
        <w:sectPr w:rsidR="00F0554C" w:rsidSect="00A82214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  <w:bookmarkStart w:id="0" w:name="_GoBack"/>
      <w:bookmarkEnd w:id="0"/>
    </w:p>
    <w:p w:rsidR="004B0572" w:rsidRDefault="003A3278" w:rsidP="003A3278">
      <w:pPr>
        <w:pStyle w:val="1"/>
        <w:rPr>
          <w:lang w:val="ru-RU"/>
        </w:rPr>
      </w:pPr>
      <w:bookmarkStart w:id="1" w:name="_Toc134141923"/>
      <w:r w:rsidRPr="003A3278">
        <w:rPr>
          <w:lang w:val="ru-RU"/>
        </w:rPr>
        <w:lastRenderedPageBreak/>
        <w:t>Изменения в организационной структуре объекта автоматизации</w:t>
      </w:r>
      <w:bookmarkEnd w:id="1"/>
    </w:p>
    <w:p w:rsidR="004B0572" w:rsidRDefault="004B0572" w:rsidP="003A3278">
      <w:pPr>
        <w:pStyle w:val="2"/>
      </w:pPr>
      <w:bookmarkStart w:id="2" w:name="_Toc398562829"/>
      <w:bookmarkStart w:id="3" w:name="_Toc134141924"/>
      <w:r>
        <w:t>П</w:t>
      </w:r>
      <w:r w:rsidRPr="004B0572">
        <w:t xml:space="preserve">роектные решения </w:t>
      </w:r>
      <w:r w:rsidR="003A3278">
        <w:t>и их обоснование</w:t>
      </w:r>
      <w:r w:rsidR="003A3278" w:rsidRPr="004B0572">
        <w:t xml:space="preserve"> </w:t>
      </w:r>
      <w:r w:rsidRPr="004B0572">
        <w:t xml:space="preserve">по </w:t>
      </w:r>
      <w:r w:rsidR="003A3278" w:rsidRPr="003A3278">
        <w:t>структуре и функциям подразделений, использующих ресурсы АС</w:t>
      </w:r>
      <w:bookmarkEnd w:id="2"/>
      <w:bookmarkEnd w:id="3"/>
    </w:p>
    <w:p w:rsidR="004B0572" w:rsidRDefault="004B0572" w:rsidP="004B0572">
      <w:pPr>
        <w:pStyle w:val="34b"/>
        <w:rPr>
          <w:lang w:eastAsia="ru-RU"/>
        </w:rPr>
      </w:pPr>
    </w:p>
    <w:p w:rsidR="004B0572" w:rsidRDefault="003A3278" w:rsidP="004B0572">
      <w:pPr>
        <w:pStyle w:val="2"/>
      </w:pPr>
      <w:bookmarkStart w:id="4" w:name="_Toc398562830"/>
      <w:bookmarkStart w:id="5" w:name="_Toc134141925"/>
      <w:r>
        <w:t>П</w:t>
      </w:r>
      <w:r w:rsidRPr="004B0572">
        <w:t xml:space="preserve">роектные решения </w:t>
      </w:r>
      <w:r>
        <w:t>и их обоснование</w:t>
      </w:r>
      <w:r w:rsidRPr="004B0572">
        <w:t xml:space="preserve"> </w:t>
      </w:r>
      <w:r w:rsidRPr="004B0572">
        <w:t xml:space="preserve">по </w:t>
      </w:r>
      <w:r w:rsidR="004B0572" w:rsidRPr="004B0572">
        <w:t>изменени</w:t>
      </w:r>
      <w:r>
        <w:t>ям</w:t>
      </w:r>
      <w:r w:rsidR="004B0572" w:rsidRPr="004B0572">
        <w:t xml:space="preserve"> во вза</w:t>
      </w:r>
      <w:r w:rsidR="004B0572">
        <w:t>имосвязях между подразделениями</w:t>
      </w:r>
      <w:bookmarkEnd w:id="4"/>
      <w:r w:rsidRPr="003A3278">
        <w:t>, использующих ресурсы АС</w:t>
      </w:r>
      <w:bookmarkEnd w:id="5"/>
    </w:p>
    <w:p w:rsidR="004B0572" w:rsidRDefault="004B0572" w:rsidP="004B0572">
      <w:pPr>
        <w:pStyle w:val="34b"/>
        <w:rPr>
          <w:lang w:eastAsia="ru-RU"/>
        </w:rPr>
      </w:pPr>
    </w:p>
    <w:p w:rsidR="00AD4E08" w:rsidRPr="004B0572" w:rsidRDefault="00AD4E08" w:rsidP="00AD4E08">
      <w:pPr>
        <w:pStyle w:val="34fffa"/>
      </w:pPr>
    </w:p>
    <w:p w:rsidR="004B0572" w:rsidRDefault="003A3278" w:rsidP="003A3278">
      <w:pPr>
        <w:pStyle w:val="1"/>
        <w:rPr>
          <w:lang w:val="ru-RU"/>
        </w:rPr>
      </w:pPr>
      <w:bookmarkStart w:id="6" w:name="_Toc134141926"/>
      <w:r w:rsidRPr="003A3278">
        <w:rPr>
          <w:lang w:val="ru-RU"/>
        </w:rPr>
        <w:lastRenderedPageBreak/>
        <w:t>Организация новых подразделений</w:t>
      </w:r>
      <w:bookmarkEnd w:id="6"/>
    </w:p>
    <w:p w:rsidR="004B0572" w:rsidRDefault="003A3278" w:rsidP="003A3278">
      <w:pPr>
        <w:pStyle w:val="2"/>
      </w:pPr>
      <w:bookmarkStart w:id="7" w:name="_Toc398562832"/>
      <w:bookmarkStart w:id="8" w:name="_Toc134141927"/>
      <w:r>
        <w:t>П</w:t>
      </w:r>
      <w:r w:rsidRPr="004B0572">
        <w:t xml:space="preserve">роектные решения </w:t>
      </w:r>
      <w:r>
        <w:t>и их обоснование</w:t>
      </w:r>
      <w:r w:rsidRPr="004B0572">
        <w:t xml:space="preserve"> </w:t>
      </w:r>
      <w:r w:rsidRPr="004B0572">
        <w:t xml:space="preserve">по </w:t>
      </w:r>
      <w:r w:rsidRPr="003A3278">
        <w:t xml:space="preserve">структуре и функциям </w:t>
      </w:r>
      <w:r w:rsidR="004B0572" w:rsidRPr="004B0572">
        <w:t>подразделений</w:t>
      </w:r>
      <w:bookmarkEnd w:id="7"/>
      <w:r w:rsidRPr="003A3278">
        <w:t xml:space="preserve"> (персонала), обеспечивающих работоспособное состояние АС в течение всего срока ее эксплуатации</w:t>
      </w:r>
      <w:bookmarkEnd w:id="8"/>
    </w:p>
    <w:p w:rsidR="004B0572" w:rsidRDefault="004B0572" w:rsidP="004B0572">
      <w:pPr>
        <w:pStyle w:val="34b"/>
        <w:rPr>
          <w:lang w:eastAsia="ru-RU"/>
        </w:rPr>
      </w:pPr>
    </w:p>
    <w:p w:rsidR="004B0572" w:rsidRDefault="003A3278" w:rsidP="003A3278">
      <w:pPr>
        <w:pStyle w:val="2"/>
      </w:pPr>
      <w:bookmarkStart w:id="9" w:name="_Toc134141928"/>
      <w:r>
        <w:t>П</w:t>
      </w:r>
      <w:r w:rsidRPr="004B0572">
        <w:t xml:space="preserve">роектные решения </w:t>
      </w:r>
      <w:r>
        <w:t>и их обоснование</w:t>
      </w:r>
      <w:r w:rsidRPr="004B0572">
        <w:t xml:space="preserve"> по</w:t>
      </w:r>
      <w:r>
        <w:t xml:space="preserve"> </w:t>
      </w:r>
      <w:r w:rsidRPr="003A3278">
        <w:t>регламенту работы персонала и его организационных взаимодействий с подразделениями, использующими ресурсы АС</w:t>
      </w:r>
      <w:bookmarkEnd w:id="9"/>
    </w:p>
    <w:p w:rsidR="004B0572" w:rsidRDefault="004B0572" w:rsidP="004B0572">
      <w:pPr>
        <w:pStyle w:val="34b"/>
        <w:rPr>
          <w:lang w:eastAsia="ru-RU"/>
        </w:rPr>
      </w:pPr>
    </w:p>
    <w:p w:rsidR="004B0572" w:rsidRDefault="003A3278" w:rsidP="003A3278">
      <w:pPr>
        <w:pStyle w:val="2"/>
      </w:pPr>
      <w:bookmarkStart w:id="10" w:name="_Toc134141929"/>
      <w:r>
        <w:t>П</w:t>
      </w:r>
      <w:r w:rsidRPr="004B0572">
        <w:t xml:space="preserve">роектные решения </w:t>
      </w:r>
      <w:r>
        <w:t>и их обоснование</w:t>
      </w:r>
      <w:r w:rsidRPr="004B0572">
        <w:t xml:space="preserve"> </w:t>
      </w:r>
      <w:r w:rsidRPr="003A3278">
        <w:t>по штатному расписанию подразделений персонала</w:t>
      </w:r>
      <w:bookmarkEnd w:id="10"/>
    </w:p>
    <w:p w:rsidR="004B0572" w:rsidRDefault="004B0572" w:rsidP="004B0572">
      <w:pPr>
        <w:pStyle w:val="34b"/>
        <w:rPr>
          <w:lang w:eastAsia="ru-RU"/>
        </w:rPr>
      </w:pPr>
    </w:p>
    <w:p w:rsidR="00AD4E08" w:rsidRPr="004B0572" w:rsidRDefault="00AD4E08" w:rsidP="00AD4E08">
      <w:pPr>
        <w:pStyle w:val="34fffa"/>
      </w:pPr>
    </w:p>
    <w:p w:rsidR="000611C2" w:rsidRDefault="004B0572" w:rsidP="004B0572">
      <w:pPr>
        <w:pStyle w:val="1"/>
        <w:rPr>
          <w:lang w:val="ru-RU"/>
        </w:rPr>
      </w:pPr>
      <w:bookmarkStart w:id="11" w:name="_Toc398562835"/>
      <w:bookmarkStart w:id="12" w:name="_Toc134141930"/>
      <w:r>
        <w:rPr>
          <w:lang w:val="ru-RU"/>
        </w:rPr>
        <w:lastRenderedPageBreak/>
        <w:t>Р</w:t>
      </w:r>
      <w:r w:rsidRPr="004B0572">
        <w:rPr>
          <w:lang w:val="ru-RU"/>
        </w:rPr>
        <w:t>еорганизация существующих подразделений уп</w:t>
      </w:r>
      <w:r>
        <w:rPr>
          <w:lang w:val="ru-RU"/>
        </w:rPr>
        <w:t>равления</w:t>
      </w:r>
      <w:bookmarkEnd w:id="11"/>
      <w:bookmarkEnd w:id="12"/>
    </w:p>
    <w:p w:rsidR="004B0572" w:rsidRDefault="00601FB0" w:rsidP="004B0572">
      <w:pPr>
        <w:pStyle w:val="34a0"/>
      </w:pPr>
      <w:r w:rsidRPr="00601FB0">
        <w:t>В разделе «Реорганизация существующих подразделений объекта автоматизации» приводят описание изменений, обусловленных созданием АС, которые необходимо выполнить в существующих подразделениях в части организационной структуры, функций, регламентов работы, состава работников.</w:t>
      </w:r>
    </w:p>
    <w:p w:rsidR="00AD4E08" w:rsidRDefault="00AD4E08" w:rsidP="00AD4E08">
      <w:pPr>
        <w:pStyle w:val="34b"/>
      </w:pPr>
    </w:p>
    <w:p w:rsidR="00AD4E08" w:rsidRPr="00AD4E08" w:rsidRDefault="00AD4E08" w:rsidP="00AD4E08">
      <w:pPr>
        <w:pStyle w:val="34fffa"/>
      </w:pPr>
    </w:p>
    <w:p w:rsidR="004A6227" w:rsidRPr="004B0572" w:rsidRDefault="004A6227" w:rsidP="000611C2">
      <w:pPr>
        <w:pStyle w:val="3412"/>
      </w:pPr>
      <w:bookmarkStart w:id="13" w:name="_Toc397971534"/>
      <w:bookmarkStart w:id="14" w:name="_Toc398225599"/>
      <w:bookmarkEnd w:id="13"/>
      <w:bookmarkEnd w:id="14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15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16" w:name="_Toc398225600"/>
      <w:bookmarkStart w:id="17" w:name="_Toc398562836"/>
      <w:bookmarkStart w:id="18" w:name="_Toc134141931"/>
      <w:r w:rsidR="003A3278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15"/>
      <w:bookmarkEnd w:id="16"/>
      <w:bookmarkEnd w:id="17"/>
      <w:r w:rsidR="0020299C">
        <w:instrText>Название приложения</w:instrText>
      </w:r>
      <w:bookmarkEnd w:id="18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0611C2" w:rsidRDefault="00601FB0" w:rsidP="00601FB0">
      <w:pPr>
        <w:pStyle w:val="34a0"/>
      </w:pPr>
      <w:r>
        <w:t xml:space="preserve">В </w:t>
      </w:r>
      <w:r w:rsidRPr="00601FB0">
        <w:t>приложении к описанию организационной структуры может быть приведен перечень нормативных документов, регламентирующих условия надлежащего использования и обслуживания АС.</w:t>
      </w: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9" w:name="_Toc386572818"/>
      <w:bookmarkStart w:id="20" w:name="_Toc386572947"/>
      <w:bookmarkStart w:id="21" w:name="_Toc390811904"/>
      <w:bookmarkStart w:id="22" w:name="_Toc394586650"/>
      <w:bookmarkStart w:id="23" w:name="_Toc134141932"/>
      <w:r>
        <w:lastRenderedPageBreak/>
        <w:t>Перечень</w:t>
      </w:r>
      <w:r w:rsidR="00147B49">
        <w:t xml:space="preserve"> сокращений</w:t>
      </w:r>
      <w:bookmarkEnd w:id="19"/>
      <w:bookmarkEnd w:id="20"/>
      <w:bookmarkEnd w:id="21"/>
      <w:bookmarkEnd w:id="22"/>
      <w:bookmarkEnd w:id="23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E66AEA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E66AEA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24" w:name="_Toc134141933"/>
      <w:r>
        <w:lastRenderedPageBreak/>
        <w:t>Перечень терминов</w:t>
      </w:r>
      <w:bookmarkEnd w:id="24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BB7B72" w:rsidRPr="00BB426D" w:rsidRDefault="00BB7B72" w:rsidP="00BB7B72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95D9E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695D9E" w:rsidRPr="00A86232" w:rsidRDefault="00695D9E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695D9E" w:rsidRPr="005F1B2E" w:rsidRDefault="00695D9E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695D9E" w:rsidRPr="005F1B2E" w:rsidRDefault="00695D9E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695D9E" w:rsidRPr="005F1B2E" w:rsidRDefault="00695D9E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695D9E" w:rsidRPr="005F1B2E" w:rsidRDefault="00695D9E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695D9E" w:rsidRPr="005F1B2E" w:rsidRDefault="00695D9E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695D9E" w:rsidRPr="005F1B2E" w:rsidRDefault="00695D9E" w:rsidP="006877E2">
            <w:pPr>
              <w:pStyle w:val="34ff8"/>
            </w:pPr>
            <w:r w:rsidRPr="005F1B2E">
              <w:t>Дата</w:t>
            </w:r>
          </w:p>
        </w:tc>
      </w:tr>
      <w:tr w:rsidR="00695D9E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695D9E" w:rsidRPr="005F1B2E" w:rsidRDefault="00695D9E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695D9E" w:rsidRPr="005F1B2E" w:rsidRDefault="00695D9E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695D9E" w:rsidRPr="005F1B2E" w:rsidRDefault="00695D9E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695D9E" w:rsidRPr="005F1B2E" w:rsidRDefault="00695D9E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695D9E" w:rsidRPr="005F1B2E" w:rsidRDefault="00695D9E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695D9E" w:rsidRPr="005F1B2E" w:rsidRDefault="00695D9E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695D9E" w:rsidRPr="005F1B2E" w:rsidRDefault="00695D9E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695D9E" w:rsidRPr="005F1B2E" w:rsidRDefault="00695D9E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695D9E" w:rsidRPr="005F1B2E" w:rsidRDefault="00695D9E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695D9E" w:rsidRPr="005F1B2E" w:rsidRDefault="00695D9E" w:rsidP="006877E2">
            <w:pPr>
              <w:pStyle w:val="34ff8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  <w:tr w:rsidR="00695D9E" w:rsidTr="00554E3B">
        <w:trPr>
          <w:trHeight w:val="454"/>
        </w:trPr>
        <w:tc>
          <w:tcPr>
            <w:tcW w:w="518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95D9E" w:rsidRDefault="00695D9E" w:rsidP="00554E3B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F0554C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716D" w:rsidRDefault="0011716D" w:rsidP="00AD0715">
      <w:r>
        <w:separator/>
      </w:r>
    </w:p>
    <w:p w:rsidR="0011716D" w:rsidRDefault="0011716D" w:rsidP="00AD0715"/>
  </w:endnote>
  <w:endnote w:type="continuationSeparator" w:id="0">
    <w:p w:rsidR="0011716D" w:rsidRDefault="0011716D" w:rsidP="00AD0715">
      <w:r>
        <w:continuationSeparator/>
      </w:r>
    </w:p>
    <w:p w:rsidR="0011716D" w:rsidRDefault="0011716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FDD" w:rsidRDefault="00574FDD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FDD" w:rsidRDefault="00574FDD" w:rsidP="00574FDD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716D" w:rsidRDefault="0011716D" w:rsidP="00AD0715">
      <w:r>
        <w:separator/>
      </w:r>
    </w:p>
    <w:p w:rsidR="0011716D" w:rsidRDefault="0011716D" w:rsidP="00AD0715"/>
  </w:footnote>
  <w:footnote w:type="continuationSeparator" w:id="0">
    <w:p w:rsidR="0011716D" w:rsidRDefault="0011716D" w:rsidP="00AD0715">
      <w:r>
        <w:continuationSeparator/>
      </w:r>
    </w:p>
    <w:p w:rsidR="0011716D" w:rsidRDefault="0011716D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4AB" w:rsidRDefault="00B034A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0B4A9A79" wp14:editId="4814CC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034AB" w:rsidRDefault="00B034AB" w:rsidP="00B034A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034AB" w:rsidRDefault="00B034AB" w:rsidP="00B034A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034AB" w:rsidRDefault="00B034AB" w:rsidP="00B034A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B034AB" w:rsidRDefault="00B034AB" w:rsidP="00B034AB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B034AB" w:rsidRDefault="00B034AB" w:rsidP="00B034A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376F" w:rsidRDefault="0056376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4411CDAA" wp14:editId="7A0BCE7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56376F" w:rsidRDefault="0056376F" w:rsidP="0056376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56376F" w:rsidRDefault="0056376F" w:rsidP="0056376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56376F" w:rsidRDefault="0056376F" w:rsidP="0056376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56376F" w:rsidRDefault="0056376F" w:rsidP="0056376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56376F" w:rsidRDefault="0056376F" w:rsidP="0056376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F009F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176A09B2" wp14:editId="5A02AC8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B218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A3278">
                                      <w:t>A.B.XXX.ПВ.XX.X-X.X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B218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A3278">
                                <w:t>A.B.XXX.ПВ.XX.X-X.X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214" w:rsidRDefault="00F009F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0700D2C4" wp14:editId="45A256C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945CCC" w:rsidRDefault="00A82214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931BFC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A32665" w:rsidRDefault="00A82214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79077B" w:rsidRDefault="0011716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A32665" w:rsidRDefault="00A82214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CB1016" w:rsidRDefault="00A82214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CB1016" w:rsidRDefault="00A82214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374BE" w:rsidRDefault="00A82214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1FB0" w:rsidRPr="00601FB0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1FB0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374BE" w:rsidRDefault="00A82214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1FB0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A.B.XXX.ПВ.XX.X-X.X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11716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A82214">
                                    <w:t>.</w:t>
                                  </w:r>
                                </w:p>
                                <w:p w:rsidR="00A82214" w:rsidRPr="00C97C02" w:rsidRDefault="0011716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Описание организационной структуры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945CCC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945CCC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82214" w:rsidRDefault="00A8221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82214" w:rsidRDefault="00A82214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A82214" w:rsidRDefault="00A82214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82214" w:rsidRDefault="00A82214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82214" w:rsidRDefault="00A8221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A82214" w:rsidRPr="00945CCC" w:rsidRDefault="00A82214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A82214" w:rsidRDefault="00A82214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A82214" w:rsidRDefault="00A82214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A82214" w:rsidRDefault="00A82214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A82214" w:rsidRDefault="00A82214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A82214" w:rsidRPr="00931BFC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A82214" w:rsidRPr="00A32665" w:rsidRDefault="00A82214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A82214" w:rsidRPr="0079077B" w:rsidRDefault="0011716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A82214" w:rsidRPr="00A32665" w:rsidRDefault="00A82214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A82214" w:rsidRPr="00CB1016" w:rsidRDefault="00A82214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A82214" w:rsidRPr="00CB1016" w:rsidRDefault="00A82214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A82214" w:rsidRPr="005374BE" w:rsidRDefault="00A82214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1FB0" w:rsidRPr="00601FB0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1FB0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A82214" w:rsidRPr="005374BE" w:rsidRDefault="00A82214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1FB0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A82214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A82214" w:rsidRDefault="00A8221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A.B.XXX.ПВ.XX.X-X.X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A82214" w:rsidRDefault="0011716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A82214">
                              <w:t>.</w:t>
                            </w:r>
                          </w:p>
                          <w:p w:rsidR="00A82214" w:rsidRPr="00C97C02" w:rsidRDefault="0011716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Описание организационной структуры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A82214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A82214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A82214" w:rsidRPr="00945CCC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A82214" w:rsidRPr="00945CCC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218D" w:rsidRDefault="007B218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5DBD64CF" wp14:editId="45D142C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CB1016" w:rsidRDefault="007B218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5374BE" w:rsidRDefault="007B218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01FB0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Default="007B218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A3278">
                                      <w:t>A.B.XXX.ПВ.XX.X-X.X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945CCC" w:rsidRDefault="007B218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Default="007B218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5E4A3B" w:rsidRDefault="007B218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0411E6" w:rsidRDefault="007B218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5E4A3B" w:rsidRDefault="007B218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945CCC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945CCC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5E4A3B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5E4A3B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0411E6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18D" w:rsidRPr="000411E6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B218D" w:rsidRPr="006C5C53" w:rsidRDefault="007B218D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B218D" w:rsidRPr="006C5C53" w:rsidRDefault="007B218D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7B218D" w:rsidRDefault="007B218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B218D" w:rsidRDefault="007B218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B218D" w:rsidRDefault="007B218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B218D" w:rsidRDefault="007B218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B218D" w:rsidRDefault="007B218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7B218D" w:rsidRPr="00CB1016" w:rsidRDefault="007B218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7B218D" w:rsidRPr="005374BE" w:rsidRDefault="007B218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01FB0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7B218D" w:rsidRDefault="007B218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A3278">
                                <w:t>A.B.XXX.ПВ.XX.X-X.X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7B218D" w:rsidRPr="00945CCC" w:rsidRDefault="007B218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7B218D" w:rsidRDefault="007B218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7B218D" w:rsidRPr="005E4A3B" w:rsidRDefault="007B218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7B218D" w:rsidRPr="000411E6" w:rsidRDefault="007B218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7B218D" w:rsidRPr="005E4A3B" w:rsidRDefault="007B218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7B218D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7B218D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7B218D" w:rsidRPr="00945CCC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7B218D" w:rsidRPr="00945CCC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7B218D" w:rsidRPr="005E4A3B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7B218D" w:rsidRPr="005E4A3B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7B218D" w:rsidRPr="000411E6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7B218D" w:rsidRPr="000411E6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7B218D" w:rsidRPr="006C5C53" w:rsidRDefault="007B218D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7B218D" w:rsidRPr="006C5C53" w:rsidRDefault="007B218D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554C" w:rsidRDefault="00F0554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3D8DB1F4" wp14:editId="7FF0A1D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945CCC" w:rsidRDefault="00F0554C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931BF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A32665" w:rsidRDefault="00F0554C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79077B" w:rsidRDefault="0011716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A32665" w:rsidRDefault="00F0554C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CB1016" w:rsidRDefault="00F0554C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CB1016" w:rsidRDefault="00F0554C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374BE" w:rsidRDefault="00F0554C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A3278" w:rsidRPr="003A327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A327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374BE" w:rsidRDefault="00F0554C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A.B.XXX.ПВ.XX.X-X.X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11716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F0554C">
                                    <w:t>.</w:t>
                                  </w:r>
                                </w:p>
                                <w:p w:rsidR="00F0554C" w:rsidRPr="00A373DF" w:rsidRDefault="00F0554C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A373DF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A373DF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A373DF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3A3278">
                                    <w:rPr>
                                      <w:rStyle w:val="34fe"/>
                                    </w:rPr>
                                    <w:t>Описание организационной структуры</w:t>
                                  </w:r>
                                  <w:r w:rsidRPr="00A373DF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945CC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945CC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0554C" w:rsidRPr="006C5C53" w:rsidRDefault="00F0554C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0554C" w:rsidRPr="006C5C53" w:rsidRDefault="00F0554C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F0554C" w:rsidRDefault="00F0554C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F0554C" w:rsidRDefault="00F0554C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F0554C" w:rsidRDefault="00F0554C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F0554C" w:rsidRDefault="00F0554C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F0554C" w:rsidRDefault="00F0554C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F0554C" w:rsidRPr="00945CCC" w:rsidRDefault="00F0554C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F0554C" w:rsidRDefault="00F0554C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F0554C" w:rsidRDefault="00F0554C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F0554C" w:rsidRDefault="00F0554C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F0554C" w:rsidRDefault="00F0554C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F0554C" w:rsidRPr="00931BF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F0554C" w:rsidRPr="00A32665" w:rsidRDefault="00F0554C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F0554C" w:rsidRPr="0079077B" w:rsidRDefault="0011716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F0554C" w:rsidRPr="00A32665" w:rsidRDefault="00F0554C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F0554C" w:rsidRPr="00CB1016" w:rsidRDefault="00F0554C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F0554C" w:rsidRPr="00CB1016" w:rsidRDefault="00F0554C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F0554C" w:rsidRPr="005374BE" w:rsidRDefault="00F0554C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A3278" w:rsidRPr="003A327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A327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F0554C" w:rsidRPr="005374BE" w:rsidRDefault="00F0554C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F0554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F0554C" w:rsidRDefault="00F0554C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A.B.XXX.ПВ.XX.X-X.X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F0554C" w:rsidRDefault="0011716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F0554C">
                              <w:t>.</w:t>
                            </w:r>
                          </w:p>
                          <w:p w:rsidR="00F0554C" w:rsidRPr="00A373DF" w:rsidRDefault="00F0554C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A373DF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A373DF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A373DF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3A3278">
                              <w:rPr>
                                <w:rStyle w:val="34fe"/>
                              </w:rPr>
                              <w:t>Описание организационной структуры</w:t>
                            </w:r>
                            <w:r w:rsidRPr="00A373DF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F0554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F0554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F0554C" w:rsidRPr="00945CC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F0554C" w:rsidRPr="00945CC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F0554C" w:rsidRPr="006C5C53" w:rsidRDefault="00F0554C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F0554C" w:rsidRPr="006C5C53" w:rsidRDefault="00F0554C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1"/>
  </w:num>
  <w:num w:numId="22">
    <w:abstractNumId w:val="33"/>
  </w:num>
  <w:num w:numId="23">
    <w:abstractNumId w:val="33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27"/>
    <w:lvlOverride w:ilvl="0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5"/>
  </w:num>
  <w:num w:numId="29">
    <w:abstractNumId w:val="18"/>
  </w:num>
  <w:num w:numId="30">
    <w:abstractNumId w:val="24"/>
  </w:num>
  <w:num w:numId="31">
    <w:abstractNumId w:val="2"/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  <w:lvlOverride w:ilvl="0">
      <w:startOverride w:val="1"/>
    </w:lvlOverride>
  </w:num>
  <w:num w:numId="35">
    <w:abstractNumId w:val="8"/>
  </w:num>
  <w:num w:numId="36">
    <w:abstractNumId w:val="12"/>
  </w:num>
  <w:num w:numId="37">
    <w:abstractNumId w:val="7"/>
  </w:num>
  <w:num w:numId="38">
    <w:abstractNumId w:val="34"/>
  </w:num>
  <w:num w:numId="39">
    <w:abstractNumId w:val="19"/>
  </w:num>
  <w:num w:numId="40">
    <w:abstractNumId w:val="19"/>
    <w:lvlOverride w:ilvl="0">
      <w:startOverride w:val="1"/>
    </w:lvlOverride>
  </w:num>
  <w:num w:numId="41">
    <w:abstractNumId w:val="11"/>
  </w:num>
  <w:num w:numId="42">
    <w:abstractNumId w:val="9"/>
  </w:num>
  <w:num w:numId="4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416C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4FB6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0F65B5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16D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65BBD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37E3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1F78B0"/>
    <w:rsid w:val="00200649"/>
    <w:rsid w:val="00201651"/>
    <w:rsid w:val="00201C46"/>
    <w:rsid w:val="0020202F"/>
    <w:rsid w:val="0020299C"/>
    <w:rsid w:val="00204D0D"/>
    <w:rsid w:val="00205E67"/>
    <w:rsid w:val="00207008"/>
    <w:rsid w:val="002075A0"/>
    <w:rsid w:val="00210AF4"/>
    <w:rsid w:val="00210D89"/>
    <w:rsid w:val="0021189F"/>
    <w:rsid w:val="002124B6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7A"/>
    <w:rsid w:val="00242490"/>
    <w:rsid w:val="0024250A"/>
    <w:rsid w:val="00242DED"/>
    <w:rsid w:val="00244A20"/>
    <w:rsid w:val="002454E8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916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B7602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94A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278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5AC6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44EB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572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0F7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6674"/>
    <w:rsid w:val="004F75A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A04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840"/>
    <w:rsid w:val="00540EC1"/>
    <w:rsid w:val="0054286C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4E3B"/>
    <w:rsid w:val="00555D04"/>
    <w:rsid w:val="00556E81"/>
    <w:rsid w:val="0056376F"/>
    <w:rsid w:val="005652DC"/>
    <w:rsid w:val="00565F5A"/>
    <w:rsid w:val="00566370"/>
    <w:rsid w:val="00566B48"/>
    <w:rsid w:val="005701FE"/>
    <w:rsid w:val="0057184E"/>
    <w:rsid w:val="00572AB8"/>
    <w:rsid w:val="00574FDD"/>
    <w:rsid w:val="00575A58"/>
    <w:rsid w:val="005809FD"/>
    <w:rsid w:val="0058102B"/>
    <w:rsid w:val="00581FD2"/>
    <w:rsid w:val="00582682"/>
    <w:rsid w:val="00585447"/>
    <w:rsid w:val="00586355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6C59"/>
    <w:rsid w:val="005C733C"/>
    <w:rsid w:val="005D0980"/>
    <w:rsid w:val="005D1130"/>
    <w:rsid w:val="005D1378"/>
    <w:rsid w:val="005D1889"/>
    <w:rsid w:val="005D3C57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B8E"/>
    <w:rsid w:val="005F2F67"/>
    <w:rsid w:val="005F37EE"/>
    <w:rsid w:val="005F48B5"/>
    <w:rsid w:val="005F729A"/>
    <w:rsid w:val="006004A4"/>
    <w:rsid w:val="00601FB0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6560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2D12"/>
    <w:rsid w:val="006738FB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6AA8"/>
    <w:rsid w:val="006873A0"/>
    <w:rsid w:val="00687BD9"/>
    <w:rsid w:val="0069117E"/>
    <w:rsid w:val="0069276D"/>
    <w:rsid w:val="00693E9B"/>
    <w:rsid w:val="00694377"/>
    <w:rsid w:val="00694466"/>
    <w:rsid w:val="00694D01"/>
    <w:rsid w:val="006950ED"/>
    <w:rsid w:val="00695D41"/>
    <w:rsid w:val="00695D9E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3DAC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7E77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0AC7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97F0F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18D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1C70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486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22C5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19B9"/>
    <w:rsid w:val="0097205A"/>
    <w:rsid w:val="00972170"/>
    <w:rsid w:val="009726E4"/>
    <w:rsid w:val="00972B95"/>
    <w:rsid w:val="0097377A"/>
    <w:rsid w:val="00973A24"/>
    <w:rsid w:val="00973EB0"/>
    <w:rsid w:val="00974C93"/>
    <w:rsid w:val="0097584B"/>
    <w:rsid w:val="00975D50"/>
    <w:rsid w:val="00976D02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A44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9F7D5F"/>
    <w:rsid w:val="00A007CB"/>
    <w:rsid w:val="00A0097F"/>
    <w:rsid w:val="00A00DF2"/>
    <w:rsid w:val="00A01431"/>
    <w:rsid w:val="00A01B00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1F6C"/>
    <w:rsid w:val="00A23AAB"/>
    <w:rsid w:val="00A257A6"/>
    <w:rsid w:val="00A25B91"/>
    <w:rsid w:val="00A25E43"/>
    <w:rsid w:val="00A26955"/>
    <w:rsid w:val="00A26EBB"/>
    <w:rsid w:val="00A316D3"/>
    <w:rsid w:val="00A3276C"/>
    <w:rsid w:val="00A32D33"/>
    <w:rsid w:val="00A335C3"/>
    <w:rsid w:val="00A338E6"/>
    <w:rsid w:val="00A3428B"/>
    <w:rsid w:val="00A36865"/>
    <w:rsid w:val="00A373DF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06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214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5550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4E08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34AB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14E8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B7B72"/>
    <w:rsid w:val="00BB7CF5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4D0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477C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078B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97C02"/>
    <w:rsid w:val="00CA050D"/>
    <w:rsid w:val="00CA16AD"/>
    <w:rsid w:val="00CA46AD"/>
    <w:rsid w:val="00CA4A7E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005"/>
    <w:rsid w:val="00CC7410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0423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66FF2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963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66EC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6CE4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47"/>
    <w:rsid w:val="00E6696A"/>
    <w:rsid w:val="00E66AE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09F7"/>
    <w:rsid w:val="00F01874"/>
    <w:rsid w:val="00F01B26"/>
    <w:rsid w:val="00F02EFE"/>
    <w:rsid w:val="00F0351F"/>
    <w:rsid w:val="00F03881"/>
    <w:rsid w:val="00F052AE"/>
    <w:rsid w:val="00F0554C"/>
    <w:rsid w:val="00F05994"/>
    <w:rsid w:val="00F07736"/>
    <w:rsid w:val="00F07DDB"/>
    <w:rsid w:val="00F13636"/>
    <w:rsid w:val="00F161E5"/>
    <w:rsid w:val="00F1624C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810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8A5"/>
    <w:rsid w:val="00FA49BF"/>
    <w:rsid w:val="00FA4B2C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7FC"/>
    <w:rsid w:val="00FE3FCE"/>
    <w:rsid w:val="00FE67C2"/>
    <w:rsid w:val="00FE6A78"/>
    <w:rsid w:val="00FF09A2"/>
    <w:rsid w:val="00FF111F"/>
    <w:rsid w:val="00FF1B91"/>
    <w:rsid w:val="00FF273C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A3278"/>
    <w:rPr>
      <w:sz w:val="24"/>
    </w:rPr>
  </w:style>
  <w:style w:type="paragraph" w:styleId="1">
    <w:name w:val="heading 1"/>
    <w:next w:val="34b"/>
    <w:link w:val="10"/>
    <w:qFormat/>
    <w:rsid w:val="003A3278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A3278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A3278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A3278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A3278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A3278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A3278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A3278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A3278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A327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A3278"/>
  </w:style>
  <w:style w:type="character" w:customStyle="1" w:styleId="34c">
    <w:name w:val="34_Знак_Сообщение_системы"/>
    <w:rsid w:val="003A3278"/>
    <w:rPr>
      <w:rFonts w:ascii="Calibri" w:hAnsi="Calibri"/>
    </w:rPr>
  </w:style>
  <w:style w:type="paragraph" w:customStyle="1" w:styleId="34b">
    <w:name w:val="34_Абзац_Обычный"/>
    <w:link w:val="34d"/>
    <w:qFormat/>
    <w:rsid w:val="003A327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A3278"/>
    <w:rPr>
      <w:sz w:val="24"/>
      <w:lang w:eastAsia="x-none"/>
    </w:rPr>
  </w:style>
  <w:style w:type="character" w:customStyle="1" w:styleId="10">
    <w:name w:val="Заголовок 1 Знак"/>
    <w:link w:val="1"/>
    <w:rsid w:val="003A327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A3278"/>
    <w:rPr>
      <w:b/>
      <w:sz w:val="32"/>
    </w:rPr>
  </w:style>
  <w:style w:type="character" w:customStyle="1" w:styleId="30">
    <w:name w:val="Заголовок 3 Знак"/>
    <w:link w:val="3"/>
    <w:rsid w:val="003A3278"/>
    <w:rPr>
      <w:b/>
      <w:bCs/>
      <w:sz w:val="28"/>
    </w:rPr>
  </w:style>
  <w:style w:type="character" w:customStyle="1" w:styleId="40">
    <w:name w:val="Заголовок 4 Знак"/>
    <w:link w:val="4"/>
    <w:rsid w:val="003A3278"/>
    <w:rPr>
      <w:b/>
      <w:sz w:val="24"/>
    </w:rPr>
  </w:style>
  <w:style w:type="character" w:customStyle="1" w:styleId="50">
    <w:name w:val="Заголовок 5 Знак"/>
    <w:link w:val="5"/>
    <w:rsid w:val="003A327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A327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A327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A327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A327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A3278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A3278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A3278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3A3278"/>
    <w:rPr>
      <w:u w:val="single"/>
    </w:rPr>
  </w:style>
  <w:style w:type="paragraph" w:customStyle="1" w:styleId="349">
    <w:name w:val="34_Список_Библиография"/>
    <w:basedOn w:val="34b"/>
    <w:rsid w:val="003A327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C97C0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A327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A327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A327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A327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A327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C97C0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A327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C97C0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A327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A327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A327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A3278"/>
    <w:rPr>
      <w:b w:val="0"/>
      <w:i/>
    </w:rPr>
  </w:style>
  <w:style w:type="character" w:customStyle="1" w:styleId="34fc">
    <w:name w:val="34_Знак_Название_файла"/>
    <w:qFormat/>
    <w:rsid w:val="003A3278"/>
    <w:rPr>
      <w:rFonts w:ascii="Calibri" w:hAnsi="Calibri"/>
    </w:rPr>
  </w:style>
  <w:style w:type="character" w:customStyle="1" w:styleId="34fd">
    <w:name w:val="34_Знак_Термин"/>
    <w:rsid w:val="003A3278"/>
    <w:rPr>
      <w:i/>
    </w:rPr>
  </w:style>
  <w:style w:type="character" w:customStyle="1" w:styleId="34fe">
    <w:name w:val="34_Знак_Полужирный"/>
    <w:rsid w:val="003A3278"/>
    <w:rPr>
      <w:b/>
    </w:rPr>
  </w:style>
  <w:style w:type="character" w:customStyle="1" w:styleId="34ff">
    <w:name w:val="34_Знак_Верхний_индекс"/>
    <w:rsid w:val="003A3278"/>
    <w:rPr>
      <w:vertAlign w:val="superscript"/>
    </w:rPr>
  </w:style>
  <w:style w:type="character" w:customStyle="1" w:styleId="3424">
    <w:name w:val="34_Список_Марк_2 Знак"/>
    <w:link w:val="3423"/>
    <w:rsid w:val="00FA4B2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A3278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3A327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A327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A3278"/>
    <w:pPr>
      <w:numPr>
        <w:numId w:val="32"/>
      </w:numPr>
    </w:pPr>
  </w:style>
  <w:style w:type="character" w:customStyle="1" w:styleId="3419">
    <w:name w:val="34_Список_Марк_1 Знак"/>
    <w:link w:val="3413"/>
    <w:rsid w:val="00C97C02"/>
    <w:rPr>
      <w:sz w:val="24"/>
      <w:lang w:eastAsia="x-none"/>
    </w:rPr>
  </w:style>
  <w:style w:type="paragraph" w:styleId="a4">
    <w:name w:val="footnote text"/>
    <w:basedOn w:val="34b"/>
    <w:link w:val="a5"/>
    <w:rsid w:val="003A327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A3278"/>
    <w:pPr>
      <w:numPr>
        <w:numId w:val="31"/>
      </w:numPr>
    </w:pPr>
  </w:style>
  <w:style w:type="character" w:customStyle="1" w:styleId="341a">
    <w:name w:val="34_Список_Нум_1 Знак"/>
    <w:link w:val="341"/>
    <w:rsid w:val="00C97C0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A3278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C97C0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A3278"/>
    <w:pPr>
      <w:keepNext/>
    </w:pPr>
  </w:style>
  <w:style w:type="paragraph" w:customStyle="1" w:styleId="34f1">
    <w:name w:val="34_Рамка_Основной"/>
    <w:basedOn w:val="34b"/>
    <w:link w:val="34f0"/>
    <w:rsid w:val="003A327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A327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A327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A327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A327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A327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A327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A327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A327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A327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A327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A327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A327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A327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A3278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C97C0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A3278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3A327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A327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A327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A327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A3278"/>
    <w:rPr>
      <w:sz w:val="18"/>
      <w:lang w:eastAsia="x-none"/>
    </w:rPr>
  </w:style>
  <w:style w:type="paragraph" w:customStyle="1" w:styleId="34fff1">
    <w:name w:val="34_Листинг"/>
    <w:basedOn w:val="34b"/>
    <w:rsid w:val="003A327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A3278"/>
    <w:rPr>
      <w:b/>
    </w:rPr>
  </w:style>
  <w:style w:type="paragraph" w:customStyle="1" w:styleId="3440">
    <w:name w:val="34_Заголовок_4_Приложение"/>
    <w:basedOn w:val="4"/>
    <w:next w:val="34b"/>
    <w:rsid w:val="003A3278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3A327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A327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A3278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3A327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A327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A3278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A327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A327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A327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A327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A327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A327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A327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A327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A3278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3A327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A3278"/>
  </w:style>
  <w:style w:type="paragraph" w:customStyle="1" w:styleId="34fffb">
    <w:name w:val="34_Пример_Заголовок"/>
    <w:basedOn w:val="34f8"/>
    <w:next w:val="34f8"/>
    <w:rsid w:val="003A3278"/>
    <w:pPr>
      <w:keepNext/>
      <w:spacing w:after="120"/>
    </w:pPr>
    <w:rPr>
      <w:b/>
      <w:lang w:eastAsia="ru-RU"/>
    </w:rPr>
  </w:style>
  <w:style w:type="character" w:styleId="a7">
    <w:name w:val="FollowedHyperlink"/>
    <w:rsid w:val="003A3278"/>
    <w:rPr>
      <w:color w:val="auto"/>
    </w:rPr>
  </w:style>
  <w:style w:type="character" w:customStyle="1" w:styleId="34fffc">
    <w:name w:val="34_Знак_Нижний_индекс"/>
    <w:rsid w:val="003A3278"/>
    <w:rPr>
      <w:vertAlign w:val="subscript"/>
    </w:rPr>
  </w:style>
  <w:style w:type="character" w:styleId="a8">
    <w:name w:val="footnote reference"/>
    <w:basedOn w:val="a1"/>
    <w:semiHidden/>
    <w:rsid w:val="003A3278"/>
    <w:rPr>
      <w:vertAlign w:val="superscript"/>
    </w:rPr>
  </w:style>
  <w:style w:type="paragraph" w:styleId="a9">
    <w:name w:val="header"/>
    <w:basedOn w:val="34b"/>
    <w:link w:val="aa"/>
    <w:rsid w:val="003A327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A3278"/>
    <w:rPr>
      <w:lang w:eastAsia="x-none"/>
    </w:rPr>
  </w:style>
  <w:style w:type="paragraph" w:styleId="ab">
    <w:name w:val="footer"/>
    <w:basedOn w:val="34b"/>
    <w:link w:val="ac"/>
    <w:rsid w:val="003A327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A3278"/>
    <w:rPr>
      <w:lang w:eastAsia="x-none"/>
    </w:rPr>
  </w:style>
  <w:style w:type="numbering" w:customStyle="1" w:styleId="a">
    <w:name w:val="Приложение"/>
    <w:uiPriority w:val="99"/>
    <w:rsid w:val="003A327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A3278"/>
    <w:pPr>
      <w:keepNext/>
    </w:pPr>
  </w:style>
  <w:style w:type="character" w:customStyle="1" w:styleId="3434">
    <w:name w:val="34_Список_Марк_3 Знак"/>
    <w:basedOn w:val="34d"/>
    <w:link w:val="3432"/>
    <w:rsid w:val="00FA4B2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A327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A327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C97C0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C97C0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C97C0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A327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A3278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3A3278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C97C0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A3278"/>
    <w:pPr>
      <w:keepNext/>
    </w:pPr>
  </w:style>
  <w:style w:type="character" w:customStyle="1" w:styleId="34ffff0">
    <w:name w:val="34_Процедура_Подшаг Знак"/>
    <w:basedOn w:val="34d"/>
    <w:link w:val="344"/>
    <w:rsid w:val="00C97C02"/>
    <w:rPr>
      <w:sz w:val="24"/>
      <w:lang w:eastAsia="x-none"/>
    </w:rPr>
  </w:style>
  <w:style w:type="character" w:customStyle="1" w:styleId="34ffff2">
    <w:name w:val="34_Знак_Клавиши"/>
    <w:rsid w:val="003A327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A327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A3278"/>
  </w:style>
  <w:style w:type="paragraph" w:styleId="ad">
    <w:name w:val="caption"/>
    <w:basedOn w:val="34b"/>
    <w:next w:val="34b"/>
    <w:rsid w:val="004944EB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A327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A327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A327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C97C02"/>
    <w:rPr>
      <w:sz w:val="24"/>
      <w:lang w:eastAsia="x-none"/>
    </w:rPr>
  </w:style>
  <w:style w:type="character" w:customStyle="1" w:styleId="ae">
    <w:name w:val="Основной текст Знак"/>
    <w:semiHidden/>
    <w:rsid w:val="003A327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A3278"/>
    <w:rPr>
      <w:rFonts w:ascii="Arial" w:hAnsi="Arial"/>
    </w:rPr>
  </w:style>
  <w:style w:type="character" w:customStyle="1" w:styleId="af0">
    <w:name w:val="Тема примечания Знак"/>
    <w:semiHidden/>
    <w:rsid w:val="003A327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A327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A327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A3278"/>
  </w:style>
  <w:style w:type="character" w:styleId="af3">
    <w:name w:val="annotation reference"/>
    <w:semiHidden/>
    <w:rsid w:val="003A3278"/>
    <w:rPr>
      <w:sz w:val="16"/>
      <w:szCs w:val="16"/>
    </w:rPr>
  </w:style>
  <w:style w:type="character" w:styleId="af4">
    <w:name w:val="page number"/>
    <w:rsid w:val="003A3278"/>
  </w:style>
  <w:style w:type="paragraph" w:styleId="af5">
    <w:name w:val="Body Text"/>
    <w:basedOn w:val="a0"/>
    <w:link w:val="13"/>
    <w:semiHidden/>
    <w:unhideWhenUsed/>
    <w:rsid w:val="003A327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A3278"/>
    <w:rPr>
      <w:sz w:val="24"/>
    </w:rPr>
  </w:style>
  <w:style w:type="paragraph" w:styleId="af6">
    <w:name w:val="annotation subject"/>
    <w:basedOn w:val="af2"/>
    <w:next w:val="af2"/>
    <w:link w:val="14"/>
    <w:semiHidden/>
    <w:rsid w:val="003A327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A3278"/>
    <w:rPr>
      <w:b/>
      <w:bCs/>
    </w:rPr>
  </w:style>
  <w:style w:type="paragraph" w:styleId="af7">
    <w:name w:val="Balloon Text"/>
    <w:basedOn w:val="a0"/>
    <w:link w:val="15"/>
    <w:semiHidden/>
    <w:rsid w:val="003A327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A327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A3278"/>
  </w:style>
  <w:style w:type="paragraph" w:customStyle="1" w:styleId="34ffff9">
    <w:name w:val="34_ТЛ_Подпись"/>
    <w:basedOn w:val="34f6"/>
    <w:rsid w:val="003A3278"/>
  </w:style>
  <w:style w:type="paragraph" w:customStyle="1" w:styleId="34ffffa">
    <w:name w:val="34_ТЛ_Подпись_скрытый"/>
    <w:basedOn w:val="34ffff9"/>
    <w:rsid w:val="003A3278"/>
    <w:rPr>
      <w:vanish/>
    </w:rPr>
  </w:style>
  <w:style w:type="paragraph" w:customStyle="1" w:styleId="34ffffb">
    <w:name w:val="34_Комментарий_Философта"/>
    <w:basedOn w:val="34b"/>
    <w:rsid w:val="003A327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A327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A327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A3278"/>
    <w:rPr>
      <w:b/>
    </w:rPr>
  </w:style>
  <w:style w:type="paragraph" w:customStyle="1" w:styleId="34ffffe">
    <w:name w:val="34_Таблица_Сноска_Линия"/>
    <w:basedOn w:val="34fff7"/>
    <w:next w:val="34fff7"/>
    <w:rsid w:val="003A3278"/>
    <w:pPr>
      <w:keepNext/>
    </w:pPr>
  </w:style>
  <w:style w:type="paragraph" w:customStyle="1" w:styleId="34fffff">
    <w:name w:val="34_Таблица_Примечание"/>
    <w:basedOn w:val="34fff7"/>
    <w:rsid w:val="003A3278"/>
  </w:style>
  <w:style w:type="character" w:customStyle="1" w:styleId="34fffff0">
    <w:name w:val="34_Знак_Значение"/>
    <w:qFormat/>
    <w:rsid w:val="003A3278"/>
    <w:rPr>
      <w:rFonts w:ascii="Calibri" w:hAnsi="Calibri"/>
    </w:rPr>
  </w:style>
  <w:style w:type="character" w:styleId="af8">
    <w:name w:val="Hyperlink"/>
    <w:uiPriority w:val="99"/>
    <w:rsid w:val="003A3278"/>
    <w:rPr>
      <w:color w:val="0000FF"/>
      <w:u w:val="single"/>
    </w:rPr>
  </w:style>
  <w:style w:type="paragraph" w:customStyle="1" w:styleId="34fffff1">
    <w:name w:val="34_Рисунок_Подпись"/>
    <w:basedOn w:val="34b"/>
    <w:rsid w:val="003A327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A327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A327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A3278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3A327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A327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A327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54E3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A327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A327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A327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A327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A327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A327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A327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A327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A327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A327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A327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A327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A32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944EB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3A327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A327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A3278"/>
    <w:pPr>
      <w:jc w:val="center"/>
    </w:pPr>
  </w:style>
  <w:style w:type="paragraph" w:customStyle="1" w:styleId="3411">
    <w:name w:val="34_Таблица_Список_Марк_1_без_отступа"/>
    <w:basedOn w:val="34ff6"/>
    <w:rsid w:val="003A3278"/>
    <w:pPr>
      <w:numPr>
        <w:numId w:val="42"/>
      </w:numPr>
    </w:pPr>
  </w:style>
  <w:style w:type="paragraph" w:customStyle="1" w:styleId="34fffff9">
    <w:name w:val="34_Формула"/>
    <w:basedOn w:val="a0"/>
    <w:rsid w:val="003A327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A327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A327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A3278"/>
    <w:rPr>
      <w:sz w:val="24"/>
    </w:rPr>
  </w:style>
  <w:style w:type="paragraph" w:styleId="1">
    <w:name w:val="heading 1"/>
    <w:next w:val="34b"/>
    <w:link w:val="10"/>
    <w:qFormat/>
    <w:rsid w:val="003A3278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A3278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A3278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A3278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A3278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A3278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A3278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A3278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A3278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A327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A3278"/>
  </w:style>
  <w:style w:type="character" w:customStyle="1" w:styleId="34c">
    <w:name w:val="34_Знак_Сообщение_системы"/>
    <w:rsid w:val="003A3278"/>
    <w:rPr>
      <w:rFonts w:ascii="Calibri" w:hAnsi="Calibri"/>
    </w:rPr>
  </w:style>
  <w:style w:type="paragraph" w:customStyle="1" w:styleId="34b">
    <w:name w:val="34_Абзац_Обычный"/>
    <w:link w:val="34d"/>
    <w:qFormat/>
    <w:rsid w:val="003A327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A3278"/>
    <w:rPr>
      <w:sz w:val="24"/>
      <w:lang w:eastAsia="x-none"/>
    </w:rPr>
  </w:style>
  <w:style w:type="character" w:customStyle="1" w:styleId="10">
    <w:name w:val="Заголовок 1 Знак"/>
    <w:link w:val="1"/>
    <w:rsid w:val="003A327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A3278"/>
    <w:rPr>
      <w:b/>
      <w:sz w:val="32"/>
    </w:rPr>
  </w:style>
  <w:style w:type="character" w:customStyle="1" w:styleId="30">
    <w:name w:val="Заголовок 3 Знак"/>
    <w:link w:val="3"/>
    <w:rsid w:val="003A3278"/>
    <w:rPr>
      <w:b/>
      <w:bCs/>
      <w:sz w:val="28"/>
    </w:rPr>
  </w:style>
  <w:style w:type="character" w:customStyle="1" w:styleId="40">
    <w:name w:val="Заголовок 4 Знак"/>
    <w:link w:val="4"/>
    <w:rsid w:val="003A3278"/>
    <w:rPr>
      <w:b/>
      <w:sz w:val="24"/>
    </w:rPr>
  </w:style>
  <w:style w:type="character" w:customStyle="1" w:styleId="50">
    <w:name w:val="Заголовок 5 Знак"/>
    <w:link w:val="5"/>
    <w:rsid w:val="003A327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A327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A327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A327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A327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A3278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A3278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A3278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3A3278"/>
    <w:rPr>
      <w:u w:val="single"/>
    </w:rPr>
  </w:style>
  <w:style w:type="paragraph" w:customStyle="1" w:styleId="349">
    <w:name w:val="34_Список_Библиография"/>
    <w:basedOn w:val="34b"/>
    <w:rsid w:val="003A327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C97C0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A327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A327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A327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A327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A327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C97C0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A327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C97C0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A327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A327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A327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A3278"/>
    <w:rPr>
      <w:b w:val="0"/>
      <w:i/>
    </w:rPr>
  </w:style>
  <w:style w:type="character" w:customStyle="1" w:styleId="34fc">
    <w:name w:val="34_Знак_Название_файла"/>
    <w:qFormat/>
    <w:rsid w:val="003A3278"/>
    <w:rPr>
      <w:rFonts w:ascii="Calibri" w:hAnsi="Calibri"/>
    </w:rPr>
  </w:style>
  <w:style w:type="character" w:customStyle="1" w:styleId="34fd">
    <w:name w:val="34_Знак_Термин"/>
    <w:rsid w:val="003A3278"/>
    <w:rPr>
      <w:i/>
    </w:rPr>
  </w:style>
  <w:style w:type="character" w:customStyle="1" w:styleId="34fe">
    <w:name w:val="34_Знак_Полужирный"/>
    <w:rsid w:val="003A3278"/>
    <w:rPr>
      <w:b/>
    </w:rPr>
  </w:style>
  <w:style w:type="character" w:customStyle="1" w:styleId="34ff">
    <w:name w:val="34_Знак_Верхний_индекс"/>
    <w:rsid w:val="003A3278"/>
    <w:rPr>
      <w:vertAlign w:val="superscript"/>
    </w:rPr>
  </w:style>
  <w:style w:type="character" w:customStyle="1" w:styleId="3424">
    <w:name w:val="34_Список_Марк_2 Знак"/>
    <w:link w:val="3423"/>
    <w:rsid w:val="00FA4B2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A3278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3A327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A327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A3278"/>
    <w:pPr>
      <w:numPr>
        <w:numId w:val="32"/>
      </w:numPr>
    </w:pPr>
  </w:style>
  <w:style w:type="character" w:customStyle="1" w:styleId="3419">
    <w:name w:val="34_Список_Марк_1 Знак"/>
    <w:link w:val="3413"/>
    <w:rsid w:val="00C97C02"/>
    <w:rPr>
      <w:sz w:val="24"/>
      <w:lang w:eastAsia="x-none"/>
    </w:rPr>
  </w:style>
  <w:style w:type="paragraph" w:styleId="a4">
    <w:name w:val="footnote text"/>
    <w:basedOn w:val="34b"/>
    <w:link w:val="a5"/>
    <w:rsid w:val="003A327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A3278"/>
    <w:pPr>
      <w:numPr>
        <w:numId w:val="31"/>
      </w:numPr>
    </w:pPr>
  </w:style>
  <w:style w:type="character" w:customStyle="1" w:styleId="341a">
    <w:name w:val="34_Список_Нум_1 Знак"/>
    <w:link w:val="341"/>
    <w:rsid w:val="00C97C0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A3278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C97C0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A3278"/>
    <w:pPr>
      <w:keepNext/>
    </w:pPr>
  </w:style>
  <w:style w:type="paragraph" w:customStyle="1" w:styleId="34f1">
    <w:name w:val="34_Рамка_Основной"/>
    <w:basedOn w:val="34b"/>
    <w:link w:val="34f0"/>
    <w:rsid w:val="003A327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A327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A327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A327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A327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A327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A327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A327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A327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A327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A327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A327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A327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A327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A3278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C97C0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A3278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3A327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A327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A327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A327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A3278"/>
    <w:rPr>
      <w:sz w:val="18"/>
      <w:lang w:eastAsia="x-none"/>
    </w:rPr>
  </w:style>
  <w:style w:type="paragraph" w:customStyle="1" w:styleId="34fff1">
    <w:name w:val="34_Листинг"/>
    <w:basedOn w:val="34b"/>
    <w:rsid w:val="003A327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A3278"/>
    <w:rPr>
      <w:b/>
    </w:rPr>
  </w:style>
  <w:style w:type="paragraph" w:customStyle="1" w:styleId="3440">
    <w:name w:val="34_Заголовок_4_Приложение"/>
    <w:basedOn w:val="4"/>
    <w:next w:val="34b"/>
    <w:rsid w:val="003A3278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3A327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A327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A3278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3A327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A327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A3278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A327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A327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A327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A327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A327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A327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A327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A327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A3278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3A327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A3278"/>
  </w:style>
  <w:style w:type="paragraph" w:customStyle="1" w:styleId="34fffb">
    <w:name w:val="34_Пример_Заголовок"/>
    <w:basedOn w:val="34f8"/>
    <w:next w:val="34f8"/>
    <w:rsid w:val="003A3278"/>
    <w:pPr>
      <w:keepNext/>
      <w:spacing w:after="120"/>
    </w:pPr>
    <w:rPr>
      <w:b/>
      <w:lang w:eastAsia="ru-RU"/>
    </w:rPr>
  </w:style>
  <w:style w:type="character" w:styleId="a7">
    <w:name w:val="FollowedHyperlink"/>
    <w:rsid w:val="003A3278"/>
    <w:rPr>
      <w:color w:val="auto"/>
    </w:rPr>
  </w:style>
  <w:style w:type="character" w:customStyle="1" w:styleId="34fffc">
    <w:name w:val="34_Знак_Нижний_индекс"/>
    <w:rsid w:val="003A3278"/>
    <w:rPr>
      <w:vertAlign w:val="subscript"/>
    </w:rPr>
  </w:style>
  <w:style w:type="character" w:styleId="a8">
    <w:name w:val="footnote reference"/>
    <w:basedOn w:val="a1"/>
    <w:semiHidden/>
    <w:rsid w:val="003A3278"/>
    <w:rPr>
      <w:vertAlign w:val="superscript"/>
    </w:rPr>
  </w:style>
  <w:style w:type="paragraph" w:styleId="a9">
    <w:name w:val="header"/>
    <w:basedOn w:val="34b"/>
    <w:link w:val="aa"/>
    <w:rsid w:val="003A327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A3278"/>
    <w:rPr>
      <w:lang w:eastAsia="x-none"/>
    </w:rPr>
  </w:style>
  <w:style w:type="paragraph" w:styleId="ab">
    <w:name w:val="footer"/>
    <w:basedOn w:val="34b"/>
    <w:link w:val="ac"/>
    <w:rsid w:val="003A327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A3278"/>
    <w:rPr>
      <w:lang w:eastAsia="x-none"/>
    </w:rPr>
  </w:style>
  <w:style w:type="numbering" w:customStyle="1" w:styleId="a">
    <w:name w:val="Приложение"/>
    <w:uiPriority w:val="99"/>
    <w:rsid w:val="003A327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A3278"/>
    <w:pPr>
      <w:keepNext/>
    </w:pPr>
  </w:style>
  <w:style w:type="character" w:customStyle="1" w:styleId="3434">
    <w:name w:val="34_Список_Марк_3 Знак"/>
    <w:basedOn w:val="34d"/>
    <w:link w:val="3432"/>
    <w:rsid w:val="00FA4B2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A327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A327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C97C0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C97C0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C97C0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A327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A3278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3A3278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C97C0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A3278"/>
    <w:pPr>
      <w:keepNext/>
    </w:pPr>
  </w:style>
  <w:style w:type="character" w:customStyle="1" w:styleId="34ffff0">
    <w:name w:val="34_Процедура_Подшаг Знак"/>
    <w:basedOn w:val="34d"/>
    <w:link w:val="344"/>
    <w:rsid w:val="00C97C02"/>
    <w:rPr>
      <w:sz w:val="24"/>
      <w:lang w:eastAsia="x-none"/>
    </w:rPr>
  </w:style>
  <w:style w:type="character" w:customStyle="1" w:styleId="34ffff2">
    <w:name w:val="34_Знак_Клавиши"/>
    <w:rsid w:val="003A327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A327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A3278"/>
  </w:style>
  <w:style w:type="paragraph" w:styleId="ad">
    <w:name w:val="caption"/>
    <w:basedOn w:val="34b"/>
    <w:next w:val="34b"/>
    <w:rsid w:val="004944EB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A327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A327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A327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C97C02"/>
    <w:rPr>
      <w:sz w:val="24"/>
      <w:lang w:eastAsia="x-none"/>
    </w:rPr>
  </w:style>
  <w:style w:type="character" w:customStyle="1" w:styleId="ae">
    <w:name w:val="Основной текст Знак"/>
    <w:semiHidden/>
    <w:rsid w:val="003A327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A3278"/>
    <w:rPr>
      <w:rFonts w:ascii="Arial" w:hAnsi="Arial"/>
    </w:rPr>
  </w:style>
  <w:style w:type="character" w:customStyle="1" w:styleId="af0">
    <w:name w:val="Тема примечания Знак"/>
    <w:semiHidden/>
    <w:rsid w:val="003A327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A327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A327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A3278"/>
  </w:style>
  <w:style w:type="character" w:styleId="af3">
    <w:name w:val="annotation reference"/>
    <w:semiHidden/>
    <w:rsid w:val="003A3278"/>
    <w:rPr>
      <w:sz w:val="16"/>
      <w:szCs w:val="16"/>
    </w:rPr>
  </w:style>
  <w:style w:type="character" w:styleId="af4">
    <w:name w:val="page number"/>
    <w:rsid w:val="003A3278"/>
  </w:style>
  <w:style w:type="paragraph" w:styleId="af5">
    <w:name w:val="Body Text"/>
    <w:basedOn w:val="a0"/>
    <w:link w:val="13"/>
    <w:semiHidden/>
    <w:unhideWhenUsed/>
    <w:rsid w:val="003A327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A3278"/>
    <w:rPr>
      <w:sz w:val="24"/>
    </w:rPr>
  </w:style>
  <w:style w:type="paragraph" w:styleId="af6">
    <w:name w:val="annotation subject"/>
    <w:basedOn w:val="af2"/>
    <w:next w:val="af2"/>
    <w:link w:val="14"/>
    <w:semiHidden/>
    <w:rsid w:val="003A327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A3278"/>
    <w:rPr>
      <w:b/>
      <w:bCs/>
    </w:rPr>
  </w:style>
  <w:style w:type="paragraph" w:styleId="af7">
    <w:name w:val="Balloon Text"/>
    <w:basedOn w:val="a0"/>
    <w:link w:val="15"/>
    <w:semiHidden/>
    <w:rsid w:val="003A327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A327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A3278"/>
  </w:style>
  <w:style w:type="paragraph" w:customStyle="1" w:styleId="34ffff9">
    <w:name w:val="34_ТЛ_Подпись"/>
    <w:basedOn w:val="34f6"/>
    <w:rsid w:val="003A3278"/>
  </w:style>
  <w:style w:type="paragraph" w:customStyle="1" w:styleId="34ffffa">
    <w:name w:val="34_ТЛ_Подпись_скрытый"/>
    <w:basedOn w:val="34ffff9"/>
    <w:rsid w:val="003A3278"/>
    <w:rPr>
      <w:vanish/>
    </w:rPr>
  </w:style>
  <w:style w:type="paragraph" w:customStyle="1" w:styleId="34ffffb">
    <w:name w:val="34_Комментарий_Философта"/>
    <w:basedOn w:val="34b"/>
    <w:rsid w:val="003A327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A327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A327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A3278"/>
    <w:rPr>
      <w:b/>
    </w:rPr>
  </w:style>
  <w:style w:type="paragraph" w:customStyle="1" w:styleId="34ffffe">
    <w:name w:val="34_Таблица_Сноска_Линия"/>
    <w:basedOn w:val="34fff7"/>
    <w:next w:val="34fff7"/>
    <w:rsid w:val="003A3278"/>
    <w:pPr>
      <w:keepNext/>
    </w:pPr>
  </w:style>
  <w:style w:type="paragraph" w:customStyle="1" w:styleId="34fffff">
    <w:name w:val="34_Таблица_Примечание"/>
    <w:basedOn w:val="34fff7"/>
    <w:rsid w:val="003A3278"/>
  </w:style>
  <w:style w:type="character" w:customStyle="1" w:styleId="34fffff0">
    <w:name w:val="34_Знак_Значение"/>
    <w:qFormat/>
    <w:rsid w:val="003A3278"/>
    <w:rPr>
      <w:rFonts w:ascii="Calibri" w:hAnsi="Calibri"/>
    </w:rPr>
  </w:style>
  <w:style w:type="character" w:styleId="af8">
    <w:name w:val="Hyperlink"/>
    <w:uiPriority w:val="99"/>
    <w:rsid w:val="003A3278"/>
    <w:rPr>
      <w:color w:val="0000FF"/>
      <w:u w:val="single"/>
    </w:rPr>
  </w:style>
  <w:style w:type="paragraph" w:customStyle="1" w:styleId="34fffff1">
    <w:name w:val="34_Рисунок_Подпись"/>
    <w:basedOn w:val="34b"/>
    <w:rsid w:val="003A327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A327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A327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A3278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3A327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A327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A327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54E3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A327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A327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A327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A327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A327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A327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A327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A327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A327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A327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A327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A327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A32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944EB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3A327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A327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A3278"/>
    <w:pPr>
      <w:jc w:val="center"/>
    </w:pPr>
  </w:style>
  <w:style w:type="paragraph" w:customStyle="1" w:styleId="3411">
    <w:name w:val="34_Таблица_Список_Марк_1_без_отступа"/>
    <w:basedOn w:val="34ff6"/>
    <w:rsid w:val="003A3278"/>
    <w:pPr>
      <w:numPr>
        <w:numId w:val="42"/>
      </w:numPr>
    </w:pPr>
  </w:style>
  <w:style w:type="paragraph" w:customStyle="1" w:styleId="34fffff9">
    <w:name w:val="34_Формула"/>
    <w:basedOn w:val="a0"/>
    <w:rsid w:val="003A327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A327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A327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FA333-BCEB-4614-9325-8988BE714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47</TotalTime>
  <Pages>9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организационной структуры</vt:lpstr>
    </vt:vector>
  </TitlesOfParts>
  <Company>Название организации</Company>
  <LinksUpToDate>false</LinksUpToDate>
  <CharactersWithSpaces>5168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организационной структуры</dc:title>
  <dc:creator>Oksana</dc:creator>
  <cp:lastModifiedBy>Oksana</cp:lastModifiedBy>
  <cp:revision>52</cp:revision>
  <cp:lastPrinted>2014-09-08T01:50:00Z</cp:lastPrinted>
  <dcterms:created xsi:type="dcterms:W3CDTF">2014-09-16T00:37:00Z</dcterms:created>
  <dcterms:modified xsi:type="dcterms:W3CDTF">2023-05-04T22:18:00Z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A.B.XXX.ПВ.XX.X-X.X</vt:lpwstr>
  </property>
  <property fmtid="{D5CDD505-2E9C-101B-9397-08002B2CF9AE}" pid="8" name="год_издания">
    <vt:lpwstr>2023</vt:lpwstr>
  </property>
</Properties>
</file>