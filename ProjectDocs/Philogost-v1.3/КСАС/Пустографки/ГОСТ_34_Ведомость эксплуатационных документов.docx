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883" w:rsidRDefault="004A2883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9369B4">
        <w:t>Название организации</w:t>
      </w:r>
      <w:r>
        <w:fldChar w:fldCharType="end"/>
      </w:r>
    </w:p>
    <w:p w:rsidR="004A2883" w:rsidRPr="00C816E8" w:rsidRDefault="004A2883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4A2883" w:rsidRPr="00C816E8" w:rsidTr="009369B4">
        <w:trPr>
          <w:trHeight w:val="360"/>
        </w:trPr>
        <w:tc>
          <w:tcPr>
            <w:tcW w:w="5554" w:type="dxa"/>
            <w:vMerge w:val="restart"/>
          </w:tcPr>
          <w:p w:rsidR="004A2883" w:rsidRPr="00C816E8" w:rsidRDefault="004A2883" w:rsidP="00345A40">
            <w:pPr>
              <w:pStyle w:val="34ffff8"/>
            </w:pPr>
            <w:r w:rsidRPr="00C816E8">
              <w:t>УТВЕРЖДЕН</w:t>
            </w:r>
          </w:p>
          <w:p w:rsidR="004A2883" w:rsidRPr="00C816E8" w:rsidRDefault="00633F65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9369B4">
              <w:t>A.B.XXX.ЭД.XX.X-X.X</w:t>
            </w:r>
            <w:r>
              <w:fldChar w:fldCharType="end"/>
            </w:r>
            <w:r w:rsidR="004A2883" w:rsidRPr="00C816E8">
              <w:t>-ЛУ</w:t>
            </w:r>
          </w:p>
          <w:p w:rsidR="004A2883" w:rsidRPr="00C816E8" w:rsidRDefault="004A2883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4A2883" w:rsidRPr="00C816E8" w:rsidRDefault="004A2883" w:rsidP="00345A40">
            <w:pPr>
              <w:pStyle w:val="34ffff8"/>
            </w:pPr>
            <w:r w:rsidRPr="00C816E8">
              <w:t>УТВЕРЖДАЮ</w:t>
            </w:r>
          </w:p>
        </w:tc>
      </w:tr>
      <w:tr w:rsidR="004A2883" w:rsidRPr="00C816E8" w:rsidTr="009369B4">
        <w:trPr>
          <w:trHeight w:val="630"/>
        </w:trPr>
        <w:tc>
          <w:tcPr>
            <w:tcW w:w="5554" w:type="dxa"/>
            <w:vMerge/>
          </w:tcPr>
          <w:p w:rsidR="004A2883" w:rsidRPr="00C816E8" w:rsidRDefault="004A2883" w:rsidP="00345A40"/>
        </w:tc>
        <w:tc>
          <w:tcPr>
            <w:tcW w:w="4563" w:type="dxa"/>
          </w:tcPr>
          <w:p w:rsidR="004A2883" w:rsidRPr="00C816E8" w:rsidRDefault="004A2883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4A2883" w:rsidRPr="00C816E8" w:rsidTr="009369B4">
        <w:trPr>
          <w:trHeight w:val="353"/>
        </w:trPr>
        <w:tc>
          <w:tcPr>
            <w:tcW w:w="5554" w:type="dxa"/>
            <w:vMerge/>
          </w:tcPr>
          <w:p w:rsidR="004A2883" w:rsidRPr="00C816E8" w:rsidRDefault="004A2883" w:rsidP="00345A40"/>
        </w:tc>
        <w:tc>
          <w:tcPr>
            <w:tcW w:w="4563" w:type="dxa"/>
          </w:tcPr>
          <w:p w:rsidR="004A2883" w:rsidRPr="00C816E8" w:rsidRDefault="004A2883" w:rsidP="00B617AD">
            <w:pPr>
              <w:pStyle w:val="34ffff9"/>
            </w:pPr>
            <w:r w:rsidRPr="00C816E8">
              <w:t>____________________ И. О. Фамилия</w:t>
            </w:r>
          </w:p>
          <w:p w:rsidR="004A2883" w:rsidRPr="00C816E8" w:rsidRDefault="004A2883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69B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A2883" w:rsidRPr="00C816E8" w:rsidRDefault="004A2883" w:rsidP="00801734">
      <w:pPr>
        <w:pStyle w:val="34f5"/>
      </w:pPr>
    </w:p>
    <w:p w:rsidR="004A2883" w:rsidRDefault="004A2883" w:rsidP="00801734">
      <w:pPr>
        <w:pStyle w:val="34f5"/>
      </w:pPr>
    </w:p>
    <w:p w:rsidR="004A2883" w:rsidRDefault="004A2883" w:rsidP="00801734">
      <w:pPr>
        <w:pStyle w:val="34f5"/>
        <w:rPr>
          <w:lang w:val="en-US"/>
        </w:rPr>
      </w:pPr>
    </w:p>
    <w:p w:rsidR="007C46C6" w:rsidRPr="007C46C6" w:rsidRDefault="007C46C6" w:rsidP="00801734">
      <w:pPr>
        <w:pStyle w:val="34f5"/>
        <w:rPr>
          <w:lang w:val="en-US"/>
        </w:rPr>
      </w:pPr>
    </w:p>
    <w:p w:rsidR="004A2883" w:rsidRPr="00C816E8" w:rsidRDefault="004A2883" w:rsidP="00801734">
      <w:pPr>
        <w:pStyle w:val="34f5"/>
      </w:pPr>
    </w:p>
    <w:p w:rsidR="004A2883" w:rsidRPr="00C816E8" w:rsidRDefault="00633F65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9369B4">
        <w:t>Полное название системы</w:t>
      </w:r>
      <w:r>
        <w:fldChar w:fldCharType="end"/>
      </w:r>
    </w:p>
    <w:p w:rsidR="004A2883" w:rsidRPr="00C816E8" w:rsidRDefault="004A2883" w:rsidP="00801734">
      <w:pPr>
        <w:pStyle w:val="34ffc"/>
      </w:pPr>
      <w:r w:rsidRPr="00C816E8">
        <w:t>(</w:t>
      </w:r>
      <w:r w:rsidR="00633F65">
        <w:fldChar w:fldCharType="begin"/>
      </w:r>
      <w:r w:rsidR="00633F65">
        <w:instrText xml:space="preserve"> DOCPROPERTY  краткое_название_системы  \* MERGEFORMAT </w:instrText>
      </w:r>
      <w:r w:rsidR="00633F65">
        <w:fldChar w:fldCharType="separate"/>
      </w:r>
      <w:r w:rsidR="009369B4">
        <w:t>Краткое название системы</w:t>
      </w:r>
      <w:r w:rsidR="00633F65">
        <w:fldChar w:fldCharType="end"/>
      </w:r>
      <w:r w:rsidRPr="00C816E8">
        <w:t>)</w:t>
      </w:r>
    </w:p>
    <w:p w:rsidR="004A2883" w:rsidRPr="00C816E8" w:rsidRDefault="00633F65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9369B4">
        <w:t>Ведомость эксплуатационных документов</w:t>
      </w:r>
      <w:r>
        <w:fldChar w:fldCharType="end"/>
      </w:r>
    </w:p>
    <w:p w:rsidR="004A2883" w:rsidRDefault="004A2883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9369B4">
        <w:t>A.B.XXX.ЭД.XX.X-X.X</w:t>
      </w:r>
      <w:r w:rsidRPr="00C816E8">
        <w:fldChar w:fldCharType="end"/>
      </w:r>
    </w:p>
    <w:p w:rsidR="004A2883" w:rsidRDefault="004A2883" w:rsidP="00801734">
      <w:pPr>
        <w:pStyle w:val="34f5"/>
      </w:pPr>
    </w:p>
    <w:p w:rsidR="004A2883" w:rsidRPr="008070BB" w:rsidRDefault="004A2883" w:rsidP="00801734">
      <w:pPr>
        <w:pStyle w:val="34f5"/>
      </w:pPr>
    </w:p>
    <w:p w:rsidR="007C46C6" w:rsidRPr="008070BB" w:rsidRDefault="007C46C6" w:rsidP="00801734">
      <w:pPr>
        <w:pStyle w:val="34f5"/>
      </w:pPr>
    </w:p>
    <w:p w:rsidR="007C46C6" w:rsidRPr="008070BB" w:rsidRDefault="007C46C6" w:rsidP="00801734">
      <w:pPr>
        <w:pStyle w:val="34f5"/>
      </w:pPr>
    </w:p>
    <w:p w:rsidR="004A2883" w:rsidRDefault="004A2883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4A2883" w:rsidRPr="00C816E8" w:rsidTr="009369B4">
        <w:trPr>
          <w:trHeight w:val="404"/>
        </w:trPr>
        <w:tc>
          <w:tcPr>
            <w:tcW w:w="4564" w:type="dxa"/>
          </w:tcPr>
          <w:p w:rsidR="004A2883" w:rsidRPr="00C816E8" w:rsidRDefault="004A2883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</w:tcPr>
          <w:p w:rsidR="004A2883" w:rsidRPr="00C816E8" w:rsidRDefault="004A2883" w:rsidP="00345A40">
            <w:pPr>
              <w:pStyle w:val="34ffff9"/>
            </w:pPr>
          </w:p>
        </w:tc>
        <w:tc>
          <w:tcPr>
            <w:tcW w:w="4563" w:type="dxa"/>
          </w:tcPr>
          <w:p w:rsidR="004A2883" w:rsidRPr="00C816E8" w:rsidRDefault="004A2883" w:rsidP="00345A40">
            <w:pPr>
              <w:pStyle w:val="34ffff9"/>
            </w:pPr>
          </w:p>
        </w:tc>
      </w:tr>
      <w:tr w:rsidR="004A2883" w:rsidRPr="00C816E8" w:rsidTr="009369B4">
        <w:trPr>
          <w:trHeight w:val="868"/>
        </w:trPr>
        <w:tc>
          <w:tcPr>
            <w:tcW w:w="4564" w:type="dxa"/>
          </w:tcPr>
          <w:p w:rsidR="004A2883" w:rsidRPr="00C816E8" w:rsidRDefault="004A2883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A2883" w:rsidRPr="00C816E8" w:rsidRDefault="004A2883" w:rsidP="00345A40">
            <w:pPr>
              <w:pStyle w:val="34ffff9"/>
            </w:pPr>
          </w:p>
        </w:tc>
        <w:tc>
          <w:tcPr>
            <w:tcW w:w="4563" w:type="dxa"/>
          </w:tcPr>
          <w:p w:rsidR="004A2883" w:rsidRPr="00C816E8" w:rsidRDefault="004A2883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A2883" w:rsidRPr="00C816E8" w:rsidTr="009369B4">
        <w:trPr>
          <w:trHeight w:val="404"/>
        </w:trPr>
        <w:tc>
          <w:tcPr>
            <w:tcW w:w="4564" w:type="dxa"/>
          </w:tcPr>
          <w:p w:rsidR="004A2883" w:rsidRPr="00C816E8" w:rsidRDefault="004A2883" w:rsidP="00345A40">
            <w:pPr>
              <w:pStyle w:val="34ffff9"/>
            </w:pPr>
            <w:r w:rsidRPr="00C816E8">
              <w:t>____________________ И. О. Фамилия</w:t>
            </w:r>
          </w:p>
          <w:p w:rsidR="004A2883" w:rsidRPr="00C816E8" w:rsidRDefault="004A2883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69B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A2883" w:rsidRPr="00C816E8" w:rsidRDefault="004A2883" w:rsidP="00345A40">
            <w:pPr>
              <w:pStyle w:val="34ffff9"/>
            </w:pPr>
          </w:p>
        </w:tc>
        <w:tc>
          <w:tcPr>
            <w:tcW w:w="4563" w:type="dxa"/>
          </w:tcPr>
          <w:p w:rsidR="004A2883" w:rsidRPr="00C816E8" w:rsidRDefault="004A2883" w:rsidP="00B617AD">
            <w:pPr>
              <w:pStyle w:val="34ffff9"/>
            </w:pPr>
            <w:r w:rsidRPr="00C816E8">
              <w:t>____________________ И. О. Фамилия</w:t>
            </w:r>
          </w:p>
          <w:p w:rsidR="004A2883" w:rsidRPr="00C816E8" w:rsidRDefault="004A2883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69B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4A2883" w:rsidRPr="00C816E8" w:rsidTr="009369B4">
        <w:trPr>
          <w:trHeight w:val="404"/>
        </w:trPr>
        <w:tc>
          <w:tcPr>
            <w:tcW w:w="4564" w:type="dxa"/>
          </w:tcPr>
          <w:p w:rsidR="004A2883" w:rsidRPr="00C816E8" w:rsidRDefault="004A2883" w:rsidP="00345A40">
            <w:pPr>
              <w:pStyle w:val="34ffff8"/>
            </w:pPr>
          </w:p>
        </w:tc>
        <w:tc>
          <w:tcPr>
            <w:tcW w:w="990" w:type="dxa"/>
          </w:tcPr>
          <w:p w:rsidR="004A2883" w:rsidRPr="00C816E8" w:rsidRDefault="004A2883" w:rsidP="00345A40">
            <w:pPr>
              <w:pStyle w:val="34ffff8"/>
            </w:pPr>
          </w:p>
        </w:tc>
        <w:tc>
          <w:tcPr>
            <w:tcW w:w="4563" w:type="dxa"/>
          </w:tcPr>
          <w:p w:rsidR="004A2883" w:rsidRPr="00C816E8" w:rsidRDefault="004A2883" w:rsidP="00345A40">
            <w:pPr>
              <w:pStyle w:val="34ffff8"/>
            </w:pPr>
          </w:p>
        </w:tc>
      </w:tr>
      <w:tr w:rsidR="004A2883" w:rsidRPr="00C816E8" w:rsidTr="009369B4">
        <w:trPr>
          <w:trHeight w:val="864"/>
        </w:trPr>
        <w:tc>
          <w:tcPr>
            <w:tcW w:w="4564" w:type="dxa"/>
          </w:tcPr>
          <w:p w:rsidR="004A2883" w:rsidRPr="00C816E8" w:rsidRDefault="004A2883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A2883" w:rsidRPr="00C816E8" w:rsidRDefault="004A2883" w:rsidP="00345A40">
            <w:pPr>
              <w:pStyle w:val="34ffff9"/>
            </w:pPr>
          </w:p>
        </w:tc>
        <w:tc>
          <w:tcPr>
            <w:tcW w:w="4563" w:type="dxa"/>
          </w:tcPr>
          <w:p w:rsidR="004A2883" w:rsidRPr="00C816E8" w:rsidRDefault="004A2883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A2883" w:rsidRPr="00C816E8" w:rsidTr="009369B4">
        <w:trPr>
          <w:trHeight w:val="643"/>
        </w:trPr>
        <w:tc>
          <w:tcPr>
            <w:tcW w:w="4564" w:type="dxa"/>
          </w:tcPr>
          <w:p w:rsidR="004A2883" w:rsidRPr="00C816E8" w:rsidRDefault="004A2883" w:rsidP="00B617AD">
            <w:pPr>
              <w:pStyle w:val="34ffff9"/>
            </w:pPr>
            <w:r w:rsidRPr="00C816E8">
              <w:t>____________________ И. О. Фамилия</w:t>
            </w:r>
          </w:p>
          <w:p w:rsidR="004A2883" w:rsidRPr="00C816E8" w:rsidRDefault="004A2883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69B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A2883" w:rsidRPr="00C816E8" w:rsidRDefault="004A2883" w:rsidP="00345A40">
            <w:pPr>
              <w:pStyle w:val="34ffff9"/>
            </w:pPr>
          </w:p>
        </w:tc>
        <w:tc>
          <w:tcPr>
            <w:tcW w:w="4563" w:type="dxa"/>
          </w:tcPr>
          <w:p w:rsidR="004A2883" w:rsidRPr="00C816E8" w:rsidRDefault="004A2883" w:rsidP="00B617AD">
            <w:pPr>
              <w:pStyle w:val="34ffff9"/>
            </w:pPr>
            <w:r w:rsidRPr="00C816E8">
              <w:t>____________________ И. О. Фамилия</w:t>
            </w:r>
          </w:p>
          <w:p w:rsidR="004A2883" w:rsidRPr="00C816E8" w:rsidRDefault="004A2883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69B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A2883" w:rsidRPr="00801734" w:rsidRDefault="004A2883" w:rsidP="00801734">
      <w:pPr>
        <w:pStyle w:val="34f5"/>
        <w:rPr>
          <w:lang w:val="en-US"/>
        </w:rPr>
      </w:pPr>
    </w:p>
    <w:p w:rsidR="00AE39DD" w:rsidRPr="00AE39DD" w:rsidRDefault="00AE39DD" w:rsidP="00BA099C">
      <w:pPr>
        <w:pStyle w:val="34f5"/>
      </w:pPr>
    </w:p>
    <w:p w:rsidR="0069117E" w:rsidRDefault="0069117E" w:rsidP="003F38DF">
      <w:pPr>
        <w:pStyle w:val="34b"/>
        <w:sectPr w:rsidR="0069117E" w:rsidSect="00AE39DD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tbl>
      <w:tblPr>
        <w:tblW w:w="10490" w:type="dxa"/>
        <w:tblInd w:w="8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4678"/>
        <w:gridCol w:w="1276"/>
        <w:gridCol w:w="2126"/>
      </w:tblGrid>
      <w:tr w:rsidR="00C71CED" w:rsidTr="00C71CED">
        <w:trPr>
          <w:trHeight w:val="20"/>
          <w:tblHeader/>
        </w:trPr>
        <w:tc>
          <w:tcPr>
            <w:tcW w:w="2410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207C1" w:rsidRDefault="00C71CED" w:rsidP="00445565">
            <w:pPr>
              <w:pStyle w:val="34ff8"/>
            </w:pPr>
            <w:bookmarkStart w:id="0" w:name="_Toc369249985"/>
            <w:bookmarkStart w:id="1" w:name="_Toc369510643"/>
            <w:r w:rsidRPr="00445565">
              <w:lastRenderedPageBreak/>
              <w:t xml:space="preserve">Обозначение </w:t>
            </w:r>
          </w:p>
        </w:tc>
        <w:tc>
          <w:tcPr>
            <w:tcW w:w="4678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207C1" w:rsidRDefault="00C71CED" w:rsidP="0045384D">
            <w:pPr>
              <w:pStyle w:val="34ff8"/>
            </w:pPr>
            <w:r>
              <w:t>Наименование</w:t>
            </w:r>
            <w:r w:rsidRPr="00445565">
              <w:t xml:space="preserve"> документа</w:t>
            </w:r>
          </w:p>
        </w:tc>
        <w:tc>
          <w:tcPr>
            <w:tcW w:w="1276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207C1" w:rsidRDefault="00C71CED" w:rsidP="0045384D">
            <w:pPr>
              <w:pStyle w:val="34ff8"/>
            </w:pPr>
            <w:r w:rsidRPr="00445565">
              <w:t>Количество экз., шт.</w:t>
            </w:r>
          </w:p>
        </w:tc>
        <w:tc>
          <w:tcPr>
            <w:tcW w:w="2126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207C1" w:rsidRDefault="00C71CED" w:rsidP="0045384D">
            <w:pPr>
              <w:pStyle w:val="34ff8"/>
            </w:pPr>
            <w:r w:rsidRPr="00445565">
              <w:t>Место нахождения</w:t>
            </w: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022AE" w:rsidRDefault="00C71CED" w:rsidP="00445565">
            <w:pPr>
              <w:pStyle w:val="34ff6"/>
            </w:pP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E0581C" w:rsidRDefault="00C71CED" w:rsidP="002C4414">
            <w:pPr>
              <w:pStyle w:val="34fffff6"/>
              <w:rPr>
                <w:rStyle w:val="34fe"/>
              </w:rPr>
            </w:pPr>
            <w:r w:rsidRPr="002C4414">
              <w:t>Документы на программу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445565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207C1" w:rsidRDefault="00C71CED" w:rsidP="00445565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6337E1">
              <w:t>В</w:t>
            </w:r>
            <w:proofErr w:type="gramStart"/>
            <w:r w:rsidRPr="006337E1">
              <w:t>6</w:t>
            </w:r>
            <w:proofErr w:type="gramEnd"/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065705">
              <w:t>Описание информационного массива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160B1A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682A05">
              <w:t>В</w:t>
            </w:r>
            <w:proofErr w:type="gramStart"/>
            <w:r w:rsidRPr="00682A05">
              <w:t>7</w:t>
            </w:r>
            <w:proofErr w:type="gramEnd"/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065705">
              <w:t>Описание базы данных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6337E1">
              <w:t>ВМ</w:t>
            </w:r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022AE" w:rsidRDefault="00C71CED" w:rsidP="00A8369C">
            <w:pPr>
              <w:pStyle w:val="34ff6"/>
            </w:pPr>
            <w:r w:rsidRPr="00771EF1">
              <w:t>Ведомость машинных носителей информации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761ED8">
              <w:t>И</w:t>
            </w:r>
            <w:proofErr w:type="gramStart"/>
            <w:r w:rsidRPr="00761ED8">
              <w:t>1</w:t>
            </w:r>
            <w:proofErr w:type="gramEnd"/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Методика (технология) автоматизированного проектирования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DD35DF">
              <w:t>И</w:t>
            </w:r>
            <w:proofErr w:type="gramStart"/>
            <w:r w:rsidRPr="00DD35DF">
              <w:t>2</w:t>
            </w:r>
            <w:proofErr w:type="gramEnd"/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Технологическая инструкция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B9603A">
              <w:t>И3</w:t>
            </w:r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Руководство пользователя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C27C5F">
              <w:t>И</w:t>
            </w:r>
            <w:proofErr w:type="gramStart"/>
            <w:r w:rsidRPr="00C27C5F">
              <w:t>4</w:t>
            </w:r>
            <w:proofErr w:type="gramEnd"/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Инструкция по формированию и ведению базы данных (набора данных)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  <w:bookmarkStart w:id="2" w:name="_GoBack"/>
            <w:bookmarkEnd w:id="2"/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6D1BE5">
              <w:t>ИЭ</w:t>
            </w:r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Инструкция по эксплуатации КТС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775A3B">
              <w:t>ПГ</w:t>
            </w:r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Описание технологического процесса обработки данных (включая телеобработку)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975817">
              <w:t>ПД</w:t>
            </w:r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Общее описание системы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>
              <w:t>ПС</w:t>
            </w:r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Паспорт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445565">
            <w:pPr>
              <w:pStyle w:val="34ff6"/>
            </w:pPr>
            <w:r w:rsidRPr="00B022AE">
              <w:t>A.B.XXX.</w:t>
            </w:r>
            <w:r w:rsidRPr="001765AB">
              <w:t>С</w:t>
            </w:r>
            <w:proofErr w:type="gramStart"/>
            <w:r w:rsidRPr="001765AB">
              <w:t>9</w:t>
            </w:r>
            <w:proofErr w:type="gramEnd"/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207C1" w:rsidRDefault="00C71CED" w:rsidP="00445565">
            <w:pPr>
              <w:pStyle w:val="34ff6"/>
            </w:pPr>
            <w:r w:rsidRPr="009B709B">
              <w:t>Чертеж формы документа (видеокадра)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445565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B207C1" w:rsidRDefault="00C71CED" w:rsidP="00445565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A8369C">
            <w:pPr>
              <w:pStyle w:val="34ff6"/>
            </w:pPr>
            <w:r w:rsidRPr="00B022AE">
              <w:t>A.B.XXX.</w:t>
            </w:r>
            <w:r w:rsidRPr="00E9400E">
              <w:t>ФО</w:t>
            </w:r>
            <w:r w:rsidRPr="00B022AE">
              <w:t>.XX.X-X.X</w:t>
            </w: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  <w:r w:rsidRPr="00771EF1">
              <w:t>Формуляр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A8369C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A8369C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85041B">
            <w:pPr>
              <w:pStyle w:val="34ff6"/>
            </w:pP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2C4414">
            <w:pPr>
              <w:pStyle w:val="34fffff6"/>
              <w:rPr>
                <w:lang w:val="ru-RU"/>
              </w:rPr>
            </w:pPr>
            <w:r w:rsidRPr="002C4414">
              <w:t>Документы на составные части программы</w:t>
            </w: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445565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445565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85041B">
            <w:pPr>
              <w:pStyle w:val="34ff6"/>
            </w:pP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445565">
            <w:pPr>
              <w:pStyle w:val="34ff6"/>
            </w:pP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445565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445565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85041B">
            <w:pPr>
              <w:pStyle w:val="34ff6"/>
            </w:pP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445565">
            <w:pPr>
              <w:pStyle w:val="34ff6"/>
            </w:pP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445565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445565">
            <w:pPr>
              <w:pStyle w:val="34ff6"/>
            </w:pPr>
          </w:p>
        </w:tc>
      </w:tr>
      <w:tr w:rsidR="00C71CED" w:rsidTr="00C71CED">
        <w:trPr>
          <w:trHeight w:val="20"/>
        </w:trPr>
        <w:tc>
          <w:tcPr>
            <w:tcW w:w="2410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8968FE" w:rsidRDefault="00C71CED" w:rsidP="0085041B">
            <w:pPr>
              <w:pStyle w:val="34ff6"/>
            </w:pPr>
          </w:p>
        </w:tc>
        <w:tc>
          <w:tcPr>
            <w:tcW w:w="4678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445565">
            <w:pPr>
              <w:pStyle w:val="34ff6"/>
            </w:pPr>
          </w:p>
        </w:tc>
        <w:tc>
          <w:tcPr>
            <w:tcW w:w="127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Default="00C71CED" w:rsidP="00445565">
            <w:pPr>
              <w:pStyle w:val="34ff6"/>
            </w:pPr>
          </w:p>
        </w:tc>
        <w:tc>
          <w:tcPr>
            <w:tcW w:w="2126" w:type="dxa"/>
            <w:tcMar>
              <w:top w:w="113" w:type="dxa"/>
              <w:left w:w="85" w:type="dxa"/>
              <w:bottom w:w="113" w:type="dxa"/>
              <w:right w:w="85" w:type="dxa"/>
            </w:tcMar>
          </w:tcPr>
          <w:p w:rsidR="00C71CED" w:rsidRPr="005425F6" w:rsidRDefault="00C71CED" w:rsidP="00445565">
            <w:pPr>
              <w:pStyle w:val="34ff6"/>
            </w:pPr>
          </w:p>
        </w:tc>
      </w:tr>
      <w:bookmarkEnd w:id="0"/>
      <w:bookmarkEnd w:id="1"/>
    </w:tbl>
    <w:p w:rsidR="00BC5E5A" w:rsidRDefault="00BC5E5A" w:rsidP="002C35B5">
      <w:pPr>
        <w:pStyle w:val="34fffa"/>
      </w:pPr>
    </w:p>
    <w:p w:rsidR="00BC5E5A" w:rsidRDefault="00BC5E5A" w:rsidP="002C35B5">
      <w:pPr>
        <w:pStyle w:val="34fffa"/>
        <w:sectPr w:rsidR="00BC5E5A" w:rsidSect="003520F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284" w:right="284" w:bottom="1134" w:left="1134" w:header="0" w:footer="340" w:gutter="0"/>
          <w:cols w:space="708"/>
          <w:titlePg/>
          <w:docGrid w:linePitch="360"/>
        </w:sectPr>
      </w:pPr>
    </w:p>
    <w:p w:rsidR="004F09C2" w:rsidRPr="00BB426D" w:rsidRDefault="004F09C2" w:rsidP="004F09C2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F09C2" w:rsidRPr="005F1B2E" w:rsidTr="009369B4">
        <w:trPr>
          <w:trHeight w:val="355"/>
          <w:tblHeader/>
        </w:trPr>
        <w:tc>
          <w:tcPr>
            <w:tcW w:w="518" w:type="dxa"/>
            <w:vMerge w:val="restart"/>
          </w:tcPr>
          <w:p w:rsidR="004F09C2" w:rsidRPr="00A86232" w:rsidRDefault="004F09C2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</w:tcPr>
          <w:p w:rsidR="004F09C2" w:rsidRPr="005F1B2E" w:rsidRDefault="004F09C2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</w:tcPr>
          <w:p w:rsidR="004F09C2" w:rsidRPr="005F1B2E" w:rsidRDefault="004F09C2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</w:tcPr>
          <w:p w:rsidR="004F09C2" w:rsidRPr="005F1B2E" w:rsidRDefault="004F09C2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</w:tcPr>
          <w:p w:rsidR="004F09C2" w:rsidRPr="005F1B2E" w:rsidRDefault="004F09C2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</w:tcPr>
          <w:p w:rsidR="004F09C2" w:rsidRPr="005F1B2E" w:rsidRDefault="004F09C2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</w:tcPr>
          <w:p w:rsidR="004F09C2" w:rsidRPr="005F1B2E" w:rsidRDefault="004F09C2" w:rsidP="006877E2">
            <w:pPr>
              <w:pStyle w:val="34ff8"/>
            </w:pPr>
            <w:r w:rsidRPr="005F1B2E">
              <w:t>Дата</w:t>
            </w:r>
          </w:p>
        </w:tc>
      </w:tr>
      <w:tr w:rsidR="004F09C2" w:rsidRPr="005F1B2E" w:rsidTr="009369B4">
        <w:trPr>
          <w:trHeight w:val="1067"/>
          <w:tblHeader/>
        </w:trPr>
        <w:tc>
          <w:tcPr>
            <w:tcW w:w="518" w:type="dxa"/>
            <w:vMerge/>
          </w:tcPr>
          <w:p w:rsidR="004F09C2" w:rsidRPr="005F1B2E" w:rsidRDefault="004F09C2" w:rsidP="006877E2">
            <w:pPr>
              <w:pStyle w:val="34ff8"/>
            </w:pPr>
          </w:p>
        </w:tc>
        <w:tc>
          <w:tcPr>
            <w:tcW w:w="900" w:type="dxa"/>
          </w:tcPr>
          <w:p w:rsidR="004F09C2" w:rsidRPr="005F1B2E" w:rsidRDefault="004F09C2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</w:tcPr>
          <w:p w:rsidR="004F09C2" w:rsidRPr="005F1B2E" w:rsidRDefault="004F09C2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</w:tcPr>
          <w:p w:rsidR="004F09C2" w:rsidRPr="005F1B2E" w:rsidRDefault="004F09C2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</w:tcPr>
          <w:p w:rsidR="004F09C2" w:rsidRPr="005F1B2E" w:rsidRDefault="004F09C2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4F09C2" w:rsidRPr="005F1B2E" w:rsidRDefault="004F09C2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4F09C2" w:rsidRPr="005F1B2E" w:rsidRDefault="004F09C2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4F09C2" w:rsidRPr="005F1B2E" w:rsidRDefault="004F09C2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4F09C2" w:rsidRPr="005F1B2E" w:rsidRDefault="004F09C2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4F09C2" w:rsidRPr="005F1B2E" w:rsidRDefault="004F09C2" w:rsidP="006877E2">
            <w:pPr>
              <w:pStyle w:val="34ff8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  <w:tr w:rsidR="004F09C2" w:rsidTr="009369B4">
        <w:trPr>
          <w:trHeight w:val="454"/>
        </w:trPr>
        <w:tc>
          <w:tcPr>
            <w:tcW w:w="518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0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0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51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992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134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7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1246" w:type="dxa"/>
          </w:tcPr>
          <w:p w:rsidR="004F09C2" w:rsidRDefault="004F09C2" w:rsidP="009807B0">
            <w:pPr>
              <w:pStyle w:val="34ff6"/>
            </w:pPr>
          </w:p>
        </w:tc>
        <w:tc>
          <w:tcPr>
            <w:tcW w:w="882" w:type="dxa"/>
          </w:tcPr>
          <w:p w:rsidR="004F09C2" w:rsidRDefault="004F09C2" w:rsidP="009807B0">
            <w:pPr>
              <w:pStyle w:val="34ff6"/>
            </w:pPr>
          </w:p>
        </w:tc>
      </w:tr>
    </w:tbl>
    <w:p w:rsidR="004F09C2" w:rsidRPr="00AB28D5" w:rsidRDefault="004F09C2" w:rsidP="004F09C2">
      <w:pPr>
        <w:pStyle w:val="34fffa"/>
      </w:pPr>
    </w:p>
    <w:sectPr w:rsidR="004F09C2" w:rsidRPr="00AB28D5" w:rsidSect="00DA4442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F65" w:rsidRDefault="00633F65" w:rsidP="00AD0715">
      <w:r>
        <w:separator/>
      </w:r>
    </w:p>
    <w:p w:rsidR="00633F65" w:rsidRDefault="00633F65" w:rsidP="00AD0715"/>
  </w:endnote>
  <w:endnote w:type="continuationSeparator" w:id="0">
    <w:p w:rsidR="00633F65" w:rsidRDefault="00633F65" w:rsidP="00AD0715">
      <w:r>
        <w:continuationSeparator/>
      </w:r>
    </w:p>
    <w:p w:rsidR="00633F65" w:rsidRDefault="00633F65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9DD" w:rsidRDefault="00AE39DD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9DD" w:rsidRDefault="00AE39DD" w:rsidP="001933BF">
    <w:pPr>
      <w:pStyle w:val="341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633F65">
    <w:pPr>
      <w:pStyle w:val="ab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633F65" w:rsidP="008E77B3">
    <w:pPr>
      <w:pStyle w:val="341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F65" w:rsidRDefault="00633F65" w:rsidP="00AD0715">
      <w:r>
        <w:separator/>
      </w:r>
    </w:p>
    <w:p w:rsidR="00633F65" w:rsidRDefault="00633F65" w:rsidP="00AD0715"/>
  </w:footnote>
  <w:footnote w:type="continuationSeparator" w:id="0">
    <w:p w:rsidR="00633F65" w:rsidRDefault="00633F65" w:rsidP="00AD0715">
      <w:r>
        <w:continuationSeparator/>
      </w:r>
    </w:p>
    <w:p w:rsidR="00633F65" w:rsidRDefault="00633F65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AE39D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6B55FBCE" wp14:editId="5CAA0EC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D2C" w:rsidRDefault="00A47D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CF201AB" wp14:editId="0B36B21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9B5F8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F635139" wp14:editId="602FBC0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4800"/>
              <wp:effectExtent l="0" t="0" r="33020" b="0"/>
              <wp:wrapNone/>
              <wp:docPr id="548" name="Группа 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4800"/>
                        <a:chOff x="0" y="0"/>
                        <a:chExt cx="7092000" cy="10503779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B5F8A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369B4">
                                      <w:t>A.B.XXX.ЭД.XX.X-X.X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4645" y="10338179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48" o:spid="_x0000_s1076" style="position:absolute;left:0;text-align:left;margin-left:22.7pt;margin-top:14.2pt;width:558.45pt;height:827.15pt;z-index:251683840;mso-position-horizontal-relative:page;mso-position-vertical-relative:page;mso-width-relative:margin;mso-height-relative:margin" coordsize="70920,105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B5F8A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369B4">
                                <w:t>A.B.XXX.ЭД.XX.X-X.X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46;top:103381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5DD" w:rsidRDefault="00AE24FA" w:rsidP="003E49B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66F4F0D9" wp14:editId="5DC89D5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4800"/>
              <wp:effectExtent l="0" t="0" r="33020" b="0"/>
              <wp:wrapNone/>
              <wp:docPr id="547" name="Группа 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4800"/>
                        <a:chOff x="0" y="0"/>
                        <a:chExt cx="7092000" cy="1050340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945CCC" w:rsidRDefault="000165DD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931BF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A32665" w:rsidRDefault="000165DD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79077B" w:rsidRDefault="00633F6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69B4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A32665" w:rsidRDefault="000165DD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CB1016" w:rsidRDefault="000165DD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CB1016" w:rsidRDefault="000165DD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374BE" w:rsidRDefault="000165DD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71CED" w:rsidRPr="00C71CED">
                                    <w:rPr>
                                      <w:noProof/>
                                    </w:rPr>
                                    <w:instrText>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71CED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374BE" w:rsidRDefault="000165DD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71CED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69B4">
                                    <w:t>A.B.XXX.ЭД.XX.X-X.X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633F6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69B4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0165DD">
                                    <w:t>.</w:t>
                                  </w:r>
                                </w:p>
                                <w:p w:rsidR="000165DD" w:rsidRPr="00973BD8" w:rsidRDefault="00633F6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69B4">
                                    <w:t>Ведомость эксплуатационных документов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945CC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945CC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4550" y="1033780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47" o:spid="_x0000_s1137" style="position:absolute;left:0;text-align:left;margin-left:22.7pt;margin-top:14.2pt;width:558.45pt;height:827.15pt;z-index:251681792;mso-position-horizontal-relative:page;mso-position-vertical-relative:page;mso-width-relative:margin;mso-height-relative:margin" coordsize="70920,10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4LZph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0165DD" w:rsidRPr="00945CCC" w:rsidRDefault="000165DD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0165DD" w:rsidRPr="00931BF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0165DD" w:rsidRPr="00A32665" w:rsidRDefault="000165DD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0165DD" w:rsidRPr="0079077B" w:rsidRDefault="00633F6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9369B4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0165DD" w:rsidRPr="00A32665" w:rsidRDefault="000165DD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0165DD" w:rsidRPr="00CB1016" w:rsidRDefault="000165DD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0165DD" w:rsidRPr="00CB1016" w:rsidRDefault="000165DD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0165DD" w:rsidRPr="005374BE" w:rsidRDefault="000165DD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71CED" w:rsidRPr="00C71CED">
                              <w:rPr>
                                <w:noProof/>
                              </w:rPr>
                              <w:instrText>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71CED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0165DD" w:rsidRPr="005374BE" w:rsidRDefault="000165DD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71CED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0165DD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0165DD" w:rsidRDefault="000165D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369B4">
                              <w:t>A.B.XXX.ЭД.XX.X-X.X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0165DD" w:rsidRDefault="00633F6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9369B4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0165DD">
                              <w:t>.</w:t>
                            </w:r>
                          </w:p>
                          <w:p w:rsidR="000165DD" w:rsidRPr="00973BD8" w:rsidRDefault="00633F6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9369B4">
                              <w:t>Ведомость эксплуатационных документов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0165DD" w:rsidRPr="00945CC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0165DD" w:rsidRPr="00945CC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45;top:103378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2A011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1008" behindDoc="0" locked="1" layoutInCell="1" allowOverlap="1" wp14:anchorId="64314BB5" wp14:editId="523253D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10" name="Группа 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611" name="Группа 6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2" name="Группа 6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3" name="Группа 6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4" name="Группа 6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6" name="Группа 6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7" name="Группа 6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3" name="Группа 62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4" name="Группа 62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A011C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A011C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A011C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A011C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A011C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0" name="Группа 63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633F6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633F6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633F6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633F6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633F6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7" name="Группа 6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8" name="Группа 6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3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9" name="Группа 64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0" name="Группа 65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2A011C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2A011C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71CED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2A011C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369B4">
                                      <w:t>A.B.XXX.ЭД.XX.X-X.X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4" name="Группа 65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2A011C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2A011C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2A011C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2A011C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2A011C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633F6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633F6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633F6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633F6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633F6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633F6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633F6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633F6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8" name="Группа 66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6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A011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A011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10" o:spid="_x0000_s1228" style="position:absolute;left:0;text-align:left;margin-left:22.7pt;margin-top:14.2pt;width:558.45pt;height:826.6pt;z-index:25169100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">
              <v:group id="Группа 61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<v:group id="Группа 61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  <v:group id="Группа 61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  <v:group id="Группа 61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H0mcQA&#10;AADcAAAADwAAAGRycy9kb3ducmV2LnhtbESPT2sCMRTE7wW/Q3iCt5oouLVbo6hFqt78A70+Ns/d&#10;pZuXJUl1++2NIPQ4zMxvmNmis424kg+1Yw2joQJBXDhTc6nhfNq8TkGEiGywcUwa/ijAYt57mWFu&#10;3I0PdD3GUiQIhxw1VDG2uZShqMhiGLqWOHkX5y3GJH0pjcdbgttGjpXKpMWa00KFLa0rKn6Ov1bD&#10;5ax2b6dIy9Xav0/2n+o726ovrQf9bvkBIlIX/8PP9tZoyEYTeJxJR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h9JnEAAAA3AAAAA8AAAAAAAAAAAAAAAAAmAIAAGRycy9k&#10;b3ducmV2LnhtbFBLBQYAAAAABAAEAPUAAACJAwAAAAA=&#10;" filled="f" strokeweight="1.5pt">
                        <v:textbox inset=",1mm"/>
                      </v:rect>
                      <v:group id="Группа 61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L8C8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EvwLxgAAANwA&#10;AAAPAAAAAAAAAAAAAAAAAKoCAABkcnMvZG93bnJldi54bWxQSwUGAAAAAAQABAD6AAAAnQMAAAAA&#10;">
                        <v:group id="Группа 61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J46b8AAADcAAAADwAAAGRycy9kb3ducmV2LnhtbERPTYvCMBC9C/6HMII3TfVQlmoUEQTF&#10;Peyq4HVopk2xmZQk2u6/N4cFj4/3vd4OthUv8qFxrGAxz0AQl043XCu4XQ+zLxAhImtsHZOCPwqw&#10;3YxHayy06/mXXpdYixTCoUAFJsaukDKUhiyGueuIE1c5bzEm6GupPfYp3LZymWW5tNhwajDY0d5Q&#10;+bg8rQJ5Ovc//rC8VXV17Nz9ZL7zflBqOhl2KxCRhvgR/7uPWkG+SGvTmXQE5OY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cJ46b8AAADcAAAADwAAAAAAAAAAAAAAAACh&#10;AgAAZHJzL2Rvd25yZXYueG1sUEsFBgAAAAAEAAQA+QAAAI0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</v:group>
                    </v:group>
                    <v:group id="Группа 62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mVL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4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AmVLsQAAADcAAAA&#10;DwAAAAAAAAAAAAAAAACqAgAAZHJzL2Rvd25yZXYueG1sUEsFBgAAAAAEAAQA+gAAAJsDAAAAAA==&#10;">
                      <v:group id="Группа 62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h2LsUA&#10;AADcAAAADwAAAGRycy9kb3ducmV2LnhtbESP3WrCQBSE7wXfYTlCb0Q3Co2aukotFJRCwJ8HOGZP&#10;k2D2bNhdNb59Vyh4OczMN8xy3ZlG3Mj52rKCyTgBQVxYXXOp4HT8Hs1B+ICssbFMCh7kYb3q95aY&#10;aXvnPd0OoRQRwj5DBVUIbSalLyoy6Me2JY7er3UGQ5SulNrhPcJNI6dJkkqDNceFClv6qqi4HK5G&#10;AeZhMbm4zaYcXo95nu7Os5P+Uept0H1+gAjUhVf4v73VCtLpOz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yHYu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A011C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A011C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A011C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A011C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A011C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KdhM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FAp2E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jgzMUA&#10;AADcAAAADwAAAGRycy9kb3ducmV2LnhtbESPQWsCMRSE7wX/Q3iF3mpW20rZGkUERXqRqgePj81r&#10;srh52d3EddtfbwTB4zAz3zDTee8q0VEbSs8KRsMMBHHhdclGwWG/ev0EESKyxsozKfijAPPZ4GmK&#10;ufYX/qFuF41IEA45KrAx1rmUobDkMAx9TZy8X986jEm2RuoWLwnuKjnOsol0WHJasFjT0lJx2p2d&#10;gsb27x+m2Van7vvfLOx6E5rDUamX537xBSJSHx/he3ujFUzeRnA7k46A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6ODM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633F6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633F6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633F6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633F6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633F6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Y2jsUA&#10;AADcAAAADwAAAGRycy9kb3ducmV2LnhtbESPT2sCMRTE7wW/Q3hCb27SFtd2NYq1SNWbf8DrY/Pc&#10;Xbp5WZJUt9++KQg9DjPzG2a26G0rruRD41jDU6ZAEJfONFxpOB3Xo1cQISIbbB2Thh8KsJgPHmZY&#10;GHfjPV0PsRIJwqFADXWMXSFlKGuyGDLXESfv4rzFmKSvpPF4S3Dbymelcmmx4bRQY0ermsqvw7fV&#10;cDmp7eQYafm+8m/j3Yc65xv1qfXjsF9OQUTq43/43t4YDflLDn9n0hG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xjaOxQAAANwAAAAPAAAAAAAAAAAAAAAAAJgCAABkcnMv&#10;ZG93bnJldi54bWxQSwUGAAAAAAQABAD1AAAAigMAAAAA&#10;" filled="f" strokeweight="1.5pt">
                    <v:textbox inset=",1mm"/>
                  </v:rect>
                </v:group>
                <v:group id="Группа 63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sF8M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rrBfDFAAAA3AAA&#10;AA8AAAAAAAAAAAAAAAAAqgIAAGRycy9kb3ducmV2LnhtbFBLBQYAAAAABAAEAPoAAACcAwAAAAA=&#10;">
                  <v:group id="Группа 63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RgiscAAADcAAAADwAAAGRycy9kb3ducmV2LnhtbESPQWvCQBSE7wX/w/IEL6VuTEDa1FVa&#10;rSDetIXS2yP7kg3Nvo3ZrYn++m5B6HGYmW+YxWqwjThT52vHCmbTBARx4XTNlYKP9+3DIwgfkDU2&#10;jknBhTyslqO7Beba9Xyg8zFUIkLY56jAhNDmUvrCkEU/dS1x9ErXWQxRdpXUHfYRbhuZJslcWqw5&#10;LhhsaW2o+D7+WAVZ+fV2f8o2szStk31prn3x+lkpNRkPL88gAg3hP3xr77SCefYE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uVGCK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gOkcMAAADcAAAADwAAAGRycy9kb3ducmV2LnhtbERPTWvCQBC9C/6HZQq9SN1YZC2pq4hQ&#10;KBQKVUuv0+w0CWZnY3bU6K/vHgSPj/c9X/a+USfqYh3YwmScgSIugqu5tLDbvj29gIqC7LAJTBYu&#10;FGG5GA7mmLtw5i86baRUKYRjjhYqkTbXOhYVeYzj0BIn7i90HiXBrtSuw3MK941+zjKjPdacGips&#10;aV1Rsd8cvYVvvJZy+fgdfe6Nkd3PwRzXM2Pt40O/egUl1MtdfHO/OwtmmuanM+kI6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4Dp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MSf8UAAADcAAAADwAAAGRycy9kb3ducmV2LnhtbESP3WrCQBSE7wXfYTlC7+pGqVGjq0Sp&#10;pSAI/uD1IXtMgtmzIbs18e27hYKXw8x8wyzXnanEgxpXWlYwGkYgiDOrS84VXM679xkI55E1VpZJ&#10;wZMcrFf93hITbVs+0uPkcxEg7BJUUHhfJ1K6rCCDbmhr4uDdbGPQB9nkUjfYBrip5DiKYmmw5LBQ&#10;YE3bgrL76ccomJjNdN+ev+Zx+jk15K+j2SHdKfU26NIFCE+df4X/299aQfwxhr8z4Qj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bMSf8UAAADcAAAADwAAAAAAAAAA&#10;AAAAAAChAgAAZHJzL2Rvd25yZXYueG1sUEsFBgAAAAAEAAQA+QAAAJMD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okHccAAADcAAAADwAAAGRycy9kb3ducmV2LnhtbESPQUvDQBSE7wX/w/IKXordNJEgsdti&#10;tQXprVUQb4/sSzY0+zbNrk3017sFweMwM98wy/VoW3Gh3jeOFSzmCQji0umGawXvb7u7BxA+IGts&#10;HZOCb/KwXt1MllhoN/CBLsdQiwhhX6ACE0JXSOlLQxb93HXE0atcbzFE2ddS9zhEuG1lmiS5tNhw&#10;XDDY0bOh8nT8sgqy6nM7O2cvizRtkn1lfoZy81ErdTsdnx5BBBrDf/iv/aoV5PcZXM/EIy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uiQd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MIks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DCJ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2HhccAAADcAAAADwAAAGRycy9kb3ducmV2LnhtbESPQUvDQBSE70L/w/IEL2I3TSVI7LZU&#10;baH01iiIt0f2JRvMvo3ZtUn767sFweMwM98wi9VoW3Gk3jeOFcymCQji0umGawUf79uHJxA+IGts&#10;HZOCE3lYLSc3C8y1G/hAxyLUIkLY56jAhNDlUvrSkEU/dR1x9CrXWwxR9rXUPQ4RbluZJkkmLTYc&#10;Fwx29Gqo/C5+rYJ59bW5/5m/zdK0SfaVOQ/ly2et1N3tuH4GEWgM/+G/9k4ryB4zuJ6JR0Au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zYeF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K+q8QAAADcAAAADwAAAGRycy9kb3ducmV2LnhtbESPQYvCMBSE74L/ITzBm6aKdLVrFBEE&#10;D162Crq3R/O27dq8tE3U7r83woLHYWa+YZbrzlTiTq0rLSuYjCMQxJnVJecKTsfdaA7CeWSNlWVS&#10;8EcO1qt+b4mJtg/+onvqcxEg7BJUUHhfJ1K6rCCDbmxr4uD92NagD7LNpW7xEeCmktMoiqXBksNC&#10;gTVtC8qu6c0Eyile7Bbnprz9Tpr08l03l+MBlRoOus0nCE+df4f/23utIJ59wOtMO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8r6r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4Cl8MAAADcAAAADwAAAGRycy9kb3ducmV2LnhtbERPTWvCQBC9C/6HZQq9SN1YZC2pq4hQ&#10;KBQKVUuv0+w0CWZnY3bU6K/vHgSPj/c9X/a+USfqYh3YwmScgSIugqu5tLDbvj29gIqC7LAJTBYu&#10;FGG5GA7mmLtw5i86baRUKYRjjhYqkTbXOhYVeYzj0BIn7i90HiXBrtSuw3MK941+zjKjPdacGips&#10;aV1Rsd8cvYVvvJZy+fgdfe6Nkd3PwRzXM2Pt40O/egUl1MtdfHO/OwtmmtamM+kI6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OAp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64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5HZ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+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PkdkxgAAANwA&#10;AAAPAAAAAAAAAAAAAAAAAKoCAABkcnMvZG93bnJldi54bWxQSwUGAAAAAAQABAD6AAAAnQMAAAAA&#10;">
                    <v:group id="Группа 65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0CWccA&#10;AADcAAAADwAAAGRycy9kb3ducmV2LnhtbESPT2vCQBTE7wW/w/IEL0U3FgyauootVD0UxD/o9TX7&#10;TILZtyG7muindwuFHoeZ+Q0znbemFDeqXWFZwXAQgSBOrS44U3DYf/XHIJxH1lhaJgV3cjCfdV6m&#10;mGjb8JZuO5+JAGGXoILc+yqR0qU5GXQDWxEH72xrgz7IOpO6xibATSnfoiiWBgsOCzlW9JlTetld&#10;jQJzXXxPPn5WfvTaLPfxI17iaXNUqtdtF+8gPLX+P/zXXmsF8WgIv2fCEZCz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M9Aln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Pr="00CB1016" w:rsidRDefault="002A011C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cLs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CY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vnC7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Pr="005374BE" w:rsidRDefault="002A011C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71CED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Default="002A011C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369B4">
                                <w:t>A.B.XXX.ЭД.XX.X-X.X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+Z+J8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rJ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n5n4n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PNaMUA&#10;AADcAAAADwAAAGRycy9kb3ducmV2LnhtbESPT2vCQBTE74LfYXlCL6VuLKhN6irSVuNN/HPp7ZF9&#10;boLZtyG71fjtXaHgcZiZ3zCzRWdrcaHWV44VjIYJCOLC6YqNguNh9fYBwgdkjbVjUnAjD4t5vzfD&#10;TLsr7+iyD0ZECPsMFZQhNJmUvijJoh+6hjh6J9daDFG2RuoWrxFua/meJBNpseK4UGJDXyUV5/2f&#10;VTD9Xr7S9tedwk+6TnOzy9epyZV6GXTLTxCBuvAM/7c3WsFkPI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E81oxQAAANwAAAAPAAAAAAAAAAAAAAAAAJgCAABkcnMv&#10;ZG93bnJldi54bWxQSwUGAAAAAAQABAD1AAAAigMAAAAA&#10;" filled="f" stroked="f">
                        <v:textbox inset="0,0,0,0">
                          <w:txbxContent>
                            <w:p w:rsidR="00E3465E" w:rsidRPr="00945CCC" w:rsidRDefault="002A011C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TH8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TH8YAAADcAAAADwAAAAAAAAAAAAAAAACYAgAAZHJz&#10;L2Rvd25yZXYueG1sUEsFBgAAAAAEAAQA9QAAAIsDAAAAAA==&#10;" filled="f" stroked="f">
                        <v:textbox inset="0,0,0,0">
                          <w:txbxContent>
                            <w:p w:rsidR="00E3465E" w:rsidRDefault="002A011C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32h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32h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2A011C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E3465E" w:rsidRPr="000411E6" w:rsidRDefault="002A011C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E3465E" w:rsidRPr="005E4A3B" w:rsidRDefault="002A011C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E3465E" w:rsidRDefault="00633F6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633F6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E3465E" w:rsidRPr="00945CCC" w:rsidRDefault="00633F6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945CCC" w:rsidRDefault="00633F6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633F6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633F6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E3465E" w:rsidRPr="000411E6" w:rsidRDefault="00633F6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E3465E" w:rsidRPr="000411E6" w:rsidRDefault="00633F6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Me+n8IAAADcAAAADwAAAGRycy9kb3ducmV2LnhtbERPTYvCMBC9C/6HMII3&#10;TbuLRapRRHYXDyJYFxZvQzO2xWZSmmxb/705CB4f73u9HUwtOmpdZVlBPI9AEOdWV1wo+L18z5Yg&#10;nEfWWFsmBQ9ysN2MR2tMte35TF3mCxFC2KWooPS+SaV0eUkG3dw2xIG72dagD7AtpG6xD+Gmlh9R&#10;lEiDFYeGEhval5Tfs3+j4KfHfvcZf3XH+23/uF4Wp79jTEpNJ8NuBcLT4N/il/ugFSRJWBvOhCM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jHvp/CAAAA3AAAAA8A&#10;AAAAAAAAAAAAAAAAqgIAAGRycy9kb3ducmV2LnhtbFBLBQYAAAAABAAEAPoAAACZAwAAAAA=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fE4sYA&#10;AADcAAAADwAAAGRycy9kb3ducmV2LnhtbESPQWvCQBSE7wX/w/KEXopuLHSp0VW0UNtDQaqi12f2&#10;mQSzb0N2Nam/3i0Uehxm5htmOu9sJa7U+NKxhtEwAUGcOVNyrmG3fR+8gvAB2WDlmDT8kIf5rPcw&#10;xdS4lr/pugm5iBD2KWooQqhTKX1WkEU/dDVx9E6usRiibHJpGmwj3FbyOUmUtFhyXCiwpreCsvPm&#10;YjXYy+JrvDx+hJendrVVN7XCw3qv9WO/W0xABOrCf/iv/Wk0KDWG3zPxCMj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yfE4sYAAADc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A011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<v:textbox inset="1pt,.4mm,1pt,1pt">
                    <w:txbxContent>
                      <w:p w:rsidR="00233AEC" w:rsidRPr="006C5C53" w:rsidRDefault="002A011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633F65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"/>
  </w:num>
  <w:num w:numId="5">
    <w:abstractNumId w:val="8"/>
  </w:num>
  <w:num w:numId="6">
    <w:abstractNumId w:val="3"/>
  </w:num>
  <w:num w:numId="7">
    <w:abstractNumId w:val="10"/>
  </w:num>
  <w:num w:numId="8">
    <w:abstractNumId w:val="7"/>
  </w:num>
  <w:num w:numId="9">
    <w:abstractNumId w:val="16"/>
  </w:num>
  <w:num w:numId="10">
    <w:abstractNumId w:val="12"/>
  </w:num>
  <w:num w:numId="11">
    <w:abstractNumId w:val="0"/>
  </w:num>
  <w:num w:numId="12">
    <w:abstractNumId w:val="15"/>
  </w:num>
  <w:num w:numId="13">
    <w:abstractNumId w:val="4"/>
  </w:num>
  <w:num w:numId="14">
    <w:abstractNumId w:val="17"/>
  </w:num>
  <w:num w:numId="15">
    <w:abstractNumId w:val="9"/>
  </w:num>
  <w:num w:numId="16">
    <w:abstractNumId w:val="6"/>
  </w:num>
  <w:num w:numId="17">
    <w:abstractNumId w:val="5"/>
  </w:num>
  <w:num w:numId="1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331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65DD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6F8E"/>
    <w:rsid w:val="000376F6"/>
    <w:rsid w:val="00037995"/>
    <w:rsid w:val="0004091C"/>
    <w:rsid w:val="00040DB6"/>
    <w:rsid w:val="000425EA"/>
    <w:rsid w:val="00042920"/>
    <w:rsid w:val="000432A0"/>
    <w:rsid w:val="00044633"/>
    <w:rsid w:val="000460EE"/>
    <w:rsid w:val="00047729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5705"/>
    <w:rsid w:val="00067291"/>
    <w:rsid w:val="00071A17"/>
    <w:rsid w:val="000722FD"/>
    <w:rsid w:val="000726CB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3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A63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11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0B1A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5AB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33BF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2168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997"/>
    <w:rsid w:val="001F0C52"/>
    <w:rsid w:val="001F0D6F"/>
    <w:rsid w:val="001F132E"/>
    <w:rsid w:val="001F2429"/>
    <w:rsid w:val="001F2988"/>
    <w:rsid w:val="001F38DA"/>
    <w:rsid w:val="001F4442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2103"/>
    <w:rsid w:val="0021304B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0D38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498F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011C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B6138"/>
    <w:rsid w:val="002C0B33"/>
    <w:rsid w:val="002C1636"/>
    <w:rsid w:val="002C35B5"/>
    <w:rsid w:val="002C370B"/>
    <w:rsid w:val="002C4414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1D42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1CB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19A1"/>
    <w:rsid w:val="003520F3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2168"/>
    <w:rsid w:val="00374140"/>
    <w:rsid w:val="00375211"/>
    <w:rsid w:val="00376A22"/>
    <w:rsid w:val="0038024E"/>
    <w:rsid w:val="0038205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883"/>
    <w:rsid w:val="003C403C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49BB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5565"/>
    <w:rsid w:val="0044602E"/>
    <w:rsid w:val="00446770"/>
    <w:rsid w:val="004476FC"/>
    <w:rsid w:val="004478FD"/>
    <w:rsid w:val="00450BBF"/>
    <w:rsid w:val="00451A18"/>
    <w:rsid w:val="00452FE8"/>
    <w:rsid w:val="00453B8E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3D43"/>
    <w:rsid w:val="00464542"/>
    <w:rsid w:val="0046616A"/>
    <w:rsid w:val="00467165"/>
    <w:rsid w:val="0046755D"/>
    <w:rsid w:val="004678C0"/>
    <w:rsid w:val="00467C7E"/>
    <w:rsid w:val="004705B4"/>
    <w:rsid w:val="00470F4B"/>
    <w:rsid w:val="0047255E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2883"/>
    <w:rsid w:val="004A3347"/>
    <w:rsid w:val="004A3647"/>
    <w:rsid w:val="004A36A5"/>
    <w:rsid w:val="004A3B47"/>
    <w:rsid w:val="004A402D"/>
    <w:rsid w:val="004A4CBC"/>
    <w:rsid w:val="004A6227"/>
    <w:rsid w:val="004A6FD9"/>
    <w:rsid w:val="004A7322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BD2"/>
    <w:rsid w:val="004C1CA2"/>
    <w:rsid w:val="004C1D7E"/>
    <w:rsid w:val="004C21CB"/>
    <w:rsid w:val="004C251E"/>
    <w:rsid w:val="004C354C"/>
    <w:rsid w:val="004C46F2"/>
    <w:rsid w:val="004C5958"/>
    <w:rsid w:val="004C71E4"/>
    <w:rsid w:val="004C7AC3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09C2"/>
    <w:rsid w:val="004F159D"/>
    <w:rsid w:val="004F2D8F"/>
    <w:rsid w:val="004F34BD"/>
    <w:rsid w:val="004F3CBB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3BB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5EDF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4E5D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3350"/>
    <w:rsid w:val="00585447"/>
    <w:rsid w:val="00586D22"/>
    <w:rsid w:val="00587259"/>
    <w:rsid w:val="0058734C"/>
    <w:rsid w:val="00587635"/>
    <w:rsid w:val="00590115"/>
    <w:rsid w:val="00590211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6730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B3E61"/>
    <w:rsid w:val="005C1444"/>
    <w:rsid w:val="005C1CFF"/>
    <w:rsid w:val="005C21E3"/>
    <w:rsid w:val="005C286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7E1"/>
    <w:rsid w:val="00633C27"/>
    <w:rsid w:val="00633F65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8DF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139"/>
    <w:rsid w:val="00666AB1"/>
    <w:rsid w:val="00667288"/>
    <w:rsid w:val="006709CE"/>
    <w:rsid w:val="00673E44"/>
    <w:rsid w:val="00674FE6"/>
    <w:rsid w:val="00675870"/>
    <w:rsid w:val="0067639E"/>
    <w:rsid w:val="0067649A"/>
    <w:rsid w:val="006770A0"/>
    <w:rsid w:val="00677668"/>
    <w:rsid w:val="00680131"/>
    <w:rsid w:val="00682254"/>
    <w:rsid w:val="00682A05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1BE5"/>
    <w:rsid w:val="006D1F9F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4E91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0730E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0515"/>
    <w:rsid w:val="00753D35"/>
    <w:rsid w:val="007547F9"/>
    <w:rsid w:val="0075689A"/>
    <w:rsid w:val="00756C91"/>
    <w:rsid w:val="00757392"/>
    <w:rsid w:val="00761ED8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1EF1"/>
    <w:rsid w:val="00773472"/>
    <w:rsid w:val="00774007"/>
    <w:rsid w:val="007754FD"/>
    <w:rsid w:val="00775A3B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2C6B"/>
    <w:rsid w:val="0079359E"/>
    <w:rsid w:val="007937CD"/>
    <w:rsid w:val="00794107"/>
    <w:rsid w:val="00795275"/>
    <w:rsid w:val="00795832"/>
    <w:rsid w:val="00797367"/>
    <w:rsid w:val="00797B18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6C6"/>
    <w:rsid w:val="007C4852"/>
    <w:rsid w:val="007C4A29"/>
    <w:rsid w:val="007D0522"/>
    <w:rsid w:val="007D1B61"/>
    <w:rsid w:val="007D4F13"/>
    <w:rsid w:val="007D5BE5"/>
    <w:rsid w:val="007D748C"/>
    <w:rsid w:val="007D7963"/>
    <w:rsid w:val="007E1202"/>
    <w:rsid w:val="007E550A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5881"/>
    <w:rsid w:val="008067A1"/>
    <w:rsid w:val="008070BB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27C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44A"/>
    <w:rsid w:val="0083779C"/>
    <w:rsid w:val="008378D1"/>
    <w:rsid w:val="00841229"/>
    <w:rsid w:val="00843A33"/>
    <w:rsid w:val="00844640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5298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209"/>
    <w:rsid w:val="008E3473"/>
    <w:rsid w:val="008E767A"/>
    <w:rsid w:val="008E7742"/>
    <w:rsid w:val="008E7877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1CA"/>
    <w:rsid w:val="00921FEE"/>
    <w:rsid w:val="00923C30"/>
    <w:rsid w:val="0092423F"/>
    <w:rsid w:val="00925542"/>
    <w:rsid w:val="0092587E"/>
    <w:rsid w:val="00925D09"/>
    <w:rsid w:val="00926FAE"/>
    <w:rsid w:val="00927F6A"/>
    <w:rsid w:val="00931CDA"/>
    <w:rsid w:val="0093229E"/>
    <w:rsid w:val="00934712"/>
    <w:rsid w:val="00934FC7"/>
    <w:rsid w:val="00936462"/>
    <w:rsid w:val="009369B4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4FB4"/>
    <w:rsid w:val="00955611"/>
    <w:rsid w:val="009562B9"/>
    <w:rsid w:val="00956CCB"/>
    <w:rsid w:val="00957120"/>
    <w:rsid w:val="0095736C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BD8"/>
    <w:rsid w:val="00973EB0"/>
    <w:rsid w:val="00974C93"/>
    <w:rsid w:val="00975817"/>
    <w:rsid w:val="0097584B"/>
    <w:rsid w:val="00975D50"/>
    <w:rsid w:val="00977089"/>
    <w:rsid w:val="009801A3"/>
    <w:rsid w:val="009807B0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9F"/>
    <w:rsid w:val="009961E7"/>
    <w:rsid w:val="009976CC"/>
    <w:rsid w:val="00997A65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B5F8A"/>
    <w:rsid w:val="009B709B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83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47D2C"/>
    <w:rsid w:val="00A50149"/>
    <w:rsid w:val="00A5066B"/>
    <w:rsid w:val="00A50787"/>
    <w:rsid w:val="00A50DBA"/>
    <w:rsid w:val="00A51944"/>
    <w:rsid w:val="00A52014"/>
    <w:rsid w:val="00A52976"/>
    <w:rsid w:val="00A52A14"/>
    <w:rsid w:val="00A540D9"/>
    <w:rsid w:val="00A547E4"/>
    <w:rsid w:val="00A55837"/>
    <w:rsid w:val="00A57882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32A4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D8D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201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4FA"/>
    <w:rsid w:val="00AE27B8"/>
    <w:rsid w:val="00AE39DD"/>
    <w:rsid w:val="00AE457B"/>
    <w:rsid w:val="00AE45F9"/>
    <w:rsid w:val="00AE5333"/>
    <w:rsid w:val="00AE55F7"/>
    <w:rsid w:val="00AE5FBF"/>
    <w:rsid w:val="00AE5FCA"/>
    <w:rsid w:val="00AF07AA"/>
    <w:rsid w:val="00AF1743"/>
    <w:rsid w:val="00AF180E"/>
    <w:rsid w:val="00AF2500"/>
    <w:rsid w:val="00AF2FB7"/>
    <w:rsid w:val="00AF3CF1"/>
    <w:rsid w:val="00AF5E98"/>
    <w:rsid w:val="00AF6ACF"/>
    <w:rsid w:val="00B022AE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D73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53F"/>
    <w:rsid w:val="00B876C7"/>
    <w:rsid w:val="00B87BB7"/>
    <w:rsid w:val="00B90F34"/>
    <w:rsid w:val="00B92812"/>
    <w:rsid w:val="00B92D1B"/>
    <w:rsid w:val="00B93FF9"/>
    <w:rsid w:val="00B944ED"/>
    <w:rsid w:val="00B946DB"/>
    <w:rsid w:val="00B94821"/>
    <w:rsid w:val="00B9603A"/>
    <w:rsid w:val="00B97623"/>
    <w:rsid w:val="00B9771A"/>
    <w:rsid w:val="00BA00BF"/>
    <w:rsid w:val="00BA03DD"/>
    <w:rsid w:val="00BA08D5"/>
    <w:rsid w:val="00BA099C"/>
    <w:rsid w:val="00BA152C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2E37"/>
    <w:rsid w:val="00BC4B94"/>
    <w:rsid w:val="00BC4DC8"/>
    <w:rsid w:val="00BC53FC"/>
    <w:rsid w:val="00BC5C06"/>
    <w:rsid w:val="00BC5E5A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C5F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2AC"/>
    <w:rsid w:val="00C61C40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1CED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205"/>
    <w:rsid w:val="00CA16AD"/>
    <w:rsid w:val="00CA46AD"/>
    <w:rsid w:val="00CA58FF"/>
    <w:rsid w:val="00CA7400"/>
    <w:rsid w:val="00CB09BE"/>
    <w:rsid w:val="00CB1B33"/>
    <w:rsid w:val="00CB2B1E"/>
    <w:rsid w:val="00CB3A59"/>
    <w:rsid w:val="00CB50D2"/>
    <w:rsid w:val="00CB6310"/>
    <w:rsid w:val="00CB6EF8"/>
    <w:rsid w:val="00CB7AA9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6195"/>
    <w:rsid w:val="00D47170"/>
    <w:rsid w:val="00D47A4A"/>
    <w:rsid w:val="00D47C08"/>
    <w:rsid w:val="00D50206"/>
    <w:rsid w:val="00D50A90"/>
    <w:rsid w:val="00D51650"/>
    <w:rsid w:val="00D5366B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0135"/>
    <w:rsid w:val="00D81F24"/>
    <w:rsid w:val="00D8318B"/>
    <w:rsid w:val="00D83B81"/>
    <w:rsid w:val="00D85FFC"/>
    <w:rsid w:val="00D8614E"/>
    <w:rsid w:val="00D86F3F"/>
    <w:rsid w:val="00D875AB"/>
    <w:rsid w:val="00D87F26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43EE"/>
    <w:rsid w:val="00DB66F8"/>
    <w:rsid w:val="00DB732F"/>
    <w:rsid w:val="00DB7350"/>
    <w:rsid w:val="00DB7D4D"/>
    <w:rsid w:val="00DB7F5B"/>
    <w:rsid w:val="00DC12F1"/>
    <w:rsid w:val="00DC1922"/>
    <w:rsid w:val="00DC2970"/>
    <w:rsid w:val="00DC32D2"/>
    <w:rsid w:val="00DC4DF9"/>
    <w:rsid w:val="00DC6696"/>
    <w:rsid w:val="00DC7BDC"/>
    <w:rsid w:val="00DD05CE"/>
    <w:rsid w:val="00DD206A"/>
    <w:rsid w:val="00DD35DF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581C"/>
    <w:rsid w:val="00E06E27"/>
    <w:rsid w:val="00E07153"/>
    <w:rsid w:val="00E077E2"/>
    <w:rsid w:val="00E1081E"/>
    <w:rsid w:val="00E14517"/>
    <w:rsid w:val="00E14B6D"/>
    <w:rsid w:val="00E153A2"/>
    <w:rsid w:val="00E161C0"/>
    <w:rsid w:val="00E16A32"/>
    <w:rsid w:val="00E20E33"/>
    <w:rsid w:val="00E21551"/>
    <w:rsid w:val="00E2210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0D5F"/>
    <w:rsid w:val="00E6257C"/>
    <w:rsid w:val="00E625D7"/>
    <w:rsid w:val="00E62DA3"/>
    <w:rsid w:val="00E6333E"/>
    <w:rsid w:val="00E63508"/>
    <w:rsid w:val="00E63BD2"/>
    <w:rsid w:val="00E660E3"/>
    <w:rsid w:val="00E6696A"/>
    <w:rsid w:val="00E672D8"/>
    <w:rsid w:val="00E67E2C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400E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A47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26"/>
    <w:rsid w:val="00EC696B"/>
    <w:rsid w:val="00EC78ED"/>
    <w:rsid w:val="00ED11E6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9A1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55D84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18A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CC1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14B"/>
    <w:rsid w:val="00FE672A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71CED"/>
    <w:rPr>
      <w:sz w:val="24"/>
    </w:rPr>
  </w:style>
  <w:style w:type="paragraph" w:styleId="1">
    <w:name w:val="heading 1"/>
    <w:next w:val="34b"/>
    <w:link w:val="10"/>
    <w:qFormat/>
    <w:rsid w:val="00C71CED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71CED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71CED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71CED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71CED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71CED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71CED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71CED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71CED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C71CE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71CED"/>
  </w:style>
  <w:style w:type="character" w:customStyle="1" w:styleId="34c">
    <w:name w:val="34_Знак_Сообщение_системы"/>
    <w:rsid w:val="00C71CED"/>
    <w:rPr>
      <w:rFonts w:ascii="Calibri" w:hAnsi="Calibri"/>
    </w:rPr>
  </w:style>
  <w:style w:type="paragraph" w:customStyle="1" w:styleId="34b">
    <w:name w:val="34_Абзац_Обычный"/>
    <w:link w:val="34d"/>
    <w:qFormat/>
    <w:rsid w:val="00C71CE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71CED"/>
    <w:rPr>
      <w:sz w:val="24"/>
      <w:lang w:eastAsia="x-none"/>
    </w:rPr>
  </w:style>
  <w:style w:type="character" w:customStyle="1" w:styleId="10">
    <w:name w:val="Заголовок 1 Знак"/>
    <w:link w:val="1"/>
    <w:rsid w:val="00C71CE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71CED"/>
    <w:rPr>
      <w:b/>
      <w:sz w:val="32"/>
    </w:rPr>
  </w:style>
  <w:style w:type="character" w:customStyle="1" w:styleId="30">
    <w:name w:val="Заголовок 3 Знак"/>
    <w:link w:val="3"/>
    <w:rsid w:val="00C71CED"/>
    <w:rPr>
      <w:b/>
      <w:bCs/>
      <w:sz w:val="28"/>
    </w:rPr>
  </w:style>
  <w:style w:type="character" w:customStyle="1" w:styleId="40">
    <w:name w:val="Заголовок 4 Знак"/>
    <w:link w:val="4"/>
    <w:rsid w:val="00C71CED"/>
    <w:rPr>
      <w:b/>
      <w:sz w:val="24"/>
    </w:rPr>
  </w:style>
  <w:style w:type="character" w:customStyle="1" w:styleId="50">
    <w:name w:val="Заголовок 5 Знак"/>
    <w:link w:val="5"/>
    <w:rsid w:val="00C71CE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71CE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71CE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71CE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71CE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71CED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71CED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71CED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C71CED"/>
    <w:rPr>
      <w:u w:val="single"/>
    </w:rPr>
  </w:style>
  <w:style w:type="paragraph" w:customStyle="1" w:styleId="349">
    <w:name w:val="34_Список_Библиография"/>
    <w:basedOn w:val="34b"/>
    <w:rsid w:val="00C71CED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1304B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71CE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71CE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71CE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71CE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71CE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1304B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71CE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1304B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71CE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71CE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71CE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71CED"/>
    <w:rPr>
      <w:b w:val="0"/>
      <w:i/>
    </w:rPr>
  </w:style>
  <w:style w:type="character" w:customStyle="1" w:styleId="34fc">
    <w:name w:val="34_Знак_Название_файла"/>
    <w:qFormat/>
    <w:rsid w:val="00C71CED"/>
    <w:rPr>
      <w:rFonts w:ascii="Calibri" w:hAnsi="Calibri"/>
    </w:rPr>
  </w:style>
  <w:style w:type="character" w:customStyle="1" w:styleId="34fd">
    <w:name w:val="34_Знак_Термин"/>
    <w:rsid w:val="00C71CED"/>
    <w:rPr>
      <w:i/>
    </w:rPr>
  </w:style>
  <w:style w:type="character" w:customStyle="1" w:styleId="34fe">
    <w:name w:val="34_Знак_Полужирный"/>
    <w:rsid w:val="00C71CED"/>
    <w:rPr>
      <w:b/>
    </w:rPr>
  </w:style>
  <w:style w:type="character" w:customStyle="1" w:styleId="34ff">
    <w:name w:val="34_Знак_Верхний_индекс"/>
    <w:rsid w:val="00C71CED"/>
    <w:rPr>
      <w:vertAlign w:val="superscript"/>
    </w:rPr>
  </w:style>
  <w:style w:type="character" w:customStyle="1" w:styleId="3424">
    <w:name w:val="34_Список_Марк_2 Знак"/>
    <w:link w:val="3423"/>
    <w:rsid w:val="0021210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71CED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C71CE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71CE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71CED"/>
    <w:pPr>
      <w:numPr>
        <w:numId w:val="12"/>
      </w:numPr>
    </w:pPr>
  </w:style>
  <w:style w:type="character" w:customStyle="1" w:styleId="3419">
    <w:name w:val="34_Список_Марк_1 Знак"/>
    <w:link w:val="3413"/>
    <w:rsid w:val="0021304B"/>
    <w:rPr>
      <w:sz w:val="24"/>
      <w:lang w:eastAsia="x-none"/>
    </w:rPr>
  </w:style>
  <w:style w:type="paragraph" w:styleId="a4">
    <w:name w:val="footnote text"/>
    <w:basedOn w:val="34b"/>
    <w:link w:val="a5"/>
    <w:rsid w:val="00C71CE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71CED"/>
    <w:pPr>
      <w:numPr>
        <w:numId w:val="11"/>
      </w:numPr>
    </w:pPr>
  </w:style>
  <w:style w:type="character" w:customStyle="1" w:styleId="341a">
    <w:name w:val="34_Список_Нум_1 Знак"/>
    <w:link w:val="341"/>
    <w:rsid w:val="0021304B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71CED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21304B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71CED"/>
    <w:pPr>
      <w:keepNext/>
    </w:pPr>
  </w:style>
  <w:style w:type="paragraph" w:customStyle="1" w:styleId="34f1">
    <w:name w:val="34_Рамка_Основной"/>
    <w:basedOn w:val="34b"/>
    <w:link w:val="34f0"/>
    <w:rsid w:val="00C71CE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71CE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71CE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71CE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71CE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71CE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71CE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71CE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71CE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71CE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71CE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71CE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71CE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71CE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71CED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21304B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71CED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C71CE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71CE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71CE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71CE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71CED"/>
    <w:rPr>
      <w:sz w:val="18"/>
      <w:lang w:eastAsia="x-none"/>
    </w:rPr>
  </w:style>
  <w:style w:type="paragraph" w:customStyle="1" w:styleId="34fff1">
    <w:name w:val="34_Листинг"/>
    <w:basedOn w:val="34b"/>
    <w:rsid w:val="00C71CE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71CED"/>
    <w:rPr>
      <w:b/>
    </w:rPr>
  </w:style>
  <w:style w:type="paragraph" w:customStyle="1" w:styleId="3440">
    <w:name w:val="34_Заголовок_4_Приложение"/>
    <w:basedOn w:val="4"/>
    <w:next w:val="34b"/>
    <w:rsid w:val="00C71CED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C71CED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C71CE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71CED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C71CED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71CE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71CED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71CED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71CE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71CE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71CED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71CE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71CE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71CED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71CE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71CED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C71CE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71CED"/>
  </w:style>
  <w:style w:type="paragraph" w:customStyle="1" w:styleId="34fffb">
    <w:name w:val="34_Пример_Заголовок"/>
    <w:basedOn w:val="34f8"/>
    <w:next w:val="34f8"/>
    <w:rsid w:val="00C71CED"/>
    <w:pPr>
      <w:keepNext/>
      <w:spacing w:after="120"/>
    </w:pPr>
    <w:rPr>
      <w:b/>
      <w:lang w:eastAsia="ru-RU"/>
    </w:rPr>
  </w:style>
  <w:style w:type="character" w:styleId="a7">
    <w:name w:val="FollowedHyperlink"/>
    <w:rsid w:val="00C71CED"/>
    <w:rPr>
      <w:color w:val="auto"/>
    </w:rPr>
  </w:style>
  <w:style w:type="character" w:customStyle="1" w:styleId="34fffc">
    <w:name w:val="34_Знак_Нижний_индекс"/>
    <w:rsid w:val="00C71CED"/>
    <w:rPr>
      <w:vertAlign w:val="subscript"/>
    </w:rPr>
  </w:style>
  <w:style w:type="character" w:styleId="a8">
    <w:name w:val="footnote reference"/>
    <w:basedOn w:val="a1"/>
    <w:semiHidden/>
    <w:rsid w:val="00C71CED"/>
    <w:rPr>
      <w:vertAlign w:val="superscript"/>
    </w:rPr>
  </w:style>
  <w:style w:type="paragraph" w:styleId="a9">
    <w:name w:val="header"/>
    <w:basedOn w:val="34b"/>
    <w:link w:val="aa"/>
    <w:rsid w:val="00C71CE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71CED"/>
    <w:rPr>
      <w:lang w:eastAsia="x-none"/>
    </w:rPr>
  </w:style>
  <w:style w:type="paragraph" w:styleId="ab">
    <w:name w:val="footer"/>
    <w:basedOn w:val="34b"/>
    <w:link w:val="ac"/>
    <w:rsid w:val="00C71CE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71CED"/>
    <w:rPr>
      <w:lang w:eastAsia="x-none"/>
    </w:rPr>
  </w:style>
  <w:style w:type="numbering" w:customStyle="1" w:styleId="a">
    <w:name w:val="Приложение"/>
    <w:uiPriority w:val="99"/>
    <w:rsid w:val="00C71CED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71CED"/>
    <w:pPr>
      <w:keepNext/>
    </w:pPr>
  </w:style>
  <w:style w:type="character" w:customStyle="1" w:styleId="3434">
    <w:name w:val="34_Список_Марк_3 Знак"/>
    <w:basedOn w:val="34d"/>
    <w:link w:val="3432"/>
    <w:rsid w:val="0021210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71CE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71CE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1304B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1304B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1304B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71CE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71CED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C71CED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21304B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71CED"/>
    <w:pPr>
      <w:keepNext/>
    </w:pPr>
  </w:style>
  <w:style w:type="character" w:customStyle="1" w:styleId="34ffff0">
    <w:name w:val="34_Процедура_Подшаг Знак"/>
    <w:basedOn w:val="34d"/>
    <w:link w:val="344"/>
    <w:rsid w:val="0021304B"/>
    <w:rPr>
      <w:sz w:val="24"/>
      <w:lang w:eastAsia="x-none"/>
    </w:rPr>
  </w:style>
  <w:style w:type="character" w:customStyle="1" w:styleId="34ffff2">
    <w:name w:val="34_Знак_Клавиши"/>
    <w:rsid w:val="00C71CE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71CE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71CED"/>
  </w:style>
  <w:style w:type="paragraph" w:styleId="ad">
    <w:name w:val="caption"/>
    <w:basedOn w:val="34b"/>
    <w:next w:val="34b"/>
    <w:rsid w:val="00C612A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71CED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71CE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71CE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1304B"/>
    <w:rPr>
      <w:sz w:val="24"/>
      <w:lang w:eastAsia="x-none"/>
    </w:rPr>
  </w:style>
  <w:style w:type="character" w:customStyle="1" w:styleId="ae">
    <w:name w:val="Основной текст Знак"/>
    <w:semiHidden/>
    <w:rsid w:val="00C71CE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71CED"/>
    <w:rPr>
      <w:rFonts w:ascii="Arial" w:hAnsi="Arial"/>
    </w:rPr>
  </w:style>
  <w:style w:type="character" w:customStyle="1" w:styleId="af0">
    <w:name w:val="Тема примечания Знак"/>
    <w:semiHidden/>
    <w:rsid w:val="00C71CE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71CE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71CE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71CED"/>
  </w:style>
  <w:style w:type="character" w:styleId="af3">
    <w:name w:val="annotation reference"/>
    <w:semiHidden/>
    <w:rsid w:val="00C71CED"/>
    <w:rPr>
      <w:sz w:val="16"/>
      <w:szCs w:val="16"/>
    </w:rPr>
  </w:style>
  <w:style w:type="character" w:styleId="af4">
    <w:name w:val="page number"/>
    <w:rsid w:val="00C71CED"/>
  </w:style>
  <w:style w:type="paragraph" w:styleId="af5">
    <w:name w:val="Body Text"/>
    <w:basedOn w:val="a0"/>
    <w:link w:val="13"/>
    <w:semiHidden/>
    <w:unhideWhenUsed/>
    <w:rsid w:val="00C71CE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71CED"/>
    <w:rPr>
      <w:sz w:val="24"/>
    </w:rPr>
  </w:style>
  <w:style w:type="paragraph" w:styleId="af6">
    <w:name w:val="annotation subject"/>
    <w:basedOn w:val="af2"/>
    <w:next w:val="af2"/>
    <w:link w:val="14"/>
    <w:semiHidden/>
    <w:rsid w:val="00C71CE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71CED"/>
    <w:rPr>
      <w:b/>
      <w:bCs/>
    </w:rPr>
  </w:style>
  <w:style w:type="paragraph" w:styleId="af7">
    <w:name w:val="Balloon Text"/>
    <w:basedOn w:val="a0"/>
    <w:link w:val="15"/>
    <w:semiHidden/>
    <w:rsid w:val="00C71CE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71CE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71CED"/>
  </w:style>
  <w:style w:type="paragraph" w:customStyle="1" w:styleId="34ffff9">
    <w:name w:val="34_ТЛ_Подпись"/>
    <w:basedOn w:val="34f6"/>
    <w:rsid w:val="00C71CED"/>
  </w:style>
  <w:style w:type="paragraph" w:customStyle="1" w:styleId="34ffffa">
    <w:name w:val="34_ТЛ_Подпись_скрытый"/>
    <w:basedOn w:val="34ffff9"/>
    <w:rsid w:val="00C71CED"/>
    <w:rPr>
      <w:vanish/>
    </w:rPr>
  </w:style>
  <w:style w:type="paragraph" w:customStyle="1" w:styleId="34ffffb">
    <w:name w:val="34_Комментарий_Философта"/>
    <w:basedOn w:val="34b"/>
    <w:rsid w:val="00C71CE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71CE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71CE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71CED"/>
    <w:rPr>
      <w:b/>
    </w:rPr>
  </w:style>
  <w:style w:type="paragraph" w:customStyle="1" w:styleId="34ffffe">
    <w:name w:val="34_Таблица_Сноска_Линия"/>
    <w:basedOn w:val="34fff7"/>
    <w:next w:val="34fff7"/>
    <w:rsid w:val="00C71CED"/>
    <w:pPr>
      <w:keepNext/>
    </w:pPr>
  </w:style>
  <w:style w:type="paragraph" w:customStyle="1" w:styleId="34fffff">
    <w:name w:val="34_Таблица_Примечание"/>
    <w:basedOn w:val="34fff7"/>
    <w:rsid w:val="00C71CED"/>
  </w:style>
  <w:style w:type="character" w:customStyle="1" w:styleId="34fffff0">
    <w:name w:val="34_Знак_Значение"/>
    <w:qFormat/>
    <w:rsid w:val="00C71CED"/>
    <w:rPr>
      <w:rFonts w:ascii="Calibri" w:hAnsi="Calibri"/>
    </w:rPr>
  </w:style>
  <w:style w:type="character" w:styleId="af8">
    <w:name w:val="Hyperlink"/>
    <w:rsid w:val="00C71CED"/>
    <w:rPr>
      <w:color w:val="0000FF"/>
      <w:u w:val="single"/>
    </w:rPr>
  </w:style>
  <w:style w:type="paragraph" w:customStyle="1" w:styleId="34fffff1">
    <w:name w:val="34_Рисунок_Подпись"/>
    <w:basedOn w:val="34b"/>
    <w:rsid w:val="00C71CE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Ведомость_1я_страница"/>
    <w:basedOn w:val="34b"/>
    <w:rsid w:val="00C71CED"/>
    <w:pPr>
      <w:spacing w:before="1860"/>
    </w:pPr>
  </w:style>
  <w:style w:type="paragraph" w:customStyle="1" w:styleId="34fffff2">
    <w:name w:val="34_ТЛ_Количество_листов"/>
    <w:basedOn w:val="34f5"/>
    <w:next w:val="34f5"/>
    <w:rsid w:val="00C71CE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71CED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C71CE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Нижний_1я_страница"/>
    <w:basedOn w:val="34b"/>
    <w:rsid w:val="00C71CED"/>
    <w:pPr>
      <w:spacing w:before="2320"/>
    </w:pPr>
  </w:style>
  <w:style w:type="character" w:customStyle="1" w:styleId="3427">
    <w:name w:val="34_Список_Абзац_2 Знак"/>
    <w:basedOn w:val="341f0"/>
    <w:link w:val="3428"/>
    <w:rsid w:val="00C71CE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807B0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71CE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71CE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71CE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71CE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71CE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71CE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71CE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71CE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71CE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71CE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71CE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71CE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71C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C612AC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C71CE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71CE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71CED"/>
    <w:pPr>
      <w:jc w:val="center"/>
    </w:pPr>
  </w:style>
  <w:style w:type="paragraph" w:customStyle="1" w:styleId="3411">
    <w:name w:val="34_Таблица_Список_Марк_1_без_отступа"/>
    <w:basedOn w:val="34ff6"/>
    <w:rsid w:val="00C71CED"/>
    <w:pPr>
      <w:numPr>
        <w:numId w:val="17"/>
      </w:numPr>
    </w:pPr>
  </w:style>
  <w:style w:type="paragraph" w:customStyle="1" w:styleId="34fffff9">
    <w:name w:val="34_Формула"/>
    <w:basedOn w:val="a0"/>
    <w:rsid w:val="00C71CE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71CE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71CED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71CED"/>
    <w:rPr>
      <w:sz w:val="24"/>
    </w:rPr>
  </w:style>
  <w:style w:type="paragraph" w:styleId="1">
    <w:name w:val="heading 1"/>
    <w:next w:val="34b"/>
    <w:link w:val="10"/>
    <w:qFormat/>
    <w:rsid w:val="00C71CED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71CED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71CED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71CED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71CED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71CED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71CED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71CED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71CED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C71CE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71CED"/>
  </w:style>
  <w:style w:type="character" w:customStyle="1" w:styleId="34c">
    <w:name w:val="34_Знак_Сообщение_системы"/>
    <w:rsid w:val="00C71CED"/>
    <w:rPr>
      <w:rFonts w:ascii="Calibri" w:hAnsi="Calibri"/>
    </w:rPr>
  </w:style>
  <w:style w:type="paragraph" w:customStyle="1" w:styleId="34b">
    <w:name w:val="34_Абзац_Обычный"/>
    <w:link w:val="34d"/>
    <w:qFormat/>
    <w:rsid w:val="00C71CED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71CED"/>
    <w:rPr>
      <w:sz w:val="24"/>
      <w:lang w:eastAsia="x-none"/>
    </w:rPr>
  </w:style>
  <w:style w:type="character" w:customStyle="1" w:styleId="10">
    <w:name w:val="Заголовок 1 Знак"/>
    <w:link w:val="1"/>
    <w:rsid w:val="00C71CED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71CED"/>
    <w:rPr>
      <w:b/>
      <w:sz w:val="32"/>
    </w:rPr>
  </w:style>
  <w:style w:type="character" w:customStyle="1" w:styleId="30">
    <w:name w:val="Заголовок 3 Знак"/>
    <w:link w:val="3"/>
    <w:rsid w:val="00C71CED"/>
    <w:rPr>
      <w:b/>
      <w:bCs/>
      <w:sz w:val="28"/>
    </w:rPr>
  </w:style>
  <w:style w:type="character" w:customStyle="1" w:styleId="40">
    <w:name w:val="Заголовок 4 Знак"/>
    <w:link w:val="4"/>
    <w:rsid w:val="00C71CED"/>
    <w:rPr>
      <w:b/>
      <w:sz w:val="24"/>
    </w:rPr>
  </w:style>
  <w:style w:type="character" w:customStyle="1" w:styleId="50">
    <w:name w:val="Заголовок 5 Знак"/>
    <w:link w:val="5"/>
    <w:rsid w:val="00C71CED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71CED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71CED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71CED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71CED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71CED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71CED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71CED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C71CED"/>
    <w:rPr>
      <w:u w:val="single"/>
    </w:rPr>
  </w:style>
  <w:style w:type="paragraph" w:customStyle="1" w:styleId="349">
    <w:name w:val="34_Список_Библиография"/>
    <w:basedOn w:val="34b"/>
    <w:rsid w:val="00C71CED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1304B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71CED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71CED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71CED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71CED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71CED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1304B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71CED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1304B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71CED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71CED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71CED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71CED"/>
    <w:rPr>
      <w:b w:val="0"/>
      <w:i/>
    </w:rPr>
  </w:style>
  <w:style w:type="character" w:customStyle="1" w:styleId="34fc">
    <w:name w:val="34_Знак_Название_файла"/>
    <w:qFormat/>
    <w:rsid w:val="00C71CED"/>
    <w:rPr>
      <w:rFonts w:ascii="Calibri" w:hAnsi="Calibri"/>
    </w:rPr>
  </w:style>
  <w:style w:type="character" w:customStyle="1" w:styleId="34fd">
    <w:name w:val="34_Знак_Термин"/>
    <w:rsid w:val="00C71CED"/>
    <w:rPr>
      <w:i/>
    </w:rPr>
  </w:style>
  <w:style w:type="character" w:customStyle="1" w:styleId="34fe">
    <w:name w:val="34_Знак_Полужирный"/>
    <w:rsid w:val="00C71CED"/>
    <w:rPr>
      <w:b/>
    </w:rPr>
  </w:style>
  <w:style w:type="character" w:customStyle="1" w:styleId="34ff">
    <w:name w:val="34_Знак_Верхний_индекс"/>
    <w:rsid w:val="00C71CED"/>
    <w:rPr>
      <w:vertAlign w:val="superscript"/>
    </w:rPr>
  </w:style>
  <w:style w:type="character" w:customStyle="1" w:styleId="3424">
    <w:name w:val="34_Список_Марк_2 Знак"/>
    <w:link w:val="3423"/>
    <w:rsid w:val="0021210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71CED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C71CED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71CED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71CED"/>
    <w:pPr>
      <w:numPr>
        <w:numId w:val="12"/>
      </w:numPr>
    </w:pPr>
  </w:style>
  <w:style w:type="character" w:customStyle="1" w:styleId="3419">
    <w:name w:val="34_Список_Марк_1 Знак"/>
    <w:link w:val="3413"/>
    <w:rsid w:val="0021304B"/>
    <w:rPr>
      <w:sz w:val="24"/>
      <w:lang w:eastAsia="x-none"/>
    </w:rPr>
  </w:style>
  <w:style w:type="paragraph" w:styleId="a4">
    <w:name w:val="footnote text"/>
    <w:basedOn w:val="34b"/>
    <w:link w:val="a5"/>
    <w:rsid w:val="00C71CED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71CED"/>
    <w:pPr>
      <w:numPr>
        <w:numId w:val="11"/>
      </w:numPr>
    </w:pPr>
  </w:style>
  <w:style w:type="character" w:customStyle="1" w:styleId="341a">
    <w:name w:val="34_Список_Нум_1 Знак"/>
    <w:link w:val="341"/>
    <w:rsid w:val="0021304B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71CED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21304B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71CED"/>
    <w:pPr>
      <w:keepNext/>
    </w:pPr>
  </w:style>
  <w:style w:type="paragraph" w:customStyle="1" w:styleId="34f1">
    <w:name w:val="34_Рамка_Основной"/>
    <w:basedOn w:val="34b"/>
    <w:link w:val="34f0"/>
    <w:rsid w:val="00C71CED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71CED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71CED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71CED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71CED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71CED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71CED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71CED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71CED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71CED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71CED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71CED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71CED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71CED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71CED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21304B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71CED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C71CED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71CED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71CED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71CED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71CED"/>
    <w:rPr>
      <w:sz w:val="18"/>
      <w:lang w:eastAsia="x-none"/>
    </w:rPr>
  </w:style>
  <w:style w:type="paragraph" w:customStyle="1" w:styleId="34fff1">
    <w:name w:val="34_Листинг"/>
    <w:basedOn w:val="34b"/>
    <w:rsid w:val="00C71CED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71CED"/>
    <w:rPr>
      <w:b/>
    </w:rPr>
  </w:style>
  <w:style w:type="paragraph" w:customStyle="1" w:styleId="3440">
    <w:name w:val="34_Заголовок_4_Приложение"/>
    <w:basedOn w:val="4"/>
    <w:next w:val="34b"/>
    <w:rsid w:val="00C71CED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C71CED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C71CED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71CED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C71CED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71CED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71CED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71CED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71CED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71CED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71CED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71CED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71CED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71CED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71CE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71CED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C71CED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71CED"/>
  </w:style>
  <w:style w:type="paragraph" w:customStyle="1" w:styleId="34fffb">
    <w:name w:val="34_Пример_Заголовок"/>
    <w:basedOn w:val="34f8"/>
    <w:next w:val="34f8"/>
    <w:rsid w:val="00C71CED"/>
    <w:pPr>
      <w:keepNext/>
      <w:spacing w:after="120"/>
    </w:pPr>
    <w:rPr>
      <w:b/>
      <w:lang w:eastAsia="ru-RU"/>
    </w:rPr>
  </w:style>
  <w:style w:type="character" w:styleId="a7">
    <w:name w:val="FollowedHyperlink"/>
    <w:rsid w:val="00C71CED"/>
    <w:rPr>
      <w:color w:val="auto"/>
    </w:rPr>
  </w:style>
  <w:style w:type="character" w:customStyle="1" w:styleId="34fffc">
    <w:name w:val="34_Знак_Нижний_индекс"/>
    <w:rsid w:val="00C71CED"/>
    <w:rPr>
      <w:vertAlign w:val="subscript"/>
    </w:rPr>
  </w:style>
  <w:style w:type="character" w:styleId="a8">
    <w:name w:val="footnote reference"/>
    <w:basedOn w:val="a1"/>
    <w:semiHidden/>
    <w:rsid w:val="00C71CED"/>
    <w:rPr>
      <w:vertAlign w:val="superscript"/>
    </w:rPr>
  </w:style>
  <w:style w:type="paragraph" w:styleId="a9">
    <w:name w:val="header"/>
    <w:basedOn w:val="34b"/>
    <w:link w:val="aa"/>
    <w:rsid w:val="00C71CED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71CED"/>
    <w:rPr>
      <w:lang w:eastAsia="x-none"/>
    </w:rPr>
  </w:style>
  <w:style w:type="paragraph" w:styleId="ab">
    <w:name w:val="footer"/>
    <w:basedOn w:val="34b"/>
    <w:link w:val="ac"/>
    <w:rsid w:val="00C71CED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71CED"/>
    <w:rPr>
      <w:lang w:eastAsia="x-none"/>
    </w:rPr>
  </w:style>
  <w:style w:type="numbering" w:customStyle="1" w:styleId="a">
    <w:name w:val="Приложение"/>
    <w:uiPriority w:val="99"/>
    <w:rsid w:val="00C71CED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71CED"/>
    <w:pPr>
      <w:keepNext/>
    </w:pPr>
  </w:style>
  <w:style w:type="character" w:customStyle="1" w:styleId="3434">
    <w:name w:val="34_Список_Марк_3 Знак"/>
    <w:basedOn w:val="34d"/>
    <w:link w:val="3432"/>
    <w:rsid w:val="0021210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71CED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71CED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1304B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1304B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1304B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71CED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71CED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C71CED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21304B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71CED"/>
    <w:pPr>
      <w:keepNext/>
    </w:pPr>
  </w:style>
  <w:style w:type="character" w:customStyle="1" w:styleId="34ffff0">
    <w:name w:val="34_Процедура_Подшаг Знак"/>
    <w:basedOn w:val="34d"/>
    <w:link w:val="344"/>
    <w:rsid w:val="0021304B"/>
    <w:rPr>
      <w:sz w:val="24"/>
      <w:lang w:eastAsia="x-none"/>
    </w:rPr>
  </w:style>
  <w:style w:type="character" w:customStyle="1" w:styleId="34ffff2">
    <w:name w:val="34_Знак_Клавиши"/>
    <w:rsid w:val="00C71CED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71CED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71CED"/>
  </w:style>
  <w:style w:type="paragraph" w:styleId="ad">
    <w:name w:val="caption"/>
    <w:basedOn w:val="34b"/>
    <w:next w:val="34b"/>
    <w:rsid w:val="00C612A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71CED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71CED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71CED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1304B"/>
    <w:rPr>
      <w:sz w:val="24"/>
      <w:lang w:eastAsia="x-none"/>
    </w:rPr>
  </w:style>
  <w:style w:type="character" w:customStyle="1" w:styleId="ae">
    <w:name w:val="Основной текст Знак"/>
    <w:semiHidden/>
    <w:rsid w:val="00C71CED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71CED"/>
    <w:rPr>
      <w:rFonts w:ascii="Arial" w:hAnsi="Arial"/>
    </w:rPr>
  </w:style>
  <w:style w:type="character" w:customStyle="1" w:styleId="af0">
    <w:name w:val="Тема примечания Знак"/>
    <w:semiHidden/>
    <w:rsid w:val="00C71CED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71CED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71CED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71CED"/>
  </w:style>
  <w:style w:type="character" w:styleId="af3">
    <w:name w:val="annotation reference"/>
    <w:semiHidden/>
    <w:rsid w:val="00C71CED"/>
    <w:rPr>
      <w:sz w:val="16"/>
      <w:szCs w:val="16"/>
    </w:rPr>
  </w:style>
  <w:style w:type="character" w:styleId="af4">
    <w:name w:val="page number"/>
    <w:rsid w:val="00C71CED"/>
  </w:style>
  <w:style w:type="paragraph" w:styleId="af5">
    <w:name w:val="Body Text"/>
    <w:basedOn w:val="a0"/>
    <w:link w:val="13"/>
    <w:semiHidden/>
    <w:unhideWhenUsed/>
    <w:rsid w:val="00C71CED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71CED"/>
    <w:rPr>
      <w:sz w:val="24"/>
    </w:rPr>
  </w:style>
  <w:style w:type="paragraph" w:styleId="af6">
    <w:name w:val="annotation subject"/>
    <w:basedOn w:val="af2"/>
    <w:next w:val="af2"/>
    <w:link w:val="14"/>
    <w:semiHidden/>
    <w:rsid w:val="00C71CED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71CED"/>
    <w:rPr>
      <w:b/>
      <w:bCs/>
    </w:rPr>
  </w:style>
  <w:style w:type="paragraph" w:styleId="af7">
    <w:name w:val="Balloon Text"/>
    <w:basedOn w:val="a0"/>
    <w:link w:val="15"/>
    <w:semiHidden/>
    <w:rsid w:val="00C71CED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71CED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71CED"/>
  </w:style>
  <w:style w:type="paragraph" w:customStyle="1" w:styleId="34ffff9">
    <w:name w:val="34_ТЛ_Подпись"/>
    <w:basedOn w:val="34f6"/>
    <w:rsid w:val="00C71CED"/>
  </w:style>
  <w:style w:type="paragraph" w:customStyle="1" w:styleId="34ffffa">
    <w:name w:val="34_ТЛ_Подпись_скрытый"/>
    <w:basedOn w:val="34ffff9"/>
    <w:rsid w:val="00C71CED"/>
    <w:rPr>
      <w:vanish/>
    </w:rPr>
  </w:style>
  <w:style w:type="paragraph" w:customStyle="1" w:styleId="34ffffb">
    <w:name w:val="34_Комментарий_Философта"/>
    <w:basedOn w:val="34b"/>
    <w:rsid w:val="00C71CED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71CED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71CED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71CED"/>
    <w:rPr>
      <w:b/>
    </w:rPr>
  </w:style>
  <w:style w:type="paragraph" w:customStyle="1" w:styleId="34ffffe">
    <w:name w:val="34_Таблица_Сноска_Линия"/>
    <w:basedOn w:val="34fff7"/>
    <w:next w:val="34fff7"/>
    <w:rsid w:val="00C71CED"/>
    <w:pPr>
      <w:keepNext/>
    </w:pPr>
  </w:style>
  <w:style w:type="paragraph" w:customStyle="1" w:styleId="34fffff">
    <w:name w:val="34_Таблица_Примечание"/>
    <w:basedOn w:val="34fff7"/>
    <w:rsid w:val="00C71CED"/>
  </w:style>
  <w:style w:type="character" w:customStyle="1" w:styleId="34fffff0">
    <w:name w:val="34_Знак_Значение"/>
    <w:qFormat/>
    <w:rsid w:val="00C71CED"/>
    <w:rPr>
      <w:rFonts w:ascii="Calibri" w:hAnsi="Calibri"/>
    </w:rPr>
  </w:style>
  <w:style w:type="character" w:styleId="af8">
    <w:name w:val="Hyperlink"/>
    <w:rsid w:val="00C71CED"/>
    <w:rPr>
      <w:color w:val="0000FF"/>
      <w:u w:val="single"/>
    </w:rPr>
  </w:style>
  <w:style w:type="paragraph" w:customStyle="1" w:styleId="34fffff1">
    <w:name w:val="34_Рисунок_Подпись"/>
    <w:basedOn w:val="34b"/>
    <w:rsid w:val="00C71CED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Ведомость_1я_страница"/>
    <w:basedOn w:val="34b"/>
    <w:rsid w:val="00C71CED"/>
    <w:pPr>
      <w:spacing w:before="1860"/>
    </w:pPr>
  </w:style>
  <w:style w:type="paragraph" w:customStyle="1" w:styleId="34fffff2">
    <w:name w:val="34_ТЛ_Количество_листов"/>
    <w:basedOn w:val="34f5"/>
    <w:next w:val="34f5"/>
    <w:rsid w:val="00C71CED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71CED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C71CED"/>
    <w:pPr>
      <w:keepNext/>
      <w:keepLines/>
      <w:spacing w:before="360" w:after="120"/>
    </w:pPr>
    <w:rPr>
      <w:b/>
    </w:rPr>
  </w:style>
  <w:style w:type="paragraph" w:customStyle="1" w:styleId="341f">
    <w:name w:val="34_Колонтитул_Нижний_1я_страница"/>
    <w:basedOn w:val="34b"/>
    <w:rsid w:val="00C71CED"/>
    <w:pPr>
      <w:spacing w:before="2320"/>
    </w:pPr>
  </w:style>
  <w:style w:type="character" w:customStyle="1" w:styleId="3427">
    <w:name w:val="34_Список_Абзац_2 Знак"/>
    <w:basedOn w:val="341f0"/>
    <w:link w:val="3428"/>
    <w:rsid w:val="00C71CED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807B0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71CED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71CED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71CED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71CED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71CED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71CED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71CED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71CED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71CED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71CED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71CED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71CED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71C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C612AC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C71CED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71CED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71CED"/>
    <w:pPr>
      <w:jc w:val="center"/>
    </w:pPr>
  </w:style>
  <w:style w:type="paragraph" w:customStyle="1" w:styleId="3411">
    <w:name w:val="34_Таблица_Список_Марк_1_без_отступа"/>
    <w:basedOn w:val="34ff6"/>
    <w:rsid w:val="00C71CED"/>
    <w:pPr>
      <w:numPr>
        <w:numId w:val="17"/>
      </w:numPr>
    </w:pPr>
  </w:style>
  <w:style w:type="paragraph" w:customStyle="1" w:styleId="34fffff9">
    <w:name w:val="34_Формула"/>
    <w:basedOn w:val="a0"/>
    <w:rsid w:val="00C71CED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71CED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71CED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CF75B2-E8B7-4EE7-A0D8-A37B370DD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188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Ведомость эксплуатационных документов</vt:lpstr>
    </vt:vector>
  </TitlesOfParts>
  <Company>Название организации</Company>
  <LinksUpToDate>false</LinksUpToDate>
  <CharactersWithSpaces>2858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эксплуатационных документов</dc:title>
  <dc:creator>Oksana</dc:creator>
  <cp:lastModifiedBy>Oksana</cp:lastModifiedBy>
  <cp:revision>59</cp:revision>
  <cp:lastPrinted>2014-09-08T01:50:00Z</cp:lastPrinted>
  <dcterms:created xsi:type="dcterms:W3CDTF">2014-11-14T17:56:00Z</dcterms:created>
  <dcterms:modified xsi:type="dcterms:W3CDTF">2023-05-11T00:29:00Z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A.B.XXX.ЭД.XX.X-X.X</vt:lpwstr>
  </property>
  <property fmtid="{D5CDD505-2E9C-101B-9397-08002B2CF9AE}" pid="8" name="год_издания">
    <vt:lpwstr>2023</vt:lpwstr>
  </property>
</Properties>
</file>