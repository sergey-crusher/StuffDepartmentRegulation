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2DED" w:rsidRDefault="004F2DED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FB2BF3">
        <w:t>Название организации</w:t>
      </w:r>
      <w:r>
        <w:fldChar w:fldCharType="end"/>
      </w:r>
    </w:p>
    <w:p w:rsidR="004F2DED" w:rsidRPr="00C816E8" w:rsidRDefault="004F2DED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4F2DED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4F2DED" w:rsidRPr="00C816E8" w:rsidRDefault="004F2DED" w:rsidP="00345A40">
            <w:pPr>
              <w:pStyle w:val="34ffff8"/>
            </w:pPr>
            <w:r w:rsidRPr="00C816E8">
              <w:t>УТВЕРЖДЕН</w:t>
            </w:r>
          </w:p>
          <w:p w:rsidR="004F2DED" w:rsidRPr="00C816E8" w:rsidRDefault="00362E4E" w:rsidP="00345A40">
            <w:pPr>
              <w:pStyle w:val="34ffff9"/>
            </w:pPr>
            <w:r>
              <w:fldChar w:fldCharType="begin"/>
            </w:r>
            <w:r>
              <w:instrText xml:space="preserve"> DOCPROPERTY  обозначение_документа  \* MERGEFORMAT </w:instrText>
            </w:r>
            <w:r>
              <w:fldChar w:fldCharType="separate"/>
            </w:r>
            <w:r w:rsidR="00FB2BF3">
              <w:t>A.B.XXX.ПМ.XX.X-X.X</w:t>
            </w:r>
            <w:r>
              <w:fldChar w:fldCharType="end"/>
            </w:r>
            <w:r w:rsidR="004F2DED" w:rsidRPr="00C816E8">
              <w:t>-ЛУ</w:t>
            </w:r>
          </w:p>
          <w:p w:rsidR="004F2DED" w:rsidRPr="00C816E8" w:rsidRDefault="004F2DED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4F2DED" w:rsidRPr="00C816E8" w:rsidRDefault="004F2DED" w:rsidP="00345A40">
            <w:pPr>
              <w:pStyle w:val="34ffff8"/>
            </w:pPr>
            <w:r w:rsidRPr="00C816E8">
              <w:t>УТВЕРЖДАЮ</w:t>
            </w:r>
          </w:p>
        </w:tc>
      </w:tr>
      <w:tr w:rsidR="004F2DED" w:rsidRPr="00C816E8" w:rsidTr="00345A40">
        <w:trPr>
          <w:trHeight w:val="630"/>
        </w:trPr>
        <w:tc>
          <w:tcPr>
            <w:tcW w:w="5554" w:type="dxa"/>
            <w:vMerge/>
          </w:tcPr>
          <w:p w:rsidR="004F2DED" w:rsidRPr="00C816E8" w:rsidRDefault="004F2DED" w:rsidP="00345A40"/>
        </w:tc>
        <w:tc>
          <w:tcPr>
            <w:tcW w:w="4563" w:type="dxa"/>
          </w:tcPr>
          <w:p w:rsidR="004F2DED" w:rsidRPr="00C816E8" w:rsidRDefault="004F2DED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4F2DED" w:rsidRPr="00C816E8" w:rsidTr="00345A40">
        <w:trPr>
          <w:trHeight w:val="353"/>
        </w:trPr>
        <w:tc>
          <w:tcPr>
            <w:tcW w:w="5554" w:type="dxa"/>
            <w:vMerge/>
          </w:tcPr>
          <w:p w:rsidR="004F2DED" w:rsidRPr="00C816E8" w:rsidRDefault="004F2DED" w:rsidP="00345A40"/>
        </w:tc>
        <w:tc>
          <w:tcPr>
            <w:tcW w:w="4563" w:type="dxa"/>
          </w:tcPr>
          <w:p w:rsidR="004F2DED" w:rsidRPr="00C816E8" w:rsidRDefault="004F2DED" w:rsidP="00B617AD">
            <w:pPr>
              <w:pStyle w:val="34ffff9"/>
            </w:pPr>
            <w:r w:rsidRPr="00C816E8">
              <w:t>____________________ И</w:t>
            </w:r>
            <w:bookmarkStart w:id="0" w:name="_GoBack"/>
            <w:bookmarkEnd w:id="0"/>
            <w:r w:rsidRPr="00C816E8">
              <w:t>. О. Фамилия</w:t>
            </w:r>
          </w:p>
          <w:p w:rsidR="004F2DED" w:rsidRPr="00C816E8" w:rsidRDefault="004F2DED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FB2BF3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4F2DED" w:rsidRPr="00C816E8" w:rsidRDefault="004F2DED" w:rsidP="00801734">
      <w:pPr>
        <w:pStyle w:val="34f5"/>
      </w:pPr>
    </w:p>
    <w:p w:rsidR="004F2DED" w:rsidRDefault="004F2DED" w:rsidP="00801734">
      <w:pPr>
        <w:pStyle w:val="34f5"/>
      </w:pPr>
    </w:p>
    <w:p w:rsidR="004F2DED" w:rsidRDefault="004F2DED" w:rsidP="00801734">
      <w:pPr>
        <w:pStyle w:val="34f5"/>
      </w:pPr>
    </w:p>
    <w:p w:rsidR="004F2DED" w:rsidRPr="00C816E8" w:rsidRDefault="004F2DED" w:rsidP="00801734">
      <w:pPr>
        <w:pStyle w:val="34f5"/>
      </w:pPr>
    </w:p>
    <w:p w:rsidR="004F2DED" w:rsidRPr="00C816E8" w:rsidRDefault="004F2DED" w:rsidP="00801734">
      <w:pPr>
        <w:pStyle w:val="34f5"/>
      </w:pPr>
    </w:p>
    <w:p w:rsidR="004F2DED" w:rsidRPr="00C816E8" w:rsidRDefault="00362E4E" w:rsidP="00801734">
      <w:pPr>
        <w:pStyle w:val="34ffb"/>
      </w:pPr>
      <w:r>
        <w:fldChar w:fldCharType="begin"/>
      </w:r>
      <w:r>
        <w:instrText xml:space="preserve"> DOCPROPERTY  полное_название_системы  \* MERGEFORMAT </w:instrText>
      </w:r>
      <w:r>
        <w:fldChar w:fldCharType="separate"/>
      </w:r>
      <w:r w:rsidR="00FB2BF3">
        <w:t>Полное название системы</w:t>
      </w:r>
      <w:r>
        <w:fldChar w:fldCharType="end"/>
      </w:r>
    </w:p>
    <w:p w:rsidR="004F2DED" w:rsidRPr="00C816E8" w:rsidRDefault="004F2DED" w:rsidP="00801734">
      <w:pPr>
        <w:pStyle w:val="34ffc"/>
      </w:pPr>
      <w:r w:rsidRPr="00C816E8">
        <w:t>(</w:t>
      </w:r>
      <w:r w:rsidR="00362E4E">
        <w:fldChar w:fldCharType="begin"/>
      </w:r>
      <w:r w:rsidR="00362E4E">
        <w:instrText xml:space="preserve"> DOCPROPERTY  краткое_название_системы  \* MERGEFORMAT </w:instrText>
      </w:r>
      <w:r w:rsidR="00362E4E">
        <w:fldChar w:fldCharType="separate"/>
      </w:r>
      <w:r w:rsidR="00FB2BF3">
        <w:t>Краткое название системы</w:t>
      </w:r>
      <w:r w:rsidR="00362E4E">
        <w:fldChar w:fldCharType="end"/>
      </w:r>
      <w:r w:rsidRPr="00C816E8">
        <w:t>)</w:t>
      </w:r>
    </w:p>
    <w:p w:rsidR="004F2DED" w:rsidRPr="00C816E8" w:rsidRDefault="00362E4E" w:rsidP="00801734">
      <w:pPr>
        <w:pStyle w:val="34ffd"/>
      </w:pPr>
      <w:r>
        <w:fldChar w:fldCharType="begin"/>
      </w:r>
      <w:r>
        <w:instrText xml:space="preserve"> DOCPROPERTY  Title  \* MERGEFORMAT </w:instrText>
      </w:r>
      <w:r>
        <w:fldChar w:fldCharType="separate"/>
      </w:r>
      <w:r w:rsidR="00FB2BF3">
        <w:t>Программа и методика испытаний</w:t>
      </w:r>
      <w:r>
        <w:fldChar w:fldCharType="end"/>
      </w:r>
    </w:p>
    <w:p w:rsidR="004F2DED" w:rsidRDefault="004F2DED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FB2BF3">
        <w:t>A.B.XXX.ПМ.XX.X-X.X</w:t>
      </w:r>
      <w:r w:rsidRPr="00C816E8">
        <w:fldChar w:fldCharType="end"/>
      </w:r>
    </w:p>
    <w:p w:rsidR="004F2DED" w:rsidRDefault="004F2DED" w:rsidP="00801734">
      <w:pPr>
        <w:pStyle w:val="34f5"/>
      </w:pPr>
    </w:p>
    <w:p w:rsidR="004F2DED" w:rsidRPr="00E55865" w:rsidRDefault="004F2DED" w:rsidP="00801734">
      <w:pPr>
        <w:pStyle w:val="34f5"/>
      </w:pPr>
    </w:p>
    <w:p w:rsidR="007E56F7" w:rsidRPr="00E55865" w:rsidRDefault="007E56F7" w:rsidP="00801734">
      <w:pPr>
        <w:pStyle w:val="34f5"/>
      </w:pPr>
    </w:p>
    <w:p w:rsidR="004F2DED" w:rsidRDefault="004F2DED" w:rsidP="00801734">
      <w:pPr>
        <w:pStyle w:val="34f5"/>
      </w:pPr>
    </w:p>
    <w:p w:rsidR="004F2DED" w:rsidRDefault="004F2DED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4F2DED" w:rsidRPr="00C816E8" w:rsidTr="00345A40">
        <w:trPr>
          <w:trHeight w:val="404"/>
        </w:trPr>
        <w:tc>
          <w:tcPr>
            <w:tcW w:w="4564" w:type="dxa"/>
            <w:vAlign w:val="center"/>
          </w:tcPr>
          <w:p w:rsidR="004F2DED" w:rsidRPr="00C816E8" w:rsidRDefault="004F2DED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4F2DED" w:rsidRPr="00C816E8" w:rsidRDefault="004F2DED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4F2DED" w:rsidRPr="00C816E8" w:rsidRDefault="004F2DED" w:rsidP="00345A40">
            <w:pPr>
              <w:pStyle w:val="34ffff9"/>
            </w:pPr>
          </w:p>
        </w:tc>
      </w:tr>
      <w:tr w:rsidR="004F2DED" w:rsidRPr="00C816E8" w:rsidTr="00345A40">
        <w:trPr>
          <w:trHeight w:val="868"/>
        </w:trPr>
        <w:tc>
          <w:tcPr>
            <w:tcW w:w="4564" w:type="dxa"/>
          </w:tcPr>
          <w:p w:rsidR="004F2DED" w:rsidRPr="00C816E8" w:rsidRDefault="004F2DED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4F2DED" w:rsidRPr="00C816E8" w:rsidRDefault="004F2DED" w:rsidP="00345A40">
            <w:pPr>
              <w:pStyle w:val="34ffff9"/>
            </w:pPr>
          </w:p>
        </w:tc>
        <w:tc>
          <w:tcPr>
            <w:tcW w:w="4563" w:type="dxa"/>
          </w:tcPr>
          <w:p w:rsidR="004F2DED" w:rsidRPr="00C816E8" w:rsidRDefault="004F2DED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4F2DED" w:rsidRPr="00C816E8" w:rsidTr="00345A40">
        <w:trPr>
          <w:trHeight w:val="404"/>
        </w:trPr>
        <w:tc>
          <w:tcPr>
            <w:tcW w:w="4564" w:type="dxa"/>
          </w:tcPr>
          <w:p w:rsidR="004F2DED" w:rsidRPr="00C816E8" w:rsidRDefault="004F2DED" w:rsidP="00345A40">
            <w:pPr>
              <w:pStyle w:val="34ffff9"/>
            </w:pPr>
            <w:r w:rsidRPr="00C816E8">
              <w:t>____________________ И. О. Фамилия</w:t>
            </w:r>
          </w:p>
          <w:p w:rsidR="004F2DED" w:rsidRPr="00C816E8" w:rsidRDefault="004F2DED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FB2BF3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4F2DED" w:rsidRPr="00C816E8" w:rsidRDefault="004F2DED" w:rsidP="00345A40">
            <w:pPr>
              <w:pStyle w:val="34ffff9"/>
            </w:pPr>
          </w:p>
        </w:tc>
        <w:tc>
          <w:tcPr>
            <w:tcW w:w="4563" w:type="dxa"/>
          </w:tcPr>
          <w:p w:rsidR="004F2DED" w:rsidRPr="00C816E8" w:rsidRDefault="004F2DED" w:rsidP="00B617AD">
            <w:pPr>
              <w:pStyle w:val="34ffff9"/>
            </w:pPr>
            <w:r w:rsidRPr="00C816E8">
              <w:t>____________________ И. О. Фамилия</w:t>
            </w:r>
          </w:p>
          <w:p w:rsidR="004F2DED" w:rsidRPr="00C816E8" w:rsidRDefault="004F2DED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FB2BF3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4F2DED" w:rsidRPr="00C816E8" w:rsidTr="00345A40">
        <w:trPr>
          <w:trHeight w:val="404"/>
        </w:trPr>
        <w:tc>
          <w:tcPr>
            <w:tcW w:w="4564" w:type="dxa"/>
            <w:vAlign w:val="center"/>
          </w:tcPr>
          <w:p w:rsidR="004F2DED" w:rsidRPr="00C816E8" w:rsidRDefault="004F2DED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4F2DED" w:rsidRPr="00C816E8" w:rsidRDefault="004F2DED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4F2DED" w:rsidRPr="00C816E8" w:rsidRDefault="004F2DED" w:rsidP="00345A40">
            <w:pPr>
              <w:pStyle w:val="34ffff8"/>
            </w:pPr>
          </w:p>
        </w:tc>
      </w:tr>
      <w:tr w:rsidR="004F2DED" w:rsidRPr="00C816E8" w:rsidTr="00345A40">
        <w:trPr>
          <w:trHeight w:val="864"/>
        </w:trPr>
        <w:tc>
          <w:tcPr>
            <w:tcW w:w="4564" w:type="dxa"/>
          </w:tcPr>
          <w:p w:rsidR="004F2DED" w:rsidRPr="00C816E8" w:rsidRDefault="004F2DED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4F2DED" w:rsidRPr="00C816E8" w:rsidRDefault="004F2DED" w:rsidP="00345A40">
            <w:pPr>
              <w:pStyle w:val="34ffff9"/>
            </w:pPr>
          </w:p>
        </w:tc>
        <w:tc>
          <w:tcPr>
            <w:tcW w:w="4563" w:type="dxa"/>
          </w:tcPr>
          <w:p w:rsidR="004F2DED" w:rsidRPr="00C816E8" w:rsidRDefault="004F2DED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4F2DED" w:rsidRPr="00C816E8" w:rsidTr="00345A40">
        <w:trPr>
          <w:trHeight w:val="643"/>
        </w:trPr>
        <w:tc>
          <w:tcPr>
            <w:tcW w:w="4564" w:type="dxa"/>
          </w:tcPr>
          <w:p w:rsidR="004F2DED" w:rsidRPr="00C816E8" w:rsidRDefault="004F2DED" w:rsidP="00B617AD">
            <w:pPr>
              <w:pStyle w:val="34ffff9"/>
            </w:pPr>
            <w:r w:rsidRPr="00C816E8">
              <w:t>____________________ И. О. Фамилия</w:t>
            </w:r>
          </w:p>
          <w:p w:rsidR="004F2DED" w:rsidRPr="00C816E8" w:rsidRDefault="004F2DED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FB2BF3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4F2DED" w:rsidRPr="00C816E8" w:rsidRDefault="004F2DED" w:rsidP="00345A40">
            <w:pPr>
              <w:pStyle w:val="34ffff9"/>
            </w:pPr>
          </w:p>
        </w:tc>
        <w:tc>
          <w:tcPr>
            <w:tcW w:w="4563" w:type="dxa"/>
          </w:tcPr>
          <w:p w:rsidR="004F2DED" w:rsidRPr="00C816E8" w:rsidRDefault="004F2DED" w:rsidP="00B617AD">
            <w:pPr>
              <w:pStyle w:val="34ffff9"/>
            </w:pPr>
            <w:r w:rsidRPr="00C816E8">
              <w:t>____________________ И. О. Фамилия</w:t>
            </w:r>
          </w:p>
          <w:p w:rsidR="004F2DED" w:rsidRPr="00C816E8" w:rsidRDefault="004F2DED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FB2BF3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4F2DED" w:rsidRPr="00801734" w:rsidRDefault="004F2DED" w:rsidP="00801734">
      <w:pPr>
        <w:pStyle w:val="34f5"/>
        <w:rPr>
          <w:lang w:val="en-US"/>
        </w:rPr>
      </w:pPr>
    </w:p>
    <w:p w:rsidR="00A7452E" w:rsidRPr="00A7452E" w:rsidRDefault="00A7452E" w:rsidP="00BB7801">
      <w:pPr>
        <w:pStyle w:val="34f5"/>
      </w:pPr>
    </w:p>
    <w:p w:rsidR="0069117E" w:rsidRDefault="0069117E" w:rsidP="003F38DF">
      <w:pPr>
        <w:pStyle w:val="34b"/>
        <w:sectPr w:rsidR="0069117E" w:rsidSect="00A7452E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</w:pPr>
      <w:r>
        <w:lastRenderedPageBreak/>
        <w:t>Содержание</w:t>
      </w:r>
    </w:p>
    <w:p w:rsidR="007F07B5" w:rsidRDefault="003055F0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134054141" w:history="1">
        <w:r w:rsidR="007F07B5" w:rsidRPr="00E067B3">
          <w:rPr>
            <w:rStyle w:val="af8"/>
          </w:rPr>
          <w:t>1 Объект испытаний</w:t>
        </w:r>
        <w:r w:rsidR="007F07B5">
          <w:rPr>
            <w:webHidden/>
          </w:rPr>
          <w:tab/>
        </w:r>
        <w:r w:rsidR="007F07B5">
          <w:rPr>
            <w:webHidden/>
          </w:rPr>
          <w:fldChar w:fldCharType="begin"/>
        </w:r>
        <w:r w:rsidR="007F07B5">
          <w:rPr>
            <w:webHidden/>
          </w:rPr>
          <w:instrText xml:space="preserve"> PAGEREF _Toc134054141 \h </w:instrText>
        </w:r>
        <w:r w:rsidR="007F07B5">
          <w:rPr>
            <w:webHidden/>
          </w:rPr>
        </w:r>
        <w:r w:rsidR="007F07B5">
          <w:rPr>
            <w:webHidden/>
          </w:rPr>
          <w:fldChar w:fldCharType="separate"/>
        </w:r>
        <w:r w:rsidR="00FB2BF3">
          <w:rPr>
            <w:webHidden/>
          </w:rPr>
          <w:t>4</w:t>
        </w:r>
        <w:r w:rsidR="007F07B5">
          <w:rPr>
            <w:webHidden/>
          </w:rPr>
          <w:fldChar w:fldCharType="end"/>
        </w:r>
      </w:hyperlink>
    </w:p>
    <w:p w:rsidR="007F07B5" w:rsidRDefault="007F07B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4142" w:history="1">
        <w:r w:rsidRPr="00E067B3">
          <w:rPr>
            <w:rStyle w:val="af8"/>
            <w:noProof/>
          </w:rPr>
          <w:t>1.1 Полное наименование АС и ее обозначение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_Toc134054142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2BF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F07B5" w:rsidRDefault="007F07B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4143" w:history="1">
        <w:r w:rsidRPr="00E067B3">
          <w:rPr>
            <w:rStyle w:val="af8"/>
            <w:noProof/>
          </w:rPr>
          <w:t>1.2 Комплектность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_Toc134054143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2BF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F07B5" w:rsidRDefault="007F07B5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054144" w:history="1">
        <w:r w:rsidRPr="00E067B3">
          <w:rPr>
            <w:rStyle w:val="af8"/>
          </w:rPr>
          <w:t>2 Цель испытаний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_Toc134054144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B2BF3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7F07B5" w:rsidRDefault="007F07B5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054145" w:history="1">
        <w:r w:rsidRPr="00E067B3">
          <w:rPr>
            <w:rStyle w:val="af8"/>
          </w:rPr>
          <w:t>3 Общие положения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_Toc134054145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B2BF3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7F07B5" w:rsidRDefault="007F07B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4146" w:history="1">
        <w:r w:rsidRPr="00E067B3">
          <w:rPr>
            <w:rStyle w:val="af8"/>
            <w:noProof/>
          </w:rPr>
          <w:t>3.1 Перечень руководящих документов, на основании которых проводят испытания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_Toc134054146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2BF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F07B5" w:rsidRDefault="007F07B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4147" w:history="1">
        <w:r w:rsidRPr="00E067B3">
          <w:rPr>
            <w:rStyle w:val="af8"/>
            <w:noProof/>
          </w:rPr>
          <w:t>3.2 Место и продолжительность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_Toc134054147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2BF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F07B5" w:rsidRDefault="007F07B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4148" w:history="1">
        <w:r w:rsidRPr="00E067B3">
          <w:rPr>
            <w:rStyle w:val="af8"/>
            <w:noProof/>
          </w:rPr>
          <w:t>3.3 Организации, участвующие в испытаниях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_Toc134054148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2BF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F07B5" w:rsidRDefault="007F07B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4149" w:history="1">
        <w:r w:rsidRPr="00E067B3">
          <w:rPr>
            <w:rStyle w:val="af8"/>
            <w:noProof/>
          </w:rPr>
          <w:t>3.4 Перечень ранее проведенных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_Toc134054149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2BF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F07B5" w:rsidRDefault="007F07B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4150" w:history="1">
        <w:r w:rsidRPr="00E067B3">
          <w:rPr>
            <w:rStyle w:val="af8"/>
            <w:noProof/>
          </w:rPr>
          <w:t>3.5 Перечень предъявляемых на испытания документов, откорректированных по результатам ранее проведенных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_Toc134054150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2BF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F07B5" w:rsidRDefault="007F07B5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054151" w:history="1">
        <w:r w:rsidRPr="00E067B3">
          <w:rPr>
            <w:rStyle w:val="af8"/>
          </w:rPr>
          <w:t>4 Объем испытаний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_Toc134054151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B2BF3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7F07B5" w:rsidRDefault="007F07B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4152" w:history="1">
        <w:r w:rsidRPr="00E067B3">
          <w:rPr>
            <w:rStyle w:val="af8"/>
            <w:noProof/>
          </w:rPr>
          <w:t>4.1 Перечень этапов испытаний и проверок, количественные и</w:t>
        </w:r>
        <w:r w:rsidRPr="00E067B3">
          <w:rPr>
            <w:rStyle w:val="af8"/>
            <w:noProof/>
            <w:lang w:val="en-US"/>
          </w:rPr>
          <w:t> </w:t>
        </w:r>
        <w:r w:rsidRPr="00E067B3">
          <w:rPr>
            <w:rStyle w:val="af8"/>
            <w:noProof/>
          </w:rPr>
          <w:t>качественные характеристики, подлежащие оценке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_Toc134054152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2BF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F07B5" w:rsidRDefault="007F07B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4153" w:history="1">
        <w:r w:rsidRPr="00E067B3">
          <w:rPr>
            <w:rStyle w:val="af8"/>
            <w:noProof/>
          </w:rPr>
          <w:t>4.2 Последовательность проведения и режима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_Toc134054153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2BF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F07B5" w:rsidRDefault="007F07B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4154" w:history="1">
        <w:r w:rsidRPr="00E067B3">
          <w:rPr>
            <w:rStyle w:val="af8"/>
            <w:noProof/>
          </w:rPr>
          <w:t>4.3 Требования по испытаниям программных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_Toc134054154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2BF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F07B5" w:rsidRDefault="007F07B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4155" w:history="1">
        <w:r w:rsidRPr="00E067B3">
          <w:rPr>
            <w:rStyle w:val="af8"/>
            <w:noProof/>
          </w:rPr>
          <w:t>4.4 Перечень работ, проводимых после завершения испытаний, требования к ним, объем и порядок проведения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_Toc134054155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2BF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F07B5" w:rsidRDefault="007F07B5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054156" w:history="1">
        <w:r w:rsidRPr="00E067B3">
          <w:rPr>
            <w:rStyle w:val="af8"/>
          </w:rPr>
          <w:t>5 Условия и порядок проведения испытаний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_Toc134054156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B2BF3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7F07B5" w:rsidRDefault="007F07B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4157" w:history="1">
        <w:r w:rsidRPr="00E067B3">
          <w:rPr>
            <w:rStyle w:val="af8"/>
            <w:noProof/>
          </w:rPr>
          <w:t>5.1 Условия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_Toc134054157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2BF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F07B5" w:rsidRDefault="007F07B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4158" w:history="1">
        <w:r w:rsidRPr="00E067B3">
          <w:rPr>
            <w:rStyle w:val="af8"/>
            <w:noProof/>
          </w:rPr>
          <w:t>5.2 Условия начала и завершения отдельных этапов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_Toc134054158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2BF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F07B5" w:rsidRDefault="007F07B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4159" w:history="1">
        <w:r w:rsidRPr="00E067B3">
          <w:rPr>
            <w:rStyle w:val="af8"/>
            <w:noProof/>
          </w:rPr>
          <w:t>5.3 Имеющиеся ограничения в условиях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_Toc134054159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2BF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F07B5" w:rsidRDefault="007F07B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4160" w:history="1">
        <w:r w:rsidRPr="00E067B3">
          <w:rPr>
            <w:rStyle w:val="af8"/>
            <w:noProof/>
          </w:rPr>
          <w:t>5.4 Требования к техническому обслуживанию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_Toc134054160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2BF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F07B5" w:rsidRDefault="007F07B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4161" w:history="1">
        <w:r w:rsidRPr="00E067B3">
          <w:rPr>
            <w:rStyle w:val="af8"/>
            <w:noProof/>
          </w:rPr>
          <w:t>5.5 Меры, обеспечивающие безопасность и безаварийность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_Toc134054161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2BF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F07B5" w:rsidRDefault="007F07B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4162" w:history="1">
        <w:r w:rsidRPr="00E067B3">
          <w:rPr>
            <w:rStyle w:val="af8"/>
            <w:noProof/>
          </w:rPr>
          <w:t>5.6 Порядок взаимодействия организаций, участвующих в</w:t>
        </w:r>
        <w:r w:rsidRPr="00E067B3">
          <w:rPr>
            <w:rStyle w:val="af8"/>
            <w:noProof/>
            <w:lang w:val="en-US"/>
          </w:rPr>
          <w:t> </w:t>
        </w:r>
        <w:r w:rsidRPr="00E067B3">
          <w:rPr>
            <w:rStyle w:val="af8"/>
            <w:noProof/>
          </w:rPr>
          <w:t>испытаниях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_Toc134054162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2BF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F07B5" w:rsidRDefault="007F07B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4163" w:history="1">
        <w:r w:rsidRPr="00E067B3">
          <w:rPr>
            <w:rStyle w:val="af8"/>
            <w:noProof/>
          </w:rPr>
          <w:t>5.7 Порядок привлечения экспертов для исследования возможных повреждений в процессе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_Toc134054163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2BF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F07B5" w:rsidRDefault="007F07B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4164" w:history="1">
        <w:r w:rsidRPr="00E067B3">
          <w:rPr>
            <w:rStyle w:val="af8"/>
            <w:noProof/>
          </w:rPr>
          <w:t>5.8 Требования к персоналу, проводящему испытания, и</w:t>
        </w:r>
        <w:r w:rsidRPr="00E067B3">
          <w:rPr>
            <w:rStyle w:val="af8"/>
            <w:noProof/>
            <w:lang w:val="en-US"/>
          </w:rPr>
          <w:t> </w:t>
        </w:r>
        <w:r w:rsidRPr="00E067B3">
          <w:rPr>
            <w:rStyle w:val="af8"/>
            <w:noProof/>
          </w:rPr>
          <w:t>порядок его допуска к испытаниям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_Toc134054164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2BF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F07B5" w:rsidRDefault="007F07B5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054165" w:history="1">
        <w:r w:rsidRPr="00E067B3">
          <w:rPr>
            <w:rStyle w:val="af8"/>
          </w:rPr>
          <w:t>6 Материально-техническое обеспечение испытаний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_Toc134054165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B2BF3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7F07B5" w:rsidRDefault="007F07B5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054166" w:history="1">
        <w:r w:rsidRPr="00E067B3">
          <w:rPr>
            <w:rStyle w:val="af8"/>
          </w:rPr>
          <w:t>7 Метрологическое обеспечение испытаний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_Toc134054166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B2BF3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7F07B5" w:rsidRDefault="007F07B5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054167" w:history="1">
        <w:r w:rsidRPr="00E067B3">
          <w:rPr>
            <w:rStyle w:val="af8"/>
          </w:rPr>
          <w:t>8 Отчетность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_Toc134054167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B2BF3"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7F07B5" w:rsidRDefault="007F07B5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054168" w:history="1">
        <w:r w:rsidRPr="00E067B3">
          <w:rPr>
            <w:rStyle w:val="af8"/>
          </w:rPr>
          <w:t>Приложение А. Методика испытаний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_Toc134054168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B2BF3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:rsidR="007F07B5" w:rsidRDefault="007F07B5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054169" w:history="1">
        <w:r w:rsidRPr="00E067B3">
          <w:rPr>
            <w:rStyle w:val="af8"/>
          </w:rPr>
          <w:t>Приложение Б. Акт о проведении испытаний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_Toc134054169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B2BF3"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:rsidR="007F07B5" w:rsidRDefault="007F07B5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054170" w:history="1">
        <w:r w:rsidRPr="00E067B3">
          <w:rPr>
            <w:rStyle w:val="af8"/>
          </w:rPr>
          <w:t>Приложение В. Отчет о проведении испытаний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_Toc134054170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B2BF3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:rsidR="007F07B5" w:rsidRDefault="007F07B5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054171" w:history="1">
        <w:r w:rsidRPr="00E067B3">
          <w:rPr>
            <w:rStyle w:val="af8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_Toc134054171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B2BF3"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:rsidR="007F07B5" w:rsidRDefault="007F07B5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054172" w:history="1">
        <w:r w:rsidRPr="00E067B3">
          <w:rPr>
            <w:rStyle w:val="af8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_Toc134054172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B2BF3"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:rsidR="003055F0" w:rsidRPr="003055F0" w:rsidRDefault="003055F0" w:rsidP="003055F0">
      <w:pPr>
        <w:pStyle w:val="34b"/>
      </w:pPr>
      <w:r>
        <w:fldChar w:fldCharType="end"/>
      </w:r>
    </w:p>
    <w:p w:rsidR="00D47C08" w:rsidRDefault="00D47C08" w:rsidP="00F11D53">
      <w:pPr>
        <w:pStyle w:val="34fffa"/>
      </w:pPr>
    </w:p>
    <w:p w:rsidR="00DD7D72" w:rsidRDefault="00DD7D72" w:rsidP="00F11D53">
      <w:pPr>
        <w:pStyle w:val="34fffa"/>
        <w:sectPr w:rsidR="00DD7D72" w:rsidSect="00CB27C3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:rsidR="003E4A00" w:rsidRDefault="003E4A00" w:rsidP="003E4A00">
      <w:pPr>
        <w:pStyle w:val="1"/>
        <w:rPr>
          <w:lang w:val="ru-RU"/>
        </w:rPr>
      </w:pPr>
      <w:bookmarkStart w:id="1" w:name="_Toc398560286"/>
      <w:bookmarkStart w:id="2" w:name="_Toc134054141"/>
      <w:r>
        <w:rPr>
          <w:lang w:val="ru-RU"/>
        </w:rPr>
        <w:lastRenderedPageBreak/>
        <w:t>Объект испытаний</w:t>
      </w:r>
      <w:bookmarkEnd w:id="1"/>
      <w:bookmarkEnd w:id="2"/>
    </w:p>
    <w:p w:rsidR="003E4A00" w:rsidRDefault="003E4A00" w:rsidP="00EC090D">
      <w:pPr>
        <w:pStyle w:val="2"/>
      </w:pPr>
      <w:bookmarkStart w:id="3" w:name="_Toc398560287"/>
      <w:bookmarkStart w:id="4" w:name="_Toc134054142"/>
      <w:r>
        <w:t>П</w:t>
      </w:r>
      <w:r w:rsidRPr="003E4A00">
        <w:t>олное на</w:t>
      </w:r>
      <w:r>
        <w:t xml:space="preserve">именование </w:t>
      </w:r>
      <w:r w:rsidR="00EC090D" w:rsidRPr="00EC090D">
        <w:t xml:space="preserve">АС </w:t>
      </w:r>
      <w:r w:rsidR="009552EA">
        <w:t xml:space="preserve">и </w:t>
      </w:r>
      <w:r w:rsidR="00EC090D">
        <w:t xml:space="preserve">ее </w:t>
      </w:r>
      <w:r w:rsidR="009552EA">
        <w:t>обозначение</w:t>
      </w:r>
      <w:bookmarkEnd w:id="3"/>
      <w:bookmarkEnd w:id="4"/>
    </w:p>
    <w:p w:rsidR="003E4A00" w:rsidRDefault="003E4A00" w:rsidP="003E4A00">
      <w:pPr>
        <w:pStyle w:val="34b"/>
        <w:rPr>
          <w:lang w:eastAsia="ru-RU"/>
        </w:rPr>
      </w:pPr>
    </w:p>
    <w:p w:rsidR="003E4A00" w:rsidRDefault="003E4A00" w:rsidP="003E4A00">
      <w:pPr>
        <w:pStyle w:val="2"/>
      </w:pPr>
      <w:bookmarkStart w:id="5" w:name="_Toc398560288"/>
      <w:bookmarkStart w:id="6" w:name="_Toc134054143"/>
      <w:r>
        <w:t>К</w:t>
      </w:r>
      <w:r w:rsidRPr="003E4A00">
        <w:t>омп</w:t>
      </w:r>
      <w:r>
        <w:t xml:space="preserve">лектность </w:t>
      </w:r>
      <w:bookmarkEnd w:id="5"/>
      <w:r w:rsidR="00EC090D">
        <w:t>АС</w:t>
      </w:r>
      <w:bookmarkEnd w:id="6"/>
    </w:p>
    <w:p w:rsidR="003E4A00" w:rsidRDefault="003E4A00" w:rsidP="003E4A00">
      <w:pPr>
        <w:pStyle w:val="34b"/>
        <w:rPr>
          <w:lang w:eastAsia="ru-RU"/>
        </w:rPr>
      </w:pPr>
    </w:p>
    <w:p w:rsidR="00343F45" w:rsidRDefault="00343F45" w:rsidP="003E4A00">
      <w:pPr>
        <w:pStyle w:val="34b"/>
        <w:rPr>
          <w:lang w:eastAsia="ru-RU"/>
        </w:rPr>
      </w:pPr>
    </w:p>
    <w:p w:rsidR="003E4A00" w:rsidRDefault="003E4A00" w:rsidP="003E4A00">
      <w:pPr>
        <w:pStyle w:val="1"/>
        <w:rPr>
          <w:lang w:val="ru-RU"/>
        </w:rPr>
      </w:pPr>
      <w:bookmarkStart w:id="7" w:name="_Toc398560289"/>
      <w:bookmarkStart w:id="8" w:name="_Toc134054144"/>
      <w:r>
        <w:rPr>
          <w:lang w:val="ru-RU"/>
        </w:rPr>
        <w:lastRenderedPageBreak/>
        <w:t>Цель испытаний</w:t>
      </w:r>
      <w:bookmarkEnd w:id="7"/>
      <w:bookmarkEnd w:id="8"/>
    </w:p>
    <w:p w:rsidR="003E4A00" w:rsidRDefault="003E4A00" w:rsidP="003E4A00">
      <w:pPr>
        <w:pStyle w:val="34a0"/>
      </w:pPr>
      <w:r w:rsidRPr="003E4A00">
        <w:t xml:space="preserve">В разделе </w:t>
      </w:r>
      <w:r w:rsidR="004D543D">
        <w:t>«</w:t>
      </w:r>
      <w:r w:rsidRPr="003E4A00">
        <w:t>Цель испытаний</w:t>
      </w:r>
      <w:r w:rsidR="004D543D">
        <w:t>»</w:t>
      </w:r>
      <w:r w:rsidRPr="003E4A00">
        <w:t xml:space="preserve"> указывают конкретные цели и задачи, которые должны быть достигнуты и решены в процессе испытаний.</w:t>
      </w:r>
    </w:p>
    <w:p w:rsidR="004D543D" w:rsidRDefault="004D543D" w:rsidP="004D543D">
      <w:pPr>
        <w:pStyle w:val="34b"/>
      </w:pPr>
    </w:p>
    <w:p w:rsidR="004D543D" w:rsidRPr="004D543D" w:rsidRDefault="004D543D" w:rsidP="004D543D">
      <w:pPr>
        <w:pStyle w:val="34fffa"/>
      </w:pPr>
    </w:p>
    <w:p w:rsidR="003E4A00" w:rsidRDefault="003E4A00" w:rsidP="003E4A00">
      <w:pPr>
        <w:pStyle w:val="1"/>
        <w:rPr>
          <w:lang w:val="ru-RU"/>
        </w:rPr>
      </w:pPr>
      <w:bookmarkStart w:id="9" w:name="_Toc398560290"/>
      <w:bookmarkStart w:id="10" w:name="_Toc134054145"/>
      <w:r>
        <w:rPr>
          <w:lang w:val="ru-RU"/>
        </w:rPr>
        <w:lastRenderedPageBreak/>
        <w:t>Общие положения</w:t>
      </w:r>
      <w:bookmarkEnd w:id="9"/>
      <w:bookmarkEnd w:id="10"/>
    </w:p>
    <w:p w:rsidR="003E4A00" w:rsidRDefault="003E4A00" w:rsidP="003E4A00">
      <w:pPr>
        <w:pStyle w:val="2"/>
      </w:pPr>
      <w:bookmarkStart w:id="11" w:name="_Toc398560291"/>
      <w:bookmarkStart w:id="12" w:name="_Toc134054146"/>
      <w:r>
        <w:t>П</w:t>
      </w:r>
      <w:r w:rsidRPr="003E4A00">
        <w:t>еречень руководящих документов, на основ</w:t>
      </w:r>
      <w:r>
        <w:t>ании которых проводят испытания</w:t>
      </w:r>
      <w:bookmarkEnd w:id="11"/>
      <w:bookmarkEnd w:id="12"/>
    </w:p>
    <w:p w:rsidR="003E4A00" w:rsidRDefault="003E4A00" w:rsidP="003E4A00">
      <w:pPr>
        <w:pStyle w:val="34b"/>
        <w:rPr>
          <w:lang w:eastAsia="ru-RU"/>
        </w:rPr>
      </w:pPr>
    </w:p>
    <w:p w:rsidR="003E4A00" w:rsidRDefault="003E4A00" w:rsidP="003E4A00">
      <w:pPr>
        <w:pStyle w:val="2"/>
      </w:pPr>
      <w:bookmarkStart w:id="13" w:name="_Toc398560292"/>
      <w:bookmarkStart w:id="14" w:name="_Toc134054147"/>
      <w:r>
        <w:t>М</w:t>
      </w:r>
      <w:r w:rsidRPr="003E4A00">
        <w:t>ест</w:t>
      </w:r>
      <w:r>
        <w:t>о и продолжительность испытаний</w:t>
      </w:r>
      <w:bookmarkEnd w:id="13"/>
      <w:bookmarkEnd w:id="14"/>
    </w:p>
    <w:p w:rsidR="003E4A00" w:rsidRDefault="003E4A00" w:rsidP="003E4A00">
      <w:pPr>
        <w:pStyle w:val="34b"/>
        <w:rPr>
          <w:lang w:eastAsia="ru-RU"/>
        </w:rPr>
      </w:pPr>
    </w:p>
    <w:p w:rsidR="003E4A00" w:rsidRDefault="003E4A00" w:rsidP="003E4A00">
      <w:pPr>
        <w:pStyle w:val="2"/>
      </w:pPr>
      <w:bookmarkStart w:id="15" w:name="_Toc398560293"/>
      <w:bookmarkStart w:id="16" w:name="_Toc134054148"/>
      <w:r>
        <w:t>О</w:t>
      </w:r>
      <w:r w:rsidRPr="003E4A00">
        <w:t>ргани</w:t>
      </w:r>
      <w:r>
        <w:t>зации, участвующие в испытаниях</w:t>
      </w:r>
      <w:bookmarkEnd w:id="15"/>
      <w:bookmarkEnd w:id="16"/>
    </w:p>
    <w:p w:rsidR="003E4A00" w:rsidRDefault="003E4A00" w:rsidP="003E4A00">
      <w:pPr>
        <w:pStyle w:val="34b"/>
        <w:rPr>
          <w:lang w:eastAsia="ru-RU"/>
        </w:rPr>
      </w:pPr>
    </w:p>
    <w:p w:rsidR="003E4A00" w:rsidRDefault="003E4A00" w:rsidP="003E4A00">
      <w:pPr>
        <w:pStyle w:val="2"/>
      </w:pPr>
      <w:bookmarkStart w:id="17" w:name="_Toc398560294"/>
      <w:bookmarkStart w:id="18" w:name="_Toc134054149"/>
      <w:r>
        <w:t>П</w:t>
      </w:r>
      <w:r w:rsidRPr="003E4A00">
        <w:t>ереч</w:t>
      </w:r>
      <w:r>
        <w:t>ень ранее проведенных испытаний</w:t>
      </w:r>
      <w:bookmarkEnd w:id="17"/>
      <w:bookmarkEnd w:id="18"/>
    </w:p>
    <w:p w:rsidR="003E4A00" w:rsidRDefault="003E4A00" w:rsidP="003E4A00">
      <w:pPr>
        <w:pStyle w:val="34b"/>
        <w:rPr>
          <w:lang w:eastAsia="ru-RU"/>
        </w:rPr>
      </w:pPr>
    </w:p>
    <w:p w:rsidR="003E4A00" w:rsidRDefault="003E4A00" w:rsidP="003E4A00">
      <w:pPr>
        <w:pStyle w:val="2"/>
      </w:pPr>
      <w:bookmarkStart w:id="19" w:name="_Toc398560295"/>
      <w:bookmarkStart w:id="20" w:name="_Toc134054150"/>
      <w:r>
        <w:t>П</w:t>
      </w:r>
      <w:r w:rsidRPr="003E4A00">
        <w:t>еречень предъявляемых на испытания документов, откорректированных по результатам ранее пр</w:t>
      </w:r>
      <w:r>
        <w:t>оведенных испытаний</w:t>
      </w:r>
      <w:bookmarkEnd w:id="19"/>
      <w:bookmarkEnd w:id="20"/>
    </w:p>
    <w:p w:rsidR="003E4A00" w:rsidRDefault="003E4A00" w:rsidP="003E4A00">
      <w:pPr>
        <w:pStyle w:val="34b"/>
        <w:rPr>
          <w:lang w:eastAsia="ru-RU"/>
        </w:rPr>
      </w:pPr>
    </w:p>
    <w:p w:rsidR="004D543D" w:rsidRDefault="004D543D" w:rsidP="004D543D">
      <w:pPr>
        <w:pStyle w:val="34fffa"/>
      </w:pPr>
    </w:p>
    <w:p w:rsidR="003E4A00" w:rsidRDefault="003E4A00" w:rsidP="003E4A00">
      <w:pPr>
        <w:pStyle w:val="1"/>
        <w:rPr>
          <w:lang w:val="ru-RU"/>
        </w:rPr>
      </w:pPr>
      <w:bookmarkStart w:id="21" w:name="_Toc398560296"/>
      <w:bookmarkStart w:id="22" w:name="_Toc134054151"/>
      <w:r>
        <w:rPr>
          <w:lang w:val="ru-RU"/>
        </w:rPr>
        <w:lastRenderedPageBreak/>
        <w:t>Объем испытаний</w:t>
      </w:r>
      <w:bookmarkEnd w:id="21"/>
      <w:bookmarkEnd w:id="22"/>
    </w:p>
    <w:p w:rsidR="003E4A00" w:rsidRDefault="003E4A00" w:rsidP="003E4A00">
      <w:pPr>
        <w:pStyle w:val="2"/>
      </w:pPr>
      <w:bookmarkStart w:id="23" w:name="_Toc398560297"/>
      <w:bookmarkStart w:id="24" w:name="_Toc134054152"/>
      <w:r>
        <w:t>П</w:t>
      </w:r>
      <w:r w:rsidRPr="003E4A00">
        <w:t>еречень этапов испытаний и проверок, количественные и</w:t>
      </w:r>
      <w:r w:rsidR="00E55865">
        <w:rPr>
          <w:lang w:val="en-US"/>
        </w:rPr>
        <w:t> </w:t>
      </w:r>
      <w:r w:rsidRPr="003E4A00">
        <w:t>качественные ха</w:t>
      </w:r>
      <w:r>
        <w:t>рактеристики, подлежащие оценке</w:t>
      </w:r>
      <w:bookmarkEnd w:id="23"/>
      <w:bookmarkEnd w:id="24"/>
    </w:p>
    <w:p w:rsidR="003E4A00" w:rsidRDefault="003E4A00" w:rsidP="003E4A00">
      <w:pPr>
        <w:pStyle w:val="34b"/>
        <w:rPr>
          <w:lang w:eastAsia="ru-RU"/>
        </w:rPr>
      </w:pPr>
    </w:p>
    <w:p w:rsidR="003E4A00" w:rsidRDefault="003E4A00" w:rsidP="003E4A00">
      <w:pPr>
        <w:pStyle w:val="2"/>
      </w:pPr>
      <w:bookmarkStart w:id="25" w:name="_Toc398560298"/>
      <w:bookmarkStart w:id="26" w:name="_Toc134054153"/>
      <w:r>
        <w:t>П</w:t>
      </w:r>
      <w:r w:rsidRPr="003E4A00">
        <w:t>оследовательност</w:t>
      </w:r>
      <w:r>
        <w:t>ь проведения и режима испытаний</w:t>
      </w:r>
      <w:bookmarkEnd w:id="25"/>
      <w:bookmarkEnd w:id="26"/>
    </w:p>
    <w:p w:rsidR="003E4A00" w:rsidRDefault="003E4A00" w:rsidP="003E4A00">
      <w:pPr>
        <w:pStyle w:val="34b"/>
        <w:rPr>
          <w:lang w:eastAsia="ru-RU"/>
        </w:rPr>
      </w:pPr>
    </w:p>
    <w:p w:rsidR="003E4A00" w:rsidRDefault="003E4A00" w:rsidP="003E4A00">
      <w:pPr>
        <w:pStyle w:val="2"/>
      </w:pPr>
      <w:bookmarkStart w:id="27" w:name="_Toc398560299"/>
      <w:bookmarkStart w:id="28" w:name="_Toc134054154"/>
      <w:r>
        <w:t>Т</w:t>
      </w:r>
      <w:r w:rsidRPr="003E4A00">
        <w:t>ребования по</w:t>
      </w:r>
      <w:r>
        <w:t xml:space="preserve"> испытаниям программных средств</w:t>
      </w:r>
      <w:bookmarkEnd w:id="27"/>
      <w:bookmarkEnd w:id="28"/>
    </w:p>
    <w:p w:rsidR="003E4A00" w:rsidRDefault="003E4A00" w:rsidP="003E4A00">
      <w:pPr>
        <w:pStyle w:val="34b"/>
        <w:rPr>
          <w:lang w:eastAsia="ru-RU"/>
        </w:rPr>
      </w:pPr>
    </w:p>
    <w:p w:rsidR="003E4A00" w:rsidRDefault="003E4A00" w:rsidP="003E4A00">
      <w:pPr>
        <w:pStyle w:val="2"/>
      </w:pPr>
      <w:bookmarkStart w:id="29" w:name="_Toc398560300"/>
      <w:bookmarkStart w:id="30" w:name="_Toc134054155"/>
      <w:r>
        <w:t>П</w:t>
      </w:r>
      <w:r w:rsidRPr="003E4A00">
        <w:t xml:space="preserve">еречень работ, проводимых после завершения испытаний, требования к </w:t>
      </w:r>
      <w:r>
        <w:t>ним, объем и порядок проведения</w:t>
      </w:r>
      <w:bookmarkEnd w:id="29"/>
      <w:bookmarkEnd w:id="30"/>
    </w:p>
    <w:p w:rsidR="003E4A00" w:rsidRDefault="003E4A00" w:rsidP="003E4A00">
      <w:pPr>
        <w:pStyle w:val="34b"/>
        <w:rPr>
          <w:lang w:eastAsia="ru-RU"/>
        </w:rPr>
      </w:pPr>
    </w:p>
    <w:p w:rsidR="004D543D" w:rsidRDefault="004D543D" w:rsidP="004D543D">
      <w:pPr>
        <w:pStyle w:val="34fffa"/>
      </w:pPr>
    </w:p>
    <w:p w:rsidR="003E4A00" w:rsidRDefault="003E4A00" w:rsidP="003E4A00">
      <w:pPr>
        <w:pStyle w:val="1"/>
        <w:rPr>
          <w:lang w:val="ru-RU"/>
        </w:rPr>
      </w:pPr>
      <w:bookmarkStart w:id="31" w:name="_Toc398560301"/>
      <w:bookmarkStart w:id="32" w:name="_Toc134054156"/>
      <w:r>
        <w:rPr>
          <w:lang w:val="ru-RU"/>
        </w:rPr>
        <w:lastRenderedPageBreak/>
        <w:t>У</w:t>
      </w:r>
      <w:r w:rsidRPr="003E4A00">
        <w:rPr>
          <w:lang w:val="ru-RU"/>
        </w:rPr>
        <w:t>словия</w:t>
      </w:r>
      <w:r>
        <w:rPr>
          <w:lang w:val="ru-RU"/>
        </w:rPr>
        <w:t xml:space="preserve"> и порядок проведения испытаний</w:t>
      </w:r>
      <w:bookmarkEnd w:id="31"/>
      <w:bookmarkEnd w:id="32"/>
    </w:p>
    <w:p w:rsidR="003E4A00" w:rsidRDefault="003E4A00" w:rsidP="003E4A00">
      <w:pPr>
        <w:pStyle w:val="2"/>
      </w:pPr>
      <w:bookmarkStart w:id="33" w:name="_Toc398560302"/>
      <w:bookmarkStart w:id="34" w:name="_Toc134054157"/>
      <w:r>
        <w:t>Условия проведения испытаний</w:t>
      </w:r>
      <w:bookmarkEnd w:id="33"/>
      <w:bookmarkEnd w:id="34"/>
    </w:p>
    <w:p w:rsidR="003E4A00" w:rsidRDefault="003E4A00" w:rsidP="003E4A00">
      <w:pPr>
        <w:pStyle w:val="34b"/>
        <w:rPr>
          <w:lang w:eastAsia="ru-RU"/>
        </w:rPr>
      </w:pPr>
    </w:p>
    <w:p w:rsidR="003E4A00" w:rsidRDefault="003E4A00" w:rsidP="003E4A00">
      <w:pPr>
        <w:pStyle w:val="2"/>
      </w:pPr>
      <w:bookmarkStart w:id="35" w:name="_Toc398560303"/>
      <w:bookmarkStart w:id="36" w:name="_Toc134054158"/>
      <w:r>
        <w:t>У</w:t>
      </w:r>
      <w:r w:rsidRPr="003E4A00">
        <w:t>словия начала и заверш</w:t>
      </w:r>
      <w:r>
        <w:t>ения отдельных этапов испытаний</w:t>
      </w:r>
      <w:bookmarkEnd w:id="35"/>
      <w:bookmarkEnd w:id="36"/>
    </w:p>
    <w:p w:rsidR="003E4A00" w:rsidRDefault="003E4A00" w:rsidP="003E4A00">
      <w:pPr>
        <w:pStyle w:val="34b"/>
        <w:rPr>
          <w:lang w:eastAsia="ru-RU"/>
        </w:rPr>
      </w:pPr>
    </w:p>
    <w:p w:rsidR="003E4A00" w:rsidRDefault="00007F0D" w:rsidP="003E4A00">
      <w:pPr>
        <w:pStyle w:val="2"/>
      </w:pPr>
      <w:bookmarkStart w:id="37" w:name="_Toc398560304"/>
      <w:bookmarkStart w:id="38" w:name="_Toc134054159"/>
      <w:r>
        <w:t>И</w:t>
      </w:r>
      <w:r w:rsidR="003E4A00" w:rsidRPr="003E4A00">
        <w:t xml:space="preserve">меющиеся ограничения </w:t>
      </w:r>
      <w:r>
        <w:t>в условиях проведения испытаний</w:t>
      </w:r>
      <w:bookmarkEnd w:id="37"/>
      <w:bookmarkEnd w:id="38"/>
    </w:p>
    <w:p w:rsidR="00007F0D" w:rsidRDefault="00007F0D" w:rsidP="00007F0D">
      <w:pPr>
        <w:pStyle w:val="34b"/>
        <w:rPr>
          <w:lang w:eastAsia="ru-RU"/>
        </w:rPr>
      </w:pPr>
    </w:p>
    <w:p w:rsidR="003E4A00" w:rsidRDefault="00007F0D" w:rsidP="003E4A00">
      <w:pPr>
        <w:pStyle w:val="2"/>
      </w:pPr>
      <w:bookmarkStart w:id="39" w:name="_Toc398560305"/>
      <w:bookmarkStart w:id="40" w:name="_Toc134054160"/>
      <w:r>
        <w:t>Т</w:t>
      </w:r>
      <w:r w:rsidR="003E4A00" w:rsidRPr="003E4A00">
        <w:t>ребования к техническому</w:t>
      </w:r>
      <w:r>
        <w:t xml:space="preserve"> обслуживанию системы</w:t>
      </w:r>
      <w:bookmarkEnd w:id="39"/>
      <w:bookmarkEnd w:id="40"/>
    </w:p>
    <w:p w:rsidR="00007F0D" w:rsidRDefault="00007F0D" w:rsidP="00007F0D">
      <w:pPr>
        <w:pStyle w:val="34b"/>
        <w:rPr>
          <w:lang w:eastAsia="ru-RU"/>
        </w:rPr>
      </w:pPr>
    </w:p>
    <w:p w:rsidR="003E4A00" w:rsidRDefault="00007F0D" w:rsidP="003E4A00">
      <w:pPr>
        <w:pStyle w:val="2"/>
      </w:pPr>
      <w:bookmarkStart w:id="41" w:name="_Toc398560306"/>
      <w:bookmarkStart w:id="42" w:name="_Toc134054161"/>
      <w:r>
        <w:t>М</w:t>
      </w:r>
      <w:r w:rsidR="003E4A00" w:rsidRPr="003E4A00">
        <w:t>еры, обеспечивающие безопасность и беза</w:t>
      </w:r>
      <w:r>
        <w:t>варийность проведения испытаний</w:t>
      </w:r>
      <w:bookmarkEnd w:id="41"/>
      <w:bookmarkEnd w:id="42"/>
    </w:p>
    <w:p w:rsidR="00007F0D" w:rsidRDefault="00007F0D" w:rsidP="00007F0D">
      <w:pPr>
        <w:pStyle w:val="34b"/>
        <w:rPr>
          <w:lang w:eastAsia="ru-RU"/>
        </w:rPr>
      </w:pPr>
    </w:p>
    <w:p w:rsidR="003E4A00" w:rsidRDefault="00007F0D" w:rsidP="003E4A00">
      <w:pPr>
        <w:pStyle w:val="2"/>
      </w:pPr>
      <w:bookmarkStart w:id="43" w:name="_Toc398560307"/>
      <w:bookmarkStart w:id="44" w:name="_Toc134054162"/>
      <w:r>
        <w:t>П</w:t>
      </w:r>
      <w:r w:rsidR="003E4A00" w:rsidRPr="003E4A00">
        <w:t>орядок взаимодействия органи</w:t>
      </w:r>
      <w:r>
        <w:t>заций, участвующих в</w:t>
      </w:r>
      <w:r w:rsidR="00E55865">
        <w:rPr>
          <w:lang w:val="en-US"/>
        </w:rPr>
        <w:t> </w:t>
      </w:r>
      <w:r>
        <w:t>испытаниях</w:t>
      </w:r>
      <w:bookmarkEnd w:id="43"/>
      <w:bookmarkEnd w:id="44"/>
    </w:p>
    <w:p w:rsidR="00007F0D" w:rsidRDefault="00007F0D" w:rsidP="00007F0D">
      <w:pPr>
        <w:pStyle w:val="34b"/>
        <w:rPr>
          <w:lang w:eastAsia="ru-RU"/>
        </w:rPr>
      </w:pPr>
    </w:p>
    <w:p w:rsidR="003E4A00" w:rsidRDefault="00007F0D" w:rsidP="003E4A00">
      <w:pPr>
        <w:pStyle w:val="2"/>
      </w:pPr>
      <w:bookmarkStart w:id="45" w:name="_Toc398560308"/>
      <w:bookmarkStart w:id="46" w:name="_Toc134054163"/>
      <w:r>
        <w:lastRenderedPageBreak/>
        <w:t>П</w:t>
      </w:r>
      <w:r w:rsidR="003E4A00" w:rsidRPr="003E4A00">
        <w:t>орядок привлечения экспертов для исследования возможных повреждений в процессе проведени</w:t>
      </w:r>
      <w:r>
        <w:t>я испытаний</w:t>
      </w:r>
      <w:bookmarkEnd w:id="45"/>
      <w:bookmarkEnd w:id="46"/>
    </w:p>
    <w:p w:rsidR="00007F0D" w:rsidRDefault="00007F0D" w:rsidP="00007F0D">
      <w:pPr>
        <w:pStyle w:val="34b"/>
        <w:rPr>
          <w:lang w:eastAsia="ru-RU"/>
        </w:rPr>
      </w:pPr>
    </w:p>
    <w:p w:rsidR="003E4A00" w:rsidRDefault="00007F0D" w:rsidP="003E4A00">
      <w:pPr>
        <w:pStyle w:val="2"/>
      </w:pPr>
      <w:bookmarkStart w:id="47" w:name="_Toc398560309"/>
      <w:bookmarkStart w:id="48" w:name="_Toc134054164"/>
      <w:r>
        <w:t>Т</w:t>
      </w:r>
      <w:r w:rsidR="003E4A00" w:rsidRPr="003E4A00">
        <w:t>ребования к персоналу, проводящему испытания, и</w:t>
      </w:r>
      <w:r w:rsidR="00E55865">
        <w:rPr>
          <w:lang w:val="en-US"/>
        </w:rPr>
        <w:t> </w:t>
      </w:r>
      <w:r w:rsidR="003E4A00" w:rsidRPr="003E4A00">
        <w:t>п</w:t>
      </w:r>
      <w:r>
        <w:t>орядок его допуска к испытаниям</w:t>
      </w:r>
      <w:bookmarkEnd w:id="47"/>
      <w:bookmarkEnd w:id="48"/>
    </w:p>
    <w:p w:rsidR="00007F0D" w:rsidRDefault="00007F0D" w:rsidP="00007F0D">
      <w:pPr>
        <w:pStyle w:val="34b"/>
        <w:rPr>
          <w:lang w:eastAsia="ru-RU"/>
        </w:rPr>
      </w:pPr>
    </w:p>
    <w:p w:rsidR="004D543D" w:rsidRDefault="004D543D" w:rsidP="004D543D">
      <w:pPr>
        <w:pStyle w:val="34fffa"/>
      </w:pPr>
    </w:p>
    <w:p w:rsidR="003E4A00" w:rsidRDefault="00007F0D" w:rsidP="003E4A00">
      <w:pPr>
        <w:pStyle w:val="1"/>
        <w:rPr>
          <w:lang w:val="ru-RU"/>
        </w:rPr>
      </w:pPr>
      <w:bookmarkStart w:id="49" w:name="_Toc398560310"/>
      <w:bookmarkStart w:id="50" w:name="_Toc134054165"/>
      <w:r>
        <w:rPr>
          <w:lang w:val="ru-RU"/>
        </w:rPr>
        <w:lastRenderedPageBreak/>
        <w:t>М</w:t>
      </w:r>
      <w:r w:rsidR="003E4A00" w:rsidRPr="003E4A00">
        <w:rPr>
          <w:lang w:val="ru-RU"/>
        </w:rPr>
        <w:t>атериально-те</w:t>
      </w:r>
      <w:r>
        <w:rPr>
          <w:lang w:val="ru-RU"/>
        </w:rPr>
        <w:t>хническое обеспечение испытаний</w:t>
      </w:r>
      <w:bookmarkEnd w:id="49"/>
      <w:bookmarkEnd w:id="50"/>
    </w:p>
    <w:p w:rsidR="00007F0D" w:rsidRDefault="00007F0D" w:rsidP="00007F0D">
      <w:pPr>
        <w:pStyle w:val="34a0"/>
      </w:pPr>
      <w:r w:rsidRPr="00007F0D">
        <w:t xml:space="preserve">В разделе </w:t>
      </w:r>
      <w:r w:rsidR="004D543D">
        <w:t>«</w:t>
      </w:r>
      <w:r w:rsidRPr="00007F0D">
        <w:t>Материально-техническое обеспечение испытаний</w:t>
      </w:r>
      <w:r w:rsidR="004D543D">
        <w:t>»</w:t>
      </w:r>
      <w:r w:rsidRPr="00007F0D">
        <w:t xml:space="preserve"> указывают конкретные виды материально-технического обеспечения с распределением задач и обязанностей организации, участвующих в испытаниях.</w:t>
      </w:r>
    </w:p>
    <w:p w:rsidR="004D543D" w:rsidRDefault="004D543D" w:rsidP="004D543D">
      <w:pPr>
        <w:pStyle w:val="34b"/>
      </w:pPr>
    </w:p>
    <w:p w:rsidR="004D543D" w:rsidRDefault="004D543D" w:rsidP="004D543D">
      <w:pPr>
        <w:pStyle w:val="34fffa"/>
      </w:pPr>
    </w:p>
    <w:p w:rsidR="003E4A00" w:rsidRDefault="00007F0D" w:rsidP="003E4A00">
      <w:pPr>
        <w:pStyle w:val="1"/>
        <w:rPr>
          <w:lang w:val="ru-RU"/>
        </w:rPr>
      </w:pPr>
      <w:bookmarkStart w:id="51" w:name="_Toc398560311"/>
      <w:bookmarkStart w:id="52" w:name="_Toc134054166"/>
      <w:r>
        <w:rPr>
          <w:lang w:val="ru-RU"/>
        </w:rPr>
        <w:lastRenderedPageBreak/>
        <w:t>М</w:t>
      </w:r>
      <w:r w:rsidR="003E4A00" w:rsidRPr="003E4A00">
        <w:rPr>
          <w:lang w:val="ru-RU"/>
        </w:rPr>
        <w:t>етрол</w:t>
      </w:r>
      <w:r>
        <w:rPr>
          <w:lang w:val="ru-RU"/>
        </w:rPr>
        <w:t>огическое обеспечение испытаний</w:t>
      </w:r>
      <w:bookmarkEnd w:id="51"/>
      <w:bookmarkEnd w:id="52"/>
    </w:p>
    <w:p w:rsidR="00007F0D" w:rsidRDefault="00007F0D" w:rsidP="00007F0D">
      <w:pPr>
        <w:pStyle w:val="34a0"/>
      </w:pPr>
      <w:r w:rsidRPr="00007F0D">
        <w:t xml:space="preserve">В разделе </w:t>
      </w:r>
      <w:r w:rsidR="004D543D">
        <w:t>«</w:t>
      </w:r>
      <w:r w:rsidRPr="00007F0D">
        <w:t>Метрологическое обеспечение испытаний</w:t>
      </w:r>
      <w:r w:rsidR="004D543D">
        <w:t>»</w:t>
      </w:r>
      <w:r w:rsidRPr="00007F0D">
        <w:t xml:space="preserve"> приводят перечень мероприятий по метрологическому обеспечению испытаний с распределением задач и ответственности организаций, участвующих в испытаниях, за выполнение соответствующих мероприятий.</w:t>
      </w:r>
    </w:p>
    <w:p w:rsidR="004D543D" w:rsidRDefault="004D543D" w:rsidP="004D543D">
      <w:pPr>
        <w:pStyle w:val="34b"/>
      </w:pPr>
    </w:p>
    <w:p w:rsidR="004D543D" w:rsidRDefault="004D543D" w:rsidP="004D543D">
      <w:pPr>
        <w:pStyle w:val="34fffa"/>
      </w:pPr>
    </w:p>
    <w:p w:rsidR="000611C2" w:rsidRDefault="00007F0D" w:rsidP="003E4A00">
      <w:pPr>
        <w:pStyle w:val="1"/>
        <w:rPr>
          <w:lang w:val="ru-RU"/>
        </w:rPr>
      </w:pPr>
      <w:bookmarkStart w:id="53" w:name="_Toc398560312"/>
      <w:bookmarkStart w:id="54" w:name="_Toc134054167"/>
      <w:r>
        <w:rPr>
          <w:lang w:val="ru-RU"/>
        </w:rPr>
        <w:lastRenderedPageBreak/>
        <w:t>Отчетность</w:t>
      </w:r>
      <w:bookmarkEnd w:id="53"/>
      <w:bookmarkEnd w:id="54"/>
    </w:p>
    <w:p w:rsidR="007F07B5" w:rsidRDefault="007F07B5" w:rsidP="007F07B5">
      <w:pPr>
        <w:pStyle w:val="34a0"/>
      </w:pPr>
      <w:r>
        <w:t>В разделе «Отчетность» приводят перечень отчетных документов, которые должны оформляться в процессе испытаний и по их завершении, с указанием организаций и предприятий, разрабатывающих, согласующих и утверждающих их, а также сроки оформления этих документов.</w:t>
      </w:r>
    </w:p>
    <w:p w:rsidR="00007F0D" w:rsidRDefault="007F07B5" w:rsidP="007F07B5">
      <w:pPr>
        <w:pStyle w:val="34a0"/>
      </w:pPr>
      <w:r>
        <w:t>К отчетным документам относят акт и отчет о результатах испытаний, акт технического состояния системы после испытаний.</w:t>
      </w:r>
    </w:p>
    <w:p w:rsidR="004D543D" w:rsidRDefault="004D543D" w:rsidP="004D543D">
      <w:pPr>
        <w:pStyle w:val="34b"/>
      </w:pPr>
    </w:p>
    <w:p w:rsidR="004D543D" w:rsidRDefault="004D543D" w:rsidP="004D543D">
      <w:pPr>
        <w:pStyle w:val="34fffa"/>
      </w:pPr>
    </w:p>
    <w:p w:rsidR="007F07B5" w:rsidRPr="004D543D" w:rsidRDefault="007F07B5" w:rsidP="007F07B5">
      <w:pPr>
        <w:pStyle w:val="34fffa"/>
      </w:pPr>
    </w:p>
    <w:p w:rsidR="004A6227" w:rsidRPr="00007F0D" w:rsidRDefault="004A6227" w:rsidP="000611C2">
      <w:pPr>
        <w:pStyle w:val="3412"/>
      </w:pPr>
      <w:bookmarkStart w:id="55" w:name="_Toc397971534"/>
      <w:bookmarkStart w:id="56" w:name="_Toc398225599"/>
      <w:bookmarkEnd w:id="55"/>
      <w:bookmarkEnd w:id="56"/>
    </w:p>
    <w:p w:rsidR="000611C2" w:rsidRPr="00007F0D" w:rsidRDefault="00007F0D" w:rsidP="00007F0D">
      <w:pPr>
        <w:pStyle w:val="34e"/>
      </w:pPr>
      <w:r>
        <w:t>(</w:t>
      </w:r>
      <w:r w:rsidR="00AC60E4">
        <w:t>обязательное</w:t>
      </w:r>
      <w:r w:rsidR="000611C2">
        <w:t>)</w:t>
      </w:r>
      <w:r w:rsidR="004B3E6B">
        <w:fldChar w:fldCharType="begin"/>
      </w:r>
      <w:r w:rsidR="004B3E6B">
        <w:instrText xml:space="preserve"> TC "</w:instrText>
      </w:r>
      <w:fldSimple w:instr=" STYLEREF  34_Заголовок_1_Приложение \w  \* MERGEFORMAT ">
        <w:bookmarkStart w:id="57" w:name="_Toc134054168"/>
        <w:r w:rsidR="00FB2BF3">
          <w:rPr>
            <w:noProof/>
          </w:rPr>
          <w:instrText>Приложение А</w:instrText>
        </w:r>
      </w:fldSimple>
      <w:r w:rsidR="004B3E6B">
        <w:instrText>. Методика испытаний</w:instrText>
      </w:r>
      <w:bookmarkEnd w:id="57"/>
      <w:r w:rsidR="004B3E6B">
        <w:instrText xml:space="preserve">" </w:instrText>
      </w:r>
      <w:r w:rsidR="004B3E6B">
        <w:fldChar w:fldCharType="end"/>
      </w:r>
    </w:p>
    <w:p w:rsidR="00A5066B" w:rsidRDefault="00007F0D" w:rsidP="000611C2">
      <w:pPr>
        <w:pStyle w:val="341b"/>
      </w:pPr>
      <w:r>
        <w:t>Методика испытаний</w:t>
      </w:r>
    </w:p>
    <w:p w:rsidR="00007F0D" w:rsidRPr="00007F0D" w:rsidRDefault="00007F0D" w:rsidP="00007F0D">
      <w:pPr>
        <w:pStyle w:val="34a0"/>
      </w:pPr>
      <w:r w:rsidRPr="00007F0D">
        <w:t>В приложения включают перечень методик испытаний, математических и комплексных моделей, применяемых для оценки характеристик системы.</w:t>
      </w:r>
    </w:p>
    <w:p w:rsidR="00007F0D" w:rsidRPr="00007F0D" w:rsidRDefault="00007F0D" w:rsidP="00007F0D">
      <w:pPr>
        <w:pStyle w:val="34a0"/>
      </w:pPr>
      <w:r w:rsidRPr="00007F0D">
        <w:t>При проведении испытаний в несколько этапов программы испытаний должны быть оформлены в виде единого документа.</w:t>
      </w:r>
    </w:p>
    <w:p w:rsidR="00007F0D" w:rsidRPr="00007F0D" w:rsidRDefault="00007F0D" w:rsidP="00007F0D">
      <w:pPr>
        <w:pStyle w:val="34a0"/>
      </w:pPr>
      <w:r w:rsidRPr="00007F0D">
        <w:t>Методики испытаний разрабатывают на основе ТЗ и утвержденных программ испытаний с использованием типовых методик испытаний (при наличии). При этом отдельные положения типовых методик испытаний могут уточняться и конкретизироваться в разрабатываемых методиках испытаний в зависимости от особенности системы и условий проведения испытаний.</w:t>
      </w:r>
    </w:p>
    <w:p w:rsidR="000611C2" w:rsidRDefault="000611C2" w:rsidP="00A5066B">
      <w:pPr>
        <w:pStyle w:val="34b"/>
      </w:pPr>
    </w:p>
    <w:p w:rsidR="004D543D" w:rsidRDefault="004D543D" w:rsidP="004D543D">
      <w:pPr>
        <w:pStyle w:val="34fffa"/>
      </w:pPr>
    </w:p>
    <w:p w:rsidR="002C35B5" w:rsidRDefault="002C35B5" w:rsidP="00007F0D">
      <w:pPr>
        <w:pStyle w:val="3412"/>
      </w:pPr>
    </w:p>
    <w:p w:rsidR="004D543D" w:rsidRPr="004D543D" w:rsidRDefault="00E07827" w:rsidP="004D543D">
      <w:pPr>
        <w:pStyle w:val="34e"/>
      </w:pPr>
      <w:r>
        <w:t>(обязательное)</w:t>
      </w:r>
      <w:r w:rsidR="00E272C6" w:rsidRPr="00E272C6">
        <w:t xml:space="preserve"> </w:t>
      </w:r>
      <w:r w:rsidR="00E272C6">
        <w:fldChar w:fldCharType="begin"/>
      </w:r>
      <w:r w:rsidR="00E272C6">
        <w:instrText xml:space="preserve"> TC "</w:instrText>
      </w:r>
      <w:fldSimple w:instr=" STYLEREF  34_Заголовок_1_Приложение \w  \* MERGEFORMAT ">
        <w:bookmarkStart w:id="58" w:name="_Toc134054169"/>
        <w:r w:rsidR="00FB2BF3">
          <w:rPr>
            <w:noProof/>
          </w:rPr>
          <w:instrText>Приложение Б</w:instrText>
        </w:r>
      </w:fldSimple>
      <w:r w:rsidR="00E272C6">
        <w:instrText>. Акт о проведении испытаний</w:instrText>
      </w:r>
      <w:bookmarkEnd w:id="58"/>
      <w:r w:rsidR="00E272C6">
        <w:instrText xml:space="preserve">" </w:instrText>
      </w:r>
      <w:r w:rsidR="00E272C6">
        <w:fldChar w:fldCharType="end"/>
      </w:r>
    </w:p>
    <w:p w:rsidR="00007F0D" w:rsidRDefault="00007F0D" w:rsidP="00007F0D">
      <w:pPr>
        <w:pStyle w:val="341b"/>
      </w:pPr>
      <w:r>
        <w:t>Акт о проведении испытаний</w:t>
      </w:r>
    </w:p>
    <w:p w:rsidR="00007F0D" w:rsidRDefault="00007F0D" w:rsidP="00007F0D">
      <w:pPr>
        <w:pStyle w:val="34b"/>
      </w:pPr>
    </w:p>
    <w:p w:rsidR="00E272C6" w:rsidRPr="00E272C6" w:rsidRDefault="00E272C6" w:rsidP="00E272C6">
      <w:pPr>
        <w:pStyle w:val="34fffa"/>
      </w:pPr>
    </w:p>
    <w:p w:rsidR="00007F0D" w:rsidRDefault="00007F0D" w:rsidP="00007F0D">
      <w:pPr>
        <w:pStyle w:val="3412"/>
      </w:pPr>
    </w:p>
    <w:p w:rsidR="004D543D" w:rsidRPr="004D543D" w:rsidRDefault="00E07827" w:rsidP="004D543D">
      <w:pPr>
        <w:pStyle w:val="34e"/>
      </w:pPr>
      <w:r>
        <w:t>(обязательное)</w:t>
      </w:r>
      <w:r w:rsidR="00E272C6">
        <w:fldChar w:fldCharType="begin"/>
      </w:r>
      <w:r w:rsidR="00E272C6">
        <w:instrText xml:space="preserve"> TC "</w:instrText>
      </w:r>
      <w:fldSimple w:instr=" STYLEREF  34_Заголовок_1_Приложение \w  \* MERGEFORMAT ">
        <w:bookmarkStart w:id="59" w:name="_Toc134054170"/>
        <w:r w:rsidR="00FB2BF3">
          <w:rPr>
            <w:noProof/>
          </w:rPr>
          <w:instrText>Приложение В</w:instrText>
        </w:r>
      </w:fldSimple>
      <w:r w:rsidR="00E272C6">
        <w:instrText>. Отчет о проведении испытаний</w:instrText>
      </w:r>
      <w:bookmarkEnd w:id="59"/>
      <w:r w:rsidR="00E272C6">
        <w:instrText xml:space="preserve">" </w:instrText>
      </w:r>
      <w:r w:rsidR="00E272C6">
        <w:fldChar w:fldCharType="end"/>
      </w:r>
    </w:p>
    <w:p w:rsidR="00007F0D" w:rsidRDefault="00007F0D" w:rsidP="00007F0D">
      <w:pPr>
        <w:pStyle w:val="341b"/>
      </w:pPr>
      <w:r>
        <w:t>Отчет о проведении испытаний</w:t>
      </w:r>
    </w:p>
    <w:p w:rsidR="004330A4" w:rsidRDefault="004330A4" w:rsidP="004330A4">
      <w:pPr>
        <w:pStyle w:val="34b"/>
      </w:pPr>
    </w:p>
    <w:p w:rsidR="004330A4" w:rsidRPr="004330A4" w:rsidRDefault="004330A4" w:rsidP="004330A4">
      <w:pPr>
        <w:pStyle w:val="34fffa"/>
      </w:pPr>
    </w:p>
    <w:p w:rsidR="00147B49" w:rsidRPr="003771F8" w:rsidRDefault="002C35B5" w:rsidP="00147B49">
      <w:pPr>
        <w:pStyle w:val="3415"/>
      </w:pPr>
      <w:bookmarkStart w:id="60" w:name="_Toc386572818"/>
      <w:bookmarkStart w:id="61" w:name="_Toc386572947"/>
      <w:bookmarkStart w:id="62" w:name="_Toc390811904"/>
      <w:bookmarkStart w:id="63" w:name="_Toc394586650"/>
      <w:bookmarkStart w:id="64" w:name="_Toc134054171"/>
      <w:r>
        <w:lastRenderedPageBreak/>
        <w:t>Перечень</w:t>
      </w:r>
      <w:r w:rsidR="00147B49">
        <w:t xml:space="preserve"> сокращений</w:t>
      </w:r>
      <w:bookmarkEnd w:id="60"/>
      <w:bookmarkEnd w:id="61"/>
      <w:bookmarkEnd w:id="62"/>
      <w:bookmarkEnd w:id="63"/>
      <w:bookmarkEnd w:id="64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C8335A" w:rsidP="00AD0715">
            <w:pPr>
              <w:pStyle w:val="34ff6"/>
            </w:pPr>
            <w:r>
              <w:t>А</w:t>
            </w:r>
            <w:r w:rsidR="00147B49" w:rsidRPr="00AD0715">
              <w:t>С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C8335A">
            <w:pPr>
              <w:pStyle w:val="34ff6"/>
            </w:pPr>
            <w:r w:rsidRPr="00AD0715">
              <w:t>Автоматизированная система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65" w:name="_Toc134054172"/>
      <w:r>
        <w:lastRenderedPageBreak/>
        <w:t>Перечень терминов</w:t>
      </w:r>
      <w:bookmarkEnd w:id="65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E62825" w:rsidRPr="00BB426D" w:rsidRDefault="00E62825" w:rsidP="00E6282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E55865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E55865" w:rsidRPr="00A86232" w:rsidRDefault="00E55865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E55865" w:rsidRPr="005F1B2E" w:rsidRDefault="00E55865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E55865" w:rsidRPr="005F1B2E" w:rsidRDefault="00E55865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E55865" w:rsidRPr="005F1B2E" w:rsidRDefault="00E55865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E55865" w:rsidRPr="005F1B2E" w:rsidRDefault="00E55865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E55865" w:rsidRPr="005F1B2E" w:rsidRDefault="00E55865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E55865" w:rsidRPr="005F1B2E" w:rsidRDefault="00E55865" w:rsidP="006877E2">
            <w:pPr>
              <w:pStyle w:val="34ff8"/>
            </w:pPr>
            <w:r w:rsidRPr="005F1B2E">
              <w:t>Дата</w:t>
            </w:r>
          </w:p>
        </w:tc>
      </w:tr>
      <w:tr w:rsidR="00E55865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E55865" w:rsidRPr="005F1B2E" w:rsidRDefault="00E55865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E55865" w:rsidRPr="005F1B2E" w:rsidRDefault="00E55865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E55865" w:rsidRPr="005F1B2E" w:rsidRDefault="00E55865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E55865" w:rsidRPr="005F1B2E" w:rsidRDefault="00E55865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E55865" w:rsidRPr="005F1B2E" w:rsidRDefault="00E55865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E55865" w:rsidRPr="005F1B2E" w:rsidRDefault="00E55865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E55865" w:rsidRPr="005F1B2E" w:rsidRDefault="00E55865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E55865" w:rsidRPr="005F1B2E" w:rsidRDefault="00E55865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E55865" w:rsidRPr="005F1B2E" w:rsidRDefault="00E55865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E55865" w:rsidRPr="005F1B2E" w:rsidRDefault="00E55865" w:rsidP="006877E2">
            <w:pPr>
              <w:pStyle w:val="34ff8"/>
            </w:pPr>
          </w:p>
        </w:tc>
      </w:tr>
      <w:tr w:rsidR="00E55865" w:rsidTr="00D8593D">
        <w:trPr>
          <w:trHeight w:val="454"/>
        </w:trPr>
        <w:tc>
          <w:tcPr>
            <w:tcW w:w="518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5865" w:rsidRDefault="00E55865" w:rsidP="00D8593D">
            <w:pPr>
              <w:pStyle w:val="34ff6"/>
            </w:pPr>
          </w:p>
        </w:tc>
      </w:tr>
      <w:tr w:rsidR="00E55865" w:rsidTr="00D8593D">
        <w:trPr>
          <w:trHeight w:val="454"/>
        </w:trPr>
        <w:tc>
          <w:tcPr>
            <w:tcW w:w="518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5865" w:rsidRDefault="00E55865" w:rsidP="00D8593D">
            <w:pPr>
              <w:pStyle w:val="34ff6"/>
            </w:pPr>
          </w:p>
        </w:tc>
      </w:tr>
      <w:tr w:rsidR="00E55865" w:rsidTr="00D8593D">
        <w:trPr>
          <w:trHeight w:val="454"/>
        </w:trPr>
        <w:tc>
          <w:tcPr>
            <w:tcW w:w="518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5865" w:rsidRDefault="00E55865" w:rsidP="00D8593D">
            <w:pPr>
              <w:pStyle w:val="34ff6"/>
            </w:pPr>
          </w:p>
        </w:tc>
      </w:tr>
      <w:tr w:rsidR="00E55865" w:rsidTr="00D8593D">
        <w:trPr>
          <w:trHeight w:val="454"/>
        </w:trPr>
        <w:tc>
          <w:tcPr>
            <w:tcW w:w="518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5865" w:rsidRDefault="00E55865" w:rsidP="00D8593D">
            <w:pPr>
              <w:pStyle w:val="34ff6"/>
            </w:pPr>
          </w:p>
        </w:tc>
      </w:tr>
      <w:tr w:rsidR="00E55865" w:rsidTr="00D8593D">
        <w:trPr>
          <w:trHeight w:val="454"/>
        </w:trPr>
        <w:tc>
          <w:tcPr>
            <w:tcW w:w="518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5865" w:rsidRDefault="00E55865" w:rsidP="00D8593D">
            <w:pPr>
              <w:pStyle w:val="34ff6"/>
            </w:pPr>
          </w:p>
        </w:tc>
      </w:tr>
      <w:tr w:rsidR="00E55865" w:rsidTr="00D8593D">
        <w:trPr>
          <w:trHeight w:val="454"/>
        </w:trPr>
        <w:tc>
          <w:tcPr>
            <w:tcW w:w="518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5865" w:rsidRDefault="00E55865" w:rsidP="00D8593D">
            <w:pPr>
              <w:pStyle w:val="34ff6"/>
            </w:pPr>
          </w:p>
        </w:tc>
      </w:tr>
      <w:tr w:rsidR="00E55865" w:rsidTr="00D8593D">
        <w:trPr>
          <w:trHeight w:val="454"/>
        </w:trPr>
        <w:tc>
          <w:tcPr>
            <w:tcW w:w="518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5865" w:rsidRDefault="00E55865" w:rsidP="00D8593D">
            <w:pPr>
              <w:pStyle w:val="34ff6"/>
            </w:pPr>
          </w:p>
        </w:tc>
      </w:tr>
      <w:tr w:rsidR="00E55865" w:rsidTr="00D8593D">
        <w:trPr>
          <w:trHeight w:val="454"/>
        </w:trPr>
        <w:tc>
          <w:tcPr>
            <w:tcW w:w="518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5865" w:rsidRDefault="00E55865" w:rsidP="00D8593D">
            <w:pPr>
              <w:pStyle w:val="34ff6"/>
            </w:pPr>
          </w:p>
        </w:tc>
      </w:tr>
      <w:tr w:rsidR="00E55865" w:rsidTr="00D8593D">
        <w:trPr>
          <w:trHeight w:val="454"/>
        </w:trPr>
        <w:tc>
          <w:tcPr>
            <w:tcW w:w="518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5865" w:rsidRDefault="00E55865" w:rsidP="00D8593D">
            <w:pPr>
              <w:pStyle w:val="34ff6"/>
            </w:pPr>
          </w:p>
        </w:tc>
      </w:tr>
      <w:tr w:rsidR="00E55865" w:rsidTr="00D8593D">
        <w:trPr>
          <w:trHeight w:val="454"/>
        </w:trPr>
        <w:tc>
          <w:tcPr>
            <w:tcW w:w="518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5865" w:rsidRDefault="00E55865" w:rsidP="00D8593D">
            <w:pPr>
              <w:pStyle w:val="34ff6"/>
            </w:pPr>
          </w:p>
        </w:tc>
      </w:tr>
      <w:tr w:rsidR="00E55865" w:rsidTr="00D8593D">
        <w:trPr>
          <w:trHeight w:val="454"/>
        </w:trPr>
        <w:tc>
          <w:tcPr>
            <w:tcW w:w="518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5865" w:rsidRDefault="00E55865" w:rsidP="00D8593D">
            <w:pPr>
              <w:pStyle w:val="34ff6"/>
            </w:pPr>
          </w:p>
        </w:tc>
      </w:tr>
      <w:tr w:rsidR="00E55865" w:rsidTr="00D8593D">
        <w:trPr>
          <w:trHeight w:val="454"/>
        </w:trPr>
        <w:tc>
          <w:tcPr>
            <w:tcW w:w="518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5865" w:rsidRDefault="00E55865" w:rsidP="00D8593D">
            <w:pPr>
              <w:pStyle w:val="34ff6"/>
            </w:pPr>
          </w:p>
        </w:tc>
      </w:tr>
      <w:tr w:rsidR="00E55865" w:rsidTr="00D8593D">
        <w:trPr>
          <w:trHeight w:val="454"/>
        </w:trPr>
        <w:tc>
          <w:tcPr>
            <w:tcW w:w="518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5865" w:rsidRDefault="00E55865" w:rsidP="00D8593D">
            <w:pPr>
              <w:pStyle w:val="34ff6"/>
            </w:pPr>
          </w:p>
        </w:tc>
      </w:tr>
      <w:tr w:rsidR="00E55865" w:rsidTr="00D8593D">
        <w:trPr>
          <w:trHeight w:val="454"/>
        </w:trPr>
        <w:tc>
          <w:tcPr>
            <w:tcW w:w="518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5865" w:rsidRDefault="00E55865" w:rsidP="00D8593D">
            <w:pPr>
              <w:pStyle w:val="34ff6"/>
            </w:pPr>
          </w:p>
        </w:tc>
      </w:tr>
      <w:tr w:rsidR="00E55865" w:rsidTr="00D8593D">
        <w:trPr>
          <w:trHeight w:val="454"/>
        </w:trPr>
        <w:tc>
          <w:tcPr>
            <w:tcW w:w="518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5865" w:rsidRDefault="00E55865" w:rsidP="00D8593D">
            <w:pPr>
              <w:pStyle w:val="34ff6"/>
            </w:pPr>
          </w:p>
        </w:tc>
      </w:tr>
      <w:tr w:rsidR="00E55865" w:rsidTr="00D8593D">
        <w:trPr>
          <w:trHeight w:val="454"/>
        </w:trPr>
        <w:tc>
          <w:tcPr>
            <w:tcW w:w="518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5865" w:rsidRDefault="00E55865" w:rsidP="00D8593D">
            <w:pPr>
              <w:pStyle w:val="34ff6"/>
            </w:pPr>
          </w:p>
        </w:tc>
      </w:tr>
      <w:tr w:rsidR="00E55865" w:rsidTr="00D8593D">
        <w:trPr>
          <w:trHeight w:val="454"/>
        </w:trPr>
        <w:tc>
          <w:tcPr>
            <w:tcW w:w="518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5865" w:rsidRDefault="00E55865" w:rsidP="00D8593D">
            <w:pPr>
              <w:pStyle w:val="34ff6"/>
            </w:pPr>
          </w:p>
        </w:tc>
      </w:tr>
      <w:tr w:rsidR="00E55865" w:rsidTr="00D8593D">
        <w:trPr>
          <w:trHeight w:val="454"/>
        </w:trPr>
        <w:tc>
          <w:tcPr>
            <w:tcW w:w="518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5865" w:rsidRDefault="00E55865" w:rsidP="00D8593D">
            <w:pPr>
              <w:pStyle w:val="34ff6"/>
            </w:pPr>
          </w:p>
        </w:tc>
      </w:tr>
      <w:tr w:rsidR="00E55865" w:rsidTr="00D8593D">
        <w:trPr>
          <w:trHeight w:val="454"/>
        </w:trPr>
        <w:tc>
          <w:tcPr>
            <w:tcW w:w="518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5865" w:rsidRDefault="00E55865" w:rsidP="00D8593D">
            <w:pPr>
              <w:pStyle w:val="34ff6"/>
            </w:pPr>
          </w:p>
        </w:tc>
      </w:tr>
      <w:tr w:rsidR="00E55865" w:rsidTr="00D8593D">
        <w:trPr>
          <w:trHeight w:val="454"/>
        </w:trPr>
        <w:tc>
          <w:tcPr>
            <w:tcW w:w="518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5865" w:rsidRDefault="00E55865" w:rsidP="00D8593D">
            <w:pPr>
              <w:pStyle w:val="34ff6"/>
            </w:pPr>
          </w:p>
        </w:tc>
      </w:tr>
      <w:tr w:rsidR="00E55865" w:rsidTr="00D8593D">
        <w:trPr>
          <w:trHeight w:val="454"/>
        </w:trPr>
        <w:tc>
          <w:tcPr>
            <w:tcW w:w="518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5865" w:rsidRDefault="00E55865" w:rsidP="00D8593D">
            <w:pPr>
              <w:pStyle w:val="34ff6"/>
            </w:pPr>
          </w:p>
        </w:tc>
      </w:tr>
      <w:tr w:rsidR="00E55865" w:rsidTr="00D8593D">
        <w:trPr>
          <w:trHeight w:val="454"/>
        </w:trPr>
        <w:tc>
          <w:tcPr>
            <w:tcW w:w="518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5865" w:rsidRDefault="00E55865" w:rsidP="00D8593D">
            <w:pPr>
              <w:pStyle w:val="34ff6"/>
            </w:pPr>
          </w:p>
        </w:tc>
      </w:tr>
      <w:tr w:rsidR="00E55865" w:rsidTr="00D8593D">
        <w:trPr>
          <w:trHeight w:val="454"/>
        </w:trPr>
        <w:tc>
          <w:tcPr>
            <w:tcW w:w="518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5865" w:rsidRDefault="00E55865" w:rsidP="00D8593D">
            <w:pPr>
              <w:pStyle w:val="34ff6"/>
            </w:pPr>
          </w:p>
        </w:tc>
      </w:tr>
      <w:tr w:rsidR="00E55865" w:rsidTr="00D8593D">
        <w:trPr>
          <w:trHeight w:val="454"/>
        </w:trPr>
        <w:tc>
          <w:tcPr>
            <w:tcW w:w="518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5865" w:rsidRDefault="00E55865" w:rsidP="00D8593D">
            <w:pPr>
              <w:pStyle w:val="34ff6"/>
            </w:pPr>
          </w:p>
        </w:tc>
      </w:tr>
      <w:tr w:rsidR="00E55865" w:rsidTr="00D8593D">
        <w:trPr>
          <w:trHeight w:val="454"/>
        </w:trPr>
        <w:tc>
          <w:tcPr>
            <w:tcW w:w="518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5865" w:rsidRDefault="00E55865" w:rsidP="00D8593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5865" w:rsidRDefault="00E55865" w:rsidP="00D8593D">
            <w:pPr>
              <w:pStyle w:val="34ff6"/>
            </w:pPr>
          </w:p>
        </w:tc>
      </w:tr>
    </w:tbl>
    <w:p w:rsidR="00E62825" w:rsidRDefault="00E62825" w:rsidP="002C35B5">
      <w:pPr>
        <w:pStyle w:val="34fffa"/>
      </w:pPr>
    </w:p>
    <w:sectPr w:rsidR="00E62825" w:rsidSect="00DD7D72">
      <w:headerReference w:type="default" r:id="rId15"/>
      <w:headerReference w:type="first" r:id="rId16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2E4E" w:rsidRDefault="00362E4E" w:rsidP="00AD0715">
      <w:r>
        <w:separator/>
      </w:r>
    </w:p>
    <w:p w:rsidR="00362E4E" w:rsidRDefault="00362E4E" w:rsidP="00AD0715"/>
  </w:endnote>
  <w:endnote w:type="continuationSeparator" w:id="0">
    <w:p w:rsidR="00362E4E" w:rsidRDefault="00362E4E" w:rsidP="00AD0715">
      <w:r>
        <w:continuationSeparator/>
      </w:r>
    </w:p>
    <w:p w:rsidR="00362E4E" w:rsidRDefault="00362E4E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452E" w:rsidRDefault="00A7452E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57E7" w:rsidRDefault="003057E7" w:rsidP="003057E7">
    <w:pPr>
      <w:pStyle w:val="341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2E4E" w:rsidRDefault="00362E4E" w:rsidP="00AD0715">
      <w:r>
        <w:separator/>
      </w:r>
    </w:p>
    <w:p w:rsidR="00362E4E" w:rsidRDefault="00362E4E" w:rsidP="00AD0715"/>
  </w:footnote>
  <w:footnote w:type="continuationSeparator" w:id="0">
    <w:p w:rsidR="00362E4E" w:rsidRDefault="00362E4E" w:rsidP="00AD0715">
      <w:r>
        <w:continuationSeparator/>
      </w:r>
    </w:p>
    <w:p w:rsidR="00362E4E" w:rsidRDefault="00362E4E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7F0D" w:rsidRDefault="00A7452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9744" behindDoc="0" locked="1" layoutInCell="1" allowOverlap="1" wp14:anchorId="3B6F4CCC" wp14:editId="37E1FEA8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59" name="Группа 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60" name="Группа 60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1" name="Группа 61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6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63" name="Группа 63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4" name="Группа 64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65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6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70" name="Группа 7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71" name="Группа 71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72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7452E" w:rsidRDefault="00A7452E" w:rsidP="00A7452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7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7452E" w:rsidRDefault="00A7452E" w:rsidP="00A7452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3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7452E" w:rsidRDefault="00A7452E" w:rsidP="00A7452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9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7452E" w:rsidRDefault="00A7452E" w:rsidP="00A7452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9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7452E" w:rsidRDefault="00A7452E" w:rsidP="00A7452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92" name="Группа 92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93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7452E" w:rsidRDefault="00A7452E" w:rsidP="00A7452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7452E" w:rsidRDefault="00A7452E" w:rsidP="00A7452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7452E" w:rsidRDefault="00A7452E" w:rsidP="00A7452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7452E" w:rsidRDefault="00A7452E" w:rsidP="00A7452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1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7452E" w:rsidRDefault="00A7452E" w:rsidP="00A7452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0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9" o:spid="_x0000_s1026" style="position:absolute;left:0;text-align:left;margin-left:22.7pt;margin-top:14.2pt;width:558.45pt;height:813.55pt;z-index:251679744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">
              <v:group id="Группа 60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<v:group id="Группа 61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69VyMIA&#10;AADbAAAADwAAAGRycy9kb3ducmV2LnhtbESPQWsCMRSE7wX/Q3iCt5oodKurUdQi2t6qgtfH5rm7&#10;uHlZkqjrv28KhR6HmfmGmS8724g7+VA71jAaKhDEhTM1lxpOx+3rBESIyAYbx6ThSQGWi97LHHPj&#10;HvxN90MsRYJwyFFDFWObSxmKiiyGoWuJk3dx3mJM0pfSeHwkuG3kWKlMWqw5LVTY0qai4nq4WQ2X&#10;k/p8P0ZarTd++vb1oc7ZXu20HvS71QxEpC7+h//ae6MhG8Pvl/QD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r1XIwgAAANsAAAAPAAAAAAAAAAAAAAAAAJgCAABkcnMvZG93&#10;bnJldi54bWxQSwUGAAAAAAQABAD1AAAAhwMAAAAA&#10;" filled="f" strokeweight="1.5pt">
                    <v:textbox inset=",1mm"/>
                  </v:rect>
                  <v:group id="Группа 63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  <v:group id="Группа 64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TOkcIAAADbAAAADwAAAGRycy9kb3ducmV2LnhtbESPQYvCMBSE7wv+h/AEb2uqsEWqUUQQ&#10;lN3D6gp7fTSvTbF5KUm09d9vFgSPw8x8w6w2g23FnXxoHCuYTTMQxKXTDdcKLj/79wWIEJE1to5J&#10;wYMCbNajtxUW2vV8ovs51iJBOBSowMTYFVKG0pDFMHUdcfIq5y3GJH0ttcc+wW0r51mWS4sNpwWD&#10;He0MldfzzSqQx8/+2+/nl6quDp37PZqvvB+UmoyH7RJEpCG+ws/2QSvIP+D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lTOkcIAAADbAAAADwAAAAAAAAAAAAAA&#10;AAChAgAAZHJzL2Rvd25yZXYueG1sUEsFBgAAAAAEAAQA+QAAAJADAAAAAA==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ZQ5sIAAADbAAAADwAAAGRycy9kb3ducmV2LnhtbESPT4vCMBTE78J+h/AW9qbpeijSNYoI&#10;guIe/AdeH81rU7Z5KUnW1m9vBMHjMDO/YebLwbbiRj40jhV8TzIQxKXTDdcKLufNeAYiRGSNrWNS&#10;cKcAy8XHaI6Fdj0f6XaKtUgQDgUqMDF2hZShNGQxTFxHnLzKeYsxSV9L7bFPcNvKaZbl0mLDacFg&#10;R2tD5d/p3yqQu31/8JvppaqrbeeuO/Ob94NSX5/D6gdEpCG+w6/2VivIc3h+ST9AL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oZQ5sIAAADbAAAADwAAAAAAAAAAAAAA&#10;AAChAgAAZHJzL2Rvd25yZXYueG1sUEsFBgAAAAAEAAQA+QAAAJADAAAAAA=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cr1fcMAAADbAAAADwAAAGRycy9kb3ducmV2LnhtbESPQWvCQBSE74L/YXmF3nRTD2lJ3QQR&#10;BKUeWiv0+si+ZEOzb8PuauK/d4VCj8PMfMOsq8n24ko+dI4VvCwzEMS10x23Cs7fu8UbiBCRNfaO&#10;ScGNAlTlfLbGQruRv+h6iq1IEA4FKjAxDoWUoTZkMSzdQJy8xnmLMUnfSu1xTHDby1WW5dJix2nB&#10;4EBbQ/Xv6WIVyMPH+Ol3q3PTNvvB/RzMMR8npZ6fps07iEhT/A//tfdaQf4K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K9X3DAAAA2wAAAA8AAAAAAAAAAAAA&#10;AAAAoQIAAGRycy9kb3ducmV2LnhtbFBLBQYAAAAABAAEAPkAAACRAwAAAAA=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VhD78AAADbAAAADwAAAGRycy9kb3ducmV2LnhtbERPy4rCMBTdC/5DuMLsNB0XRTpGkQFB&#10;GRc+CrO9NLdNsbkpScbWv58sBJeH815vR9uJB/nQOlbwuchAEFdOt9woKG/7+QpEiMgaO8ek4EkB&#10;tpvpZI2FdgNf6HGNjUghHApUYGLsCylDZchiWLieOHG18xZjgr6R2uOQwm0nl1mWS4stpwaDPX0b&#10;qu7XP6tAHn+Gs98vy7qpD737PZpTPoxKfczG3ReISGN8i1/ug1aQp7HpS/oBcvM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FVhD78AAADbAAAADwAAAAAAAAAAAAAAAACh&#10;AgAAZHJzL2Rvd25yZXYueG1sUEsFBgAAAAAEAAQA+QAAAI0DAAAAAA=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xnElMMAAADbAAAADwAAAGRycy9kb3ducmV2LnhtbESPQWvCQBSE74L/YXmF3nRTD6FN3QQR&#10;BKUeWiv0+si+ZEOzb8PuauK/d4VCj8PMfMOsq8n24ko+dI4VvCwzEMS10x23Cs7fu8UriBCRNfaO&#10;ScGNAlTlfLbGQruRv+h6iq1IEA4FKjAxDoWUoTZkMSzdQJy8xnmLMUnfSu1xTHDby1WW5dJix2nB&#10;4EBbQ/Xv6WIVyMPH+Ol3q3PTNvvB/RzMMR8npZ6fps07iEhT/A//tfdaQf4G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sZxJTDAAAA2wAAAA8AAAAAAAAAAAAA&#10;AAAAoQIAAGRycy9kb3ducmV2LnhtbFBLBQYAAAAABAAEAPkAAACRAwAAAAA=&#10;" strokeweight="1.5pt"/>
                  </v:group>
                </v:group>
                <v:group id="Группа 70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  <v:group id="Группа 71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oXcMA&#10;AADbAAAADwAAAGRycy9kb3ducmV2LnhtbESP0YrCMBRE34X9h3AXfBFN9UF3q1HWBUFZKFj9gGtz&#10;bYvNTUmi1r83C4KPw8ycYRarzjTiRs7XlhWMRwkI4sLqmksFx8Nm+AXCB2SNjWVS8CAPq+VHb4Gp&#10;tnfe0y0PpYgQ9ikqqEJoUyl9UZFBP7ItcfTO1hkMUbpSaof3CDeNnCTJVBqsOS5U2NJvRcUlvxoF&#10;mIXv8cWt1+Xgesiy6e40O+o/pfqf3c8cRKAuvMOv9lYrmE3g/0v8AXL5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HloXc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A7452E" w:rsidRDefault="00A7452E" w:rsidP="00A7452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xVss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NxVss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A7452E" w:rsidRDefault="00A7452E" w:rsidP="00A7452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C94cMA&#10;AADbAAAADwAAAGRycy9kb3ducmV2LnhtbESP3YrCMBSE7xd8h3AEb5Y1VUHdrlFUEJSFgj8PcLY5&#10;tsXmpCRR69sbYcHLYWa+YWaL1tTiRs5XlhUM+gkI4tzqigsFp+PmawrCB2SNtWVS8CAPi3nnY4ap&#10;tnfe0+0QChEh7FNUUIbQpFL6vCSDvm8b4uidrTMYonSF1A7vEW5qOUySsTRYcVwosaF1SfnlcDUK&#10;MAvfg4tbrYrP6zHLxru/yUn/KtXrtssfEIHa8A7/t7dawX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uC94c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A7452E" w:rsidRDefault="00A7452E" w:rsidP="00A7452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iKC8UA&#10;AADbAAAADwAAAGRycy9kb3ducmV2LnhtbESPwWrDMBBE74X+g9hCLyWR00PiuFFCUyi0FAyx8wEb&#10;a2ubWCsjKbbz91GhkOMwM2+YzW4ynRjI+daygsU8AUFcWd1yreBYfs5SED4ga+wsk4IredhtHx82&#10;mGk78oGGItQiQthnqKAJoc+k9FVDBv3c9sTR+7XOYIjS1VI7HCPcdPI1SZbSYMtxocGePhqqzsXF&#10;KMA8rBdnt9/XL5cyz5ffp9VR/yj1/DS9v4EINIV7+L/9pRWka/j7En+A3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CIoLxQAAANsAAAAPAAAAAAAAAAAAAAAAAJgCAABkcnMv&#10;ZG93bnJldi54bWxQSwUGAAAAAAQABAD1AAAAigMAAAAA&#10;" filled="f" stroked="f" strokeweight="1.5pt">
                      <v:textbox style="layout-flow:vertical;mso-layout-flow-alt:bottom-to-top" inset=".4mm,.4mm,.4mm,.4mm">
                        <w:txbxContent>
                          <w:p w:rsidR="00A7452E" w:rsidRDefault="00A7452E" w:rsidP="00A7452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u1S8IA&#10;AADbAAAADwAAAGRycy9kb3ducmV2LnhtbERP3WrCMBS+H/gO4QjeDE3rhdNqLDoYbAwK/jzAsTm2&#10;xeakJLHt3n65GOzy4/vf5aNpRU/ON5YVpIsEBHFpdcOVguvlY74G4QOyxtYyKfghD/l+8rLDTNuB&#10;T9SfQyViCPsMFdQhdJmUvqzJoF/Yjjhyd+sMhghdJbXDIYabVi6TZCUNNhwbauzovabycX4aBViE&#10;Tfpwx2P1+rwUxerr9nbV30rNpuNhCyLQGP7Ff+5PrWAT18cv8QfI/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67VLwgAAANs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A7452E" w:rsidRDefault="00A7452E" w:rsidP="00A7452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92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QNOcUA&#10;AADbAAAADwAAAGRycy9kb3ducmV2LnhtbESPQWsCMRSE7wX/Q3iCt5pV26KrUaSgSC+l6sHjY/NM&#10;Fjcvu5t03fbXN4VCj8PMfMOsNr2rREdtKD0rmIwzEMSF1yUbBefT7nEOIkRkjZVnUvBFATbrwcMK&#10;c+3v/EHdMRqRIBxyVGBjrHMpQ2HJYRj7mjh5V986jEm2RuoW7wnuKjnNshfpsOS0YLGmV0vF7fjp&#10;FDS2f3o2zXt1696+zdbuD6E5X5QaDfvtEkSkPv6H/9oHrWAxg9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NA05xQAAANs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A7452E" w:rsidRDefault="00A7452E" w:rsidP="00A7452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2VTcQA&#10;AADbAAAADwAAAGRycy9kb3ducmV2LnhtbESPQWsCMRSE7wX/Q3iCt5pVbNHVKCJUpJdS68HjY/NM&#10;Fjcvu5t0Xf31TaHQ4zAz3zCrTe8q0VEbSs8KJuMMBHHhdclGwenr7XkOIkRkjZVnUnCnAJv14GmF&#10;ufY3/qTuGI1IEA45KrAx1rmUobDkMIx9TZy8i28dxiRbI3WLtwR3lZxm2at0WHJasFjTzlJxPX47&#10;BY3tZy+m+aiu3fvDbO3+EJrTWanRsN8uQUTq43/4r33Q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dlU3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A7452E" w:rsidRDefault="00A7452E" w:rsidP="00A7452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OuocQA&#10;AADbAAAADwAAAGRycy9kb3ducmV2LnhtbESPQWsCMRSE7wX/Q3hCbzWrWNHVKCIo0kup9eDxsXkm&#10;i5uX3U1ct/31TaHQ4zAz3zCrTe8q0VEbSs8KxqMMBHHhdclGwflz/zIHESKyxsozKfiiAJv14GmF&#10;ufYP/qDuFI1IEA45KrAx1rmUobDkMIx8TZy8q28dxiRbI3WLjwR3lZxk2Uw6LDktWKxpZ6m4ne5O&#10;QWP76atp3qtb9/ZttvZwDM35otTzsN8uQUTq43/4r33U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dDrqH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A7452E" w:rsidRDefault="00A7452E" w:rsidP="00A7452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8LOsUA&#10;AADbAAAADwAAAGRycy9kb3ducmV2LnhtbESPQWsCMRSE7wX/Q3iCt5pVbKurUaSgSC+l6sHjY/NM&#10;Fjcvu5t03fbXN4VCj8PMfMOsNr2rREdtKD0rmIwzEMSF1yUbBefT7nEOIkRkjZVnUvBFATbrwcMK&#10;c+3v/EHdMRqRIBxyVGBjrHMpQ2HJYRj7mjh5V986jEm2RuoW7wnuKjnNsmfpsOS0YLGmV0vF7fjp&#10;FDS2nz2Z5r26dW/fZmv3h9CcL0qNhv12CSJSH//Df+2DVrB4gd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Dws6xQAAANs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A7452E" w:rsidRDefault="00A7452E" w:rsidP="00A7452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7nFMIA&#10;AADcAAAADwAAAGRycy9kb3ducmV2LnhtbERPS2sCMRC+C/6HMEJvmrVYKVujiKBIL+Lj0OOwmSaL&#10;m8nuJl23/fWmIHibj+85i1XvKtFRG0rPCqaTDARx4XXJRsHlvB2/gwgRWWPlmRT8UoDVcjhYYK79&#10;jY/UnaIRKYRDjgpsjHUuZSgsOQwTXxMn7tu3DmOCrZG6xVsKd5V8zbK5dFhyarBY08ZScT39OAWN&#10;7WdvpjlU1+7zz6ztbh+ay5dSL6N+/QEiUh+f4od7r9P8bAr/z6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LucU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A7452E" w:rsidRDefault="00A7452E" w:rsidP="00A7452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MAv8UA&#10;AADcAAAADwAAAGRycy9kb3ducmV2LnhtbESPS28CMQyE75X6HyJX6q0kVCqPhYAoVVXgxkPiam3M&#10;7oqNs0pS2P77+lCpN1sznvk8X/a+VTeKqQlsYTgwoIjL4BquLJyOny8TUCkjO2wDk4UfSrBcPD7M&#10;sXDhznu6HXKlJIRTgRbqnLtC61TW5DENQkcs2iVEj1nWWGkX8S7hvtWvxoy0x4alocaO1jWV18O3&#10;t3A5me34mGn1vo7Tt92HOY825sva56d+NQOVqc//5r/rjRN8I7TyjEy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0wC/xQAAANwAAAAPAAAAAAAAAAAAAAAAAJgCAABkcnMv&#10;ZG93bnJldi54bWxQSwUGAAAAAAQABAD1AAAAig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7F0D" w:rsidRDefault="00AF1714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29AEFF3A" wp14:editId="398214F5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F1714" w:rsidRDefault="00AF1714" w:rsidP="00AF1714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F1714" w:rsidRDefault="00AF1714" w:rsidP="00AF1714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F1714" w:rsidRDefault="00AF1714" w:rsidP="00AF1714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F1714" w:rsidRDefault="00AF1714" w:rsidP="00AF1714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F1714" w:rsidRDefault="00AF1714" w:rsidP="00AF1714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F1714" w:rsidRDefault="00AF1714" w:rsidP="00AF171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F1714" w:rsidRDefault="00AF1714" w:rsidP="00AF171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F1714" w:rsidRDefault="00AF1714" w:rsidP="00AF171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F1714" w:rsidRDefault="00AF1714" w:rsidP="00AF171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F1714" w:rsidRDefault="00AF1714" w:rsidP="00AF171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ETz7oPYHAAAbUwAADgAAAAAAAAAAAAAAAAAuAgAA&#10;ZHJzL2Uyb0RvYy54bWxQSwECLQAUAAYACAAAACEA+qb0YOEAAAALAQAADwAAAAAAAAAAAAAAAABQ&#10;CgAAZHJzL2Rvd25yZXYueG1sUEsFBgAAAAAEAAQA8wAAAF4LAAAAAA==&#10;">
              <v:group id="Группа 136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1tDs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dA6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UNbQ7CAAAA3AAAAA8A&#10;AAAAAAAAAAAAAAAAqgIAAGRycy9kb3ducmV2LnhtbFBLBQYAAAAABAAEAPoAAACZAwAAAAA=&#10;">
                <v:group id="Группа 137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kHIlc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E9f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kHIlcQAAADc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GOlcIA&#10;AADcAAAADwAAAGRycy9kb3ducmV2LnhtbERPTWsCMRC9C/0PYQrealJRW7dmF6tItbeq4HXYjLtL&#10;N5Mlibr9902h4G0e73MWRW9bcSUfGscankcKBHHpTMOVhuNh8/QKIkRkg61j0vBDAYr8YbDAzLgb&#10;f9F1HyuRQjhkqKGOscukDGVNFsPIdcSJOztvMSboK2k83lK4beVYqZm02HBqqLGjVU3l9/5iNZyP&#10;avdyiLR8X/n59HOtTrOt+tB6+Ngv30BE6uNd/O/emjR/Moa/Z9IFMv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UY6VwgAAANwAAAAPAAAAAAAAAAAAAAAAAJgCAABkcnMvZG93&#10;bnJldi54bWxQSwUGAAAAAAQABAD1AAAAhwM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<v:group id="Группа 148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gvms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2C+axgAAANwA&#10;AAAPAAAAAAAAAAAAAAAAAKoCAABkcnMvZG93bnJldi54bWxQSwUGAAAAAAQABAD6AAAAnQMAAAAA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RvbMEAAADcAAAADwAAAGRycy9kb3ducmV2LnhtbERPS4vCMBC+L/gfwgje1lQPRapRRBCU&#10;9bA+wOvQTJtiMylJtN1/v1lY8DYf33NWm8G24kU+NI4VzKYZCOLS6YZrBbfr/nMBIkRkja1jUvBD&#10;ATbr0ccKC+16PtPrEmuRQjgUqMDE2BVShtKQxTB1HXHiKuctxgR9LbXHPoXbVs6zLJcWG04NBjva&#10;GSofl6dVII9f/bffz29VXR06dz+aU94PSk3Gw3YJItIQ3+J/90Gn+fkM/p5JF8j1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VG9swQAAANwAAAAPAAAAAAAAAAAAAAAA&#10;AKECAABkcnMvZG93bnJldi54bWxQSwUGAAAAAAQABAD5AAAAjwMAAAAA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bxG8EAAADcAAAADwAAAGRycy9kb3ducmV2LnhtbERPTWvCQBC9F/wPyxR6q5vmEEp0lVIQ&#10;FHtoNeB1yE6ywexs2F1N/PddQfA2j/c5y/Vke3ElHzrHCj7mGQji2umOWwXVcfP+CSJEZI29Y1Jw&#10;owDr1exliaV2I//R9RBbkUI4lKjAxDiUUobakMUwdwNx4hrnLcYEfSu1xzGF217mWVZIix2nBoMD&#10;fRuqz4eLVSB3+/HXb/KqaZvt4E4781OMk1Jvr9PXAkSkKT7FD/dWp/lFDvdn0gVy9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hvEbwQAAANwAAAAPAAAAAAAAAAAAAAAA&#10;AKECAABkcnMvZG93bnJldi54bWxQSwUGAAAAAAQABAD5AAAAjwMAAAAA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pUgMEAAADcAAAADwAAAGRycy9kb3ducmV2LnhtbERPTYvCMBC9L/gfwgje1lQX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ylSAwQAAANwAAAAPAAAAAAAAAAAAAAAA&#10;AKECAABkcnMvZG93bnJldi54bWxQSwUGAAAAAAQABAD5AAAAjwMAAAAA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PM9MEAAADcAAAADwAAAGRycy9kb3ducmV2LnhtbERPTYvCMBC9L/gfwgje1lRZ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I8z0wQAAANwAAAAPAAAAAAAAAAAAAAAA&#10;AKECAABkcnMvZG93bnJldi54bWxQSwUGAAAAAAQABAD5AAAAjwMAAAAA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29pb8EAAADcAAAADwAAAGRycy9kb3ducmV2LnhtbERPTYvCMBC9L/gfwgje1lRhi1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/b2lvwQAAANwAAAAPAAAAAAAAAAAAAAAA&#10;AKECAABkcnMvZG93bnJldi54bWxQSwUGAAAAAAQABAD5AAAAjwMAAAAA&#10;" strokeweight="1.5pt"/>
                  </v:group>
                </v:group>
                <v:group id="Группа 166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<v:group id="Группа 167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mtFc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a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wmtF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AF1714" w:rsidRDefault="00AF1714" w:rsidP="00AF1714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UIjsIA&#10;AADcAAAADwAAAGRycy9kb3ducmV2LnhtbERP24rCMBB9F/yHMMK+iKb6ULVrlHVBWBEKXj5gbGbb&#10;YjMpSdTu328Ewbc5nOss151pxJ2cry0rmIwTEMSF1TWXCs6n7WgOwgdkjY1lUvBHHtarfm+JmbYP&#10;PtD9GEoRQ9hnqKAKoc2k9EVFBv3YtsSR+7XOYIjQlVI7fMRw08hpkqTSYM2xocKWvisqrsebUYB5&#10;WEyubrMph7dTnqe7y+ys90p9DLqvTxCBuvAWv9w/Os5PF/B8Jl4gV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RQiO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AF1714" w:rsidRDefault="00AF1714" w:rsidP="00AF1714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Y3zsYA&#10;AADcAAAADwAAAGRycy9kb3ducmV2LnhtbESP3WrCQBCF74W+wzIFb0Q39kLb6Cq1ULAIAX8eYMyO&#10;STA7G3ZXTd++c1HwboZz5pxvluvetepOITaeDUwnGSji0tuGKwOn4/f4HVRMyBZbz2TglyKsVy+D&#10;JebWP3hP90OqlIRwzNFAnVKXax3LmhzGie+IRbv44DDJGiptAz4k3LX6Lctm2mHD0lBjR181ldfD&#10;zRnAIn1Mr2GzqUa3Y1HMfs7zk90ZM3ztPxegEvXpaf6/3lrBnwu+PCMT6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KY3zs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AF1714" w:rsidRDefault="00AF1714" w:rsidP="00AF1714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qSVcMA&#10;AADcAAAADwAAAGRycy9kb3ducmV2LnhtbERPyWrDMBC9F/oPYgK9lEZ2D0nqRAl1odBSMGT5gIk1&#10;sU2skZHkpX9fFQK5zeOts9lNphUDOd9YVpDOExDEpdUNVwpOx8+XFQgfkDW2lknBL3nYbR8fNphp&#10;O/KehkOoRAxhn6GCOoQuk9KXNRn0c9sRR+5incEQoaukdjjGcNPK1yRZSIMNx4YaO/qoqbweeqMA&#10;i/CWXl2eV8/9sSgW3+flSf8o9TSb3tcgAk3hLr65v3Scv0zh/5l4gd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qSVc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AF1714" w:rsidRDefault="00AF1714" w:rsidP="00AF1714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gMIsIA&#10;AADcAAAADwAAAGRycy9kb3ducmV2LnhtbERPzYrCMBC+C/sOYRa8iKZ60N1qlHVBUBYKVh9gbMa2&#10;2ExKErW+vVkQvM3H9zuLVWcacSPna8sKxqMEBHFhdc2lguNhM/wC4QOyxsYyKXiQh9Xyo7fAVNs7&#10;7+mWh1LEEPYpKqhCaFMpfVGRQT+yLXHkztYZDBG6UmqH9xhuGjlJkqk0WHNsqLCl34qKS341CjAL&#10;3+OLW6/LwfWQZdPdaXbUf0r1P7ufOYhAXXiLX+6tjvNnE/h/Jl4gl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OAwi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AF1714" w:rsidRDefault="00AF1714" w:rsidP="00AF1714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xB3Vs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H9N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4xB3VsQAAADcAAAA&#10;DwAAAAAAAAAAAAAAAACqAgAAZHJzL2Rvd25yZXYueG1sUEsFBgAAAAAEAAQA+gAAAJsDAAAAAA==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838cMA&#10;AADcAAAADwAAAGRycy9kb3ducmV2LnhtbERPTWsCMRC9F/wPYQRvNavYKqtRRKhIL6XWg8dhMyaL&#10;m8nuJl1Xf31TKPQ2j/c5q03vKtFRG0rPCibjDARx4XXJRsHp6+15ASJEZI2VZ1JwpwCb9eBphbn2&#10;N/6k7hiNSCEcclRgY6xzKUNhyWEY+5o4cRffOowJtkbqFm8p3FVymmWv0mHJqcFiTTtLxfX47RQ0&#10;tp+9mOajunbvD7O1+0NoTmelRsN+uwQRqY//4j/3Q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1838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AF1714" w:rsidRDefault="00AF1714" w:rsidP="00AF171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OSasMA&#10;AADcAAAADwAAAGRycy9kb3ducmV2LnhtbERPTWsCMRC9F/wPYYTealbRKqtRRFCkl1LrweOwGZPF&#10;zWR3E9dtf31TKPQ2j/c5q03vKtFRG0rPCsajDARx4XXJRsH5c/+yABEissbKMyn4ogCb9eBphbn2&#10;D/6g7hSNSCEcclRgY6xzKUNhyWEY+Zo4cVffOowJtkbqFh8p3FVykmWv0mHJqcFiTTtLxe10dwoa&#10;209n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BOSa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AF1714" w:rsidRDefault="00AF1714" w:rsidP="00AF171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EMHcMA&#10;AADcAAAADwAAAGRycy9kb3ducmV2LnhtbERPTWsCMRC9F/wPYYTealaxKqtRRFCkl1LrweOwGZPF&#10;zWR3E9dtf31TKPQ2j/c5q03vKtFRG0rPCsajDARx4XXJRsH5c/+yABEissbKMyn4ogCb9eBphbn2&#10;D/6g7hSNSCEcclRgY6xzKUNhyWEY+Zo4cVffOowJtkbqFh8p3FVykmUz6bDk1GCxpp2l4na6OwWN&#10;7aev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EMH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AF1714" w:rsidRDefault="00AF1714" w:rsidP="00AF171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2phsMA&#10;AADcAAAADwAAAGRycy9kb3ducmV2LnhtbERPTWsCMRC9F/wPYYTeatbSVlmNIkJFeim1HjwOmzFZ&#10;3Ex2N3Fd/fWNIPQ2j/c582XvKtFRG0rPCsajDARx4XXJRsH+9/NlCiJEZI2VZ1JwpQDLxeBpjrn2&#10;F/6hbheNSCEcclRgY6xzKUNhyWEY+Zo4cUffOowJtkbqFi8p3FXyNcs+pMOSU4PFmtaWitPu7BQ0&#10;tn97N813deq+bmZlN9vQ7A9KPQ/71QxEpD7+ix/urU7zJxO4P5Mu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42ph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AF1714" w:rsidRDefault="00AF1714" w:rsidP="00AF171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I99MYA&#10;AADcAAAADwAAAGRycy9kb3ducmV2LnhtbESPQU/DMAyF70j8h8hIu7EUtAEqy6YJCTTtMjF24Gg1&#10;JqnWOG0Tum6/fj4gcbP1nt/7vFiNoVED9amObOBhWoAirqKt2Rk4fL3fv4BKGdliE5kMnCnBanl7&#10;s8DSxhN/0rDPTkkIpxIN+JzbUutUeQqYprElFu0n9gGzrL3TtseThIdGPxbFkw5YszR4bOnNU3Xc&#10;/wYDnR9nc9ftmuOwvbi1/9ik7vBtzORuXL+CyjTmf/Pf9cYK/rPQyjMygV5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hI99MYAAADcAAAADwAAAAAAAAAAAAAAAACYAgAAZHJz&#10;L2Rvd25yZXYueG1sUEsFBgAAAAAEAAQA9QAAAIsDAAAAAA==&#10;" filled="f" stroked="f" strokeweight="1.5pt">
                      <v:textbox style="layout-flow:vertical;mso-layout-flow-alt:bottom-to-top" inset="0,0,0,0">
                        <w:txbxContent>
                          <w:p w:rsidR="00AF1714" w:rsidRDefault="00AF1714" w:rsidP="00AF171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nWWc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6dz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WZ1ln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7F0D" w:rsidRDefault="00882613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4265EB1C" wp14:editId="5AF96577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31" name="Группа 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2" name="Группа 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3" name="Группа 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" name="Группа 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" name="Группа 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" name="Группа 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8" name="Группа 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" name="Группа 1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07F0D" w:rsidRDefault="00007F0D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07F0D" w:rsidRDefault="00007F0D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07F0D" w:rsidRDefault="00007F0D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07F0D" w:rsidRDefault="00007F0D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07F0D" w:rsidRDefault="00007F0D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2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07F0D" w:rsidRDefault="00007F0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07F0D" w:rsidRDefault="00007F0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07F0D" w:rsidRDefault="00007F0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07F0D" w:rsidRDefault="00007F0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07F0D" w:rsidRDefault="00007F0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34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Группа 3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38" name="Группа 3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41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2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3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79" name="Группа 47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480" name="Группа 48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48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007F0D" w:rsidRPr="00CB1016" w:rsidRDefault="00007F0D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007F0D" w:rsidRPr="005374BE" w:rsidRDefault="00007F0D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FB2BF3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007F0D" w:rsidRDefault="00007F0D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FB2BF3">
                                      <w:t>A.B.XXX.ПМ.XX.X-X.X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4" name="Группа 48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48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007F0D" w:rsidRPr="00945CCC" w:rsidRDefault="00007F0D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007F0D" w:rsidRDefault="00007F0D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007F0D" w:rsidRPr="005E4A3B" w:rsidRDefault="00007F0D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007F0D" w:rsidRPr="000411E6" w:rsidRDefault="00007F0D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007F0D" w:rsidRPr="005E4A3B" w:rsidRDefault="00007F0D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007F0D" w:rsidRDefault="00007F0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007F0D" w:rsidRDefault="00007F0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007F0D" w:rsidRPr="00945CCC" w:rsidRDefault="00007F0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007F0D" w:rsidRPr="00945CCC" w:rsidRDefault="00007F0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007F0D" w:rsidRPr="005E4A3B" w:rsidRDefault="00007F0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007F0D" w:rsidRPr="005E4A3B" w:rsidRDefault="00007F0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007F0D" w:rsidRPr="000411E6" w:rsidRDefault="00007F0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007F0D" w:rsidRPr="000411E6" w:rsidRDefault="00007F0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25" name="Группа 25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2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73521" w:rsidRPr="006C5C53" w:rsidRDefault="00A73521" w:rsidP="00A73521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2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73521" w:rsidRPr="006C5C53" w:rsidRDefault="00A73521" w:rsidP="00A73521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31" o:spid="_x0000_s1076" style="position:absolute;left:0;text-align:left;margin-left:22.7pt;margin-top:14.2pt;width:558.45pt;height:826.6pt;z-index:25168384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">
              <v:group id="Группа 2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group id="Группа 3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group id="Группа 4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<v:group id="Группа 5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z+6cIA&#10;AADaAAAADwAAAGRycy9kb3ducmV2LnhtbESPW2sCMRSE3wv+h3CEvtXEgltdjeKFUuubF/D1sDnu&#10;Lm5OliTV7b83QqGPw8x8w8wWnW3EjXyoHWsYDhQI4sKZmksNp+Pn2xhEiMgGG8ek4ZcCLOa9lxnm&#10;xt15T7dDLEWCcMhRQxVjm0sZiooshoFriZN3cd5iTNKX0ni8J7ht5LtSmbRYc1qosKV1RcX18GM1&#10;XE7q++MYabla+8lot1HnbKu+tH7td8spiEhd/A//tbdGQwbPK+kGy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rP7pwgAAANoAAAAPAAAAAAAAAAAAAAAAAJgCAABkcnMvZG93&#10;bnJldi54bWxQSwUGAAAAAAQABAD1AAAAhwMAAAAA&#10;" filled="f" strokeweight="1.5pt">
                        <v:textbox inset=",1mm"/>
                      </v:rect>
                      <v:group id="Группа 7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v:group id="Группа 8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7yXmsMAAADaAAAADwAAAGRycy9kb3ducmV2LnhtbESPwWrDMBBE74X8g9hAb42cHEzrRAkh&#10;EIhpD60b6HWx1paJtTKSYrt/XxUKPQ4z84bZHWbbi5F86BwrWK8yEMS10x23Cq6f56dnECEia+wd&#10;k4JvCnDYLx52WGg38QeNVWxFgnAoUIGJcSikDLUhi2HlBuLkNc5bjEn6VmqPU4LbXm6yLJcWO04L&#10;Bgc6Gapv1d0qkOXr9O7Pm2vTNpfBfZXmLZ9mpR6X83ELItIc/8N/7YtW8AK/V9INkP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u8l5rDAAAA2gAAAA8AAAAAAAAAAAAA&#10;AAAAoQIAAGRycy9kb3ducmV2LnhtbFBLBQYAAAAABAAEAPkAAACRAwAAAAA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UedM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Qyy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lHnTDAAAA2wAAAA8AAAAAAAAAAAAA&#10;AAAAoQIAAGRycy9kb3ducmV2LnhtbFBLBQYAAAAABAAEAPkAAACRAwAAAAA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m778EAAADbAAAADwAAAGRycy9kb3ducmV2LnhtbERPPWvDMBDdA/kP4gLdEjkeTHGjhBII&#10;JLRD6ga6HtbZMrVORlJs999HhUK3e7zP2x1m24uRfOgcK9huMhDEtdMdtwpun6f1M4gQkTX2jknB&#10;DwU47JeLHZbaTfxBYxVbkUI4lKjAxDiUUobakMWwcQNx4hrnLcYEfSu1xymF217mWVZIix2nBoMD&#10;HQ3V39XdKpCXt+nqT/mtaZvz4L4u5r2YZqWeVvPrC4hIc/wX/7nPOs3fwu8v6QC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abvvwQAAANsAAAAPAAAAAAAAAAAAAAAA&#10;AKECAABkcnMvZG93bnJldi54bWxQSwUGAAAAAAQABAD5AAAAjwMAAAAA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slmMAAAADbAAAADwAAAGRycy9kb3ducmV2LnhtbERPS4vCMBC+L/gfwgje1tQeRKpRRBCU&#10;9bA+wOvQTJtiMylJtN1/v1lY8DYf33NWm8G24kU+NI4VzKYZCOLS6YZrBbfr/nMBIkRkja1jUvBD&#10;ATbr0ccKC+16PtPrEmuRQjgUqMDE2BVShtKQxTB1HXHiKuctxgR9LbXHPoXbVuZZNpcWG04NBjva&#10;GSofl6dVII9f/bff57eqrg6dux/Nad4PSk3Gw3YJItIQ3+J/90Gn+Tn8/ZIOkOt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27JZjAAAAA2wAAAA8AAAAAAAAAAAAAAAAA&#10;oQIAAGRycy9kb3ducmV2LnhtbFBLBQYAAAAABAAEAPkAAACO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eAA8AAAADbAAAADwAAAGRycy9kb3ducmV2LnhtbERPS4vCMBC+C/sfwizsTdNVEKlGEUFQ&#10;9OALvA7NtCk2k5JkbfffG2Fhb/PxPWex6m0jnuRD7VjB9ygDQVw4XXOl4HbdDmcgQkTW2DgmBb8U&#10;YLX8GCww167jMz0vsRIphEOOCkyMbS5lKAxZDCPXEieudN5iTNBXUnvsUrht5DjLptJizanBYEsb&#10;Q8Xj8mMVyP2hO/nt+FZW5a519705Trteqa/Pfj0HEamP/+I/906n+RN4/5IOkM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L3gAPAAAAA2wAAAA8AAAAAAAAAAAAAAAAA&#10;oQIAAGRycy9kb3ducmV2LnhtbFBLBQYAAAAABAAEAPkAAACOAwAAAAA=&#10;" strokeweight="1.5pt"/>
                      </v:group>
                    </v:group>
                    <v:group id="Группа 14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<v:group id="Группа 15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2L/sIA&#10;AADbAAAADwAAAGRycy9kb3ducmV2LnhtbERPzWrCQBC+C32HZQq9SN3YQ2xTN6EWChUhYOIDTLPT&#10;JJidDburpm/fFQRv8/H9zrqYzCDO5HxvWcFykYAgbqzuuVVwqL+eX0H4gKxxsEwK/shDkT/M1php&#10;e+E9navQihjCPkMFXQhjJqVvOjLoF3YkjtyvdQZDhK6V2uElhptBviRJKg32HBs6HOmzo+ZYnYwC&#10;LMPb8ug2m3Z+qssy3f6sDnqn1NPj9PEOItAU7uKb+1vH+Slcf4kHy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nYv+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007F0D" w:rsidRDefault="00007F0D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EuZcEA&#10;AADbAAAADwAAAGRycy9kb3ducmV2LnhtbERPzYrCMBC+C/sOYRa8yJrqQd1qlFUQlIWC1QcYm9m2&#10;2ExKErW+vVkQvM3H9zuLVWcacSPna8sKRsMEBHFhdc2lgtNx+zUD4QOyxsYyKXiQh9Xyo7fAVNs7&#10;H+iWh1LEEPYpKqhCaFMpfVGRQT+0LXHk/qwzGCJ0pdQO7zHcNHKcJBNpsObYUGFLm4qKS341CjAL&#10;36OLW6/LwfWYZZP9eXrSv0r1P7ufOYhAXXiLX+6djvOn8P9LPEA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HRLmX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007F0D" w:rsidRDefault="00007F0D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66F8QA&#10;AADbAAAADwAAAGRycy9kb3ducmV2LnhtbESPQWvCQBCF7wX/wzIFL0U3erA1dRUtFBQhUPUHTLPT&#10;JJidDburxn/vHITeZnhv3vtmsepdq64UYuPZwGScgSIuvW24MnA6fo8+QMWEbLH1TAbuFGG1HLws&#10;MLf+xj90PaRKSQjHHA3UKXW51rGsyWEc+45YtD8fHCZZQ6VtwJuEu1ZPs2ymHTYsDTV29FVTeT5c&#10;nAEs0nxyDptN9XY5FsVs9/t+sntjhq/9+hNUoj79m5/XWyv4Aiu/yAB6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Ouhf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007F0D" w:rsidRDefault="00007F0D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IfjMEA&#10;AADbAAAADwAAAGRycy9kb3ducmV2LnhtbERP24rCMBB9F/yHMIIvsqbug5dqlHVhQREKVj9gthnb&#10;YjMpSdTu328Ewbc5nOusNp1pxJ2cry0rmIwTEMSF1TWXCs6nn485CB+QNTaWScEfedis+70Vpto+&#10;+Ej3PJQihrBPUUEVQptK6YuKDPqxbYkjd7HOYIjQlVI7fMRw08jPJJlKgzXHhgpb+q6ouOY3owCz&#10;sJhc3XZbjm6nLJvuf2dnfVBqOOi+liACdeEtfrl3Os5fwPOXeIB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8CH4z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007F0D" w:rsidRDefault="00007F0D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R8rMIA&#10;AADbAAAADwAAAGRycy9kb3ducmV2LnhtbERPyWrDMBC9F/oPYgq9lEaOD1mcyKYpFBIKhiwfMLUm&#10;tok1MpISO38fHQo5Pt6+LkbTiRs531pWMJ0kIIgrq1uuFZyOP58LED4ga+wsk4I7eSjy15c1ZtoO&#10;vKfbIdQihrDPUEETQp9J6auGDPqJ7Ykjd7bOYIjQ1VI7HGK46WSaJDNpsOXY0GBP3w1Vl8PVKMAy&#10;LKcXt9nUH9djWc52f/OT/lXq/W38WoEINIan+N+91QrSuD5+iT9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VHys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007F0D" w:rsidRDefault="00007F0D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22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vE3s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iav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LxN7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007F0D" w:rsidRDefault="00007F0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xnRsQA&#10;AADbAAAADwAAAGRycy9kb3ducmV2LnhtbESPQWsCMRSE74X+h/AK3mpWsSJbo4igiJdS9dDjY/NM&#10;Fjcvu5u4rv56Uyj0OMzMN8x82btKdNSG0rOC0TADQVx4XbJRcDpu3mcgQkTWWHkmBXcKsFy8vswx&#10;1/7G39QdohEJwiFHBTbGOpcyFJYchqGviZN39q3DmGRrpG7xluCukuMsm0qHJacFizWtLRWXw9Up&#10;aGw/+TDNV3Xp9g+zsttdaE4/Sg3e+tUniEh9/A//tXdawXgKv1/S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8Z0b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007F0D" w:rsidRDefault="00007F0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9Wr8IA&#10;AADbAAAADwAAAGRycy9kb3ducmV2LnhtbERPz2vCMBS+D/wfwhN2m6myjdGZigwm4mXM9bDjo3km&#10;pc1L28Ra/evNYbDjx/d7vZlcK0YaQu1ZwXKRgSCuvK7ZKCh/Pp/eQISIrLH1TAquFGBTzB7WmGt/&#10;4W8aj9GIFMIhRwU2xi6XMlSWHIaF74gTd/KDw5jgYKQe8JLCXStXWfYqHdacGix29GGpao5np6C3&#10;0/OL6b/aZjzczNbu9qEvf5V6nE/bdxCRpvgv/nPvtYJVGpu+pB8gi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L1avwgAAANs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007F0D" w:rsidRDefault="00007F0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73mM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l4n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e95j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007F0D" w:rsidRDefault="00007F0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JSA8QA&#10;AADbAAAADwAAAGRycy9kb3ducmV2LnhtbESPQWsCMRSE7wX/Q3iCt5pVW5HVKCJUpJdS68HjY/NM&#10;Fjcvu5t0Xf31TaHQ4zAz3zCrTe8q0VEbSs8KJuMMBHHhdclGwenr7XkBIkRkjZVnUnCnAJv14GmF&#10;ufY3/qTuGI1IEA45KrAx1rmUobDkMIx9TZy8i28dxiRbI3WLtwR3lZxm2Vw6LDktWKxpZ6m4Hr+d&#10;gsb2L6+m+aiu3fvDbO3+EJrTWanRsN8uQUTq43/4r33QCm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SUgP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007F0D" w:rsidRDefault="00007F0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lHOsQA&#10;AADbAAAADwAAAGRycy9kb3ducmV2LnhtbESPW2sCMRSE3wv9D+EU+lYTq/WyGsULUuubF/D1sDnu&#10;Lt2cLEmq679vCkIfh5n5hpnOW1uLK/lQOdbQ7SgQxLkzFRcaTsfN2whEiMgGa8ek4U4B5rPnpylm&#10;xt14T9dDLESCcMhQQxljk0kZ8pIsho5riJN3cd5iTNIX0ni8Jbit5btSA2mx4rRQYkOrkvLvw4/V&#10;cDmpr+Ex0mK58uOP3VqdB1v1qfXrS7uYgIjUxv/wo701Gnp9+PuSfoC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5RzrEAAAA2wAAAA8AAAAAAAAAAAAAAAAAmAIAAGRycy9k&#10;b3ducmV2LnhtbFBLBQYAAAAABAAEAPUAAACJAwAAAAA=&#10;" filled="f" strokeweight="1.5pt">
                    <v:textbox inset=",1mm"/>
                  </v:rect>
                </v:group>
                <v:group id="Группа 37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<v:group id="Группа 38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XbwcYAAADbAAAADwAAAGRycy9kb3ducmV2LnhtbESPT2vCQBTE7wW/w/IKXopuEkUkuor9&#10;B6W3qiDeHtmXbGj2bZpdTdpP3y0IPQ4z8xtmvR1sI67U+dqxgnSagCAunK65UnA8vE6WIHxA1tg4&#10;JgXf5GG7Gd2tMdeu5w+67kMlIoR9jgpMCG0upS8MWfRT1xJHr3SdxRBlV0ndYR/htpFZkiykxZrj&#10;gsGWngwVn/uLVTArzy8PX7PnNMvq5L00P33xeKqUGt8PuxWIQEP4D9/ab1rBPIW/L/EHyM0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xl28H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XBosUAAADb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l4GsPvl/QD9OI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FXBo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dRfMUAAADbAAAADwAAAGRycy9kb3ducmV2LnhtbESPUWvCQBCE3wv9D8cKfSl6sdBToqcU&#10;oVAoFKqWvq65NQnm9tLcqtFf7xUKfRxm5htmvux9o07UxTqwhfEoA0VcBFdzaWG7eR1OQUVBdtgE&#10;JgsXirBc3N/NMXfhzJ90WkupEoRjjhYqkTbXOhYVeYyj0BInbx86j5JkV2rX4TnBfaOfssxojzWn&#10;hQpbWlVUHNZHb+ELr6Vc3nePHwdjZPv9Y46ribH2YdC/zEAJ9fIf/mu/OQvPY/j9kn6AXt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rdRf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hJQcMAAADbAAAADwAAAGRycy9kb3ducmV2LnhtbESP3YrCMBSE7xd8h3AE7zRVUGs1SpV1&#10;EQTBH7w+NGfbss1JabK2+/ZGEPZymPlmmNWmM5V4UONKywrGowgEcWZ1ybmC23U/jEE4j6yxskwK&#10;/sjBZt37WGGibctnelx8LkIJuwQVFN7XiZQuK8igG9maOHjftjHog2xyqRtsQ7mp5CSKZtJgyWGh&#10;wJp2BWU/l1+jYGq282N7/VrM0s+5IX8fx6d0r9Sg36VLEJ46/x9+0wcduAm8voQfIN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VISUHDAAAA2wAAAA8AAAAAAAAAAAAA&#10;AAAAoQIAAGRycy9kb3ducmV2LnhtbFBLBQYAAAAABAAEAPkAAACR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J28MYAAADbAAAADwAAAGRycy9kb3ducmV2LnhtbESPT2vCQBTE74V+h+UJvRTdmFCR6Cq1&#10;f6D0VhXE2yP7kg1m38bs1kQ/fbdQ6HGYmd8wy/VgG3GhzteOFUwnCQjiwumaKwX73ft4DsIHZI2N&#10;Y1JwJQ/r1f3dEnPtev6iyzZUIkLY56jAhNDmUvrCkEU/cS1x9ErXWQxRdpXUHfYRbhuZJslMWqw5&#10;Lhhs6cVQcdp+WwVZeXx7PGev0zStk8/S3Ppic6iUehgNzwsQgYbwH/5rf2gFTxn8fok/QK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YidvD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6RIcYAAADcAAAADwAAAGRycy9kb3ducmV2LnhtbESPUUvDQBCE3wX/w7GCL2IvLeUqsdci&#10;hYIgCNaIr2tuTUJzezG3bdP+eq9Q6OMwM98w8+XgW7WnPjaBLYxHGSjiMriGKwvF5/rxCVQUZIdt&#10;YLJwpAjLxe3NHHMXDvxB+41UKkE45mihFulyrWNZk8c4Ch1x8n5D71GS7CvtejwkuG/1JMuM9thw&#10;Wqixo1VN5Xaz8xa+8FTJ8e3n4X1rjBTff2a3mhlr7++Gl2dQQoNcw5f2q7MwnU3gfCYdAb3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UOkS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kI0usYAAADcAAAADwAAAGRycy9kb3ducmV2LnhtbESPUWvCQBCE3wv9D8cW+lLqpVrOknpK&#10;EYSCIFQtfd3mtkkwt5fmVo3++l5B8HGYmW+Yyaz3jTpQF+vAFp4GGSjiIriaSwvbzeLxBVQUZIdN&#10;YLJwogiz6e3NBHMXjvxBh7WUKkE45mihEmlzrWNRkcc4CC1x8n5C51GS7ErtOjwmuG/0MMuM9lhz&#10;WqiwpXlFxW699xY+8VzKafn9sNoZI9uvX7Ofj42193f92ysooV6u4Uv73Vl4Ho/g/0w6Anr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pCNL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sYNccAAADcAAAADwAAAGRycy9kb3ducmV2LnhtbESPT2vCQBTE74V+h+UVvIhujKKSuor9&#10;B6W3qiDeHtmXbGj2bcyuJu2n7xaEHoeZ+Q2z2vS2FldqfeVYwWScgCDOna64VHDYv42WIHxA1lg7&#10;JgXf5GGzvr9bYaZdx5903YVSRAj7DBWYEJpMSp8bsujHriGOXuFaiyHKtpS6xS7CbS3TJJlLixXH&#10;BYMNPRvKv3YXq2BanF6H5+nLJE2r5KMwP13+dCyVGjz020cQgfrwH76137WC2WIGf2fiEZD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7+xg1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QhG8YAAADcAAAADwAAAGRycy9kb3ducmV2LnhtbESPQWvCQBSE7wX/w/IEb3VjsWlNXUUK&#10;Qg+9mAjV2yP7TFKzb5PsmqT/3i0Uehxm5htmvR1NLXrqXGVZwWIegSDOra64UHDM9o+vIJxH1lhb&#10;JgU/5GC7mTysMdF24AP1qS9EgLBLUEHpfZNI6fKSDLq5bYiDd7GdQR9kV0jd4RDgppZPURRLgxWH&#10;hRIbei8pv6Y3EyjHeLVffbXV7XvRpqdz056yT1RqNh13byA8jf4//Nf+0AqWL8/weyYcAbm5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jEIRv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amy8MAAADcAAAADwAAAGRycy9kb3ducmV2LnhtbERPTWvCQBC9F/oflin0UnRTKatEVylC&#10;QSgUtBavY3ZMgtnZNDtq7K/vHgSPj/c9W/S+UWfqYh3YwuswA0VcBFdzaWH7/TGYgIqC7LAJTBau&#10;FGExf3yYYe7Chdd03kipUgjHHC1UIm2udSwq8hiHoSVO3CF0HiXBrtSuw0sK940eZZnRHmtODRW2&#10;tKyoOG5O3sIP/pVy/dy/fB2Nke3u15yWY2Pt81P/PgUl1MtdfHOvnIW3cVqbzqQjo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mpsv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479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75bjOMcAAADc&#10;AAAADwAAAAAAAAAAAAAAAACqAgAAZHJzL2Rvd25yZXYueG1sUEsFBgAAAAAEAAQA+gAAAJ4DAAAA&#10;AA==&#10;">
                    <v:group id="Группа 480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3k6gs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BdhPn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t5OoLCAAAA3AAAAA8A&#10;AAAAAAAAAAAAAAAAqgIAAGRycy9kb3ducmV2LnhtbFBLBQYAAAAABAAEAPoAAACZAwAAAAA=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lA/8cA&#10;AADcAAAADwAAAGRycy9kb3ducmV2LnhtbESPQWvCQBSE74L/YXlCL1I3Shts6ioqVHsQpLHU6zP7&#10;mgSzb0N2NbG/vlsQehxm5htmtuhMJa7UuNKygvEoAkGcWV1yruDz8PY4BeE8ssbKMim4kYPFvN+b&#10;YaJtyx90TX0uAoRdggoK7+tESpcVZNCNbE0cvG/bGPRBNrnUDbYBbio5iaJYGiw5LBRY07qg7Jxe&#10;jAJzWe5eVqetfx62m0P8E2/wuP9S6mHQLV9BeOr8f/jeftcKnqZj+DsTjoC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CZQP/HAAAA3AAAAA8AAAAAAAAAAAAAAAAAmAIAAGRy&#10;cy9kb3ducmV2LnhtbFBLBQYAAAAABAAEAPUAAACMAwAAAAA=&#10;" filled="f" stroked="f">
                        <v:textbox inset="1pt,.4mm,1pt,1pt">
                          <w:txbxContent>
                            <w:p w:rsidR="00007F0D" w:rsidRPr="00CB1016" w:rsidRDefault="00007F0D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veiMcA&#10;AADcAAAADwAAAGRycy9kb3ducmV2LnhtbESPQWvCQBSE74L/YXmCF9FNxQZNXUUFbQ9CqYpen9nX&#10;JDT7NmRXk/bXu4VCj8PMfMPMl60pxZ1qV1hW8DSKQBCnVhecKTgdt8MpCOeRNZaWScE3OVguup05&#10;Jto2/EH3g89EgLBLUEHufZVI6dKcDLqRrYiD92lrgz7IOpO6xibATSnHURRLgwWHhRwr2uSUfh1u&#10;RoG5rfaz9fXVPw+a3TH+iXd4eT8r1e+1qxcQnlr/H/5rv2kFk+kYfs+EIy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BL3ojHAAAA3AAAAA8AAAAAAAAAAAAAAAAAmAIAAGRy&#10;cy9kb3ducmV2LnhtbFBLBQYAAAAABAAEAPUAAACMAwAAAAA=&#10;" filled="f" stroked="f">
                        <v:textbox inset="1pt,.4mm,1pt,1pt">
                          <w:txbxContent>
                            <w:p w:rsidR="00007F0D" w:rsidRPr="005374BE" w:rsidRDefault="00007F0D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FB2BF3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d7E8gA&#10;AADcAAAADwAAAGRycy9kb3ducmV2LnhtbESPT2vCQBTE74V+h+UVvJS60Wqw0VVU8M9BKNXSXl+z&#10;zySYfRuyq4l++q5Q6HGYmd8wk1lrSnGh2hWWFfS6EQji1OqCMwWfh9XLCITzyBpLy6TgSg5m08eH&#10;CSbaNvxBl73PRICwS1BB7n2VSOnSnAy6rq2Ig3e0tUEfZJ1JXWMT4KaU/SiKpcGCw0KOFS1zSk/7&#10;s1FgzvPd2+Jn44fPzfoQ3+I1fr9/KdV5audjEJ5a/x/+a2+1gsHoFe5nwhGQ0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fB3sTyAAAANwAAAAPAAAAAAAAAAAAAAAAAJgCAABk&#10;cnMvZG93bnJldi54bWxQSwUGAAAAAAQABAD1AAAAjQMAAAAA&#10;" filled="f" stroked="f">
                        <v:textbox inset="1pt,.4mm,1pt,1pt">
                          <w:txbxContent>
                            <w:p w:rsidR="00007F0D" w:rsidRDefault="00007F0D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FB2BF3">
                                <w:t>A.B.XXX.ПМ.XX.X-X.X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484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I8gcUAAADcAAAADwAAAGRycy9kb3ducmV2LnhtbESPS4vCQBCE78L+h6EX&#10;vOkk6wOJjiKyu+xBBB8g3ppMmwQzPSEzm8R/7wiCx6KqvqIWq86UoqHaFZYVxMMIBHFqdcGZgtPx&#10;ZzAD4TyyxtIyKbiTg9Xyo7fARNuW99QcfCYChF2CCnLvq0RKl+Zk0A1tRRy8q60N+iDrTOoa2wA3&#10;pfyKoqk0WHBYyLGiTU7p7fBvFPy22K5H8XezvV0398txsjtvY1Kq/9mt5yA8df4dfrX/tILxbAz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CPIHFAAAA3AAA&#10;AA8AAAAAAAAAAAAAAAAAqgIAAGRycy9kb3ducmV2LnhtbFBLBQYAAAAABAAEAPoAAACcAwAAAAA=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ePzsUA&#10;AADcAAAADwAAAGRycy9kb3ducmV2LnhtbESPT2vCQBTE7wW/w/KEXopuLP1joquIVtNbUXvp7ZF9&#10;boLZtyG7avz2riD0OMzMb5jpvLO1OFPrK8cKRsMEBHHhdMVGwe9+PRiD8AFZY+2YFFzJw3zWe5pi&#10;pt2Ft3TeBSMihH2GCsoQmkxKX5Rk0Q9dQxy9g2sthihbI3WLlwi3tXxNkg9pseK4UGJDy5KK4+5k&#10;FXyuFi/08+cO4SvdpLnZ5pvU5Eo997vFBESgLvyHH+1vreBt/A73M/EIy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t4/OxQAAANwAAAAPAAAAAAAAAAAAAAAAAJgCAABkcnMv&#10;ZG93bnJldi54bWxQSwUGAAAAAAQABAD1AAAAigMAAAAA&#10;" filled="f" stroked="f">
                        <v:textbox inset="0,0,0,0">
                          <w:txbxContent>
                            <w:p w:rsidR="00007F0D" w:rsidRPr="00945CCC" w:rsidRDefault="00007F0D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URucYA&#10;AADcAAAADwAAAGRycy9kb3ducmV2LnhtbESPzWvCQBTE74X+D8sr9FJ0UylqoqtI/Yg38ePi7ZF9&#10;boLZtyG71fS/d4VCj8PM/IaZzjtbixu1vnKs4LOfgCAunK7YKDgd170xCB+QNdaOScEveZjPXl+m&#10;mGl35z3dDsGICGGfoYIyhCaT0hclWfR91xBH7+JaiyHK1kjd4j3CbS0HSTKUFiuOCyU29F1ScT38&#10;WAWj5eKDdmd3Cat0k+Zmn29Skyv1/tYtJiACdeE//NfeagVf4y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2URucYAAADcAAAADwAAAAAAAAAAAAAAAACYAgAAZHJz&#10;L2Rvd25yZXYueG1sUEsFBgAAAAAEAAQA9QAAAIsDAAAAAA==&#10;" filled="f" stroked="f">
                        <v:textbox inset="0,0,0,0">
                          <w:txbxContent>
                            <w:p w:rsidR="00007F0D" w:rsidRDefault="00007F0D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m0IsYA&#10;AADcAAAADwAAAGRycy9kb3ducmV2LnhtbESPQWvCQBSE7wX/w/IKvYjZWKSa6CrSVuNNtL14e2Rf&#10;NqHZtyG71fTfdwtCj8PMfMOsNoNtxZV63zhWME1SEMSl0w0bBZ8fu8kChA/IGlvHpOCHPGzWo4cV&#10;5trd+ETXczAiQtjnqKAOocul9GVNFn3iOuLoVa63GKLsjdQ93iLctvI5TV+kxYbjQo0dvdZUfp2/&#10;rYL523ZMx4urwnu2zwpzKvaZKZR6ehy2SxCBhvAfvrcPWsFsMYe/M/EI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Cm0IsYAAADcAAAADwAAAAAAAAAAAAAAAACYAgAAZHJz&#10;L2Rvd25yZXYueG1sUEsFBgAAAAAEAAQA9QAAAIsDAAAAAA==&#10;" filled="f" stroked="f">
                        <v:textbox inset="0,0,0,0">
                          <w:txbxContent>
                            <w:p w:rsidR="00007F0D" w:rsidRPr="005E4A3B" w:rsidRDefault="00007F0D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YgUMMA&#10;AADcAAAADwAAAGRycy9kb3ducmV2LnhtbERPu27CMBTdkfoP1q3EUhWnVVVIiINQH4QNhXbpdhVf&#10;nIj4OooNpH+PByTGo/POV6PtxJkG3zpW8DJLQBDXTrdsFPz+fD8vQPiArLFzTAr+ycOqeJjkmGl3&#10;4YrO+2BEDGGfoYImhD6T0tcNWfQz1xNH7uAGiyHCwUg94CWG206+Jsm7tNhybGiwp4+G6uP+ZBXM&#10;P9dPtPtzh/CVbtLSVOUmNaVS08dxvQQRaAx38c291QreFnFtPBOPgCy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bYgUMMAAADcAAAADwAAAAAAAAAAAAAAAACYAgAAZHJzL2Rv&#10;d25yZXYueG1sUEsFBgAAAAAEAAQA9QAAAIgDAAAAAA==&#10;" filled="f" stroked="f">
                        <v:textbox inset="0,0,0,0">
                          <w:txbxContent>
                            <w:p w:rsidR="00007F0D" w:rsidRPr="000411E6" w:rsidRDefault="00007F0D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qFy8YA&#10;AADcAAAADwAAAGRycy9kb3ducmV2LnhtbESPT2vCQBTE74V+h+UVvEjdVKQ1MatIq6a34p+Lt0f2&#10;ZROafRuyq6bfvlsQehxm5jdMvhpsK67U+8axgpdJAoK4dLpho+B03D7PQfiArLF1TAp+yMNq+fiQ&#10;Y6bdjfd0PQQjIoR9hgrqELpMSl/WZNFPXEccvcr1FkOUvZG6x1uE21ZOk+RVWmw4LtTY0XtN5ffh&#10;YhW8fazH9HV2Vdiku7Qw+2KXmkKp0dOwXoAINIT/8L39qRXM5i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vqFy8YAAADcAAAADwAAAAAAAAAAAAAAAACYAgAAZHJz&#10;L2Rvd25yZXYueG1sUEsFBgAAAAAEAAQA9QAAAIsDAAAAAA==&#10;" filled="f" stroked="f">
                        <v:textbox inset="0,0,0,0">
                          <w:txbxContent>
                            <w:p w:rsidR="00007F0D" w:rsidRPr="005E4A3B" w:rsidRDefault="00007F0D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m6i8IA&#10;AADcAAAADwAAAGRycy9kb3ducmV2LnhtbERPu27CMBTdK/EP1kXqUoEDQoUEDELQkm4Vj4XtKr44&#10;EfF1FLsQ/h4PSB2Pznux6mwtbtT6yrGC0TABQVw4XbFRcDp+D2YgfEDWWDsmBQ/ysFr23haYaXfn&#10;Pd0OwYgYwj5DBWUITSalL0qy6IeuIY7cxbUWQ4StkbrFewy3tRwnyae0WHFsKLGhTUnF9fBnFUy3&#10;6w/6PbtL+Ep3aW72+S41uVLv/W49BxGoC//il/tHK5ikcX4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GbqLwgAAANwAAAAPAAAAAAAAAAAAAAAAAJgCAABkcnMvZG93&#10;bnJldi54bWxQSwUGAAAAAAQABAD1AAAAhwMAAAAA&#10;" filled="f" stroked="f">
                        <v:textbox inset="0,0,0,0">
                          <w:txbxContent>
                            <w:p w:rsidR="00007F0D" w:rsidRDefault="00007F0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UfEMUA&#10;AADcAAAADwAAAGRycy9kb3ducmV2LnhtbESPQWvCQBSE7wX/w/IEL6VulKImuoqoNd5E20tvj+xz&#10;E8y+DdlV03/fFQo9DjPzDbNYdbYWd2p95VjBaJiAIC6crtgo+Pr8eJuB8AFZY+2YFPyQh9Wy97LA&#10;TLsHn+h+DkZECPsMFZQhNJmUvijJoh+6hjh6F9daDFG2RuoWHxFuazlOkom0WHFcKLGhTUnF9Xyz&#10;Cqbb9Ssdv90l7NJ9mptTvk9NrtSg363nIAJ14T/81z5oBe/pCJ5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VR8QxQAAANwAAAAPAAAAAAAAAAAAAAAAAJgCAABkcnMv&#10;ZG93bnJldi54bWxQSwUGAAAAAAQABAD1AAAAigMAAAAA&#10;" filled="f" stroked="f">
                        <v:textbox inset="0,0,0,0">
                          <w:txbxContent>
                            <w:p w:rsidR="00007F0D" w:rsidRDefault="00007F0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eBZ8YA&#10;AADcAAAADwAAAGRycy9kb3ducmV2LnhtbESPT2vCQBTE74V+h+UVvIhuKtI2qatIrUlvxT8Xb4/s&#10;cxOafRuyWxO/vVsQehxm5jfMYjXYRlyo87VjBc/TBARx6XTNRsHxsJ28gfABWWPjmBRcycNq+fiw&#10;wEy7nnd02QcjIoR9hgqqENpMSl9WZNFPXUscvbPrLIYoOyN1h32E20bOkuRFWqw5LlTY0kdF5c/+&#10;1yp43azH9H1y5/CZ5mlhdkWemkKp0dOwfgcRaAj/4Xv7SyuYpzP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YeBZ8YAAADcAAAADwAAAAAAAAAAAAAAAACYAgAAZHJz&#10;L2Rvd25yZXYueG1sUEsFBgAAAAAEAAQA9QAAAIsDAAAAAA==&#10;" filled="f" stroked="f">
                        <v:textbox inset="0,0,0,0">
                          <w:txbxContent>
                            <w:p w:rsidR="00007F0D" w:rsidRPr="00945CCC" w:rsidRDefault="00007F0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sk/MUA&#10;AADcAAAADwAAAGRycy9kb3ducmV2LnhtbESPQWvCQBSE7wX/w/IKXoputEVN6iqirfEmai+9PbLP&#10;TTD7NmRXTf99tyD0OMzMN8x82dla3Kj1lWMFo2ECgrhwumKj4Ov0OZiB8AFZY+2YFPyQh+Wi9zTH&#10;TLs7H+h2DEZECPsMFZQhNJmUvijJoh+6hjh6Z9daDFG2RuoW7xFuazlOkom0WHFcKLGhdUnF5Xi1&#10;Cqab1Qvtv905fKTbNDeHfJuaXKn+c7d6BxGoC//hR3unFbylr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yyT8xQAAANwAAAAPAAAAAAAAAAAAAAAAAJgCAABkcnMv&#10;ZG93bnJldi54bWxQSwUGAAAAAAQABAD1AAAAigMAAAAA&#10;" filled="f" stroked="f">
                        <v:textbox inset="0,0,0,0">
                          <w:txbxContent>
                            <w:p w:rsidR="00007F0D" w:rsidRPr="00945CCC" w:rsidRDefault="00007F0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K8iMUA&#10;AADcAAAADwAAAGRycy9kb3ducmV2LnhtbESPQWvCQBSE74X+h+UVvJS6sYiamI2IVdNb0fbS2yP7&#10;3ASzb0N21fTfd4VCj8PMfMPkq8G24kq9bxwrmIwTEMSV0w0bBV+fu5cFCB+QNbaOScEPeVgVjw85&#10;Ztrd+EDXYzAiQthnqKAOocuk9FVNFv3YdcTRO7neYoiyN1L3eItw28rXJJlJiw3HhRo72tRUnY8X&#10;q2D+tn6mj293Ctt0n5bmUO5TUyo1ehrWSxCBhvAf/mu/awXTdAr3M/EIy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IryIxQAAANwAAAAPAAAAAAAAAAAAAAAAAJgCAABkcnMv&#10;ZG93bnJldi54bWxQSwUGAAAAAAQABAD1AAAAigMAAAAA&#10;" filled="f" stroked="f">
                        <v:textbox inset="0,0,0,0">
                          <w:txbxContent>
                            <w:p w:rsidR="00007F0D" w:rsidRPr="005E4A3B" w:rsidRDefault="00007F0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4ZE8UA&#10;AADcAAAADwAAAGRycy9kb3ducmV2LnhtbESPQWvCQBSE7wX/w/IKXopulFZN6iqirfEmai+9PbLP&#10;TTD7NmRXTf99tyD0OMzMN8x82dla3Kj1lWMFo2ECgrhwumKj4Ov0OZiB8AFZY+2YFPyQh+Wi9zTH&#10;TLs7H+h2DEZECPsMFZQhNJmUvijJoh+6hjh6Z9daDFG2RuoW7xFuazlOkom0WHFcKLGhdUnF5Xi1&#10;Cqab1Qvtv905fKTbNDeHfJuaXKn+c7d6BxGoC//hR3unFbymb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bhkTxQAAANwAAAAPAAAAAAAAAAAAAAAAAJgCAABkcnMv&#10;ZG93bnJldi54bWxQSwUGAAAAAAQABAD1AAAAigMAAAAA&#10;" filled="f" stroked="f">
                        <v:textbox inset="0,0,0,0">
                          <w:txbxContent>
                            <w:p w:rsidR="00007F0D" w:rsidRPr="005E4A3B" w:rsidRDefault="00007F0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yHZMUA&#10;AADcAAAADwAAAGRycy9kb3ducmV2LnhtbESPQWvCQBSE74X+h+UVvJS6sRQ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vIdkxQAAANwAAAAPAAAAAAAAAAAAAAAAAJgCAABkcnMv&#10;ZG93bnJldi54bWxQSwUGAAAAAAQABAD1AAAAigMAAAAA&#10;" filled="f" stroked="f">
                        <v:textbox inset="0,0,0,0">
                          <w:txbxContent>
                            <w:p w:rsidR="00007F0D" w:rsidRPr="000411E6" w:rsidRDefault="00007F0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Ai/8YA&#10;AADcAAAADwAAAGRycy9kb3ducmV2LnhtbESPT2vCQBTE74V+h+UVvEjdVKQ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fAi/8YAAADcAAAADwAAAAAAAAAAAAAAAACYAgAAZHJz&#10;L2Rvd25yZXYueG1sUEsFBgAAAAAEAAQA9QAAAIsDAAAAAA==&#10;" filled="f" stroked="f">
                        <v:textbox inset="0,0,0,0">
                          <w:txbxContent>
                            <w:p w:rsidR="00007F0D" w:rsidRPr="000411E6" w:rsidRDefault="00007F0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25" o:spid="_x0000_s1134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11gb8YA&#10;AADbAAAADwAAAGRycy9kb3ducmV2LnhtbESPQWvCQBSE74L/YXmFXqRuKjTW6Cq2UPVQKEZpr8/s&#10;axLMvg3Z1aT99a4geBxm5htmtuhMJc7UuNKygudhBII4s7rkXMF+9/H0CsJ5ZI2VZVLwRw4W835v&#10;hom2LW/pnPpcBAi7BBUU3teJlC4ryKAb2po4eL+2MeiDbHKpG2wD3FRyFEWxNFhyWCiwpveCsmN6&#10;MgrMafk5eTus/cugXe3i/3iFP1/fSj0+dMspCE+dv4dv7Y1WMBrD9Uv4AXJ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11gb8YAAADbAAAADwAAAAAAAAAAAAAAAACYAgAAZHJz&#10;L2Rvd25yZXYueG1sUEsFBgAAAAAEAAQA9QAAAIsDAAAAAA==&#10;" filled="f" stroked="f">
                  <v:textbox inset="1pt,.4mm,1pt,1pt">
                    <w:txbxContent>
                      <w:p w:rsidR="00A73521" w:rsidRPr="006C5C53" w:rsidRDefault="00A73521" w:rsidP="00A73521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5RhsYA&#10;AADbAAAADwAAAGRycy9kb3ducmV2LnhtbESPQWvCQBSE74X+h+UVepG6UTDUmI1YoeqhUKqi12f2&#10;mYRm34bsamJ/fbcg9DjMzDdMOu9NLa7UusqygtEwAkGcW11xoWC/e395BeE8ssbaMim4kYN59viQ&#10;YqJtx1903fpCBAi7BBWU3jeJlC4vyaAb2oY4eGfbGvRBtoXULXYBbmo5jqJYGqw4LJTY0LKk/Ht7&#10;MQrMZfExfTut/WTQrXbxT7zC4+dBqeenfjED4an3/+F7e6MVjKfw9yX8AJn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Y5RhsYAAADbAAAADwAAAAAAAAAAAAAAAACYAgAAZHJz&#10;L2Rvd25yZXYueG1sUEsFBgAAAAAEAAQA9QAAAIsDAAAAAA==&#10;" filled="f" stroked="f">
                  <v:textbox inset="1pt,.4mm,1pt,1pt">
                    <w:txbxContent>
                      <w:p w:rsidR="00A73521" w:rsidRPr="006C5C53" w:rsidRDefault="00A73521" w:rsidP="00A73521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27C3" w:rsidRDefault="00882613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1792" behindDoc="0" locked="1" layoutInCell="1" allowOverlap="1" wp14:anchorId="1875BF0C" wp14:editId="782EF6EA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30" name="Группа 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B27C3" w:rsidRDefault="00CB27C3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B27C3" w:rsidRDefault="00CB27C3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B27C3" w:rsidRDefault="00CB27C3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B27C3" w:rsidRDefault="00CB27C3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B27C3" w:rsidRDefault="00CB27C3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B27C3" w:rsidRDefault="00CB27C3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B27C3" w:rsidRDefault="00CB27C3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B27C3" w:rsidRDefault="00CB27C3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B27C3" w:rsidRDefault="00CB27C3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B27C3" w:rsidRDefault="00CB27C3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27C3" w:rsidRPr="00945CCC" w:rsidRDefault="00CB27C3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27C3" w:rsidRDefault="00CB27C3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27C3" w:rsidRDefault="00CB27C3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27C3" w:rsidRPr="005E4A3B" w:rsidRDefault="00CB27C3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27C3" w:rsidRPr="000411E6" w:rsidRDefault="00CB27C3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27C3" w:rsidRDefault="00CB27C3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27C3" w:rsidRDefault="00CB27C3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27C3" w:rsidRPr="005E4A3B" w:rsidRDefault="00CB27C3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27C3" w:rsidRPr="00931BFC" w:rsidRDefault="00CB27C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27C3" w:rsidRPr="00A32665" w:rsidRDefault="00CB27C3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27C3" w:rsidRPr="005E4A3B" w:rsidRDefault="00CB27C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27C3" w:rsidRPr="005E4A3B" w:rsidRDefault="00CB27C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27C3" w:rsidRPr="005E4A3B" w:rsidRDefault="00CB27C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27C3" w:rsidRPr="005E4A3B" w:rsidRDefault="00CB27C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27C3" w:rsidRPr="005E4A3B" w:rsidRDefault="00CB27C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27C3" w:rsidRPr="000411E6" w:rsidRDefault="00CB27C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27C3" w:rsidRPr="000411E6" w:rsidRDefault="00CB27C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27C3" w:rsidRPr="000411E6" w:rsidRDefault="00CB27C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27C3" w:rsidRPr="000411E6" w:rsidRDefault="00CB27C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27C3" w:rsidRPr="000411E6" w:rsidRDefault="00CB27C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27C3" w:rsidRPr="0079077B" w:rsidRDefault="00362E4E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FB2BF3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27C3" w:rsidRPr="00A32665" w:rsidRDefault="00CB27C3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27C3" w:rsidRPr="00CB1016" w:rsidRDefault="00CB27C3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27C3" w:rsidRPr="00CB1016" w:rsidRDefault="00CB27C3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27C3" w:rsidRPr="005374BE" w:rsidRDefault="00CB27C3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B2BF3" w:rsidRPr="00FB2BF3">
                                    <w:rPr>
                                      <w:noProof/>
                                    </w:rPr>
                                    <w:instrText>18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B2BF3">
                                    <w:rPr>
                                      <w:noProof/>
                                    </w:rPr>
                                    <w:t>18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27C3" w:rsidRPr="005374BE" w:rsidRDefault="00CB27C3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B2BF3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27C3" w:rsidRDefault="00CB27C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27C3" w:rsidRDefault="00CB27C3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FB2BF3">
                                    <w:t>A.B.XXX.ПМ.XX.X-X.X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27C3" w:rsidRDefault="00362E4E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FB2BF3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CB27C3">
                                    <w:t>.</w:t>
                                  </w:r>
                                </w:p>
                                <w:p w:rsidR="00CB27C3" w:rsidRPr="00672E04" w:rsidRDefault="00362E4E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Title  \*</w:instrText>
                                  </w:r>
                                  <w:r>
                                    <w:instrText xml:space="preserve"> MERGEFORMAT </w:instrText>
                                  </w:r>
                                  <w:r>
                                    <w:fldChar w:fldCharType="separate"/>
                                  </w:r>
                                  <w:r w:rsidR="00FB2BF3">
                                    <w:t>Программа и методика испытаний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27C3" w:rsidRDefault="00CB27C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27C3" w:rsidRDefault="00CB27C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27C3" w:rsidRPr="00945CCC" w:rsidRDefault="00CB27C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27C3" w:rsidRPr="00945CCC" w:rsidRDefault="00CB27C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27C3" w:rsidRPr="005E4A3B" w:rsidRDefault="00CB27C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27C3" w:rsidRPr="005E4A3B" w:rsidRDefault="00CB27C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27C3" w:rsidRPr="000411E6" w:rsidRDefault="00CB27C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27C3" w:rsidRPr="000411E6" w:rsidRDefault="00CB27C3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1" name="Группа 1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21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73521" w:rsidRPr="006C5C53" w:rsidRDefault="00A73521" w:rsidP="00A73521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2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73521" w:rsidRPr="006C5C53" w:rsidRDefault="00A73521" w:rsidP="00A73521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30" o:spid="_x0000_s1137" style="position:absolute;left:0;text-align:left;margin-left:22.7pt;margin-top:14.2pt;width:558.45pt;height:826.6pt;z-index:251681792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">
              <v:group id="Группа 448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CB27C3" w:rsidRDefault="00CB27C3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CB27C3" w:rsidRDefault="00CB27C3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CB27C3" w:rsidRDefault="00CB27C3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CB27C3" w:rsidRDefault="00CB27C3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CB27C3" w:rsidRDefault="00CB27C3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CB27C3" w:rsidRDefault="00CB27C3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CB27C3" w:rsidRDefault="00CB27C3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CB27C3" w:rsidRDefault="00CB27C3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CB27C3" w:rsidRDefault="00CB27C3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CB27C3" w:rsidRDefault="00CB27C3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CB27C3" w:rsidRPr="00945CCC" w:rsidRDefault="00CB27C3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CB27C3" w:rsidRDefault="00CB27C3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CB27C3" w:rsidRDefault="00CB27C3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CB27C3" w:rsidRPr="005E4A3B" w:rsidRDefault="00CB27C3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CB27C3" w:rsidRPr="000411E6" w:rsidRDefault="00CB27C3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CB27C3" w:rsidRDefault="00CB27C3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CB27C3" w:rsidRDefault="00CB27C3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CB27C3" w:rsidRPr="005E4A3B" w:rsidRDefault="00CB27C3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CB27C3" w:rsidRPr="00931BFC" w:rsidRDefault="00CB27C3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CB27C3" w:rsidRPr="00A32665" w:rsidRDefault="00CB27C3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CB27C3" w:rsidRPr="005E4A3B" w:rsidRDefault="00CB27C3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CB27C3" w:rsidRPr="005E4A3B" w:rsidRDefault="00CB27C3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CB27C3" w:rsidRPr="005E4A3B" w:rsidRDefault="00CB27C3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CB27C3" w:rsidRPr="005E4A3B" w:rsidRDefault="00CB27C3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CB27C3" w:rsidRPr="005E4A3B" w:rsidRDefault="00CB27C3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CB27C3" w:rsidRPr="000411E6" w:rsidRDefault="00CB27C3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CB27C3" w:rsidRPr="000411E6" w:rsidRDefault="00CB27C3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CB27C3" w:rsidRPr="000411E6" w:rsidRDefault="00CB27C3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CB27C3" w:rsidRPr="000411E6" w:rsidRDefault="00CB27C3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CB27C3" w:rsidRPr="000411E6" w:rsidRDefault="00CB27C3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CB27C3" w:rsidRPr="0079077B" w:rsidRDefault="00362E4E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FB2BF3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CB27C3" w:rsidRPr="00A32665" w:rsidRDefault="00CB27C3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CB27C3" w:rsidRPr="00CB1016" w:rsidRDefault="00CB27C3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CB27C3" w:rsidRPr="00CB1016" w:rsidRDefault="00CB27C3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CB27C3" w:rsidRPr="005374BE" w:rsidRDefault="00CB27C3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B2BF3" w:rsidRPr="00FB2BF3">
                              <w:rPr>
                                <w:noProof/>
                              </w:rPr>
                              <w:instrText>18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B2BF3">
                              <w:rPr>
                                <w:noProof/>
                              </w:rPr>
                              <w:t>18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CB27C3" w:rsidRPr="005374BE" w:rsidRDefault="00CB27C3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B2BF3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CB27C3" w:rsidRDefault="00CB27C3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CB27C3" w:rsidRDefault="00CB27C3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FB2BF3">
                              <w:t>A.B.XXX.ПМ.XX.X-X.X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CB27C3" w:rsidRDefault="00362E4E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FB2BF3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CB27C3">
                              <w:t>.</w:t>
                            </w:r>
                          </w:p>
                          <w:p w:rsidR="00CB27C3" w:rsidRPr="00672E04" w:rsidRDefault="00362E4E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Title  \*</w:instrText>
                            </w:r>
                            <w:r>
                              <w:instrText xml:space="preserve"> MERGEFORMAT </w:instrText>
                            </w:r>
                            <w:r>
                              <w:fldChar w:fldCharType="separate"/>
                            </w:r>
                            <w:r w:rsidR="00FB2BF3">
                              <w:t>Программа и методика испытаний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CB27C3" w:rsidRDefault="00CB27C3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CB27C3" w:rsidRDefault="00CB27C3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CB27C3" w:rsidRPr="00945CCC" w:rsidRDefault="00CB27C3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CB27C3" w:rsidRPr="00945CCC" w:rsidRDefault="00CB27C3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CB27C3" w:rsidRPr="005E4A3B" w:rsidRDefault="00CB27C3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CB27C3" w:rsidRPr="005E4A3B" w:rsidRDefault="00CB27C3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CB27C3" w:rsidRPr="000411E6" w:rsidRDefault="00CB27C3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CB27C3" w:rsidRPr="000411E6" w:rsidRDefault="00CB27C3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1" o:spid="_x0000_s1225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hdgMUA&#10;AADbAAAADwAAAGRycy9kb3ducmV2LnhtbESPQWvCQBSE7wX/w/IKvZS6UTBodBUVqh4Koha9PrOv&#10;STD7NmRXE/31bqHQ4zAz3zCTWWtKcaPaFZYV9LoRCOLU6oIzBd+Hz48hCOeRNZaWScGdHMymnZcJ&#10;Jto2vKPb3mciQNglqCD3vkqkdGlOBl3XVsTB+7G1QR9knUldYxPgppT9KIqlwYLDQo4VLXNKL/ur&#10;UWCu86/R4rz2g/dmdYgf8QpP26NSb6/tfAzCU+v/w3/tjVbQ78Hvl/AD5PQ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+F2AxQAAANsAAAAPAAAAAAAAAAAAAAAAAJgCAABkcnMv&#10;ZG93bnJldi54bWxQSwUGAAAAAAQABAD1AAAAigMAAAAA&#10;" filled="f" stroked="f">
                  <v:textbox inset="1pt,.4mm,1pt,1pt">
                    <w:txbxContent>
                      <w:p w:rsidR="00A73521" w:rsidRPr="006C5C53" w:rsidRDefault="00A73521" w:rsidP="00A73521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4/+GMYA&#10;AADbAAAADwAAAGRycy9kb3ducmV2LnhtbESPT2vCQBTE7wW/w/IEL6VuKjbU6CpWUHsoiH9or8/s&#10;Mwlm34bsaqKf3i0Uehxm5jfMZNaaUlypdoVlBa/9CARxanXBmYLDfvnyDsJ5ZI2lZVJwIwezaedp&#10;gom2DW/puvOZCBB2CSrIva8SKV2ak0HXtxVx8E62NuiDrDOpa2wC3JRyEEWxNFhwWMixokVO6Xl3&#10;MQrMZf41+jiu/dtzs9rH93iFP5tvpXrddj4G4an1/+G/9qdWMBjC75fwA+T0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4/+GMYAAADbAAAADwAAAAAAAAAAAAAAAACYAgAAZHJz&#10;L2Rvd25yZXYueG1sUEsFBgAAAAAEAAQA9QAAAIsDAAAAAA==&#10;" filled="f" stroked="f">
                  <v:textbox inset="1pt,.4mm,1pt,1pt">
                    <w:txbxContent>
                      <w:p w:rsidR="00A73521" w:rsidRPr="006C5C53" w:rsidRDefault="00A73521" w:rsidP="00A73521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0357" w:rsidRDefault="0093035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7D39820B" wp14:editId="223ED423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930357" w:rsidRDefault="00930357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930357" w:rsidRDefault="00930357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930357" w:rsidRDefault="00930357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930357" w:rsidRDefault="00930357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930357" w:rsidRDefault="00930357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930357" w:rsidRDefault="00930357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930357" w:rsidRDefault="00930357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930357" w:rsidRDefault="00930357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930357" w:rsidRDefault="00930357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930357" w:rsidRDefault="00930357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930357" w:rsidRPr="00CB1016" w:rsidRDefault="00930357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930357" w:rsidRPr="005374BE" w:rsidRDefault="00930357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FB2BF3">
                                      <w:rPr>
                                        <w:noProof/>
                                        <w:lang w:val="en-US"/>
                                      </w:rPr>
                                      <w:t>18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930357" w:rsidRDefault="00930357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FB2BF3">
                                      <w:t>A.B.XXX.ПМ.XX.X-X.X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930357" w:rsidRPr="00945CCC" w:rsidRDefault="00930357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930357" w:rsidRDefault="00930357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930357" w:rsidRPr="005E4A3B" w:rsidRDefault="00930357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930357" w:rsidRPr="000411E6" w:rsidRDefault="00930357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930357" w:rsidRPr="005E4A3B" w:rsidRDefault="00930357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930357" w:rsidRDefault="0093035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930357" w:rsidRDefault="0093035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930357" w:rsidRPr="00945CCC" w:rsidRDefault="0093035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930357" w:rsidRPr="00945CCC" w:rsidRDefault="0093035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930357" w:rsidRPr="005E4A3B" w:rsidRDefault="0093035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930357" w:rsidRPr="005E4A3B" w:rsidRDefault="0093035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930357" w:rsidRPr="000411E6" w:rsidRDefault="0093035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930357" w:rsidRPr="000411E6" w:rsidRDefault="0093035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930357" w:rsidRPr="006C5C53" w:rsidRDefault="00930357" w:rsidP="00A73521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930357" w:rsidRPr="006C5C53" w:rsidRDefault="00930357" w:rsidP="00A73521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50" o:spid="_x0000_s1228" style="position:absolute;left:0;text-align:left;margin-left:22.7pt;margin-top:14.2pt;width:558.45pt;height:826.6pt;z-index:251687936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">
              <v:group id="Группа 551" o:spid="_x0000_s1229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<v:group id="Группа 552" o:spid="_x0000_s1230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GYit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GYitMQAAADcAAAA&#10;DwAAAAAAAAAAAAAAAACqAgAAZHJzL2Rvd25yZXYueG1sUEsFBgAAAAAEAAQA+gAAAJsDAAAAAA==&#10;">
                  <v:group id="Группа 553" o:spid="_x0000_s1231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qHL8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yqHL8QAAADcAAAA&#10;DwAAAAAAAAAAAAAAAACqAgAAZHJzL2Rvd25yZXYueG1sUEsFBgAAAAAEAAQA+gAAAJsDAAAAAA==&#10;">
                    <v:group id="Группа 554" o:spid="_x0000_s123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fW8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GSfMH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DH1vFAAAA3AAA&#10;AA8AAAAAAAAAAAAAAAAAqgIAAGRycy9kb3ducmV2LnhtbFBLBQYAAAAABAAEAPoAAACcAwAAAAA=&#10;">
                      <v:rect id="Rectangle 91" o:spid="_x0000_s1233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4sJcMA&#10;AADcAAAADwAAAGRycy9kb3ducmV2LnhtbESPQWsCMRSE7wX/Q3iCt5oorNXVKGqRam9Vwetj89xd&#10;3LwsSarbf98UhB6HmfmGWaw624g7+VA71jAaKhDEhTM1lxrOp93rFESIyAYbx6ThhwKslr2XBebG&#10;PfiL7sdYigThkKOGKsY2lzIUFVkMQ9cSJ+/qvMWYpC+l8fhIcNvIsVITabHmtFBhS9uKitvx22q4&#10;ntXh7RRpvdn6Wfb5ri6TvfrQetDv1nMQkbr4H36290ZDlmXwdyYdAb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4sJcMAAADcAAAADwAAAAAAAAAAAAAAAACYAgAAZHJzL2Rv&#10;d25yZXYueG1sUEsFBgAAAAAEAAQA9QAAAIgDAAAAAA==&#10;" filled="f" strokeweight="1.5pt">
                        <v:textbox inset=",1mm"/>
                      </v:rect>
                      <v:group id="Группа 556" o:spid="_x0000_s123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10kt8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STJH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NdJLfFAAAA3AAA&#10;AA8AAAAAAAAAAAAAAAAAqgIAAGRycy9kb3ducmV2LnhtbFBLBQYAAAAABAAEAPoAAACcAwAAAAA=&#10;">
                        <v:group id="Группа 557" o:spid="_x0000_s1235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BGBLMUAAADcAAAADwAAAGRycy9kb3ducmV2LnhtbESPT2vCQBTE7wW/w/KE&#10;3uomllSJriKi4kEK/gHx9sg+k2D2bciuSfz23UKhx2FmfsPMl72pREuNKy0riEcRCOLM6pJzBZfz&#10;9mMKwnlkjZVlUvAiB8vF4G2OqbYdH6k9+VwECLsUFRTe16mULivIoBvZmjh4d9sY9EE2udQNdgFu&#10;KjmOoi9psOSwUGBN64Kyx+lpFOw67Faf8aY9PO7r1+2cfF8PMSn1PuxXMxCeev8f/mvvtYIkm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wRgSzFAAAA3AAA&#10;AA8AAAAAAAAAAAAAAAAAqgIAAGRycy9kb3ducmV2LnhtbFBLBQYAAAAABAAEAPoAAACcAwAAAAA=&#10;">
                          <v:line id="Line 76" o:spid="_x0000_s1236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2gVcEAAADcAAAADwAAAGRycy9kb3ducmV2LnhtbERPz2vCMBS+D/wfwhN2W1MLyqiNIoJg&#10;2Q6bE3Z9NK9NsXkpSbTdf78cBjt+fL+r/WwH8SAfescKVlkOgrhxuudOwfXr9PIKIkRkjYNjUvBD&#10;Afa7xVOFpXYTf9LjEjuRQjiUqMDEOJZShsaQxZC5kThxrfMWY4K+k9rjlMLtIIs830iLPacGgyMd&#10;DTW3y90qkPXb9OFPxbXt2vPovmvzvplmpZ6X82ELItIc/8V/7rNWsF6ntelMOgJy9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jaBVwQAAANwAAAAPAAAAAAAAAAAAAAAA&#10;AKECAABkcnMvZG93bnJldi54bWxQSwUGAAAAAAQABAD5AAAAjwMAAAAA&#10;" strokeweight="1.5pt"/>
                          <v:line id="Line 77" o:spid="_x0000_s1237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EFzsMAAADcAAAADwAAAGRycy9kb3ducmV2LnhtbESPQWsCMRSE7wX/Q3hCbzWroLSrUUQQ&#10;FD1YK3h9bN5uFjcvS5K66783hYLHYWa+YRar3jbiTj7UjhWMRxkI4sLpmisFl5/txyeIEJE1No5J&#10;wYMCrJaDtwXm2nX8TfdzrESCcMhRgYmxzaUMhSGLYeRa4uSVzluMSfpKao9dgttGTrJsJi3WnBYM&#10;trQxVNzOv1aB3B+6k99OLmVV7lp33ZvjrOuVeh/26zmISH18hf/bO61gOv2CvzPpCMjl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vBBc7DAAAA3AAAAA8AAAAAAAAAAAAA&#10;AAAAoQIAAGRycy9kb3ducmV2LnhtbFBLBQYAAAAABAAEAPkAAACRAwAAAAA=&#10;" strokeweight="1.5pt"/>
                          <v:line id="Line 78" o:spid="_x0000_s1238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dm7sAAAADcAAAADwAAAGRycy9kb3ducmV2LnhtbERPTYvCMBC9L/gfwgje1lTBslSjiCAo&#10;7mFXBa9DM22KzaQk0dZ/bw4Le3y879VmsK14kg+NYwWzaQaCuHS64VrB9bL//AIRIrLG1jEpeFGA&#10;zXr0scJCu55/6XmOtUghHApUYGLsCilDachimLqOOHGV8xZjgr6W2mOfwm0r51mWS4sNpwaDHe0M&#10;lffzwyqQx1P/4/fza1VXh87djuY77welJuNhuwQRaYj/4j/3QStY5Gl+OpOOgFy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SXZu7AAAAA3AAAAA8AAAAAAAAAAAAAAAAA&#10;oQIAAGRycy9kb3ducmV2LnhtbFBLBQYAAAAABAAEAPkAAACOAwAAAAA=&#10;" strokeweight="1.5pt"/>
                          <v:line id="Line 79" o:spid="_x0000_s1239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vDdcMAAADcAAAADwAAAGRycy9kb3ducmV2LnhtbESPQYvCMBSE7wv+h/AEb2uqsGWpRhFB&#10;UNbDrgpeH81rU2xeShJt/fdmYWGPw8x8wyzXg23Fg3xoHCuYTTMQxKXTDdcKLufd+yeIEJE1to5J&#10;wZMCrFejtyUW2vX8Q49TrEWCcChQgYmxK6QMpSGLYeo64uRVzluMSfpaao99gttWzrMslxYbTgsG&#10;O9oaKm+nu1UgD1/9t9/NL1Vd7Tt3PZhj3g9KTcbDZgEi0hD/w3/tvVbwkc/g90w6AnL1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bw3XDAAAA3AAAAA8AAAAAAAAAAAAA&#10;AAAAoQIAAGRycy9kb3ducmV2LnhtbFBLBQYAAAAABAAEAPkAAACRAwAAAAA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ldAsQAAADcAAAADwAAAGRycy9kb3ducmV2LnhtbESPQWvCQBSE7wX/w/IEb3VjoKGkrlIK&#10;glIPrQpeH9mXbGj2bdhdTfz3bkHwOMzMN8xyPdpOXMmH1rGCxTwDQVw53XKj4HTcvL6DCBFZY+eY&#10;FNwowHo1eVliqd3Av3Q9xEYkCIcSFZgY+1LKUBmyGOauJ05e7bzFmKRvpPY4JLjtZJ5lhbTYclow&#10;2NOXoervcLEK5O57+PGb/FQ39bZ3553ZF8Oo1Gw6fn6AiDTGZ/jR3moFb0UO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CV0CxAAAANwAAAAPAAAAAAAAAAAA&#10;AAAAAKECAABkcnMvZG93bnJldi54bWxQSwUGAAAAAAQABAD5AAAAkgMAAAAA&#10;" strokeweight="1.5pt"/>
                      </v:group>
                    </v:group>
                    <v:group id="Группа 563" o:spid="_x0000_s1241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ZNks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pE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Rk2SxgAAANwA&#10;AAAPAAAAAAAAAAAAAAAAAKoCAABkcnMvZG93bnJldi54bWxQSwUGAAAAAAQABAD6AAAAnQMAAAAA&#10;">
                      <v:group id="Группа 564" o:spid="_x0000_s1242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/V5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b5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r9Xm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euksQA&#10;AADcAAAADwAAAGRycy9kb3ducmV2LnhtbESP0WrCQBRE34X+w3ILfRHdWDD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Hrp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930357" w:rsidRDefault="00930357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Uw5cUA&#10;AADcAAAADwAAAGRycy9kb3ducmV2LnhtbESP0WrCQBRE34X+w3ILfZFmY8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VTDl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930357" w:rsidRDefault="00930357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mVfsUA&#10;AADcAAAADwAAAGRycy9kb3ducmV2LnhtbESP3WrCQBSE7wu+w3IKvSl1Y8HERlfRQqEiBPx5gGP2&#10;NAlmz4bdVdO3dwXBy2FmvmFmi9604kLON5YVjIYJCOLS6oYrBYf9z8cEhA/IGlvLpOCfPCzmg5cZ&#10;5tpeeUuXXahEhLDPUUEdQpdL6cuaDPqh7Yij92edwRClq6R2eI1w08rPJEmlwYbjQo0dfddUnnZn&#10;owCL8DU6udWqej/viyJdH7OD3ij19tovpyAC9eEZfrR/tYJxmsH9TDw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GZV+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930357" w:rsidRDefault="00930357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YBDMMA&#10;AADcAAAADwAAAGRycy9kb3ducmV2LnhtbERP3WrCMBS+H+wdwhnsZtjUgd2sRpmDgWNQUPsAx+as&#10;LTYnJUlrfXtzMdjlx/e/3k6mEyM531pWME9SEMSV1S3XCsrT1+wdhA/IGjvLpOBGHrabx4c15tpe&#10;+UDjMdQihrDPUUETQp9L6auGDPrE9sSR+7XOYIjQ1VI7vMZw08nXNM2kwZZjQ4M9fTZUXY6DUYBF&#10;WM4vbrerX4ZTUWTf57dS/yj1/DR9rEAEmsK/+M+91woWWVwb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YBD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930357" w:rsidRDefault="00930357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qkl8UA&#10;AADcAAAADwAAAGRycy9kb3ducmV2LnhtbESP3WrCQBSE7wu+w3IEb4puLDRqdBUtCJZCwJ8HOGaP&#10;STB7NuyuGt++Wyh4OczMN8xi1ZlG3Mn52rKC8SgBQVxYXXOp4HTcDqcgfEDW2FgmBU/ysFr23haY&#10;afvgPd0PoRQRwj5DBVUIbSalLyoy6Ee2JY7exTqDIUpXSu3wEeGmkR9JkkqDNceFClv6qqi4Hm5G&#10;AeZhNr66zaZ8vx3zPP0+T076R6lBv1vPQQTqwiv8395pBZ/pD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yqSX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930357" w:rsidRDefault="00930357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248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1FOM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X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TUU4wwAAANwAAAAP&#10;AAAAAAAAAAAAAAAAAKoCAABkcnMvZG93bnJldi54bWxQSwUGAAAAAAQABAD6AAAAmgMAAAAA&#10;">
                        <v:shape id="Text Box 87" o:spid="_x0000_s1249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c4cMUA&#10;AADcAAAADwAAAGRycy9kb3ducmV2LnhtbESPQWsCMRSE7wX/Q3hCbzWraC1bo4hQES+l6qHHx+Y1&#10;Wdy87G7SdeuvbwTB4zAz3zCLVe8q0VEbSs8KxqMMBHHhdclGwen48fIGIkRkjZVnUvBHAVbLwdMC&#10;c+0v/EXdIRqRIBxyVGBjrHMpQ2HJYRj5mjh5P751GJNsjdQtXhLcVXKSZa/SYclpwWJNG0vF+fDr&#10;FDS2n85M81mdu/3VrO12F5rTt1LPw379DiJSHx/he3unFczmY7idSUd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pzhw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930357" w:rsidRDefault="00930357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WmB8UA&#10;AADcAAAADwAAAGRycy9kb3ducmV2LnhtbESPT2sCMRTE74V+h/AKvdVspWrZGkUKFvEi/jn0+Ni8&#10;Joubl91NXLd+eiMIHoeZ+Q0znfeuEh21ofSs4H2QgSAuvC7ZKDjsl2+fIEJE1lh5JgX/FGA+e36a&#10;Yq79mbfU7aIRCcIhRwU2xjqXMhSWHIaBr4mT9+dbhzHJ1kjd4jnBXSWHWTaWDktOCxZr+rZUHHcn&#10;p6Cx/cfINJvq2K0vZmF/VqE5/Cr1+tIvvkBE6uMjfG+vtILRZAi3M+kI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daYH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930357" w:rsidRDefault="00930357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kDnMYA&#10;AADcAAAADwAAAGRycy9kb3ducmV2LnhtbESPT2sCMRTE70K/Q3iF3jRbW23ZGkUEi3gp/jn0+Ni8&#10;Joubl91NXLf99KYgeBxm5jfMbNG7SnTUhtKzgudRBoK48Lpko+B4WA/fQYSIrLHyTAp+KcBi/jCY&#10;Ya79hXfU7aMRCcIhRwU2xjqXMhSWHIaRr4mT9+NbhzHJ1kjd4iXBXSXHWTaVDktOCxZrWlkqTvuz&#10;U9DY/nVimq/q1G3/zNJ+bkJz/Fbq6bFffoCI1Md7+NbeaAWTtxf4P5OO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kDn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930357" w:rsidRDefault="00930357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Cb6MUA&#10;AADcAAAADwAAAGRycy9kb3ducmV2LnhtbESPS2vDMBCE74X+B7GF3hq5IS+cKCEUUkIvIY9Djou1&#10;kUyslW2pjttfHxUKOQ4z8w2zWPWuEh21ofSs4H2QgSAuvC7ZKDgdN28zECEia6w8k4IfCrBaPj8t&#10;MNf+xnvqDtGIBOGQowIbY51LGQpLDsPA18TJu/jWYUyyNVK3eEtwV8lhlk2kw5LTgsWaPiwV18O3&#10;U9DYfjQ2za66dl+/Zm0/t6E5nZV6fenXcxCR+vgI/7e3WsF4OoK/M+k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0Jvo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930357" w:rsidRDefault="00930357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w+c8UA&#10;AADcAAAADwAAAGRycy9kb3ducmV2LnhtbESPQWsCMRSE70L/Q3gFb5qtuLZsjSKCIr0UrYceH5vX&#10;ZHHzsruJ69pf3xQKPQ4z8w2zXA+uFj11ofKs4GmagSAuva7YKDh/7CYvIEJE1lh7JgV3CrBePYyW&#10;WGh/4yP1p2hEgnAoUIGNsSmkDKUlh2HqG+LkffnOYUyyM1J3eEtwV8tZli2kw4rTgsWGtpbKy+nq&#10;FLR2mOemfa8v/du32dj9IbTnT6XGj8PmFUSkIf6H/9oHrSB/zuH3TDoC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nD5z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930357" w:rsidRDefault="00930357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nuMsMA&#10;AADcAAAADwAAAGRycy9kb3ducmV2LnhtbESPQWsCMRSE74L/IbxCb5pUcG1Xo6ilVL1VhV4fm+fu&#10;4uZlSaJu/30jCB6HmfmGmS0624gr+VA71vA2VCCIC2dqLjUcD1+DdxAhIhtsHJOGPwqwmPd7M8yN&#10;u/EPXfexFAnCIUcNVYxtLmUoKrIYhq4lTt7JeYsxSV9K4/GW4LaRI6UyabHmtFBhS+uKivP+YjWc&#10;jmo7OURartb+Y7z7VL/ZRn1r/frSLacgInXxGX60N0bDeJLB/Uw6AnL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4nuMsMAAADcAAAADwAAAAAAAAAAAAAAAACYAgAAZHJzL2Rv&#10;d25yZXYueG1sUEsFBgAAAAAEAAQA9QAAAIgDAAAAAA==&#10;" filled="f" strokeweight="1.5pt">
                    <v:textbox inset=",1mm"/>
                  </v:rect>
                </v:group>
                <v:group id="Группа 577" o:spid="_x0000_s1255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6TdTM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0gWa/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pN1MxgAAANwA&#10;AAAPAAAAAAAAAAAAAAAAAKoCAABkcnMvZG93bnJldi54bWxQSwUGAAAAAAQABAD6AAAAnQMAAAAA&#10;">
                  <v:group id="Группа 578" o:spid="_x0000_s1256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jtJPs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W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2O0k+wwAAANwAAAAP&#10;AAAAAAAAAAAAAAAAAKoCAABkcnMvZG93bnJldi54bWxQSwUGAAAAAAQABAD6AAAAmgMAAAAA&#10;">
                    <v:line id="Line 102" o:spid="_x0000_s1257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u4NsgAAADcAAAADwAAAGRycy9kb3ducmV2LnhtbESPT0vDQBTE74LfYXmCF2k3TbG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xu4Ns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TVd8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k1X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hw7MYAAADcAAAADwAAAGRycy9kb3ducmV2LnhtbESPX2vCQBDE3wv9DscWfCn1Ys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bocO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/JmcMAAADcAAAADwAAAGRycy9kb3ducmV2LnhtbESP3YrCMBSE74V9h3AWvNNUQa3VKN1l&#10;FUEQ/MHrQ3O2LduclCZr69sbQfBymPlmmOW6M5W4UeNKywpGwwgEcWZ1ybmCy3kziEE4j6yxskwK&#10;7uRgvfroLTHRtuUj3U4+F6GEXYIKCu/rREqXFWTQDW1NHLxf2xj0QTa51A22odxUchxFU2mw5LBQ&#10;YE3fBWV/p3+jYGK+Zvv2vJ1P05+ZIX8dxYd0o1T/s0sXIDx1/h1+0TsduHgMzzPhCMjV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EvyZnDAAAA3AAAAA8AAAAAAAAAAAAA&#10;AAAAoQIAAGRycy9kb3ducmV2LnhtbFBLBQYAAAAABAAEAPkAAACRAwAAAAA=&#10;" strokecolor="windowText" strokeweight="1.5pt"/>
                    <v:line id="Line 98" o:spid="_x0000_s1261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yb/+8cAAADcAAAADwAAAGRycy9kb3ducmV2LnhtbESPzWrDMBCE74W+g9hALqWRY5MS3Cih&#10;zQ+U3pIWSm+LtbZMrJVrKbGTp68KgR6HmfmGWawG24gzdb52rGA6SUAQF07XXCn4/Ng9zkH4gKyx&#10;cUwKLuRhtby/W2CuXc97Oh9CJSKEfY4KTAhtLqUvDFn0E9cSR690ncUQZVdJ3WEf4baRaZI8SYs1&#10;xwWDLa0NFcfDySrIyu/tw0+2maZpnbyX5toXr1+VUuPR8PIMItAQ/sO39ptWMJtn8HcmHgG5/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3Jv/7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/TdMYAAADcAAAADwAAAGRycy9kb3ducmV2LnhtbESPUWvCQBCE3wv9D8cW+lL00mJP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f03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N278YAAADcAAAADwAAAGRycy9kb3ducmV2LnhtbESPUWvCQBCE3wv9D8cKfSn10o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Tdu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1FcY8YAAADcAAAADwAAAGRycy9kb3ducmV2LnhtbESPQWvCQBSE74X+h+UJXopujCiSukrV&#10;FkpvVUF6e2RfssHs25hdTdpf3y0IPQ4z8w2zXPe2FjdqfeVYwWScgCDOna64VHA8vI0WIHxA1lg7&#10;JgXf5GG9enxYYqZdx59024dSRAj7DBWYEJpMSp8bsujHriGOXuFaiyHKtpS6xS7CbS3TJJlLixXH&#10;BYMNbQ3l5/3VKpgWX69Pl+lukqZV8lGYny7fnEqlhoP+5RlEoD78h+/td61gtpjD35l4BO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RXG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5lTcQAAADcAAAADwAAAGRycy9kb3ducmV2LnhtbESPT4vCMBTE74LfITxhb5q6sP6pRpEF&#10;YQ97sQrq7dE822rz0jZR67c3guBxmJnfMPNla0pxo8YVlhUMBxEI4tTqgjMFu+26PwHhPLLG0jIp&#10;eJCD5aLbmWOs7Z03dEt8JgKEXYwKcu+rWEqX5mTQDWxFHLyTbQz6IJtM6gbvAW5K+R1FI2mw4LCQ&#10;Y0W/OaWX5GoCZTearqf7urieh3VyOFb1YfuPSn312tUMhKfWf8Lv9p9W8DMZw+tMOAJy8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bmVN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LZcc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Vqb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fS2XH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267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KcgsYAAADcAAAADwAAAGRycy9kb3ducmV2LnhtbESPT2vCQBTE7wW/w/IK&#10;3uomSoqmriJSpQcpNBFKb4/sMwlm34bsNn++fbdQ6HGYmd8w2/1oGtFT52rLCuJFBIK4sLrmUsE1&#10;Pz2tQTiPrLGxTAomcrDfzR62mGo78Af1mS9FgLBLUUHlfZtK6YqKDLqFbYmDd7OdQR9kV0rd4RDg&#10;ppHLKHqWBmsOCxW2dKyouGffRsF5wOGwil/7y/12nL7y5P3zEpNS88fx8ALC0+j/w3/tN60gWW/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opyCxgAAANwA&#10;AAAPAAAAAAAAAAAAAAAAAKoCAABkcnMvZG93bnJldi54bWxQSwUGAAAAAAQABAD6AAAAnQMAAAAA&#10;">
                    <v:group id="Группа 590" o:spid="_x0000_s1268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jws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4QaPCwwAAANwAAAAP&#10;AAAAAAAAAAAAAAAAAKoCAABkcnMvZG93bnJldi54bWxQSwUGAAAAAAQABAD6AAAAmgMAAAAA&#10;">
                      <v:rect id="Rectangle 123" o:spid="_x0000_s1269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HZv8cA&#10;AADcAAAADwAAAGRycy9kb3ducmV2LnhtbESPT2vCQBTE74V+h+UVvEjdKBg0zUZswT+Hgqilvb5m&#10;X5PQ7NuQXU3007sFocdhZn7DpIve1OJMrassKxiPIhDEudUVFwo+jqvnGQjnkTXWlknBhRwssseH&#10;FBNtO97T+eALESDsElRQet8kUrq8JINuZBvi4P3Y1qAPsi2kbrELcFPLSRTF0mDFYaHEht5Kyn8P&#10;J6PAnJbv89fvjZ8Ou/UxvsZr/Np9KjV46pcvIDz1/j98b2+1gul8DH9nwhGQ2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h2b/HAAAA3AAAAA8AAAAAAAAAAAAAAAAAmAIAAGRy&#10;cy9kb3ducmV2LnhtbFBLBQYAAAAABAAEAPUAAACMAwAAAAA=&#10;" filled="f" stroked="f">
                        <v:textbox inset="1pt,.4mm,1pt,1pt">
                          <w:txbxContent>
                            <w:p w:rsidR="00930357" w:rsidRPr="00CB1016" w:rsidRDefault="00930357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NHyMcA&#10;AADcAAAADwAAAGRycy9kb3ducmV2LnhtbESPT2vCQBTE7wW/w/IKvRTdKBg0ZiNaqO2hIP5Br8/s&#10;axLMvg3Z1aT99N1CocdhZn7DpMve1OJOrassKxiPIhDEudUVFwqOh9fhDITzyBpry6Tgixwss8FD&#10;iom2He/ovveFCBB2CSoovW8SKV1ekkE3sg1x8D5ta9AH2RZSt9gFuKnlJIpiabDisFBiQy8l5df9&#10;zSgwt9XHfH1589PnbnOIv+MNnrcnpZ4e+9UChKfe/4f/2u9awXQ+gd8z4QjI7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NzR8jHAAAA3AAAAA8AAAAAAAAAAAAAAAAAmAIAAGRy&#10;cy9kb3ducmV2LnhtbFBLBQYAAAAABAAEAPUAAACMAwAAAAA=&#10;" filled="f" stroked="f">
                        <v:textbox inset="1pt,.4mm,1pt,1pt">
                          <w:txbxContent>
                            <w:p w:rsidR="00930357" w:rsidRPr="005374BE" w:rsidRDefault="00930357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FB2BF3">
                                <w:rPr>
                                  <w:noProof/>
                                  <w:lang w:val="en-US"/>
                                </w:rPr>
                                <w:t>18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/iU8cA&#10;AADcAAAADwAAAGRycy9kb3ducmV2LnhtbESPQWvCQBSE70L/w/IEL0U3VQw1dRUraHsQpCp6fc0+&#10;k9Ds25BdTdpf7xYEj8PMfMNM560pxZVqV1hW8DKIQBCnVhecKTjsV/1XEM4jaywtk4JfcjCfPXWm&#10;mGjb8Bdddz4TAcIuQQW591UipUtzMugGtiIO3tnWBn2QdSZ1jU2Am1IOoyiWBgsOCzlWtMwp/dld&#10;jAJzWWwm798ffvzcrPfxX7zG0/aoVK/bLt5AeGr9I3xvf2oF48kI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/4lPHAAAA3AAAAA8AAAAAAAAAAAAAAAAAmAIAAGRy&#10;cy9kb3ducmV2LnhtbFBLBQYAAAAABAAEAPUAAACMAwAAAAA=&#10;" filled="f" stroked="f">
                        <v:textbox inset="1pt,.4mm,1pt,1pt">
                          <w:txbxContent>
                            <w:p w:rsidR="00930357" w:rsidRDefault="00930357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FB2BF3">
                                <w:t>A.B.XXX.ПМ.XX.X-X.X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272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qlwc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Lw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eqXBxgAAANwA&#10;AAAPAAAAAAAAAAAAAAAAAKoCAABkcnMvZG93bnJldi54bWxQSwUGAAAAAAQABAD6AAAAnQMAAAAA&#10;">
                      <v:rect id="Rectangle 119" o:spid="_x0000_s127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8WjsYA&#10;AADcAAAADwAAAGRycy9kb3ducmV2LnhtbESPT2vCQBTE74V+h+UVvJS6seCfxGxErJreiraX3h7Z&#10;5yaYfRuyq6bfvisUehxm5jdMvhpsK67U+8axgsk4AUFcOd2wUfD1uXtZgPABWWPrmBT8kIdV8fiQ&#10;Y6bdjQ90PQYjIoR9hgrqELpMSl/VZNGPXUccvZPrLYYoeyN1j7cIt618TZKZtNhwXKixo01N1fl4&#10;sQrmb+tn+vh2p7BN92lpDuU+NaVSo6dhvQQRaAj/4b/2u1YwTadwPxOPgC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I8WjsYAAADcAAAADwAAAAAAAAAAAAAAAACYAgAAZHJz&#10;L2Rvd25yZXYueG1sUEsFBgAAAAAEAAQA9QAAAIsDAAAAAA==&#10;" filled="f" stroked="f">
                        <v:textbox inset="0,0,0,0">
                          <w:txbxContent>
                            <w:p w:rsidR="00930357" w:rsidRPr="00945CCC" w:rsidRDefault="00930357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2I+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XYj5xQAAANwAAAAPAAAAAAAAAAAAAAAAAJgCAABkcnMv&#10;ZG93bnJldi54bWxQSwUGAAAAAAQABAD1AAAAigMAAAAA&#10;" filled="f" stroked="f">
                        <v:textbox inset="0,0,0,0">
                          <w:txbxContent>
                            <w:p w:rsidR="00930357" w:rsidRDefault="00930357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EtYsYA&#10;AADcAAAADwAAAGRycy9kb3ducmV2LnhtbESPT2vCQBTE74V+h+UVvEjdVLA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EtYsYAAADcAAAADwAAAAAAAAAAAAAAAACYAgAAZHJz&#10;L2Rvd25yZXYueG1sUEsFBgAAAAAEAAQA9QAAAIsDAAAAAA==&#10;" filled="f" stroked="f">
                        <v:textbox inset="0,0,0,0">
                          <w:txbxContent>
                            <w:p w:rsidR="00930357" w:rsidRPr="005E4A3B" w:rsidRDefault="00930357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65EMIA&#10;AADcAAAADwAAAGRycy9kb3ducmV2LnhtbERPu27CMBTdK/EP1kXqUoEDEoUEDELQkm4Vj4XtKr44&#10;EfF1FLsQ/h4PSB2Pznux6mwtbtT6yrGC0TABQVw4XbFRcDp+D2YgfEDWWDsmBQ/ysFr23haYaXfn&#10;Pd0OwYgYwj5DBWUITSalL0qy6IeuIY7cxbUWQ4StkbrFewy3tRwnyae0WHFsKLGhTUnF9fBnFUy3&#10;6w/6PbtL+Ep3aW72+S41uVLv/W49BxGoC//il/tHK5ikcW0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jrkQwgAAANwAAAAPAAAAAAAAAAAAAAAAAJgCAABkcnMvZG93&#10;bnJldi54bWxQSwUGAAAAAAQABAD1AAAAhwMAAAAA&#10;" filled="f" stroked="f">
                        <v:textbox inset="0,0,0,0">
                          <w:txbxContent>
                            <w:p w:rsidR="00930357" w:rsidRPr="000411E6" w:rsidRDefault="00930357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Ici8UA&#10;AADcAAAADwAAAGRycy9kb3ducmV2LnhtbESPT2sCMRTE7wW/Q3iFXopmLVTN1iiiretN/HPp7bF5&#10;ZpduXpZNqttv3wiFHoeZ+Q0zX/auEVfqQu1Zw3iUgSAuvanZajifPoYzECEiG2w8k4YfCrBcDB7m&#10;mBt/4wNdj9GKBOGQo4YqxjaXMpQVOQwj3xIn7+I7hzHJzkrT4S3BXSNfsmwiHdacFipsaV1R+XX8&#10;dhqmm9Uz7T/9Jb6rrSrsodgqW2j99Niv3kBE6uN/+K+9MxpelYL7mXQ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whyLxQAAANwAAAAPAAAAAAAAAAAAAAAAAJgCAABkcnMv&#10;ZG93bnJldi54bWxQSwUGAAAAAAQABAD1AAAAigMAAAAA&#10;" filled="f" stroked="f">
                        <v:textbox inset="0,0,0,0">
                          <w:txbxContent>
                            <w:p w:rsidR="00930357" w:rsidRPr="005E4A3B" w:rsidRDefault="00930357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dB7cIA&#10;AADcAAAADwAAAGRycy9kb3ducmV2LnhtbERPPW/CMBDdkfofrKvEgorTDqFJMQi1JWGroCxsp/hw&#10;osbnKHaT8O/xUKnj0/tebyfbioF63zhW8LxMQBBXTjdsFJy/90+vIHxA1tg6JgU38rDdPMzWmGs3&#10;8pGGUzAihrDPUUEdQpdL6auaLPql64gjd3W9xRBhb6TucYzhtpUvSZJKiw3Hhho7eq+p+jn9WgWr&#10;j92Cvi7uGj6zIivNsSwyUyo1f5x2byACTeFf/Oc+aAVpEufH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10HtwgAAANwAAAAPAAAAAAAAAAAAAAAAAJgCAABkcnMvZG93&#10;bnJldi54bWxQSwUGAAAAAAQABAD1AAAAhwMAAAAA&#10;" filled="f" stroked="f">
                        <v:textbox inset="0,0,0,0">
                          <w:txbxContent>
                            <w:p w:rsidR="00930357" w:rsidRDefault="0093035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vkdsQA&#10;AADcAAAADwAAAGRycy9kb3ducmV2LnhtbESPQWvCQBSE74X+h+UVvEjd6EFNdBVp1fQmWi/eHtnn&#10;Jph9G7Krxn/vCoUeh5n5hpkvO1uLG7W+cqxgOEhAEBdOV2wUHH83n1MQPiBrrB2Tggd5WC7e3+aY&#10;aXfnPd0OwYgIYZ+hgjKEJpPSFyVZ9APXEEfv7FqLIcrWSN3iPcJtLUdJMpYWK44LJTb0VVJxOVyt&#10;gsn3qk+7kzuHdbpNc7PPt6nJlep9dKsZiEBd+A//tX+0gnEyhNeZe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b5HbEAAAA3AAAAA8AAAAAAAAAAAAAAAAAmAIAAGRycy9k&#10;b3ducmV2LnhtbFBLBQYAAAAABAAEAPUAAACJAwAAAAA=&#10;" filled="f" stroked="f">
                        <v:textbox inset="0,0,0,0">
                          <w:txbxContent>
                            <w:p w:rsidR="00930357" w:rsidRDefault="0093035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l6Ac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JVsoS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l6AcYAAADcAAAADwAAAAAAAAAAAAAAAACYAgAAZHJz&#10;L2Rvd25yZXYueG1sUEsFBgAAAAAEAAQA9QAAAIsDAAAAAA==&#10;" filled="f" stroked="f">
                        <v:textbox inset="0,0,0,0">
                          <w:txbxContent>
                            <w:p w:rsidR="00930357" w:rsidRPr="00945CCC" w:rsidRDefault="0093035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XfmsUA&#10;AADcAAAADwAAAGRycy9kb3ducmV2LnhtbESPT2vCQBTE74LfYXlCL6KbK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Bd+axQAAANwAAAAPAAAAAAAAAAAAAAAAAJgCAABkcnMv&#10;ZG93bnJldi54bWxQSwUGAAAAAAQABAD1AAAAigMAAAAA&#10;" filled="f" stroked="f">
                        <v:textbox inset="0,0,0,0">
                          <w:txbxContent>
                            <w:p w:rsidR="00930357" w:rsidRPr="00945CCC" w:rsidRDefault="0093035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xH7sUA&#10;AADcAAAADwAAAGRycy9kb3ducmV2LnhtbESPT2vCQBTE74LfYXlCL6Kbi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7EfuxQAAANwAAAAPAAAAAAAAAAAAAAAAAJgCAABkcnMv&#10;ZG93bnJldi54bWxQSwUGAAAAAAQABAD1AAAAigMAAAAA&#10;" filled="f" stroked="f">
                        <v:textbox inset="0,0,0,0">
                          <w:txbxContent>
                            <w:p w:rsidR="00930357" w:rsidRPr="005E4A3B" w:rsidRDefault="0093035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DidcUA&#10;AADcAAAADwAAAGRycy9kb3ducmV2LnhtbESPT2vCQBTE74LfYXlCL6KbCto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oOJ1xQAAANwAAAAPAAAAAAAAAAAAAAAAAJgCAABkcnMv&#10;ZG93bnJldi54bWxQSwUGAAAAAAQABAD1AAAAigMAAAAA&#10;" filled="f" stroked="f">
                        <v:textbox inset="0,0,0,0">
                          <w:txbxContent>
                            <w:p w:rsidR="00930357" w:rsidRPr="005E4A3B" w:rsidRDefault="0093035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J8A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i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cnwCxQAAANwAAAAPAAAAAAAAAAAAAAAAAJgCAABkcnMv&#10;ZG93bnJldi54bWxQSwUGAAAAAAQABAD1AAAAigMAAAAA&#10;" filled="f" stroked="f">
                        <v:textbox inset="0,0,0,0">
                          <w:txbxContent>
                            <w:p w:rsidR="00930357" w:rsidRPr="000411E6" w:rsidRDefault="0093035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7ZmcUA&#10;AADcAAAADwAAAGRycy9kb3ducmV2LnhtbESPQWvCQBSE7wX/w/KEXkQ3etAmuopYa7yVqBdvj+xz&#10;E8y+Ddmtpv++Wyj0OMzMN8xq09tGPKjztWMF00kCgrh0umaj4HL+GL+B8AFZY+OYFHyTh8168LLC&#10;TLsnF/Q4BSMihH2GCqoQ2kxKX1Zk0U9cSxy9m+sshig7I3WHzwi3jZwlyVxarDkuVNjSrqLyfvqy&#10;Chbv2xF9Xt0t7NNDmpsiP6QmV+p12G+XIAL14T/81z5qBfNkAb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PtmZxQAAANwAAAAPAAAAAAAAAAAAAAAAAJgCAABkcnMv&#10;ZG93bnJldi54bWxQSwUGAAAAAAQABAD1AAAAigMAAAAA&#10;" filled="f" stroked="f">
                        <v:textbox inset="0,0,0,0">
                          <w:txbxContent>
                            <w:p w:rsidR="00930357" w:rsidRPr="000411E6" w:rsidRDefault="0093035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286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hbP8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GFs/wwAAANwAAAAP&#10;AAAAAAAAAAAAAAAAAKoCAABkcnMvZG93bnJldi54bWxQSwUGAAAAAAQABAD6AAAAmgMAAAAA&#10;">
                <v:rect id="Rectangle 122" o:spid="_x0000_s1287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ghQsYA&#10;AADcAAAADwAAAGRycy9kb3ducmV2LnhtbESPT2vCQBTE7wW/w/IEL0U3FRo0uooVtB4K4h/0+sw+&#10;k2D2bciuJvbTdwuFHoeZ+Q0znbemFA+qXWFZwdsgAkGcWl1wpuB4WPVHIJxH1lhaJgVPcjCfdV6m&#10;mGjb8I4ee5+JAGGXoILc+yqR0qU5GXQDWxEH72prgz7IOpO6xibATSmHURRLgwWHhRwrWuaU3vZ3&#10;o8DcF1/jj8unf39t1of4O17jeXtSqtdtFxMQnlr/H/5rb7SCOBrD75lwBOTs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vghQsYAAADcAAAADwAAAAAAAAAAAAAAAACYAgAAZHJz&#10;L2Rvd25yZXYueG1sUEsFBgAAAAAEAAQA9QAAAIsDAAAAAA==&#10;" filled="f" stroked="f">
                  <v:textbox inset="1pt,.4mm,1pt,1pt">
                    <w:txbxContent>
                      <w:p w:rsidR="00930357" w:rsidRPr="006C5C53" w:rsidRDefault="00930357" w:rsidP="00A73521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seAsMA&#10;AADcAAAADwAAAGRycy9kb3ducmV2LnhtbERPTWvCQBC9F/wPyxS8FN1YaNDUVVSoehDEKHqdZqdJ&#10;MDsbsqtJ/fXuodDj431P552pxJ0aV1pWMBpGIIgzq0vOFZyOX4MxCOeRNVaWScEvOZjPei9TTLRt&#10;+UD31OcihLBLUEHhfZ1I6bKCDLqhrYkD92Mbgz7AJpe6wTaEm0q+R1EsDZYcGgqsaVVQdk1vRoG5&#10;LXaT5ffGf7y162P8iNd42Z+V6r92i08Qnjr/L/5zb7WCeBTmhzPhCM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seAsMAAADcAAAADwAAAAAAAAAAAAAAAACYAgAAZHJzL2Rv&#10;d25yZXYueG1sUEsFBgAAAAAEAAQA9QAAAIgDAAAAAA==&#10;" filled="f" stroked="f">
                  <v:textbox inset="1pt,.4mm,1pt,1pt">
                    <w:txbxContent>
                      <w:p w:rsidR="00930357" w:rsidRPr="006C5C53" w:rsidRDefault="00930357" w:rsidP="00A73521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7D72" w:rsidRDefault="00DD7D7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5888" behindDoc="0" locked="1" layoutInCell="1" allowOverlap="1" wp14:anchorId="628B2A79" wp14:editId="0FE9493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35" name="Группа 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36" name="Группа 36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39" name="Группа 3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0" name="Группа 4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2" name="Группа 42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3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4" name="Группа 44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6" name="Группа 46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7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8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9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0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4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5" name="Группа 55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" name="Группа 56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7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D7D72" w:rsidRDefault="00DD7D72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8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D7D72" w:rsidRDefault="00DD7D72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15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D7D72" w:rsidRDefault="00DD7D72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16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D7D72" w:rsidRDefault="00DD7D72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17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D7D72" w:rsidRDefault="00DD7D72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35" name="Группа 135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13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D7D72" w:rsidRDefault="00DD7D72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3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D7D72" w:rsidRDefault="00DD7D72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4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D7D72" w:rsidRDefault="00DD7D72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4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D7D72" w:rsidRDefault="00DD7D72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4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D7D72" w:rsidRDefault="00DD7D72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44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5" name="Группа 145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149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0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1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2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3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4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5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6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7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8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9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0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D7D72" w:rsidRPr="00945CCC" w:rsidRDefault="00DD7D72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D7D72" w:rsidRDefault="00DD7D72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D7D72" w:rsidRDefault="00DD7D72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D7D72" w:rsidRPr="005E4A3B" w:rsidRDefault="00DD7D72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D7D72" w:rsidRPr="000411E6" w:rsidRDefault="00DD7D72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D7D72" w:rsidRDefault="00DD7D72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D7D72" w:rsidRDefault="00DD7D72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D7D72" w:rsidRPr="005E4A3B" w:rsidRDefault="00DD7D72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D7D72" w:rsidRPr="00931BFC" w:rsidRDefault="00DD7D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D7D72" w:rsidRPr="00A32665" w:rsidRDefault="00DD7D72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D7D72" w:rsidRPr="005E4A3B" w:rsidRDefault="00DD7D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D7D72" w:rsidRPr="005E4A3B" w:rsidRDefault="00DD7D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D7D72" w:rsidRPr="005E4A3B" w:rsidRDefault="00DD7D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D7D72" w:rsidRPr="005E4A3B" w:rsidRDefault="00DD7D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D7D72" w:rsidRPr="005E4A3B" w:rsidRDefault="00DD7D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D7D72" w:rsidRPr="000411E6" w:rsidRDefault="00DD7D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D7D72" w:rsidRPr="000411E6" w:rsidRDefault="00DD7D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D7D72" w:rsidRPr="000411E6" w:rsidRDefault="00DD7D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D7D72" w:rsidRPr="000411E6" w:rsidRDefault="00DD7D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D7D72" w:rsidRPr="000411E6" w:rsidRDefault="00DD7D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D7D72" w:rsidRPr="0079077B" w:rsidRDefault="00362E4E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FB2BF3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D7D72" w:rsidRPr="00A32665" w:rsidRDefault="00DD7D72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D7D72" w:rsidRPr="00CB1016" w:rsidRDefault="00DD7D72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D7D72" w:rsidRPr="00CB1016" w:rsidRDefault="00DD7D72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D7D72" w:rsidRPr="005374BE" w:rsidRDefault="00DD7D72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B2BF3" w:rsidRPr="00FB2BF3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B2BF3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D7D72" w:rsidRPr="005374BE" w:rsidRDefault="00DD7D72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D7D72" w:rsidRDefault="00DD7D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D7D72" w:rsidRDefault="00DD7D72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FB2BF3">
                                    <w:t>A.B.XXX.ПМ.XX.X-X.X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D7D72" w:rsidRDefault="00362E4E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FB2BF3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DD7D72">
                                    <w:t>.</w:t>
                                  </w:r>
                                </w:p>
                                <w:p w:rsidR="00DD7D72" w:rsidRPr="003055F0" w:rsidRDefault="00DD7D72" w:rsidP="00B2745D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3055F0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3055F0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3055F0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FB2BF3">
                                    <w:rPr>
                                      <w:rStyle w:val="34fe"/>
                                    </w:rPr>
                                    <w:t>Программа и методика испытаний</w:t>
                                  </w:r>
                                  <w:r w:rsidRPr="003055F0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D7D72" w:rsidRDefault="00DD7D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D7D72" w:rsidRDefault="00DD7D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D7D72" w:rsidRPr="00945CCC" w:rsidRDefault="00DD7D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D7D72" w:rsidRPr="00945CCC" w:rsidRDefault="00DD7D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D7D72" w:rsidRPr="005E4A3B" w:rsidRDefault="00DD7D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D7D72" w:rsidRPr="005E4A3B" w:rsidRDefault="00DD7D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D7D72" w:rsidRPr="000411E6" w:rsidRDefault="00DD7D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D7D72" w:rsidRPr="000411E6" w:rsidRDefault="00DD7D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D7D72" w:rsidRPr="006C5C53" w:rsidRDefault="00DD7D72" w:rsidP="00A73521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D7D72" w:rsidRPr="006C5C53" w:rsidRDefault="00DD7D72" w:rsidP="00A73521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35" o:spid="_x0000_s1289" style="position:absolute;left:0;text-align:left;margin-left:22.7pt;margin-top:14.2pt;width:558.45pt;height:826.6pt;z-index:251685888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">
              <v:group id="Группа 36" o:spid="_x0000_s1290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<v:group id="Группа 39" o:spid="_x0000_s1291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<v:group id="Группа 40" o:spid="_x0000_s129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  <v:group id="Группа 42" o:spid="_x0000_s129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  <v:rect id="Rectangle 91" o:spid="_x0000_s129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1asM8QA&#10;AADbAAAADwAAAGRycy9kb3ducmV2LnhtbESPW2sCMRSE3wv9D+EU+lYTq/WyGsULUuubF/D1sDnu&#10;Lt2cLEmq679vCkIfh5n5hpnOW1uLK/lQOdbQ7SgQxLkzFRcaTsfN2whEiMgGa8ek4U4B5rPnpylm&#10;xt14T9dDLESCcMhQQxljk0kZ8pIsho5riJN3cd5iTNIX0ni8Jbit5btSA2mx4rRQYkOrkvLvw4/V&#10;cDmpr+Ex0mK58uOP3VqdB1v1qfXrS7uYgIjUxv/wo701Gvo9+PuSfoC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NWrDPEAAAA2wAAAA8AAAAAAAAAAAAAAAAAmAIAAGRycy9k&#10;b3ducmV2LnhtbFBLBQYAAAAABAAEAPUAAACJAwAAAAA=&#10;" filled="f" strokeweight="1.5pt">
                        <v:textbox inset=",1mm"/>
                      </v:rect>
                      <v:group id="Группа 44" o:spid="_x0000_s129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XrBMUAAADbAAAADwAAAGRycy9kb3ducmV2LnhtbESPT2vCQBTE70K/w/IK&#10;vdVN2rRIdBWRtvQgBZOCeHtkn0kw+zZkt/nz7V2h4HGYmd8wq81oGtFT52rLCuJ5BIK4sLrmUsFv&#10;/vm8AOE8ssbGMimYyMFm/TBbYartwAfqM1+KAGGXooLK+zaV0hUVGXRz2xIH72w7gz7IrpS6wyHA&#10;TSNfouhdGqw5LFTY0q6i4pL9GQVfAw7b1/ij31/Ou+mUv/0c9zEp9fQ4bpcgPI3+Hv5vf2sFS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G16wTFAAAA2wAA&#10;AA8AAAAAAAAAAAAAAAAAqgIAAGRycy9kb3ducmV2LnhtbFBLBQYAAAAABAAEAPoAAACcAwAAAAA=&#10;">
                        <v:group id="Группа 46" o:spid="_x0000_s129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vQ6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XzM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ivQ6MQAAADbAAAA&#10;DwAAAAAAAAAAAAAAAACqAgAAZHJzL2Rvd25yZXYueG1sUEsFBgAAAAAEAAQA+gAAAJsDAAAAAA==&#10;">
                          <v:line id="Line 76" o:spid="_x0000_s129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n+pHcMAAADbAAAADwAAAGRycy9kb3ducmV2LnhtbESPQWsCMRSE7wX/Q3iCt5pVxMp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5/qR3DAAAA2wAAAA8AAAAAAAAAAAAA&#10;AAAAoQIAAGRycy9kb3ducmV2LnhtbFBLBQYAAAAABAAEAPkAAACRAwAAAAA=&#10;" strokeweight="1.5pt"/>
                          <v:line id="Line 77" o:spid="_x0000_s129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+A9b78AAADbAAAADwAAAGRycy9kb3ducmV2LnhtbERPTYvCMBC9L/gfwgje1lQRWapRRBAU&#10;9+Cq4HVopk2xmZQk2vrvzWHB4+N9L9e9bcSTfKgdK5iMMxDEhdM1Vwqul933D4gQkTU2jknBiwKs&#10;V4OvJebadfxHz3OsRArhkKMCE2ObSxkKQxbD2LXEiSudtxgT9JXUHrsUbhs5zbK5tFhzajDY0tZQ&#10;cT8/rAJ5OHYnv5tey6rct+52ML/zrldqNOw3CxCR+vgR/7v3WsEsjU1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+A9b78AAADbAAAADwAAAAAAAAAAAAAAAACh&#10;AgAAZHJzL2Rvd25yZXYueG1sUEsFBgAAAAAEAAQA+QAAAI0DAAAAAA==&#10;" strokeweight="1.5pt"/>
                          <v:line id="Line 78" o:spid="_x0000_s129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KyY9MMAAADbAAAADwAAAGRycy9kb3ducmV2LnhtbESPQWsCMRSE7wX/Q3iCt5pVRO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CsmPTDAAAA2wAAAA8AAAAAAAAAAAAA&#10;AAAAoQIAAGRycy9kb3ducmV2LnhtbFBLBQYAAAAABAAEAPkAAACRAwAAAAA=&#10;" strokeweight="1.5pt"/>
                          <v:line id="Line 79" o:spid="_x0000_s130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E+ntL8AAADbAAAADwAAAGRycy9kb3ducmV2LnhtbERPTYvCMBC9L/gfwgje1lRB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tE+ntL8AAADbAAAADwAAAAAAAAAAAAAAAACh&#10;AgAAZHJzL2Rvd25yZXYueG1sUEsFBgAAAAAEAAQA+QAAAI0DAAAAAA==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3Sht8MAAADbAAAADwAAAGRycy9kb3ducmV2LnhtbESPQWsCMRSE7wX/Q3iCt5pVrMhqFBEE&#10;xR5aFbw+Nm83i5uXJYnu+u+bQqHHYWa+YVab3jbiST7UjhVMxhkI4sLpmisF18v+fQEiRGSNjWNS&#10;8KIAm/XgbYW5dh1/0/McK5EgHHJUYGJscylDYchiGLuWOHml8xZjkr6S2mOX4LaR0yybS4s1pwWD&#10;Le0MFffzwyqQx1P35ffTa1mVh9bdjuZz3vVKjYb9dgkiUh//w3/tg1bwMYP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t0obfDAAAA2wAAAA8AAAAAAAAAAAAA&#10;AAAAoQIAAGRycy9kb3ducmV2LnhtbFBLBQYAAAAABAAEAPkAAACRAwAAAAA=&#10;" strokeweight="1.5pt"/>
                      </v:group>
                    </v:group>
                    <v:group id="Группа 55" o:spid="_x0000_s130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    <v:group id="Группа 56" o:spid="_x0000_s130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/JGNc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FE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vyRjXFAAAA2wAA&#10;AA8AAAAAAAAAAAAAAAAAqgIAAGRycy9kb3ducmV2LnhtbFBLBQYAAAAABAAEAPoAAACcAw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uXpcQA&#10;AADbAAAADwAAAGRycy9kb3ducmV2LnhtbESP3YrCMBSE7xd8h3AEb5Y1VfBnu0ZRQVAWCv48wNnm&#10;2Babk5JErW9vhAUvh5n5hpktWlOLGzlfWVYw6CcgiHOrKy4UnI6brykIH5A11pZJwYM8LOadjxmm&#10;2t55T7dDKESEsE9RQRlCk0rp85IM+r5tiKN3ts5giNIVUju8R7ip5TBJxtJgxXGhxIbWJeWXw9Uo&#10;wCx8Dy5utSo+r8csG+/+Jif9q1Sv2y5/QARqwzv8395qBaMJvL7EHyD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e7l6X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DD7D72" w:rsidRDefault="00DD7D72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QD18AA&#10;AADbAAAADwAAAGRycy9kb3ducmV2LnhtbERPzYrCMBC+C/sOYRa8yJoqrL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iQD18AAAADbAAAADwAAAAAAAAAAAAAAAACYAgAAZHJzL2Rvd25y&#10;ZXYueG1sUEsFBgAAAAAEAAQA9QAAAIU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DD7D72" w:rsidRDefault="00DD7D72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Q5x9sMA&#10;AADcAAAADwAAAGRycy9kb3ducmV2LnhtbERP3WrCMBS+F/YO4Qx2IzbtYG7WRpmDwYZQsPoAx+as&#10;LTYnJYnavf0yELw7H9/vKdaj6cWFnO8sK8iSFARxbXXHjYLD/nP2BsIHZI29ZVLwSx7Wq4dJgbm2&#10;V97RpQqNiCHsc1TQhjDkUvq6JYM+sQNx5H6sMxgidI3UDq8x3PTyOU3n0mDHsaHFgT5aqk/V2SjA&#10;Miyyk9tsmul5X5bz7+PrQW+Venoc35cgAo3hLr65v3Scn73A/zPxArn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Q5x9s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DD7D72" w:rsidRDefault="00DD7D72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zvgcIA&#10;AADcAAAADwAAAGRycy9kb3ducmV2LnhtbERP24rCMBB9X9h/CLPgy6JpfehqNcq6ICgLBS8fMDZj&#10;W2wmJYla/94IC/s2h3Od+bI3rbiR841lBekoAUFcWt1wpeB4WA8nIHxA1thaJgUP8rBcvL/NMdf2&#10;zju67UMlYgj7HBXUIXS5lL6syaAf2Y44cmfrDIYIXSW1w3sMN60cJ0kmDTYcG2rs6Kem8rK/GgVY&#10;hGl6catV9Xk9FEW2PX0d9a9Sg4/+ewYiUB/+xX/ujY7z0wxez8QL5OI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3O+BwgAAANw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DD7D72" w:rsidRDefault="00DD7D72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BKGsMA&#10;AADcAAAADwAAAGRycy9kb3ducmV2LnhtbERPyWrDMBC9F/oPYgK9lEZ2D0nqRAl1odBSMGT5gIk1&#10;sU2skZHkpX9fFQK5zeOts9lNphUDOd9YVpDOExDEpdUNVwpOx8+XFQgfkDW2lknBL3nYbR8fNphp&#10;O/KehkOoRAxhn6GCOoQuk9KXNRn0c9sRR+5incEQoaukdjjGcNPK1yRZSIMNx4YaO/qoqbweeqMA&#10;i/CWXl2eV8/9sSgW3+flSf8o9TSb3tcgAk3hLr65v3Scny7h/5l4gd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pBKGs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DD7D72" w:rsidRDefault="00DD7D72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135" o:spid="_x0000_s130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/zec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MUS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V3/N5wwAAANwAAAAP&#10;AAAAAAAAAAAAAAAAAKoCAABkcnMvZG93bnJldi54bWxQSwUGAAAAAAQABAD6AAAAmgMAAAAA&#10;">
                        <v:shape id="Text Box 87" o:spid="_x0000_s131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iENMYA&#10;AADcAAAADwAAAGRycy9kb3ducmV2LnhtbESPQU/DMAyF70j8h8hIu7EUNhAqy6YJCTTtMjF24Gg1&#10;JqnWOG0Tum6/fj4gcbP1nt/7vFiNoVED9amObOBhWoAirqKt2Rk4fL3fv4BKGdliE5kMnCnBanl7&#10;s8DSxhN/0rDPTkkIpxIN+JzbUutUeQqYprElFu0n9gGzrL3TtseThIdGPxbFsw5YszR4bOnNU3Xc&#10;/wYDnR/nT67bNcdhe3Fr/7FJ3eHbmMnduH4FlWnM/+a/640V/JnQyjMygV5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HiEN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DD7D72" w:rsidRDefault="00DD7D72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Qhr8MA&#10;AADcAAAADwAAAGRycy9kb3ducmV2LnhtbERPTWsCMRC9C/6HMEJvNautUrdGEaFFehGtB4/DZpos&#10;bia7m7hu++ubQsHbPN7nLNe9q0RHbSg9K5iMMxDEhdclGwWnz7fHFxAhImusPJOCbwqwXg0HS8y1&#10;v/GBumM0IoVwyFGBjbHOpQyFJYdh7GvixH351mFMsDVSt3hL4a6S0yybS4clpwaLNW0tFZfj1Slo&#10;bP88M82+unQfP2Zj33ehOZ2Vehj1m1cQkfp4F/+7dzrNf1rA3zPpAr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zQhr8MAAADc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DD7D72" w:rsidRDefault="00DD7D72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j7T8YA&#10;AADcAAAADwAAAGRycy9kb3ducmV2LnhtbESPQWvDMAyF74X9B6PBbq2z0o6R1S1lsFF2Ke162FHE&#10;mh0ay0nsptl+/XQo7Cbxnt77tNqMoVED9amObOBxVoAirqKt2Rk4fb5Nn0GljGyxiUwGfijBZn03&#10;WWFp45UPNByzUxLCqUQDPue21DpVngKmWWyJRfuOfcAsa++07fEq4aHR86J40gFrlgaPLb16qs7H&#10;SzDQ+XGxdN2+OQ8fv27r33epO30Z83A/bl9AZRrzv/l2vbOCvxB8eUYm0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gj7T8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DD7D72" w:rsidRDefault="00DD7D72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Re1MIA&#10;AADcAAAADwAAAGRycy9kb3ducmV2LnhtbERPTWsCMRC9F/ofwhS81axiRVajSEERL6XqweOwmSaL&#10;m8nuJq6rv74pFLzN433OYtW7SnTUhtKzgtEwA0FceF2yUXA6bt5nIEJE1lh5JgV3CrBavr4sMNf+&#10;xt/UHaIRKYRDjgpsjHUuZSgsOQxDXxMn7se3DmOCrZG6xVsKd5UcZ9lUOiw5NVis6dNScTlcnYLG&#10;9pMP03xVl27/MGu73YXmdFZq8Nav5yAi9fEp/nfvdJo/GcHfM+kCuf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RF7U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DD7D72" w:rsidRDefault="00DD7D72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tplOMMA&#10;AADcAAAADwAAAGRycy9kb3ducmV2LnhtbERPS2sCMRC+F/wPYYTeatZHRVajiKBIL6XWg8dhMyaL&#10;m8nuJq7b/vqmUOhtPr7nrDa9q0RHbSg9KxiPMhDEhdclGwXnz/3LAkSIyBorz6TgiwJs1oOnFeba&#10;P/iDulM0IoVwyFGBjbHOpQyFJYdh5GvixF196zAm2BqpW3ykcFfJSZbNpcOSU4PFmnaWitvp7hQ0&#10;tp+9mua9unVv32ZrD8fQnC9KPQ/77RJEpD7+i//cR53mz6bw+0y6QK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tplOMMAAADc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DD7D72" w:rsidRDefault="00DD7D72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SzesIA&#10;AADcAAAADwAAAGRycy9kb3ducmV2LnhtbERPS2sCMRC+C/0PYQreatKitm7NLj6Qam9VweuwGXeX&#10;biZLEnX775tCwdt8fM+ZF71txZV8aBxreB4pEMSlMw1XGo6HzdMbiBCRDbaOScMPBSjyh8EcM+Nu&#10;/EXXfaxECuGQoYY6xi6TMpQ1WQwj1xEn7uy8xZigr6TxeEvhtpUvSk2lxYZTQ40drWoqv/cXq+F8&#10;VLvXQ6TFcuVnk8+1Ok236kPr4WO/eAcRqY938b97a9L88Rj+nkkXyP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9LN6wgAAANwAAAAPAAAAAAAAAAAAAAAAAJgCAABkcnMvZG93&#10;bnJldi54bWxQSwUGAAAAAAQABAD1AAAAhwMAAAAA&#10;" filled="f" strokeweight="1.5pt">
                    <v:textbox inset=",1mm"/>
                  </v:rect>
                </v:group>
                <v:group id="Группа 145" o:spid="_x0000_s1316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dmABM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z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N2YAEwwAAANwAAAAP&#10;AAAAAAAAAAAAAAAAAKoCAABkcnMvZG93bnJldi54bWxQSwUGAAAAAAQABAD6AAAAmgMAAAAA&#10;">
                  <v:group id="Группа 147" o:spid="_x0000_s1317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ke76M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Lc5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ke76MQAAADcAAAA&#10;DwAAAAAAAAAAAAAAAACqAgAAZHJzL2Rvd25yZXYueG1sUEsFBgAAAAAEAAQA+gAAAJsDAAAAAA==&#10;">
                    <v:line id="Line 102" o:spid="_x0000_s1318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vjeksUAAADcAAAADwAAAGRycy9kb3ducmV2LnhtbERPTWvCQBC9F/oflhF6KboxlqLRVWpr&#10;oXirCuJtyE6ywexszG5N7K/vFgq9zeN9zmLV21pcqfWVYwXjUQKCOHe64lLBYf8+nILwAVlj7ZgU&#10;3MjDanl/t8BMu44/6boLpYgh7DNUYEJoMil9bsiiH7mGOHKFay2GCNtS6ha7GG5rmSbJs7RYcWww&#10;2NCrofy8+7IKJsVp83iZvI3TtEq2hfnu8vWxVOph0L/MQQTqw7/4z/2h4/ynGfw+Ey+Qy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vjek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vh0scAAADcAAAADwAAAGRycy9kb3ducmV2LnhtbESPT0vDQBDF74LfYRmhF7Gbplgkdlu0&#10;f0C8tRXE25CdZIPZ2ZjdNtFP7xwEbzO8N+/9Zrkefasu1McmsIHZNANFXAbbcG3g7bS/ewAVE7LF&#10;NjAZ+KYI69X11RILGwY+0OWYaiUhHAs04FLqCq1j6chjnIaOWLQq9B6TrH2tbY+DhPtW51m20B4b&#10;lgaHHW0clZ/Hszcwrz52t1/z7SzPm+y1cj9D+fxeGzO5GZ8eQSUa07/57/rFCv694MszMoFe/Q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iG+HS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fwssQAAADcAAAADwAAAGRycy9kb3ducmV2LnhtbERPTWvCQBC9F/oflhF6Kbqx0FWiqxSh&#10;UCgUqpZex+yYBLOzaXbU6K93C4Xe5vE+Z77sfaNO1MU6sIXxKANFXARXc2lhu3kdTkFFQXbYBCYL&#10;F4qwXNzfzTF34cyfdFpLqVIIxxwtVCJtrnUsKvIYR6ElTtw+dB4lwa7UrsNzCveNfsoyoz3WnBoq&#10;bGlVUXFYH72FL7yWcnnfPX4cjJHt9485ribG2odB/zIDJdTLv/jP/ebS/Ocx/D6TLtCL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jB/Cy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9VuxcQAAADcAAAADwAAAGRycy9kb3ducmV2LnhtbERPTWvCQBC9F/oflhF6Kbqp0FWiqxSh&#10;UCgUqpZex+yYBLOzaXbU6K93C4Xe5vE+Z77sfaNO1MU6sIWnUQaKuAiu5tLCdvM6nIKKguywCUwW&#10;LhRhubi/m2Puwpk/6bSWUqUQjjlaqETaXOtYVOQxjkJLnLh96DxKgl2pXYfnFO4bPc4yoz3WnBoq&#10;bGlVUXFYH72FL7yWcnnfPX4cjJHt9485ribG2odB/zIDJdTLv/jP/ebS/Ocx/D6TLtCL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1W7F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JnLXsQAAADcAAAADwAAAGRycy9kb3ducmV2LnhtbERP30sCQRB+D/oflgl6Cd3LcJXTVUIQ&#10;giDQDF/H2+nu8Hb2uh317K9vg6C3+fh+znzZ+0adqYt1YAuPwwwUcRFczaWF3ft6MAUVBdlhE5gs&#10;XCnCcnF7M8fchQtv6LyVUqUQjjlaqETaXOtYVOQxDkNLnLjP0HmUBLtSuw4vKdw3epRlRnusOTVU&#10;2NKqouK4PXkLH/hdyvX18PB2NEZ2+y9zWk2Mtfd3/fMMlFAv/+I/94tL88dP8PtMukAv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8mcte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3BTKsQAAADcAAAADwAAAGRycy9kb3ducmV2LnhtbERP30sCQRB+D/oflgl6Cd1LcpXTVUIQ&#10;giDQDF/H2+nu8Hb2uh317K9vg6C3+fh+znzZ+0adqYt1YAuPwwwUcRFczaWF3ft6MAUVBdlhE5gs&#10;XCnCcnF7M8fchQtv6LyVUqUQjjlaqETaXOtYVOQxDkNLnLjP0HmUBLtSuw4vKdw3epRlRnusOTVU&#10;2NKqouK4PXkLH/hdyvX18PB2NEZ2+y9zWk2Mtfd3/fMMlFAv/+I/94tL88dP8PtMukAv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cFMq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z2scQAAADcAAAADwAAAGRycy9kb3ducmV2LnhtbERPTWvCQBC9F/oflhF6Kbqx4CrRVYpQ&#10;KBQKVUuvY3ZMgtnZmB019td3C4Xe5vE+Z7HqfaMu1MU6sIXxKANFXARXc2lht30ZzkBFQXbYBCYL&#10;N4qwWt7fLTB34cofdNlIqVIIxxwtVCJtrnUsKvIYR6ElTtwhdB4lwa7UrsNrCveNfsoyoz3WnBoq&#10;bGldUXHcnL2FT/wu5fa2f3w/GiO7r5M5r6fG2odB/zwHJdTLv/jP/erS/MkEfp9JF+j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PPax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e8SLMQAAADcAAAADwAAAGRycy9kb3ducmV2LnhtbERPS2vCQBC+F/oflhF6qxtbGiS6irQU&#10;1IPUB+hxzI5JbHY27K5J+u+7QqG3+fieM533phYtOV9ZVjAaJiCIc6srLhQc9p/PYxA+IGusLZOC&#10;H/Iwnz0+TDHTtuMttbtQiBjCPkMFZQhNJqXPSzLoh7YhjtzFOoMhQldI7bCL4aaWL0mSSoMVx4YS&#10;G3ovKf/e3YyCzetX2i5W62V/XKXn/GN7Pl07p9TToF9MQATqw7/4z73Ucf5bCvdn4gVy9g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l7xIsxAAAANwAAAAPAAAAAAAAAAAA&#10;AAAAAKECAABkcnMvZG93bnJldi54bWxQSwUGAAAAAAQABAD5AAAAkgMAAAAA&#10;"/>
                    <v:line id="Line 135" o:spid="_x0000_s1326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O3t8UAAADcAAAADwAAAGRycy9kb3ducmV2LnhtbERPTWvCQBC9C/6HZYTedNMW05K6irQU&#10;tAdRW2iPY3aaRLOzYXdN0n/vCkJv83ifM1v0phYtOV9ZVnA/SUAQ51ZXXCj4+nwfP4PwAVljbZkU&#10;/JGHxXw4mGGmbcc7avehEDGEfYYKyhCaTEqfl2TQT2xDHLlf6wyGCF0htcMuhptaPiRJKg1WHBtK&#10;bOi1pPy0PxsFm8dt2i7XH6v+e50e8rfd4efYOaXuRv3yBUSgPvyLb+6VjvOnT3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qO3t8UAAADcAAAADwAAAAAAAAAA&#10;AAAAAAChAgAAZHJzL2Rvd25yZXYueG1sUEsFBgAAAAAEAAQA+QAAAJMDAAAAAA==&#10;"/>
                    <v:line id="Прямая соединительная линия 18" o:spid="_x0000_s1327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Sh+LcUAAADcAAAADwAAAGRycy9kb3ducmV2LnhtbESPzWrDQAyE74W8w6JAb806gfy5Xgcn&#10;NKVQCCQpPQuvapt4tca7jd23rw6F3iRmNPMp242uVXfqQ+PZwHyWgCIuvW24MvBxPT5tQIWIbLH1&#10;TAZ+KMAunzxkmFo/8Jnul1gpCeGQooE6xi7VOpQ1OQwz3xGL9uV7h1HWvtK2x0HCXasXSbLSDhuW&#10;hho7OtRU3i7fzsDS7dfvw/V1uype1o7i53xzKo7GPE7H4hlUpDH+m/+u36zgL4VWnpEJdP4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Sh+LcUAAADcAAAADwAAAAAAAAAA&#10;AAAAAAChAgAAZHJzL2Rvd25yZXYueG1sUEsFBgAAAAAEAAQA+QAAAJMDAAAAAA==&#10;" strokecolor="windowText" strokeweight="1.5pt"/>
                    <v:line id="Line 98" o:spid="_x0000_s1328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yFIT8UAAADcAAAADwAAAGRycy9kb3ducmV2LnhtbERPTWvCQBC9F/oflhF6Kbox0qLRVWpr&#10;oXirCuJtyE6ywexszG5N7K/vFgq9zeN9zmLV21pcqfWVYwXjUQKCOHe64lLBYf8+nILwAVlj7ZgU&#10;3MjDanl/t8BMu44/6boLpYgh7DNUYEJoMil9bsiiH7mGOHKFay2GCNtS6ha7GG5rmSbJs7RYcWww&#10;2NCrofy8+7IKJsVp83iZvI3TtEq2hfnu8vWxVOph0L/MQQTqw7/4z/2h4/ynGfw+Ey+Qy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yFIT8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ieflMYAAADcAAAADwAAAGRycy9kb3ducmV2LnhtbESPQUsDQQyF74L/YYjgReysHsaydlqk&#10;IBQKgrWl17gTd5fuZNadtN36681B8JbwXt77MluMsTMnGnKb2MPDpABDXKXQcu1h+/F6PwWTBTlg&#10;l5g8XCjDYn59NcMypDO/02kjtdEQziV6aET60tpcNRQxT1JPrNpXGiKKrkNtw4BnDY+dfSwKZyO2&#10;rA0N9rRsqDpsjtHDDn9quaw/794Ozsl2/+2Oyyfn/e3N+PIMRmiUf/Pf9SoovlN8fUYnsPN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Inn5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it5bsYAAADcAAAADwAAAGRycy9kb3ducmV2LnhtbESPQUsDQQyF74L/YYjQi9hZexjL2mmR&#10;glAoCNaK17gTd5fuZNadtN36681B8JbwXt77sliNsTMnGnKb2MP9tABDXKXQcu1h//Z8NweTBTlg&#10;l5g8XCjDanl9tcAypDO/0mkntdEQziV6aET60tpcNRQxT1NPrNpXGiKKrkNtw4BnDY+dnRWFsxFb&#10;1oYGe1o3VB12x+jhHX9quWw/b18Ozsn+49sd1w/O+8nN+PQIRmiUf/Pf9SYo/lzx9RmdwC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IreW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doDsQAAADcAAAADwAAAGRycy9kb3ducmV2LnhtbERPTWvCQBC9F/oflhF6KbpJBJHoKta2&#10;ULzVCuJtyE6ywexszG5N2l/vFoTe5vE+Z7kebCOu1PnasYJ0koAgLpyuuVJw+Hofz0H4gKyxcUwK&#10;fsjDevX4sMRcu54/6boPlYgh7HNUYEJocyl9Yciin7iWOHKl6yyGCLtK6g77GG4bmSXJTFqsOTYY&#10;bGlrqDjvv62CaXl6e75MX9Msq5NdaX774uVYKfU0GjYLEIGG8C++uz90nD9P4e+ZeIFc3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N2gO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5ZqzMUAAADcAAAADwAAAGRycy9kb3ducmV2LnhtbESPQWvCQBCF7wX/wzKCt7rRQ4ipq4gg&#10;ePBiEqjehuw0SZudTbKrxn/vFgq9zfDe++bNejuaVtxpcI1lBYt5BIK4tLrhSkGRH94TEM4ja2wt&#10;k4InOdhuJm9rTLV98Jnuma9EgLBLUUHtfZdK6cqaDLq57YiD9mUHgz6sQyX1gI8AN61cRlEsDTYc&#10;LtTY0b6m8ie7mUAp4tVh9dk3t+9Fn12uXX/JT6jUbDruPkB4Gv2/+S991KF+soTfZ8IEcvM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5ZqzM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vnnGcQAAADcAAAADwAAAGRycy9kb3ducmV2LnhtbERPTWvCQBC9F/oflin0UnSjhVVSVxFB&#10;EAqFqqXXMTtNgtnZmB019td3C4Xe5vE+Z7bofaMu1MU6sIXRMANFXARXc2lhv1sPpqCiIDtsApOF&#10;G0VYzO/vZpi7cOV3umylVCmEY44WKpE21zoWFXmMw9ASJ+4rdB4lwa7UrsNrCveNHmeZ0R5rTg0V&#10;trSqqDhuz97CB36Xcns9PL0djZH958mcVxNj7eNDv3wBJdTLv/jPvXFp/vQZfp9JF+j5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+ecZ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zNXI8MAAADcAAAADwAAAGRycy9kb3ducmV2LnhtbESPQYvCMBCF74L/IYzgTVNFRKtRRBD2&#10;sJetgnobmrGtNpO2idr990YQvM3w3vvmzXLdmlI8qHGFZQWjYQSCOLW64EzBYb8bzEA4j6yxtEwK&#10;/snBetXtLDHW9sl/9Eh8JgKEXYwKcu+rWEqX5mTQDW1FHLSLbQz6sDaZ1A0+A9yUchxFU2mw4HAh&#10;x4q2OaW35G4C5TCd7+bHurhfR3VyOlf1af+LSvV77WYBwlPrv+ZP+keH+rMJvJ8JE8jV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8zVyPDAAAA3A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H/yuMMAAADcAAAADwAAAGRycy9kb3ducmV2LnhtbESPQYvCMBCF74L/IYzgTVMFRatRRBD2&#10;sJetgnobmrGtNpO2idr990YQvM3w3vvmzXLdmlI8qHGFZQWjYQSCOLW64EzBYb8bzEA4j6yxtEwK&#10;/snBetXtLDHW9sl/9Eh8JgKEXYwKcu+rWEqX5mTQDW1FHLSLbQz6sDaZ1A0+A9yUchxFU2mw4HAh&#10;x4q2OaW35G4C5TCd7+bHurhfR3VyOlf1af+LSvV77WYBwlPrv+ZP+keH+rMJvJ8JE8jV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B/8rjDAAAA3A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1sz8UAAADcAAAADwAAAGRycy9kb3ducmV2LnhtbESPQWvCQBCF7wX/wzKCt7qxhxDTbEQE&#10;wUMvJkLtbciOSTQ7m2RXTf99t1DobYb33jdvss1kOvGg0bWWFayWEQjiyuqWawWncv+agHAeWWNn&#10;mRR8k4NNPnvJMNX2yUd6FL4WAcIuRQWN930qpasaMuiWticO2sWOBn1Yx1rqEZ8Bbjr5FkWxNNhy&#10;uNBgT7uGqltxN4Fyitf79efQ3q+roTh/9cO5/EClFvNp+w7C0+T/zX/pgw71kxh+nwkTyP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K1sz8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LhGsMAAADcAAAADwAAAGRycy9kb3ducmV2LnhtbERPTWvCQBC9F/oflil4KXVTD6tEVxGh&#10;UBCEqqXXMTsmwexsmh019td3C0Jv83ifM1v0vlEX6mId2MLrMANFXARXc2lhv3t7mYCKguywCUwW&#10;bhRhMX98mGHuwpU/6LKVUqUQjjlaqETaXOtYVOQxDkNLnLhj6DxKgl2pXYfXFO4bPcoyoz3WnBoq&#10;bGlVUXHanr2FT/wp5bY+PG9Oxsj+69ucV2Nj7eCpX05BCfXyL767312aPxnD3zPpAj3/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3C4Rr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5dJsQAAADcAAAADwAAAGRycy9kb3ducmV2LnhtbESPQYvCQAyF74L/YYjgTafuQbQ6igjC&#10;HvayVVBvoRPb7nYybWfU+u83hwVvL+Tly3vrbe9q9aAuVJ4NzKYJKOLc24oLA6fjYbIAFSKyxdoz&#10;GXhRgO1mOFhjav2Tv+mRxUIJhEOKBsoYm1TrkJfkMEx9Qyy7m+8cRhm7QtsOnwJ3tf5Ikrl2WLF8&#10;KLGhfUn5b3Z3QjnNl4flua3uP7M2u1yb9nL8QmPGo363AhWpj2/z//WnlfgLSStlRIHe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fl0m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  <v:rect id="Rectangle 119" o:spid="_x0000_s1340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cZD8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ueDL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dxkPxQAAANwAAAAPAAAAAAAAAAAAAAAAAJgCAABkcnMv&#10;ZG93bnJldi54bWxQSwUGAAAAAAQABAD1AAAAigMAAAAA&#10;" filled="f" stroked="f">
                      <v:textbox inset="0,0,0,0">
                        <w:txbxContent>
                          <w:p w:rsidR="00DD7D72" w:rsidRPr="00945CCC" w:rsidRDefault="00DD7D72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u8lM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O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7yUwgAAANwAAAAPAAAAAAAAAAAAAAAAAJgCAABkcnMvZG93&#10;bnJldi54bWxQSwUGAAAAAAQABAD1AAAAhwMAAAAA&#10;" filled="f" stroked="f">
                      <v:textbox inset="0,0,0,0">
                        <w:txbxContent>
                          <w:p w:rsidR="00DD7D72" w:rsidRDefault="00DD7D72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WNoM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GsP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tY2gxQAAANwAAAAPAAAAAAAAAAAAAAAAAJgCAABkcnMv&#10;ZG93bnJldi54bWxQSwUGAAAAAAQABAD1AAAAigMAAAAA&#10;" filled="f" stroked="f">
                      <v:textbox inset="0,0,0,0">
                        <w:txbxContent>
                          <w:p w:rsidR="00DD7D72" w:rsidRDefault="00DD7D72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koO8YA&#10;AADcAAAADwAAAGRycy9kb3ducmV2LnhtbESPT2vCQBTE7wW/w/KEXopubGk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koO8YAAADcAAAADwAAAAAAAAAAAAAAAACYAgAAZHJz&#10;L2Rvd25yZXYueG1sUEsFBgAAAAAEAAQA9QAAAIsDAAAAAA==&#10;" filled="f" stroked="f">
                      <v:textbox inset="0,0,0,0">
                        <w:txbxContent>
                          <w:p w:rsidR="00DD7D72" w:rsidRPr="005E4A3B" w:rsidRDefault="00DD7D72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wT8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CwT8YAAADcAAAADwAAAAAAAAAAAAAAAACYAgAAZHJz&#10;L2Rvd25yZXYueG1sUEsFBgAAAAAEAAQA9QAAAIsDAAAAAA==&#10;" filled="f" stroked="f">
                      <v:textbox inset="0,0,0,0">
                        <w:txbxContent>
                          <w:p w:rsidR="00DD7D72" w:rsidRPr="000411E6" w:rsidRDefault="00DD7D72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O68UA&#10;AADcAAAADwAAAGRycy9kb3ducmV2LnhtbESPzWrDMBCE74G+g9hCL6GWU0gJruWQptTNpQc7eYDF&#10;Wv8Qa2UsNXby9FWg0OMwM98w6XY2vbjQ6DrLClZRDIK4srrjRsHp+Pm8AeE8ssbeMim4koNt9rBI&#10;MdF24oIupW9EgLBLUEHr/ZBI6aqWDLrIDsTBq+1o0Ac5NlKPOAW46eVLHL9Kgx2HhRYH2rdUncsf&#10;o4B2hb19n11uivePfV53TEv5pdTT47x7A+Fp9v/hv/ZBK1iv1nA/E4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7M7rxQAAANwAAAAPAAAAAAAAAAAAAAAAAJgCAABkcnMv&#10;ZG93bnJldi54bWxQSwUGAAAAAAQABAD1AAAAigMAAAAA&#10;" filled="f" stroked="f">
                      <v:textbox inset="0,0,0,0">
                        <w:txbxContent>
                          <w:p w:rsidR="00DD7D72" w:rsidRDefault="00DD7D72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5QnMQA&#10;AADcAAAADwAAAGRycy9kb3ducmV2LnhtbESPQWvCQBSE74X+h+UVeilmY0GRmFXU0uilh0R/wCP7&#10;TILZtyG7mrS/3hWEHoeZ+YZJ16NpxY1611hWMI1iEMSl1Q1XCk7H78kChPPIGlvLpOCXHKxXry8p&#10;JtoOnNOt8JUIEHYJKqi97xIpXVmTQRfZjjh4Z9sb9EH2ldQ9DgFuWvkZx3NpsOGwUGNHu5rKS3E1&#10;CmiT27+fi8tMvv3aZeeG6UPulXp/GzdLEJ5G/x9+tg9awWw6h8eZc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+UJzEAAAA3AAAAA8AAAAAAAAAAAAAAAAAmAIAAGRycy9k&#10;b3ducmV2LnhtbFBLBQYAAAAABAAEAPUAAACJAwAAAAA=&#10;" filled="f" stroked="f">
                      <v:textbox inset="0,0,0,0">
                        <w:txbxContent>
                          <w:p w:rsidR="00DD7D72" w:rsidRDefault="00DD7D72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IuO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gbT+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i44xQAAANwAAAAPAAAAAAAAAAAAAAAAAJgCAABkcnMv&#10;ZG93bnJldi54bWxQSwUGAAAAAAQABAD1AAAAigMAAAAA&#10;" filled="f" stroked="f">
                      <v:textbox inset="0,0,0,0">
                        <w:txbxContent>
                          <w:p w:rsidR="00DD7D72" w:rsidRPr="005E4A3B" w:rsidRDefault="00DD7D72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hdb4A&#10;AADcAAAADwAAAGRycy9kb3ducmV2LnhtbERPSwrCMBDdC94hjOBGNFVQpBrFD342LqoeYGjGtthM&#10;ShO1enqzEFw+3n++bEwpnlS7wrKC4SACQZxaXXCm4HrZ9acgnEfWWFomBW9ysFy0W3OMtX1xQs+z&#10;z0QIYRejgtz7KpbSpTkZdANbEQfuZmuDPsA6k7rGVwg3pRxF0UQaLDg05FjRJqf0fn4YBbRK7Od0&#10;d3uTrLeb/a1g6smDUt1Os5qB8NT4v/jnPmoF42FYG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/tYXW+AAAA3AAAAA8AAAAAAAAAAAAAAAAAmAIAAGRycy9kb3ducmV2&#10;LnhtbFBLBQYAAAAABAAEAPUAAACDAwAAAAA=&#10;" filled="f" stroked="f">
                      <v:textbox inset="0,0,0,0">
                        <w:txbxContent>
                          <w:p w:rsidR="00DD7D72" w:rsidRPr="00931BFC" w:rsidRDefault="00DD7D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HE7sMA&#10;AADcAAAADwAAAGRycy9kb3ducmV2LnhtbESPzarCMBSE9xd8h3AEN6KpgqLVKP6g3o2Lqg9waI5t&#10;sTkpTdTq0xvhwl0OM/MNM182phQPql1hWcGgH4EgTq0uOFNwOe96ExDOI2ssLZOCFzlYLlo/c4y1&#10;fXJCj5PPRICwi1FB7n0VS+nSnAy6vq2Ig3e1tUEfZJ1JXeMzwE0ph1E0lgYLDgs5VrTJKb2d7kYB&#10;rRL7Pt7c3iTr7WZ/LZi68qBUp92sZiA8Nf4//Nf+1QpGgyl8z4QjIB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HE7sMAAADcAAAADwAAAAAAAAAAAAAAAACYAgAAZHJzL2Rv&#10;d25yZXYueG1sUEsFBgAAAAAEAAQA9QAAAIgDAAAAAA==&#10;" filled="f" stroked="f">
                      <v:textbox inset="0,0,0,0">
                        <w:txbxContent>
                          <w:p w:rsidR="00DD7D72" w:rsidRPr="00A32665" w:rsidRDefault="00DD7D72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d88c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R3zxwgAAANwAAAAPAAAAAAAAAAAAAAAAAJgCAABkcnMvZG93&#10;bnJldi54bWxQSwUGAAAAAAQABAD1AAAAhwMAAAAA&#10;" filled="f" stroked="f">
                      <v:textbox inset="0,0,0,0">
                        <w:txbxContent>
                          <w:p w:rsidR="00DD7D72" w:rsidRPr="005E4A3B" w:rsidRDefault="00DD7D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vZas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Hs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C9lqxQAAANwAAAAPAAAAAAAAAAAAAAAAAJgCAABkcnMv&#10;ZG93bnJldi54bWxQSwUGAAAAAAQABAD1AAAAigMAAAAA&#10;" filled="f" stroked="f">
                      <v:textbox inset="0,0,0,0">
                        <w:txbxContent>
                          <w:p w:rsidR="00DD7D72" w:rsidRPr="005E4A3B" w:rsidRDefault="00DD7D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lHHcYA&#10;AADcAAAADwAAAGRycy9kb3ducmV2LnhtbESPT2vCQBTE74V+h+UVeim6MVA10VXEtqa34p+Lt0f2&#10;uQlm34bsVuO3d4VCj8PM/IaZL3vbiAt1vnasYDRMQBCXTtdsFBz2X4MpCB+QNTaOScGNPCwXz09z&#10;zLW78pYuu2BEhLDPUUEVQptL6cuKLPqha4mjd3KdxRBlZ6Tu8BrhtpFpkoylxZrjQoUtrSsqz7tf&#10;q2DysXqjn6M7hc9skxVmW2wyUyj1+tKvZiAC9eE//Nf+1gre0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lHHcYAAADcAAAADwAAAAAAAAAAAAAAAACYAgAAZHJz&#10;L2Rvd25yZXYueG1sUEsFBgAAAAAEAAQA9QAAAIsDAAAAAA==&#10;" filled="f" stroked="f">
                      <v:textbox inset="0,0,0,0">
                        <w:txbxContent>
                          <w:p w:rsidR="00DD7D72" w:rsidRPr="005E4A3B" w:rsidRDefault="00DD7D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XihsYA&#10;AADcAAAADwAAAGRycy9kb3ducmV2LnhtbESPT2vCQBTE7wW/w/KEXopuamk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5XihsYAAADcAAAADwAAAAAAAAAAAAAAAACYAgAAZHJz&#10;L2Rvd25yZXYueG1sUEsFBgAAAAAEAAQA9QAAAIsDAAAAAA==&#10;" filled="f" stroked="f">
                      <v:textbox inset="0,0,0,0">
                        <w:txbxContent>
                          <w:p w:rsidR="00DD7D72" w:rsidRPr="005E4A3B" w:rsidRDefault="00DD7D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x68s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Hx68sYAAADcAAAADwAAAAAAAAAAAAAAAACYAgAAZHJz&#10;L2Rvd25yZXYueG1sUEsFBgAAAAAEAAQA9QAAAIsDAAAAAA==&#10;" filled="f" stroked="f">
                      <v:textbox inset="0,0,0,0">
                        <w:txbxContent>
                          <w:p w:rsidR="00DD7D72" w:rsidRPr="005E4A3B" w:rsidRDefault="00DD7D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DfacUA&#10;AADcAAAADwAAAGRycy9kb3ducmV2LnhtbESPS4vCQBCE7wv+h6GFvSw6UfCR6CiyD+NNfFy8NZl2&#10;Esz0hMysZv/9jrCwx6KqvqKW687W4k6trxwrGA0TEMSF0xUbBefT12AOwgdkjbVjUvBDHtar3ssS&#10;M+0efKD7MRgRIewzVFCG0GRS+qIki37oGuLoXV1rMUTZGqlbfES4reU4SabSYsVxocSG3ksqbsdv&#10;q2D2sXmj/cVdw2e6TXNzyLepyZV67XebBYhAXfgP/7V3WsFkPIHnmX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MN9pxQAAANwAAAAPAAAAAAAAAAAAAAAAAJgCAABkcnMv&#10;ZG93bnJldi54bWxQSwUGAAAAAAQABAD1AAAAigMAAAAA&#10;" filled="f" stroked="f">
                      <v:textbox inset="0,0,0,0">
                        <w:txbxContent>
                          <w:p w:rsidR="00DD7D72" w:rsidRPr="000411E6" w:rsidRDefault="00DD7D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JBHsUA&#10;AADcAAAADwAAAGRycy9kb3ducmV2LnhtbESPzYvCMBTE7wv+D+EJe1k0VVi11SiyH9ab+HHx9mie&#10;abF5KU1Wu/+9ERb2OMzMb5jFqrO1uFHrK8cKRsMEBHHhdMVGwen4PZiB8AFZY+2YFPySh9Wy97LA&#10;TLs77+l2CEZECPsMFZQhNJmUvijJoh+6hjh6F9daDFG2RuoW7xFuazlOkom0WHFcKLGhj5KK6+HH&#10;Kph+rt9od3aX8JVu0tzs801qcqVe+916DiJQF/7Df+2tVvA+nsD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4kEexQAAANwAAAAPAAAAAAAAAAAAAAAAAJgCAABkcnMv&#10;ZG93bnJldi54bWxQSwUGAAAAAAQABAD1AAAAigMAAAAA&#10;" filled="f" stroked="f">
                      <v:textbox inset="0,0,0,0">
                        <w:txbxContent>
                          <w:p w:rsidR="00DD7D72" w:rsidRPr="000411E6" w:rsidRDefault="00DD7D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7khc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O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ruSFxQAAANwAAAAPAAAAAAAAAAAAAAAAAJgCAABkcnMv&#10;ZG93bnJldi54bWxQSwUGAAAAAAQABAD1AAAAigMAAAAA&#10;" filled="f" stroked="f">
                      <v:textbox inset="0,0,0,0">
                        <w:txbxContent>
                          <w:p w:rsidR="00DD7D72" w:rsidRPr="000411E6" w:rsidRDefault="00DD7D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Fw98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W0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MXD3wgAAANwAAAAPAAAAAAAAAAAAAAAAAJgCAABkcnMvZG93&#10;bnJldi54bWxQSwUGAAAAAAQABAD1AAAAhwMAAAAA&#10;" filled="f" stroked="f">
                      <v:textbox inset="0,0,0,0">
                        <w:txbxContent>
                          <w:p w:rsidR="00DD7D72" w:rsidRPr="000411E6" w:rsidRDefault="00DD7D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3VbMYA&#10;AADcAAAADwAAAGRycy9kb3ducmV2LnhtbESPT2vCQBTE74V+h+UVvIhuKtg2qatIrUlvxT8Xb4/s&#10;cxOafRuyWxO/vVsQehxm5jfMYjXYRlyo87VjBc/TBARx6XTNRsHxsJ28gfABWWPjmBRcycNq+fiw&#10;wEy7nnd02QcjIoR9hgqqENpMSl9WZNFPXUscvbPrLIYoOyN1h32E20bOkuRFWqw5LlTY0kdF5c/+&#10;1yp43azH9H1y5/CZ5mlhdkWemkKp0dOwfgcRaAj/4Xv7SyuYz1L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3VbMYAAADcAAAADwAAAAAAAAAAAAAAAACYAgAAZHJz&#10;L2Rvd25yZXYueG1sUEsFBgAAAAAEAAQA9QAAAIsDAAAAAA==&#10;" filled="f" stroked="f">
                      <v:textbox inset="0,0,0,0">
                        <w:txbxContent>
                          <w:p w:rsidR="00DD7D72" w:rsidRPr="000411E6" w:rsidRDefault="00DD7D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sjHs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8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LIx7EAAAA3AAAAA8AAAAAAAAAAAAAAAAAmAIAAGRycy9k&#10;b3ducmV2LnhtbFBLBQYAAAAABAAEAPUAAACJAwAAAAA=&#10;" filled="f" stroked="f">
                      <v:textbox inset="1pt,.4mm,1pt,1pt">
                        <w:txbxContent>
                          <w:p w:rsidR="00DD7D72" w:rsidRPr="0079077B" w:rsidRDefault="00362E4E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FB2BF3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eGhccA&#10;AADcAAAADwAAAGRycy9kb3ducmV2LnhtbESPQWvCQBSE74X+h+UVvJS6sWKw0VW0oPYgiLG019fs&#10;Mwlm34bsamJ/vVsQehxm5htmOu9MJS7UuNKygkE/AkGcWV1yruDzsHoZg3AeWWNlmRRcycF89vgw&#10;xUTblvd0SX0uAoRdggoK7+tESpcVZND1bU0cvKNtDPogm1zqBtsAN5V8jaJYGiw5LBRY03tB2Sk9&#10;GwXmvNi+LX82fvTcrg/xb7zG792XUr2nbjEB4anz/+F7+0MrGA0H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HhoXHAAAA3AAAAA8AAAAAAAAAAAAAAAAAmAIAAGRy&#10;cy9kb3ducmV2LnhtbFBLBQYAAAAABAAEAPUAAACMAwAAAAA=&#10;" filled="f" stroked="f">
                      <v:textbox inset="1pt,.4mm,1pt,1pt">
                        <w:txbxContent>
                          <w:p w:rsidR="00DD7D72" w:rsidRPr="00A32665" w:rsidRDefault="00DD7D72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UY8scA&#10;AADcAAAADwAAAGRycy9kb3ducmV2LnhtbESPQWvCQBSE70L/w/IKvZS60WKw0VVUqPYgiLG019fs&#10;Mwlm34bsamJ/fbcgeBxm5htmOu9MJS7UuNKygkE/AkGcWV1yruDz8P4yBuE8ssbKMim4koP57KE3&#10;xUTblvd0SX0uAoRdggoK7+tESpcVZND1bU0cvKNtDPogm1zqBtsAN5UcRlEsDZYcFgqsaVVQdkrP&#10;RoE5L7Zvy5+NHz2360P8G6/xe/el1NNjt5iA8NT5e/jW/tAKRq9D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VGPLHAAAA3AAAAA8AAAAAAAAAAAAAAAAAmAIAAGRy&#10;cy9kb3ducmV2LnhtbFBLBQYAAAAABAAEAPUAAACMAwAAAAA=&#10;" filled="f" stroked="f">
                      <v:textbox inset="1pt,.4mm,1pt,1pt">
                        <w:txbxContent>
                          <w:p w:rsidR="00DD7D72" w:rsidRPr="00CB1016" w:rsidRDefault="00DD7D72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m9accA&#10;AADcAAAADwAAAGRycy9kb3ducmV2LnhtbESPQWvCQBSE70L/w/IKXopuVAw1dRVbqPYgSFXs9TX7&#10;mgSzb0N2NdFf3xUEj8PMfMNM560pxZlqV1hWMOhHIIhTqwvOFOx3n71XEM4jaywtk4ILOZjPnjpT&#10;TLRt+JvOW5+JAGGXoILc+yqR0qU5GXR9WxEH78/WBn2QdSZ1jU2Am1IOoyiWBgsOCzlW9JFTetye&#10;jAJzWqwn778rP35plrv4Gi/xZ3NQqvvcLt5AeGr9I3xvf2kF49EIbmfCEZC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ZvWnHAAAA3AAAAA8AAAAAAAAAAAAAAAAAmAIAAGRy&#10;cy9kb3ducmV2LnhtbFBLBQYAAAAABAAEAPUAAACMAwAAAAA=&#10;" filled="f" stroked="f">
                      <v:textbox inset="1pt,.4mm,1pt,1pt">
                        <w:txbxContent>
                          <w:p w:rsidR="00DD7D72" w:rsidRPr="00CB1016" w:rsidRDefault="00DD7D72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lHcgA&#10;AADcAAAADwAAAGRycy9kb3ducmV2LnhtbESPW2vCQBSE3wv9D8sp+FJ0Uy/Bpq5iBS8PQqmKfT3N&#10;niah2bMhu5ror3eFQh+HmfmGmcxaU4oz1a6wrOClF4EgTq0uOFNw2C+7YxDOI2ssLZOCCzmYTR8f&#10;Jpho2/AnnXc+EwHCLkEFufdVIqVLczLoerYiDt6PrQ36IOtM6hqbADel7EdRLA0WHBZyrGiRU/q7&#10;OxkF5jTfvr5/r/3ouVnt42u8wq+Po1Kdp3b+BsJT6//Df+2NVjAaDOF+JhwBOb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sCUdyAAAANwAAAAPAAAAAAAAAAAAAAAAAJgCAABk&#10;cnMvZG93bnJldi54bWxQSwUGAAAAAAQABAD1AAAAjQMAAAAA&#10;" filled="f" stroked="f">
                      <v:textbox inset="1pt,.4mm,1pt,1pt">
                        <w:txbxContent>
                          <w:p w:rsidR="00DD7D72" w:rsidRPr="005374BE" w:rsidRDefault="00DD7D72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B2BF3" w:rsidRPr="00FB2BF3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B2BF3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yAhscA&#10;AADcAAAADwAAAGRycy9kb3ducmV2LnhtbESPQWvCQBSE70L/w/IKXkQ3tiRo6ipa0HoQSlXa62v2&#10;NQnNvg3Z1aT++q4geBxm5htmtuhMJc7UuNKygvEoAkGcWV1yruB4WA8nIJxH1lhZJgV/5GAxf+jN&#10;MNW25Q86730uAoRdigoK7+tUSpcVZNCNbE0cvB/bGPRBNrnUDbYBbir5FEWJNFhyWCiwpteCst/9&#10;ySgwp+Vuuvp+8/Gg3RySS7LBr/dPpfqP3fIFhKfO38O39lYriJ9juJ4JR0DO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r8gIbHAAAA3AAAAA8AAAAAAAAAAAAAAAAAmAIAAGRy&#10;cy9kb3ducmV2LnhtbFBLBQYAAAAABAAEAPUAAACMAwAAAAA=&#10;" filled="f" stroked="f">
                      <v:textbox inset="1pt,.4mm,1pt,1pt">
                        <w:txbxContent>
                          <w:p w:rsidR="00DD7D72" w:rsidRPr="005374BE" w:rsidRDefault="00DD7D72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4e8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GI9i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uHvHHAAAA3AAAAA8AAAAAAAAAAAAAAAAAmAIAAGRy&#10;cy9kb3ducmV2LnhtbFBLBQYAAAAABAAEAPUAAACMAwAAAAA=&#10;" filled="f" stroked="f">
                      <v:textbox inset="1pt,.4mm,1pt,1pt">
                        <w:txbxContent>
                          <w:p w:rsidR="00DD7D72" w:rsidRDefault="00DD7D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K7asgA&#10;AADcAAAADwAAAGRycy9kb3ducmV2LnhtbESPT2vCQBTE7wW/w/KEXopuVIyauooWtB4K4h/s9TX7&#10;mgSzb0N2NWk/fbdQ6HGYmd8w82VrSnGn2hWWFQz6EQji1OqCMwXn06Y3BeE8ssbSMin4IgfLRedh&#10;jom2DR/ofvSZCBB2CSrIva8SKV2ak0HXtxVx8D5tbdAHWWdS19gEuCnlMIpiabDgsJBjRS85pdfj&#10;zSgwt9XbbP3x6sdPzfYUf8dbfN9flHrstqtnEJ5a/x/+a++0gvFoAr9nwhG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1YrtqyAAAANwAAAAPAAAAAAAAAAAAAAAAAJgCAABk&#10;cnMvZG93bnJldi54bWxQSwUGAAAAAAQABAD1AAAAjQMAAAAA&#10;" filled="f" stroked="f">
                      <v:textbox inset="1pt,.4mm,1pt,1pt">
                        <w:txbxContent>
                          <w:p w:rsidR="00DD7D72" w:rsidRDefault="00DD7D72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FB2BF3">
                              <w:t>A.B.XXX.ПМ.XX.X-X.X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0vGM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9LxjEAAAA3AAAAA8AAAAAAAAAAAAAAAAAmAIAAGRycy9k&#10;b3ducmV2LnhtbFBLBQYAAAAABAAEAPUAAACJAwAAAAA=&#10;" filled="f" stroked="f">
                      <v:textbox inset="1pt,.4mm,1pt,1pt">
                        <w:txbxContent>
                          <w:p w:rsidR="00DD7D72" w:rsidRDefault="00362E4E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FB2BF3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DD7D72">
                              <w:t>.</w:t>
                            </w:r>
                          </w:p>
                          <w:p w:rsidR="00DD7D72" w:rsidRPr="003055F0" w:rsidRDefault="00DD7D72" w:rsidP="00B2745D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3055F0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3055F0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3055F0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FB2BF3">
                              <w:rPr>
                                <w:rStyle w:val="34fe"/>
                              </w:rPr>
                              <w:t>Программа и методика испытаний</w:t>
                            </w:r>
                            <w:r w:rsidRPr="003055F0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RDs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9pv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pEOxxQAAANwAAAAPAAAAAAAAAAAAAAAAAJgCAABkcnMv&#10;ZG93bnJldi54bWxQSwUGAAAAAAQABAD1AAAAigMAAAAA&#10;" filled="f" stroked="f">
                      <v:textbox inset="0,0,0,0">
                        <w:txbxContent>
                          <w:p w:rsidR="00DD7D72" w:rsidRDefault="00DD7D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iZUcMA&#10;AADcAAAADwAAAGRycy9kb3ducmV2LnhtbERPu27CMBTdkfoP1q3UBRGnqLQkxSAElHSreCzdruIb&#10;J2p8HcUupH9fD0iMR+e9WA22FRfqfeNYwXOSgiAunW7YKDifPiZzED4ga2wdk4I/8rBaPowWmGt3&#10;5QNdjsGIGMI+RwV1CF0upS9rsugT1xFHrnK9xRBhb6Tu8RrDbSunafoqLTYcG2rsaFNT+XP8tQre&#10;tusxfX27KuyyfVaYQ7HPTKHU0+OwfgcRaAh38c39qRXMXuL8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iZUcMAAADcAAAADwAAAAAAAAAAAAAAAACYAgAAZHJzL2Rv&#10;d25yZXYueG1sUEsFBgAAAAAEAAQA9QAAAIgDAAAAAA==&#10;" filled="f" stroked="f">
                      <v:textbox inset="0,0,0,0">
                        <w:txbxContent>
                          <w:p w:rsidR="00DD7D72" w:rsidRDefault="00DD7D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Q8ys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Q8ysYAAADcAAAADwAAAAAAAAAAAAAAAACYAgAAZHJz&#10;L2Rvd25yZXYueG1sUEsFBgAAAAAEAAQA9QAAAIsDAAAAAA==&#10;" filled="f" stroked="f">
                      <v:textbox inset="0,0,0,0">
                        <w:txbxContent>
                          <w:p w:rsidR="00DD7D72" w:rsidRPr="00945CCC" w:rsidRDefault="00DD7D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ivc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aivcYAAADcAAAADwAAAAAAAAAAAAAAAACYAgAAZHJz&#10;L2Rvd25yZXYueG1sUEsFBgAAAAAEAAQA9QAAAIsDAAAAAA==&#10;" filled="f" stroked="f">
                      <v:textbox inset="0,0,0,0">
                        <w:txbxContent>
                          <w:p w:rsidR="00DD7D72" w:rsidRPr="00945CCC" w:rsidRDefault="00DD7D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oHJsYA&#10;AADcAAAADwAAAGRycy9kb3ducmV2LnhtbESPQWvCQBSE74X+h+UVeim6aa22ia4iWo030fbi7ZF9&#10;bkKzb0N21fTfu0LB4zAz3zCTWWdrcabWV44VvPYTEMSF0xUbBT/fq94nCB+QNdaOScEfeZhNHx8m&#10;mGl34R2d98GICGGfoYIyhCaT0hclWfR91xBH7+haiyHK1kjd4iXCbS3fkmQkLVYcF0psaFFS8bs/&#10;WQUfy/kLbQ/uGL7SdZqbXb5OTa7U81M3H4MI1IV7+L+90QqG7wO4nYlH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oHJsYAAADcAAAADwAAAAAAAAAAAAAAAACYAgAAZHJz&#10;L2Rvd25yZXYueG1sUEsFBgAAAAAEAAQA9QAAAIsDAAAAAA==&#10;" filled="f" stroked="f">
                      <v:textbox inset="0,0,0,0">
                        <w:txbxContent>
                          <w:p w:rsidR="00DD7D72" w:rsidRPr="005E4A3B" w:rsidRDefault="00DD7D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OfUsYA&#10;AADcAAAADwAAAGRycy9kb3ducmV2LnhtbESPT2vCQBTE7wW/w/KEXopuKraa6Cqi1vQm/rl4e2Sf&#10;m9Ds25DdavrtuwWhx2FmfsPMl52txY1aXzlW8DpMQBAXTldsFJxPH4MpCB+QNdaOScEPeVguek9z&#10;zLS784Fux2BEhLDPUEEZQpNJ6YuSLPqha4ijd3WtxRBla6Ru8R7htpajJHmXFiuOCyU2tC6p+Dp+&#10;WwWTzeqF9hd3Ddt0l+bmkO9Skyv13O9WMxCBuvAffrQ/tYK38Rj+zs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OfUsYAAADcAAAADwAAAAAAAAAAAAAAAACYAgAAZHJz&#10;L2Rvd25yZXYueG1sUEsFBgAAAAAEAAQA9QAAAIsDAAAAAA==&#10;" filled="f" stroked="f">
                      <v:textbox inset="0,0,0,0">
                        <w:txbxContent>
                          <w:p w:rsidR="00DD7D72" w:rsidRPr="005E4A3B" w:rsidRDefault="00DD7D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86ycYA&#10;AADcAAAADwAAAGRycy9kb3ducmV2LnhtbESPT2vCQBTE74LfYXlCL0U3LbWa6CrSVtOb+Ofi7ZF9&#10;bkKzb0N2q+m37wqCx2FmfsPMl52txYVaXzlW8DJKQBAXTldsFBwP6+EUhA/IGmvHpOCPPCwX/d4c&#10;M+2uvKPLPhgRIewzVFCG0GRS+qIki37kGuLonV1rMUTZGqlbvEa4reVrkrxLixXHhRIb+iip+Nn/&#10;WgWTz9UzbU/uHL7STZqbXb5JTa7U06BbzUAE6sIjfG9/awXjtzHczs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u86ycYAAADcAAAADwAAAAAAAAAAAAAAAACYAgAAZHJz&#10;L2Rvd25yZXYueG1sUEsFBgAAAAAEAAQA9QAAAIsDAAAAAA==&#10;" filled="f" stroked="f">
                      <v:textbox inset="0,0,0,0">
                        <w:txbxContent>
                          <w:p w:rsidR="00DD7D72" w:rsidRPr="000411E6" w:rsidRDefault="00DD7D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2kvsYA&#10;AADcAAAADwAAAGRycy9kb3ducmV2LnhtbESPT2vCQBTE74LfYXlCL6KbllZNdBVpq+lN/HPx9sg+&#10;N6HZtyG71fTbdwWhx2FmfsMsVp2txZVaXzlW8DxOQBAXTldsFJyOm9EMhA/IGmvHpOCXPKyW/d4C&#10;M+1uvKfrIRgRIewzVFCG0GRS+qIki37sGuLoXVxrMUTZGqlbvEW4reVLkkykxYrjQokNvZdUfB9+&#10;rILpx3pIu7O7hM90m+Zmn29Tkyv1NOjWcxCBuvAffrS/tIK31wn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2kvsYAAADcAAAADwAAAAAAAAAAAAAAAACYAgAAZHJz&#10;L2Rvd25yZXYueG1sUEsFBgAAAAAEAAQA9QAAAIsDAAAAAA==&#10;" filled="f" stroked="f">
                      <v:textbox inset="0,0,0,0">
                        <w:txbxContent>
                          <w:p w:rsidR="00DD7D72" w:rsidRPr="000411E6" w:rsidRDefault="00DD7D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gX8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Fi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yBfxxgAAANwA&#10;AAAPAAAAAAAAAAAAAAAAAKoCAABkcnMvZG93bnJldi54bWxQSwUGAAAAAAQABAD6AAAAnQMAAAAA&#10;">
                <v:rect id="Rectangle 122" o:spid="_x0000_s1378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cZcQA&#10;AADcAAAADwAAAGRycy9kb3ducmV2LnhtbERPTWvCQBC9C/6HZYRexGxaNL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7XGXEAAAA3AAAAA8AAAAAAAAAAAAAAAAAmAIAAGRycy9k&#10;b3ducmV2LnhtbFBLBQYAAAAABAAEAPUAAACJAwAAAAA=&#10;" filled="f" stroked="f">
                  <v:textbox inset="1pt,.4mm,1pt,1pt">
                    <w:txbxContent>
                      <w:p w:rsidR="00DD7D72" w:rsidRPr="006C5C53" w:rsidRDefault="00DD7D72" w:rsidP="00A73521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f5/scA&#10;AADcAAAADwAAAGRycy9kb3ducmV2LnhtbESPQWvCQBSE70L/w/IEL0U3FQ01dRUraHsQpCp6fc0+&#10;k9Ds25BdTdpf7xYEj8PMfMNM560pxZVqV1hW8DKIQBCnVhecKTjsV/1XEM4jaywtk4JfcjCfPXWm&#10;mGjb8Bdddz4TAcIuQQW591UipUtzMugGtiIO3tnWBn2QdSZ1jU2Am1IOoyiWBgsOCzlWtMwp/dld&#10;jAJzWWwm798ffvzcrPfxX7zG0/aoVK/bLt5AeGr9I3xvf2oF49EE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3+f7HAAAA3AAAAA8AAAAAAAAAAAAAAAAAmAIAAGRy&#10;cy9kb3ducmV2LnhtbFBLBQYAAAAABAAEAPUAAACMAwAAAAA=&#10;" filled="f" stroked="f">
                  <v:textbox inset="1pt,.4mm,1pt,1pt">
                    <w:txbxContent>
                      <w:p w:rsidR="00DD7D72" w:rsidRPr="006C5C53" w:rsidRDefault="00DD7D72" w:rsidP="00A73521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8"/>
  </w:num>
  <w:num w:numId="3">
    <w:abstractNumId w:val="10"/>
  </w:num>
  <w:num w:numId="4">
    <w:abstractNumId w:val="4"/>
  </w:num>
  <w:num w:numId="5">
    <w:abstractNumId w:val="32"/>
  </w:num>
  <w:num w:numId="6">
    <w:abstractNumId w:val="26"/>
  </w:num>
  <w:num w:numId="7">
    <w:abstractNumId w:val="3"/>
  </w:num>
  <w:num w:numId="8">
    <w:abstractNumId w:val="16"/>
  </w:num>
  <w:num w:numId="9">
    <w:abstractNumId w:val="6"/>
  </w:num>
  <w:num w:numId="10">
    <w:abstractNumId w:val="17"/>
  </w:num>
  <w:num w:numId="11">
    <w:abstractNumId w:val="27"/>
  </w:num>
  <w:num w:numId="12">
    <w:abstractNumId w:val="23"/>
  </w:num>
  <w:num w:numId="13">
    <w:abstractNumId w:val="1"/>
  </w:num>
  <w:num w:numId="14">
    <w:abstractNumId w:val="21"/>
  </w:num>
  <w:num w:numId="15">
    <w:abstractNumId w:val="15"/>
  </w:num>
  <w:num w:numId="16">
    <w:abstractNumId w:val="29"/>
  </w:num>
  <w:num w:numId="17">
    <w:abstractNumId w:val="20"/>
  </w:num>
  <w:num w:numId="18">
    <w:abstractNumId w:val="25"/>
  </w:num>
  <w:num w:numId="19">
    <w:abstractNumId w:val="0"/>
  </w:num>
  <w:num w:numId="20">
    <w:abstractNumId w:val="14"/>
  </w:num>
  <w:num w:numId="21">
    <w:abstractNumId w:val="31"/>
  </w:num>
  <w:num w:numId="22">
    <w:abstractNumId w:val="33"/>
  </w:num>
  <w:num w:numId="23">
    <w:abstractNumId w:val="33"/>
    <w:lvlOverride w:ilvl="0">
      <w:startOverride w:val="1"/>
    </w:lvlOverride>
  </w:num>
  <w:num w:numId="24">
    <w:abstractNumId w:val="4"/>
    <w:lvlOverride w:ilvl="0">
      <w:startOverride w:val="1"/>
    </w:lvlOverride>
  </w:num>
  <w:num w:numId="25">
    <w:abstractNumId w:val="27"/>
    <w:lvlOverride w:ilvl="0">
      <w:startOverride w:val="1"/>
    </w:lvlOverride>
  </w:num>
  <w:num w:numId="2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3"/>
  </w:num>
  <w:num w:numId="28">
    <w:abstractNumId w:val="5"/>
  </w:num>
  <w:num w:numId="29">
    <w:abstractNumId w:val="18"/>
  </w:num>
  <w:num w:numId="30">
    <w:abstractNumId w:val="24"/>
  </w:num>
  <w:num w:numId="31">
    <w:abstractNumId w:val="2"/>
  </w:num>
  <w:num w:numId="32">
    <w:abstractNumId w:val="30"/>
  </w:num>
  <w:num w:numId="3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0"/>
    <w:lvlOverride w:ilvl="0">
      <w:startOverride w:val="1"/>
    </w:lvlOverride>
  </w:num>
  <w:num w:numId="35">
    <w:abstractNumId w:val="8"/>
  </w:num>
  <w:num w:numId="36">
    <w:abstractNumId w:val="12"/>
  </w:num>
  <w:num w:numId="37">
    <w:abstractNumId w:val="7"/>
  </w:num>
  <w:num w:numId="38">
    <w:abstractNumId w:val="34"/>
  </w:num>
  <w:num w:numId="39">
    <w:abstractNumId w:val="19"/>
  </w:num>
  <w:num w:numId="40">
    <w:abstractNumId w:val="19"/>
    <w:lvlOverride w:ilvl="0">
      <w:startOverride w:val="1"/>
    </w:lvlOverride>
  </w:num>
  <w:num w:numId="41">
    <w:abstractNumId w:val="11"/>
  </w:num>
  <w:num w:numId="42">
    <w:abstractNumId w:val="9"/>
  </w:num>
  <w:num w:numId="43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6327"/>
    <w:rsid w:val="00007F0D"/>
    <w:rsid w:val="0001094F"/>
    <w:rsid w:val="00011565"/>
    <w:rsid w:val="00011A36"/>
    <w:rsid w:val="000120C8"/>
    <w:rsid w:val="0001239C"/>
    <w:rsid w:val="00013460"/>
    <w:rsid w:val="000153BB"/>
    <w:rsid w:val="000166A1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4C"/>
    <w:rsid w:val="00037995"/>
    <w:rsid w:val="0004091C"/>
    <w:rsid w:val="00040DB6"/>
    <w:rsid w:val="000425EA"/>
    <w:rsid w:val="000432A0"/>
    <w:rsid w:val="00044633"/>
    <w:rsid w:val="000460EE"/>
    <w:rsid w:val="00047425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11E1"/>
    <w:rsid w:val="0007283C"/>
    <w:rsid w:val="00073100"/>
    <w:rsid w:val="00074B31"/>
    <w:rsid w:val="00075C1C"/>
    <w:rsid w:val="00076391"/>
    <w:rsid w:val="000767D9"/>
    <w:rsid w:val="00076F9C"/>
    <w:rsid w:val="00077FA9"/>
    <w:rsid w:val="00080585"/>
    <w:rsid w:val="00081223"/>
    <w:rsid w:val="00081C81"/>
    <w:rsid w:val="0008302B"/>
    <w:rsid w:val="0008350E"/>
    <w:rsid w:val="00083974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0D77"/>
    <w:rsid w:val="000A2292"/>
    <w:rsid w:val="000A234C"/>
    <w:rsid w:val="000A2C56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D5E4C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4C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1BF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2844"/>
    <w:rsid w:val="001530EB"/>
    <w:rsid w:val="00153AF5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99C"/>
    <w:rsid w:val="001732DB"/>
    <w:rsid w:val="00173333"/>
    <w:rsid w:val="0017335F"/>
    <w:rsid w:val="0017407B"/>
    <w:rsid w:val="0017488F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874D9"/>
    <w:rsid w:val="00190488"/>
    <w:rsid w:val="001906D1"/>
    <w:rsid w:val="00190DC1"/>
    <w:rsid w:val="0019151D"/>
    <w:rsid w:val="00192C59"/>
    <w:rsid w:val="00192CEA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6CC7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0D8E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1C5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2ABC"/>
    <w:rsid w:val="00233D57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3273"/>
    <w:rsid w:val="002635C8"/>
    <w:rsid w:val="00263746"/>
    <w:rsid w:val="00263E41"/>
    <w:rsid w:val="002649A1"/>
    <w:rsid w:val="002654D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1405"/>
    <w:rsid w:val="00282640"/>
    <w:rsid w:val="002827F7"/>
    <w:rsid w:val="002829E6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A3CCB"/>
    <w:rsid w:val="002A5428"/>
    <w:rsid w:val="002A54DA"/>
    <w:rsid w:val="002A5E14"/>
    <w:rsid w:val="002A76D9"/>
    <w:rsid w:val="002B03CF"/>
    <w:rsid w:val="002B2BFB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E3B8A"/>
    <w:rsid w:val="002E46EB"/>
    <w:rsid w:val="002E4CD3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55F0"/>
    <w:rsid w:val="003057E7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0FDD"/>
    <w:rsid w:val="0032106E"/>
    <w:rsid w:val="00321C2A"/>
    <w:rsid w:val="00321CA9"/>
    <w:rsid w:val="00322CC2"/>
    <w:rsid w:val="0032388A"/>
    <w:rsid w:val="00324BE0"/>
    <w:rsid w:val="00325B70"/>
    <w:rsid w:val="00325BCF"/>
    <w:rsid w:val="003266A7"/>
    <w:rsid w:val="0032763C"/>
    <w:rsid w:val="003303B0"/>
    <w:rsid w:val="003313FE"/>
    <w:rsid w:val="0033257A"/>
    <w:rsid w:val="00335A84"/>
    <w:rsid w:val="00337B8E"/>
    <w:rsid w:val="00342C00"/>
    <w:rsid w:val="00343090"/>
    <w:rsid w:val="003438E1"/>
    <w:rsid w:val="00343F45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2E4E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771F8"/>
    <w:rsid w:val="0038024E"/>
    <w:rsid w:val="00382C71"/>
    <w:rsid w:val="00385AB4"/>
    <w:rsid w:val="0038650C"/>
    <w:rsid w:val="0039075E"/>
    <w:rsid w:val="0039086E"/>
    <w:rsid w:val="00391324"/>
    <w:rsid w:val="003929E1"/>
    <w:rsid w:val="00393F1C"/>
    <w:rsid w:val="0039521D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5F88"/>
    <w:rsid w:val="003C6143"/>
    <w:rsid w:val="003C67D5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420"/>
    <w:rsid w:val="003E1C94"/>
    <w:rsid w:val="003E1D35"/>
    <w:rsid w:val="003E3741"/>
    <w:rsid w:val="003E4A00"/>
    <w:rsid w:val="003E56FD"/>
    <w:rsid w:val="003E6A23"/>
    <w:rsid w:val="003F175C"/>
    <w:rsid w:val="003F2954"/>
    <w:rsid w:val="003F2AB0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12"/>
    <w:rsid w:val="00421ED7"/>
    <w:rsid w:val="004255CA"/>
    <w:rsid w:val="004261CD"/>
    <w:rsid w:val="00426EC9"/>
    <w:rsid w:val="00427749"/>
    <w:rsid w:val="004307E3"/>
    <w:rsid w:val="004324BE"/>
    <w:rsid w:val="004330A4"/>
    <w:rsid w:val="0043323C"/>
    <w:rsid w:val="00436B9A"/>
    <w:rsid w:val="00436C0E"/>
    <w:rsid w:val="00440711"/>
    <w:rsid w:val="0044602E"/>
    <w:rsid w:val="00446770"/>
    <w:rsid w:val="004476FC"/>
    <w:rsid w:val="00450BBF"/>
    <w:rsid w:val="00451A18"/>
    <w:rsid w:val="00452FE8"/>
    <w:rsid w:val="004535A0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3E6B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543D"/>
    <w:rsid w:val="004D608E"/>
    <w:rsid w:val="004E1930"/>
    <w:rsid w:val="004E23EC"/>
    <w:rsid w:val="004E2867"/>
    <w:rsid w:val="004E388F"/>
    <w:rsid w:val="004E4BCF"/>
    <w:rsid w:val="004E6CA8"/>
    <w:rsid w:val="004F159D"/>
    <w:rsid w:val="004F2D8F"/>
    <w:rsid w:val="004F2DED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268"/>
    <w:rsid w:val="00510E9A"/>
    <w:rsid w:val="00511CEE"/>
    <w:rsid w:val="00511EC1"/>
    <w:rsid w:val="005121B4"/>
    <w:rsid w:val="0051297F"/>
    <w:rsid w:val="00513AF4"/>
    <w:rsid w:val="0051449D"/>
    <w:rsid w:val="00515D6C"/>
    <w:rsid w:val="00516371"/>
    <w:rsid w:val="00516BA2"/>
    <w:rsid w:val="00516E56"/>
    <w:rsid w:val="00520601"/>
    <w:rsid w:val="00520668"/>
    <w:rsid w:val="005269A9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3FB8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701FE"/>
    <w:rsid w:val="0057184E"/>
    <w:rsid w:val="00572AB8"/>
    <w:rsid w:val="00575A58"/>
    <w:rsid w:val="005809FD"/>
    <w:rsid w:val="0058102B"/>
    <w:rsid w:val="00581FD2"/>
    <w:rsid w:val="00582682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8CD"/>
    <w:rsid w:val="005C5A96"/>
    <w:rsid w:val="005C5CD8"/>
    <w:rsid w:val="005C733C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3667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2E04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87EFF"/>
    <w:rsid w:val="0069117E"/>
    <w:rsid w:val="00691658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E6E0C"/>
    <w:rsid w:val="006F0895"/>
    <w:rsid w:val="006F133D"/>
    <w:rsid w:val="006F226D"/>
    <w:rsid w:val="006F2707"/>
    <w:rsid w:val="006F294D"/>
    <w:rsid w:val="006F3FCD"/>
    <w:rsid w:val="006F4D2F"/>
    <w:rsid w:val="006F568D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63F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769"/>
    <w:rsid w:val="007711DD"/>
    <w:rsid w:val="00771EE4"/>
    <w:rsid w:val="00773472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B62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56F7"/>
    <w:rsid w:val="007E5D84"/>
    <w:rsid w:val="007E63EC"/>
    <w:rsid w:val="007E6B44"/>
    <w:rsid w:val="007F07B5"/>
    <w:rsid w:val="007F4719"/>
    <w:rsid w:val="007F545B"/>
    <w:rsid w:val="007F6332"/>
    <w:rsid w:val="007F7667"/>
    <w:rsid w:val="007F7CFD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520"/>
    <w:rsid w:val="00834762"/>
    <w:rsid w:val="00834EE8"/>
    <w:rsid w:val="00836D9B"/>
    <w:rsid w:val="0083779C"/>
    <w:rsid w:val="008378D1"/>
    <w:rsid w:val="00841229"/>
    <w:rsid w:val="00843A33"/>
    <w:rsid w:val="00846DF8"/>
    <w:rsid w:val="0085004F"/>
    <w:rsid w:val="00850C9B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17ED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613"/>
    <w:rsid w:val="00882846"/>
    <w:rsid w:val="00883054"/>
    <w:rsid w:val="00883B09"/>
    <w:rsid w:val="008843AE"/>
    <w:rsid w:val="008851DB"/>
    <w:rsid w:val="00891710"/>
    <w:rsid w:val="00892C6E"/>
    <w:rsid w:val="008930B0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5A7E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CB7"/>
    <w:rsid w:val="00927F6A"/>
    <w:rsid w:val="00930357"/>
    <w:rsid w:val="00931CDA"/>
    <w:rsid w:val="0093229E"/>
    <w:rsid w:val="00934712"/>
    <w:rsid w:val="00934FC7"/>
    <w:rsid w:val="00936462"/>
    <w:rsid w:val="00940460"/>
    <w:rsid w:val="00940B14"/>
    <w:rsid w:val="00940EC1"/>
    <w:rsid w:val="00941129"/>
    <w:rsid w:val="009436DB"/>
    <w:rsid w:val="00945381"/>
    <w:rsid w:val="00946D05"/>
    <w:rsid w:val="0094795F"/>
    <w:rsid w:val="00947CAE"/>
    <w:rsid w:val="00950E04"/>
    <w:rsid w:val="00952051"/>
    <w:rsid w:val="00952847"/>
    <w:rsid w:val="00952DB2"/>
    <w:rsid w:val="00952EC6"/>
    <w:rsid w:val="0095342B"/>
    <w:rsid w:val="009535E6"/>
    <w:rsid w:val="00953C34"/>
    <w:rsid w:val="009552EA"/>
    <w:rsid w:val="00955611"/>
    <w:rsid w:val="00956CCB"/>
    <w:rsid w:val="00957120"/>
    <w:rsid w:val="009574B5"/>
    <w:rsid w:val="00962274"/>
    <w:rsid w:val="00962B4A"/>
    <w:rsid w:val="00963025"/>
    <w:rsid w:val="00963280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348D"/>
    <w:rsid w:val="009866DE"/>
    <w:rsid w:val="009877EC"/>
    <w:rsid w:val="00987916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F1FD0"/>
    <w:rsid w:val="009F230C"/>
    <w:rsid w:val="009F2E43"/>
    <w:rsid w:val="009F34EE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26EBC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521"/>
    <w:rsid w:val="00A738DC"/>
    <w:rsid w:val="00A7452E"/>
    <w:rsid w:val="00A74BF8"/>
    <w:rsid w:val="00A74DE8"/>
    <w:rsid w:val="00A76DB5"/>
    <w:rsid w:val="00A771A4"/>
    <w:rsid w:val="00A80EF9"/>
    <w:rsid w:val="00A82CA9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3FD5"/>
    <w:rsid w:val="00AB4949"/>
    <w:rsid w:val="00AB6FF3"/>
    <w:rsid w:val="00AB7D92"/>
    <w:rsid w:val="00AC1EE6"/>
    <w:rsid w:val="00AC29FD"/>
    <w:rsid w:val="00AC4DA3"/>
    <w:rsid w:val="00AC60E4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D79CB"/>
    <w:rsid w:val="00AE0908"/>
    <w:rsid w:val="00AE1140"/>
    <w:rsid w:val="00AE1320"/>
    <w:rsid w:val="00AE2548"/>
    <w:rsid w:val="00AE27B8"/>
    <w:rsid w:val="00AE457B"/>
    <w:rsid w:val="00AE45F9"/>
    <w:rsid w:val="00AE55F7"/>
    <w:rsid w:val="00AE5FBF"/>
    <w:rsid w:val="00AE5FCA"/>
    <w:rsid w:val="00AF07AA"/>
    <w:rsid w:val="00AF1714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264F"/>
    <w:rsid w:val="00B1366F"/>
    <w:rsid w:val="00B13A34"/>
    <w:rsid w:val="00B1459D"/>
    <w:rsid w:val="00B21BD1"/>
    <w:rsid w:val="00B223D0"/>
    <w:rsid w:val="00B23511"/>
    <w:rsid w:val="00B236B4"/>
    <w:rsid w:val="00B23C00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63A1"/>
    <w:rsid w:val="00B97623"/>
    <w:rsid w:val="00BA00BF"/>
    <w:rsid w:val="00BA03DD"/>
    <w:rsid w:val="00BA08D5"/>
    <w:rsid w:val="00BA3313"/>
    <w:rsid w:val="00BA3CCE"/>
    <w:rsid w:val="00BA3F9F"/>
    <w:rsid w:val="00BB01B2"/>
    <w:rsid w:val="00BB0C69"/>
    <w:rsid w:val="00BB1A01"/>
    <w:rsid w:val="00BB2474"/>
    <w:rsid w:val="00BB256A"/>
    <w:rsid w:val="00BB2628"/>
    <w:rsid w:val="00BB426D"/>
    <w:rsid w:val="00BB6EE7"/>
    <w:rsid w:val="00BB7801"/>
    <w:rsid w:val="00BC2203"/>
    <w:rsid w:val="00BC2569"/>
    <w:rsid w:val="00BC2796"/>
    <w:rsid w:val="00BC43A7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5E9"/>
    <w:rsid w:val="00C17B39"/>
    <w:rsid w:val="00C17B72"/>
    <w:rsid w:val="00C220B4"/>
    <w:rsid w:val="00C220E9"/>
    <w:rsid w:val="00C24665"/>
    <w:rsid w:val="00C2622D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0217"/>
    <w:rsid w:val="00C6105A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35A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46AD"/>
    <w:rsid w:val="00CA58FF"/>
    <w:rsid w:val="00CA6647"/>
    <w:rsid w:val="00CA7400"/>
    <w:rsid w:val="00CB1B33"/>
    <w:rsid w:val="00CB1E14"/>
    <w:rsid w:val="00CB27C3"/>
    <w:rsid w:val="00CB2B1E"/>
    <w:rsid w:val="00CB3A59"/>
    <w:rsid w:val="00CB50D2"/>
    <w:rsid w:val="00CB6310"/>
    <w:rsid w:val="00CB6EF8"/>
    <w:rsid w:val="00CC1B49"/>
    <w:rsid w:val="00CC3CF7"/>
    <w:rsid w:val="00CD013F"/>
    <w:rsid w:val="00CD3D0B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4F6F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043"/>
    <w:rsid w:val="00D8593D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D7D72"/>
    <w:rsid w:val="00DE2580"/>
    <w:rsid w:val="00DE3316"/>
    <w:rsid w:val="00DE3CA0"/>
    <w:rsid w:val="00DE631A"/>
    <w:rsid w:val="00DE651F"/>
    <w:rsid w:val="00DF43F3"/>
    <w:rsid w:val="00DF4C62"/>
    <w:rsid w:val="00DF604E"/>
    <w:rsid w:val="00DF700E"/>
    <w:rsid w:val="00DF7580"/>
    <w:rsid w:val="00E00882"/>
    <w:rsid w:val="00E014A9"/>
    <w:rsid w:val="00E02DCE"/>
    <w:rsid w:val="00E06E27"/>
    <w:rsid w:val="00E07153"/>
    <w:rsid w:val="00E077E2"/>
    <w:rsid w:val="00E07827"/>
    <w:rsid w:val="00E1081E"/>
    <w:rsid w:val="00E14517"/>
    <w:rsid w:val="00E153A2"/>
    <w:rsid w:val="00E161C0"/>
    <w:rsid w:val="00E16A32"/>
    <w:rsid w:val="00E20E33"/>
    <w:rsid w:val="00E21551"/>
    <w:rsid w:val="00E23292"/>
    <w:rsid w:val="00E25E53"/>
    <w:rsid w:val="00E2638A"/>
    <w:rsid w:val="00E26449"/>
    <w:rsid w:val="00E26E3D"/>
    <w:rsid w:val="00E272C6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5A5E"/>
    <w:rsid w:val="00E35D26"/>
    <w:rsid w:val="00E3651A"/>
    <w:rsid w:val="00E36A70"/>
    <w:rsid w:val="00E4023E"/>
    <w:rsid w:val="00E41D85"/>
    <w:rsid w:val="00E440B2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4FCE"/>
    <w:rsid w:val="00E557F8"/>
    <w:rsid w:val="00E55865"/>
    <w:rsid w:val="00E56896"/>
    <w:rsid w:val="00E56A59"/>
    <w:rsid w:val="00E57A9F"/>
    <w:rsid w:val="00E60A01"/>
    <w:rsid w:val="00E6257C"/>
    <w:rsid w:val="00E625D7"/>
    <w:rsid w:val="00E62825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4247"/>
    <w:rsid w:val="00E84EE1"/>
    <w:rsid w:val="00E85040"/>
    <w:rsid w:val="00E85A9B"/>
    <w:rsid w:val="00E85E29"/>
    <w:rsid w:val="00E90701"/>
    <w:rsid w:val="00E910D1"/>
    <w:rsid w:val="00E9223B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6F68"/>
    <w:rsid w:val="00EA71EF"/>
    <w:rsid w:val="00EB33E1"/>
    <w:rsid w:val="00EB378D"/>
    <w:rsid w:val="00EB4501"/>
    <w:rsid w:val="00EB5531"/>
    <w:rsid w:val="00EB67E2"/>
    <w:rsid w:val="00EB6D69"/>
    <w:rsid w:val="00EC090D"/>
    <w:rsid w:val="00EC0A6C"/>
    <w:rsid w:val="00EC172C"/>
    <w:rsid w:val="00EC4269"/>
    <w:rsid w:val="00EC591E"/>
    <w:rsid w:val="00EC68C4"/>
    <w:rsid w:val="00EC696B"/>
    <w:rsid w:val="00EC78ED"/>
    <w:rsid w:val="00ED19CB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1D53"/>
    <w:rsid w:val="00F13636"/>
    <w:rsid w:val="00F161E5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4AD"/>
    <w:rsid w:val="00F76DA8"/>
    <w:rsid w:val="00F81040"/>
    <w:rsid w:val="00F81596"/>
    <w:rsid w:val="00F83414"/>
    <w:rsid w:val="00F83F3C"/>
    <w:rsid w:val="00F85A29"/>
    <w:rsid w:val="00F86AF8"/>
    <w:rsid w:val="00F86CDA"/>
    <w:rsid w:val="00F908FF"/>
    <w:rsid w:val="00F92FD1"/>
    <w:rsid w:val="00F93301"/>
    <w:rsid w:val="00F938C3"/>
    <w:rsid w:val="00F95020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2BF3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713A"/>
    <w:rsid w:val="00FD773E"/>
    <w:rsid w:val="00FE1DE1"/>
    <w:rsid w:val="00FE34DF"/>
    <w:rsid w:val="00FE3FCE"/>
    <w:rsid w:val="00FE67C2"/>
    <w:rsid w:val="00FE6A78"/>
    <w:rsid w:val="00FF00F7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343F45"/>
    <w:rPr>
      <w:sz w:val="24"/>
    </w:rPr>
  </w:style>
  <w:style w:type="paragraph" w:styleId="1">
    <w:name w:val="heading 1"/>
    <w:next w:val="34b"/>
    <w:link w:val="10"/>
    <w:qFormat/>
    <w:rsid w:val="00343F45"/>
    <w:pPr>
      <w:keepNext/>
      <w:keepLines/>
      <w:pageBreakBefore/>
      <w:numPr>
        <w:numId w:val="43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343F45"/>
    <w:pPr>
      <w:keepNext/>
      <w:keepLines/>
      <w:numPr>
        <w:ilvl w:val="1"/>
        <w:numId w:val="43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343F45"/>
    <w:pPr>
      <w:keepNext/>
      <w:keepLines/>
      <w:numPr>
        <w:ilvl w:val="2"/>
        <w:numId w:val="43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343F45"/>
    <w:pPr>
      <w:keepNext/>
      <w:keepLines/>
      <w:numPr>
        <w:ilvl w:val="3"/>
        <w:numId w:val="43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343F45"/>
    <w:pPr>
      <w:keepNext/>
      <w:numPr>
        <w:ilvl w:val="4"/>
        <w:numId w:val="43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343F45"/>
    <w:pPr>
      <w:keepNext/>
      <w:numPr>
        <w:ilvl w:val="5"/>
        <w:numId w:val="43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343F45"/>
    <w:pPr>
      <w:keepNext/>
      <w:numPr>
        <w:ilvl w:val="6"/>
        <w:numId w:val="43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343F45"/>
    <w:pPr>
      <w:keepNext/>
      <w:numPr>
        <w:ilvl w:val="7"/>
        <w:numId w:val="43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343F45"/>
    <w:pPr>
      <w:keepNext/>
      <w:numPr>
        <w:ilvl w:val="8"/>
        <w:numId w:val="43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343F45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343F45"/>
  </w:style>
  <w:style w:type="character" w:customStyle="1" w:styleId="34c">
    <w:name w:val="34_Знак_Сообщение_системы"/>
    <w:rsid w:val="00343F45"/>
    <w:rPr>
      <w:rFonts w:ascii="Calibri" w:hAnsi="Calibri"/>
    </w:rPr>
  </w:style>
  <w:style w:type="paragraph" w:customStyle="1" w:styleId="34b">
    <w:name w:val="34_Абзац_Обычный"/>
    <w:link w:val="34d"/>
    <w:qFormat/>
    <w:rsid w:val="00343F45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343F45"/>
    <w:rPr>
      <w:sz w:val="24"/>
      <w:lang w:eastAsia="x-none"/>
    </w:rPr>
  </w:style>
  <w:style w:type="character" w:customStyle="1" w:styleId="10">
    <w:name w:val="Заголовок 1 Знак"/>
    <w:link w:val="1"/>
    <w:rsid w:val="00343F45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343F45"/>
    <w:rPr>
      <w:b/>
      <w:sz w:val="32"/>
    </w:rPr>
  </w:style>
  <w:style w:type="character" w:customStyle="1" w:styleId="30">
    <w:name w:val="Заголовок 3 Знак"/>
    <w:link w:val="3"/>
    <w:rsid w:val="00343F45"/>
    <w:rPr>
      <w:b/>
      <w:bCs/>
      <w:sz w:val="28"/>
    </w:rPr>
  </w:style>
  <w:style w:type="character" w:customStyle="1" w:styleId="40">
    <w:name w:val="Заголовок 4 Знак"/>
    <w:link w:val="4"/>
    <w:rsid w:val="00343F45"/>
    <w:rPr>
      <w:b/>
      <w:sz w:val="24"/>
    </w:rPr>
  </w:style>
  <w:style w:type="character" w:customStyle="1" w:styleId="50">
    <w:name w:val="Заголовок 5 Знак"/>
    <w:link w:val="5"/>
    <w:rsid w:val="00343F45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343F45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343F45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343F45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343F45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343F45"/>
    <w:pPr>
      <w:numPr>
        <w:numId w:val="41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343F45"/>
    <w:pPr>
      <w:numPr>
        <w:numId w:val="41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343F45"/>
    <w:pPr>
      <w:numPr>
        <w:numId w:val="41"/>
      </w:numPr>
    </w:pPr>
    <w:rPr>
      <w:szCs w:val="22"/>
    </w:rPr>
  </w:style>
  <w:style w:type="character" w:customStyle="1" w:styleId="34f">
    <w:name w:val="34_Знак_Подчеркнутый"/>
    <w:rsid w:val="00343F45"/>
    <w:rPr>
      <w:u w:val="single"/>
    </w:rPr>
  </w:style>
  <w:style w:type="paragraph" w:customStyle="1" w:styleId="349">
    <w:name w:val="34_Список_Библиография"/>
    <w:basedOn w:val="34b"/>
    <w:rsid w:val="00343F45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672E04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343F45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343F45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343F45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343F45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343F45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672E04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343F45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672E04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343F45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343F45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343F45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343F45"/>
    <w:rPr>
      <w:b w:val="0"/>
      <w:i/>
    </w:rPr>
  </w:style>
  <w:style w:type="character" w:customStyle="1" w:styleId="34fc">
    <w:name w:val="34_Знак_Название_файла"/>
    <w:qFormat/>
    <w:rsid w:val="00343F45"/>
    <w:rPr>
      <w:rFonts w:ascii="Calibri" w:hAnsi="Calibri"/>
    </w:rPr>
  </w:style>
  <w:style w:type="character" w:customStyle="1" w:styleId="34fd">
    <w:name w:val="34_Знак_Термин"/>
    <w:rsid w:val="00343F45"/>
    <w:rPr>
      <w:i/>
    </w:rPr>
  </w:style>
  <w:style w:type="character" w:customStyle="1" w:styleId="34fe">
    <w:name w:val="34_Знак_Полужирный"/>
    <w:rsid w:val="00343F45"/>
    <w:rPr>
      <w:b/>
    </w:rPr>
  </w:style>
  <w:style w:type="character" w:customStyle="1" w:styleId="34ff">
    <w:name w:val="34_Знак_Верхний_индекс"/>
    <w:rsid w:val="00343F45"/>
    <w:rPr>
      <w:vertAlign w:val="superscript"/>
    </w:rPr>
  </w:style>
  <w:style w:type="character" w:customStyle="1" w:styleId="3424">
    <w:name w:val="34_Список_Марк_2 Знак"/>
    <w:link w:val="3423"/>
    <w:rsid w:val="00E9223B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343F45"/>
    <w:pPr>
      <w:numPr>
        <w:ilvl w:val="1"/>
        <w:numId w:val="32"/>
      </w:numPr>
    </w:pPr>
  </w:style>
  <w:style w:type="paragraph" w:customStyle="1" w:styleId="34ff0">
    <w:name w:val="34_Таблица_Заголовок_Продолжение"/>
    <w:basedOn w:val="34ff1"/>
    <w:next w:val="a0"/>
    <w:rsid w:val="00343F45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343F45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343F45"/>
    <w:pPr>
      <w:numPr>
        <w:numId w:val="32"/>
      </w:numPr>
    </w:pPr>
  </w:style>
  <w:style w:type="character" w:customStyle="1" w:styleId="3419">
    <w:name w:val="34_Список_Марк_1 Знак"/>
    <w:link w:val="3413"/>
    <w:rsid w:val="00672E04"/>
    <w:rPr>
      <w:sz w:val="24"/>
      <w:lang w:eastAsia="x-none"/>
    </w:rPr>
  </w:style>
  <w:style w:type="paragraph" w:styleId="a4">
    <w:name w:val="footnote text"/>
    <w:basedOn w:val="34b"/>
    <w:link w:val="a5"/>
    <w:rsid w:val="00343F45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343F45"/>
    <w:pPr>
      <w:numPr>
        <w:numId w:val="31"/>
      </w:numPr>
    </w:pPr>
  </w:style>
  <w:style w:type="character" w:customStyle="1" w:styleId="341a">
    <w:name w:val="34_Список_Нум_1 Знак"/>
    <w:link w:val="341"/>
    <w:rsid w:val="00672E04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343F45"/>
    <w:pPr>
      <w:numPr>
        <w:ilvl w:val="1"/>
        <w:numId w:val="31"/>
      </w:numPr>
    </w:pPr>
  </w:style>
  <w:style w:type="character" w:customStyle="1" w:styleId="3425">
    <w:name w:val="34_Список_Нум_2 Знак"/>
    <w:basedOn w:val="a1"/>
    <w:link w:val="342"/>
    <w:rsid w:val="00672E04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343F45"/>
    <w:pPr>
      <w:keepNext/>
    </w:pPr>
  </w:style>
  <w:style w:type="paragraph" w:customStyle="1" w:styleId="34f1">
    <w:name w:val="34_Рамка_Основной"/>
    <w:basedOn w:val="34b"/>
    <w:link w:val="34f0"/>
    <w:rsid w:val="00343F45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343F45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343F45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343F45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343F45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343F45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343F45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343F45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343F45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343F45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343F45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343F45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343F45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343F45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343F45"/>
    <w:pPr>
      <w:keepLines/>
      <w:numPr>
        <w:numId w:val="41"/>
      </w:numPr>
    </w:pPr>
  </w:style>
  <w:style w:type="character" w:customStyle="1" w:styleId="3433">
    <w:name w:val="34_Список_Нум_3 Знак"/>
    <w:basedOn w:val="a1"/>
    <w:link w:val="343"/>
    <w:rsid w:val="00672E04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343F45"/>
    <w:pPr>
      <w:numPr>
        <w:ilvl w:val="2"/>
        <w:numId w:val="31"/>
      </w:numPr>
    </w:pPr>
  </w:style>
  <w:style w:type="paragraph" w:customStyle="1" w:styleId="34fff">
    <w:name w:val="34_Определения"/>
    <w:basedOn w:val="34b"/>
    <w:rsid w:val="00343F45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343F45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343F45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343F45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343F45"/>
    <w:rPr>
      <w:sz w:val="18"/>
      <w:lang w:eastAsia="x-none"/>
    </w:rPr>
  </w:style>
  <w:style w:type="paragraph" w:customStyle="1" w:styleId="34fff1">
    <w:name w:val="34_Листинг"/>
    <w:basedOn w:val="34b"/>
    <w:rsid w:val="00343F45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343F45"/>
    <w:rPr>
      <w:b/>
    </w:rPr>
  </w:style>
  <w:style w:type="paragraph" w:customStyle="1" w:styleId="3440">
    <w:name w:val="34_Заголовок_4_Приложение"/>
    <w:basedOn w:val="4"/>
    <w:next w:val="34b"/>
    <w:rsid w:val="00343F45"/>
    <w:pPr>
      <w:numPr>
        <w:numId w:val="41"/>
      </w:numPr>
    </w:pPr>
  </w:style>
  <w:style w:type="paragraph" w:customStyle="1" w:styleId="3410">
    <w:name w:val="34_Таблица_Список_Марк_1"/>
    <w:basedOn w:val="34ff6"/>
    <w:link w:val="341c"/>
    <w:rsid w:val="00343F45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343F45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343F45"/>
    <w:pPr>
      <w:numPr>
        <w:ilvl w:val="2"/>
        <w:numId w:val="32"/>
      </w:numPr>
    </w:pPr>
  </w:style>
  <w:style w:type="paragraph" w:customStyle="1" w:styleId="3422">
    <w:name w:val="34_Таблица_Список_Нум_2"/>
    <w:basedOn w:val="34ff6"/>
    <w:rsid w:val="00343F45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343F45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343F45"/>
    <w:pPr>
      <w:numPr>
        <w:numId w:val="39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343F45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343F45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343F45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343F45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343F45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343F45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343F45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343F45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343F45"/>
    <w:pPr>
      <w:numPr>
        <w:numId w:val="38"/>
      </w:numPr>
    </w:pPr>
    <w:rPr>
      <w:lang w:val="x-none"/>
    </w:rPr>
  </w:style>
  <w:style w:type="paragraph" w:styleId="a6">
    <w:name w:val="Revision"/>
    <w:hidden/>
    <w:uiPriority w:val="99"/>
    <w:semiHidden/>
    <w:rsid w:val="00343F45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343F45"/>
  </w:style>
  <w:style w:type="paragraph" w:customStyle="1" w:styleId="34fffb">
    <w:name w:val="34_Пример_Заголовок"/>
    <w:basedOn w:val="34f8"/>
    <w:next w:val="34f8"/>
    <w:rsid w:val="00343F45"/>
    <w:pPr>
      <w:keepNext/>
      <w:spacing w:after="120"/>
    </w:pPr>
    <w:rPr>
      <w:b/>
      <w:lang w:eastAsia="ru-RU"/>
    </w:rPr>
  </w:style>
  <w:style w:type="character" w:styleId="a7">
    <w:name w:val="FollowedHyperlink"/>
    <w:rsid w:val="00343F45"/>
    <w:rPr>
      <w:color w:val="auto"/>
    </w:rPr>
  </w:style>
  <w:style w:type="character" w:customStyle="1" w:styleId="34fffc">
    <w:name w:val="34_Знак_Нижний_индекс"/>
    <w:rsid w:val="00343F45"/>
    <w:rPr>
      <w:vertAlign w:val="subscript"/>
    </w:rPr>
  </w:style>
  <w:style w:type="character" w:styleId="a8">
    <w:name w:val="footnote reference"/>
    <w:basedOn w:val="a1"/>
    <w:semiHidden/>
    <w:rsid w:val="00343F45"/>
    <w:rPr>
      <w:vertAlign w:val="superscript"/>
    </w:rPr>
  </w:style>
  <w:style w:type="paragraph" w:styleId="a9">
    <w:name w:val="header"/>
    <w:basedOn w:val="34b"/>
    <w:link w:val="aa"/>
    <w:rsid w:val="00343F45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343F45"/>
    <w:rPr>
      <w:lang w:eastAsia="x-none"/>
    </w:rPr>
  </w:style>
  <w:style w:type="paragraph" w:styleId="ab">
    <w:name w:val="footer"/>
    <w:basedOn w:val="34b"/>
    <w:link w:val="ac"/>
    <w:rsid w:val="00343F45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343F45"/>
    <w:rPr>
      <w:lang w:eastAsia="x-none"/>
    </w:rPr>
  </w:style>
  <w:style w:type="numbering" w:customStyle="1" w:styleId="a">
    <w:name w:val="Приложение"/>
    <w:uiPriority w:val="99"/>
    <w:rsid w:val="00343F45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343F45"/>
    <w:pPr>
      <w:keepNext/>
    </w:pPr>
  </w:style>
  <w:style w:type="character" w:customStyle="1" w:styleId="3434">
    <w:name w:val="34_Список_Марк_3 Знак"/>
    <w:basedOn w:val="34d"/>
    <w:link w:val="3432"/>
    <w:rsid w:val="00E9223B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343F45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343F45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672E04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672E04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672E04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343F45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343F45"/>
    <w:pPr>
      <w:numPr>
        <w:numId w:val="37"/>
      </w:numPr>
    </w:pPr>
  </w:style>
  <w:style w:type="paragraph" w:customStyle="1" w:styleId="344">
    <w:name w:val="34_Процедура_Подшаг"/>
    <w:basedOn w:val="34b"/>
    <w:link w:val="34ffff0"/>
    <w:qFormat/>
    <w:rsid w:val="00343F45"/>
    <w:pPr>
      <w:numPr>
        <w:ilvl w:val="1"/>
        <w:numId w:val="37"/>
      </w:numPr>
    </w:pPr>
  </w:style>
  <w:style w:type="character" w:customStyle="1" w:styleId="34ffff">
    <w:name w:val="34_Процедура_Шаг Знак"/>
    <w:basedOn w:val="34d"/>
    <w:link w:val="340"/>
    <w:rsid w:val="00672E04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343F45"/>
    <w:pPr>
      <w:keepNext/>
    </w:pPr>
  </w:style>
  <w:style w:type="character" w:customStyle="1" w:styleId="34ffff0">
    <w:name w:val="34_Процедура_Подшаг Знак"/>
    <w:basedOn w:val="34d"/>
    <w:link w:val="344"/>
    <w:rsid w:val="00672E04"/>
    <w:rPr>
      <w:sz w:val="24"/>
      <w:lang w:eastAsia="x-none"/>
    </w:rPr>
  </w:style>
  <w:style w:type="character" w:customStyle="1" w:styleId="34ffff2">
    <w:name w:val="34_Знак_Клавиши"/>
    <w:rsid w:val="00343F45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343F45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343F45"/>
  </w:style>
  <w:style w:type="paragraph" w:styleId="ad">
    <w:name w:val="caption"/>
    <w:basedOn w:val="34b"/>
    <w:next w:val="34b"/>
    <w:rsid w:val="00623667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343F45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343F45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343F45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672E04"/>
    <w:rPr>
      <w:sz w:val="24"/>
      <w:lang w:eastAsia="x-none"/>
    </w:rPr>
  </w:style>
  <w:style w:type="character" w:customStyle="1" w:styleId="ae">
    <w:name w:val="Основной текст Знак"/>
    <w:semiHidden/>
    <w:rsid w:val="00343F45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343F45"/>
    <w:rPr>
      <w:rFonts w:ascii="Arial" w:hAnsi="Arial"/>
    </w:rPr>
  </w:style>
  <w:style w:type="character" w:customStyle="1" w:styleId="af0">
    <w:name w:val="Тема примечания Знак"/>
    <w:semiHidden/>
    <w:rsid w:val="00343F45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343F45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343F45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343F45"/>
  </w:style>
  <w:style w:type="character" w:styleId="af3">
    <w:name w:val="annotation reference"/>
    <w:semiHidden/>
    <w:rsid w:val="00343F45"/>
    <w:rPr>
      <w:sz w:val="16"/>
      <w:szCs w:val="16"/>
    </w:rPr>
  </w:style>
  <w:style w:type="character" w:styleId="af4">
    <w:name w:val="page number"/>
    <w:rsid w:val="00343F45"/>
  </w:style>
  <w:style w:type="paragraph" w:styleId="af5">
    <w:name w:val="Body Text"/>
    <w:basedOn w:val="a0"/>
    <w:link w:val="13"/>
    <w:semiHidden/>
    <w:unhideWhenUsed/>
    <w:rsid w:val="00343F45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343F45"/>
    <w:rPr>
      <w:sz w:val="24"/>
    </w:rPr>
  </w:style>
  <w:style w:type="paragraph" w:styleId="af6">
    <w:name w:val="annotation subject"/>
    <w:basedOn w:val="af2"/>
    <w:next w:val="af2"/>
    <w:link w:val="14"/>
    <w:semiHidden/>
    <w:rsid w:val="00343F45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343F45"/>
    <w:rPr>
      <w:b/>
      <w:bCs/>
    </w:rPr>
  </w:style>
  <w:style w:type="paragraph" w:styleId="af7">
    <w:name w:val="Balloon Text"/>
    <w:basedOn w:val="a0"/>
    <w:link w:val="15"/>
    <w:semiHidden/>
    <w:rsid w:val="00343F45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343F45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343F45"/>
  </w:style>
  <w:style w:type="paragraph" w:customStyle="1" w:styleId="34ffff9">
    <w:name w:val="34_ТЛ_Подпись"/>
    <w:basedOn w:val="34f6"/>
    <w:rsid w:val="00343F45"/>
  </w:style>
  <w:style w:type="paragraph" w:customStyle="1" w:styleId="34ffffa">
    <w:name w:val="34_ТЛ_Подпись_скрытый"/>
    <w:basedOn w:val="34ffff9"/>
    <w:rsid w:val="00343F45"/>
    <w:rPr>
      <w:vanish/>
    </w:rPr>
  </w:style>
  <w:style w:type="paragraph" w:customStyle="1" w:styleId="34ffffb">
    <w:name w:val="34_Комментарий_Философта"/>
    <w:basedOn w:val="34b"/>
    <w:rsid w:val="00343F45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343F45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343F45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343F45"/>
    <w:rPr>
      <w:b/>
    </w:rPr>
  </w:style>
  <w:style w:type="paragraph" w:customStyle="1" w:styleId="34ffffe">
    <w:name w:val="34_Таблица_Сноска_Линия"/>
    <w:basedOn w:val="34fff7"/>
    <w:next w:val="34fff7"/>
    <w:rsid w:val="00343F45"/>
    <w:pPr>
      <w:keepNext/>
    </w:pPr>
  </w:style>
  <w:style w:type="paragraph" w:customStyle="1" w:styleId="34fffff">
    <w:name w:val="34_Таблица_Примечание"/>
    <w:basedOn w:val="34fff7"/>
    <w:rsid w:val="00343F45"/>
  </w:style>
  <w:style w:type="character" w:customStyle="1" w:styleId="34fffff0">
    <w:name w:val="34_Знак_Значение"/>
    <w:qFormat/>
    <w:rsid w:val="00343F45"/>
    <w:rPr>
      <w:rFonts w:ascii="Calibri" w:hAnsi="Calibri"/>
    </w:rPr>
  </w:style>
  <w:style w:type="character" w:styleId="af8">
    <w:name w:val="Hyperlink"/>
    <w:uiPriority w:val="99"/>
    <w:rsid w:val="00343F45"/>
    <w:rPr>
      <w:color w:val="0000FF"/>
      <w:u w:val="single"/>
    </w:rPr>
  </w:style>
  <w:style w:type="paragraph" w:customStyle="1" w:styleId="34fffff1">
    <w:name w:val="34_Рисунок_Подпись"/>
    <w:basedOn w:val="34b"/>
    <w:rsid w:val="00343F45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343F45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343F45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343F45"/>
    <w:pPr>
      <w:numPr>
        <w:numId w:val="22"/>
      </w:numPr>
    </w:pPr>
  </w:style>
  <w:style w:type="paragraph" w:customStyle="1" w:styleId="34fffff3">
    <w:name w:val="34_Процедура_Заголовок"/>
    <w:basedOn w:val="34b"/>
    <w:next w:val="34ffff1"/>
    <w:rsid w:val="00343F45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343F45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343F45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D8593D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343F45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343F45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343F45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343F45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343F45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343F45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343F45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343F45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343F45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343F45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343F45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343F45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343F4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623667"/>
    <w:pPr>
      <w:numPr>
        <w:numId w:val="30"/>
      </w:numPr>
    </w:pPr>
  </w:style>
  <w:style w:type="paragraph" w:customStyle="1" w:styleId="34fffff6">
    <w:name w:val="34_Таблица_Подзаголовок"/>
    <w:basedOn w:val="34ff6"/>
    <w:link w:val="34fffff7"/>
    <w:rsid w:val="00343F45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343F45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343F45"/>
    <w:pPr>
      <w:jc w:val="center"/>
    </w:pPr>
  </w:style>
  <w:style w:type="paragraph" w:customStyle="1" w:styleId="3411">
    <w:name w:val="34_Таблица_Список_Марк_1_без_отступа"/>
    <w:basedOn w:val="34ff6"/>
    <w:rsid w:val="00343F45"/>
    <w:pPr>
      <w:numPr>
        <w:numId w:val="42"/>
      </w:numPr>
    </w:pPr>
  </w:style>
  <w:style w:type="paragraph" w:customStyle="1" w:styleId="34fffff9">
    <w:name w:val="34_Формула"/>
    <w:basedOn w:val="a0"/>
    <w:rsid w:val="00343F45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343F45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343F45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343F45"/>
    <w:rPr>
      <w:sz w:val="24"/>
    </w:rPr>
  </w:style>
  <w:style w:type="paragraph" w:styleId="1">
    <w:name w:val="heading 1"/>
    <w:next w:val="34b"/>
    <w:link w:val="10"/>
    <w:qFormat/>
    <w:rsid w:val="00343F45"/>
    <w:pPr>
      <w:keepNext/>
      <w:keepLines/>
      <w:pageBreakBefore/>
      <w:numPr>
        <w:numId w:val="43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343F45"/>
    <w:pPr>
      <w:keepNext/>
      <w:keepLines/>
      <w:numPr>
        <w:ilvl w:val="1"/>
        <w:numId w:val="43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343F45"/>
    <w:pPr>
      <w:keepNext/>
      <w:keepLines/>
      <w:numPr>
        <w:ilvl w:val="2"/>
        <w:numId w:val="43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343F45"/>
    <w:pPr>
      <w:keepNext/>
      <w:keepLines/>
      <w:numPr>
        <w:ilvl w:val="3"/>
        <w:numId w:val="43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343F45"/>
    <w:pPr>
      <w:keepNext/>
      <w:numPr>
        <w:ilvl w:val="4"/>
        <w:numId w:val="43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343F45"/>
    <w:pPr>
      <w:keepNext/>
      <w:numPr>
        <w:ilvl w:val="5"/>
        <w:numId w:val="43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343F45"/>
    <w:pPr>
      <w:keepNext/>
      <w:numPr>
        <w:ilvl w:val="6"/>
        <w:numId w:val="43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343F45"/>
    <w:pPr>
      <w:keepNext/>
      <w:numPr>
        <w:ilvl w:val="7"/>
        <w:numId w:val="43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343F45"/>
    <w:pPr>
      <w:keepNext/>
      <w:numPr>
        <w:ilvl w:val="8"/>
        <w:numId w:val="43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343F45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343F45"/>
  </w:style>
  <w:style w:type="character" w:customStyle="1" w:styleId="34c">
    <w:name w:val="34_Знак_Сообщение_системы"/>
    <w:rsid w:val="00343F45"/>
    <w:rPr>
      <w:rFonts w:ascii="Calibri" w:hAnsi="Calibri"/>
    </w:rPr>
  </w:style>
  <w:style w:type="paragraph" w:customStyle="1" w:styleId="34b">
    <w:name w:val="34_Абзац_Обычный"/>
    <w:link w:val="34d"/>
    <w:qFormat/>
    <w:rsid w:val="00343F45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343F45"/>
    <w:rPr>
      <w:sz w:val="24"/>
      <w:lang w:eastAsia="x-none"/>
    </w:rPr>
  </w:style>
  <w:style w:type="character" w:customStyle="1" w:styleId="10">
    <w:name w:val="Заголовок 1 Знак"/>
    <w:link w:val="1"/>
    <w:rsid w:val="00343F45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343F45"/>
    <w:rPr>
      <w:b/>
      <w:sz w:val="32"/>
    </w:rPr>
  </w:style>
  <w:style w:type="character" w:customStyle="1" w:styleId="30">
    <w:name w:val="Заголовок 3 Знак"/>
    <w:link w:val="3"/>
    <w:rsid w:val="00343F45"/>
    <w:rPr>
      <w:b/>
      <w:bCs/>
      <w:sz w:val="28"/>
    </w:rPr>
  </w:style>
  <w:style w:type="character" w:customStyle="1" w:styleId="40">
    <w:name w:val="Заголовок 4 Знак"/>
    <w:link w:val="4"/>
    <w:rsid w:val="00343F45"/>
    <w:rPr>
      <w:b/>
      <w:sz w:val="24"/>
    </w:rPr>
  </w:style>
  <w:style w:type="character" w:customStyle="1" w:styleId="50">
    <w:name w:val="Заголовок 5 Знак"/>
    <w:link w:val="5"/>
    <w:rsid w:val="00343F45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343F45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343F45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343F45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343F45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343F45"/>
    <w:pPr>
      <w:numPr>
        <w:numId w:val="41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343F45"/>
    <w:pPr>
      <w:numPr>
        <w:numId w:val="41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343F45"/>
    <w:pPr>
      <w:numPr>
        <w:numId w:val="41"/>
      </w:numPr>
    </w:pPr>
    <w:rPr>
      <w:szCs w:val="22"/>
    </w:rPr>
  </w:style>
  <w:style w:type="character" w:customStyle="1" w:styleId="34f">
    <w:name w:val="34_Знак_Подчеркнутый"/>
    <w:rsid w:val="00343F45"/>
    <w:rPr>
      <w:u w:val="single"/>
    </w:rPr>
  </w:style>
  <w:style w:type="paragraph" w:customStyle="1" w:styleId="349">
    <w:name w:val="34_Список_Библиография"/>
    <w:basedOn w:val="34b"/>
    <w:rsid w:val="00343F45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672E04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343F45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343F45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343F45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343F45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343F45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672E04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343F45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672E04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343F45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343F45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343F45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343F45"/>
    <w:rPr>
      <w:b w:val="0"/>
      <w:i/>
    </w:rPr>
  </w:style>
  <w:style w:type="character" w:customStyle="1" w:styleId="34fc">
    <w:name w:val="34_Знак_Название_файла"/>
    <w:qFormat/>
    <w:rsid w:val="00343F45"/>
    <w:rPr>
      <w:rFonts w:ascii="Calibri" w:hAnsi="Calibri"/>
    </w:rPr>
  </w:style>
  <w:style w:type="character" w:customStyle="1" w:styleId="34fd">
    <w:name w:val="34_Знак_Термин"/>
    <w:rsid w:val="00343F45"/>
    <w:rPr>
      <w:i/>
    </w:rPr>
  </w:style>
  <w:style w:type="character" w:customStyle="1" w:styleId="34fe">
    <w:name w:val="34_Знак_Полужирный"/>
    <w:rsid w:val="00343F45"/>
    <w:rPr>
      <w:b/>
    </w:rPr>
  </w:style>
  <w:style w:type="character" w:customStyle="1" w:styleId="34ff">
    <w:name w:val="34_Знак_Верхний_индекс"/>
    <w:rsid w:val="00343F45"/>
    <w:rPr>
      <w:vertAlign w:val="superscript"/>
    </w:rPr>
  </w:style>
  <w:style w:type="character" w:customStyle="1" w:styleId="3424">
    <w:name w:val="34_Список_Марк_2 Знак"/>
    <w:link w:val="3423"/>
    <w:rsid w:val="00E9223B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343F45"/>
    <w:pPr>
      <w:numPr>
        <w:ilvl w:val="1"/>
        <w:numId w:val="32"/>
      </w:numPr>
    </w:pPr>
  </w:style>
  <w:style w:type="paragraph" w:customStyle="1" w:styleId="34ff0">
    <w:name w:val="34_Таблица_Заголовок_Продолжение"/>
    <w:basedOn w:val="34ff1"/>
    <w:next w:val="a0"/>
    <w:rsid w:val="00343F45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343F45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343F45"/>
    <w:pPr>
      <w:numPr>
        <w:numId w:val="32"/>
      </w:numPr>
    </w:pPr>
  </w:style>
  <w:style w:type="character" w:customStyle="1" w:styleId="3419">
    <w:name w:val="34_Список_Марк_1 Знак"/>
    <w:link w:val="3413"/>
    <w:rsid w:val="00672E04"/>
    <w:rPr>
      <w:sz w:val="24"/>
      <w:lang w:eastAsia="x-none"/>
    </w:rPr>
  </w:style>
  <w:style w:type="paragraph" w:styleId="a4">
    <w:name w:val="footnote text"/>
    <w:basedOn w:val="34b"/>
    <w:link w:val="a5"/>
    <w:rsid w:val="00343F45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343F45"/>
    <w:pPr>
      <w:numPr>
        <w:numId w:val="31"/>
      </w:numPr>
    </w:pPr>
  </w:style>
  <w:style w:type="character" w:customStyle="1" w:styleId="341a">
    <w:name w:val="34_Список_Нум_1 Знак"/>
    <w:link w:val="341"/>
    <w:rsid w:val="00672E04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343F45"/>
    <w:pPr>
      <w:numPr>
        <w:ilvl w:val="1"/>
        <w:numId w:val="31"/>
      </w:numPr>
    </w:pPr>
  </w:style>
  <w:style w:type="character" w:customStyle="1" w:styleId="3425">
    <w:name w:val="34_Список_Нум_2 Знак"/>
    <w:basedOn w:val="a1"/>
    <w:link w:val="342"/>
    <w:rsid w:val="00672E04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343F45"/>
    <w:pPr>
      <w:keepNext/>
    </w:pPr>
  </w:style>
  <w:style w:type="paragraph" w:customStyle="1" w:styleId="34f1">
    <w:name w:val="34_Рамка_Основной"/>
    <w:basedOn w:val="34b"/>
    <w:link w:val="34f0"/>
    <w:rsid w:val="00343F45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343F45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343F45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343F45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343F45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343F45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343F45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343F45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343F45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343F45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343F45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343F45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343F45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343F45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343F45"/>
    <w:pPr>
      <w:keepLines/>
      <w:numPr>
        <w:numId w:val="41"/>
      </w:numPr>
    </w:pPr>
  </w:style>
  <w:style w:type="character" w:customStyle="1" w:styleId="3433">
    <w:name w:val="34_Список_Нум_3 Знак"/>
    <w:basedOn w:val="a1"/>
    <w:link w:val="343"/>
    <w:rsid w:val="00672E04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343F45"/>
    <w:pPr>
      <w:numPr>
        <w:ilvl w:val="2"/>
        <w:numId w:val="31"/>
      </w:numPr>
    </w:pPr>
  </w:style>
  <w:style w:type="paragraph" w:customStyle="1" w:styleId="34fff">
    <w:name w:val="34_Определения"/>
    <w:basedOn w:val="34b"/>
    <w:rsid w:val="00343F45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343F45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343F45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343F45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343F45"/>
    <w:rPr>
      <w:sz w:val="18"/>
      <w:lang w:eastAsia="x-none"/>
    </w:rPr>
  </w:style>
  <w:style w:type="paragraph" w:customStyle="1" w:styleId="34fff1">
    <w:name w:val="34_Листинг"/>
    <w:basedOn w:val="34b"/>
    <w:rsid w:val="00343F45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343F45"/>
    <w:rPr>
      <w:b/>
    </w:rPr>
  </w:style>
  <w:style w:type="paragraph" w:customStyle="1" w:styleId="3440">
    <w:name w:val="34_Заголовок_4_Приложение"/>
    <w:basedOn w:val="4"/>
    <w:next w:val="34b"/>
    <w:rsid w:val="00343F45"/>
    <w:pPr>
      <w:numPr>
        <w:numId w:val="41"/>
      </w:numPr>
    </w:pPr>
  </w:style>
  <w:style w:type="paragraph" w:customStyle="1" w:styleId="3410">
    <w:name w:val="34_Таблица_Список_Марк_1"/>
    <w:basedOn w:val="34ff6"/>
    <w:link w:val="341c"/>
    <w:rsid w:val="00343F45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343F45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343F45"/>
    <w:pPr>
      <w:numPr>
        <w:ilvl w:val="2"/>
        <w:numId w:val="32"/>
      </w:numPr>
    </w:pPr>
  </w:style>
  <w:style w:type="paragraph" w:customStyle="1" w:styleId="3422">
    <w:name w:val="34_Таблица_Список_Нум_2"/>
    <w:basedOn w:val="34ff6"/>
    <w:rsid w:val="00343F45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343F45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343F45"/>
    <w:pPr>
      <w:numPr>
        <w:numId w:val="39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343F45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343F45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343F45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343F45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343F45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343F45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343F45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343F45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343F45"/>
    <w:pPr>
      <w:numPr>
        <w:numId w:val="38"/>
      </w:numPr>
    </w:pPr>
    <w:rPr>
      <w:lang w:val="x-none"/>
    </w:rPr>
  </w:style>
  <w:style w:type="paragraph" w:styleId="a6">
    <w:name w:val="Revision"/>
    <w:hidden/>
    <w:uiPriority w:val="99"/>
    <w:semiHidden/>
    <w:rsid w:val="00343F45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343F45"/>
  </w:style>
  <w:style w:type="paragraph" w:customStyle="1" w:styleId="34fffb">
    <w:name w:val="34_Пример_Заголовок"/>
    <w:basedOn w:val="34f8"/>
    <w:next w:val="34f8"/>
    <w:rsid w:val="00343F45"/>
    <w:pPr>
      <w:keepNext/>
      <w:spacing w:after="120"/>
    </w:pPr>
    <w:rPr>
      <w:b/>
      <w:lang w:eastAsia="ru-RU"/>
    </w:rPr>
  </w:style>
  <w:style w:type="character" w:styleId="a7">
    <w:name w:val="FollowedHyperlink"/>
    <w:rsid w:val="00343F45"/>
    <w:rPr>
      <w:color w:val="auto"/>
    </w:rPr>
  </w:style>
  <w:style w:type="character" w:customStyle="1" w:styleId="34fffc">
    <w:name w:val="34_Знак_Нижний_индекс"/>
    <w:rsid w:val="00343F45"/>
    <w:rPr>
      <w:vertAlign w:val="subscript"/>
    </w:rPr>
  </w:style>
  <w:style w:type="character" w:styleId="a8">
    <w:name w:val="footnote reference"/>
    <w:basedOn w:val="a1"/>
    <w:semiHidden/>
    <w:rsid w:val="00343F45"/>
    <w:rPr>
      <w:vertAlign w:val="superscript"/>
    </w:rPr>
  </w:style>
  <w:style w:type="paragraph" w:styleId="a9">
    <w:name w:val="header"/>
    <w:basedOn w:val="34b"/>
    <w:link w:val="aa"/>
    <w:rsid w:val="00343F45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343F45"/>
    <w:rPr>
      <w:lang w:eastAsia="x-none"/>
    </w:rPr>
  </w:style>
  <w:style w:type="paragraph" w:styleId="ab">
    <w:name w:val="footer"/>
    <w:basedOn w:val="34b"/>
    <w:link w:val="ac"/>
    <w:rsid w:val="00343F45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343F45"/>
    <w:rPr>
      <w:lang w:eastAsia="x-none"/>
    </w:rPr>
  </w:style>
  <w:style w:type="numbering" w:customStyle="1" w:styleId="a">
    <w:name w:val="Приложение"/>
    <w:uiPriority w:val="99"/>
    <w:rsid w:val="00343F45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343F45"/>
    <w:pPr>
      <w:keepNext/>
    </w:pPr>
  </w:style>
  <w:style w:type="character" w:customStyle="1" w:styleId="3434">
    <w:name w:val="34_Список_Марк_3 Знак"/>
    <w:basedOn w:val="34d"/>
    <w:link w:val="3432"/>
    <w:rsid w:val="00E9223B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343F45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343F45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672E04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672E04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672E04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343F45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343F45"/>
    <w:pPr>
      <w:numPr>
        <w:numId w:val="37"/>
      </w:numPr>
    </w:pPr>
  </w:style>
  <w:style w:type="paragraph" w:customStyle="1" w:styleId="344">
    <w:name w:val="34_Процедура_Подшаг"/>
    <w:basedOn w:val="34b"/>
    <w:link w:val="34ffff0"/>
    <w:qFormat/>
    <w:rsid w:val="00343F45"/>
    <w:pPr>
      <w:numPr>
        <w:ilvl w:val="1"/>
        <w:numId w:val="37"/>
      </w:numPr>
    </w:pPr>
  </w:style>
  <w:style w:type="character" w:customStyle="1" w:styleId="34ffff">
    <w:name w:val="34_Процедура_Шаг Знак"/>
    <w:basedOn w:val="34d"/>
    <w:link w:val="340"/>
    <w:rsid w:val="00672E04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343F45"/>
    <w:pPr>
      <w:keepNext/>
    </w:pPr>
  </w:style>
  <w:style w:type="character" w:customStyle="1" w:styleId="34ffff0">
    <w:name w:val="34_Процедура_Подшаг Знак"/>
    <w:basedOn w:val="34d"/>
    <w:link w:val="344"/>
    <w:rsid w:val="00672E04"/>
    <w:rPr>
      <w:sz w:val="24"/>
      <w:lang w:eastAsia="x-none"/>
    </w:rPr>
  </w:style>
  <w:style w:type="character" w:customStyle="1" w:styleId="34ffff2">
    <w:name w:val="34_Знак_Клавиши"/>
    <w:rsid w:val="00343F45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343F45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343F45"/>
  </w:style>
  <w:style w:type="paragraph" w:styleId="ad">
    <w:name w:val="caption"/>
    <w:basedOn w:val="34b"/>
    <w:next w:val="34b"/>
    <w:rsid w:val="00623667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343F45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343F45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343F45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672E04"/>
    <w:rPr>
      <w:sz w:val="24"/>
      <w:lang w:eastAsia="x-none"/>
    </w:rPr>
  </w:style>
  <w:style w:type="character" w:customStyle="1" w:styleId="ae">
    <w:name w:val="Основной текст Знак"/>
    <w:semiHidden/>
    <w:rsid w:val="00343F45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343F45"/>
    <w:rPr>
      <w:rFonts w:ascii="Arial" w:hAnsi="Arial"/>
    </w:rPr>
  </w:style>
  <w:style w:type="character" w:customStyle="1" w:styleId="af0">
    <w:name w:val="Тема примечания Знак"/>
    <w:semiHidden/>
    <w:rsid w:val="00343F45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343F45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343F45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343F45"/>
  </w:style>
  <w:style w:type="character" w:styleId="af3">
    <w:name w:val="annotation reference"/>
    <w:semiHidden/>
    <w:rsid w:val="00343F45"/>
    <w:rPr>
      <w:sz w:val="16"/>
      <w:szCs w:val="16"/>
    </w:rPr>
  </w:style>
  <w:style w:type="character" w:styleId="af4">
    <w:name w:val="page number"/>
    <w:rsid w:val="00343F45"/>
  </w:style>
  <w:style w:type="paragraph" w:styleId="af5">
    <w:name w:val="Body Text"/>
    <w:basedOn w:val="a0"/>
    <w:link w:val="13"/>
    <w:semiHidden/>
    <w:unhideWhenUsed/>
    <w:rsid w:val="00343F45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343F45"/>
    <w:rPr>
      <w:sz w:val="24"/>
    </w:rPr>
  </w:style>
  <w:style w:type="paragraph" w:styleId="af6">
    <w:name w:val="annotation subject"/>
    <w:basedOn w:val="af2"/>
    <w:next w:val="af2"/>
    <w:link w:val="14"/>
    <w:semiHidden/>
    <w:rsid w:val="00343F45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343F45"/>
    <w:rPr>
      <w:b/>
      <w:bCs/>
    </w:rPr>
  </w:style>
  <w:style w:type="paragraph" w:styleId="af7">
    <w:name w:val="Balloon Text"/>
    <w:basedOn w:val="a0"/>
    <w:link w:val="15"/>
    <w:semiHidden/>
    <w:rsid w:val="00343F45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343F45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343F45"/>
  </w:style>
  <w:style w:type="paragraph" w:customStyle="1" w:styleId="34ffff9">
    <w:name w:val="34_ТЛ_Подпись"/>
    <w:basedOn w:val="34f6"/>
    <w:rsid w:val="00343F45"/>
  </w:style>
  <w:style w:type="paragraph" w:customStyle="1" w:styleId="34ffffa">
    <w:name w:val="34_ТЛ_Подпись_скрытый"/>
    <w:basedOn w:val="34ffff9"/>
    <w:rsid w:val="00343F45"/>
    <w:rPr>
      <w:vanish/>
    </w:rPr>
  </w:style>
  <w:style w:type="paragraph" w:customStyle="1" w:styleId="34ffffb">
    <w:name w:val="34_Комментарий_Философта"/>
    <w:basedOn w:val="34b"/>
    <w:rsid w:val="00343F45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343F45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343F45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343F45"/>
    <w:rPr>
      <w:b/>
    </w:rPr>
  </w:style>
  <w:style w:type="paragraph" w:customStyle="1" w:styleId="34ffffe">
    <w:name w:val="34_Таблица_Сноска_Линия"/>
    <w:basedOn w:val="34fff7"/>
    <w:next w:val="34fff7"/>
    <w:rsid w:val="00343F45"/>
    <w:pPr>
      <w:keepNext/>
    </w:pPr>
  </w:style>
  <w:style w:type="paragraph" w:customStyle="1" w:styleId="34fffff">
    <w:name w:val="34_Таблица_Примечание"/>
    <w:basedOn w:val="34fff7"/>
    <w:rsid w:val="00343F45"/>
  </w:style>
  <w:style w:type="character" w:customStyle="1" w:styleId="34fffff0">
    <w:name w:val="34_Знак_Значение"/>
    <w:qFormat/>
    <w:rsid w:val="00343F45"/>
    <w:rPr>
      <w:rFonts w:ascii="Calibri" w:hAnsi="Calibri"/>
    </w:rPr>
  </w:style>
  <w:style w:type="character" w:styleId="af8">
    <w:name w:val="Hyperlink"/>
    <w:uiPriority w:val="99"/>
    <w:rsid w:val="00343F45"/>
    <w:rPr>
      <w:color w:val="0000FF"/>
      <w:u w:val="single"/>
    </w:rPr>
  </w:style>
  <w:style w:type="paragraph" w:customStyle="1" w:styleId="34fffff1">
    <w:name w:val="34_Рисунок_Подпись"/>
    <w:basedOn w:val="34b"/>
    <w:rsid w:val="00343F45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343F45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343F45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343F45"/>
    <w:pPr>
      <w:numPr>
        <w:numId w:val="22"/>
      </w:numPr>
    </w:pPr>
  </w:style>
  <w:style w:type="paragraph" w:customStyle="1" w:styleId="34fffff3">
    <w:name w:val="34_Процедура_Заголовок"/>
    <w:basedOn w:val="34b"/>
    <w:next w:val="34ffff1"/>
    <w:rsid w:val="00343F45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343F45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343F45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D8593D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343F45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343F45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343F45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343F45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343F45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343F45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343F45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343F45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343F45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343F45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343F45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343F45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343F4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623667"/>
    <w:pPr>
      <w:numPr>
        <w:numId w:val="30"/>
      </w:numPr>
    </w:pPr>
  </w:style>
  <w:style w:type="paragraph" w:customStyle="1" w:styleId="34fffff6">
    <w:name w:val="34_Таблица_Подзаголовок"/>
    <w:basedOn w:val="34ff6"/>
    <w:link w:val="34fffff7"/>
    <w:rsid w:val="00343F45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343F45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343F45"/>
    <w:pPr>
      <w:jc w:val="center"/>
    </w:pPr>
  </w:style>
  <w:style w:type="paragraph" w:customStyle="1" w:styleId="3411">
    <w:name w:val="34_Таблица_Список_Марк_1_без_отступа"/>
    <w:basedOn w:val="34ff6"/>
    <w:rsid w:val="00343F45"/>
    <w:pPr>
      <w:numPr>
        <w:numId w:val="42"/>
      </w:numPr>
    </w:pPr>
  </w:style>
  <w:style w:type="paragraph" w:customStyle="1" w:styleId="34fffff9">
    <w:name w:val="34_Формула"/>
    <w:basedOn w:val="a0"/>
    <w:rsid w:val="00343F45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343F45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343F45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03B273-EA9B-44B3-8C3F-C7F9F295C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103</TotalTime>
  <Pages>18</Pages>
  <Words>1391</Words>
  <Characters>7933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Программа и методика испытаний</vt:lpstr>
    </vt:vector>
  </TitlesOfParts>
  <Company>Название организации</Company>
  <LinksUpToDate>false</LinksUpToDate>
  <CharactersWithSpaces>9306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и методика испытаний</dc:title>
  <dc:creator>Oksana</dc:creator>
  <cp:lastModifiedBy>Oksana</cp:lastModifiedBy>
  <cp:revision>67</cp:revision>
  <cp:lastPrinted>2014-09-08T01:50:00Z</cp:lastPrinted>
  <dcterms:created xsi:type="dcterms:W3CDTF">2014-09-15T23:43:00Z</dcterms:created>
  <dcterms:modified xsi:type="dcterms:W3CDTF">2023-05-03T21:56:00Z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A.B.XXX.ПМ.XX.X-X.X</vt:lpwstr>
  </property>
  <property fmtid="{D5CDD505-2E9C-101B-9397-08002B2CF9AE}" pid="8" name="год_издания">
    <vt:lpwstr>2023</vt:lpwstr>
  </property>
</Properties>
</file>