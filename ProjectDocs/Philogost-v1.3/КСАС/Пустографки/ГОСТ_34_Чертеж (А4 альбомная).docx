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94B" w:rsidRDefault="0012494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675FB">
        <w:t>Название организации</w:t>
      </w:r>
      <w:r>
        <w:fldChar w:fldCharType="end"/>
      </w:r>
    </w:p>
    <w:p w:rsidR="0012494B" w:rsidRPr="00C816E8" w:rsidRDefault="0012494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12494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12494B" w:rsidRPr="00C816E8" w:rsidRDefault="0012494B" w:rsidP="00345A40">
            <w:pPr>
              <w:pStyle w:val="34ffff8"/>
            </w:pPr>
            <w:r w:rsidRPr="00C816E8">
              <w:t>УТВЕРЖДЕН</w:t>
            </w:r>
          </w:p>
          <w:p w:rsidR="0012494B" w:rsidRPr="00C816E8" w:rsidRDefault="006A35D6" w:rsidP="00345A40">
            <w:pPr>
              <w:pStyle w:val="34ffff9"/>
            </w:pPr>
            <w:fldSimple w:instr=" DOCPROPERTY  обозначение_документа  \* MERGEFORMAT ">
              <w:r w:rsidR="00D675FB">
                <w:t>A.B.XXX.XX.XX.X-X.X</w:t>
              </w:r>
            </w:fldSimple>
            <w:r w:rsidR="0012494B" w:rsidRPr="00C816E8">
              <w:t>-ЛУ</w:t>
            </w:r>
          </w:p>
          <w:p w:rsidR="0012494B" w:rsidRPr="00C816E8" w:rsidRDefault="0012494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12494B" w:rsidRPr="00C816E8" w:rsidRDefault="0012494B" w:rsidP="00345A40">
            <w:pPr>
              <w:pStyle w:val="34ffff8"/>
            </w:pPr>
            <w:r w:rsidRPr="00C816E8">
              <w:t>УТВЕРЖДАЮ</w:t>
            </w:r>
          </w:p>
        </w:tc>
      </w:tr>
      <w:tr w:rsidR="0012494B" w:rsidRPr="00C816E8" w:rsidTr="00345A40">
        <w:trPr>
          <w:trHeight w:val="630"/>
        </w:trPr>
        <w:tc>
          <w:tcPr>
            <w:tcW w:w="5554" w:type="dxa"/>
            <w:vMerge/>
          </w:tcPr>
          <w:p w:rsidR="0012494B" w:rsidRPr="00C816E8" w:rsidRDefault="0012494B" w:rsidP="00345A40"/>
        </w:tc>
        <w:tc>
          <w:tcPr>
            <w:tcW w:w="4563" w:type="dxa"/>
          </w:tcPr>
          <w:p w:rsidR="0012494B" w:rsidRPr="00C816E8" w:rsidRDefault="0012494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12494B" w:rsidRPr="00C816E8" w:rsidTr="00345A40">
        <w:trPr>
          <w:trHeight w:val="353"/>
        </w:trPr>
        <w:tc>
          <w:tcPr>
            <w:tcW w:w="5554" w:type="dxa"/>
            <w:vMerge/>
          </w:tcPr>
          <w:p w:rsidR="0012494B" w:rsidRPr="00C816E8" w:rsidRDefault="0012494B" w:rsidP="00345A40"/>
        </w:tc>
        <w:tc>
          <w:tcPr>
            <w:tcW w:w="4563" w:type="dxa"/>
          </w:tcPr>
          <w:p w:rsidR="0012494B" w:rsidRPr="00C816E8" w:rsidRDefault="0012494B" w:rsidP="00B617AD">
            <w:pPr>
              <w:pStyle w:val="34ffff9"/>
            </w:pPr>
            <w:r w:rsidRPr="00C816E8">
              <w:t>____________________ И. О. Фамилия</w:t>
            </w:r>
          </w:p>
          <w:p w:rsidR="0012494B" w:rsidRPr="00C816E8" w:rsidRDefault="0012494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675F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2494B" w:rsidRPr="00C816E8" w:rsidRDefault="0012494B" w:rsidP="00801734">
      <w:pPr>
        <w:pStyle w:val="34f5"/>
      </w:pPr>
    </w:p>
    <w:p w:rsidR="0012494B" w:rsidRDefault="0012494B" w:rsidP="00801734">
      <w:pPr>
        <w:pStyle w:val="34f5"/>
      </w:pPr>
    </w:p>
    <w:p w:rsidR="0012494B" w:rsidRDefault="0012494B" w:rsidP="00801734">
      <w:pPr>
        <w:pStyle w:val="34f5"/>
      </w:pPr>
    </w:p>
    <w:p w:rsidR="0012494B" w:rsidRPr="00C816E8" w:rsidRDefault="0012494B" w:rsidP="00801734">
      <w:pPr>
        <w:pStyle w:val="34f5"/>
      </w:pPr>
      <w:bookmarkStart w:id="0" w:name="_GoBack"/>
      <w:bookmarkEnd w:id="0"/>
    </w:p>
    <w:p w:rsidR="0012494B" w:rsidRPr="00C816E8" w:rsidRDefault="0012494B" w:rsidP="00801734">
      <w:pPr>
        <w:pStyle w:val="34f5"/>
      </w:pPr>
    </w:p>
    <w:p w:rsidR="0012494B" w:rsidRPr="00C816E8" w:rsidRDefault="006A35D6" w:rsidP="00801734">
      <w:pPr>
        <w:pStyle w:val="34ffb"/>
      </w:pPr>
      <w:fldSimple w:instr=" DOCPROPERTY  полное_название_системы  \* MERGEFORMAT ">
        <w:r w:rsidR="00D675FB">
          <w:t>Полное название системы</w:t>
        </w:r>
      </w:fldSimple>
    </w:p>
    <w:p w:rsidR="0012494B" w:rsidRPr="00C816E8" w:rsidRDefault="0012494B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D675FB">
          <w:t>Краткое название системы</w:t>
        </w:r>
      </w:fldSimple>
      <w:r w:rsidRPr="00C816E8">
        <w:t>)</w:t>
      </w:r>
    </w:p>
    <w:p w:rsidR="0012494B" w:rsidRPr="00C816E8" w:rsidRDefault="006A35D6" w:rsidP="00801734">
      <w:pPr>
        <w:pStyle w:val="34ffd"/>
      </w:pPr>
      <w:fldSimple w:instr=" DOCPROPERTY  Title  \* MERGEFORMAT ">
        <w:r w:rsidR="00D675FB">
          <w:t>Чертеж</w:t>
        </w:r>
      </w:fldSimple>
    </w:p>
    <w:p w:rsidR="0012494B" w:rsidRDefault="0012494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675FB">
        <w:t>A.B.XXX.XX.XX.X-X.X</w:t>
      </w:r>
      <w:r w:rsidRPr="00C816E8">
        <w:fldChar w:fldCharType="end"/>
      </w:r>
    </w:p>
    <w:p w:rsidR="0012494B" w:rsidRDefault="0012494B" w:rsidP="00801734">
      <w:pPr>
        <w:pStyle w:val="34f5"/>
      </w:pPr>
    </w:p>
    <w:p w:rsidR="0012494B" w:rsidRPr="00800ECB" w:rsidRDefault="0012494B" w:rsidP="00801734">
      <w:pPr>
        <w:pStyle w:val="34f5"/>
      </w:pPr>
    </w:p>
    <w:p w:rsidR="00EF2DF5" w:rsidRPr="00800ECB" w:rsidRDefault="00EF2DF5" w:rsidP="00801734">
      <w:pPr>
        <w:pStyle w:val="34f5"/>
      </w:pPr>
    </w:p>
    <w:p w:rsidR="0012494B" w:rsidRDefault="0012494B" w:rsidP="00801734">
      <w:pPr>
        <w:pStyle w:val="34f5"/>
      </w:pPr>
    </w:p>
    <w:p w:rsidR="0012494B" w:rsidRDefault="0012494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12494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2494B" w:rsidRPr="00C816E8" w:rsidRDefault="0012494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12494B" w:rsidRPr="00C816E8" w:rsidRDefault="0012494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12494B" w:rsidRPr="00C816E8" w:rsidRDefault="0012494B" w:rsidP="00345A40">
            <w:pPr>
              <w:pStyle w:val="34ffff9"/>
            </w:pPr>
          </w:p>
        </w:tc>
      </w:tr>
      <w:tr w:rsidR="0012494B" w:rsidRPr="00C816E8" w:rsidTr="00345A40">
        <w:trPr>
          <w:trHeight w:val="868"/>
        </w:trPr>
        <w:tc>
          <w:tcPr>
            <w:tcW w:w="4564" w:type="dxa"/>
          </w:tcPr>
          <w:p w:rsidR="0012494B" w:rsidRPr="00C816E8" w:rsidRDefault="0012494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2494B" w:rsidRPr="00C816E8" w:rsidRDefault="0012494B" w:rsidP="00345A40">
            <w:pPr>
              <w:pStyle w:val="34ffff9"/>
            </w:pPr>
          </w:p>
        </w:tc>
        <w:tc>
          <w:tcPr>
            <w:tcW w:w="4563" w:type="dxa"/>
          </w:tcPr>
          <w:p w:rsidR="0012494B" w:rsidRPr="00C816E8" w:rsidRDefault="0012494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2494B" w:rsidRPr="00C816E8" w:rsidTr="00345A40">
        <w:trPr>
          <w:trHeight w:val="404"/>
        </w:trPr>
        <w:tc>
          <w:tcPr>
            <w:tcW w:w="4564" w:type="dxa"/>
          </w:tcPr>
          <w:p w:rsidR="0012494B" w:rsidRPr="00C816E8" w:rsidRDefault="0012494B" w:rsidP="00345A40">
            <w:pPr>
              <w:pStyle w:val="34ffff9"/>
            </w:pPr>
            <w:r w:rsidRPr="00C816E8">
              <w:t>____________________ И. О. Фамилия</w:t>
            </w:r>
          </w:p>
          <w:p w:rsidR="0012494B" w:rsidRPr="00C816E8" w:rsidRDefault="0012494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675F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2494B" w:rsidRPr="00C816E8" w:rsidRDefault="0012494B" w:rsidP="00345A40">
            <w:pPr>
              <w:pStyle w:val="34ffff9"/>
            </w:pPr>
          </w:p>
        </w:tc>
        <w:tc>
          <w:tcPr>
            <w:tcW w:w="4563" w:type="dxa"/>
          </w:tcPr>
          <w:p w:rsidR="0012494B" w:rsidRPr="00C816E8" w:rsidRDefault="0012494B" w:rsidP="00B617AD">
            <w:pPr>
              <w:pStyle w:val="34ffff9"/>
            </w:pPr>
            <w:r w:rsidRPr="00C816E8">
              <w:t>____________________ И. О. Фамилия</w:t>
            </w:r>
          </w:p>
          <w:p w:rsidR="0012494B" w:rsidRPr="00C816E8" w:rsidRDefault="0012494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675F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12494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2494B" w:rsidRPr="00C816E8" w:rsidRDefault="0012494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12494B" w:rsidRPr="00C816E8" w:rsidRDefault="0012494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12494B" w:rsidRPr="00C816E8" w:rsidRDefault="0012494B" w:rsidP="00345A40">
            <w:pPr>
              <w:pStyle w:val="34ffff8"/>
            </w:pPr>
          </w:p>
        </w:tc>
      </w:tr>
      <w:tr w:rsidR="0012494B" w:rsidRPr="00C816E8" w:rsidTr="00345A40">
        <w:trPr>
          <w:trHeight w:val="864"/>
        </w:trPr>
        <w:tc>
          <w:tcPr>
            <w:tcW w:w="4564" w:type="dxa"/>
          </w:tcPr>
          <w:p w:rsidR="0012494B" w:rsidRPr="00C816E8" w:rsidRDefault="0012494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2494B" w:rsidRPr="00C816E8" w:rsidRDefault="0012494B" w:rsidP="00345A40">
            <w:pPr>
              <w:pStyle w:val="34ffff9"/>
            </w:pPr>
          </w:p>
        </w:tc>
        <w:tc>
          <w:tcPr>
            <w:tcW w:w="4563" w:type="dxa"/>
          </w:tcPr>
          <w:p w:rsidR="0012494B" w:rsidRPr="00C816E8" w:rsidRDefault="0012494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2494B" w:rsidRPr="00C816E8" w:rsidTr="00345A40">
        <w:trPr>
          <w:trHeight w:val="643"/>
        </w:trPr>
        <w:tc>
          <w:tcPr>
            <w:tcW w:w="4564" w:type="dxa"/>
          </w:tcPr>
          <w:p w:rsidR="0012494B" w:rsidRPr="00C816E8" w:rsidRDefault="0012494B" w:rsidP="00B617AD">
            <w:pPr>
              <w:pStyle w:val="34ffff9"/>
            </w:pPr>
            <w:r w:rsidRPr="00C816E8">
              <w:t>____________________ И. О. Фамилия</w:t>
            </w:r>
          </w:p>
          <w:p w:rsidR="0012494B" w:rsidRPr="00C816E8" w:rsidRDefault="0012494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675F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2494B" w:rsidRPr="00C816E8" w:rsidRDefault="0012494B" w:rsidP="00345A40">
            <w:pPr>
              <w:pStyle w:val="34ffff9"/>
            </w:pPr>
          </w:p>
        </w:tc>
        <w:tc>
          <w:tcPr>
            <w:tcW w:w="4563" w:type="dxa"/>
          </w:tcPr>
          <w:p w:rsidR="0012494B" w:rsidRPr="00C816E8" w:rsidRDefault="0012494B" w:rsidP="00B617AD">
            <w:pPr>
              <w:pStyle w:val="34ffff9"/>
            </w:pPr>
            <w:r w:rsidRPr="00C816E8">
              <w:t>____________________ И. О. Фамилия</w:t>
            </w:r>
          </w:p>
          <w:p w:rsidR="0012494B" w:rsidRPr="00C816E8" w:rsidRDefault="0012494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675FB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2494B" w:rsidRPr="00801734" w:rsidRDefault="0012494B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602EBC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7343" w:history="1">
        <w:r w:rsidR="00602EBC" w:rsidRPr="002547D6">
          <w:rPr>
            <w:rStyle w:val="af8"/>
          </w:rPr>
          <w:t>1 Наименование чертежа</w:t>
        </w:r>
        <w:r w:rsidR="00602EBC">
          <w:rPr>
            <w:webHidden/>
          </w:rPr>
          <w:tab/>
        </w:r>
        <w:r w:rsidR="00602EBC">
          <w:rPr>
            <w:webHidden/>
          </w:rPr>
          <w:fldChar w:fldCharType="begin"/>
        </w:r>
        <w:r w:rsidR="00602EBC">
          <w:rPr>
            <w:webHidden/>
          </w:rPr>
          <w:instrText xml:space="preserve"> PAGEREF _Toc2607343 \h </w:instrText>
        </w:r>
        <w:r w:rsidR="00602EBC">
          <w:rPr>
            <w:webHidden/>
          </w:rPr>
        </w:r>
        <w:r w:rsidR="00602EBC">
          <w:rPr>
            <w:webHidden/>
          </w:rPr>
          <w:fldChar w:fldCharType="separate"/>
        </w:r>
        <w:r w:rsidR="00D675FB">
          <w:rPr>
            <w:webHidden/>
          </w:rPr>
          <w:t>3</w:t>
        </w:r>
        <w:r w:rsidR="00602EBC">
          <w:rPr>
            <w:webHidden/>
          </w:rPr>
          <w:fldChar w:fldCharType="end"/>
        </w:r>
      </w:hyperlink>
    </w:p>
    <w:p w:rsidR="00602EBC" w:rsidRDefault="0080796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44" w:history="1">
        <w:r w:rsidR="00602EBC" w:rsidRPr="002547D6">
          <w:rPr>
            <w:rStyle w:val="af8"/>
          </w:rPr>
          <w:t>Приложение А. Название приложения</w:t>
        </w:r>
        <w:r w:rsidR="00602EBC">
          <w:rPr>
            <w:webHidden/>
          </w:rPr>
          <w:tab/>
        </w:r>
        <w:r w:rsidR="00602EBC">
          <w:rPr>
            <w:webHidden/>
          </w:rPr>
          <w:fldChar w:fldCharType="begin"/>
        </w:r>
        <w:r w:rsidR="00602EBC">
          <w:rPr>
            <w:webHidden/>
          </w:rPr>
          <w:instrText xml:space="preserve"> PAGEREF _Toc2607344 \h </w:instrText>
        </w:r>
        <w:r w:rsidR="00602EBC">
          <w:rPr>
            <w:webHidden/>
          </w:rPr>
        </w:r>
        <w:r w:rsidR="00602EBC">
          <w:rPr>
            <w:webHidden/>
          </w:rPr>
          <w:fldChar w:fldCharType="separate"/>
        </w:r>
        <w:r w:rsidR="00D675FB">
          <w:rPr>
            <w:webHidden/>
          </w:rPr>
          <w:t>6</w:t>
        </w:r>
        <w:r w:rsidR="00602EBC">
          <w:rPr>
            <w:webHidden/>
          </w:rPr>
          <w:fldChar w:fldCharType="end"/>
        </w:r>
      </w:hyperlink>
    </w:p>
    <w:p w:rsidR="00602EBC" w:rsidRDefault="0080796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7345" w:history="1">
        <w:r w:rsidR="00602EBC" w:rsidRPr="002547D6">
          <w:rPr>
            <w:rStyle w:val="af8"/>
            <w:noProof/>
          </w:rPr>
          <w:t>А.1 Заголовок 2</w:t>
        </w:r>
        <w:r w:rsidR="00602EBC">
          <w:rPr>
            <w:noProof/>
            <w:webHidden/>
          </w:rPr>
          <w:tab/>
        </w:r>
        <w:r w:rsidR="00602EBC">
          <w:rPr>
            <w:noProof/>
            <w:webHidden/>
          </w:rPr>
          <w:fldChar w:fldCharType="begin"/>
        </w:r>
        <w:r w:rsidR="00602EBC">
          <w:rPr>
            <w:noProof/>
            <w:webHidden/>
          </w:rPr>
          <w:instrText xml:space="preserve"> PAGEREF _Toc2607345 \h </w:instrText>
        </w:r>
        <w:r w:rsidR="00602EBC">
          <w:rPr>
            <w:noProof/>
            <w:webHidden/>
          </w:rPr>
        </w:r>
        <w:r w:rsidR="00602EBC">
          <w:rPr>
            <w:noProof/>
            <w:webHidden/>
          </w:rPr>
          <w:fldChar w:fldCharType="separate"/>
        </w:r>
        <w:r w:rsidR="00D675FB">
          <w:rPr>
            <w:noProof/>
            <w:webHidden/>
          </w:rPr>
          <w:t>6</w:t>
        </w:r>
        <w:r w:rsidR="00602EBC">
          <w:rPr>
            <w:noProof/>
            <w:webHidden/>
          </w:rPr>
          <w:fldChar w:fldCharType="end"/>
        </w:r>
      </w:hyperlink>
    </w:p>
    <w:p w:rsidR="00602EBC" w:rsidRDefault="0080796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46" w:history="1">
        <w:r w:rsidR="00602EBC" w:rsidRPr="002547D6">
          <w:rPr>
            <w:rStyle w:val="af8"/>
          </w:rPr>
          <w:t>Перечень сокращений</w:t>
        </w:r>
        <w:r w:rsidR="00602EBC">
          <w:rPr>
            <w:webHidden/>
          </w:rPr>
          <w:tab/>
        </w:r>
        <w:r w:rsidR="00602EBC">
          <w:rPr>
            <w:webHidden/>
          </w:rPr>
          <w:fldChar w:fldCharType="begin"/>
        </w:r>
        <w:r w:rsidR="00602EBC">
          <w:rPr>
            <w:webHidden/>
          </w:rPr>
          <w:instrText xml:space="preserve"> PAGEREF _Toc2607346 \h </w:instrText>
        </w:r>
        <w:r w:rsidR="00602EBC">
          <w:rPr>
            <w:webHidden/>
          </w:rPr>
        </w:r>
        <w:r w:rsidR="00602EBC">
          <w:rPr>
            <w:webHidden/>
          </w:rPr>
          <w:fldChar w:fldCharType="separate"/>
        </w:r>
        <w:r w:rsidR="00D675FB">
          <w:rPr>
            <w:webHidden/>
          </w:rPr>
          <w:t>7</w:t>
        </w:r>
        <w:r w:rsidR="00602EBC">
          <w:rPr>
            <w:webHidden/>
          </w:rPr>
          <w:fldChar w:fldCharType="end"/>
        </w:r>
      </w:hyperlink>
    </w:p>
    <w:p w:rsidR="00602EBC" w:rsidRDefault="0080796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7347" w:history="1">
        <w:r w:rsidR="00602EBC" w:rsidRPr="002547D6">
          <w:rPr>
            <w:rStyle w:val="af8"/>
          </w:rPr>
          <w:t>Перечень терминов</w:t>
        </w:r>
        <w:r w:rsidR="00602EBC">
          <w:rPr>
            <w:webHidden/>
          </w:rPr>
          <w:tab/>
        </w:r>
        <w:r w:rsidR="00602EBC">
          <w:rPr>
            <w:webHidden/>
          </w:rPr>
          <w:fldChar w:fldCharType="begin"/>
        </w:r>
        <w:r w:rsidR="00602EBC">
          <w:rPr>
            <w:webHidden/>
          </w:rPr>
          <w:instrText xml:space="preserve"> PAGEREF _Toc2607347 \h </w:instrText>
        </w:r>
        <w:r w:rsidR="00602EBC">
          <w:rPr>
            <w:webHidden/>
          </w:rPr>
        </w:r>
        <w:r w:rsidR="00602EBC">
          <w:rPr>
            <w:webHidden/>
          </w:rPr>
          <w:fldChar w:fldCharType="separate"/>
        </w:r>
        <w:r w:rsidR="00D675FB">
          <w:rPr>
            <w:webHidden/>
          </w:rPr>
          <w:t>8</w:t>
        </w:r>
        <w:r w:rsidR="00602EBC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82002C" w:rsidRDefault="0082002C" w:rsidP="00380399">
      <w:pPr>
        <w:pStyle w:val="34fffa"/>
      </w:pPr>
    </w:p>
    <w:p w:rsidR="0082002C" w:rsidRDefault="0082002C" w:rsidP="00380399">
      <w:pPr>
        <w:pStyle w:val="34fffa"/>
        <w:sectPr w:rsidR="0082002C" w:rsidSect="00AA3EF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44E56" w:rsidRDefault="00F75F2B" w:rsidP="00F44E56">
      <w:pPr>
        <w:pStyle w:val="1"/>
        <w:rPr>
          <w:lang w:val="ru-RU"/>
        </w:rPr>
      </w:pPr>
      <w:bookmarkStart w:id="1" w:name="_Toc2607343"/>
      <w:r>
        <w:rPr>
          <w:lang w:val="ru-RU"/>
        </w:rPr>
        <w:lastRenderedPageBreak/>
        <w:t>Наименование чертежа</w:t>
      </w:r>
      <w:bookmarkEnd w:id="1"/>
    </w:p>
    <w:p w:rsidR="0082002C" w:rsidRDefault="0082002C" w:rsidP="00380399">
      <w:pPr>
        <w:pStyle w:val="34f9"/>
        <w:rPr>
          <w:lang w:val="en-US"/>
        </w:rPr>
      </w:pPr>
    </w:p>
    <w:p w:rsidR="00380399" w:rsidRPr="00380399" w:rsidRDefault="00380399" w:rsidP="000611C2">
      <w:pPr>
        <w:pStyle w:val="34b"/>
        <w:rPr>
          <w:lang w:val="en-US" w:eastAsia="ru-RU"/>
        </w:rPr>
      </w:pPr>
    </w:p>
    <w:p w:rsidR="0082002C" w:rsidRDefault="0082002C" w:rsidP="003D27D4">
      <w:pPr>
        <w:pStyle w:val="34fffa"/>
      </w:pPr>
    </w:p>
    <w:p w:rsidR="0082002C" w:rsidRDefault="0082002C" w:rsidP="003D27D4">
      <w:pPr>
        <w:pStyle w:val="34fffa"/>
        <w:sectPr w:rsidR="0082002C" w:rsidSect="00925ADF">
          <w:headerReference w:type="default" r:id="rId17"/>
          <w:footerReference w:type="default" r:id="rId18"/>
          <w:pgSz w:w="16838" w:h="11906" w:orient="landscape" w:code="9"/>
          <w:pgMar w:top="1418" w:right="851" w:bottom="567" w:left="1701" w:header="284" w:footer="0" w:gutter="0"/>
          <w:cols w:space="708"/>
          <w:docGrid w:linePitch="360"/>
        </w:sectPr>
      </w:pPr>
    </w:p>
    <w:p w:rsidR="004073CE" w:rsidRDefault="004073CE" w:rsidP="004073CE">
      <w:pPr>
        <w:pStyle w:val="34b"/>
      </w:pPr>
    </w:p>
    <w:p w:rsidR="004073CE" w:rsidRDefault="004073CE" w:rsidP="004073CE">
      <w:pPr>
        <w:pStyle w:val="34ffffb"/>
      </w:pPr>
      <w:r>
        <w:t>Инструкция по заполнению документа:</w:t>
      </w:r>
    </w:p>
    <w:p w:rsidR="006C4607" w:rsidRDefault="006C4607" w:rsidP="006C4607">
      <w:pPr>
        <w:pStyle w:val="34ffffb"/>
      </w:pPr>
      <w:r>
        <w:t xml:space="preserve">Данный шаблон предназначен всех видов чертежей,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4073CE" w:rsidRPr="00760811" w:rsidRDefault="004073CE" w:rsidP="004073CE">
      <w:pPr>
        <w:pStyle w:val="34ffffb"/>
      </w:pPr>
      <w:r>
        <w:t>Наименование и обозначение документа для каждого вида чертежа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4073CE" w:rsidRDefault="004073CE" w:rsidP="004073CE">
      <w:pPr>
        <w:pStyle w:val="34ffffb"/>
      </w:pPr>
      <w:r>
        <w:t>а) Укажите наименование документа в поле «Название» окна «Свойства» в зависимости от вида чертежа. Наименование документа аналогично названию чертежа. Названия чертежей приведены ниже в пунктах 1—3.</w:t>
      </w:r>
    </w:p>
    <w:p w:rsidR="004073CE" w:rsidRDefault="004073CE" w:rsidP="004073CE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8A5983">
        <w:t xml:space="preserve">вида </w:t>
      </w:r>
      <w:r>
        <w:t xml:space="preserve">документа приведено под его наименованием в описании видов </w:t>
      </w:r>
      <w:r w:rsidR="009D37CF">
        <w:t>чертежей</w:t>
      </w:r>
      <w:r>
        <w:t xml:space="preserve"> в пунктах 1—3.</w:t>
      </w:r>
    </w:p>
    <w:p w:rsidR="004073CE" w:rsidRDefault="004073CE" w:rsidP="004073CE">
      <w:pPr>
        <w:pStyle w:val="34ffffb"/>
      </w:pPr>
      <w:r>
        <w:t>в) Обновите поля документа и поля основных надписей в колонтитулах.</w:t>
      </w:r>
    </w:p>
    <w:p w:rsidR="004073CE" w:rsidRDefault="004073CE" w:rsidP="004073CE">
      <w:pPr>
        <w:pStyle w:val="34ffffb"/>
      </w:pPr>
      <w:r>
        <w:t>г) Укажите название чертежа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чертежа»).</w:t>
      </w:r>
    </w:p>
    <w:p w:rsidR="004073CE" w:rsidRDefault="004073CE" w:rsidP="004073CE">
      <w:pPr>
        <w:pStyle w:val="34ffffb"/>
      </w:pPr>
      <w:r>
        <w:t xml:space="preserve">д) Ниже заголовка </w:t>
      </w:r>
      <w:proofErr w:type="gramStart"/>
      <w:r>
        <w:t>разместите чертеж</w:t>
      </w:r>
      <w:proofErr w:type="gramEnd"/>
      <w:r>
        <w:t>. Требования к чертежу каждого вида приведены ниже в пунктах 1—3.</w:t>
      </w:r>
    </w:p>
    <w:p w:rsidR="004073CE" w:rsidRDefault="004073CE" w:rsidP="004073CE">
      <w:pPr>
        <w:pStyle w:val="34ffffb"/>
      </w:pPr>
      <w:r>
        <w:t>е) Ниже чертежа (при необходимости) разместите краткие аннотации и пояснения к нему.</w:t>
      </w:r>
    </w:p>
    <w:p w:rsidR="004073CE" w:rsidRPr="00760811" w:rsidRDefault="004073CE" w:rsidP="004073CE">
      <w:pPr>
        <w:pStyle w:val="34ffffb"/>
      </w:pPr>
      <w:r>
        <w:rPr>
          <w:lang w:eastAsia="ru-RU"/>
        </w:rPr>
        <w:t xml:space="preserve">ж) В таблице раздела «Перечень сокращений» укажите все используемые в </w:t>
      </w:r>
      <w:r>
        <w:t>чертеже</w:t>
      </w:r>
      <w:r w:rsidRPr="00834DB2">
        <w:t xml:space="preserve"> условны</w:t>
      </w:r>
      <w:r>
        <w:t>е</w:t>
      </w:r>
      <w:r w:rsidRPr="00834DB2">
        <w:t xml:space="preserve"> обозначени</w:t>
      </w:r>
      <w:r>
        <w:t>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4073CE" w:rsidRDefault="004073CE" w:rsidP="004073CE">
      <w:pPr>
        <w:pStyle w:val="34ffffb"/>
      </w:pPr>
    </w:p>
    <w:p w:rsidR="004073CE" w:rsidRPr="00760811" w:rsidRDefault="004073CE" w:rsidP="004073CE">
      <w:pPr>
        <w:pStyle w:val="34ffffb"/>
      </w:pPr>
    </w:p>
    <w:p w:rsidR="004073CE" w:rsidRDefault="004073CE" w:rsidP="004073CE">
      <w:pPr>
        <w:pStyle w:val="34a0"/>
      </w:pPr>
      <w:r>
        <w:t xml:space="preserve">1. </w:t>
      </w:r>
      <w:r w:rsidRPr="00A55554">
        <w:t>Чертеж общего вида</w:t>
      </w:r>
    </w:p>
    <w:p w:rsidR="004073CE" w:rsidRPr="00834DB2" w:rsidRDefault="004073CE" w:rsidP="004073CE">
      <w:pPr>
        <w:pStyle w:val="34a0"/>
      </w:pPr>
      <w:r>
        <w:t xml:space="preserve">Обозначение документа: </w:t>
      </w:r>
      <w:r w:rsidRPr="00797244">
        <w:t>ВО</w:t>
      </w:r>
    </w:p>
    <w:p w:rsidR="004073CE" w:rsidRPr="00103211" w:rsidRDefault="004073CE" w:rsidP="004073CE">
      <w:pPr>
        <w:pStyle w:val="34a0"/>
        <w:rPr>
          <w:lang w:eastAsia="ru-RU"/>
        </w:rPr>
      </w:pPr>
      <w:r w:rsidRPr="00103211">
        <w:rPr>
          <w:lang w:eastAsia="ru-RU"/>
        </w:rPr>
        <w:t>Чертеж обще</w:t>
      </w:r>
      <w:r>
        <w:rPr>
          <w:lang w:eastAsia="ru-RU"/>
        </w:rPr>
        <w:t>го вида щита (пульта) содержит:</w:t>
      </w:r>
    </w:p>
    <w:p w:rsidR="004073CE" w:rsidRPr="00103211" w:rsidRDefault="004073CE" w:rsidP="004073CE">
      <w:pPr>
        <w:pStyle w:val="34a0"/>
        <w:rPr>
          <w:lang w:eastAsia="ru-RU"/>
        </w:rPr>
      </w:pPr>
      <w:r w:rsidRPr="00103211">
        <w:rPr>
          <w:lang w:eastAsia="ru-RU"/>
        </w:rPr>
        <w:t>1) компоновку и расположения приборов, аппаратуры, элементов мнемосхем и монтажных изделий, устанавливаемых на фронтальной плоскости щита или рабочей плоскости пульта и на внутрен</w:t>
      </w:r>
      <w:r>
        <w:rPr>
          <w:lang w:eastAsia="ru-RU"/>
        </w:rPr>
        <w:t>них плоскостях щита или пульта;</w:t>
      </w:r>
    </w:p>
    <w:p w:rsidR="004073CE" w:rsidRPr="00103211" w:rsidRDefault="004073CE" w:rsidP="004073CE">
      <w:pPr>
        <w:pStyle w:val="34a0"/>
        <w:rPr>
          <w:lang w:eastAsia="ru-RU"/>
        </w:rPr>
      </w:pPr>
      <w:r w:rsidRPr="00103211">
        <w:rPr>
          <w:lang w:eastAsia="ru-RU"/>
        </w:rPr>
        <w:t>2) виды на плоскости (или их участки) щита или пульта в местах ввода электрических и трубных проводок с расположением упрощенного</w:t>
      </w:r>
      <w:r>
        <w:rPr>
          <w:lang w:eastAsia="ru-RU"/>
        </w:rPr>
        <w:t xml:space="preserve"> изображения вводных устройств;</w:t>
      </w:r>
    </w:p>
    <w:p w:rsidR="004073CE" w:rsidRPr="00103211" w:rsidRDefault="004073CE" w:rsidP="004073CE">
      <w:pPr>
        <w:pStyle w:val="34a0"/>
        <w:rPr>
          <w:lang w:eastAsia="ru-RU"/>
        </w:rPr>
      </w:pPr>
      <w:r w:rsidRPr="00103211">
        <w:rPr>
          <w:lang w:eastAsia="ru-RU"/>
        </w:rPr>
        <w:t xml:space="preserve">3) схему расположения шкафов или панелей в плане (в случае </w:t>
      </w:r>
      <w:proofErr w:type="spellStart"/>
      <w:r w:rsidRPr="00103211">
        <w:rPr>
          <w:lang w:eastAsia="ru-RU"/>
        </w:rPr>
        <w:t>многошкального</w:t>
      </w:r>
      <w:proofErr w:type="spellEnd"/>
      <w:r w:rsidRPr="00103211">
        <w:rPr>
          <w:lang w:eastAsia="ru-RU"/>
        </w:rPr>
        <w:t xml:space="preserve"> или </w:t>
      </w:r>
      <w:proofErr w:type="spellStart"/>
      <w:r w:rsidRPr="00103211">
        <w:rPr>
          <w:lang w:eastAsia="ru-RU"/>
        </w:rPr>
        <w:t>мн</w:t>
      </w:r>
      <w:r>
        <w:rPr>
          <w:lang w:eastAsia="ru-RU"/>
        </w:rPr>
        <w:t>огопанельного</w:t>
      </w:r>
      <w:proofErr w:type="spellEnd"/>
      <w:r>
        <w:rPr>
          <w:lang w:eastAsia="ru-RU"/>
        </w:rPr>
        <w:t xml:space="preserve"> щита или пульта);</w:t>
      </w:r>
    </w:p>
    <w:p w:rsidR="004073CE" w:rsidRPr="00103211" w:rsidRDefault="004073CE" w:rsidP="004073CE">
      <w:pPr>
        <w:pStyle w:val="34a0"/>
        <w:rPr>
          <w:lang w:eastAsia="ru-RU"/>
        </w:rPr>
      </w:pPr>
      <w:r w:rsidRPr="00103211">
        <w:rPr>
          <w:lang w:eastAsia="ru-RU"/>
        </w:rPr>
        <w:t>4) перечень щитов (пультов) приборов, аппаратуры, монтажных изделий и мат</w:t>
      </w:r>
      <w:r>
        <w:rPr>
          <w:lang w:eastAsia="ru-RU"/>
        </w:rPr>
        <w:t>ериалов, помещенных на чертеже.</w:t>
      </w:r>
    </w:p>
    <w:p w:rsidR="004073CE" w:rsidRDefault="004073CE" w:rsidP="004073CE">
      <w:pPr>
        <w:pStyle w:val="34a0"/>
      </w:pPr>
      <w:r w:rsidRPr="00103211">
        <w:rPr>
          <w:lang w:eastAsia="ru-RU"/>
        </w:rPr>
        <w:t>На чертеже допускают необходимые текстовые пояснения.</w:t>
      </w:r>
    </w:p>
    <w:p w:rsidR="004073CE" w:rsidRDefault="004073CE" w:rsidP="004073CE">
      <w:pPr>
        <w:pStyle w:val="34a0"/>
      </w:pPr>
    </w:p>
    <w:p w:rsidR="004073CE" w:rsidRDefault="004073CE" w:rsidP="004073CE">
      <w:pPr>
        <w:pStyle w:val="34a0"/>
      </w:pPr>
    </w:p>
    <w:p w:rsidR="004073CE" w:rsidRPr="00834DB2" w:rsidRDefault="004073CE" w:rsidP="004073CE">
      <w:pPr>
        <w:pStyle w:val="34a0"/>
      </w:pPr>
      <w:r>
        <w:t xml:space="preserve">2. </w:t>
      </w:r>
      <w:r w:rsidRPr="00103211">
        <w:t>Чертеж установки технических средств</w:t>
      </w:r>
    </w:p>
    <w:p w:rsidR="004073CE" w:rsidRPr="00834DB2" w:rsidRDefault="004073CE" w:rsidP="004073CE">
      <w:pPr>
        <w:pStyle w:val="34a0"/>
      </w:pPr>
      <w:r>
        <w:t xml:space="preserve">Обозначение документа: </w:t>
      </w:r>
      <w:r w:rsidRPr="00797244">
        <w:t>СА</w:t>
      </w:r>
    </w:p>
    <w:p w:rsidR="004073CE" w:rsidRDefault="004073CE" w:rsidP="004073CE">
      <w:pPr>
        <w:pStyle w:val="34a0"/>
      </w:pPr>
      <w:r w:rsidRPr="00103211">
        <w:t>Документ отражает решения по установке средств технического обеспечения в объеме, соответствующем требованиям ГОСТ 2.109 к монтажным чертежам.</w:t>
      </w:r>
    </w:p>
    <w:p w:rsidR="004073CE" w:rsidRDefault="004073CE" w:rsidP="004073CE">
      <w:pPr>
        <w:pStyle w:val="34a0"/>
      </w:pPr>
    </w:p>
    <w:p w:rsidR="004073CE" w:rsidRDefault="004073CE" w:rsidP="004073CE">
      <w:pPr>
        <w:pStyle w:val="34a0"/>
      </w:pPr>
    </w:p>
    <w:p w:rsidR="004073CE" w:rsidRPr="00834DB2" w:rsidRDefault="004073CE" w:rsidP="004073CE">
      <w:pPr>
        <w:pStyle w:val="34a0"/>
      </w:pPr>
      <w:r>
        <w:t xml:space="preserve">3. </w:t>
      </w:r>
      <w:r w:rsidRPr="00A55554">
        <w:t>Чертеж формы документа (видеокадра)</w:t>
      </w:r>
    </w:p>
    <w:p w:rsidR="004073CE" w:rsidRPr="00834DB2" w:rsidRDefault="004073CE" w:rsidP="004073CE">
      <w:pPr>
        <w:pStyle w:val="34a0"/>
      </w:pPr>
      <w:r>
        <w:t xml:space="preserve">Обозначение документа: </w:t>
      </w:r>
      <w:r w:rsidRPr="00797244">
        <w:t>С</w:t>
      </w:r>
      <w:proofErr w:type="gramStart"/>
      <w:r w:rsidRPr="00797244">
        <w:t>9</w:t>
      </w:r>
      <w:proofErr w:type="gramEnd"/>
    </w:p>
    <w:p w:rsidR="004073CE" w:rsidRPr="00A55554" w:rsidRDefault="004073CE" w:rsidP="004073CE">
      <w:pPr>
        <w:pStyle w:val="34a0"/>
      </w:pPr>
      <w:r w:rsidRPr="00A55554">
        <w:t xml:space="preserve">В документе должно быть приведено изображение формы документа или видеокадра в соответствии с требованиями государственных стандартов унифицированной системы документации </w:t>
      </w:r>
      <w:proofErr w:type="gramStart"/>
      <w:r w:rsidRPr="00A55554">
        <w:t>Р</w:t>
      </w:r>
      <w:proofErr w:type="gramEnd"/>
      <w:r w:rsidRPr="00A55554">
        <w:t xml:space="preserve"> 50-77 и необходимые пояснения.</w:t>
      </w:r>
    </w:p>
    <w:p w:rsidR="004073CE" w:rsidRDefault="004073CE" w:rsidP="004073CE">
      <w:pPr>
        <w:pStyle w:val="34a0"/>
      </w:pPr>
    </w:p>
    <w:p w:rsidR="00834DB2" w:rsidRPr="00834DB2" w:rsidRDefault="00834DB2" w:rsidP="00800ECB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7344"/>
      <w:r w:rsidR="00D675FB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7345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800ECB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7346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7347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800ECB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800ECB" w:rsidRPr="00A86232" w:rsidRDefault="00800ECB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Дата</w:t>
            </w:r>
          </w:p>
        </w:tc>
      </w:tr>
      <w:tr w:rsidR="00800ECB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800ECB" w:rsidRPr="005F1B2E" w:rsidRDefault="00800ECB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800ECB" w:rsidRPr="005F1B2E" w:rsidRDefault="00800ECB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800ECB" w:rsidRPr="005F1B2E" w:rsidRDefault="00800ECB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800ECB" w:rsidRPr="005F1B2E" w:rsidRDefault="00800ECB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800ECB" w:rsidRPr="005F1B2E" w:rsidRDefault="00800ECB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800ECB" w:rsidRPr="005F1B2E" w:rsidRDefault="00800ECB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800ECB" w:rsidRPr="005F1B2E" w:rsidRDefault="00800ECB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800ECB" w:rsidRPr="005F1B2E" w:rsidRDefault="00800ECB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800ECB" w:rsidRPr="005F1B2E" w:rsidRDefault="00800ECB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800ECB" w:rsidRPr="005F1B2E" w:rsidRDefault="00800ECB" w:rsidP="006877E2">
            <w:pPr>
              <w:pStyle w:val="34ff8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  <w:tr w:rsidR="00800ECB" w:rsidTr="00020F6E">
        <w:trPr>
          <w:trHeight w:val="454"/>
        </w:trPr>
        <w:tc>
          <w:tcPr>
            <w:tcW w:w="518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00ECB" w:rsidRDefault="00800ECB" w:rsidP="00020F6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00ECB" w:rsidRDefault="00800ECB" w:rsidP="00020F6E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9"/>
      <w:headerReference w:type="first" r:id="rId20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96B" w:rsidRDefault="0080796B" w:rsidP="00AD0715">
      <w:r>
        <w:separator/>
      </w:r>
    </w:p>
    <w:p w:rsidR="0080796B" w:rsidRDefault="0080796B" w:rsidP="00AD0715"/>
  </w:endnote>
  <w:endnote w:type="continuationSeparator" w:id="0">
    <w:p w:rsidR="0080796B" w:rsidRDefault="0080796B" w:rsidP="00AD0715">
      <w:r>
        <w:continuationSeparator/>
      </w:r>
    </w:p>
    <w:p w:rsidR="0080796B" w:rsidRDefault="0080796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 w:rsidP="00CF3E46">
    <w:pPr>
      <w:pStyle w:val="341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96B" w:rsidRDefault="0080796B" w:rsidP="00AD0715">
      <w:r>
        <w:separator/>
      </w:r>
    </w:p>
    <w:p w:rsidR="0080796B" w:rsidRDefault="0080796B" w:rsidP="00AD0715"/>
  </w:footnote>
  <w:footnote w:type="continuationSeparator" w:id="0">
    <w:p w:rsidR="0080796B" w:rsidRDefault="0080796B" w:rsidP="00AD0715">
      <w:r>
        <w:continuationSeparator/>
      </w:r>
    </w:p>
    <w:p w:rsidR="0080796B" w:rsidRDefault="0080796B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620E0823" wp14:editId="4F5B184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54FFE6D" wp14:editId="08E0596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39AE5B38" wp14:editId="70EE444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9311A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675FB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fKOpV0kPAABH2AAADgAAAAAAAAAAAAAAAAAuAgAAZHJzL2Uy&#10;b0RvYy54bWxQSwECLQAUAAYACAAAACEASk5CuOEAAAALAQAADwAAAAAAAAAAAAAAAACjEQAAZHJz&#10;L2Rvd25yZXYueG1sUEsFBgAAAAAEAAQA8wAAALESAAAAAA==&#10;">
              <v:group id="Группа 61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+35MYAAADcAAAADwAAAGRycy9kb3ducmV2LnhtbESP3WrCQBSE74W+w3IK3unGqjFNs0pa&#10;tAgFwR+8PmRPk9Ds2ZDdmvTtuwWhl8PMfMNkm8E04kadqy0rmE0jEMSF1TWXCi7n3SQB4TyyxsYy&#10;KfghB5v1wyjDVNuej3Q7+VIECLsUFVTet6mUrqjIoJvaljh4n7Yz6IPsSqk77APcNPIpimJpsOaw&#10;UGFLbxUVX6dvo2BpXlcf/fn9Oc63K0P+OksO+U6p8eOQv4DwNPj/8L291wrixRz+zoQjIN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/t+TGAAAA3AAAAA8AAAAAAAAA&#10;AAAAAAAAoQIAAGRycy9kb3ducmV2LnhtbFBLBQYAAAAABAAEAPkAAACU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O8accAAADcAAAADwAAAGRycy9kb3ducmV2LnhtbESPT2vCQBTE74LfYXmCF9GNUURSV2lr&#10;C8Wbf6D09si+ZEOzb9Ps1qT99N2C4HGYmd8wm11va3Gl1leOFcxnCQji3OmKSwWX8+t0DcIHZI21&#10;Y1LwQx522+Fgg5l2HR/pegqliBD2GSowITSZlD43ZNHPXEMcvcK1FkOUbSl1i12E21qmSbKSFiuO&#10;CwYbejaUf56+rYJF8fEy+Vrs52laJYfC/Hb503up1HjUPz6ACNSHe/jWftMKVssl/J+JR0Bu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U7x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EiHscAAADcAAAADwAAAGRycy9kb3ducmV2LnhtbESPW2vCQBSE3wv9D8sp+FJ0YxSV1FXs&#10;DUrfvID4dsieZEOzZ2N2NWl/fbcg9HGYmW+Y5bq3tbhS6yvHCsajBARx7nTFpYLD/n24AOEDssba&#10;MSn4Jg/r1f3dEjPtOt7SdRdKESHsM1RgQmgyKX1uyKIfuYY4eoVrLYYo21LqFrsIt7VMk2QmLVYc&#10;Fww29GIo/9pdrIJJcXp7PE9ex2laJZ+F+eny52Op1OCh3zyBCNSH//Ct/aEVzKZz+DsTj4B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gSIe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0q2cUAAADcAAAADwAAAGRycy9kb3ducmV2LnhtbESPwWrCQBCG74W+wzIFb3WjS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0q2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KnD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Cpw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<v:group id="Группа 651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5Hdv8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I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kd2/xgAAANw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9311A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hwccA&#10;AADcAAAADwAAAGRycy9kb3ducmV2LnhtbESPQWvCQBSE74L/YXmFXkrdWDT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KocHHAAAA3AAAAA8AAAAAAAAAAAAAAAAAmAIAAGRy&#10;cy9kb3ducmV2LnhtbFBLBQYAAAAABAAEAPUAAACMAwAAAAA=&#10;" filled="f" stroked="f">
                        <v:textbox inset="1pt,.4mm,1pt,1pt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675FB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rbvM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cyT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q27z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6oS8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Wv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fqhLwgAAANwAAAAPAAAAAAAAAAAAAAAAAJgCAABkcnMvZG93&#10;bnJldi54bWxQSwUGAAAAAAQABAD1AAAAhwMAAAAA&#10;" filled="f" stroked="f">
                        <v:textbox inset="0,0,0,0">
                          <w:txbxContent>
                            <w:p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eOccA&#10;AADcAAAADwAAAGRycy9kb3ducmV2LnhtbESPQWvCQBSE74L/YXmFXqRuLDTW6Cq2UPVQKEZpr8/s&#10;axLMvg3Z1aT99a4geBxm5htmtuhMJc7UuNKygtEwAkGcWV1yrmC/+3h6BeE8ssbKMin4IweLeb83&#10;w0Tblrd0Tn0uAoRdggoK7+tESpcVZNANbU0cvF/bGPRBNrnUDbYBbir5HEWxNFhyWCiwpveCsmN6&#10;MgrMafk5eTus/cugXe3i/3iFP1/fSj0+dMspCE+dv4dv7Y1WEI9HcD0Tj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IXjnHAAAA3AAAAA8AAAAAAAAAAAAAAAAAmAIAAGRy&#10;cy9kb3ducmV2LnhtbFBLBQYAAAAABAAEAPUAAACMAwAAAAA=&#10;" filled="f" stroked="f">
                  <v:textbox inset="1pt,.4mm,1pt,1pt">
                    <w:txbxContent>
                      <w:p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3278A80F" wp14:editId="59D4179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79077B" w:rsidRDefault="006A35D6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D675FB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A32665" w:rsidRDefault="0082002C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675FB" w:rsidRPr="00D675FB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675FB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675FB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675FB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6A35D6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675FB">
                                      <w:t>Полное название системы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:rsidR="0082002C" w:rsidRPr="0018292F" w:rsidRDefault="006A35D6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D675FB">
                                      <w:t>Чертеж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2002C" w:rsidRPr="00A32665" w:rsidRDefault="0082002C" w:rsidP="0082002C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79077B" w:rsidRDefault="006A35D6" w:rsidP="0082002C">
                            <w:pPr>
                              <w:pStyle w:val="34f1"/>
                            </w:pPr>
                            <w:fldSimple w:instr=" DOCPROPERTY  Company  \* MERGEFORMAT ">
                              <w:r w:rsidR="00D675FB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2002C" w:rsidRPr="00A32665" w:rsidRDefault="0082002C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675FB" w:rsidRPr="00D675FB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675FB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675FB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675FB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2002C" w:rsidRDefault="006A35D6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675FB">
                                <w:t>Полное название системы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:rsidR="0082002C" w:rsidRPr="0018292F" w:rsidRDefault="006A35D6" w:rsidP="0082002C">
                            <w:pPr>
                              <w:pStyle w:val="34f1"/>
                            </w:pPr>
                            <w:fldSimple w:instr=" DOCPROPERTY  Title  \* MERGEFORMAT ">
                              <w:r w:rsidR="00D675FB">
                                <w:t>Чертеж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02C" w:rsidRDefault="00925A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5675E32C" wp14:editId="0398E8C1">
              <wp:simplePos x="0" y="0"/>
              <wp:positionH relativeFrom="page">
                <wp:posOffset>17780</wp:posOffset>
              </wp:positionH>
              <wp:positionV relativeFrom="page">
                <wp:posOffset>288290</wp:posOffset>
              </wp:positionV>
              <wp:extent cx="10497600" cy="7092000"/>
              <wp:effectExtent l="1352550" t="0" r="18415" b="3302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10497600" cy="7092000"/>
                        <a:chOff x="0" y="0"/>
                        <a:chExt cx="10497430" cy="709200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10332000" cy="7092000"/>
                          <a:chOff x="0" y="0"/>
                          <a:chExt cx="10332000" cy="7092000"/>
                        </a:xfrm>
                      </wpg:grpSpPr>
                      <wpg:grpSp>
                        <wpg:cNvPr id="672" name="Группа 672"/>
                        <wpg:cNvGrpSpPr/>
                        <wpg:grpSpPr>
                          <a:xfrm>
                            <a:off x="5146324" y="6695609"/>
                            <a:ext cx="5151600" cy="378000"/>
                            <a:chOff x="0" y="0"/>
                            <a:chExt cx="5151030" cy="378356"/>
                          </a:xfrm>
                        </wpg:grpSpPr>
                        <wps:wsp>
                          <wps:cNvPr id="673" name="Поле 673"/>
                          <wps:cNvSpPr txBox="1"/>
                          <wps:spPr>
                            <a:xfrm rot="10800000">
                              <a:off x="0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6F5C60"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4" name="Поле 674"/>
                          <wps:cNvSpPr txBox="1"/>
                          <wps:spPr>
                            <a:xfrm rot="10800000">
                              <a:off x="126295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5" name="Поле 675"/>
                          <wps:cNvSpPr txBox="1"/>
                          <wps:spPr>
                            <a:xfrm rot="10800000">
                              <a:off x="2163779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6" name="Поле 676"/>
                          <wps:cNvSpPr txBox="1"/>
                          <wps:spPr>
                            <a:xfrm rot="10800000">
                              <a:off x="3064598" y="212756"/>
                              <a:ext cx="118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7" name="Поле 677"/>
                          <wps:cNvSpPr txBox="1"/>
                          <wps:spPr>
                            <a:xfrm rot="10800000">
                              <a:off x="4323030" y="212756"/>
                              <a:ext cx="828000" cy="16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8" name="Поле 678"/>
                          <wps:cNvSpPr txBox="1"/>
                          <wps:spPr>
                            <a:xfrm rot="10800000">
                              <a:off x="0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79" name="Поле 679"/>
                          <wps:cNvSpPr txBox="1"/>
                          <wps:spPr>
                            <a:xfrm rot="10800000">
                              <a:off x="126295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093397" w:rsidRDefault="00925ADF" w:rsidP="00925ADF">
                                <w:pPr>
                                  <w:pStyle w:val="34f3"/>
                                  <w:rPr>
                                    <w:lang w:val="ru-RU"/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0" name="Поле 680"/>
                          <wps:cNvSpPr txBox="1"/>
                          <wps:spPr>
                            <a:xfrm rot="10800000">
                              <a:off x="2163779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1" name="Поле 681"/>
                          <wps:cNvSpPr txBox="1"/>
                          <wps:spPr>
                            <a:xfrm rot="10800000">
                              <a:off x="3064598" y="0"/>
                              <a:ext cx="118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82" name="Поле 682"/>
                          <wps:cNvSpPr txBox="1"/>
                          <wps:spPr>
                            <a:xfrm rot="10800000">
                              <a:off x="4323030" y="0"/>
                              <a:ext cx="828000" cy="180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25ADF" w:rsidRPr="006F5C60" w:rsidRDefault="00925ADF" w:rsidP="00925ADF">
                                <w:pPr>
                                  <w:pStyle w:val="34f3"/>
                                  <w:rPr>
                                    <w14:shadow w14:blurRad="41275" w14:dist="20320" w14:dir="18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683" name="Группа 683"/>
                        <wpg:cNvGrpSpPr/>
                        <wpg:grpSpPr>
                          <a:xfrm rot="16200000">
                            <a:off x="1620000" y="-1620000"/>
                            <a:ext cx="7092000" cy="10332000"/>
                            <a:chOff x="0" y="0"/>
                            <a:chExt cx="7092079" cy="10332119"/>
                          </a:xfrm>
                        </wpg:grpSpPr>
                        <wpg:grpSp>
                          <wpg:cNvPr id="684" name="Группа 684"/>
                          <wpg:cNvGrpSpPr/>
                          <wpg:grpSpPr>
                            <a:xfrm>
                              <a:off x="0" y="0"/>
                              <a:ext cx="7092000" cy="10332000"/>
                              <a:chOff x="0" y="0"/>
                              <a:chExt cx="7091705" cy="10332481"/>
                            </a:xfrm>
                          </wpg:grpSpPr>
                          <wpg:grpSp>
                            <wpg:cNvPr id="685" name="Группа 685"/>
                            <wpg:cNvGrpSpPr/>
                            <wpg:grpSpPr>
                              <a:xfrm>
                                <a:off x="0" y="5112481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8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87" name="Группа 68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88" name="Группа 68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8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9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694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705" y="0"/>
                                <a:ext cx="6660000" cy="10332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5" name="Группа 695"/>
                          <wpg:cNvGrpSpPr/>
                          <wpg:grpSpPr>
                            <a:xfrm>
                              <a:off x="432079" y="9792119"/>
                              <a:ext cx="6660000" cy="540000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696" name="Группа 696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697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8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9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0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01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2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4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5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07" name="Группа 707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708" name="Группа 708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9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CB1016" w:rsidRDefault="00925ADF" w:rsidP="00925ADF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0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5374BE" w:rsidRDefault="00925ADF" w:rsidP="00925ADF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D675FB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1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Default="00925ADF" w:rsidP="00925ADF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D675FB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12" name="Группа 712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71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945CCC" w:rsidRDefault="00925ADF" w:rsidP="00925ADF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Default="00925ADF" w:rsidP="00925ADF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5E4A3B" w:rsidRDefault="00925ADF" w:rsidP="00925ADF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0411E6" w:rsidRDefault="00925ADF" w:rsidP="00925ADF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7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5E4A3B" w:rsidRDefault="00925ADF" w:rsidP="00925ADF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8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1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0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945CCC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945CCC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2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5E4A3B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3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5E4A3B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4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0411E6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725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25ADF" w:rsidRPr="000411E6" w:rsidRDefault="00925ADF" w:rsidP="00925AD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  <wpg:grpSp>
                      <wpg:cNvPr id="726" name="Группа 726"/>
                      <wpg:cNvGrpSpPr/>
                      <wpg:grpSpPr>
                        <a:xfrm rot="16200000">
                          <a:off x="8794630" y="2005641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25ADF" w:rsidRPr="006C5C53" w:rsidRDefault="00925ADF" w:rsidP="00925AD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2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25ADF" w:rsidRPr="006C5C53" w:rsidRDefault="00925ADF" w:rsidP="00925AD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vert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28" style="position:absolute;left:0;text-align:left;margin-left:1.4pt;margin-top:22.7pt;width:826.6pt;height:558.45pt;rotation:180;z-index:251701248;mso-position-horizontal-relative:page;mso-position-vertical-relative:page;mso-width-relative:margin;mso-height-relative:margin" coordsize="104974,7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">
              <v:group id="Группа 140" o:spid="_x0000_s1229" style="position:absolute;width:103320;height:70920" coordsize="103320,70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672" o:spid="_x0000_s1230" style="position:absolute;left:51463;top:66956;width:51516;height:3780" coordsize="51510,37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PYfq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Xx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9h+o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673" o:spid="_x0000_s1231" type="#_x0000_t202" style="position:absolute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L8sMA&#10;AADcAAAADwAAAGRycy9kb3ducmV2LnhtbESPQWsCMRSE7wX/Q3iCN822FpWtUaRiqYJCbXt/bF43&#10;WzcvS5Ku6783gtDjMDPfMPNlZ2vRkg+VYwWPowwEceF0xaWCr8/NcAYiRGSNtWNScKEAy0XvYY65&#10;dmf+oPYYS5EgHHJUYGJscilDYchiGLmGOHk/zluMSfpSao/nBLe1fMqyibRYcVow2NCroeJ0/LMK&#10;dnYbf2d7T+v68LYLuuVv88xKDfrd6gVEpC7+h+/td61gMh3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QL8s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6F5C60">
                            <w:t>Подп. и дата</w:t>
                          </w:r>
                        </w:p>
                      </w:txbxContent>
                    </v:textbox>
                  </v:shape>
                  <v:shape id="Поле 674" o:spid="_x0000_s1232" type="#_x0000_t202" style="position:absolute;left:12629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ThsMA&#10;AADcAAAADwAAAGRycy9kb3ducmV2LnhtbESP3WoCMRSE74W+QziF3tWsRVRWo4jS0goK/t0fNsfN&#10;6uZkSdJ1+/ZNoeDlMDPfMLNFZ2vRkg+VYwWDfgaCuHC64lLB6fj+OgERIrLG2jEp+KEAi/lTb4a5&#10;dnfeU3uIpUgQDjkqMDE2uZShMGQx9F1DnLyL8xZjkr6U2uM9wW0t37JsJC1WnBYMNrQyVNwO31bB&#10;xn7F62TraV3vPjZBt3w2Q1bq5blbTkFE6uIj/N/+1ApG4yH8nUlH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2Ths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Поле 675" o:spid="_x0000_s1233" type="#_x0000_t202" style="position:absolute;left:21637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2HcMA&#10;AADcAAAADwAAAGRycy9kb3ducmV2LnhtbESPQWsCMRSE7wX/Q3iCN822WJWtUaRiqYJCbXt/bF43&#10;WzcvS5Ku6783gtDjMDPfMPNlZ2vRkg+VYwWPowwEceF0xaWCr8/NcAYiRGSNtWNScKEAy0XvYY65&#10;dmf+oPYYS5EgHHJUYGJscilDYchiGLmGOHk/zluMSfpSao/nBLe1fMqyibRYcVow2NCroeJ0/LMK&#10;dnYbf2d7T+v68LYLuuVvM2alBv1u9QIiUhf/w/f2u1YwmT7D7Uw6An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E2Hc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Взамен инв. №</w:t>
                          </w:r>
                        </w:p>
                      </w:txbxContent>
                    </v:textbox>
                  </v:shape>
                  <v:shape id="Поле 676" o:spid="_x0000_s1234" type="#_x0000_t202" style="position:absolute;left:30645;top:2127;width:118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oasQA&#10;AADcAAAADwAAAGRycy9kb3ducmV2LnhtbESP3WoCMRSE7wXfIRyhdzVrKatsjSKWlioo+NP7w+Z0&#10;s3VzsiTpur59Uyh4OczMN8x82dtGdORD7VjBZJyBIC6drrlScD69Pc5AhIissXFMCm4UYLkYDuZY&#10;aHflA3XHWIkE4VCgAhNjW0gZSkMWw9i1xMn7ct5iTNJXUnu8Jrht5FOW5dJizWnBYEtrQ+Xl+GMV&#10;bO0mfs92nl6b/fs26I4/zTMr9TDqVy8gIvXxHv5vf2gF+TSHvzPpCM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jqGrEAAAA3AAAAA8AAAAAAAAAAAAAAAAAmAIAAGRycy9k&#10;b3ducmV2LnhtbFBLBQYAAAAABAAEAPUAAACJAwAAAAA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Поле 677" o:spid="_x0000_s1235" type="#_x0000_t202" style="position:absolute;left:43230;top:2127;width:8280;height:1656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8N8cMA&#10;AADcAAAADwAAAGRycy9kb3ducmV2LnhtbESP3WoCMRSE7wu+QzhC72rWIiqrUUSptEIF/+4Pm+Nm&#10;dXOyJOm6ffumUOjlMDPfMPNlZ2vRkg+VYwXDQQaCuHC64lLB+fT2MgURIrLG2jEp+KYAy0XvaY65&#10;dg8+UHuMpUgQDjkqMDE2uZShMGQxDFxDnLyr8xZjkr6U2uMjwW0tX7NsLC1WnBYMNrQ2VNyPX1bB&#10;zn7E2/TT06beb3dBt3wxI1bqud+tZiAidfE//Nd+1wrGkwn8nklHQC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8N8c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t>Инв</w:t>
                          </w:r>
                          <w:proofErr w:type="spellEnd"/>
                          <w:r>
                            <w:t xml:space="preserve"> № подл.</w:t>
                          </w:r>
                        </w:p>
                      </w:txbxContent>
                    </v:textbox>
                  </v:shape>
                  <v:shape id="Поле 678" o:spid="_x0000_s1236" type="#_x0000_t202" style="position:absolute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Zg8AA&#10;AADcAAAADwAAAGRycy9kb3ducmV2LnhtbERPTWsCMRC9F/ofwhS81awiVlajSIuigoLa3ofNuNl2&#10;M1mSuK7/3hyEHh/ve7bobC1a8qFyrGDQz0AQF05XXCr4Pq/eJyBCRNZYOyYFdwqwmL++zDDX7sZH&#10;ak+xFCmEQ44KTIxNLmUoDFkMfdcQJ+7ivMWYoC+l9nhL4baWwywbS4sVpwaDDX0aKv5OV6tgZ7fx&#10;d7L39FUf1rugW/4xI1aq99YtpyAidfFf/HRvtILxR1qbzqQj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CZg8AAAADcAAAADwAAAAAAAAAAAAAAAACYAgAAZHJzL2Rvd25y&#10;ZXYueG1sUEsFBgAAAAAEAAQA9QAAAIU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79" o:spid="_x0000_s1237" type="#_x0000_t202" style="position:absolute;left:12629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w8GMMA&#10;AADcAAAADwAAAGRycy9kb3ducmV2LnhtbESPQWsCMRSE74X+h/AEbzVrEbWrUcSiWMFCbb0/Ns/N&#10;2s3LksR1+++bgtDjMDPfMPNlZ2vRkg+VYwXDQQaCuHC64lLB1+fmaQoiRGSNtWNS8EMBlovHhznm&#10;2t34g9pjLEWCcMhRgYmxyaUMhSGLYeAa4uSdnbcYk/Sl1B5vCW5r+ZxlY2mx4rRgsKG1oeL7eLUK&#10;9vYtXqYHT6/1+3YfdMsnM2Kl+r1uNQMRqYv/4Xt7pxWMJy/wdyYdAb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w8GM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093397" w:rsidRDefault="00925ADF" w:rsidP="00925ADF">
                          <w:pPr>
                            <w:pStyle w:val="34f3"/>
                            <w:rPr>
                              <w:lang w:val="ru-RU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0" o:spid="_x0000_s1238" type="#_x0000_t202" style="position:absolute;left:21637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PlosAA&#10;AADcAAAADwAAAGRycy9kb3ducmV2LnhtbERPXWvCMBR9H/gfwh34NtOJSOmMZUwUFTaYm++X5tp0&#10;a25KEtv6783DYI+H870qR9uKnnxoHCt4nmUgiCunG64VfH9tn3IQISJrbB2TghsFKNeThxUW2g38&#10;Sf0p1iKFcChQgYmxK6QMlSGLYeY64sRdnLcYE/S11B6HFG5bOc+ypbTYcGow2NGboer3dLUKjvYQ&#10;f/J3T5v2Y3cMuuezWbBS08fx9QVEpDH+i//ce61gmaf56Uw6An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PlosAAAADcAAAADwAAAAAAAAAAAAAAAACYAgAAZHJzL2Rvd25y&#10;ZXYueG1sUEsFBgAAAAAEAAQA9QAAAIU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1" o:spid="_x0000_s1239" type="#_x0000_t202" style="position:absolute;left:30645;width:118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9AOcMA&#10;AADcAAAADwAAAGRycy9kb3ducmV2LnhtbESP3WoCMRSE7wu+QziCdzVrKbKsRhGlpQot1J/7w+a4&#10;Wd2cLEm6rm9vCoVeDjPzDTNf9rYRHflQO1YwGWcgiEuna64UHA9vzzmIEJE1No5JwZ0CLBeDpzkW&#10;2t34m7p9rESCcChQgYmxLaQMpSGLYexa4uSdnbcYk/SV1B5vCW4b+ZJlU2mx5rRgsKW1ofK6/7EK&#10;dnYbL/mnp03z9b4LuuOTeWWlRsN+NQMRqY//4b/2h1YwzSfwey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9AOc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  <v:shape id="Поле 682" o:spid="_x0000_s1240" type="#_x0000_t202" style="position:absolute;left:43230;width:8280;height:180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3eTsMA&#10;AADcAAAADwAAAGRycy9kb3ducmV2LnhtbESPUWvCMBSF34X9h3AHvmk6GVKqUcbGZAoT7Ob7pbk2&#10;dc1NSWLt/v0yEHw8nHO+w1muB9uKnnxoHCt4mmYgiCunG64VfH+9T3IQISJrbB2Tgl8KsF49jJZY&#10;aHflA/VlrEWCcChQgYmxK6QMlSGLYeo64uSdnLcYk/S11B6vCW5bOcuyubTYcFow2NGroeqnvFgF&#10;O7uN5/zT01u73+yC7vlonlmp8ePwsgARaYj38K39oRXM8xn8n0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3eTsMAAADcAAAADwAAAAAAAAAAAAAAAACYAgAAZHJzL2Rv&#10;d25yZXYueG1sUEsFBgAAAAAEAAQA9QAAAIgDAAAAAA==&#10;" filled="f" stroked="f" strokeweight="0">
                    <v:textbox inset="0,0,0,0">
                      <w:txbxContent>
                        <w:p w:rsidR="00925ADF" w:rsidRPr="006F5C60" w:rsidRDefault="00925ADF" w:rsidP="00925ADF">
                          <w:pPr>
                            <w:pStyle w:val="34f3"/>
                            <w:rPr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v:textbox>
                  </v:shape>
                </v:group>
                <v:group id="Группа 683" o:spid="_x0000_s1241" style="position:absolute;left:16200;top:-16200;width:70920;height:103320;rotation:-9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7uB4xgAAANwA&#10;AAAPAAAAAAAAAAAAAAAAAKoCAABkcnMvZG93bnJldi54bWxQSwUGAAAAAAQABAD6AAAAnQMAAAAA&#10;">
                  <v:group id="Группа 684" o:spid="_x0000_s124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ZSYM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hlJgxgAAANwA&#10;AAAPAAAAAAAAAAAAAAAAAKoCAABkcnMvZG93bnJldi54bWxQSwUGAAAAAAQABAD6AAAAnQMAAAAA&#10;">
                    <v:group id="Группа 685" o:spid="_x0000_s124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r3+8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w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yvf7xgAAANwA&#10;AAAPAAAAAAAAAAAAAAAAAKoCAABkcnMvZG93bnJldi54bWxQSwUGAAAAAAQABAD6AAAAnQMAAAAA&#10;">
                      <v:rect id="Rectangle 91" o:spid="_x0000_s124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n/acQA&#10;AADcAAAADwAAAGRycy9kb3ducmV2LnhtbESPW2sCMRSE3wv+h3AKfatJhW7tahS1FC9vXqCvh81x&#10;d3FzsiRR139vBKGPw8x8w4ynnW3EhXyoHWv46CsQxIUzNZcaDvvf9yGIEJENNo5Jw40CTCe9lzHm&#10;xl15S5ddLEWCcMhRQxVjm0sZiooshr5riZN3dN5iTNKX0ni8Jrht5ECpTFqsOS1U2NKiouK0O1sN&#10;x4Naf+0jzeYL//25+VF/2UottX577WYjEJG6+B9+tldGQzbM4HEmHQE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5/2nEAAAA3AAAAA8AAAAAAAAAAAAAAAAAmAIAAGRycy9k&#10;b3ducmV2LnhtbFBLBQYAAAAABAAEAPUAAACJAwAAAAA=&#10;" filled="f" strokeweight="1.5pt">
                        <v:textbox inset=",1mm"/>
                      </v:rect>
                      <v:group id="Группа 687" o:spid="_x0000_s124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TMF8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rV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VMwXxgAAANwA&#10;AAAPAAAAAAAAAAAAAAAAAKoCAABkcnMvZG93bnJldi54bWxQSwUGAAAAAAQABAD6AAAAnQMAAAAA&#10;">
                        <v:group id="Группа 688" o:spid="_x0000_s124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        <v:line id="Line 76" o:spid="_x0000_s124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RI9cQAAADcAAAADwAAAGRycy9kb3ducmV2LnhtbESPT4vCMBTE7wt+h/AEb2u6Hop2jSIL&#10;grJ78B/s9dG8NsXmpSRZW7/9RhA8DjPzG2a5HmwrbuRD41jBxzQDQVw63XCt4HLevs9BhIissXVM&#10;Cu4UYL0avS2x0K7nI91OsRYJwqFABSbGrpAylIYshqnriJNXOW8xJulrqT32CW5bOcuyXFpsOC0Y&#10;7OjLUHk9/VkFcv/dH/x2dqnqate53735yftBqcl42HyCiDTEV/jZ3mkF+XwB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hEj1xAAAANwAAAAPAAAAAAAAAAAA&#10;AAAAAKECAABkcnMvZG93bnJldi54bWxQSwUGAAAAAAQABAD5AAAAkgMAAAAA&#10;" strokeweight="1.5pt"/>
                          <v:line id="Line 77" o:spid="_x0000_s124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d3tcAAAADcAAAADwAAAGRycy9kb3ducmV2LnhtbERPy4rCMBTdC/MP4Q7MTlNdFK1GEUFQ&#10;Zha+wO2luW2KzU1JMrbz95OF4PJw3qvNYFvxJB8axwqmkwwEcel0w7WC23U/noMIEVlj65gU/FGA&#10;zfpjtMJCu57P9LzEWqQQDgUqMDF2hZShNGQxTFxHnLjKeYsxQV9L7bFP4baVsyzLpcWGU4PBjnaG&#10;ysfl1yqQx+/+5PezW1VXh87dj+Yn7welvj6H7RJEpCG+xS/3QSvIF2l+OpOOgFz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nd7XAAAAA3AAAAA8AAAAAAAAAAAAAAAAA&#10;oQIAAGRycy9kb3ducmV2LnhtbFBLBQYAAAAABAAEAPkAAACOAwAAAAA=&#10;" strokeweight="1.5pt"/>
                          <v:line id="Line 78" o:spid="_x0000_s124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vSL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/5z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r0i7DAAAA3AAAAA8AAAAAAAAAAAAA&#10;AAAAoQIAAGRycy9kb3ducmV2LnhtbFBLBQYAAAAABAAEAPkAAACRAwAAAAA=&#10;" strokeweight="1.5pt"/>
                          <v:line id="Line 79" o:spid="_x0000_s125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lMWcQAAADcAAAADwAAAGRycy9kb3ducmV2LnhtbESPQWvCQBSE7wX/w/KE3urGHEIbXUUE&#10;QWkPrQpeH9mXbDD7NuyuJv57t1DocZiZb5jlerSduJMPrWMF81kGgrhyuuVGwfm0e3sHESKyxs4x&#10;KXhQgPVq8rLEUruBf+h+jI1IEA4lKjAx9qWUoTJkMcxcT5y82nmLMUnfSO1xSHDbyTzLCmmx5bRg&#10;sKetoep6vFkF8vA5fPtdfq6bet+7y8F8FcOo1Ot03CxARBrjf/ivvdcKio8cfs+kIyB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+UxZxAAAANwAAAAPAAAAAAAAAAAA&#10;AAAAAKECAABkcnMvZG93bnJldi54bWxQSwUGAAAAAAQABAD5AAAAkgMAAAAA&#10;" strokeweight="1.5pt"/>
                        </v:group>
                        <v:line id="Line 92" o:spid="_x0000_s125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pwsQAAADcAAAADwAAAGRycy9kb3ducmV2LnhtbESPQWsCMRSE7wX/Q3iCt5qtwlK3RimC&#10;oNhDq4LXx+btZunmZUmiu/77RhB6HGbmG2a5HmwrbuRD41jB2zQDQVw63XCt4Hzavr6DCBFZY+uY&#10;FNwpwHo1ellioV3PP3Q7xlokCIcCFZgYu0LKUBqyGKauI05e5bzFmKSvpfbYJ7ht5SzLcmmx4bRg&#10;sKONofL3eLUK5P7Qf/vt7FzV1a5zl735yvtBqcl4+PwAEWmI/+Fne6cV5Is5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tenCxAAAANwAAAAPAAAAAAAAAAAA&#10;AAAAAKECAABkcnMvZG93bnJldi54bWxQSwUGAAAAAAQABAD5AAAAkgMAAAAA&#10;" strokeweight="1.5pt"/>
                      </v:group>
                    </v:group>
                    <v:rect id="Rectangle 74" o:spid="_x0000_s125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5SWMQA&#10;AADcAAAADwAAAGRycy9kb3ducmV2LnhtbESPT2sCMRTE74V+h/AK3jSp2LVujaKW4p9bVej1sXnu&#10;Lt28LEmq67c3gtDjMDO/YabzzjbiTD7UjjW8DhQI4sKZmksNx8NX/x1EiMgGG8ek4UoB5rPnpynm&#10;xl34m877WIoE4ZCjhirGNpcyFBVZDAPXEifv5LzFmKQvpfF4SXDbyKFSmbRYc1qosKVVRcXv/s9q&#10;OB3VdnyItFiu/ORt96l+so1aa9176RYfICJ18T/8aG+MhmwygvuZd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+UljEAAAA3AAAAA8AAAAAAAAAAAAAAAAAmAIAAGRycy9k&#10;b3ducmV2LnhtbFBLBQYAAAAABAAEAPUAAACJAwAAAAA=&#10;" filled="f" strokeweight="1.5pt">
                      <v:textbox inset=",1mm"/>
                    </v:rect>
                  </v:group>
                  <v:group id="Группа 695" o:spid="_x0000_s125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NhJs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P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TYSbFAAAA3AAA&#10;AA8AAAAAAAAAAAAAAAAAqgIAAGRycy9kb3ducmV2LnhtbFBLBQYAAAAABAAEAPoAAACcAwAAAAA=&#10;">
                    <v:group id="Группа 696" o:spid="_x0000_s125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H/Uc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PB/1HFAAAA3AAA&#10;AA8AAAAAAAAAAAAAAAAAqgIAAGRycy9kb3ducmV2LnhtbFBLBQYAAAAABAAEAPoAAACcAwAAAAA=&#10;">
                      <v:line id="Line 102" o:spid="_x0000_s125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EOWc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Z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4Q5Z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4u0MMAAADcAAAADwAAAGRycy9kb3ducmV2LnhtbERPTWvCQBC9C/6HZYReim7sYaupq4hQ&#10;KBQKVUuv0+yYBLOzMTtq7K/vHgoeH+97sep9oy7UxTqwhekkA0VcBFdzaWG/ex3PQEVBdtgEJgs3&#10;irBaDgcLzF248iddtlKqFMIxRwuVSJtrHYuKPMZJaIkTdwidR0mwK7Xr8JrCfaOfssxojzWnhgpb&#10;2lRUHLdnb+ELf0u5vf88fhyNkf33yZw3z8bah1G/fgEl1Mtd/O9+cxbMPK1NZ9IR0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uLtD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13" o:spid="_x0000_s125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KLS8YAAADcAAAADwAAAGRycy9kb3ducmV2LnhtbESPQWvCQBSE74X+h+UVvIhu6mFbU1cR&#10;oSAIhVpLr8/saxLMvo3Zp8b++m5B6HGYmW+Y2aL3jTpTF+vAFh7HGSjiIriaSwu7j9fRM6goyA6b&#10;wGThShEW8/u7GeYuXPidzlspVYJwzNFCJdLmWseiIo9xHFri5H2HzqMk2ZXadXhJcN/oSZYZ7bHm&#10;tFBhS6uKisP25C184k8p181++HYwRnZfR3NaPRlrBw/98gWUUC//4Vt77SyY6R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Zii0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afzsAAAADcAAAADwAAAGRycy9kb3ducmV2LnhtbERPTYvCMBC9L/gfwgje1lRBq9UoVVSE&#10;hYVV8Tw0Y1tsJqWJtv57cxD2+Hjfy3VnKvGkxpWWFYyGEQjizOqScwWX8/57BsJ5ZI2VZVLwIgfr&#10;Ve9riYm2Lf/R8+RzEULYJaig8L5OpHRZQQbd0NbEgbvZxqAPsMmlbrAN4aaS4yiaSoMlh4YCa9oW&#10;lN1PD6NgYjbxT3s+zKfpLjbkr6PZb7pXatDv0gUIT53/F3/cR60gjsL8cCYcAbl6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6mn87AAAAA3AAAAA8AAAAAAAAAAAAAAAAA&#10;oQIAAGRycy9kb3ducmV2LnhtbFBLBQYAAAAABAAEAPkAAACOAwAAAAA=&#10;" strokecolor="windowText" strokeweight="1.5pt"/>
                      <v:line id="Line 98" o:spid="_x0000_s125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+prMcAAADcAAAADwAAAGRycy9kb3ducmV2LnhtbESPzWrDMBCE74W+g9hCLiWR7EBa3Cih&#10;6Q+U3poWQm+LtbZMrZVjKbGTp68KgR6HmfmGWa5H14oj9aHxrCGbKRDEpTcN1xq+Pl+n9yBCRDbY&#10;eiYNJwqwXl1fLbEwfuAPOm5jLRKEQ4EabIxdIWUoLTkMM98RJ6/yvcOYZF9L0+OQ4K6VuVIL6bDh&#10;tGCxoydL5c/24DTMq++X2/38OcvzRr1X9jyUm12t9eRmfHwAEWmM/+FL+81ouFM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r6ms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2DI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sxFcz6QjoKc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tgyD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Emu8YAAADcAAAADwAAAGRycy9kb3ducmV2LnhtbESPUWvCQBCE3wv+h2MLfSl6aYVTUk8R&#10;QRAKhVpLX7e5bRLM7aW5VaO/vicIfRxm5htmtuh9o47UxTqwhadRBoq4CK7m0sLuYz2cgoqC7LAJ&#10;TBbOFGExH9zNMHfhxO903EqpEoRjjhYqkTbXOhYVeYyj0BIn7yd0HiXJrtSuw1OC+0Y/Z5nRHmtO&#10;CxW2tKqo2G8P3sInXko5v34/vu2Nkd3XrzmsJsbah/t++QJKqJf/8K29cRYm2RiuZ9IR0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hJrv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1" o:spid="_x0000_s126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gKNMcAAADcAAAADwAAAGRycy9kb3ducmV2LnhtbESPQUsDMRSE7wX/Q3hCL9Im3Yota9Oi&#10;VUF6sy0Ub4/N283i5mXdxO7qrzeC0OMwM98wq83gGnGmLtSeNcymCgRx4U3NlYbj4WWyBBEissHG&#10;M2n4pgCb9dVohbnxPb/ReR8rkSAcctRgY2xzKUNhyWGY+pY4eaXvHMYku0qaDvsEd43MlLqTDmtO&#10;CxZb2loqPvZfTsO8fH+++Zw/zbKsVrvS/vTF46nSenw9PNyDiDTES/i//Wo0LNQt/J1JR0C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2Ao0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czGsQAAADcAAAADwAAAGRycy9kb3ducmV2LnhtbESPQYvCMBSE78L+h/AWvGmqoK5doyyC&#10;4MGLVdju7dE827rNS9tErf/eCILHYWa+YRarzlTiSq0rLSsYDSMQxJnVJecKjofN4AuE88gaK8uk&#10;4E4OVsuP3gJjbW+8p2vicxEg7GJUUHhfx1K6rCCDbmhr4uCdbGvQB9nmUrd4C3BTyXEUTaXBksNC&#10;gTWtC8r+k4sJlON0vpn/NuXlPGqS9K9u0sMOlep/dj/fIDx1/h1+tbdawSyawP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5zMa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aFI8YAAADc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MMgP/Z9IR0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WhSP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707" o:spid="_x0000_s126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bA0MUAAADc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hFM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JmwNDFAAAA3AAA&#10;AA8AAAAAAAAAAAAAAAAAqgIAAGRycy9kb3ducmV2LnhtbFBLBQYAAAAABAAEAPoAAACcAwAAAAA=&#10;">
                      <v:group id="Группа 708" o:spid="_x0000_s126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    <v:rect id="Rectangle 123" o:spid="_x0000_s126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v+bsUA&#10;AADcAAAADwAAAGRycy9kb3ducmV2LnhtbESPQWvCQBSE70L/w/IKXkQ3FVEbXaUKVsGTmpYeH9ln&#10;kjb7Nma3Gv+9Kwgeh/lmhpnOG1OKM9WusKzgrReBIE6tLjhTkBxW3TEI55E1lpZJwZUczGcvrSnG&#10;2l54R+e9z0QoYRejgtz7KpbSpTkZdD1bEQfvaGuDPsg6k7rGSyg3pexH0VAaLDgs5FjRMqf0b/9v&#10;FJz6v9uAyq/OdvDDyef3erdYslLt1+ZjAsJT45/wI73RCkbRO9zPh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S/5u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925ADF" w:rsidRPr="00CB1016" w:rsidRDefault="00925ADF" w:rsidP="00925ADF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jBLsIA&#10;AADcAAAADwAAAGRycy9kb3ducmV2LnhtbERPTWvCQBC9F/wPywi9lLpRpC3RVazQKnjSpsXjkB2T&#10;aHY2zW41/vvOQfD4eN/TeedqdaY2VJ4NDAcJKOLc24oLA9nXx/MbqBCRLdaeycCVAsxnvYcpptZf&#10;eEvnXSyUhHBI0UAZY5NqHfKSHIaBb4iFO/jWYRTYFtq2eJFwV+tRkrxohxVLQ4kNLUvKT7s/Z+B3&#10;dNyIVH8/bcZ7zj5/Vtv3JRvz2O8WE1CRungX39xra+B1KPPljBwBP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MEuwgAAANwAAAAPAAAAAAAAAAAAAAAAAJgCAABkcnMvZG93&#10;bnJldi54bWxQSwUGAAAAAAQABAD1AAAAhwMAAAAA&#10;" filled="f" stroked="f">
                          <v:textbox style="layout-flow:vertical" inset="1pt,.4mm,1pt,1pt">
                            <w:txbxContent>
                              <w:p w:rsidR="00925ADF" w:rsidRPr="005374BE" w:rsidRDefault="00925ADF" w:rsidP="00925ADF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D675FB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6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RktcUA&#10;AADcAAAADwAAAGRycy9kb3ducmV2LnhtbESPT2vCQBTE7wW/w/IEL6VuIlIluooKVcGTf1p6fGSf&#10;STT7Ns2uGr+9KxQ8DvObGWY8bUwprlS7wrKCuBuBIE6tLjhTcNh/fQxBOI+ssbRMCu7kYDppvY0x&#10;0fbGW7rufCZCCbsEFeTeV4mULs3JoOvaijh4R1sb9EHWmdQ13kK5KWUvij6lwYLDQo4VLXJKz7uL&#10;UfDXO20CKr/fN/1fPix/Vtv5gpXqtJvZCISnxr/g//RaKxjEMTzPhCM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5GS1xQAAANwAAAAPAAAAAAAAAAAAAAAAAJgCAABkcnMv&#10;ZG93bnJldi54bWxQSwUGAAAAAAQABAD1AAAAigMAAAAA&#10;" filled="f" stroked="f">
                          <v:textbox style="layout-flow:vertical" inset="1pt,.4mm,1pt,1pt">
                            <w:txbxContent>
                              <w:p w:rsidR="00925ADF" w:rsidRDefault="00925ADF" w:rsidP="00925ADF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D675FB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12" o:spid="_x0000_s127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      <v:rect id="Rectangle 119" o:spid="_x0000_s127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30+MUA&#10;AADcAAAADwAAAGRycy9kb3ducmV2LnhtbESPT2sCMRTE74LfIbxCb5rdC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fT4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945CCC" w:rsidRDefault="00925ADF" w:rsidP="00925ADF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sjMUA&#10;AADcAAAADwAAAGRycy9kb3ducmV2LnhtbESPT2sCMRTE74LfIbxCb5rdI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GyM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Default="00925ADF" w:rsidP="00925ADF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JF8UA&#10;AADcAAAADwAAAGRycy9kb3ducmV2LnhtbESPT2sCMRTE74LfIbxCb5rdgrZsjSK2Qosn/6DXx+Z1&#10;s3Xzsk2yuv32Rij0OMzMb5jZoreNuJAPtWMF+TgDQVw6XXOl4LBfj15AhIissXFMCn4pwGI+HMyw&#10;0O7KW7rsYiUShEOBCkyMbSFlKA1ZDGPXEifvy3mLMUlfSe3xmuC2kU9ZNpUWa04LBltaGSrPu84q&#10;iEs+Hrv39uf7dJ6at0+/2eedV+rxoV++gojUx//wX/tDK3jOJ3A/k46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Mk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5E4A3B" w:rsidRDefault="00925ADF" w:rsidP="00925ADF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pXYMQA&#10;AADcAAAADwAAAGRycy9kb3ducmV2LnhtbESPQWsCMRSE74L/ITyhN81uD9uyGkVsCy09qcVeH5vn&#10;ZnXzsk2yuv33jVDwOMzMN8xiNdhWXMiHxrGCfJaBIK6cbrhW8LV/mz6DCBFZY+uYFPxSgNVyPFpg&#10;qd2Vt3TZxVokCIcSFZgYu1LKUBmyGGauI07e0XmLMUlfS+3xmuC2lY9ZVkiLDacFgx1tDFXnXW8V&#10;xDUfDv1r93P6Phfm5cN/7vPeK/UwGdZzEJGGeA//t9+1gqe8gNuZd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qV2DEAAAA3AAAAA8AAAAAAAAAAAAAAAAAmAIAAGRycy9k&#10;b3ducmV2LnhtbFBLBQYAAAAABAAEAPUAAACJAwAAAAA=&#10;" filled="f" stroked="f">
                          <v:textbox style="layout-flow:vertical" inset="0,0,0,0">
                            <w:txbxContent>
                              <w:p w:rsidR="00925ADF" w:rsidRPr="000411E6" w:rsidRDefault="00925ADF" w:rsidP="00925ADF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by+8UA&#10;AADcAAAADwAAAGRycy9kb3ducmV2LnhtbESPT2sCMRTE7wW/Q3iCt5pdD1q2RhGtYOnJP9jrY/O6&#10;2bp52SZZ3X77Rih4HGbmN8x82dtGXMmH2rGCfJyBIC6drrlScDpun19AhIissXFMCn4pwHIxeJpj&#10;od2N93Q9xEokCIcCFZgY20LKUBqyGMauJU7el/MWY5K+ktrjLcFtIydZNpUWa04LBltaGyovh84q&#10;iCs+n7u39uf78zI1m3f/ccw7r9Ro2K9eQUTq4yP8395pBbN8Bvc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vL7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5E4A3B" w:rsidRDefault="00925ADF" w:rsidP="00925ADF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lmicEA&#10;AADcAAAADwAAAGRycy9kb3ducmV2LnhtbERPu27CMBTdK/EP1kXqVpx0oFXAIARFourEQ7BexZc4&#10;EF8H24H07+sBqePReU/nvW3EnXyoHSvIRxkI4tLpmisFh/367RNEiMgaG8ek4JcCzGeDlykW2j14&#10;S/ddrEQK4VCgAhNjW0gZSkMWw8i1xIk7O28xJugrqT0+Urht5HuWjaXFmlODwZaWhsrrrrMK4oKP&#10;x+6rvV1O17FZffuffd55pV6H/WICIlIf/8VP90Yr+MjT2nQmHQE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5Zon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925ADF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XDEsUA&#10;AADcAAAADwAAAGRycy9kb3ducmV2LnhtbESPQWsCMRSE74L/IbxCb5pdD7ZujSLaQounquj1sXnd&#10;bN28bJOsbv+9KRQ8DjPzDTNf9rYRF/KhdqwgH2cgiEuna64UHPZvo2cQISJrbByTgl8KsFwMB3Ms&#10;tLvyJ112sRIJwqFABSbGtpAylIYshrFriZP35bzFmKSvpPZ4TXDbyEmWTaXFmtOCwZbWhsrzrrMK&#10;4oqPx+61/fk+nadm8+G3+7zzSj0+9KsXEJH6eA//t9+1gqd8Bn9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cMS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gMsEA&#10;AADcAAAADwAAAGRycy9kb3ducmV2LnhtbERPyW7CMBC9V+IfrEHqrThwoFXAIMQiUfXEIriO4iEO&#10;xONgO5D+fX1A6vHp7dN5Z2vxIB8qxwqGgwwEceF0xaWC42Hz8QUiRGSNtWNS8EsB5rPe2xRz7Z68&#10;o8c+liKFcMhRgYmxyaUMhSGLYeAa4sRdnLcYE/Sl1B6fKdzWcpRlY2mx4tRgsKGloeK2b62CuODT&#10;qV039+v5Njarb/9zGLZeqfd+t5iAiNTFf/HLvdUKPkdpfjqTjoC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joDLBAAAA3AAAAA8AAAAAAAAAAAAAAAAAmAIAAGRycy9kb3du&#10;cmV2LnhtbFBLBQYAAAAABAAEAPUAAACGAwAAAAA=&#10;" filled="f" stroked="f">
                          <v:textbox style="layout-flow:vertical" inset="0,0,0,0">
                            <w:txbxContent>
                              <w:p w:rsidR="00925ADF" w:rsidRPr="00945CCC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8FqcUA&#10;AADcAAAADwAAAGRycy9kb3ducmV2LnhtbESPQWsCMRSE74L/IbxCb5pdDypbo0i10NJTtWyvj83r&#10;ZuvmZU2yuv33piD0OMzMN8xqM9hWXMiHxrGCfJqBIK6cbrhW8Hl8mSxBhIissXVMCn4pwGY9Hq2w&#10;0O7KH3Q5xFokCIcCFZgYu0LKUBmyGKauI07et/MWY5K+ltrjNcFtK2dZNpcWG04LBjt6NlSdDr1V&#10;ELdclv2+O/98neZm9+bfj3nvlXp8GLZPICIN8T98b79qBYtZDn9n0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bwWp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945CCC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2b3sUA&#10;AADcAAAADwAAAGRycy9kb3ducmV2LnhtbESPT2sCMRTE7wW/Q3iCt5p1D1q2RhFtodKTf7DXx+Z1&#10;s3Xzsk2yuv32Rih4HGbmN8x82dtGXMiH2rGCyTgDQVw6XXOl4Hh4f34BESKyxsYxKfijAMvF4GmO&#10;hXZX3tFlHyuRIBwKVGBibAspQ2nIYhi7ljh5385bjEn6SmqP1wS3jcyzbCot1pwWDLa0NlSe951V&#10;EFd8OnVv7e/P13lqNlv/eZh0XqnRsF+9gojUx0f4v/2hFczyHO5n0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Zve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5E4A3B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E+RcUA&#10;AADcAAAADwAAAGRycy9kb3ducmV2LnhtbESPQWsCMRSE74X+h/AKvdWsF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T5F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5E4A3B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imMcUA&#10;AADcAAAADwAAAGRycy9kb3ducmV2LnhtbESPQWsCMRSE74X+h/AKvdWsUqy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GKYx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0411E6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QDqsUA&#10;AADcAAAADwAAAGRycy9kb3ducmV2LnhtbESPQWsCMRSE74X+h/AKvdWsQq2sRhFtoaUnXdHrY/Pc&#10;rG5etklWt/++EQoeh5n5hpktetuIC/lQO1YwHGQgiEuna64U7IqPlwmIEJE1No5JwS8FWMwfH2aY&#10;a3flDV22sRIJwiFHBSbGNpcylIYshoFriZN3dN5iTNJXUnu8Jrht5CjLxtJizWnBYEsrQ+V521kF&#10;ccn7fffe/pwO57FZf/nvYth5pZ6f+uUURKQ+3sP/7U+t4G30C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AOqxQAAANwAAAAPAAAAAAAAAAAAAAAAAJgCAABkcnMv&#10;ZG93bnJldi54bWxQSwUGAAAAAAQABAD1AAAAigMAAAAA&#10;" filled="f" stroked="f">
                          <v:textbox style="layout-flow:vertical" inset="0,0,0,0">
                            <w:txbxContent>
                              <w:p w:rsidR="00925ADF" w:rsidRPr="000411E6" w:rsidRDefault="00925ADF" w:rsidP="00925AD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  <v:group id="Группа 726" o:spid="_x0000_s1284" style="position:absolute;left:87946;top:20056;width:32400;height:1656;rotation:-90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HhNHxgAAANwA&#10;AAAPAAAAAAAAAAAAAAAAAKoCAABkcnMvZG93bnJldi54bWxQSwUGAAAAAAQABAD6AAAAnQMAAAAA&#10;">
                <v:rect id="Rectangle 122" o:spid="_x0000_s128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T58UA&#10;AADcAAAADwAAAGRycy9kb3ducmV2LnhtbESPQWvCQBSE7wX/w/IKvRTdNEgt0U1QoVrwpI3i8ZF9&#10;JqnZt2l21fTfd4VCj8N8M8PMst404kqdqy0reBlFIIgLq2suFeSf78M3EM4ja2wsk4IfcpClg4cZ&#10;JtreeEvXnS9FKGGXoILK+zaR0hUVGXQj2xIH72Q7gz7IrpS6w1soN42Mo+hVGqw5LFTY0rKi4ry7&#10;GAXf8dcmoHL/vBkfOV8d1tvFkpV6euznUxCeev8P/6U/tIJJPIH7mXAEZPo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ZPnxQAAANwAAAAPAAAAAAAAAAAAAAAAAJgCAABkcnMv&#10;ZG93bnJldi54bWxQSwUGAAAAAAQABAD1AAAAigMAAAAA&#10;" filled="f" stroked="f">
                  <v:textbox style="layout-flow:vertical" inset="1pt,.4mm,1pt,1pt">
                    <w:txbxContent>
                      <w:p w:rsidR="00925ADF" w:rsidRPr="006C5C53" w:rsidRDefault="00925ADF" w:rsidP="00925AD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HlcIA&#10;AADcAAAADwAAAGRycy9kb3ducmV2LnhtbERPS2vCQBC+C/6HZQpeRDeG0krqKq1gW/DkE49Ddpqk&#10;Zmdjdqvpv+8chB4/vvds0blaXakNlWcDk3ECijj3tuLCwH63Gk1BhYhssfZMBn4pwGLe780ws/7G&#10;G7puY6EkhEOGBsoYm0zrkJfkMIx9Qyzcl28dRoFtoW2LNwl3tU6T5Ek7rFgaSmxoWVJ+3v44A5f0&#10;ey1SfRiuH0+8fz9+bN6WbMzgoXt9ARWpi//iu/vTGnhOZa2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sgeVwgAAANwAAAAPAAAAAAAAAAAAAAAAAJgCAABkcnMvZG93&#10;bnJldi54bWxQSwUGAAAAAAQABAD1AAAAhwMAAAAA&#10;" filled="f" stroked="f">
                  <v:textbox style="layout-flow:vertical" inset="1pt,.4mm,1pt,1pt">
                    <w:txbxContent>
                      <w:p w:rsidR="00925ADF" w:rsidRPr="006C5C53" w:rsidRDefault="00925ADF" w:rsidP="00925AD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71BCE800" wp14:editId="771D4B0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675FB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675FB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87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">
              <v:group id="Группа 551" o:spid="_x0000_s1288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8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9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9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9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9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9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9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9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9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9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0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0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0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30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0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314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315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316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317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18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1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320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1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22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3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324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325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6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327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328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29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675FB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0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675FB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1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33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3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4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5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6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3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38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3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0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1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2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4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34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4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9A29418" wp14:editId="1D184492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6A35D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D675FB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675FB" w:rsidRPr="00D675FB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675FB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675FB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6A35D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675FB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D675FB">
                                    <w:rPr>
                                      <w:rStyle w:val="34fe"/>
                                    </w:rPr>
                                    <w:t>Чертеж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348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">
              <v:group id="Группа 11" o:spid="_x0000_s1349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35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35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35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35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35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35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35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35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35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5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6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6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6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6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6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6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75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76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77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78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79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80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81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2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83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4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85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86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87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88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89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90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91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2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3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4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95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6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97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98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99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0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1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2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3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4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5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6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07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08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09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0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1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2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4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5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6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19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6A35D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D675FB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0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1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2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3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675FB" w:rsidRPr="00D675FB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675FB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4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5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6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675FB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27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6A35D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675FB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D675FB">
                              <w:rPr>
                                <w:rStyle w:val="34fe"/>
                              </w:rPr>
                              <w:t>Чертеж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2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29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1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2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3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5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43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3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0F6E"/>
    <w:rsid w:val="0002156A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0AC"/>
    <w:rsid w:val="00120549"/>
    <w:rsid w:val="00120D35"/>
    <w:rsid w:val="00120F79"/>
    <w:rsid w:val="001221C9"/>
    <w:rsid w:val="001230E9"/>
    <w:rsid w:val="00123EF2"/>
    <w:rsid w:val="0012402A"/>
    <w:rsid w:val="0012494B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92F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E2F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5760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B5C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2628"/>
    <w:rsid w:val="002D3361"/>
    <w:rsid w:val="002D5BD9"/>
    <w:rsid w:val="002D62F4"/>
    <w:rsid w:val="002D7A74"/>
    <w:rsid w:val="002E12D3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4BEF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399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27D4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3CE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5774F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5279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2A7E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6CF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2EBC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35D6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4607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05B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0ECB"/>
    <w:rsid w:val="00802BC5"/>
    <w:rsid w:val="0080442A"/>
    <w:rsid w:val="00804B04"/>
    <w:rsid w:val="008067A1"/>
    <w:rsid w:val="0080796B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194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5983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6402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5ADF"/>
    <w:rsid w:val="00926FAE"/>
    <w:rsid w:val="00927F6A"/>
    <w:rsid w:val="00931CDA"/>
    <w:rsid w:val="0093229E"/>
    <w:rsid w:val="00934712"/>
    <w:rsid w:val="00934FC7"/>
    <w:rsid w:val="00935ABF"/>
    <w:rsid w:val="00936462"/>
    <w:rsid w:val="00940460"/>
    <w:rsid w:val="00940B14"/>
    <w:rsid w:val="00941129"/>
    <w:rsid w:val="009436DB"/>
    <w:rsid w:val="009441B4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57796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4DE1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37CF"/>
    <w:rsid w:val="009D4541"/>
    <w:rsid w:val="009D593E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4AC6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88B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1BB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75FB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B30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84C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2DF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5F2B"/>
    <w:rsid w:val="00F76DA8"/>
    <w:rsid w:val="00F81040"/>
    <w:rsid w:val="00F81596"/>
    <w:rsid w:val="00F83414"/>
    <w:rsid w:val="00F83F3C"/>
    <w:rsid w:val="00F85A29"/>
    <w:rsid w:val="00F868AD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8F3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675FB"/>
    <w:rPr>
      <w:sz w:val="24"/>
    </w:rPr>
  </w:style>
  <w:style w:type="paragraph" w:styleId="1">
    <w:name w:val="heading 1"/>
    <w:next w:val="34b"/>
    <w:link w:val="10"/>
    <w:qFormat/>
    <w:rsid w:val="00D675FB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675FB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675FB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675FB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675FB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675FB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675FB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675FB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675FB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675FB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675FB"/>
  </w:style>
  <w:style w:type="character" w:customStyle="1" w:styleId="34c">
    <w:name w:val="34_Знак_Сообщение_системы"/>
    <w:rsid w:val="00D675FB"/>
    <w:rPr>
      <w:rFonts w:ascii="Calibri" w:hAnsi="Calibri"/>
    </w:rPr>
  </w:style>
  <w:style w:type="paragraph" w:customStyle="1" w:styleId="34b">
    <w:name w:val="34_Абзац_Обычный"/>
    <w:link w:val="34d"/>
    <w:qFormat/>
    <w:rsid w:val="00D675FB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675FB"/>
    <w:rPr>
      <w:sz w:val="24"/>
      <w:lang w:eastAsia="x-none"/>
    </w:rPr>
  </w:style>
  <w:style w:type="character" w:customStyle="1" w:styleId="10">
    <w:name w:val="Заголовок 1 Знак"/>
    <w:link w:val="1"/>
    <w:rsid w:val="00D675FB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675FB"/>
    <w:rPr>
      <w:b/>
      <w:sz w:val="32"/>
    </w:rPr>
  </w:style>
  <w:style w:type="character" w:customStyle="1" w:styleId="30">
    <w:name w:val="Заголовок 3 Знак"/>
    <w:link w:val="3"/>
    <w:rsid w:val="00D675FB"/>
    <w:rPr>
      <w:b/>
      <w:bCs/>
      <w:sz w:val="28"/>
    </w:rPr>
  </w:style>
  <w:style w:type="character" w:customStyle="1" w:styleId="40">
    <w:name w:val="Заголовок 4 Знак"/>
    <w:link w:val="4"/>
    <w:rsid w:val="00D675FB"/>
    <w:rPr>
      <w:b/>
      <w:sz w:val="24"/>
    </w:rPr>
  </w:style>
  <w:style w:type="character" w:customStyle="1" w:styleId="50">
    <w:name w:val="Заголовок 5 Знак"/>
    <w:link w:val="5"/>
    <w:rsid w:val="00D675FB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675FB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675FB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675FB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675FB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675FB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675FB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675FB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675FB"/>
    <w:rPr>
      <w:u w:val="single"/>
    </w:rPr>
  </w:style>
  <w:style w:type="paragraph" w:customStyle="1" w:styleId="349">
    <w:name w:val="34_Список_Библиография"/>
    <w:basedOn w:val="34b"/>
    <w:rsid w:val="00D675FB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292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675FB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675FB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675FB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675FB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675FB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292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675FB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292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675FB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675FB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675FB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675FB"/>
    <w:rPr>
      <w:b w:val="0"/>
      <w:i/>
    </w:rPr>
  </w:style>
  <w:style w:type="character" w:customStyle="1" w:styleId="34fc">
    <w:name w:val="34_Знак_Название_файла"/>
    <w:qFormat/>
    <w:rsid w:val="00D675FB"/>
    <w:rPr>
      <w:rFonts w:ascii="Calibri" w:hAnsi="Calibri"/>
    </w:rPr>
  </w:style>
  <w:style w:type="character" w:customStyle="1" w:styleId="34fd">
    <w:name w:val="34_Знак_Термин"/>
    <w:rsid w:val="00D675FB"/>
    <w:rPr>
      <w:i/>
    </w:rPr>
  </w:style>
  <w:style w:type="character" w:customStyle="1" w:styleId="34fe">
    <w:name w:val="34_Знак_Полужирный"/>
    <w:rsid w:val="00D675FB"/>
    <w:rPr>
      <w:b/>
    </w:rPr>
  </w:style>
  <w:style w:type="character" w:customStyle="1" w:styleId="34ff">
    <w:name w:val="34_Знак_Верхний_индекс"/>
    <w:rsid w:val="00D675FB"/>
    <w:rPr>
      <w:vertAlign w:val="superscript"/>
    </w:rPr>
  </w:style>
  <w:style w:type="character" w:customStyle="1" w:styleId="3424">
    <w:name w:val="34_Список_Марк_2 Знак"/>
    <w:link w:val="3423"/>
    <w:rsid w:val="00354BE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675FB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675FB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675FB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675FB"/>
    <w:pPr>
      <w:numPr>
        <w:numId w:val="31"/>
      </w:numPr>
    </w:pPr>
  </w:style>
  <w:style w:type="character" w:customStyle="1" w:styleId="3419">
    <w:name w:val="34_Список_Марк_1 Знак"/>
    <w:link w:val="3413"/>
    <w:rsid w:val="0018292F"/>
    <w:rPr>
      <w:sz w:val="24"/>
      <w:lang w:eastAsia="x-none"/>
    </w:rPr>
  </w:style>
  <w:style w:type="paragraph" w:styleId="a4">
    <w:name w:val="footnote text"/>
    <w:basedOn w:val="34b"/>
    <w:link w:val="a5"/>
    <w:rsid w:val="00D675FB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675FB"/>
    <w:pPr>
      <w:numPr>
        <w:numId w:val="30"/>
      </w:numPr>
    </w:pPr>
  </w:style>
  <w:style w:type="character" w:customStyle="1" w:styleId="341a">
    <w:name w:val="34_Список_Нум_1 Знак"/>
    <w:link w:val="341"/>
    <w:rsid w:val="0018292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675FB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8292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675FB"/>
    <w:pPr>
      <w:keepNext/>
    </w:pPr>
  </w:style>
  <w:style w:type="paragraph" w:customStyle="1" w:styleId="34f1">
    <w:name w:val="34_Рамка_Основной"/>
    <w:basedOn w:val="34b"/>
    <w:link w:val="34f0"/>
    <w:rsid w:val="00D675FB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675FB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675FB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675FB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675FB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675FB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675FB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675FB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675FB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675FB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675FB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675FB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675FB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675FB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675FB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8292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675FB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675FB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675FB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675FB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675FB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675FB"/>
    <w:rPr>
      <w:sz w:val="18"/>
      <w:lang w:eastAsia="x-none"/>
    </w:rPr>
  </w:style>
  <w:style w:type="paragraph" w:customStyle="1" w:styleId="34fff1">
    <w:name w:val="34_Листинг"/>
    <w:basedOn w:val="34b"/>
    <w:rsid w:val="00D675FB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675FB"/>
    <w:rPr>
      <w:b/>
    </w:rPr>
  </w:style>
  <w:style w:type="paragraph" w:customStyle="1" w:styleId="3440">
    <w:name w:val="34_Заголовок_4_Приложение"/>
    <w:basedOn w:val="4"/>
    <w:next w:val="34b"/>
    <w:rsid w:val="00D675FB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675FB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675FB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675FB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675FB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675FB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675FB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675FB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675FB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675FB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675FB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675FB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675FB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675FB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675FB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675FB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675FB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675FB"/>
  </w:style>
  <w:style w:type="paragraph" w:customStyle="1" w:styleId="34fffb">
    <w:name w:val="34_Пример_Заголовок"/>
    <w:basedOn w:val="34f8"/>
    <w:next w:val="34f8"/>
    <w:rsid w:val="00D675FB"/>
    <w:pPr>
      <w:keepNext/>
      <w:spacing w:after="120"/>
    </w:pPr>
    <w:rPr>
      <w:b/>
      <w:lang w:eastAsia="ru-RU"/>
    </w:rPr>
  </w:style>
  <w:style w:type="character" w:styleId="a7">
    <w:name w:val="FollowedHyperlink"/>
    <w:rsid w:val="00D675FB"/>
    <w:rPr>
      <w:color w:val="auto"/>
    </w:rPr>
  </w:style>
  <w:style w:type="character" w:customStyle="1" w:styleId="34fffc">
    <w:name w:val="34_Знак_Нижний_индекс"/>
    <w:rsid w:val="00D675FB"/>
    <w:rPr>
      <w:vertAlign w:val="subscript"/>
    </w:rPr>
  </w:style>
  <w:style w:type="character" w:styleId="a8">
    <w:name w:val="footnote reference"/>
    <w:basedOn w:val="a1"/>
    <w:semiHidden/>
    <w:rsid w:val="00D675FB"/>
    <w:rPr>
      <w:vertAlign w:val="superscript"/>
    </w:rPr>
  </w:style>
  <w:style w:type="paragraph" w:styleId="a9">
    <w:name w:val="header"/>
    <w:basedOn w:val="34b"/>
    <w:link w:val="aa"/>
    <w:rsid w:val="00D675FB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675FB"/>
    <w:rPr>
      <w:lang w:eastAsia="x-none"/>
    </w:rPr>
  </w:style>
  <w:style w:type="paragraph" w:styleId="ab">
    <w:name w:val="footer"/>
    <w:basedOn w:val="34b"/>
    <w:link w:val="ac"/>
    <w:rsid w:val="00D675FB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675FB"/>
    <w:rPr>
      <w:lang w:eastAsia="x-none"/>
    </w:rPr>
  </w:style>
  <w:style w:type="numbering" w:customStyle="1" w:styleId="a">
    <w:name w:val="Приложение"/>
    <w:uiPriority w:val="99"/>
    <w:rsid w:val="00D675FB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675FB"/>
    <w:pPr>
      <w:keepNext/>
    </w:pPr>
  </w:style>
  <w:style w:type="character" w:customStyle="1" w:styleId="3434">
    <w:name w:val="34_Список_Марк_3 Знак"/>
    <w:basedOn w:val="34d"/>
    <w:link w:val="3432"/>
    <w:rsid w:val="00354BE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675FB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675FB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292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292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292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675FB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675FB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675FB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8292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675FB"/>
    <w:pPr>
      <w:keepNext/>
    </w:pPr>
  </w:style>
  <w:style w:type="character" w:customStyle="1" w:styleId="34ffff0">
    <w:name w:val="34_Процедура_Подшаг Знак"/>
    <w:basedOn w:val="34d"/>
    <w:link w:val="344"/>
    <w:rsid w:val="0018292F"/>
    <w:rPr>
      <w:sz w:val="24"/>
      <w:lang w:eastAsia="x-none"/>
    </w:rPr>
  </w:style>
  <w:style w:type="character" w:customStyle="1" w:styleId="34ffff2">
    <w:name w:val="34_Знак_Клавиши"/>
    <w:rsid w:val="00D675FB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675FB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675FB"/>
  </w:style>
  <w:style w:type="paragraph" w:styleId="ad">
    <w:name w:val="caption"/>
    <w:basedOn w:val="34b"/>
    <w:next w:val="34b"/>
    <w:rsid w:val="00925AD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675FB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675FB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675FB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292F"/>
    <w:rPr>
      <w:sz w:val="24"/>
      <w:lang w:eastAsia="x-none"/>
    </w:rPr>
  </w:style>
  <w:style w:type="character" w:customStyle="1" w:styleId="ae">
    <w:name w:val="Основной текст Знак"/>
    <w:semiHidden/>
    <w:rsid w:val="00D675FB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675FB"/>
    <w:rPr>
      <w:rFonts w:ascii="Arial" w:hAnsi="Arial"/>
    </w:rPr>
  </w:style>
  <w:style w:type="character" w:customStyle="1" w:styleId="af0">
    <w:name w:val="Тема примечания Знак"/>
    <w:semiHidden/>
    <w:rsid w:val="00D675FB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675FB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675FB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675FB"/>
  </w:style>
  <w:style w:type="character" w:styleId="af3">
    <w:name w:val="annotation reference"/>
    <w:semiHidden/>
    <w:rsid w:val="00D675FB"/>
    <w:rPr>
      <w:sz w:val="16"/>
      <w:szCs w:val="16"/>
    </w:rPr>
  </w:style>
  <w:style w:type="character" w:styleId="af4">
    <w:name w:val="page number"/>
    <w:rsid w:val="00D675FB"/>
  </w:style>
  <w:style w:type="paragraph" w:styleId="af5">
    <w:name w:val="Body Text"/>
    <w:basedOn w:val="a0"/>
    <w:link w:val="13"/>
    <w:semiHidden/>
    <w:unhideWhenUsed/>
    <w:rsid w:val="00D675FB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675FB"/>
    <w:rPr>
      <w:sz w:val="24"/>
    </w:rPr>
  </w:style>
  <w:style w:type="paragraph" w:styleId="af6">
    <w:name w:val="annotation subject"/>
    <w:basedOn w:val="af2"/>
    <w:next w:val="af2"/>
    <w:link w:val="14"/>
    <w:semiHidden/>
    <w:rsid w:val="00D675FB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675FB"/>
    <w:rPr>
      <w:b/>
      <w:bCs/>
    </w:rPr>
  </w:style>
  <w:style w:type="paragraph" w:styleId="af7">
    <w:name w:val="Balloon Text"/>
    <w:basedOn w:val="a0"/>
    <w:link w:val="15"/>
    <w:semiHidden/>
    <w:rsid w:val="00D675FB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675FB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675FB"/>
  </w:style>
  <w:style w:type="paragraph" w:customStyle="1" w:styleId="34ffff9">
    <w:name w:val="34_ТЛ_Подпись"/>
    <w:basedOn w:val="34f6"/>
    <w:rsid w:val="00D675FB"/>
  </w:style>
  <w:style w:type="paragraph" w:customStyle="1" w:styleId="34ffffa">
    <w:name w:val="34_ТЛ_Подпись_скрытый"/>
    <w:basedOn w:val="34ffff9"/>
    <w:rsid w:val="00D675FB"/>
    <w:rPr>
      <w:vanish/>
    </w:rPr>
  </w:style>
  <w:style w:type="paragraph" w:customStyle="1" w:styleId="34ffffb">
    <w:name w:val="34_Комментарий_Философта"/>
    <w:basedOn w:val="34b"/>
    <w:rsid w:val="00D675FB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675FB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675FB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675FB"/>
    <w:rPr>
      <w:b/>
    </w:rPr>
  </w:style>
  <w:style w:type="paragraph" w:customStyle="1" w:styleId="34ffffe">
    <w:name w:val="34_Таблица_Сноска_Линия"/>
    <w:basedOn w:val="34fff7"/>
    <w:next w:val="34fff7"/>
    <w:rsid w:val="00D675FB"/>
    <w:pPr>
      <w:keepNext/>
    </w:pPr>
  </w:style>
  <w:style w:type="paragraph" w:customStyle="1" w:styleId="34fffff">
    <w:name w:val="34_Таблица_Примечание"/>
    <w:basedOn w:val="34fff7"/>
    <w:rsid w:val="00D675FB"/>
  </w:style>
  <w:style w:type="character" w:customStyle="1" w:styleId="34fffff0">
    <w:name w:val="34_Знак_Значение"/>
    <w:qFormat/>
    <w:rsid w:val="00D675FB"/>
    <w:rPr>
      <w:rFonts w:ascii="Calibri" w:hAnsi="Calibri"/>
    </w:rPr>
  </w:style>
  <w:style w:type="character" w:styleId="af8">
    <w:name w:val="Hyperlink"/>
    <w:rsid w:val="00D675FB"/>
    <w:rPr>
      <w:color w:val="0000FF"/>
      <w:u w:val="single"/>
    </w:rPr>
  </w:style>
  <w:style w:type="paragraph" w:customStyle="1" w:styleId="34fffff1">
    <w:name w:val="34_Рисунок_Подпись"/>
    <w:basedOn w:val="34b"/>
    <w:rsid w:val="00D675FB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675FB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675FB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675FB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675FB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675FB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675FB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20F6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675FB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675FB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675FB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675FB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675FB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675FB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675FB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675FB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675FB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675FB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675FB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675FB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675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25AD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675FB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675FB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675FB"/>
    <w:pPr>
      <w:jc w:val="center"/>
    </w:pPr>
  </w:style>
  <w:style w:type="paragraph" w:customStyle="1" w:styleId="3411">
    <w:name w:val="34_Таблица_Список_Марк_1_без_отступа"/>
    <w:basedOn w:val="34ff6"/>
    <w:rsid w:val="00D675FB"/>
    <w:pPr>
      <w:numPr>
        <w:numId w:val="41"/>
      </w:numPr>
    </w:pPr>
  </w:style>
  <w:style w:type="paragraph" w:customStyle="1" w:styleId="34fffff9">
    <w:name w:val="34_Формула"/>
    <w:basedOn w:val="a0"/>
    <w:rsid w:val="00D675FB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675FB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675FB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675FB"/>
    <w:rPr>
      <w:sz w:val="24"/>
    </w:rPr>
  </w:style>
  <w:style w:type="paragraph" w:styleId="1">
    <w:name w:val="heading 1"/>
    <w:next w:val="34b"/>
    <w:link w:val="10"/>
    <w:qFormat/>
    <w:rsid w:val="00D675FB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675FB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675FB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675FB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675FB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675FB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675FB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675FB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675FB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675FB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675FB"/>
  </w:style>
  <w:style w:type="character" w:customStyle="1" w:styleId="34c">
    <w:name w:val="34_Знак_Сообщение_системы"/>
    <w:rsid w:val="00D675FB"/>
    <w:rPr>
      <w:rFonts w:ascii="Calibri" w:hAnsi="Calibri"/>
    </w:rPr>
  </w:style>
  <w:style w:type="paragraph" w:customStyle="1" w:styleId="34b">
    <w:name w:val="34_Абзац_Обычный"/>
    <w:link w:val="34d"/>
    <w:qFormat/>
    <w:rsid w:val="00D675FB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675FB"/>
    <w:rPr>
      <w:sz w:val="24"/>
      <w:lang w:eastAsia="x-none"/>
    </w:rPr>
  </w:style>
  <w:style w:type="character" w:customStyle="1" w:styleId="10">
    <w:name w:val="Заголовок 1 Знак"/>
    <w:link w:val="1"/>
    <w:rsid w:val="00D675FB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675FB"/>
    <w:rPr>
      <w:b/>
      <w:sz w:val="32"/>
    </w:rPr>
  </w:style>
  <w:style w:type="character" w:customStyle="1" w:styleId="30">
    <w:name w:val="Заголовок 3 Знак"/>
    <w:link w:val="3"/>
    <w:rsid w:val="00D675FB"/>
    <w:rPr>
      <w:b/>
      <w:bCs/>
      <w:sz w:val="28"/>
    </w:rPr>
  </w:style>
  <w:style w:type="character" w:customStyle="1" w:styleId="40">
    <w:name w:val="Заголовок 4 Знак"/>
    <w:link w:val="4"/>
    <w:rsid w:val="00D675FB"/>
    <w:rPr>
      <w:b/>
      <w:sz w:val="24"/>
    </w:rPr>
  </w:style>
  <w:style w:type="character" w:customStyle="1" w:styleId="50">
    <w:name w:val="Заголовок 5 Знак"/>
    <w:link w:val="5"/>
    <w:rsid w:val="00D675FB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675FB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675FB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675FB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675FB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675FB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675FB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675FB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675FB"/>
    <w:rPr>
      <w:u w:val="single"/>
    </w:rPr>
  </w:style>
  <w:style w:type="paragraph" w:customStyle="1" w:styleId="349">
    <w:name w:val="34_Список_Библиография"/>
    <w:basedOn w:val="34b"/>
    <w:rsid w:val="00D675FB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292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675FB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675FB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675FB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675FB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675FB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292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675FB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292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675FB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675FB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675FB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675FB"/>
    <w:rPr>
      <w:b w:val="0"/>
      <w:i/>
    </w:rPr>
  </w:style>
  <w:style w:type="character" w:customStyle="1" w:styleId="34fc">
    <w:name w:val="34_Знак_Название_файла"/>
    <w:qFormat/>
    <w:rsid w:val="00D675FB"/>
    <w:rPr>
      <w:rFonts w:ascii="Calibri" w:hAnsi="Calibri"/>
    </w:rPr>
  </w:style>
  <w:style w:type="character" w:customStyle="1" w:styleId="34fd">
    <w:name w:val="34_Знак_Термин"/>
    <w:rsid w:val="00D675FB"/>
    <w:rPr>
      <w:i/>
    </w:rPr>
  </w:style>
  <w:style w:type="character" w:customStyle="1" w:styleId="34fe">
    <w:name w:val="34_Знак_Полужирный"/>
    <w:rsid w:val="00D675FB"/>
    <w:rPr>
      <w:b/>
    </w:rPr>
  </w:style>
  <w:style w:type="character" w:customStyle="1" w:styleId="34ff">
    <w:name w:val="34_Знак_Верхний_индекс"/>
    <w:rsid w:val="00D675FB"/>
    <w:rPr>
      <w:vertAlign w:val="superscript"/>
    </w:rPr>
  </w:style>
  <w:style w:type="character" w:customStyle="1" w:styleId="3424">
    <w:name w:val="34_Список_Марк_2 Знак"/>
    <w:link w:val="3423"/>
    <w:rsid w:val="00354BE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675FB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675FB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675FB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675FB"/>
    <w:pPr>
      <w:numPr>
        <w:numId w:val="31"/>
      </w:numPr>
    </w:pPr>
  </w:style>
  <w:style w:type="character" w:customStyle="1" w:styleId="3419">
    <w:name w:val="34_Список_Марк_1 Знак"/>
    <w:link w:val="3413"/>
    <w:rsid w:val="0018292F"/>
    <w:rPr>
      <w:sz w:val="24"/>
      <w:lang w:eastAsia="x-none"/>
    </w:rPr>
  </w:style>
  <w:style w:type="paragraph" w:styleId="a4">
    <w:name w:val="footnote text"/>
    <w:basedOn w:val="34b"/>
    <w:link w:val="a5"/>
    <w:rsid w:val="00D675FB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675FB"/>
    <w:pPr>
      <w:numPr>
        <w:numId w:val="30"/>
      </w:numPr>
    </w:pPr>
  </w:style>
  <w:style w:type="character" w:customStyle="1" w:styleId="341a">
    <w:name w:val="34_Список_Нум_1 Знак"/>
    <w:link w:val="341"/>
    <w:rsid w:val="0018292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675FB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18292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675FB"/>
    <w:pPr>
      <w:keepNext/>
    </w:pPr>
  </w:style>
  <w:style w:type="paragraph" w:customStyle="1" w:styleId="34f1">
    <w:name w:val="34_Рамка_Основной"/>
    <w:basedOn w:val="34b"/>
    <w:link w:val="34f0"/>
    <w:rsid w:val="00D675FB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675FB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675FB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675FB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675FB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675FB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675FB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675FB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675FB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675FB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675FB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675FB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675FB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675FB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675FB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18292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675FB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675FB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675FB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675FB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675FB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675FB"/>
    <w:rPr>
      <w:sz w:val="18"/>
      <w:lang w:eastAsia="x-none"/>
    </w:rPr>
  </w:style>
  <w:style w:type="paragraph" w:customStyle="1" w:styleId="34fff1">
    <w:name w:val="34_Листинг"/>
    <w:basedOn w:val="34b"/>
    <w:rsid w:val="00D675FB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675FB"/>
    <w:rPr>
      <w:b/>
    </w:rPr>
  </w:style>
  <w:style w:type="paragraph" w:customStyle="1" w:styleId="3440">
    <w:name w:val="34_Заголовок_4_Приложение"/>
    <w:basedOn w:val="4"/>
    <w:next w:val="34b"/>
    <w:rsid w:val="00D675FB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675FB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675FB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675FB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675FB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675FB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675FB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675FB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675FB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675FB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675FB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675FB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675FB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675FB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675FB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675FB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675FB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675FB"/>
  </w:style>
  <w:style w:type="paragraph" w:customStyle="1" w:styleId="34fffb">
    <w:name w:val="34_Пример_Заголовок"/>
    <w:basedOn w:val="34f8"/>
    <w:next w:val="34f8"/>
    <w:rsid w:val="00D675FB"/>
    <w:pPr>
      <w:keepNext/>
      <w:spacing w:after="120"/>
    </w:pPr>
    <w:rPr>
      <w:b/>
      <w:lang w:eastAsia="ru-RU"/>
    </w:rPr>
  </w:style>
  <w:style w:type="character" w:styleId="a7">
    <w:name w:val="FollowedHyperlink"/>
    <w:rsid w:val="00D675FB"/>
    <w:rPr>
      <w:color w:val="auto"/>
    </w:rPr>
  </w:style>
  <w:style w:type="character" w:customStyle="1" w:styleId="34fffc">
    <w:name w:val="34_Знак_Нижний_индекс"/>
    <w:rsid w:val="00D675FB"/>
    <w:rPr>
      <w:vertAlign w:val="subscript"/>
    </w:rPr>
  </w:style>
  <w:style w:type="character" w:styleId="a8">
    <w:name w:val="footnote reference"/>
    <w:basedOn w:val="a1"/>
    <w:semiHidden/>
    <w:rsid w:val="00D675FB"/>
    <w:rPr>
      <w:vertAlign w:val="superscript"/>
    </w:rPr>
  </w:style>
  <w:style w:type="paragraph" w:styleId="a9">
    <w:name w:val="header"/>
    <w:basedOn w:val="34b"/>
    <w:link w:val="aa"/>
    <w:rsid w:val="00D675FB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675FB"/>
    <w:rPr>
      <w:lang w:eastAsia="x-none"/>
    </w:rPr>
  </w:style>
  <w:style w:type="paragraph" w:styleId="ab">
    <w:name w:val="footer"/>
    <w:basedOn w:val="34b"/>
    <w:link w:val="ac"/>
    <w:rsid w:val="00D675FB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675FB"/>
    <w:rPr>
      <w:lang w:eastAsia="x-none"/>
    </w:rPr>
  </w:style>
  <w:style w:type="numbering" w:customStyle="1" w:styleId="a">
    <w:name w:val="Приложение"/>
    <w:uiPriority w:val="99"/>
    <w:rsid w:val="00D675FB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675FB"/>
    <w:pPr>
      <w:keepNext/>
    </w:pPr>
  </w:style>
  <w:style w:type="character" w:customStyle="1" w:styleId="3434">
    <w:name w:val="34_Список_Марк_3 Знак"/>
    <w:basedOn w:val="34d"/>
    <w:link w:val="3432"/>
    <w:rsid w:val="00354BE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675FB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675FB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292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292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292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675FB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675FB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675FB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18292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675FB"/>
    <w:pPr>
      <w:keepNext/>
    </w:pPr>
  </w:style>
  <w:style w:type="character" w:customStyle="1" w:styleId="34ffff0">
    <w:name w:val="34_Процедура_Подшаг Знак"/>
    <w:basedOn w:val="34d"/>
    <w:link w:val="344"/>
    <w:rsid w:val="0018292F"/>
    <w:rPr>
      <w:sz w:val="24"/>
      <w:lang w:eastAsia="x-none"/>
    </w:rPr>
  </w:style>
  <w:style w:type="character" w:customStyle="1" w:styleId="34ffff2">
    <w:name w:val="34_Знак_Клавиши"/>
    <w:rsid w:val="00D675FB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675FB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675FB"/>
  </w:style>
  <w:style w:type="paragraph" w:styleId="ad">
    <w:name w:val="caption"/>
    <w:basedOn w:val="34b"/>
    <w:next w:val="34b"/>
    <w:rsid w:val="00925AD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675FB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675FB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675FB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292F"/>
    <w:rPr>
      <w:sz w:val="24"/>
      <w:lang w:eastAsia="x-none"/>
    </w:rPr>
  </w:style>
  <w:style w:type="character" w:customStyle="1" w:styleId="ae">
    <w:name w:val="Основной текст Знак"/>
    <w:semiHidden/>
    <w:rsid w:val="00D675FB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675FB"/>
    <w:rPr>
      <w:rFonts w:ascii="Arial" w:hAnsi="Arial"/>
    </w:rPr>
  </w:style>
  <w:style w:type="character" w:customStyle="1" w:styleId="af0">
    <w:name w:val="Тема примечания Знак"/>
    <w:semiHidden/>
    <w:rsid w:val="00D675FB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675FB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675FB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675FB"/>
  </w:style>
  <w:style w:type="character" w:styleId="af3">
    <w:name w:val="annotation reference"/>
    <w:semiHidden/>
    <w:rsid w:val="00D675FB"/>
    <w:rPr>
      <w:sz w:val="16"/>
      <w:szCs w:val="16"/>
    </w:rPr>
  </w:style>
  <w:style w:type="character" w:styleId="af4">
    <w:name w:val="page number"/>
    <w:rsid w:val="00D675FB"/>
  </w:style>
  <w:style w:type="paragraph" w:styleId="af5">
    <w:name w:val="Body Text"/>
    <w:basedOn w:val="a0"/>
    <w:link w:val="13"/>
    <w:semiHidden/>
    <w:unhideWhenUsed/>
    <w:rsid w:val="00D675FB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675FB"/>
    <w:rPr>
      <w:sz w:val="24"/>
    </w:rPr>
  </w:style>
  <w:style w:type="paragraph" w:styleId="af6">
    <w:name w:val="annotation subject"/>
    <w:basedOn w:val="af2"/>
    <w:next w:val="af2"/>
    <w:link w:val="14"/>
    <w:semiHidden/>
    <w:rsid w:val="00D675FB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675FB"/>
    <w:rPr>
      <w:b/>
      <w:bCs/>
    </w:rPr>
  </w:style>
  <w:style w:type="paragraph" w:styleId="af7">
    <w:name w:val="Balloon Text"/>
    <w:basedOn w:val="a0"/>
    <w:link w:val="15"/>
    <w:semiHidden/>
    <w:rsid w:val="00D675FB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675FB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675FB"/>
  </w:style>
  <w:style w:type="paragraph" w:customStyle="1" w:styleId="34ffff9">
    <w:name w:val="34_ТЛ_Подпись"/>
    <w:basedOn w:val="34f6"/>
    <w:rsid w:val="00D675FB"/>
  </w:style>
  <w:style w:type="paragraph" w:customStyle="1" w:styleId="34ffffa">
    <w:name w:val="34_ТЛ_Подпись_скрытый"/>
    <w:basedOn w:val="34ffff9"/>
    <w:rsid w:val="00D675FB"/>
    <w:rPr>
      <w:vanish/>
    </w:rPr>
  </w:style>
  <w:style w:type="paragraph" w:customStyle="1" w:styleId="34ffffb">
    <w:name w:val="34_Комментарий_Философта"/>
    <w:basedOn w:val="34b"/>
    <w:rsid w:val="00D675FB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675FB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675FB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675FB"/>
    <w:rPr>
      <w:b/>
    </w:rPr>
  </w:style>
  <w:style w:type="paragraph" w:customStyle="1" w:styleId="34ffffe">
    <w:name w:val="34_Таблица_Сноска_Линия"/>
    <w:basedOn w:val="34fff7"/>
    <w:next w:val="34fff7"/>
    <w:rsid w:val="00D675FB"/>
    <w:pPr>
      <w:keepNext/>
    </w:pPr>
  </w:style>
  <w:style w:type="paragraph" w:customStyle="1" w:styleId="34fffff">
    <w:name w:val="34_Таблица_Примечание"/>
    <w:basedOn w:val="34fff7"/>
    <w:rsid w:val="00D675FB"/>
  </w:style>
  <w:style w:type="character" w:customStyle="1" w:styleId="34fffff0">
    <w:name w:val="34_Знак_Значение"/>
    <w:qFormat/>
    <w:rsid w:val="00D675FB"/>
    <w:rPr>
      <w:rFonts w:ascii="Calibri" w:hAnsi="Calibri"/>
    </w:rPr>
  </w:style>
  <w:style w:type="character" w:styleId="af8">
    <w:name w:val="Hyperlink"/>
    <w:rsid w:val="00D675FB"/>
    <w:rPr>
      <w:color w:val="0000FF"/>
      <w:u w:val="single"/>
    </w:rPr>
  </w:style>
  <w:style w:type="paragraph" w:customStyle="1" w:styleId="34fffff1">
    <w:name w:val="34_Рисунок_Подпись"/>
    <w:basedOn w:val="34b"/>
    <w:rsid w:val="00D675FB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675FB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675FB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675FB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D675FB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675FB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675FB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20F6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675FB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675FB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675FB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675FB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675FB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675FB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675FB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675FB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675FB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675FB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675FB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675FB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675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25AD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675FB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675FB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675FB"/>
    <w:pPr>
      <w:jc w:val="center"/>
    </w:pPr>
  </w:style>
  <w:style w:type="paragraph" w:customStyle="1" w:styleId="3411">
    <w:name w:val="34_Таблица_Список_Марк_1_без_отступа"/>
    <w:basedOn w:val="34ff6"/>
    <w:rsid w:val="00D675FB"/>
    <w:pPr>
      <w:numPr>
        <w:numId w:val="41"/>
      </w:numPr>
    </w:pPr>
  </w:style>
  <w:style w:type="paragraph" w:customStyle="1" w:styleId="34fffff9">
    <w:name w:val="34_Формула"/>
    <w:basedOn w:val="a0"/>
    <w:rsid w:val="00D675FB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675FB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675FB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64AC5-6C0A-4667-8CD6-84B36A13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17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Чертеж</vt:lpstr>
    </vt:vector>
  </TitlesOfParts>
  <Company>Название организации</Company>
  <LinksUpToDate>false</LinksUpToDate>
  <CharactersWithSpaces>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Чертеж</dc:title>
  <dc:creator>Oksana</dc:creator>
  <cp:lastModifiedBy>Oksana</cp:lastModifiedBy>
  <cp:revision>29</cp:revision>
  <cp:lastPrinted>2014-09-08T01:50:00Z</cp:lastPrinted>
  <dcterms:created xsi:type="dcterms:W3CDTF">2015-01-07T06:01:00Z</dcterms:created>
  <dcterms:modified xsi:type="dcterms:W3CDTF">2023-05-03T20:29:00Z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