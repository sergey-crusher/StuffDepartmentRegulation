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7699" w:rsidRDefault="00FA7699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0D57D4">
        <w:t>Название организации</w:t>
      </w:r>
      <w:r>
        <w:fldChar w:fldCharType="end"/>
      </w:r>
    </w:p>
    <w:p w:rsidR="00FA7699" w:rsidRPr="00C816E8" w:rsidRDefault="00FA7699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FA7699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FA7699" w:rsidRPr="00C816E8" w:rsidRDefault="00FA7699" w:rsidP="00345A40">
            <w:pPr>
              <w:pStyle w:val="34ffff8"/>
            </w:pPr>
            <w:r w:rsidRPr="00C816E8">
              <w:t>УТВЕРЖДЕН</w:t>
            </w:r>
          </w:p>
          <w:p w:rsidR="00FA7699" w:rsidRPr="00C816E8" w:rsidRDefault="001D4996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0D57D4">
              <w:t>A.B.XXX.Б</w:t>
            </w:r>
            <w:proofErr w:type="gramStart"/>
            <w:r w:rsidR="000D57D4">
              <w:t>2</w:t>
            </w:r>
            <w:proofErr w:type="gramEnd"/>
            <w:r w:rsidR="000D57D4">
              <w:t>.XX.X-X.X</w:t>
            </w:r>
            <w:r>
              <w:fldChar w:fldCharType="end"/>
            </w:r>
            <w:r w:rsidR="00FA7699" w:rsidRPr="00C816E8">
              <w:t>-ЛУ</w:t>
            </w:r>
          </w:p>
          <w:p w:rsidR="00FA7699" w:rsidRPr="00C816E8" w:rsidRDefault="00FA7699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FA7699" w:rsidRPr="00C816E8" w:rsidRDefault="00FA7699" w:rsidP="00345A40">
            <w:pPr>
              <w:pStyle w:val="34ffff8"/>
            </w:pPr>
            <w:r w:rsidRPr="00C816E8">
              <w:t>УТВЕРЖДАЮ</w:t>
            </w:r>
          </w:p>
        </w:tc>
      </w:tr>
      <w:tr w:rsidR="00FA7699" w:rsidRPr="00C816E8" w:rsidTr="00345A40">
        <w:trPr>
          <w:trHeight w:val="630"/>
        </w:trPr>
        <w:tc>
          <w:tcPr>
            <w:tcW w:w="5554" w:type="dxa"/>
            <w:vMerge/>
          </w:tcPr>
          <w:p w:rsidR="00FA7699" w:rsidRPr="00C816E8" w:rsidRDefault="00FA7699" w:rsidP="00345A40"/>
        </w:tc>
        <w:tc>
          <w:tcPr>
            <w:tcW w:w="4563" w:type="dxa"/>
          </w:tcPr>
          <w:p w:rsidR="00FA7699" w:rsidRPr="00C816E8" w:rsidRDefault="00FA7699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FA7699" w:rsidRPr="00C816E8" w:rsidTr="00345A40">
        <w:trPr>
          <w:trHeight w:val="353"/>
        </w:trPr>
        <w:tc>
          <w:tcPr>
            <w:tcW w:w="5554" w:type="dxa"/>
            <w:vMerge/>
          </w:tcPr>
          <w:p w:rsidR="00FA7699" w:rsidRPr="00C816E8" w:rsidRDefault="00FA7699" w:rsidP="00345A40"/>
        </w:tc>
        <w:tc>
          <w:tcPr>
            <w:tcW w:w="4563" w:type="dxa"/>
          </w:tcPr>
          <w:p w:rsidR="00FA7699" w:rsidRPr="00C816E8" w:rsidRDefault="00FA7699" w:rsidP="00B617AD">
            <w:pPr>
              <w:pStyle w:val="34ffff9"/>
            </w:pPr>
            <w:r w:rsidRPr="00C816E8">
              <w:t>____________________ И. О. Фамилия</w:t>
            </w:r>
          </w:p>
          <w:p w:rsidR="00FA7699" w:rsidRPr="00C816E8" w:rsidRDefault="00FA7699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0D57D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FA7699" w:rsidRPr="00C816E8" w:rsidRDefault="00FA7699" w:rsidP="00801734">
      <w:pPr>
        <w:pStyle w:val="34f5"/>
      </w:pPr>
    </w:p>
    <w:p w:rsidR="00FA7699" w:rsidRDefault="00FA7699" w:rsidP="00801734">
      <w:pPr>
        <w:pStyle w:val="34f5"/>
      </w:pPr>
    </w:p>
    <w:p w:rsidR="00FA7699" w:rsidRDefault="00FA7699" w:rsidP="00801734">
      <w:pPr>
        <w:pStyle w:val="34f5"/>
        <w:rPr>
          <w:lang w:val="en-US"/>
        </w:rPr>
      </w:pPr>
    </w:p>
    <w:p w:rsidR="00430463" w:rsidRPr="00430463" w:rsidRDefault="00430463" w:rsidP="00801734">
      <w:pPr>
        <w:pStyle w:val="34f5"/>
        <w:rPr>
          <w:lang w:val="en-US"/>
        </w:rPr>
      </w:pPr>
    </w:p>
    <w:p w:rsidR="00FA7699" w:rsidRPr="00C816E8" w:rsidRDefault="00FA7699" w:rsidP="00801734">
      <w:pPr>
        <w:pStyle w:val="34f5"/>
      </w:pPr>
    </w:p>
    <w:p w:rsidR="00FA7699" w:rsidRPr="00C816E8" w:rsidRDefault="00440BC7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0D57D4">
        <w:t>Полное название системы</w:t>
      </w:r>
      <w:r>
        <w:fldChar w:fldCharType="end"/>
      </w:r>
    </w:p>
    <w:p w:rsidR="00FA7699" w:rsidRPr="00C816E8" w:rsidRDefault="00FA7699" w:rsidP="00801734">
      <w:pPr>
        <w:pStyle w:val="34ffc"/>
      </w:pPr>
      <w:r w:rsidRPr="00C816E8">
        <w:t>(</w:t>
      </w:r>
      <w:r w:rsidR="00440BC7">
        <w:fldChar w:fldCharType="begin"/>
      </w:r>
      <w:r w:rsidR="00440BC7">
        <w:instrText xml:space="preserve"> DOCPROPERTY  краткое_название_системы  \* MERGEFORMAT </w:instrText>
      </w:r>
      <w:r w:rsidR="00440BC7">
        <w:fldChar w:fldCharType="separate"/>
      </w:r>
      <w:r w:rsidR="000D57D4">
        <w:t>Краткое название системы</w:t>
      </w:r>
      <w:r w:rsidR="00440BC7">
        <w:fldChar w:fldCharType="end"/>
      </w:r>
      <w:r w:rsidRPr="00C816E8">
        <w:t>)</w:t>
      </w:r>
    </w:p>
    <w:p w:rsidR="00FA7699" w:rsidRPr="00C816E8" w:rsidRDefault="00440BC7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0D57D4">
        <w:t>Локальный сметный расчет</w:t>
      </w:r>
      <w:r>
        <w:fldChar w:fldCharType="end"/>
      </w:r>
    </w:p>
    <w:p w:rsidR="00FA7699" w:rsidRDefault="00FA7699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0D57D4">
        <w:t>A.B.XXX.Б</w:t>
      </w:r>
      <w:proofErr w:type="gramStart"/>
      <w:r w:rsidR="000D57D4">
        <w:t>2</w:t>
      </w:r>
      <w:proofErr w:type="gramEnd"/>
      <w:r w:rsidR="000D57D4">
        <w:t>.XX.X-X.X</w:t>
      </w:r>
      <w:r w:rsidRPr="00C816E8">
        <w:fldChar w:fldCharType="end"/>
      </w:r>
    </w:p>
    <w:p w:rsidR="00FA7699" w:rsidRDefault="00FA7699" w:rsidP="00801734">
      <w:pPr>
        <w:pStyle w:val="34f5"/>
      </w:pPr>
    </w:p>
    <w:p w:rsidR="00430463" w:rsidRPr="003779E9" w:rsidRDefault="00430463" w:rsidP="00801734">
      <w:pPr>
        <w:pStyle w:val="34f5"/>
      </w:pPr>
    </w:p>
    <w:p w:rsidR="00430463" w:rsidRPr="003779E9" w:rsidRDefault="00430463" w:rsidP="00801734">
      <w:pPr>
        <w:pStyle w:val="34f5"/>
      </w:pPr>
    </w:p>
    <w:p w:rsidR="00FA7699" w:rsidRDefault="00FA7699" w:rsidP="00801734">
      <w:pPr>
        <w:pStyle w:val="34f5"/>
      </w:pPr>
    </w:p>
    <w:p w:rsidR="00FA7699" w:rsidRDefault="00FA7699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FA7699" w:rsidRPr="00C816E8" w:rsidTr="00345A40">
        <w:trPr>
          <w:trHeight w:val="404"/>
        </w:trPr>
        <w:tc>
          <w:tcPr>
            <w:tcW w:w="4564" w:type="dxa"/>
            <w:vAlign w:val="center"/>
          </w:tcPr>
          <w:p w:rsidR="00FA7699" w:rsidRPr="00C816E8" w:rsidRDefault="00FA7699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FA7699" w:rsidRPr="00C816E8" w:rsidRDefault="00FA7699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FA7699" w:rsidRPr="00C816E8" w:rsidRDefault="00FA7699" w:rsidP="00345A40">
            <w:pPr>
              <w:pStyle w:val="34ffff9"/>
            </w:pPr>
          </w:p>
        </w:tc>
      </w:tr>
      <w:tr w:rsidR="00FA7699" w:rsidRPr="00C816E8" w:rsidTr="00345A40">
        <w:trPr>
          <w:trHeight w:val="868"/>
        </w:trPr>
        <w:tc>
          <w:tcPr>
            <w:tcW w:w="4564" w:type="dxa"/>
          </w:tcPr>
          <w:p w:rsidR="00FA7699" w:rsidRPr="00C816E8" w:rsidRDefault="00FA7699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FA7699" w:rsidRPr="00C816E8" w:rsidRDefault="00FA7699" w:rsidP="00345A40">
            <w:pPr>
              <w:pStyle w:val="34ffff9"/>
            </w:pPr>
          </w:p>
        </w:tc>
        <w:tc>
          <w:tcPr>
            <w:tcW w:w="4563" w:type="dxa"/>
          </w:tcPr>
          <w:p w:rsidR="00FA7699" w:rsidRPr="00C816E8" w:rsidRDefault="00FA7699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FA7699" w:rsidRPr="00C816E8" w:rsidTr="00345A40">
        <w:trPr>
          <w:trHeight w:val="404"/>
        </w:trPr>
        <w:tc>
          <w:tcPr>
            <w:tcW w:w="4564" w:type="dxa"/>
          </w:tcPr>
          <w:p w:rsidR="00FA7699" w:rsidRPr="00C816E8" w:rsidRDefault="00FA7699" w:rsidP="00345A40">
            <w:pPr>
              <w:pStyle w:val="34ffff9"/>
            </w:pPr>
            <w:r w:rsidRPr="00C816E8">
              <w:t>____________________ И. О. Фамилия</w:t>
            </w:r>
          </w:p>
          <w:p w:rsidR="00FA7699" w:rsidRPr="00C816E8" w:rsidRDefault="00FA7699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0D57D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FA7699" w:rsidRPr="00C816E8" w:rsidRDefault="00FA7699" w:rsidP="00345A40">
            <w:pPr>
              <w:pStyle w:val="34ffff9"/>
            </w:pPr>
          </w:p>
        </w:tc>
        <w:tc>
          <w:tcPr>
            <w:tcW w:w="4563" w:type="dxa"/>
          </w:tcPr>
          <w:p w:rsidR="00FA7699" w:rsidRPr="00C816E8" w:rsidRDefault="00FA7699" w:rsidP="00B617AD">
            <w:pPr>
              <w:pStyle w:val="34ffff9"/>
            </w:pPr>
            <w:r w:rsidRPr="00C816E8">
              <w:t>____________________ И. О. Фамилия</w:t>
            </w:r>
          </w:p>
          <w:p w:rsidR="00FA7699" w:rsidRPr="00C816E8" w:rsidRDefault="00FA7699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0D57D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FA7699" w:rsidRPr="00C816E8" w:rsidTr="00345A40">
        <w:trPr>
          <w:trHeight w:val="404"/>
        </w:trPr>
        <w:tc>
          <w:tcPr>
            <w:tcW w:w="4564" w:type="dxa"/>
            <w:vAlign w:val="center"/>
          </w:tcPr>
          <w:p w:rsidR="00FA7699" w:rsidRPr="00C816E8" w:rsidRDefault="00FA7699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FA7699" w:rsidRPr="00C816E8" w:rsidRDefault="00FA7699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FA7699" w:rsidRPr="00C816E8" w:rsidRDefault="00FA7699" w:rsidP="00345A40">
            <w:pPr>
              <w:pStyle w:val="34ffff8"/>
            </w:pPr>
          </w:p>
        </w:tc>
      </w:tr>
      <w:tr w:rsidR="00FA7699" w:rsidRPr="00C816E8" w:rsidTr="00345A40">
        <w:trPr>
          <w:trHeight w:val="864"/>
        </w:trPr>
        <w:tc>
          <w:tcPr>
            <w:tcW w:w="4564" w:type="dxa"/>
          </w:tcPr>
          <w:p w:rsidR="00FA7699" w:rsidRPr="00C816E8" w:rsidRDefault="00FA7699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FA7699" w:rsidRPr="00C816E8" w:rsidRDefault="00FA7699" w:rsidP="00345A40">
            <w:pPr>
              <w:pStyle w:val="34ffff9"/>
            </w:pPr>
          </w:p>
        </w:tc>
        <w:tc>
          <w:tcPr>
            <w:tcW w:w="4563" w:type="dxa"/>
          </w:tcPr>
          <w:p w:rsidR="00FA7699" w:rsidRPr="00C816E8" w:rsidRDefault="00FA7699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FA7699" w:rsidRPr="00C816E8" w:rsidTr="00345A40">
        <w:trPr>
          <w:trHeight w:val="643"/>
        </w:trPr>
        <w:tc>
          <w:tcPr>
            <w:tcW w:w="4564" w:type="dxa"/>
          </w:tcPr>
          <w:p w:rsidR="00FA7699" w:rsidRPr="00C816E8" w:rsidRDefault="00FA7699" w:rsidP="00B617AD">
            <w:pPr>
              <w:pStyle w:val="34ffff9"/>
            </w:pPr>
            <w:r w:rsidRPr="00C816E8">
              <w:t>____________________ И. О. Фамилия</w:t>
            </w:r>
          </w:p>
          <w:p w:rsidR="00FA7699" w:rsidRPr="00C816E8" w:rsidRDefault="00FA7699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0D57D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FA7699" w:rsidRPr="00C816E8" w:rsidRDefault="00FA7699" w:rsidP="00345A40">
            <w:pPr>
              <w:pStyle w:val="34ffff9"/>
            </w:pPr>
          </w:p>
        </w:tc>
        <w:tc>
          <w:tcPr>
            <w:tcW w:w="4563" w:type="dxa"/>
          </w:tcPr>
          <w:p w:rsidR="00FA7699" w:rsidRPr="00C816E8" w:rsidRDefault="00FA7699" w:rsidP="00B617AD">
            <w:pPr>
              <w:pStyle w:val="34ffff9"/>
            </w:pPr>
            <w:r w:rsidRPr="00C816E8">
              <w:t>____________________ И. О. Фамилия</w:t>
            </w:r>
          </w:p>
          <w:p w:rsidR="00FA7699" w:rsidRPr="00C816E8" w:rsidRDefault="00FA7699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0D57D4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FA7699" w:rsidRPr="00801734" w:rsidRDefault="00FA7699" w:rsidP="00801734">
      <w:pPr>
        <w:pStyle w:val="34f5"/>
        <w:rPr>
          <w:lang w:val="en-US"/>
        </w:rPr>
      </w:pPr>
    </w:p>
    <w:p w:rsidR="00E3465E" w:rsidRPr="00E3465E" w:rsidRDefault="00E3465E" w:rsidP="00264594">
      <w:pPr>
        <w:pStyle w:val="34f5"/>
      </w:pPr>
    </w:p>
    <w:p w:rsidR="0069117E" w:rsidRDefault="0069117E" w:rsidP="003F38DF">
      <w:pPr>
        <w:pStyle w:val="34b"/>
        <w:sectPr w:rsidR="0069117E" w:rsidSect="00BA4372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3779E9" w:rsidRDefault="00380491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605527" w:history="1">
        <w:r w:rsidR="003779E9" w:rsidRPr="00A64FCE">
          <w:rPr>
            <w:rStyle w:val="af8"/>
          </w:rPr>
          <w:t>1 Локальный сметный расчет</w:t>
        </w:r>
        <w:r w:rsidR="003779E9">
          <w:rPr>
            <w:webHidden/>
          </w:rPr>
          <w:tab/>
        </w:r>
        <w:r w:rsidR="003779E9">
          <w:rPr>
            <w:webHidden/>
          </w:rPr>
          <w:fldChar w:fldCharType="begin"/>
        </w:r>
        <w:r w:rsidR="003779E9">
          <w:rPr>
            <w:webHidden/>
          </w:rPr>
          <w:instrText xml:space="preserve"> PAGEREF _Toc2605527 \h </w:instrText>
        </w:r>
        <w:r w:rsidR="003779E9">
          <w:rPr>
            <w:webHidden/>
          </w:rPr>
        </w:r>
        <w:r w:rsidR="003779E9">
          <w:rPr>
            <w:webHidden/>
          </w:rPr>
          <w:fldChar w:fldCharType="separate"/>
        </w:r>
        <w:r w:rsidR="000D57D4">
          <w:rPr>
            <w:webHidden/>
          </w:rPr>
          <w:t>3</w:t>
        </w:r>
        <w:r w:rsidR="003779E9">
          <w:rPr>
            <w:webHidden/>
          </w:rPr>
          <w:fldChar w:fldCharType="end"/>
        </w:r>
      </w:hyperlink>
    </w:p>
    <w:p w:rsidR="003779E9" w:rsidRDefault="00440BC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5528" w:history="1">
        <w:r w:rsidR="003779E9" w:rsidRPr="00A64FCE">
          <w:rPr>
            <w:rStyle w:val="af8"/>
          </w:rPr>
          <w:t>Перечень сокращений</w:t>
        </w:r>
        <w:r w:rsidR="003779E9">
          <w:rPr>
            <w:webHidden/>
          </w:rPr>
          <w:tab/>
        </w:r>
        <w:r w:rsidR="003779E9">
          <w:rPr>
            <w:webHidden/>
          </w:rPr>
          <w:fldChar w:fldCharType="begin"/>
        </w:r>
        <w:r w:rsidR="003779E9">
          <w:rPr>
            <w:webHidden/>
          </w:rPr>
          <w:instrText xml:space="preserve"> PAGEREF _Toc2605528 \h </w:instrText>
        </w:r>
        <w:r w:rsidR="003779E9">
          <w:rPr>
            <w:webHidden/>
          </w:rPr>
        </w:r>
        <w:r w:rsidR="003779E9">
          <w:rPr>
            <w:webHidden/>
          </w:rPr>
          <w:fldChar w:fldCharType="separate"/>
        </w:r>
        <w:r w:rsidR="000D57D4">
          <w:rPr>
            <w:webHidden/>
          </w:rPr>
          <w:t>4</w:t>
        </w:r>
        <w:r w:rsidR="003779E9">
          <w:rPr>
            <w:webHidden/>
          </w:rPr>
          <w:fldChar w:fldCharType="end"/>
        </w:r>
      </w:hyperlink>
    </w:p>
    <w:p w:rsidR="003779E9" w:rsidRDefault="00440BC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2605529" w:history="1">
        <w:r w:rsidR="003779E9" w:rsidRPr="00A64FCE">
          <w:rPr>
            <w:rStyle w:val="af8"/>
          </w:rPr>
          <w:t>Перечень терминов</w:t>
        </w:r>
        <w:r w:rsidR="003779E9">
          <w:rPr>
            <w:webHidden/>
          </w:rPr>
          <w:tab/>
        </w:r>
        <w:r w:rsidR="003779E9">
          <w:rPr>
            <w:webHidden/>
          </w:rPr>
          <w:fldChar w:fldCharType="begin"/>
        </w:r>
        <w:r w:rsidR="003779E9">
          <w:rPr>
            <w:webHidden/>
          </w:rPr>
          <w:instrText xml:space="preserve"> PAGEREF _Toc2605529 \h </w:instrText>
        </w:r>
        <w:r w:rsidR="003779E9">
          <w:rPr>
            <w:webHidden/>
          </w:rPr>
        </w:r>
        <w:r w:rsidR="003779E9">
          <w:rPr>
            <w:webHidden/>
          </w:rPr>
          <w:fldChar w:fldCharType="separate"/>
        </w:r>
        <w:r w:rsidR="000D57D4">
          <w:rPr>
            <w:webHidden/>
          </w:rPr>
          <w:t>5</w:t>
        </w:r>
        <w:r w:rsidR="003779E9">
          <w:rPr>
            <w:webHidden/>
          </w:rPr>
          <w:fldChar w:fldCharType="end"/>
        </w:r>
      </w:hyperlink>
    </w:p>
    <w:p w:rsidR="009F457A" w:rsidRDefault="00380491" w:rsidP="00E10079">
      <w:pPr>
        <w:pStyle w:val="34b"/>
      </w:pPr>
      <w:r>
        <w:fldChar w:fldCharType="end"/>
      </w:r>
    </w:p>
    <w:p w:rsidR="00E3465E" w:rsidRDefault="00E3465E" w:rsidP="00C11B5E">
      <w:pPr>
        <w:pStyle w:val="34fffa"/>
        <w:rPr>
          <w:lang w:val="en-US"/>
        </w:rPr>
      </w:pPr>
    </w:p>
    <w:p w:rsidR="003B31D6" w:rsidRDefault="003B31D6" w:rsidP="00C11B5E">
      <w:pPr>
        <w:pStyle w:val="34fffa"/>
        <w:rPr>
          <w:lang w:val="en-US"/>
        </w:rPr>
        <w:sectPr w:rsidR="003B31D6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:rsidR="00D47C08" w:rsidRDefault="009F457A" w:rsidP="009F457A">
      <w:pPr>
        <w:pStyle w:val="1"/>
      </w:pPr>
      <w:bookmarkStart w:id="0" w:name="_Toc2605527"/>
      <w:r w:rsidRPr="009F457A">
        <w:rPr>
          <w:lang w:val="ru-RU"/>
        </w:rPr>
        <w:lastRenderedPageBreak/>
        <w:t>Локальный сметный расчет</w:t>
      </w:r>
      <w:bookmarkEnd w:id="0"/>
    </w:p>
    <w:p w:rsidR="00F4339A" w:rsidRPr="00CF7CC8" w:rsidRDefault="00F4339A" w:rsidP="00F4339A">
      <w:pPr>
        <w:pStyle w:val="34a0"/>
      </w:pPr>
      <w:r w:rsidRPr="00CF7CC8">
        <w:t>Документ «Локальная смета и локальный сметный расчет» должен содержать сведения о сметной стоимости работ, выполняемых при создании АС, и сметной стоимости объектов, сооружаемых при создании АС, в соответствии с требованиями документов по определению стоимости АС и ее составных частей.</w:t>
      </w:r>
    </w:p>
    <w:p w:rsidR="00F4339A" w:rsidRPr="00CF7CC8" w:rsidRDefault="00F4339A" w:rsidP="00F4339A">
      <w:pPr>
        <w:pStyle w:val="34a0"/>
      </w:pPr>
      <w:proofErr w:type="gramStart"/>
      <w:r w:rsidRPr="00CF7CC8">
        <w:t>Примечание — При изменении сметной стоимости работ и объектов по сравнению с запланированной уточняют экономическую эффективность АС.</w:t>
      </w:r>
      <w:proofErr w:type="gramEnd"/>
    </w:p>
    <w:p w:rsidR="000611C2" w:rsidRPr="00F4339A" w:rsidRDefault="000611C2" w:rsidP="000611C2">
      <w:pPr>
        <w:pStyle w:val="34b"/>
        <w:rPr>
          <w:lang w:eastAsia="ru-RU"/>
        </w:rPr>
      </w:pPr>
      <w:bookmarkStart w:id="1" w:name="_GoBack"/>
      <w:bookmarkEnd w:id="1"/>
    </w:p>
    <w:p w:rsidR="000611C2" w:rsidRPr="00F4339A" w:rsidRDefault="000611C2" w:rsidP="0090156C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2" w:name="_Toc397971534"/>
      <w:bookmarkStart w:id="3" w:name="_Toc398225599"/>
      <w:bookmarkStart w:id="4" w:name="_Toc386572818"/>
      <w:bookmarkStart w:id="5" w:name="_Toc386572947"/>
      <w:bookmarkStart w:id="6" w:name="_Toc390811904"/>
      <w:bookmarkStart w:id="7" w:name="_Toc394586650"/>
      <w:bookmarkStart w:id="8" w:name="_Toc2605528"/>
      <w:bookmarkEnd w:id="2"/>
      <w:bookmarkEnd w:id="3"/>
      <w:r>
        <w:lastRenderedPageBreak/>
        <w:t>Перечень</w:t>
      </w:r>
      <w:r w:rsidR="00147B49">
        <w:t xml:space="preserve"> сокращений</w:t>
      </w:r>
      <w:bookmarkEnd w:id="4"/>
      <w:bookmarkEnd w:id="5"/>
      <w:bookmarkEnd w:id="6"/>
      <w:bookmarkEnd w:id="7"/>
      <w:bookmarkEnd w:id="8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7541A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7541A" w:rsidRPr="00AD0715" w:rsidRDefault="0017541A" w:rsidP="00792B3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7541A" w:rsidRPr="00AD0715" w:rsidRDefault="0017541A" w:rsidP="0017541A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425E18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425E18" w:rsidRPr="003465A9" w:rsidRDefault="00425E18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425E18" w:rsidRPr="00AD0715" w:rsidRDefault="00425E18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AD0715" w:rsidRDefault="0083569C" w:rsidP="00602011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A56E80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  <w:tr w:rsidR="0083569C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83569C" w:rsidRPr="00F800E2" w:rsidRDefault="0083569C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9" w:name="_Toc2605529"/>
      <w:r>
        <w:lastRenderedPageBreak/>
        <w:t>Перечень терминов</w:t>
      </w:r>
      <w:bookmarkEnd w:id="9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F967D2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F967D2" w:rsidRPr="00A86232" w:rsidRDefault="00F967D2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F967D2" w:rsidRPr="005F1B2E" w:rsidRDefault="00F967D2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F967D2" w:rsidRPr="005F1B2E" w:rsidRDefault="00F967D2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F967D2" w:rsidRPr="005F1B2E" w:rsidRDefault="00F967D2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F967D2" w:rsidRPr="005F1B2E" w:rsidRDefault="00F967D2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F967D2" w:rsidRPr="005F1B2E" w:rsidRDefault="00F967D2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F967D2" w:rsidRPr="005F1B2E" w:rsidRDefault="00F967D2" w:rsidP="006877E2">
            <w:pPr>
              <w:pStyle w:val="34ff8"/>
            </w:pPr>
            <w:r w:rsidRPr="005F1B2E">
              <w:t>Дата</w:t>
            </w:r>
          </w:p>
        </w:tc>
      </w:tr>
      <w:tr w:rsidR="00F967D2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F967D2" w:rsidRPr="005F1B2E" w:rsidRDefault="00F967D2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F967D2" w:rsidRPr="005F1B2E" w:rsidRDefault="00F967D2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F967D2" w:rsidRPr="005F1B2E" w:rsidRDefault="00F967D2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F967D2" w:rsidRPr="005F1B2E" w:rsidRDefault="00F967D2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F967D2" w:rsidRPr="005F1B2E" w:rsidRDefault="00F967D2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F967D2" w:rsidRPr="005F1B2E" w:rsidRDefault="00F967D2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F967D2" w:rsidRPr="005F1B2E" w:rsidRDefault="00F967D2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F967D2" w:rsidRPr="005F1B2E" w:rsidRDefault="00F967D2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F967D2" w:rsidRPr="005F1B2E" w:rsidRDefault="00F967D2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F967D2" w:rsidRPr="005F1B2E" w:rsidRDefault="00F967D2" w:rsidP="006877E2">
            <w:pPr>
              <w:pStyle w:val="34ff8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  <w:tr w:rsidR="00F967D2" w:rsidTr="00D66281">
        <w:trPr>
          <w:trHeight w:val="454"/>
        </w:trPr>
        <w:tc>
          <w:tcPr>
            <w:tcW w:w="518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967D2" w:rsidRDefault="00F967D2" w:rsidP="00D66281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967D2" w:rsidRDefault="00F967D2" w:rsidP="00D66281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3B31D6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0BC7" w:rsidRDefault="00440BC7" w:rsidP="00AD0715">
      <w:r>
        <w:separator/>
      </w:r>
    </w:p>
    <w:p w:rsidR="00440BC7" w:rsidRDefault="00440BC7" w:rsidP="00AD0715"/>
  </w:endnote>
  <w:endnote w:type="continuationSeparator" w:id="0">
    <w:p w:rsidR="00440BC7" w:rsidRDefault="00440BC7" w:rsidP="00AD0715">
      <w:r>
        <w:continuationSeparator/>
      </w:r>
    </w:p>
    <w:p w:rsidR="00440BC7" w:rsidRDefault="00440BC7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1317" w:rsidRDefault="00D51317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0BC7" w:rsidRDefault="00440BC7" w:rsidP="00AD0715">
      <w:r>
        <w:separator/>
      </w:r>
    </w:p>
    <w:p w:rsidR="00440BC7" w:rsidRDefault="00440BC7" w:rsidP="00AD0715"/>
  </w:footnote>
  <w:footnote w:type="continuationSeparator" w:id="0">
    <w:p w:rsidR="00440BC7" w:rsidRDefault="00440BC7" w:rsidP="00AD0715">
      <w:r>
        <w:continuationSeparator/>
      </w:r>
    </w:p>
    <w:p w:rsidR="00440BC7" w:rsidRDefault="00440BC7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37645A58" wp14:editId="1FEABA1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1Bs2wfYHAAAKUwAADgAAAAAAAAAAAAAAAAAuAgAA&#10;ZHJzL2Uyb0RvYy54bWxQSwECLQAUAAYACAAAACEA+qb0YOEAAAALAQAADwAAAAAAAAAAAAAAAABQ&#10;CgAAZHJzL2Rvd25yZXYueG1sUEsFBgAAAAAEAAQA8wAAAF4LAAAAAA==&#10;">
              <v:group id="Группа 143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<v:group id="Группа 144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KVJZ/CAAAA3AAAAA8A&#10;AAAAAAAAAAAAAAAAqgIAAGRycy9kb3ducmV2LnhtbFBLBQYAAAAABAAEAPoAAACZ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gW4cEA&#10;AADcAAAADwAAAGRycy9kb3ducmV2LnhtbERPS2sCMRC+F/ofwhR606TF52oUtRQfNx/gddiMu4ub&#10;yZKkuv33jSD0Nh/fc6bz1tbiRj5UjjV8dBUI4tyZigsNp+N3ZwQiRGSDtWPS8EsB5rPXlylmxt15&#10;T7dDLEQK4ZChhjLGJpMy5CVZDF3XECfu4rzFmKAvpPF4T+G2lp9KDaTFilNDiQ2tSsqvhx+r4XJS&#10;2+Ex0mK58uP+7kudBxu11vr9rV1MQERq47/46d6YNL/Xh8cz6QI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q4FuHBAAAA3AAAAA8AAAAAAAAAAAAAAAAAmAIAAGRycy9kb3du&#10;cmV2LnhtbFBLBQYAAAAABAAEAPUAAACGAw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ke76MQAAADcAAAADwAAAGRycy9kb3ducmV2LnhtbERPS2vCQBC+F/wPywi9&#10;1U1sqxKziogtPYjgA8TbkJ08MDsbstsk/vtuodDbfHzPSdeDqUVHrassK4gnEQjizOqKCwWX88fL&#10;AoTzyBpry6TgQQ7Wq9FTiom2PR+pO/lChBB2CSoovW8SKV1WkkE3sQ1x4HLbGvQBtoXULfYh3NRy&#10;GkUzabDi0FBiQ9uSsvvp2yj47LHfvMa7bn/Pt4/b+f1w3cek1PN42CxBeBr8v/jP/aXD/Lc5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ke76MQAAADcAAAA&#10;DwAAAAAAAAAAAAAAAACqAgAAZHJzL2Rvd25yZXYueG1sUEsFBgAAAAAEAAQA+gAAAJsDAAAAAA==&#10;">
                    <v:group id="Группа 149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uo7psEAAADcAAAADwAAAGRycy9kb3ducmV2LnhtbERPTYvCMBC9L/gfwgje1tTCylKNIoKg&#10;rIddV9jr0EybYjMpSbT135sFwds83ucs14NtxY18aBwrmE0zEMSl0w3XCs6/u/dPECEia2wdk4I7&#10;BVivRm9LLLTr+Ydup1iLFMKhQAUmxq6QMpSGLIap64gTVzlvMSboa6k99inctjLPsrm02HBqMNjR&#10;1lB5OV2tAnn46r/9Lj9XdbXv3N/BHOf9oNRkPGwWICIN8SV+uvc6zf/I4f+ZdIFcPQ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+6jumwQAAANwAAAAPAAAAAAAAAAAAAAAA&#10;AKECAABkcnMvZG93bnJldi54bWxQSwUGAAAAAAQABAD5AAAAjwMAAAAA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aePcEAAADcAAAADwAAAGRycy9kb3ducmV2LnhtbERPTYvCMBC9L/gfwgje1lRl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pp49wQAAANwAAAAPAAAAAAAAAAAAAAAA&#10;AKECAABkcnMvZG93bnJldi54bWxQSwUGAAAAAAQABAD5AAAAjwM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8GScEAAADcAAAADwAAAGRycy9kb3ducmV2LnhtbERPTYvCMBC9L/gfwgje1lRxRapRRBAU&#10;97CrgtehmTbFZlKSaOu/3yws7G0e73NWm9424kk+1I4VTMYZCOLC6ZorBdfL/n0BIkRkjY1jUvCi&#10;AJv14G2FuXYdf9PzHCuRQjjkqMDE2OZShsKQxTB2LXHiSuctxgR9JbXHLoXbRk6zbC4t1pwaDLa0&#10;M1Tczw+rQB5P3ZffT69lVR5adzuaz3nXKzUa9tsliEh9/Bf/uQ86zf+Ywe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TwZJwQAAANwAAAAPAAAAAAAAAAAAAAAA&#10;AKECAABkcnMvZG93bnJldi54bWxQSwUGAAAAAAQABAD5AAAAjwMAAAAA&#10;" strokeweight="1.5pt"/>
                  </v:group>
                </v:group>
                <v:group id="Группа 155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gAFtnCAAAA3AAAAA8A&#10;AAAAAAAAAAAAAAAAqgIAAGRycy9kb3ducmV2LnhtbFBLBQYAAAAABAAEAPoAAACZAwAAAAA=&#10;">
                  <v:group id="Группа 156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jSiK7CAAAA3AAAAA8A&#10;AAAAAAAAAAAAAAAAqgIAAGRycy9kb3ducmV2LnhtbFBLBQYAAAAABAAEAPoAAACZ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nCM8MA&#10;AADcAAAADwAAAGRycy9kb3ducmV2LnhtbERP3WrCMBS+H+wdwhl4M2aqMDc7U5mCoAwKUx/grDlr&#10;S5uTksS2vv0iDLw7H9/vWa1H04qenK8tK5hNExDEhdU1lwrOp93LOwgfkDW2lknBlTyss8eHFaba&#10;DvxN/TGUIoawT1FBFUKXSumLigz6qe2II/drncEQoSuldjjEcNPKeZIspMGaY0OFHW0rKprjxSjA&#10;PCxnjdtsyufLKc8Xh5+3s/5SavI0fn6ACDSGu/jfvddx/usSbs/EC2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inCM8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+hE8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+hE8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NH6cYA&#10;AADcAAAADwAAAGRycy9kb3ducmV2LnhtbESP3WrCQBCF7wt9h2UKvSl1Yy/URlephYIiBPx5gDE7&#10;TYLZ2bC7anx750LwboZz5pxvZovetepCITaeDQwHGSji0tuGKwOH/d/nBFRMyBZbz2TgRhEW89eX&#10;GebWX3lLl12qlIRwzNFAnVKXax3LmhzGge+IRfv3wWGSNVTaBrxKuGv1V5aNtMOGpaHGjn5rKk+7&#10;szOARfoensJyWX2c90UxWh/HB7sx5v2t/5mCStSnp/lxvbKCPxF8eUYm0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XNH6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SVs8ncEAAADcAAAADwAA&#10;AAAAAAAAAAAAAACqAgAAZHJzL2Rvd25yZXYueG1sUEsFBgAAAAAEAAQA+gAAAJg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96OcIA&#10;AADcAAAADwAAAGRycy9kb3ducmV2LnhtbERPTWsCMRC9F/ofwgjealaxIlujSEERL6XqweOwmSaL&#10;m8nuJq6rv74pFLzN433OYtW7SnTUhtKzgvEoA0FceF2yUXA6bt7mIEJE1lh5JgV3CrBavr4sMNf+&#10;xt/UHaIRKYRDjgpsjHUuZSgsOQwjXxMn7se3DmOCrZG6xVsKd5WcZNlMOiw5NVis6dNScTlcnYLG&#10;9tN303xVl27/MGu73YXmdFZqOOjXHyAi9fEp/nfvdJo/n8DfM+kCuf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L3o5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Pfos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6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WPfo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H1sIA&#10;AADcAAAADwAAAGRycy9kb3ducmV2LnhtbERPTWsCMRC9F/wPYQRvNatYka1RRFCkl1L14HHYTJPF&#10;zWR3E9e1v74pFLzN433Oct27SnTUhtKzgsk4A0FceF2yUXA+7V4XIEJE1lh5JgUPCrBeDV6WmGt/&#10;5y/qjtGIFMIhRwU2xjqXMhSWHIaxr4kT9+1bhzHB1kjd4j2Fu0pOs2wuHZacGizWtLVUXI83p6Cx&#10;/ezNNJ/Vtfv4MRu7P4TmfFFqNOw37yAi9fEp/ncfdJq/mMHfM+kC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ikfW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biTcIA&#10;AADcAAAADwAAAGRycy9kb3ducmV2LnhtbERPTWsCMRC9F/wPYQRvNatokdUoIijSS9F66HHYjMni&#10;ZrK7ieu2v74pCL3N433OatO7SnTUhtKzgsk4A0FceF2yUXD53L8uQISIrLHyTAq+KcBmPXhZYa79&#10;g0/UnaMRKYRDjgpsjHUuZSgsOQxjXxMn7upbhzHB1kjd4iOFu0pOs+xNOiw5NVisaWepuJ3vTkFj&#10;+9ncNB/VrXv/MVt7OIbm8qXUaNhvlyAi9fFf/HQfdZq/mMPfM+kCuf4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uJN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R8OsIA&#10;AADcAAAADwAAAGRycy9kb3ducmV2LnhtbERPTWsCMRC9F/wPYQRvNWuxIqtRRKhIL0XrocdhMyaL&#10;m8nuJq7b/vpGELzN433Oct27SnTUhtKzgsk4A0FceF2yUXD6/nidgwgRWWPlmRT8UoD1avCyxFz7&#10;Gx+oO0YjUgiHHBXYGOtcylBYchjGviZO3Nm3DmOCrZG6xVsKd5V8y7KZdFhyarBY09ZScTlenYLG&#10;9tN303xVl+7zz2zsbh+a049So2G/WYCI1Men+OHe6zR/PoP7M+kC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FHw6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p+Xl8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2dT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6fl5f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18D61046" wp14:editId="673B137C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">
              <v:group id="Группа 136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UNbQ7CAAAA3AAAAA8A&#10;AAAAAAAAAAAAAAAAqgIAAGRycy9kb3ducmV2LnhtbFBLBQYAAAAABAAEAPoAAACZAwAAAAA=&#10;">
                <v:group id="Группа 137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kHIlc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E9f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kHIlcQAAADc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GOlcIA&#10;AADcAAAADwAAAGRycy9kb3ducmV2LnhtbERPTWsCMRC9C/0PYQrealJRW7dmF6tItbeq4HXYjLtL&#10;N5Mlibr9902h4G0e73MWRW9bcSUfGscankcKBHHpTMOVhuNh8/QKIkRkg61j0vBDAYr8YbDAzLgb&#10;f9F1HyuRQjhkqKGOscukDGVNFsPIdcSJOztvMSboK2k83lK4beVYqZm02HBqqLGjVU3l9/5iNZyP&#10;avdyiLR8X/n59HOtTrOt+tB6+Ngv30BE6uNd/O/emjR/Moa/Z9IF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UY6VwgAAANwAAAAPAAAAAAAAAAAAAAAAAJgCAABkcnMvZG93&#10;bnJldi54bWxQSwUGAAAAAAQABAD1AAAAhwM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<v:group id="Группа 148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FRvbMEAAADcAAAADwAAAGRycy9kb3ducmV2LnhtbERPS4vCMBC+L/gfwgje1lQPRapRRBCU&#10;9bA+wOvQTJtiMylJtN1/v1lY8DYf33NWm8G24kU+NI4VzKYZCOLS6YZrBbfr/nMBIkRkja1jUvBD&#10;ATbr0ccKC+16PtPrEmuRQjgUqMDE2BVShtKQxTB1HXHiKuctxgR9LbXHPoXbVs6zLJcWG04NBjva&#10;GSofl6dVII9f/bffz29VXR06dz+aU94PSk3Gw3YJItIQ3+J/90Gn+fkM/p5JF8j1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AVG9swQAAANwAAAAPAAAAAAAAAAAAAAAA&#10;AKECAABkcnMvZG93bnJldi54bWxQSwUGAAAAAAQABAD5AAAAjwMAAAAA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bxG8EAAADcAAAADwAAAGRycy9kb3ducmV2LnhtbERPTWvCQBC9F/wPyxR6q5vmEEp0lVIQ&#10;FHtoNeB1yE6ywexs2F1N/PddQfA2j/c5y/Vke3ElHzrHCj7mGQji2umOWwXVcfP+CSJEZI29Y1Jw&#10;owDr1exliaV2I//R9RBbkUI4lKjAxDiUUobakMUwdwNx4hrnLcYEfSu1xzGF217mWVZIix2nBoMD&#10;fRuqz4eLVSB3+/HXb/KqaZvt4E4781OMk1Jvr9PXAkSkKT7FD/dWp/lFDvdn0gVy9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hvEbwQAAANwAAAAPAAAAAAAAAAAAAAAA&#10;AKECAABkcnMvZG93bnJldi54bWxQSwUGAAAAAAQABAD5AAAAjwMAAAAA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8pUgMEAAADcAAAADwAAAGRycy9kb3ducmV2LnhtbERPTYvCMBC9L/gfwgje1lQX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ylSAwQAAANwAAAAPAAAAAAAAAAAAAAAA&#10;AKECAABkcnMvZG93bnJldi54bWxQSwUGAAAAAAQABAD5AAAAjwMAAAAA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CPM9MEAAADcAAAADwAAAGRycy9kb3ducmV2LnhtbERPTYvCMBC9L/gfwgje1lRZil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I8z0wQAAANwAAAAPAAAAAAAAAAAAAAAA&#10;AKECAABkcnMvZG93bnJldi54bWxQSwUGAAAAAAQABAD5AAAAjwM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29pb8EAAADcAAAADwAAAGRycy9kb3ducmV2LnhtbERPTYvCMBC9L/gfwgje1lRhi1SjiCAo&#10;u4fVFfY6NNOm2ExKEm3995sFwds83uesNoNtxZ18aBwrmE0zEMSl0w3XCi4/+/cFiBCRNbaOScGD&#10;AmzWo7cVFtr1fKL7OdYihXAoUIGJsSukDKUhi2HqOuLEVc5bjAn6WmqPfQq3rZxnWS4tNpwaDHa0&#10;M1RezzerQB4/+2+/n1+qujp07vdovvJ+UGoyHrZLEJGG+BI/3Qed5ucf8P9MukC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b2lvwQAAANwAAAAPAAAAAAAAAAAAAAAA&#10;AKECAABkcnMvZG93bnJldi54bWxQSwUGAAAAAAQABAD5AAAAjwMAAAAA&#10;" strokeweight="1.5pt"/>
                  </v:group>
                </v:group>
                <v:group id="Группа 166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mtFcYA&#10;AADcAAAADwAAAGRycy9kb3ducmV2LnhtbESPQWvCQBCF74X+h2UKvZS6sYfYRlepgtAiBBr9AWN2&#10;mgSzs2F31fTfdw6Ctxnem/e+WaxG16sLhdh5NjCdZKCIa287bgwc9tvXd1AxIVvsPZOBP4qwWj4+&#10;LLCw/so/dKlSoySEY4EG2pSGQutYt+QwTvxALNqvDw6TrKHRNuBVwl2v37Is1w47loYWB9q0VJ+q&#10;szOAZfqYnsJ63byc92WZfx9nB7sz5vlp/JyDSjSmu/l2/WUFPxda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wmtFc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UIjsIA&#10;AADcAAAADwAAAGRycy9kb3ducmV2LnhtbERP24rCMBB9F/yHMMK+iKb6ULVrlHVBWBEKXj5gbGbb&#10;YjMpSdTu328Ewbc5nOss151pxJ2cry0rmIwTEMSF1TWXCs6n7WgOwgdkjY1lUvBHHtarfm+JmbYP&#10;PtD9GEoRQ9hnqKAKoc2k9EVFBv3YtsSR+7XOYIjQlVI7fMRw08hpkqTSYM2xocKWvisqrsebUYB5&#10;WEyubrMph7dTnqe7y+ys90p9DLqvTxCBuvAWv9w/Os5PF/B8Jl4gV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RQiO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Y3zsYA&#10;AADcAAAADwAAAGRycy9kb3ducmV2LnhtbESP3WrCQBCF74W+wzIFb0Q39kLb6Cq1ULAIAX8eYMyO&#10;STA7G3ZXTd++c1HwboZz5pxvluvetepOITaeDUwnGSji0tuGKwOn4/f4HVRMyBZbz2TglyKsVy+D&#10;JebWP3hP90OqlIRwzNFAnVKXax3LmhzGie+IRbv44DDJGiptAz4k3LX6Lctm2mHD0lBjR181ldfD&#10;zRnAIn1Mr2GzqUa3Y1HMfs7zk90ZM3ztPxegEvXpaf6/3lrBnwu+PCMT6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KY3zsYAAADcAAAADwAAAAAAAAAAAAAAAACYAgAAZHJz&#10;L2Rvd25yZXYueG1sUEsFBgAAAAAEAAQA9QAAAIs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+qSVcMA&#10;AADcAAAADwAAAGRycy9kb3ducmV2LnhtbERPyWrDMBC9F/oPYgK9lEZ2D0nqRAl1odBSMGT5gIk1&#10;sU2skZHkpX9fFQK5zeOts9lNphUDOd9YVpDOExDEpdUNVwpOx8+XFQgfkDW2lknBL3nYbR8fNphp&#10;O/KehkOoRAxhn6GCOoQuk9KXNRn0c9sRR+5incEQoaukdjjGcNPK1yRZSIMNx4YaO/qoqbweeqMA&#10;i/CWXl2eV8/9sSgW3+flSf8o9TSb3tcgAk3hLr65v3Scv0zh/5l4gd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+qSVcMAAADc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gMIsIA&#10;AADcAAAADwAAAGRycy9kb3ducmV2LnhtbERPzYrCMBC+C/sOYRa8iKZ60N1qlHVBUBYKVh9gbMa2&#10;2ExKErW+vVkQvM3H9zuLVWcacSPna8sKxqMEBHFhdc2lguNhM/wC4QOyxsYyKXiQh9Xyo7fAVNs7&#10;7+mWh1LEEPYpKqhCaFMpfVGRQT+yLXHkztYZDBG6UmqH9xhuGjlJkqk0WHNsqLCl34qKS341CjAL&#10;3+OLW6/LwfWQZdPdaXbUf0r1P7ufOYhAXXiLX+6tjvNnE/h/Jl4gl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OAwiwgAAANw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838cMA&#10;AADcAAAADwAAAGRycy9kb3ducmV2LnhtbERPTWsCMRC9F/wPYQRvNavYKqtRRKhIL6XWg8dhMyaL&#10;m8nuJl1Xf31TKPQ2j/c5q03vKtFRG0rPCibjDARx4XXJRsHp6+15ASJEZI2VZ1JwpwCb9eBphbn2&#10;N/6k7hiNSCEcclRgY6xzKUNhyWEY+5o4cRffOowJtkbqFm8p3FVymmWv0mHJqcFiTTtLxfX47RQ0&#10;tp+9mOajunbvD7O1+0NoTmelRsN+uwQRqY//4j/3Q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1838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OSasMA&#10;AADcAAAADwAAAGRycy9kb3ducmV2LnhtbERPTWsCMRC9F/wPYYTealbRKqtRRFCkl1LrweOwGZPF&#10;zWR3E9dtf31TKPQ2j/c5q03vKtFRG0rPCsajDARx4XXJRsH5c/+yABEissbKMyn4ogCb9eBphbn2&#10;D/6g7hSNSCEcclRgY6xzKUNhyWEY+Zo4cVffOowJtkbqFh8p3FVykmWv0mHJqcFiTTtLxe10dwoa&#10;209n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BOSa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MHcMA&#10;AADcAAAADwAAAGRycy9kb3ducmV2LnhtbERPTWsCMRC9F/wPYYTealaxKqtRRFCkl1LrweOwGZPF&#10;zWR3E9dtf31TKPQ2j/c5q03vKtFRG0rPCsajDARx4XXJRsH5c/+yABEissbKMyn4ogCb9eBphbn2&#10;D/6g7hSNSCEcclRgY6xzKUNhyWEY+Zo4cVffOowJtkbqFh8p3FVykmUz6bDk1GCxpp2l4na6OwWN&#10;7aevpnmvbt3bt9nawzE054tSz8N+uwQRqY//4j/3Uaf58xn8PpMukO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EMHc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2phsMA&#10;AADcAAAADwAAAGRycy9kb3ducmV2LnhtbERPTWsCMRC9F/wPYYTeatbSVlmNIkJFeim1HjwOmzFZ&#10;3Ex2N3Fd/fWNIPQ2j/c582XvKtFRG0rPCsajDARx4XXJRsH+9/NlCiJEZI2VZ1JwpQDLxeBpjrn2&#10;F/6hbheNSCEcclRgY6xzKUNhyWEY+Zo4cUffOowJtkbqFi8p3FXyNcs+pMOSU4PFmtaWitPu7BQ0&#10;tn97N813deq+bmZlN9vQ7A9KPQ/71QxEpD7+ix/urU7zJxO4P5MukI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42phsMAAADcAAAADwAAAAAAAAAAAAAAAACYAgAAZHJzL2Rv&#10;d25yZXYueG1sUEsFBgAAAAAEAAQA9QAAAIg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I99MYA&#10;AADcAAAADwAAAGRycy9kb3ducmV2LnhtbESPQU/DMAyF70j8h8hIu7EUtAEqy6YJCTTtMjF24Gg1&#10;JqnWOG0Tum6/fj4gcbP1nt/7vFiNoVED9amObOBhWoAirqKt2Rk4fL3fv4BKGdliE5kMnCnBanl7&#10;s8DSxhN/0rDPTkkIpxIN+JzbUutUeQqYprElFu0n9gGzrL3TtseThIdGPxbFkw5YszR4bOnNU3Xc&#10;/wYDnR9nc9ftmuOwvbi1/9ik7vBtzORuXL+CyjTmf/Pf9cYK/rPQyjMygV5e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hI99MYAAADcAAAADwAAAAAAAAAAAAAAAACYAgAAZHJz&#10;L2Rvd25yZXYueG1sUEsFBgAAAAAEAAQA9QAAAIsDAAAAAA==&#10;" filled="f" stroked="f" strokeweight="1.5pt">
                      <v:textbox style="layout-flow:vertical;mso-layout-flow-alt:bottom-to-top" inset="0,0,0,0">
                        <w:txbxContent>
                          <w:p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nWWcEA&#10;AADcAAAADwAAAGRycy9kb3ducmV2LnhtbERPS2sCMRC+C/6HMIK3mij4Wo2illLrzQd4HTbj7uJm&#10;siSpbv99Uyh4m4/vOct1a2vxIB8qxxqGAwWCOHem4kLD5fzxNgMRIrLB2jFp+KEA61W3s8TMuCcf&#10;6XGKhUghHDLUUMbYZFKGvCSLYeAa4sTdnLcYE/SFNB6fKdzWcqTURFqsODWU2NCupPx++rYabhf1&#10;NT1H2mx3fj4+vKvrZK8+te732s0CRKQ2vsT/7r1J86dz+HsmXSB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Z1lnBAAAA3AAAAA8AAAAAAAAAAAAAAAAAmAIAAGRycy9kb3du&#10;cmV2LnhtbFBLBQYAAAAABAAEAPUAAACGAw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465E" w:rsidRDefault="00FB373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5059B774" wp14:editId="1CDFBE66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8" name="Группа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9F457A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0D57D4">
                                      <w:t>A.B.XXX.Б</w:t>
                                    </w:r>
                                    <w:proofErr w:type="gramStart"/>
                                    <w:r w:rsidR="000D57D4">
                                      <w:t>2</w:t>
                                    </w:r>
                                    <w:proofErr w:type="gramEnd"/>
                                    <w:r w:rsidR="000D57D4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" name="Группа 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8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">
              <v:group id="Группа 1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group id="Группа 21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group id="Группа 2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<v:group id="Группа 2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JPkMMA&#10;AADbAAAADwAAAGRycy9kb3ducmV2LnhtbESPW2sCMRSE3wv+h3AE32qi4G01ilpKrW9ewNfD5ri7&#10;uDlZklS3/74RhD4OM/MNs1i1thZ38qFyrGHQVyCIc2cqLjScT5/vUxAhIhusHZOGXwqwWnbeFpgZ&#10;9+AD3Y+xEAnCIUMNZYxNJmXIS7IY+q4hTt7VeYsxSV9I4/GR4LaWQ6XG0mLFaaHEhrYl5bfjj9Vw&#10;PavvySnSerP1s9H+Q13GO/Wlda/brucgIrXxP/xq74yG4QSeX9IPkM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JPkMMAAADbAAAADwAAAAAAAAAAAAAAAACYAgAAZHJzL2Rv&#10;d25yZXYueG1sUEsFBgAAAAAEAAQA9QAAAIgD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Группа 30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ZYxab8AAADbAAAADwAAAGRycy9kb3ducmV2LnhtbERPTYvCMBC9L/gfwgje1lQR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ZYxab8AAADbAAAADwAAAAAAAAAAAAAAAACh&#10;AgAAZHJzL2Rvd25yZXYueG1sUEsFBgAAAAAEAAQA+QAAAI0DAAAAAA==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<v:group id="Группа 43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EwkcMA&#10;AADbAAAADwAAAGRycy9kb3ducmV2LnhtbESP3YrCMBSE7xd8h3AEb5Y1VUTXrlFUEJSFgj8PcLY5&#10;tsXmpCRR69sbYcHLYWa+YWaL1tTiRs5XlhUM+gkI4tzqigsFp+Pm6xuED8gaa8uk4EEeFvPOxwxT&#10;be+8p9shFCJC2KeooAyhSaX0eUkGfd82xNE7W2cwROkKqR3eI9zUcpgkY2mw4rhQYkPrkvLL4WoU&#10;YBamg4tbrYrP6zHLxru/yUn/KtXrtssfEIHa8A7/t7dawWgK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LEwk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kl0s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Gpi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kl0sAAAADbAAAADwAAAAAAAAAAAAAAAACYAgAAZHJzL2Rvd25y&#10;ZXYueG1sUEsFBgAAAAAEAAQA9QAAAIUDAAAAAA==&#10;" filled="f" stroked="f" strokeweight="1.5pt">
                          <v:textbox style="layout-flow:vertical;mso-layout-flow-alt:bottom-to-top" inset="0,0,0,0">
                            <w:txbxContent>
                              <w:p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2cNBMMA&#10;AADbAAAADwAAAGRycy9kb3ducmV2LnhtbESPT2sCMRTE7wW/Q3iCt5ooaHU1ilpE680/4PWxee4u&#10;bl6WJNX12zeFQo/DzPyGmS9bW4sH+VA51jDoKxDEuTMVFxou5+37BESIyAZrx6ThRQGWi87bHDPj&#10;nnykxykWIkE4ZKihjLHJpAx5SRZD3zXEybs5bzEm6QtpPD4T3NZyqNRYWqw4LZTY0Kak/H76thpu&#10;F/X1cY60Wm/8dHT4VNfxXu207nXb1QxEpDb+h//ae6NhNIXfL+kHyMU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2cNBMMAAADbAAAADwAAAAAAAAAAAAAAAACYAgAAZHJzL2Rv&#10;d25yZXYueG1sUEsFBgAAAAAEAAQA9QAAAIgD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group id="Группа 61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IZ1sUAAADbAAAADwAAAGRycy9kb3ducmV2LnhtbESPT2vCQBTE7wW/w/KEXorZGEEkuor2&#10;D5TetIJ4e2RfssHs25jdmrSfvlsQehxm5jfMajPYRtyo87VjBdMkBUFcOF1zpeD4+TZZgPABWWPj&#10;mBR8k4fNevSwwly7nvd0O4RKRAj7HBWYENpcSl8YsugT1xJHr3SdxRBlV0ndYR/htpFZms6lxZrj&#10;gsGWng0Vl8OXVTArz69P19nLNMvq9KM0P32xO1VKPY6H7RJEoCH8h+/td61gnsHfl/gD5Po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IZ1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0WgLcUAAADbAAAADwAAAGRycy9kb3ducmV2LnhtbESPX2vCQBDE3wv9DscW+lL0Ugt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0WgL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4WcUAAADbAAAADwAAAGRycy9kb3ducmV2LnhtbESPX2vCQBDE3wv9DscW+lL0UilXiZ5S&#10;hIJQKPin+Lrm1iSY20tzq8Z++p5Q6OMwM79hpvPeN+pMXawDW3geZqCIi+BqLi1sN++DMagoyA6b&#10;wGThShHms/u7KeYuXHhF57WUKkE45mihEmlzrWNRkcc4DC1x8g6h8yhJdqV2HV4S3Dd6lGVGe6w5&#10;LVTY0qKi4rg+eQtf+FPK9WP/9Hk0Rra7b3NavBprHx/6twkooV7+w3/tpbNgXuD2Jf0AP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Kw4W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M0biMMAAADbAAAADwAAAGRycy9kb3ducmV2LnhtbESPQYvCMBSE74L/ITzB25oqWLUapYrK&#10;wsLCqnh+NM+22LyUJtr67zcLCx6HmfmGWW06U4knNa60rGA8ikAQZ1aXnCu4nA8fcxDOI2usLJOC&#10;FznYrPu9FSbatvxDz5PPRYCwS1BB4X2dSOmyggy6ka2Jg3ezjUEfZJNL3WAb4KaSkyiKpcGSw0KB&#10;Ne0Kyu6nh1EwNdvZV3s+LuJ0PzPkr+P5d3pQajjo0iUIT51/h//bn1pBPIW/L+E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NG4j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kf1cUAAADbAAAADwAAAGRycy9kb3ducmV2LnhtbESPQWvCQBSE7wX/w/KEXopujBAkuoq2&#10;FkpvtYJ4e2RfssHs25hdTdpf3y0Uehxm5htmtRlsI+7U+dqxgtk0AUFcOF1zpeD4+TpZgPABWWPj&#10;mBR8kYfNevSwwly7nj/ofgiViBD2OSowIbS5lL4wZNFPXUscvdJ1FkOUXSV1h32E20amSZJJizXH&#10;BYMtPRsqLoebVTAvz/un6/xllqZ18l6a777YnSqlHsfDdgki0BD+w3/tN60gy+D3S/wBcv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kf1c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H6mLsUAAADbAAAADwAAAGRycy9kb3ducmV2LnhtbESPX2vCQBDE3wv9DscWfCn10j6cEj1F&#10;hEKhINQ/9HXNrUkwt5fmVo399L2C4OMwM79hpvPeN+pMXawDW3gdZqCIi+BqLi1sN+8vY1BRkB02&#10;gcnClSLMZ48PU8xduPAXnddSqgThmKOFSqTNtY5FRR7jMLTEyTuEzqMk2ZXadXhJcN/otywz2mPN&#10;aaHClpYVFcf1yVvY4W8p18/98+pojGy/f8xpOTLWDp76xQSUUC/38K394SyYEfx/ST9Az/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H6mL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eEyXMEAAADbAAAADwAAAGRycy9kb3ducmV2LnhtbERPTWvCQBC9F/wPywi9FN20h61EVxGh&#10;IAiFWsXrmB2TYHY2ZkeN/fXdQ6HHx/ueLXrfqBt1sQ5s4XWcgSIugqu5tLD7/hhNQEVBdtgEJgsP&#10;irCYD55mmLtw5y+6baVUKYRjjhYqkTbXOhYVeYzj0BIn7hQ6j5JgV2rX4T2F+0a/ZZnRHmtODRW2&#10;tKqoOG+v3sIef0p5bI4vn2djZHe4mOvq3Vj7POyXU1BCvfyL/9xrZ8GkselL+gF6/g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Z4TJcwQAAANsAAAAPAAAAAAAAAAAAAAAA&#10;AKECAABkcnMvZG93bnJldi54bWxQSwUGAAAAAAQABAD5AAAAjwMAAAAA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aLp8YAAADbAAAADwAAAGRycy9kb3ducmV2LnhtbESPS2vDMBCE74X8B7GBXEoix4GQuFFC&#10;Hi2U3vKA0ttirS1Ta+VYauz211eFQo7DzHzDrDa9rcWNWl85VjCdJCCIc6crLhVczi/jBQgfkDXW&#10;jknBN3nYrAcPK8y06/hIt1MoRYSwz1CBCaHJpPS5IYt+4hri6BWutRiibEupW+wi3NYyTZK5tFhx&#10;XDDY0N5Q/nn6sgpmxcfz43V2mKZplbwV5qfLd++lUqNhv30CEagP9/B/+1UrmC/h70v8AX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mmi6f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gIq8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N+L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IgIq8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QINHMUAAADbAAAADwAAAGRycy9kb3ducmV2LnhtbESPX2vCQBDE3wv9DscWfCn1Yh/OknpK&#10;EQShINQ/9HWb2ybB3F6aWzX203uC4OMwM79hJrPeN+pIXawDWxgNM1DERXA1lxa2m8XLG6goyA6b&#10;wGThTBFm08eHCeYunPiLjmspVYJwzNFCJdLmWseiIo9xGFri5P2GzqMk2ZXadXhKcN/o1ywz2mPN&#10;aaHCluYVFfv1wVvY4X8p58+f59XeGNl+/5nDfGysHTz1H++ghHq5h2/tpbMwHsH1S/oBen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QINH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  <v:group id="Группа 74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A5VsYA&#10;AADbAAAADwAAAGRycy9kb3ducmV2LnhtbESPQWvCQBSE7wX/w/IKXkrd2GLQ6Cpa0HoQpCrt9Zl9&#10;TYLZtyG7mtRf3xUEj8PMfMNMZq0pxYVqV1hW0O9FIIhTqwvOFBz2y9chCOeRNZaWScEfOZhNO08T&#10;TLRt+IsuO5+JAGGXoILc+yqR0qU5GXQ9WxEH79fWBn2QdSZ1jU2Am1K+RVEsDRYcFnKs6COn9LQ7&#10;GwXmPN+MFsdPP3hpVvv4Gq/wZ/utVPe5nY9BeGr9I3xvr7WC4TvcvoQfIK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A5Vs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+gOvMYA&#10;AADbAAAADwAAAGRycy9kb3ducmV2LnhtbESPQWvCQBSE7wX/w/KEXopuKjRozEa0oO1BKGqp19fs&#10;axLMvg3Z1aT99a4g9DjMzDdMuuhNLS7UusqygudxBII4t7riQsHnYT2agnAeWWNtmRT8koNFNnhI&#10;MdG24x1d9r4QAcIuQQWl900ipctLMujGtiEO3o9tDfog20LqFrsAN7WcRFEsDVYcFkps6LWk/LQ/&#10;GwXmvNzOVt9v/uWp2xziv3iDx48vpR6H/XIOwlPv/8P39rtWMJ3B7Uv4ATK7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+gOvMYAAADbAAAADwAAAAAAAAAAAAAAAACYAgAAZHJz&#10;L2Rvd25yZXYueG1sUEsFBgAAAAAEAAQA9QAAAIsDAAAAAA==&#10;" filled="f" stroked="f">
                        <v:textbox inset="1pt,.4mm,1pt,1pt">
                          <w:txbxContent>
                            <w:p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9F457A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sx/MMA&#10;AADbAAAADwAAAGRycy9kb3ducmV2LnhtbERPTWvCQBC9C/6HZQQvUjctGGrqKlqoehDEWNrrNDtN&#10;gtnZkF1N9Ne7B8Hj433PFp2pxIUaV1pW8DqOQBBnVpecK/g+fr28g3AeWWNlmRRcycFi3u/NMNG2&#10;5QNdUp+LEMIuQQWF93UipcsKMujGtiYO3L9tDPoAm1zqBtsQbir5FkWxNFhyaCiwps+CslN6NgrM&#10;ebmbrv42fjJq18f4Fq/xd/+j1HDQLT9AeOr8U/xwb7WCaVgfvo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sx/MMAAADbAAAADwAAAAAAAAAAAAAAAACYAgAAZHJzL2Rv&#10;d25yZXYueG1sUEsFBgAAAAAEAAQA9QAAAIgDAAAAAA==&#10;" filled="f" stroked="f">
                        <v:textbox inset="1pt,.4mm,1pt,1pt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0D57D4">
                                <w:t>A.B.XXX.Б</w:t>
                              </w:r>
                              <w:proofErr w:type="gramStart"/>
                              <w:r w:rsidR="000D57D4">
                                <w:t>2</w:t>
                              </w:r>
                              <w:proofErr w:type="gramEnd"/>
                              <w:r w:rsidR="000D57D4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8rWmsQA&#10;AADbAAAADwAAAGRycy9kb3ducmV2LnhtbESPT2vCQBTE7wW/w/KEXkQ3Vqg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K1prEAAAA2wAAAA8AAAAAAAAAAAAAAAAAmAIAAGRycy9k&#10;b3ducmV2LnhtbFBLBQYAAAAABAAEAPUAAACJAwAAAAA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NO7sQA&#10;AADbAAAADwAAAGRycy9kb3ducmV2LnhtbESPT2vCQBTE7wW/w/KEXkQ3Fqkmuoq01XgT/1y8PbLP&#10;TTD7NmS3mn77bkHocZiZ3zCLVWdrcafWV44VjEcJCOLC6YqNgvNpM5yB8AFZY+2YFPyQh9Wy97LA&#10;TLsHH+h+DEZECPsMFZQhNJmUvijJoh+5hjh6V9daDFG2RuoWHxFua/mWJO/SYsVxocSGPkoqbsdv&#10;q2D6uR7Q/uKu4Svdprk55NvU5Eq99rv1HESgLvyHn+2dVpBO4O9L/AFy+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jTu7EAAAA2wAAAA8AAAAAAAAAAAAAAAAAmAIAAGRycy9k&#10;b3ducmV2LnhtbFBLBQYAAAAABAAEAPUAAACJAwAAAAA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11AsMA&#10;AADbAAAADwAAAGRycy9kb3ducmV2LnhtbESPQWvCQBSE7wX/w/KEXqRu7EFN6iqi1ngTtZfeHtnn&#10;Jph9G7Krpv/eFYQeh5n5hpktOluLG7W+cqxgNExAEBdOV2wU/Jy+P6YgfEDWWDsmBX/kYTHvvc0w&#10;0+7OB7odgxERwj5DBWUITSalL0qy6IeuIY7e2bUWQ5StkbrFe4TbWn4myVharDgulNjQqqTicrxa&#10;BZP1ckD7X3cOm3Sb5uaQb1OTK/Xe75ZfIAJ14T/8au+0gnQMzy/xB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711As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HQmcMA&#10;AADbAAAADwAAAGRycy9kb3ducmV2LnhtbESPQWvCQBSE70L/w/IKXkQ39VCb6CrSqvEmWi/eHtnn&#10;JjT7NmRXjf++Kwgeh5n5hpktOluLK7W+cqzgY5SAIC6crtgoOP6uh18gfEDWWDsmBXfysJi/9WaY&#10;aXfjPV0PwYgIYZ+hgjKEJpPSFyVZ9CPXEEfv7FqLIcrWSN3iLcJtLcdJ8iktVhwXSmzou6Ti73Cx&#10;CiY/ywHtTu4cVukmzc0+36QmV6r/3i2nIAJ14RV+trdaQTqBx5f4A+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HQmcMAAADb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EpE8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M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MSkTwgAAANwAAAAPAAAAAAAAAAAAAAAAAJgCAABkcnMvZG93&#10;bnJldi54bWxQSwUGAAAAAAQABAD1AAAAhwMAAAAA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uAjs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mdDK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C4COxQAAANwAAAAPAAAAAAAAAAAAAAAAAJgCAABkcnMv&#10;ZG93bnJldi54bWxQSwUGAAAAAAQABAD1AAAAigMAAAAA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O5zcMA&#10;AADcAAAADwAAAGRycy9kb3ducmV2LnhtbERPTWvCQBC9F/wPywheSt0oVE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tO5zcMAAADcAAAADwAAAAAAAAAAAAAAAACYAgAAZHJzL2Rv&#10;d25yZXYueG1sUEsFBgAAAAAEAAQA9QAAAIgDAAAAAA==&#10;" filled="f" stroked="f">
                        <v:textbox inset="0,0,0,0">
                          <w:txbxContent>
                            <w:p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EnusIA&#10;AADcAAAADwAAAGRycy9kb3ducmV2LnhtbERPPW/CMBDdK/U/WFeJBRUHBiABg1ALpBuCsrCd4sOJ&#10;iM9RbCD8e4xUqds9vc+bLztbixu1vnKsYDhIQBAXTldsFBx/N59TED4ga6wdk4IHeVgu3t/mmGl3&#10;5z3dDsGIGMI+QwVlCE0mpS9KsugHriGO3Nm1FkOErZG6xXsMt7UcJclYWqw4NpTY0FdJxeVwtQom&#10;36s+7U7uHNbpNs3NPt+mJleq99GtZiACdeFf/Of+0XH+cAyvZ+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ASe6wgAAANwAAAAPAAAAAAAAAAAAAAAAAJgCAABkcnMvZG93&#10;bnJldi54bWxQSwUGAAAAAAQABAD1AAAAhwMAAAAA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2CIcMA&#10;AADcAAAADwAAAGRycy9kb3ducmV2LnhtbERPO2/CMBDekfofrKvUBRWHDtCEGIT6IGxVKAvbKb44&#10;EfE5il1I/z2uVIntPn3Pyzej7cSFBt86VjCfJSCIK6dbNgqO35/PryB8QNbYOSYFv+Rhs36Y5Jhp&#10;d+WSLodgRAxhn6GCJoQ+k9JXDVn0M9cTR652g8UQ4WCkHvAaw20nX5JkIS22HBsa7Omtoep8+LEK&#10;lu/bKX2dXB0+0l1amLLYpaZQ6ulx3K5ABBrDXfzv3us4f76Ev2fiBXJ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2CI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blrcMA&#10;AADcAAAADwAAAGRycy9kb3ducmV2LnhtbERPTWvCQBC9C/6HZYRepG5a0TbRVaS1pjeJ9eJtyI6b&#10;YHY2ZLea/vtuoeBtHu9zluveNuJKna8dK3iaJCCIS6drNgqOXx+PryB8QNbYOCYFP+RhvRoOlphp&#10;d+OCrodgRAxhn6GCKoQ2k9KXFVn0E9cSR+7sOoshws5I3eEthttGPifJXFqsOTZU2NJbReXl8G0V&#10;vLxvxrQ/uXPYprs0N0W+S02u1MOo3yxABOrDXfzv/tRx/nQGf8/E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blrc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dKM8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+EVp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2dKM8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vvqMMA&#10;AADcAAAADwAAAGRycy9kb3ducmV2LnhtbERPS2vCQBC+F/wPywi9iG6sUE10FWmr8SY+Lt6G7LgJ&#10;ZmdDdqvpv+8WhN7m43vOYtXZWtyp9ZVjBeNRAoK4cLpio+B82gxnIHxA1lg7JgU/5GG17L0sMNPu&#10;wQe6H4MRMYR9hgrKEJpMSl+UZNGPXEMcuatrLYYIWyN1i48Ybmv5liTv0mLFsaHEhj5KKm7Hb6tg&#10;+rke0P7iruEr3aa5OeTb1ORKvfa79RxEoC78i5/unY7zJyn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CvvqMMAAADcAAAADwAAAAAAAAAAAAAAAACYAgAAZHJzL2Rv&#10;d25yZXYueG1sUEsFBgAAAAAEAAQA9QAAAIg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c1SMYA&#10;AADcAAAADwAAAGRycy9kb3ducmV2LnhtbESPS2/CMBCE75X6H6yt1EsFTi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Rc1SMYAAADcAAAADwAAAAAAAAAAAAAAAACYAgAAZHJz&#10;L2Rvd25yZXYueG1sUEsFBgAAAAAEAAQA9QAAAIsDAAAAAA==&#10;" filled="f" stroked="f">
                        <v:textbox inset="0,0,0,0">
                          <w:txbxContent>
                            <w:p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" o:spid="_x0000_s1134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57ycYA&#10;AADaAAAADwAAAGRycy9kb3ducmV2LnhtbESPT2vCQBTE74LfYXmFXopuWmjQ1E2whdoeBPEPen3N&#10;vibB7NuQXU3qp3eFgsdhZn7DzLLe1OJMrassK3geRyCIc6srLhTstp+jCQjnkTXWlknBHznI0uFg&#10;hom2Ha/pvPGFCBB2CSoovW8SKV1ekkE3tg1x8H5ta9AH2RZSt9gFuKnlSxTF0mDFYaHEhj5Kyo+b&#10;k1FgTvPl9P3ny78+dYttfIkXeFjtlXp86OdvIDz1/h7+b39rBTHcroQbINM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F57yc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LeUsYA&#10;AADaAAAADwAAAGRycy9kb3ducmV2LnhtbESPT2vCQBTE74V+h+UVvBTdKJi2qauo4J+DUBqlvb5m&#10;X5Ng9m3Irib66V2h0OMwM79hJrPOVOJMjSstKxgOIhDEmdUl5woO+1X/FYTzyBory6TgQg5m08eH&#10;CSbatvxJ59TnIkDYJaig8L5OpHRZQQbdwNbEwfu1jUEfZJNL3WAb4KaSoyiKpcGSw0KBNS0Lyo7p&#10;ySgwp/nubfGz8ePndr2Pr/Eavz++lOo9dfN3EJ46/x/+a2+1ghe4Xwk3QE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xLeUsYAAADaAAAADwAAAAAAAAAAAAAAAACYAgAAZHJz&#10;L2Rvd25yZXYueG1sUEsFBgAAAAAEAAQA9QAAAIsDAAAAAA==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7B34" w:rsidRDefault="0005237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6751F011" wp14:editId="4D73B75B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9" name="Группа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79077B" w:rsidRDefault="00440BC7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0D57D4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A32665" w:rsidRDefault="008E77B3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4339A" w:rsidRPr="00F4339A">
                                    <w:rPr>
                                      <w:noProof/>
                                    </w:rPr>
                                    <w:instrText>6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4339A">
                                    <w:rPr>
                                      <w:noProof/>
                                    </w:rPr>
                                    <w:t>6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4339A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0D57D4">
                                    <w:t>A.B.XXX.Б</w:t>
                                  </w:r>
                                  <w:proofErr w:type="gramStart"/>
                                  <w:r w:rsidR="000D57D4">
                                    <w:t>2</w:t>
                                  </w:r>
                                  <w:proofErr w:type="gramEnd"/>
                                  <w:r w:rsidR="000D57D4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440BC7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0D57D4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8E77B3">
                                    <w:t>.</w:t>
                                  </w:r>
                                </w:p>
                                <w:p w:rsidR="008E77B3" w:rsidRPr="00F9048A" w:rsidRDefault="00440BC7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0D57D4">
                                    <w:t>Локальный сметный расчет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233AEC" w:rsidRPr="006C5C53" w:rsidRDefault="00233AEC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9" o:spid="_x0000_s1137" style="position:absolute;left:0;text-align:left;margin-left:-48pt;margin-top:.25pt;width:558.45pt;height:826.65pt;z-index:251687936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8E77B3" w:rsidRPr="00A32665" w:rsidRDefault="008E77B3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79077B" w:rsidRDefault="00440BC7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0D57D4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8E77B3" w:rsidRPr="00A32665" w:rsidRDefault="008E77B3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4339A" w:rsidRPr="00F4339A">
                              <w:rPr>
                                <w:noProof/>
                              </w:rPr>
                              <w:instrText>6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4339A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4339A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0D57D4">
                              <w:t>A.B.XXX.Б</w:t>
                            </w:r>
                            <w:proofErr w:type="gramStart"/>
                            <w:r w:rsidR="000D57D4">
                              <w:t>2</w:t>
                            </w:r>
                            <w:proofErr w:type="gramEnd"/>
                            <w:r w:rsidR="000D57D4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8E77B3" w:rsidRDefault="00440BC7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0D57D4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8E77B3">
                              <w:t>.</w:t>
                            </w:r>
                          </w:p>
                          <w:p w:rsidR="008E77B3" w:rsidRPr="00F9048A" w:rsidRDefault="00440BC7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0D57D4">
                              <w:t>Локальный сметный расчет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2" o:spid="_x0000_s1225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nYUcUA&#10;AADaAAAADwAAAGRycy9kb3ducmV2LnhtbESPT2vCQBTE74LfYXlCL6Kbthg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KdhR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8BAJcUA&#10;AADaAAAADwAAAGRycy9kb3ducmV2LnhtbESPT2vCQBTE74LfYXlCL6Kblho0uoot1PYgiH/Q6zP7&#10;TEKzb0N2NWk/fbcgeBxm5jfMbNGaUtyodoVlBc/DCARxanXBmYLD/mMwBuE8ssbSMin4IQeLebcz&#10;w0Tbhrd02/lMBAi7BBXk3leJlC7NyaAb2oo4eBdbG/RB1pnUNTYBbkr5EkWxNFhwWMixovec0u/d&#10;1Sgw1+V68nb+9KN+s9rHv/EKT5ujUk+9djkF4an1j/C9/aUVvML/lXAD5Pw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wEAlxQAAANoAAAAPAAAAAAAAAAAAAAAAAJgCAABkcnMv&#10;ZG93bnJldi54bWxQSwUGAAAAAAQABAD1AAAAigMAAAAA&#10;" filled="f" stroked="f">
                  <v:textbox inset="1pt,.4mm,1pt,1pt">
                    <w:txbxContent>
                      <w:p w:rsidR="00233AEC" w:rsidRPr="006C5C53" w:rsidRDefault="00233AEC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04CD" w:rsidRDefault="004F04C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178BA76D" wp14:editId="63A2CEF9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619" name="Группа 1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620" name="Группа 162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1621" name="Группа 16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622" name="Группа 162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623" name="Группа 162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62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25" name="Группа 162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626" name="Группа 162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62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2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2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3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63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632" name="Группа 163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633" name="Группа 163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3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6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639" name="Группа 163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4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4F04CD" w:rsidRDefault="004F04C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4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46" name="Группа 1646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1647" name="Группа 1647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1648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9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0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1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652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3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4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5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6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7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58" name="Группа 1658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1659" name="Группа 1659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1660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CB1016" w:rsidRDefault="004F04CD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661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374BE" w:rsidRDefault="004F04CD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4339A">
                                      <w:rPr>
                                        <w:noProof/>
                                        <w:lang w:val="en-US"/>
                                      </w:rPr>
                                      <w:t>6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1662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Default="004F04CD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0D57D4">
                                      <w:t>A.B.XXX.Б</w:t>
                                    </w:r>
                                    <w:proofErr w:type="gramStart"/>
                                    <w:r w:rsidR="000D57D4">
                                      <w:t>2</w:t>
                                    </w:r>
                                    <w:proofErr w:type="gramEnd"/>
                                    <w:r w:rsidR="000D57D4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1663" name="Группа 1663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1664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945CCC" w:rsidRDefault="004F04CD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Default="004F04CD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E4A3B" w:rsidRDefault="004F04C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0411E6" w:rsidRDefault="004F04CD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8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E4A3B" w:rsidRDefault="004F04C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69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1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945CCC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945CCC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3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E4A3B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5E4A3B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5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0411E6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67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4F04CD" w:rsidRPr="000411E6" w:rsidRDefault="004F04C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677" name="Группа 167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67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F04CD" w:rsidRPr="006C5C53" w:rsidRDefault="004F04CD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67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4F04CD" w:rsidRPr="006C5C53" w:rsidRDefault="004F04CD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619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">
              <v:group id="Группа 1620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ZPf7xgAAAN0A&#10;AAAPAAAAAAAAAAAAAAAAAKoCAABkcnMvZG93bnJldi54bWxQSwUGAAAAAAQABAD6AAAAnQMAAAAA&#10;">
                <v:group id="Группа 1621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ShSYMMAAADd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vh+U04&#10;QW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KFJgwwAAAN0AAAAP&#10;AAAAAAAAAAAAAAAAAKoCAABkcnMvZG93bnJldi54bWxQSwUGAAAAAAQABAD6AAAAmgMAAAAA&#10;">
                  <v:group id="Группа 1622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+swXwwAAAN0AAAAP&#10;AAAAAAAAAAAAAAAAAKoCAABkcnMvZG93bnJldi54bWxQSwUGAAAAAAQABAD6AAAAmgMAAAAA&#10;">
                    <v:group id="Группа 1623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K2aYzCAAAA3QAAAA8A&#10;AAAAAAAAAAAAAAAAqgIAAGRycy9kb3ducmV2LnhtbFBLBQYAAAAABAAEAPoAAACZ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xwZsMA&#10;AADdAAAADwAAAGRycy9kb3ducmV2LnhtbERPS2sCMRC+F/wPYQreNKnYtd0axQfFx60q9Dpsxt2l&#10;m8mSRN3++0YQepuP7znTeWcbcSUfascaXoYKBHHhTM2lhtPxc/AGIkRkg41j0vBLAeaz3tMUc+Nu&#10;/EXXQyxFCuGQo4YqxjaXMhQVWQxD1xIn7uy8xZigL6XxeEvhtpEjpTJpsebUUGFLq4qKn8PFajif&#10;1G5yjLRYrvz7636tvrOt2mjdf+4WHyAidfFf/HBvTZqfjcZw/yadIG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1xwZsMAAADdAAAADwAAAAAAAAAAAAAAAACYAgAAZHJzL2Rv&#10;d25yZXYueG1sUEsFBgAAAAAEAAQA9QAAAIgDAAAAAA==&#10;" filled="f" strokeweight="1.5pt">
                        <v:textbox inset=",1mm"/>
                      </v:rect>
                      <v:group id="Группа 1625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hNUY8QAAADdAAAA&#10;DwAAAAAAAAAAAAAAAACqAgAAZHJzL2Rvd25yZXYueG1sUEsFBgAAAAAEAAQA+gAAAJsDAAAAAA==&#10;">
                        <v:group id="Группа 1626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ywcoUwwAAAN0AAAAP&#10;AAAAAAAAAAAAAAAAAKoCAABkcnMvZG93bnJldi54bWxQSwUGAAAAAAQABAD6AAAAmgMAAAAA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rBh0MIAAADdAAAADwAAAGRycy9kb3ducmV2LnhtbERPTWvCQBC9F/wPywje6sYcoqSuUgqC&#10;oge1Qq9DdpINzc6G3dWk/74rFHqbx/uc9Xa0nXiQD61jBYt5BoK4crrlRsHtc/e6AhEissbOMSn4&#10;oQDbzeRljaV2A1/ocY2NSCEcSlRgYuxLKUNlyGKYu544cbXzFmOCvpHa45DCbSfzLCukxZZTg8Ge&#10;PgxV39e7VSAPx+Hsd/mtbup9774O5lQMo1Kz6fj+BiLSGP/Ff+69TvOLfAnPb9IJcvM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rBh0MIAAADdAAAADwAAAAAAAAAAAAAA&#10;AAChAgAAZHJzL2Rvd25yZXYueG1sUEsFBgAAAAAEAAQA+QAAAJADAAAAAA==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/1osUAAADdAAAADwAAAGRycy9kb3ducmV2LnhtbESPQWvDMAyF74P+B6PCbquzHMLI6pYy&#10;KLR0h60r7CpiJQ6N5WC7Tfbvp8NgN4n39N6n9Xb2g7pTTH1gA8+rAhRxE2zPnYHL1/7pBVTKyBaH&#10;wGTghxJsN4uHNdY2TPxJ93PulIRwqtGAy3mstU6NI49pFUZi0doQPWZZY6dtxEnC/aDLoqi0x56l&#10;weFIb46a6/nmDejjafqI+/LSdu1hDN9H915NszGPy3n3CirTnP/Nf9cHK/hVKbjyjYygN7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y/1osUAAADdAAAADwAAAAAAAAAA&#10;AAAAAAChAgAAZHJzL2Rvd25yZXYueG1sUEsFBgAAAAAEAAQA+QAAAJMDAAAAAA=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NQOcIAAADdAAAADwAAAGRycy9kb3ducmV2LnhtbERPTWvCQBC9F/wPywje6sYcgqauUgqC&#10;oge1Qq9DdpINzc6G3dWk/74rFHqbx/uc9Xa0nXiQD61jBYt5BoK4crrlRsHtc/e6BBEissbOMSn4&#10;oQDbzeRljaV2A1/ocY2NSCEcSlRgYuxLKUNlyGKYu544cbXzFmOCvpHa45DCbSfzLCukxZZTg8Ge&#10;PgxV39e7VSAPx+Hsd/mtbup9774O5lQMo1Kz6fj+BiLSGP/Ff+69TvOLfAXPb9IJcvM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GNQOcIAAADdAAAADwAAAAAAAAAAAAAA&#10;AAChAgAAZHJzL2Rvd25yZXYueG1sUEsFBgAAAAAEAAQA+QAAAJADAAAAAA=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BvecUAAADdAAAADwAAAGRycy9kb3ducmV2LnhtbESPQWvDMAyF74P9B6PBbqvTDsJI65ZS&#10;KLRsh60t9CpiJQ6N5WB7Tfbvp8NgN4n39N6n1WbyvbpTTF1gA/NZAYq4Drbj1sDlvH95A5UyssU+&#10;MBn4oQSb9ePDCisbRv6i+ym3SkI4VWjA5TxUWqfakcc0CwOxaE2IHrOssdU24ijhvteLoii1x46l&#10;weFAO0f17fTtDejj+/gZ94tL0zaHIVyP7qMcJ2Oen6btElSmKf+b/64PVvDLV+GXb2QEv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IBvecUAAADdAAAADwAAAAAAAAAA&#10;AAAAAAChAgAAZHJzL2Rvd25yZXYueG1sUEsFBgAAAAAEAAQA+QAAAJMD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8zK4sIAAADdAAAADwAAAGRycy9kb3ducmV2LnhtbERPTYvCMBC9L/gfwgje1lQXylKNIoKg&#10;rIddFbwOzbQpNpOSRFv/vVlY2Ns83ucs14NtxYN8aBwrmE0zEMSl0w3XCi7n3fsniBCRNbaOScGT&#10;AqxXo7clFtr1/EOPU6xFCuFQoAITY1dIGUpDFsPUdcSJq5y3GBP0tdQe+xRuWznPslxabDg1GOxo&#10;a6i8ne5WgTx89d9+N79UdbXv3PVgjnk/KDUZD5sFiEhD/Bf/ufc6zc8/ZvD7TTpBr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8zK4sIAAADdAAAADwAAAAAAAAAAAAAA&#10;AAChAgAAZHJzL2Rvd25yZXYueG1sUEsFBgAAAAAEAAQA+QAAAJADAAAAAA==&#10;" strokeweight="1.5pt"/>
                      </v:group>
                    </v:group>
                    <v:group id="Группа 1632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gjWsrCAAAA3QAAAA8A&#10;AAAAAAAAAAAAAAAAqgIAAGRycy9kb3ducmV2LnhtbFBLBQYAAAAABAAEAPoAAACZAwAAAAA=&#10;">
                      <v:group id="Группа 1633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b/9RwwAAAN0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VZjsQA&#10;AADdAAAADwAAAGRycy9kb3ducmV2LnhtbERP22rCQBB9F/oPywh9kbqxSmqjq9RCoSIEvHzAmJ0m&#10;wexs2F01/n1XEHybw7nOfNmZRlzI+dqygtEwAUFcWF1zqeCw/3mbgvABWWNjmRTcyMNy8dKbY6bt&#10;lbd02YVSxBD2GSqoQmgzKX1RkUE/tC1x5P6sMxgidKXUDq8x3DTyPUlSabDm2FBhS98VFafd2SjA&#10;PHyOTm61KgfnfZ6n6+PHQW+Ueu13XzMQgbrwFD/cvzrOT8cTuH8TT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lWY7EAAAA3Q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n8FcQA&#10;AADdAAAADwAAAGRycy9kb3ducmV2LnhtbERP22rCQBB9F/oPywh9kbqxYmqjq9RCoSIEvHzAmJ0m&#10;wexs2F01/n1XEHybw7nOfNmZRlzI+dqygtEwAUFcWF1zqeCw/3mbgvABWWNjmRTcyMNy8dKbY6bt&#10;lbd02YVSxBD2GSqoQmgzKX1RkUE/tC1x5P6sMxgidKXUDq8x3DTyPUlSabDm2FBhS98VFafd2SjA&#10;PHyOTm61KgfnfZ6n6+PHQW+Ueu13XzMQgbrwFD/cvzrOT8cTuH8TT5CL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p/BXEAAAA3Q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tiYsQA&#10;AADdAAAADwAAAGRycy9kb3ducmV2LnhtbERP3WrCMBS+F/YO4Qx2I2vqhG7rGmUOBg6hYPUBzpqz&#10;tticlCRqfXszELw7H9/vKZaj6cWJnO8sK5glKQji2uqOGwX73ffzGwgfkDX2lknBhTwsFw+TAnNt&#10;z7ylUxUaEUPY56igDWHIpfR1SwZ9YgfiyP1ZZzBE6BqpHZ5juOnlS5pm0mDHsaHFgb5aqg/V0SjA&#10;MrzPDm61aqbHXVlmP7+ve71R6ulx/PwAEWgMd/HNvdZxfjbP4P+beIJ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r7YmLEAAAA3Q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fH+cMA&#10;AADdAAAADwAAAGRycy9kb3ducmV2LnhtbERP24rCMBB9X/Afwgi+LJq6C1WrUXRBcFkoePmAsRnb&#10;YjMpSdT695uFBd/mcK6zWHWmEXdyvrasYDxKQBAXVtdcKjgdt8MpCB+QNTaWScGTPKyWvbcFZto+&#10;eE/3QyhFDGGfoYIqhDaT0hcVGfQj2xJH7mKdwRChK6V2+IjhppEfSZJKgzXHhgpb+qqouB5uRgHm&#10;YTa+us2mfL8d8zz9Pk9O+kepQb9bz0EE6sJL/O/e6Tg//ZzA3zfxBL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fH+cMAAADd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ChTi8cA&#10;AADdAAAADwAAAGRycy9kb3ducmV2LnhtbESP3WrCQBCF74W+wzKF3kjdaCFtU1epQqEiBPx5gGl2&#10;mgSzs2F31fTtOxeCdzOcM+d8M18OrlMXCrH1bGA6yUARV962XBs4Hr6e30DFhGyx80wG/ijCcvEw&#10;mmNh/ZV3dNmnWkkIxwINNCn1hdaxashhnPieWLRfHxwmWUOtbcCrhLtOz7Is1w5bloYGe1o3VJ32&#10;Z2cAy/Q+PYXVqh6fD2WZb35ej3ZrzNPj8PkBKtGQ7ubb9bcV/PxFcOUbGUEv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QoU4vHAAAA3QAAAA8AAAAAAAAAAAAAAAAAmAIAAGRy&#10;cy9kb3ducmV2LnhtbFBLBQYAAAAABAAEAPUAAACMAwAAAAA=&#10;" filled="f" stroked="f" strokeweight="1.5pt">
                          <v:textbox style="layout-flow:vertical;mso-layout-flow-alt:bottom-to-top" inset=".4mm,.4mm,.4mm,.4mm">
                            <w:txbxContent>
                              <w:p w:rsidR="004F04CD" w:rsidRDefault="004F04C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639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aHyLvFAAAA3QAA&#10;AA8AAAAAAAAAAAAAAAAAqgIAAGRycy9kb3ducmV2LnhtbFBLBQYAAAAABAAEAPoAAACcAwAAAAA=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8B1f8cA&#10;AADdAAAADwAAAGRycy9kb3ducmV2LnhtbESPQWvDMAyF74P+B6PCbqvT0ZWS1S2lsFF2GWt76FHE&#10;mh0ay0nspdl+/XQY7Cbxnt77tN6OoVED9amObGA+K0ARV9HW7AycTy8PK1ApI1tsIpOBb0qw3Uzu&#10;1ljaeOMPGo7ZKQnhVKIBn3Nbap0qTwHTLLbEon3GPmCWtXfa9niT8NDox6JY6oA1S4PHlvaequvx&#10;Kxjo/Lh4ct17cx3eftzOvx5Sd74Ycz8dd8+gMo353/x3fbCCv1wIv3wjI+jN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/AdX/HAAAA3QAAAA8AAAAAAAAAAAAAAAAAmAIAAGRy&#10;cy9kb3ducmV2LnhtbFBLBQYAAAAABAAEAPUAAACMAwAAAAA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zQ5MMA&#10;AADdAAAADwAAAGRycy9kb3ducmV2LnhtbERPS2sCMRC+F/ofwhS81ayiIlujiKBIL+Lj4HHYTJPF&#10;zWR3E9dtf30jFHqbj+85i1XvKtFRG0rPCkbDDARx4XXJRsHlvH2fgwgRWWPlmRR8U4DV8vVlgbn2&#10;Dz5Sd4pGpBAOOSqwMda5lKGw5DAMfU2cuC/fOowJtkbqFh8p3FVynGUz6bDk1GCxpo2l4na6OwWN&#10;7SdT0xyqW/f5Y9Z2tw/N5arU4K1ff4CI1Md/8Z97r9P82WQEz2/SCX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zQ5MMAAADd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5Ok8MA&#10;AADdAAAADwAAAGRycy9kb3ducmV2LnhtbERPS2sCMRC+F/wPYQrearaiIlujiFARL+Lj4HHYTJPF&#10;zWR3k65rf30jFHqbj+85i1XvKtFRG0rPCt5HGQjiwuuSjYLL+fNtDiJEZI2VZ1LwoACr5eBlgbn2&#10;dz5Sd4pGpBAOOSqwMda5lKGw5DCMfE2cuC/fOowJtkbqFu8p3FVynGUz6bDk1GCxpo2l4nb6dgoa&#10;20+mpjlUt27/Y9Z2uwvN5arU8LVff4CI1Md/8Z97p9P82WQMz2/SCXL5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F5Ok8MAAADd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LrCMQA&#10;AADdAAAADwAAAGRycy9kb3ducmV2LnhtbERPTWsCMRC9C/0PYQreNFu1S9kaRQRFeim1HnocNtNk&#10;cTPZ3cR17a9vCgVv83ifs1wPrhY9daHyrOBpmoEgLr2u2Cg4fe4mLyBCRNZYeyYFNwqwXj2Mllho&#10;f+UP6o/RiBTCoUAFNsamkDKUlhyGqW+IE/ftO4cxwc5I3eE1hbtazrIslw4rTg0WG9paKs/Hi1PQ&#10;2mHxbNr3+ty//ZiN3R9Ce/pSavw4bF5BRBriXfzvPug0P1/M4e+bdIJ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8S6wjEAAAA3Q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tzfMMA&#10;AADdAAAADwAAAGRycy9kb3ducmV2LnhtbERPTWsCMRC9F/ofwhS81WxllbI1ihQq4kW0HnocNtNk&#10;cTPZ3cR19dcbodDbPN7nzJeDq0VPXag8K3gbZyCIS68rNgqO31+v7yBCRNZYeyYFVwqwXDw/zbHQ&#10;/sJ76g/RiBTCoUAFNsamkDKUlhyGsW+IE/frO4cxwc5I3eElhbtaTrJsJh1WnBosNvRpqTwdzk5B&#10;a4d8atpdfeq3N7Oy601ojz9KjV6G1QeISEP8F/+5NzrNn+U5PL5JJ8jF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PtzfMMAAADd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4F04CD" w:rsidRDefault="004F04C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8wXcIA&#10;AADdAAAADwAAAGRycy9kb3ducmV2LnhtbERPTWsCMRC9C/6HMEJvNVF0bbdGUUupeqsKvQ6bcXfp&#10;ZrIkqa7/3hQK3ubxPme+7GwjLuRD7VjDaKhAEBfO1FxqOB0/nl9AhIhssHFMGm4UYLno9+aYG3fl&#10;L7ocYilSCIccNVQxtrmUoajIYhi6ljhxZ+ctxgR9KY3Hawq3jRwrlUmLNaeGClvaVFT8HH6thvNJ&#10;7WbHSKv1xr9O9+/qO9uqT62fBt3qDUSkLj7E/+6tSfOzyRT+vkknyM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zzBdwgAAAN0AAAAPAAAAAAAAAAAAAAAAAJgCAABkcnMvZG93&#10;bnJldi54bWxQSwUGAAAAAAQABAD1AAAAhwMAAAAA&#10;" filled="f" strokeweight="1.5pt">
                    <v:textbox inset=",1mm"/>
                  </v:rect>
                </v:group>
                <v:group id="Группа 1646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x4vtMQAAADdAAAA&#10;DwAAAAAAAAAAAAAAAACqAgAAZHJzL2Rvd25yZXYueG1sUEsFBgAAAAAEAAQA+gAAAJsDAAAAAA==&#10;">
                  <v:group id="Группа 1647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FKKL8QAAADdAAAA&#10;DwAAAAAAAAAAAAAAAACqAgAAZHJzL2Rvd25yZXYueG1sUEsFBgAAAAAEAAQA+gAAAJsDAAAAAA==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CBm8gAAADdAAAADwAAAGRycy9kb3ducmV2LnhtbESPT2vDMAzF74N+B6PCLmN1mo4ysrpl&#10;f6Hs1m5QehOxEofFchZ7TdZPPx0GvUm8p/d+Wm1G36oT9bEJbGA+y0ARl8E2XBv4/Hi7vQcVE7LF&#10;NjAZ+KUIm/XkaoWFDQPv6LRPtZIQjgUacCl1hdaxdOQxzkJHLFoVeo9J1r7WtsdBwn2r8yxbao8N&#10;S4PDjp4dlV/7H29gUR1fb74XL/M8b7L3yp2H8ulQG3M9HR8fQCUa08X8f721gr+8E1z5RkbQ6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b0CBm8gAAADd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/TVqsUAAADdAAAADwAAAGRycy9kb3ducmV2LnhtbERP30sCQRB+D/oflgl6Ed1LYtPTVUIQ&#10;giDQDF/H2+nu8Hb2uh317K9vg6C3+fh+znzZ+0adqYt1YAsPowwUcRFczaWF3ft6OAEVBdlhE5gs&#10;XCnCcnF7M8fchQtv6LyVUqUQjjlaqETaXOtYVOQxjkJLnLjP0HmUBLtSuw4vKdw3epxlRnusOTVU&#10;2NKqouK4PXkLH/hdyvX1MHg7GiO7/Zc5rZ6Mtfd3/fMMlFAv/+I/94tL883jFH6/SSfo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/TVqs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fq6scAAADdAAAADwAAAGRycy9kb3ducmV2LnhtbESPQUsDQQyF70L/wxDBi9jZCo6ydlpK&#10;QRAEwVrxGnfi7tKdzHYnbbf+enMQvCW8l/e+zJdj7MyRhtwm9jCbFmCIqxRarj1s359uHsBkQQ7Y&#10;JSYPZ8qwXEwu5liGdOI3Om6kNhrCuUQPjUhfWpurhiLmaeqJVftOQ0TRdahtGPCk4bGzt0XhbMSW&#10;taHBntYNVbvNIXr4wJ9azi9f168752T7uXeH9b3z/upyXD2CERrl3/x3/RwU390pv36jI9jF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bF+rqxwAAAN0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slH1MMAAADdAAAADwAAAGRycy9kb3ducmV2LnhtbERPTWvCQBC9C/0PyxR6000KxjR1lVSq&#10;CIKglp6H7DQJzc6G7Griv3cFwds83ufMl4NpxIU6V1tWEE8iEMSF1TWXCn5O63EKwnlkjY1lUnAl&#10;B8vFy2iOmbY9H+hy9KUIIewyVFB532ZSuqIig25iW+LA/dnOoA+wK6XusA/hppHvUZRIgzWHhgpb&#10;WlVU/B/PRsHUfM12/WnzkeTfM0P+N073+Vqpt9ch/wThafBP8cO91WF+Mo3h/k04QS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JR9TDAAAA3Q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3EgrMUAAADdAAAADwAAAGRycy9kb3ducmV2LnhtbERPTWvCQBC9C/6HZQpeRDdGlJK6im0V&#10;ijdtQXobspNsaHY2za4m7a/vCkJv83ifs9r0thZXan3lWMFsmoAgzp2uuFTw8b6fPILwAVlj7ZgU&#10;/JCHzXo4WGGmXcdHup5CKWII+wwVmBCaTEqfG7Lop64hjlzhWoshwraUusUuhttapkmylBYrjg0G&#10;G3oxlH+dLlbBvPjcjb/nr7M0rZJDYX67/PlcKjV66LdPIAL14V98d7/pOH+5SOH2TTxBr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3EgrM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V0ncUAAADdAAAADwAAAGRycy9kb3ducmV2LnhtbERP30sCQRB+D/oflgl6Cd3LcJXTVUIQ&#10;giDQDF/H2+nu8Hb2uh317K9vg6C3+fh+znzZ+0adqYt1YAuPwwwUcRFczaWF3ft6MAUVBdlhE5gs&#10;XCnCcnF7M8fchQtv6LyVUqUQjjlaqETaXOtYVOQxDkNLnLjP0HmUBLtSuw4vKdw3epRlRnusOTVU&#10;2NKqouK4PXkLH/hdyvX18PB2NEZ2+y9zWk2Mtfd3/fMMlFAv/+I/94tL8834CX6/SSfo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8V0nc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Czs6cUAAADdAAAADwAAAGRycy9kb3ducmV2LnhtbERP30sCQRB+D/oflgl6Cd1LcpXTVUIQ&#10;giDQDF/H2+nu8Hb2uh317K9vg6C3+fh+znzZ+0adqYt1YAuPwwwUcRFczaWF3ft6MAUVBdlhE5gs&#10;XCnCcnF7M8fchQtv6LyVUqUQjjlaqETaXOtYVOQxDkNLnLjP0HmUBLtSuw4vKdw3epRlRnusOTVU&#10;2NKqouK4PXkLH/hdyvX18PB2NEZ2+y9zWk2Mtfd3/fMMlFAv/+I/94tL8834CX6/SSfo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Czs6c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i42MUAAADdAAAADwAAAGRycy9kb3ducmV2LnhtbERPS2vCQBC+C/6HZQQvohsjiqSu0tYW&#10;ijcfUHobspNsaHY2zW5N2l/fLQje5uN7zmbX21pcqfWVYwXzWQKCOHe64lLB5fw6XYPwAVlj7ZgU&#10;/JCH3XY42GCmXcdHup5CKWII+wwVmBCaTEqfG7LoZ64hjlzhWoshwraUusUuhttapkmykhYrjg0G&#10;G3o2lH+evq2CRfHxMvla7OdpWiWHwvx2+dN7qdR41D8+gAjUh7v45n7Tcf5quYT/b+IJcvs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Ji42M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GiYG8cAAADdAAAADwAAAGRycy9kb3ducmV2LnhtbESPQWvCQBCF70L/wzKCN91YaKjRVaQg&#10;9NCLSaD2NmTHJJqdTbJrkv77bqHQ2wzvvW/e7A6TacRAvastK1ivIhDEhdU1lwry7LR8BeE8ssbG&#10;Min4JgeH/dNsh4m2I59pSH0pAoRdggoq79tESldUZNCtbEsctKvtDfqw9qXUPY4Bbhr5HEWxNFhz&#10;uFBhS28VFff0YQIljzenzWdXP27rLr18td0l+0ClFvPpuAXhafL/5r/0uw7145cYfr8JI8j9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waJgbxwAAAN0AAAAPAAAAAAAA&#10;AAAAAAAAAKECAABkcnMvZG93bnJldi54bWxQSwUGAAAAAAQABAD5AAAAlQ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P5ynsUAAADdAAAADwAAAGRycy9kb3ducmV2LnhtbERPTWvCQBC9F/oflin0UnRjwVVSVylC&#10;oVAo1Kb0Os1Ok2B2NmZHjf76riD0No/3OYvV4Ft1oD42gS1Mxhko4jK4hisLxefLaA4qCrLDNjBZ&#10;OFGE1fL2ZoG5C0f+oMNGKpVCOOZooRbpcq1jWZPHOA4dceJ+Q+9REuwr7Xo8pnDf6scsM9pjw6mh&#10;xo7WNZXbzd5b+MJzJae3n4f3rTFSfO/Mfj0z1t7fDc9PoIQG+Rdf3a8uzTfTGVy+SSfo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P5ynsUAAADd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</v:group>
                  <v:group id="Группа 1658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NBSIgMcAAADd&#10;AAAADwAAAAAAAAAAAAAAAACqAgAAZHJzL2Rvd25yZXYueG1sUEsFBgAAAAAEAAQA+gAAAJ4DAAAA&#10;AA==&#10;">
                    <v:group id="Группа 1659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tYLRvFAAAA3QAA&#10;AA8AAAAAAAAAAAAAAAAAqgIAAGRycy9kb3ducmV2LnhtbFBLBQYAAAAABAAEAPoAAACcAwAAAAA=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fPnMgA&#10;AADdAAAADwAAAGRycy9kb3ducmV2LnhtbESPQUvDQBCF74L/YRnBi9hNC11q7LbUQqsHobQVvY7Z&#10;MQlmZ0N226T+eucgeJvhvXnvm/ly8I06UxfrwBbGowwUcRFczaWFt+PmfgYqJmSHTWCycKEIy8X1&#10;1RxzF3re0/mQSiUhHHO0UKXU5lrHoiKPcRRaYtG+QucxydqV2nXYS7hv9CTLjPZYszRU2NK6ouL7&#10;cPIW/Gn1+vD0+Zymd/32aH7MFj9279be3gyrR1CJhvRv/rt+cYJvjPDLNzKCXvwC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J98+cyAAAAN0AAAAPAAAAAAAAAAAAAAAAAJgCAABk&#10;cnMvZG93bnJldi54bWxQSwUGAAAAAAQABAD1AAAAjQMAAAAA&#10;" filled="f" stroked="f">
                        <v:textbox inset="1pt,.4mm,1pt,1pt">
                          <w:txbxContent>
                            <w:p w:rsidR="004F04CD" w:rsidRPr="00CB1016" w:rsidRDefault="004F04CD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tqB8UA&#10;AADdAAAADwAAAGRycy9kb3ducmV2LnhtbERPS2vCQBC+F/oflin0UnRjoYtGV9FCrYeC+ECv0+w0&#10;CWZnQ3Y10V/vFgq9zcf3nMmss5W4UONLxxoG/QQEceZMybmG/e6jNwThA7LByjFpuJKH2fTxYYKp&#10;cS1v6LINuYgh7FPUUIRQp1L6rCCLvu9q4sj9uMZiiLDJpWmwjeG2kq9JoqTFkmNDgTW9F5Sdtmer&#10;wZ7nX6PF92d4e2mXO3VTSzyuD1o/P3XzMYhAXfgX/7lXJs5XagC/38QT5P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u2oHxQAAAN0AAAAPAAAAAAAAAAAAAAAAAJgCAABkcnMv&#10;ZG93bnJldi54bWxQSwUGAAAAAAQABAD1AAAAigMAAAAA&#10;" filled="f" stroked="f">
                        <v:textbox inset="1pt,.4mm,1pt,1pt">
                          <w:txbxContent>
                            <w:p w:rsidR="004F04CD" w:rsidRPr="005374BE" w:rsidRDefault="004F04CD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4339A">
                                <w:rPr>
                                  <w:noProof/>
                                  <w:lang w:val="en-US"/>
                                </w:rPr>
                                <w:t>6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n0cMUA&#10;AADdAAAADwAAAGRycy9kb3ducmV2LnhtbERPTWvCQBC9F/wPywheRDcVutToKrag7aEgVdHrmB2T&#10;0OxsyK4m7a/vFoTe5vE+Z77sbCVu1PjSsYbHcQKCOHOm5FzDYb8ePYPwAdlg5Zg0fJOH5aL3MMfU&#10;uJY/6bYLuYgh7FPUUIRQp1L6rCCLfuxq4shdXGMxRNjk0jTYxnBbyUmSKGmx5NhQYE2vBWVfu6vV&#10;YK+rj+nL+S08DdvNXv2oDZ62R60H/W41AxGoC//iu/vdxPlKTeDvm3iCXP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afRwxQAAAN0AAAAPAAAAAAAAAAAAAAAAAJgCAABkcnMv&#10;ZG93bnJldi54bWxQSwUGAAAAAAQABAD1AAAAigMAAAAA&#10;" filled="f" stroked="f">
                        <v:textbox inset="1pt,.4mm,1pt,1pt">
                          <w:txbxContent>
                            <w:p w:rsidR="004F04CD" w:rsidRDefault="004F04CD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0D57D4">
                                <w:t>A.B.XXX.Б</w:t>
                              </w:r>
                              <w:proofErr w:type="gramStart"/>
                              <w:r w:rsidR="000D57D4">
                                <w:t>2</w:t>
                              </w:r>
                              <w:proofErr w:type="gramEnd"/>
                              <w:r w:rsidR="000D57D4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1663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03NBMwwAAAN0AAAAP&#10;AAAAAAAAAAAAAAAAAKoCAABkcnMvZG93bnJldi54bWxQSwUGAAAAAAQABAD6AAAAmg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dGIsQA&#10;AADdAAAADwAAAGRycy9kb3ducmV2LnhtbERPTWvCQBC9F/oflil4kbqxlGhSVxGrxptovXgbsuMm&#10;NDsbsqum/75bEHqbx/uc2aK3jbhR52vHCsajBARx6XTNRsHpa/M6BeEDssbGMSn4IQ+L+fPTDHPt&#10;7nyg2zEYEUPY56igCqHNpfRlRRb9yLXEkbu4zmKIsDNSd3iP4baRb0mSSos1x4YKW1pVVH4fr1bB&#10;5HM5pP3ZXcI622aFORTbzBRKDV765QeIQH34Fz/cOx3np+k7/H0TT5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/3RiL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945CCC" w:rsidRDefault="004F04CD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vjucQA&#10;AADdAAAADwAAAGRycy9kb3ducmV2LnhtbERPTWvCQBC9F/oflil4kbqx0GhSVxGrxptovXgbsuMm&#10;NDsbsqum/75bEHqbx/uc2aK3jbhR52vHCsajBARx6XTNRsHpa/M6BeEDssbGMSn4IQ+L+fPTDHPt&#10;7nyg2zEYEUPY56igCqHNpfRlRRb9yLXEkbu4zmKIsDNSd3iP4baRb0mSSos1x4YKW1pVVH4fr1bB&#10;5HM5pP3ZXcI622aFORTbzBRKDV765QeIQH34Fz/cOx3np+k7/H0TT5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C747nEAAAA3QAAAA8AAAAAAAAAAAAAAAAAmAIAAGRycy9k&#10;b3ducmV2LnhtbFBLBQYAAAAABAAEAPUAAACJAwAAAAA=&#10;" filled="f" stroked="f">
                        <v:textbox inset="0,0,0,0">
                          <w:txbxContent>
                            <w:p w:rsidR="004F04CD" w:rsidRDefault="004F04CD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l9zsMA&#10;AADdAAAADwAAAGRycy9kb3ducmV2LnhtbERPO2/CMBDeK/EfrEPqUoHTDikJGIQoJd0Qj4XtFB9O&#10;RHyOYgPpv8dIlbrdp+95s0VvG3GjzteOFbyPExDEpdM1GwXHw/doAsIHZI2NY1LwSx4W88HLDHPt&#10;7ryj2z4YEUPY56igCqHNpfRlRRb92LXEkTu7zmKIsDNSd3iP4baRH0mSSos1x4YKW1pVVF72V6vg&#10;82v5RtuTO4d1tskKsys2mSmUeh32yymIQH34F/+5f3Scn6YpPL+JJ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Gl9zsMAAADdAAAADwAAAAAAAAAAAAAAAACYAgAAZHJzL2Rv&#10;d25yZXYueG1sUEsFBgAAAAAEAAQA9QAAAIgDAAAAAA==&#10;" filled="f" stroked="f">
                        <v:textbox inset="0,0,0,0">
                          <w:txbxContent>
                            <w:p w:rsidR="004F04CD" w:rsidRPr="005E4A3B" w:rsidRDefault="004F04CD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XYVcQA&#10;AADdAAAADwAAAGRycy9kb3ducmV2LnhtbERPO2/CMBDeK/U/WFeJpQKHDoGkGIRoId0Qj4XtFB9O&#10;1PgcxS6Ef4+RkLrdp+95s0VvG3GhzteOFYxHCQji0umajYLjYT2cgvABWWPjmBTcyMNi/voyw1y7&#10;K+/osg9GxBD2OSqoQmhzKX1ZkUU/ci1x5M6usxgi7IzUHV5juG3kR5Kk0mLNsaHCllYVlb/7P6tg&#10;8rV8p+3JncN3tskKsys2mSmUGrz1y08QgfrwL366f3Scn6YTeHwTT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8l2FX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0411E6" w:rsidRDefault="004F04CD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pMJ8YA&#10;AADdAAAADwAAAGRycy9kb3ducmV2LnhtbESPT2/CMAzF70j7DpEn7YJGuh062hEQ2h+6G4LtspvV&#10;mLRa41RNBuXb4wMSN1vv+b2fF6vRd+pIQ2wDG3iaZaCI62BbdgZ+vj8f56BiQrbYBSYDZ4qwWt5N&#10;FljacOIdHffJKQnhWKKBJqW+1DrWDXmMs9ATi3YIg8ck6+C0HfAk4b7Tz1mWa48tS0ODPb01VP/t&#10;/72Bl/f1lLa/4ZA+ik1RuV21KVxlzMP9uH4FlWhMN/P1+ssKfp4LrnwjI+jl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rpMJ8YAAADdAAAADwAAAAAAAAAAAAAAAACYAgAAZHJz&#10;L2Rvd25yZXYueG1sUEsFBgAAAAAEAAQA9QAAAIsDAAAAAA==&#10;" filled="f" stroked="f">
                        <v:textbox inset="0,0,0,0">
                          <w:txbxContent>
                            <w:p w:rsidR="004F04CD" w:rsidRPr="005E4A3B" w:rsidRDefault="004F04CD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bpvMMA&#10;AADdAAAADwAAAGRycy9kb3ducmV2LnhtbERPO2/CMBDeK/EfrEPqUoHTDikJGIQoJd0Qj4XtFB9O&#10;RHyOYgPpv8dIlbrdp+95s0VvG3GjzteOFbyPExDEpdM1GwXHw/doAsIHZI2NY1LwSx4W88HLDHPt&#10;7ryj2z4YEUPY56igCqHNpfRlRRb92LXEkTu7zmKIsDNSd3iP4baRH0mSSos1x4YKW1pVVF72V6vg&#10;82v5RtuTO4d1tskKsys2mSmUeh32yymIQH34F/+5f3Scn6YZPL+JJ8j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fbpvMMAAADdAAAADwAAAAAAAAAAAAAAAACYAgAAZHJzL2Rv&#10;d25yZXYueG1sUEsFBgAAAAAEAAQA9QAAAIgDAAAAAA==&#10;" filled="f" stroked="f">
                        <v:textbox inset="0,0,0,0">
                          <w:txbxContent>
                            <w:p w:rsidR="004F04CD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XW/MYA&#10;AADdAAAADwAAAGRycy9kb3ducmV2LnhtbESPQW/CMAyF70j7D5EncUEjhQOsHQGhsdHdEGyX3azG&#10;pNUap2oy6P49PiDtZus9v/d5tRl8qy7Uxyawgdk0A0VcBduwM/D1+f70DComZIttYDLwRxE264fR&#10;Cgsbrnykyyk5JSEcCzRQp9QVWseqJo9xGjpi0c6h95hk7Z22PV4l3Ld6nmUL7bFhaaixo9eaqp/T&#10;rzew3G0ndPgO5/SW7/PSHct97kpjxo/D9gVUoiH9m+/XH1bwF0vhl29kBL2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RXW/MYAAADdAAAADwAAAAAAAAAAAAAAAACYAgAAZHJz&#10;L2Rvd25yZXYueG1sUEsFBgAAAAAEAAQA9QAAAIsDAAAAAA==&#10;" filled="f" stroked="f">
                        <v:textbox inset="0,0,0,0">
                          <w:txbxContent>
                            <w:p w:rsidR="004F04CD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lzZ8QA&#10;AADdAAAADwAAAGRycy9kb3ducmV2LnhtbERPPW/CMBDdK/EfrKvUBTUOHYCEGIRoS9hQoAvbKT6c&#10;qPE5il1I/31dqVK3e3qfV2xG24kbDb51rGCWpCCIa6dbNgo+zu/PSxA+IGvsHJOCb/KwWU8eCsy1&#10;u3NFt1MwIoawz1FBE0KfS+nrhiz6xPXEkbu6wWKIcDBSD3iP4baTL2k6lxZbjg0N9rRrqP48fVkF&#10;i9ftlI4Xdw1v2T4rTVXuM1Mq9fQ4blcgAo3hX/znPug4f76Ywe838QS5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pZc2f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945CCC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ovtEMMA&#10;AADdAAAADwAAAGRycy9kb3ducmV2LnhtbERPO2/CMBDeK/EfrEPqUoFTBiABgxClpBvisbCd4sOJ&#10;iM9RbCD99zUSUrf79D1vvuxsLe7U+sqxgs9hAoK4cLpio+B0/B5MQfiArLF2TAp+ycNy0XubY6bd&#10;g/d0PwQjYgj7DBWUITSZlL4oyaIfuoY4chfXWgwRtkbqFh8x3NZylCRjabHi2FBiQ+uSiuvhZhVM&#10;vlYftDu7S9ik2zQ3+3ybmlyp9363moEI1IV/8cv9o+P88WQEz2/iCXL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ovtEMMAAADdAAAADwAAAAAAAAAAAAAAAACYAgAAZHJzL2Rv&#10;d25yZXYueG1sUEsFBgAAAAAEAAQA9QAAAIgDAAAAAA==&#10;" filled="f" stroked="f">
                        <v:textbox inset="0,0,0,0">
                          <w:txbxContent>
                            <w:p w:rsidR="004F04CD" w:rsidRPr="00945CCC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dIi8QA&#10;AADdAAAADwAAAGRycy9kb3ducmV2LnhtbERPS2vCQBC+F/oflin0UnRTC2qiq0h9xJv4uHgbsuMm&#10;mJ0N2a2m/94VCr3Nx/ec6byztbhR6yvHCj77CQjiwumKjYLTcd0bg/ABWWPtmBT8kof57PVlipl2&#10;d97T7RCMiCHsM1RQhtBkUvqiJIu+7xriyF1cazFE2BqpW7zHcFvLQZIMpcWKY0OJDX2XVFwPP1bB&#10;aLn4oN3ZXcIq3aS52eeb1ORKvb91iwmIQF34F/+5tzrOH46+4PlNPEH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HSIv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5E4A3B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7Q/8QA&#10;AADdAAAADwAAAGRycy9kb3ducmV2LnhtbERPS2vCQBC+F/oflin0UnRTKWqiq0h9xJv4uHgbsuMm&#10;mJ0N2a2m/94VCr3Nx/ec6byztbhR6yvHCj77CQjiwumKjYLTcd0bg/ABWWPtmBT8kof57PVlipl2&#10;d97T7RCMiCHsM1RQhtBkUvqiJIu+7xriyF1cazFE2BqpW7zHcFvLQZIMpcWKY0OJDX2XVFwPP1bB&#10;aLn4oN3ZXcIq3aS52eeb1ORKvb91iwmIQF34F/+5tzrOH46+4PlNPEH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ou0P/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5E4A3B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J1ZMQA&#10;AADdAAAADwAAAGRycy9kb3ducmV2LnhtbERPS2vCQBC+F/oflin0UnRToWqiq0h9xJv4uHgbsuMm&#10;mJ0N2a2m/94VCr3Nx/ec6byztbhR6yvHCj77CQjiwumKjYLTcd0bg/ABWWPtmBT8kof57PVlipl2&#10;d97T7RCMiCHsM1RQhtBkUvqiJIu+7xriyF1cazFE2BqpW7zHcFvLQZIMpcWKY0OJDX2XVFwPP1bB&#10;aLn4oN3ZXcIq3aS52eeb1ORKvb91iwmIQF34F/+5tzrOH46+4PlNPEHOH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idWT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0411E6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DrE8QA&#10;AADdAAAADwAAAGRycy9kb3ducmV2LnhtbERPO2/CMBDeK/U/WFeJpQKHDoGkGIRoId0Qj4XtFB9O&#10;1PgcxS6Ef4+RkLrdp+95s0VvG3GhzteOFYxHCQji0umajYLjYT2cgvABWWPjmBTcyMNi/voyw1y7&#10;K+/osg9GxBD2OSqoQmhzKX1ZkUU/ci1x5M6usxgi7IzUHV5juG3kR5Kk0mLNsaHCllYVlb/7P6tg&#10;8rV8p+3JncN3tskKsys2mSmUGrz1y08QgfrwL366f3Scn05SeHwTT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Ww6xPEAAAA3QAAAA8AAAAAAAAAAAAAAAAAmAIAAGRycy9k&#10;b3ducmV2LnhtbFBLBQYAAAAABAAEAPUAAACJAwAAAAA=&#10;" filled="f" stroked="f">
                        <v:textbox inset="0,0,0,0">
                          <w:txbxContent>
                            <w:p w:rsidR="004F04CD" w:rsidRPr="000411E6" w:rsidRDefault="004F04C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677" o:spid="_x0000_s1286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4+QJLFAAAA3QAA&#10;AA8AAAAAAAAAAAAAAAAAqgIAAGRycy9kb3ducmV2LnhtbFBLBQYAAAAABAAEAPoAAACcAwAAAAA=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hVR8kA&#10;AADdAAAADwAAAGRycy9kb3ducmV2LnhtbESPT0vDQBDF70K/wzJCL2I3Fppq7LbUQv8cBGkreh2z&#10;YxKanQ3ZbRP76Z2D4G2G9+a938wWvavVhdpQeTbwMEpAEefeVlwYeD+u7x9BhYhssfZMBn4owGI+&#10;uJlhZn3He7ocYqEkhEOGBsoYm0zrkJfkMIx8Qyzat28dRlnbQtsWOwl3tR4nSaodViwNJTa0Kik/&#10;Hc7OgDsvX59evrZxctdtjuk13eDn24cxw9t++QwqUh//zX/XOyv46VRw5RsZQc9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lhVR8kAAADdAAAADwAAAAAAAAAAAAAAAACYAgAA&#10;ZHJzL2Rvd25yZXYueG1sUEsFBgAAAAAEAAQA9QAAAI4DAAAAAA==&#10;" filled="f" stroked="f">
                  <v:textbox inset="1pt,.4mm,1pt,1pt">
                    <w:txbxContent>
                      <w:p w:rsidR="004F04CD" w:rsidRPr="006C5C53" w:rsidRDefault="004F04CD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Tw3MUA&#10;AADdAAAADwAAAGRycy9kb3ducmV2LnhtbERPTWvCQBC9F/oflil4KbqpYKqpq6ig9iBIVfQ6ZqdJ&#10;aHY2ZFcT/fVuodDbPN7njKetKcWValdYVvDWi0AQp1YXnCk47JfdIQjnkTWWlknBjRxMJ89PY0y0&#10;bfiLrjufiRDCLkEFufdVIqVLczLoerYiDty3rQ36AOtM6hqbEG5K2Y+iWBosODTkWNEip/RndzEK&#10;zGW2Gc3Paz94bVb7+B6v8LQ9KtV5aWcfIDy1/l/85/7UYX78PoLfb8IJ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FPDcxQAAAN0AAAAPAAAAAAAAAAAAAAAAAJgCAABkcnMv&#10;ZG93bnJldi54bWxQSwUGAAAAAAQABAD1AAAAigMAAAAA&#10;" filled="f" stroked="f">
                  <v:textbox inset="1pt,.4mm,1pt,1pt">
                    <w:txbxContent>
                      <w:p w:rsidR="004F04CD" w:rsidRPr="006C5C53" w:rsidRDefault="004F04CD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31D6" w:rsidRDefault="003B31D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26F8F216" wp14:editId="376BFA1A">
              <wp:simplePos x="0" y="0"/>
              <wp:positionH relativeFrom="column">
                <wp:posOffset>-609485</wp:posOffset>
              </wp:positionH>
              <wp:positionV relativeFrom="paragraph">
                <wp:posOffset>3175</wp:posOffset>
              </wp:positionV>
              <wp:extent cx="7092000" cy="10498320"/>
              <wp:effectExtent l="0" t="0" r="33020" b="0"/>
              <wp:wrapNone/>
              <wp:docPr id="10" name="Группа 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8320"/>
                        <a:chOff x="0" y="0"/>
                        <a:chExt cx="7092000" cy="10498320"/>
                      </a:xfrm>
                    </wpg:grpSpPr>
                    <wpg:grpSp>
                      <wpg:cNvPr id="11" name="Группа 1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2" name="Группа 1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3" name="Группа 1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6" name="Группа 1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7" name="Группа 1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2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6" name="Группа 26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8" name="Группа 28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3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1" name="Группа 41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2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3B31D6" w:rsidRDefault="003B31D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3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4" name="Группа 474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5" name="Группа 475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945CCC" w:rsidRDefault="003B31D6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931BFC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A32665" w:rsidRDefault="003B31D6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79077B" w:rsidRDefault="00440BC7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0D57D4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A32665" w:rsidRDefault="003B31D6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CB1016" w:rsidRDefault="003B31D6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CB1016" w:rsidRDefault="003B31D6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374BE" w:rsidRDefault="003B31D6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0D57D4" w:rsidRPr="000D57D4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0D57D4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374BE" w:rsidRDefault="003B31D6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0D57D4">
                                    <w:t>A.B.XXX.Б</w:t>
                                  </w:r>
                                  <w:proofErr w:type="gramStart"/>
                                  <w:r w:rsidR="000D57D4">
                                    <w:t>2</w:t>
                                  </w:r>
                                  <w:proofErr w:type="gramEnd"/>
                                  <w:r w:rsidR="000D57D4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440BC7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0D57D4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3B31D6">
                                    <w:t>.</w:t>
                                  </w:r>
                                </w:p>
                                <w:p w:rsidR="003B31D6" w:rsidRPr="00F9048A" w:rsidRDefault="003B31D6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0D57D4">
                                    <w:rPr>
                                      <w:rStyle w:val="34fe"/>
                                    </w:rPr>
                                    <w:t>Локальный сметный расчет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945CCC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945CCC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5E4A3B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3B31D6" w:rsidRPr="000411E6" w:rsidRDefault="003B31D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B31D6" w:rsidRPr="006C5C53" w:rsidRDefault="003B31D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3B31D6" w:rsidRPr="006C5C53" w:rsidRDefault="003B31D6" w:rsidP="00233AEC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Группа 10" o:spid="_x0000_s1289" style="position:absolute;left:0;text-align:left;margin-left:-48pt;margin-top:.25pt;width:558.45pt;height:826.65pt;z-index:251692032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">
              <v:group id="Группа 11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group id="Группа 12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group id="Группа 13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<v:group id="Группа 14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C+wcAA&#10;AADbAAAADwAAAGRycy9kb3ducmV2LnhtbERPS2sCMRC+F/wPYYTeNFHwtRpFLUXbW1XwOmzG3cXN&#10;ZElSXf+9EQq9zcf3nMWqtbW4kQ+VYw2DvgJBnDtTcaHhdPzsTUGEiGywdkwaHhRgtey8LTAz7s4/&#10;dDvEQqQQDhlqKGNsMilDXpLF0HcNceIuzluMCfpCGo/3FG5rOVRqLC1WnBpKbGhbUn49/FoNl5P6&#10;mhwjrTdbPxt9f6jzeK92Wr932/UcRKQ2/ov/3HuT5o/g9Us6QC6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EC+wcAAAADbAAAADwAAAAAAAAAAAAAAAACYAgAAZHJzL2Rvd25y&#10;ZXYueG1sUEsFBgAAAAAEAAQA9QAAAIUDAAAAAA==&#10;" filled="f" strokeweight="1.5pt">
                        <v:textbox inset=",1mm"/>
                      </v:rect>
                      <v:group id="Группа 16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<v:group id="Группа 17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FMScs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Ayi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xTEnLDAAAA2wAAAA8AAAAAAAAAAAAA&#10;AAAAoQIAAGRycy9kb3ducmV2LnhtbFBLBQYAAAAABAAEAPkAAACRAwAAAAA=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x+36cAAAADbAAAADwAAAGRycy9kb3ducmV2LnhtbERPS4vCMBC+L/gfwgh7W1M9iFajiCAo&#10;uwdf4HVopk2xmZQk2vrvzcLC3ubje85y3dtGPMmH2rGC8SgDQVw4XXOl4HrZfc1AhIissXFMCl4U&#10;YL0afCwx167jEz3PsRIphEOOCkyMbS5lKAxZDCPXEieudN5iTNBXUnvsUrht5CTLptJizanBYEtb&#10;Q8X9/LAK5OG7O/rd5FpW5b51t4P5mXa9Up/DfrMAEamP/+I/916n+XP4/SUdIFdv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Mft+nAAAAA2wAAAA8AAAAAAAAAAAAAAAAA&#10;oQIAAGRycy9kb3ducmV2LnhtbFBLBQYAAAAABAAEAPkAAACOAwAAAAA=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nUyb4AAADbAAAADwAAAGRycy9kb3ducmV2LnhtbERPTYvCMBC9C/6HMMLeNLUHWbpGEUFQ&#10;9OCqsNehmTbFZlKSaOu/3xwEj4/3vVwPthVP8qFxrGA+y0AQl043XCu4XXfTbxAhImtsHZOCFwVY&#10;r8ajJRba9fxLz0usRQrhUKACE2NXSBlKQxbDzHXEiauctxgT9LXUHvsUbluZZ9lCWmw4NRjsaGuo&#10;vF8eVoE8HPuz3+W3qq72nfs7mNOiH5T6mgybHxCRhvgRv917rSBP69OX9APk6h8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SdTJvgAAANsAAAAPAAAAAAAAAAAAAAAAAKEC&#10;AABkcnMvZG93bnJldi54bWxQSwUGAAAAAAQABAD5AAAAjA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fvJcIAAADbAAAADwAAAGRycy9kb3ducmV2LnhtbESPT4vCMBTE7wt+h/AEb2tqDyLVKCII&#10;ynpY/4DXR/PaFJuXkkTb/fabhQWPw8z8hlltBtuKF/nQOFYwm2YgiEunG64V3K77zwWIEJE1to5J&#10;wQ8F2KxHHysstOv5TK9LrEWCcChQgYmxK6QMpSGLYeo64uRVzluMSfpaao99gttW5lk2lxYbTgsG&#10;O9oZKh+Xp1Ugj1/9t9/nt6quDp27H81p3g9KTcbDdgki0hDf4f/2QSvIc/j7kn6AXP8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fvJcIAAADbAAAADwAAAAAAAAAAAAAA&#10;AAChAgAAZHJzL2Rvd25yZXYueG1sUEsFBgAAAAAEAAQA+QAAAJADAAAAAA=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tKvsMAAADbAAAADwAAAGRycy9kb3ducmV2LnhtbESPzWrDMBCE74W8g9hAb40cF0Jwo4QQ&#10;CCS0h/wYcl2stWVqrYykxO7bV4FCj8PMfMOsNqPtxIN8aB0rmM8yEMSV0y03Csrr/m0JIkRkjZ1j&#10;UvBDATbrycsKC+0GPtPjEhuRIBwKVGBi7AspQ2XIYpi5njh5tfMWY5K+kdrjkOC2k3mWLaTFltOC&#10;wZ52hqrvy90qkMfP4eT3eVk39aF3t6P5WgyjUq/TcfsBItIY/8N/7YNWkL/D80v6AXL9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bSr7DAAAA2wAAAA8AAAAAAAAAAAAA&#10;AAAAoQIAAGRycy9kb3ducmV2LnhtbFBLBQYAAAAABAAEAPkAAACRAwAAAAA=&#10;" strokeweight="1.5pt"/>
                      </v:group>
                    </v:group>
                    <v:group id="Группа 26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  <v:group id="Группа 28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PRncQA&#10;AADbAAAADwAAAGRycy9kb3ducmV2LnhtbESP3YrCMBSE7xd8h3AEbxZNdcGfahQVBJeFgj8PcGyO&#10;bbE5KUnU+vabhQUvh5n5hlmsWlOLBzlfWVYwHCQgiHOrKy4UnE+7/hSED8gaa8uk4EUeVsvOxwJT&#10;bZ98oMcxFCJC2KeooAyhSaX0eUkG/cA2xNG7WmcwROkKqR0+I9zUcpQkY2mw4rhQYkPbkvLb8W4U&#10;YBZmw5vbbIrP+ynLxt+XyVn/KNXrtus5iEBteIf/23ut4GsE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oT0Z3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90BsMA&#10;AADbAAAADwAAAGRycy9kb3ducmV2LnhtbESP0YrCMBRE34X9h3AX9kU0dQV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V90Bs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scs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5i+we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27HL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RyB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mRyBcMAAADb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md8AA&#10;AADbAAAADwAAAGRycy9kb3ducmV2LnhtbERPzYrCMBC+C/sOYRa8yJrqgr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/vmd8AAAADbAAAADwAAAAAAAAAAAAAAAACYAgAAZHJzL2Rvd25y&#10;ZXYueG1sUEsFBgAAAAAEAAQA9QAAAIU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3B31D6" w:rsidRDefault="003B31D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1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Eckc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qD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nxHJH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MT8QA&#10;AADbAAAADwAAAGRycy9kb3ducmV2LnhtbESPQWsCMRSE7wX/Q3iCt5pVtJTVKCIo0kvRevD42DyT&#10;xc3L7iau2/76piD0OMzMN8xy3btKdNSG0rOCyTgDQVx4XbJRcP7avb6DCBFZY+WZFHxTgPVq8LLE&#10;XPsHH6k7RSMShEOOCmyMdS5lKCw5DGNfEyfv6luHMcnWSN3iI8FdJadZ9iYdlpwWLNa0tVTcTnen&#10;oLH9bG6az+rWffyYjd0fQnO+KDUa9psFiEh9/A8/2wetYD6Bvy/p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TjE/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ESOMQA&#10;AADbAAAADwAAAGRycy9kb3ducmV2LnhtbESPQWsCMRSE74X+h/AK3mpW0SJbo4igiJdS9dDjY/NM&#10;Fjcvu5u4rv56Uyj0OMzMN8x82btKdNSG0rOC0TADQVx4XbJRcDpu3mcgQkTWWHkmBXcKsFy8vswx&#10;1/7G39QdohEJwiFHBTbGOpcyFJYchqGviZN39q3DmGRrpG7xluCukuMs+5AOS04LFmtaWyouh6tT&#10;0Nh+MjXNV3Xp9g+zsttdaE4/Sg3e+tUniEh9/A//tXdawXQM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PBEj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23o8QA&#10;AADbAAAADwAAAGRycy9kb3ducmV2LnhtbESPQWsCMRSE7wX/Q3hCbzWrVpHVKCIo0kup9eDxsXkm&#10;i5uX3U1ct/31TaHQ4zAz3zCrTe8q0VEbSs8KxqMMBHHhdclGwflz/7IAESKyxsozKfiiAJv14GmF&#10;ufYP/qDuFI1IEA45KrAx1rmUobDkMIx8TZy8q28dxiRbI3WLjwR3lZxk2Vw6LDktWKxpZ6m4ne5O&#10;QWP715lp3qtb9/ZttvZwDM35otTzsN8uQUTq43/4r33UCmZT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yNt6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SpmsUA&#10;AADcAAAADwAAAGRycy9kb3ducmV2LnhtbESPQWsCMRSE74X+h/AK3mq2YqusRpFCRXopVQ8eH5tn&#10;srh52d2k6+qvbwTB4zAz3zDzZe8q0VEbSs8K3oYZCOLC65KNgv3u63UKIkRkjZVnUnChAMvF89Mc&#10;c+3P/EvdNhqRIBxyVGBjrHMpQ2HJYRj6mjh5R986jEm2RuoWzwnuKjnKsg/psOS0YLGmT0vFafvn&#10;FDS2H7+b5qc6dd9Xs7LrTWj2B6UGL/1qBiJSHx/he3ujFYwnI7idSUdAL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lKma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3B31D6" w:rsidRDefault="003B31D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9CN8UA&#10;AADcAAAADwAAAGRycy9kb3ducmV2LnhtbESPW2sCMRSE34X+h3AKfdPEtt5Wo1iLeHnzAr4eNsfd&#10;pZuTJUl1/fdNodDHYWa+YWaL1tbiRj5UjjX0ewoEce5MxYWG82ndHYMIEdlg7Zg0PCjAYv7UmWFm&#10;3J0PdDvGQiQIhww1lDE2mZQhL8li6LmGOHlX5y3GJH0hjcd7gttavio1lBYrTgslNrQqKf86flsN&#10;17PajU6Rlh8rPxnsP9VluFUbrV+e2+UURKQ2/of/2luj4X30Br9n0hG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H0I3xQAAANwAAAAPAAAAAAAAAAAAAAAAAJgCAABkcnMv&#10;ZG93bnJldi54bWxQSwUGAAAAAAQABAD1AAAAigMAAAAA&#10;" filled="f" strokeweight="1.5pt">
                    <v:textbox inset=",1mm"/>
                  </v:rect>
                </v:group>
                <v:group id="Группа 474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ZdMpsYAAADcAAAADwAAAGRycy9kb3ducmV2LnhtbESPT2vCQBTE74LfYXmC&#10;t7qJtVqiq4i0pYcgqIXS2yP7TILZtyG75s+37xYKHoeZ+Q2z2fWmEi01rrSsIJ5FIIgzq0vOFXxd&#10;3p9eQTiPrLGyTAoGcrDbjkcbTLTt+ETt2eciQNglqKDwvk6kdFlBBt3M1sTBu9rGoA+yyaVusAtw&#10;U8l5FC2lwZLDQoE1HQrKbue7UfDRYbd/jt/a9HY9DD+Xl+N3GpNS00m/X4Pw1PtH+L/9qRUsVg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l0ymxgAAANwA&#10;AAAPAAAAAAAAAAAAAAAAAKoCAABkcnMvZG93bnJldi54bWxQSwUGAAAAAAQABAD6AAAAnQMAAAAA&#10;">
                  <v:group id="Группа 475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vpP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rBL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u2+k9xgAAANwA&#10;AAAPAAAAAAAAAAAAAAAAAKoCAABkcnMvZG93bnJldi54bWxQSwUGAAAAAAQABAD6AAAAnQ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YSMMQAAADcAAAADwAAAGRycy9kb3ducmV2LnhtbERPy2rCQBTdC/7DcAU3UidGaUvqKPVR&#10;EHfaQunukrnJhGbupJnRpP36zkJweTjv5bq3tbhS6yvHCmbTBARx7nTFpYKP97eHZxA+IGusHZOC&#10;X/KwXg0HS8y06/hE13MoRQxhn6ECE0KTSelzQxb91DXEkStcazFE2JZSt9jFcFvLNEkepcWKY4PB&#10;hraG8u/zxSqYF1/7yc98N0vTKjkW5q/LN5+lUuNR//oCIlAf7uKb+6AVLJ7i2ngmHgG5+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hI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q3q8gAAADcAAAADwAAAGRycy9kb3ducmV2LnhtbESPT0vDQBTE74LfYXmCF2k3TaW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1fq3q8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0Xa6sMAAADcAAAADwAAAGRycy9kb3ducmV2LnhtbERPTWvCQBC9C/0Pywheim4qZS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9F2u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l/ccYAAADcAAAADwAAAGRycy9kb3ducmV2LnhtbESPX2vCQBDE3wv9DscWfCn1Yp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AJf3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vhBsYAAADcAAAADwAAAGRycy9kb3ducmV2LnhtbESPX2vCQBDE34V+h2MLfZF6qZSrpJ5S&#10;BEEoFPxT+rrNbZNgbi/NrRr76XuC4OMwM79hpvPeN+pIXawDW3gaZaCIi+BqLi3stsvHCagoyA6b&#10;wGThTBHms7vBFHMXTrym40ZKlSAcc7RQibS51rGoyGMchZY4eT+h8yhJdqV2HZ4S3Dd6nGVGe6w5&#10;LVTY0qKiYr85eAuf+FfK+f17+LE3RnZfv+aweDHWPtz3b6+ghHq5ha/tlbPwPBnD5Uw6Anr2D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Db4Qb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5dEncYAAADcAAAADwAAAGRycy9kb3ducmV2LnhtbESPUWvCQBCE3wv9D8cW+lL00lpO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+XRJ3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H7c6cYAAADcAAAADwAAAGRycy9kb3ducmV2LnhtbESPUWvCQBCE3wv9D8cKfSn10i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B+3O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jMDmMcAAADcAAAADwAAAGRycy9kb3ducmV2LnhtbESPQWvCQBSE74L/YXlCb7qptUFSVxFL&#10;QXso1Rba4zP7mkSzb8PumqT/3hUKPQ4z8w2zWPWmFi05X1lWcD9JQBDnVldcKPj8eBnPQfiArLG2&#10;TAp+ycNqORwsMNO24z21h1CICGGfoYIyhCaT0uclGfQT2xBH78c6gyFKV0jtsItwU8tpkqTSYMVx&#10;ocSGNiXl58PFKHh7eE/b9e5123/t0mP+vD9+nzqn1N2oXz+BCNSH//Bfe6sVzOaPcDsTj4BcX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GMwOYxwAAANwAAAAPAAAAAAAA&#10;AAAAAAAAAKECAABkcnMvZG93bnJldi54bWxQSwUGAAAAAAQABAD5AAAAlQMAAAAA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uGd78YAAADcAAAADwAAAGRycy9kb3ducmV2LnhtbESPQWvCQBSE74L/YXmCN91YS5DUVaSl&#10;oD2UqoX2+Mw+k2j2bdjdJum/7xYEj8PMfMMs172pRUvOV5YVzKYJCOLc6ooLBZ/H18kChA/IGmvL&#10;pOCXPKxXw8ESM2073lN7CIWIEPYZKihDaDIpfV6SQT+1DXH0ztYZDFG6QmqHXYSbWj4kSSoNVhwX&#10;SmzouaT8evgxCt7nH2m72b1t+69despf9qfvS+eUGo/6zROIQH24h2/trVbwuEjh/0w8AnL1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bhne/GAAAA3AAAAA8AAAAAAAAA&#10;AAAAAAAAoQIAAGRycy9kb3ducmV2LnhtbFBLBQYAAAAABAAEAPkAAACUAwAAAAA=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7llnMQAAADcAAAADwAAAGRycy9kb3ducmV2LnhtbESPQWvCQBSE70L/w/IK3nRjsSZGV4mi&#10;pSAI1eL5kX0modm3Ibua9N93C4LHYWa+YZbr3tTiTq2rLCuYjCMQxLnVFRcKvs/7UQLCeWSNtWVS&#10;8EsO1quXwRJTbTv+ovvJFyJA2KWooPS+SaV0eUkG3dg2xMG72tagD7ItpG6xC3BTy7comkmDFYeF&#10;EhvalpT/nG5GwbvZxIfu/DGfZbvYkL9MkmO2V2r42mcLEJ56/ww/2p9awTSJ4f9MOAJy9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uWWcxAAAANwAAAAPAAAAAAAAAAAA&#10;AAAAAKECAABkcnMvZG93bnJldi54bWxQSwUGAAAAAAQABAD5AAAAkg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2NiF8MAAADcAAAADwAAAGRycy9kb3ducmV2LnhtbERPy2rCQBTdF/yH4QpupE6MpUjqKNoH&#10;SHdVoXR3ydxkgpk7MTOa6Nc7C6HLw3kvVr2txYVaXzlWMJ0kIIhzpysuFRz2X89zED4ga6wdk4Ir&#10;eVgtB08LzLTr+Icuu1CKGMI+QwUmhCaT0ueGLPqJa4gjV7jWYoiwLaVusYvhtpZpkrxKixXHBoMN&#10;vRvKj7uzVTAr/j7Hp9nHNE2r5Lswty7f/JZKjYb9+g1EoD78ix/urVbwMo9r45l4BO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9jYh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9zd8YAAADcAAAADwAAAGRycy9kb3ducmV2LnhtbESPUWvCQBCE3wv9D8cW+lLqpSKnTT2l&#10;CEJBEKqWvm5z2ySY20tzq0Z/fa8g9HGYmW+Y6bz3jTpSF+vAFp4GGSjiIriaSwu77fJxAioKssMm&#10;MFk4U4T57PZmirkLJ36n40ZKlSAcc7RQibS51rGoyGMchJY4ed+h8yhJdqV2HZ4S3Dd6mGVGe6w5&#10;LVTY0qKiYr85eAsfeCnlvPp6WO+Nkd3njzksxsba+7v+9QWUUC//4Wv7zVkYTZ7h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5/c3f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pxMN8QAAADcAAAADwAAAGRycy9kb3ducmV2LnhtbERPS2vCQBC+F/wPywheim4qZW1TVylC&#10;oVAo+Chep9lpEszOptlRY3999yB4/Pje82XvG3WiLtaBLTxMMlDERXA1lxZ227fxE6goyA6bwGTh&#10;QhGWi8HdHHMXzrym00ZKlUI45mihEmlzrWNRkcc4CS1x4n5C51ES7ErtOjyncN/oaZYZ7bHm1FBh&#10;S6uKisPm6C184V8pl4/v+8+DMbLb/5rjamasHQ371xdQQr3cxFf3u7Pw+JzmpzPpCOjF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nEw3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BdV8cAAADcAAAADwAAAGRycy9kb3ducmV2LnhtbESPQUvDQBSE70L/w/IEL9JukorYtNtS&#10;tQXpzVoovT2yL9lg9m3Mrk3aX+8KgsdhZr5hFqvBNuJMna8dK0gnCQjiwumaKwWHj+34CYQPyBob&#10;x6TgQh5Wy9HNAnPten6n8z5UIkLY56jAhNDmUvrCkEU/cS1x9ErXWQxRdpXUHfYRbhuZJcmjtFhz&#10;XDDY0ouh4nP/bRVMy9Pm/mv6mmZZnexKc+2L52Ol1N3tsJ6DCDSE//Bf+00reJil8HsmHgG5/A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bgF1X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yFflcQAAADcAAAADwAAAGRycy9kb3ducmV2LnhtbESPQYvCMBSE7wv+h/AEb2uqiNiuUWRB&#10;2IMXq2D39miebbV5aZuo3X+/EQSPw8x8wyzXvanFnTpXWVYwGUcgiHOrKy4UHA/bzwUI55E11pZJ&#10;wR85WK8GH0tMtH3wnu6pL0SAsEtQQel9k0jp8pIMurFtiIN3tp1BH2RXSN3hI8BNLadRNJcGKw4L&#10;JTb0XVJ+TW8mUI7zeBuf2up2mbRp9tu02WGHSo2G/eYLhKfev8Ov9o9WMIun8DwTjoBc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IV+V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7SQMYAAADcAAAADwAAAGRycy9kb3ducmV2LnhtbESPUUvDQBCE3wX/w7GCL2Ivajlt7LVI&#10;QRAKhdaIr9vcmoTm9mJu26b99Z4g+DjMzDfMdD74Vh2oj01gC3ejDBRxGVzDlYXi/fX2CVQUZIdt&#10;YLJwogjz2eXFFHMXjrymw0YqlSAcc7RQi3S51rGsyWMchY44eV+h9yhJ9pV2PR4T3Lf6PsuM9thw&#10;Wqixo0VN5W6z9xY+8FzJabm9We2MkeLz2+wXj8ba66vh5RmU0CD/4b/2m7MwnjzA75l0BPTs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pO0kD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4RiesQAAADcAAAADwAAAGRycy9kb3ducmV2LnhtbESPQYvCMBSE7wv7H8Jb8LamLiK2GmVZ&#10;EDx4sQrW26N5tnWbl7aJWv+9EQSPw8x8w8yXvanFlTpXWVYwGkYgiHOrKy4U7Her7ykI55E11pZJ&#10;wZ0cLBefH3NMtL3xlq6pL0SAsEtQQel9k0jp8pIMuqFtiIN3sp1BH2RXSN3hLcBNLX+iaCINVhwW&#10;Smzor6T8P72YQNlP4lV8aKvLedSm2bFps90GlRp89b8zEJ56/w6/2mutYByP4XkmHAG5e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3hGJ6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jH4cYAAADcAAAADwAAAGRycy9kb3ducmV2LnhtbESPQWvCQBSE7wX/w/IEb83GUkOTuooU&#10;hB68NAaa3h7Z1yQ1+zbJrpr+e7dQ8DjMzDfMejuZTlxodK1lBcsoBkFcWd1yraA47h9fQDiPrLGz&#10;TAp+ycF2M3tYY6btlT/okvtaBAi7DBU03veZlK5qyKCLbE8cvG87GvRBjrXUI14D3HTyKY4TabDl&#10;sNBgT28NVaf8bAKlSNJ9+jm055/lkJdf/VAeD6jUYj7tXkF4mvw9/N9+1wqe0xX8nQlH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jIx+H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BpZlsYAAADcAAAADwAAAGRycy9kb3ducmV2LnhtbESPzWrDMBCE74G8g9hAb4mcUkztRAkh&#10;YOihlzqBprfF2thurZVtyT99+6pQ6HGYmW+Y/XE2jRipd7VlBdtNBIK4sLrmUsH1kq2fQTiPrLGx&#10;TAq+ycHxsFzsMdV24jcac1+KAGGXooLK+zaV0hUVGXQb2xIH7257gz7IvpS6xynATSMfoyiWBmsO&#10;CxW2dK6o+MoHEyjXOMmS964ePrddfvtou9vlFZV6WM2nHQhPs/8P/7VftIKnJIbfM+EIyMM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gaWZb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XXUQ8YAAADcAAAADwAAAGRycy9kb3ducmV2LnhtbESPUWvCQBCE3wv9D8cW+lLqpaWcNfWU&#10;IhQEQdBa+rrmtkkwt5fmVo399Z4g9HGYmW+Y8bT3jTpQF+vAFp4GGSjiIriaSwubz4/HV1BRkB02&#10;gcnCiSJMJ7c3Y8xdOPKKDmspVYJwzNFCJdLmWseiIo9xEFri5P2EzqMk2ZXadXhMcN/o5ywz2mPN&#10;aaHClmYVFbv13lv4wr9STovtw3JnjGy+f81+NjTW3t/172+ghHr5D1/bc2fhZTSEy5l0BPTkD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V11E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3B31D6" w:rsidRPr="00945CCC" w:rsidRDefault="003B31D6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3B31D6" w:rsidRPr="00931BFC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3B31D6" w:rsidRPr="00A32665" w:rsidRDefault="003B31D6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3B31D6" w:rsidRPr="0079077B" w:rsidRDefault="00440BC7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0D57D4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3B31D6" w:rsidRPr="00A32665" w:rsidRDefault="003B31D6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3B31D6" w:rsidRPr="00CB1016" w:rsidRDefault="003B31D6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3B31D6" w:rsidRPr="00CB1016" w:rsidRDefault="003B31D6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3B31D6" w:rsidRPr="005374BE" w:rsidRDefault="003B31D6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0D57D4" w:rsidRPr="000D57D4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0D57D4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3B31D6" w:rsidRPr="005374BE" w:rsidRDefault="003B31D6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3B31D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3B31D6" w:rsidRDefault="003B31D6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0D57D4">
                              <w:t>A.B.XXX.Б</w:t>
                            </w:r>
                            <w:proofErr w:type="gramStart"/>
                            <w:r w:rsidR="000D57D4">
                              <w:t>2</w:t>
                            </w:r>
                            <w:proofErr w:type="gramEnd"/>
                            <w:r w:rsidR="000D57D4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3B31D6" w:rsidRDefault="00440BC7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0D57D4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3B31D6">
                              <w:t>.</w:t>
                            </w:r>
                          </w:p>
                          <w:p w:rsidR="003B31D6" w:rsidRPr="00F9048A" w:rsidRDefault="003B31D6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0D57D4">
                              <w:rPr>
                                <w:rStyle w:val="34fe"/>
                              </w:rPr>
                              <w:t>Локальный сметный расчет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3B31D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3B31D6" w:rsidRPr="00945CCC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3B31D6" w:rsidRPr="00945CCC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3B31D6" w:rsidRPr="005E4A3B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3B31D6" w:rsidRPr="000411E6" w:rsidRDefault="003B31D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3B31D6" w:rsidRPr="006C5C53" w:rsidRDefault="003B31D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3B31D6" w:rsidRPr="006C5C53" w:rsidRDefault="003B31D6" w:rsidP="00233AEC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0"/>
  </w:num>
  <w:num w:numId="4">
    <w:abstractNumId w:val="4"/>
  </w:num>
  <w:num w:numId="5">
    <w:abstractNumId w:val="32"/>
  </w:num>
  <w:num w:numId="6">
    <w:abstractNumId w:val="26"/>
  </w:num>
  <w:num w:numId="7">
    <w:abstractNumId w:val="3"/>
  </w:num>
  <w:num w:numId="8">
    <w:abstractNumId w:val="16"/>
  </w:num>
  <w:num w:numId="9">
    <w:abstractNumId w:val="6"/>
  </w:num>
  <w:num w:numId="10">
    <w:abstractNumId w:val="17"/>
  </w:num>
  <w:num w:numId="11">
    <w:abstractNumId w:val="27"/>
  </w:num>
  <w:num w:numId="12">
    <w:abstractNumId w:val="23"/>
  </w:num>
  <w:num w:numId="13">
    <w:abstractNumId w:val="1"/>
  </w:num>
  <w:num w:numId="14">
    <w:abstractNumId w:val="21"/>
  </w:num>
  <w:num w:numId="15">
    <w:abstractNumId w:val="15"/>
  </w:num>
  <w:num w:numId="16">
    <w:abstractNumId w:val="29"/>
  </w:num>
  <w:num w:numId="17">
    <w:abstractNumId w:val="20"/>
  </w:num>
  <w:num w:numId="18">
    <w:abstractNumId w:val="25"/>
  </w:num>
  <w:num w:numId="19">
    <w:abstractNumId w:val="0"/>
  </w:num>
  <w:num w:numId="20">
    <w:abstractNumId w:val="14"/>
  </w:num>
  <w:num w:numId="21">
    <w:abstractNumId w:val="33"/>
  </w:num>
  <w:num w:numId="22">
    <w:abstractNumId w:val="33"/>
    <w:lvlOverride w:ilvl="0">
      <w:startOverride w:val="1"/>
    </w:lvlOverride>
  </w:num>
  <w:num w:numId="23">
    <w:abstractNumId w:val="4"/>
    <w:lvlOverride w:ilvl="0">
      <w:startOverride w:val="1"/>
    </w:lvlOverride>
  </w:num>
  <w:num w:numId="24">
    <w:abstractNumId w:val="27"/>
    <w:lvlOverride w:ilvl="0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3"/>
  </w:num>
  <w:num w:numId="27">
    <w:abstractNumId w:val="5"/>
  </w:num>
  <w:num w:numId="28">
    <w:abstractNumId w:val="18"/>
  </w:num>
  <w:num w:numId="29">
    <w:abstractNumId w:val="24"/>
  </w:num>
  <w:num w:numId="30">
    <w:abstractNumId w:val="2"/>
  </w:num>
  <w:num w:numId="31">
    <w:abstractNumId w:val="30"/>
  </w:num>
  <w:num w:numId="3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0"/>
    <w:lvlOverride w:ilvl="0">
      <w:startOverride w:val="1"/>
    </w:lvlOverride>
  </w:num>
  <w:num w:numId="34">
    <w:abstractNumId w:val="8"/>
  </w:num>
  <w:num w:numId="35">
    <w:abstractNumId w:val="12"/>
  </w:num>
  <w:num w:numId="36">
    <w:abstractNumId w:val="7"/>
  </w:num>
  <w:num w:numId="37">
    <w:abstractNumId w:val="34"/>
  </w:num>
  <w:num w:numId="38">
    <w:abstractNumId w:val="19"/>
  </w:num>
  <w:num w:numId="39">
    <w:abstractNumId w:val="19"/>
    <w:lvlOverride w:ilvl="0">
      <w:startOverride w:val="1"/>
    </w:lvlOverride>
  </w:num>
  <w:num w:numId="40">
    <w:abstractNumId w:val="11"/>
  </w:num>
  <w:num w:numId="41">
    <w:abstractNumId w:val="9"/>
  </w:num>
  <w:num w:numId="42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588"/>
    <w:rsid w:val="00047CEA"/>
    <w:rsid w:val="00047E5B"/>
    <w:rsid w:val="000501A2"/>
    <w:rsid w:val="00050F69"/>
    <w:rsid w:val="00051DAF"/>
    <w:rsid w:val="00052358"/>
    <w:rsid w:val="00052378"/>
    <w:rsid w:val="0005289F"/>
    <w:rsid w:val="00054E76"/>
    <w:rsid w:val="00055FCC"/>
    <w:rsid w:val="00057028"/>
    <w:rsid w:val="000575F9"/>
    <w:rsid w:val="00057E61"/>
    <w:rsid w:val="00061044"/>
    <w:rsid w:val="000610AB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D57D4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27DF3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689A"/>
    <w:rsid w:val="00177176"/>
    <w:rsid w:val="00177243"/>
    <w:rsid w:val="00180DCA"/>
    <w:rsid w:val="00181131"/>
    <w:rsid w:val="001816A5"/>
    <w:rsid w:val="00181F91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4996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4B0"/>
    <w:rsid w:val="0022057E"/>
    <w:rsid w:val="00221122"/>
    <w:rsid w:val="002225C6"/>
    <w:rsid w:val="00225688"/>
    <w:rsid w:val="002266E7"/>
    <w:rsid w:val="00230333"/>
    <w:rsid w:val="00231D51"/>
    <w:rsid w:val="00232ABC"/>
    <w:rsid w:val="00233AEC"/>
    <w:rsid w:val="00233D57"/>
    <w:rsid w:val="00234CE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5ECD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4667"/>
    <w:rsid w:val="00335A84"/>
    <w:rsid w:val="00337B8E"/>
    <w:rsid w:val="00342AF8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779E9"/>
    <w:rsid w:val="0038024E"/>
    <w:rsid w:val="00380491"/>
    <w:rsid w:val="00382C71"/>
    <w:rsid w:val="00384BFC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1D6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1F65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463"/>
    <w:rsid w:val="004307E3"/>
    <w:rsid w:val="004324BE"/>
    <w:rsid w:val="0043323C"/>
    <w:rsid w:val="00436B9A"/>
    <w:rsid w:val="00436C0E"/>
    <w:rsid w:val="00440711"/>
    <w:rsid w:val="00440BC7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499A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04CD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48"/>
    <w:rsid w:val="005701F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925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5EA3"/>
    <w:rsid w:val="00716811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617D5"/>
    <w:rsid w:val="00762457"/>
    <w:rsid w:val="007624C6"/>
    <w:rsid w:val="00762BAA"/>
    <w:rsid w:val="00763753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79"/>
    <w:rsid w:val="007852E4"/>
    <w:rsid w:val="007854E1"/>
    <w:rsid w:val="00785947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2DA1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56C"/>
    <w:rsid w:val="00901EC2"/>
    <w:rsid w:val="00902004"/>
    <w:rsid w:val="009024AF"/>
    <w:rsid w:val="009027BE"/>
    <w:rsid w:val="009028DD"/>
    <w:rsid w:val="009052F8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97C4E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E7999"/>
    <w:rsid w:val="009F1FD0"/>
    <w:rsid w:val="009F230C"/>
    <w:rsid w:val="009F2E43"/>
    <w:rsid w:val="009F3ACB"/>
    <w:rsid w:val="009F457A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20722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38A6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67C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615"/>
    <w:rsid w:val="00B32BDB"/>
    <w:rsid w:val="00B3390C"/>
    <w:rsid w:val="00B339BC"/>
    <w:rsid w:val="00B33A89"/>
    <w:rsid w:val="00B347DB"/>
    <w:rsid w:val="00B34A91"/>
    <w:rsid w:val="00B40D17"/>
    <w:rsid w:val="00B42CC5"/>
    <w:rsid w:val="00B4466D"/>
    <w:rsid w:val="00B45681"/>
    <w:rsid w:val="00B45C4F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B01B2"/>
    <w:rsid w:val="00BB0C69"/>
    <w:rsid w:val="00BB1A01"/>
    <w:rsid w:val="00BB2474"/>
    <w:rsid w:val="00BB256A"/>
    <w:rsid w:val="00BB2628"/>
    <w:rsid w:val="00BB426D"/>
    <w:rsid w:val="00BB6EE7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1B5E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231"/>
    <w:rsid w:val="00C83623"/>
    <w:rsid w:val="00C84984"/>
    <w:rsid w:val="00C85113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1F09"/>
    <w:rsid w:val="00CA46AD"/>
    <w:rsid w:val="00CA47B2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E5D4E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281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2E89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17ADD"/>
    <w:rsid w:val="00F203B6"/>
    <w:rsid w:val="00F22668"/>
    <w:rsid w:val="00F22917"/>
    <w:rsid w:val="00F22C97"/>
    <w:rsid w:val="00F2305D"/>
    <w:rsid w:val="00F24819"/>
    <w:rsid w:val="00F24989"/>
    <w:rsid w:val="00F24F80"/>
    <w:rsid w:val="00F26054"/>
    <w:rsid w:val="00F26A2F"/>
    <w:rsid w:val="00F272AC"/>
    <w:rsid w:val="00F27B0F"/>
    <w:rsid w:val="00F3190A"/>
    <w:rsid w:val="00F31B42"/>
    <w:rsid w:val="00F336E2"/>
    <w:rsid w:val="00F34D38"/>
    <w:rsid w:val="00F37A19"/>
    <w:rsid w:val="00F41155"/>
    <w:rsid w:val="00F4146E"/>
    <w:rsid w:val="00F420F5"/>
    <w:rsid w:val="00F424E1"/>
    <w:rsid w:val="00F4266A"/>
    <w:rsid w:val="00F42781"/>
    <w:rsid w:val="00F428BE"/>
    <w:rsid w:val="00F43383"/>
    <w:rsid w:val="00F4339A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4EB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4B20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67D2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A7699"/>
    <w:rsid w:val="00FB226E"/>
    <w:rsid w:val="00FB2346"/>
    <w:rsid w:val="00FB3737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  <w:rsid w:val="00FF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F4339A"/>
    <w:rPr>
      <w:sz w:val="24"/>
    </w:rPr>
  </w:style>
  <w:style w:type="paragraph" w:styleId="1">
    <w:name w:val="heading 1"/>
    <w:next w:val="34b"/>
    <w:link w:val="10"/>
    <w:qFormat/>
    <w:rsid w:val="00F4339A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4339A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4339A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4339A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4339A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4339A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4339A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4339A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4339A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F4339A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F4339A"/>
  </w:style>
  <w:style w:type="character" w:customStyle="1" w:styleId="34c">
    <w:name w:val="34_Знак_Сообщение_системы"/>
    <w:rsid w:val="00F4339A"/>
    <w:rPr>
      <w:rFonts w:ascii="Calibri" w:hAnsi="Calibri"/>
    </w:rPr>
  </w:style>
  <w:style w:type="paragraph" w:customStyle="1" w:styleId="34b">
    <w:name w:val="34_Абзац_Обычный"/>
    <w:link w:val="34d"/>
    <w:qFormat/>
    <w:rsid w:val="00F4339A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4339A"/>
    <w:rPr>
      <w:sz w:val="24"/>
      <w:lang w:eastAsia="x-none"/>
    </w:rPr>
  </w:style>
  <w:style w:type="character" w:customStyle="1" w:styleId="10">
    <w:name w:val="Заголовок 1 Знак"/>
    <w:link w:val="1"/>
    <w:rsid w:val="00F4339A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4339A"/>
    <w:rPr>
      <w:b/>
      <w:sz w:val="32"/>
    </w:rPr>
  </w:style>
  <w:style w:type="character" w:customStyle="1" w:styleId="30">
    <w:name w:val="Заголовок 3 Знак"/>
    <w:link w:val="3"/>
    <w:rsid w:val="00F4339A"/>
    <w:rPr>
      <w:b/>
      <w:bCs/>
      <w:sz w:val="28"/>
    </w:rPr>
  </w:style>
  <w:style w:type="character" w:customStyle="1" w:styleId="40">
    <w:name w:val="Заголовок 4 Знак"/>
    <w:link w:val="4"/>
    <w:rsid w:val="00F4339A"/>
    <w:rPr>
      <w:b/>
      <w:sz w:val="24"/>
    </w:rPr>
  </w:style>
  <w:style w:type="character" w:customStyle="1" w:styleId="50">
    <w:name w:val="Заголовок 5 Знак"/>
    <w:link w:val="5"/>
    <w:rsid w:val="00F4339A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4339A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4339A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4339A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4339A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4339A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4339A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4339A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F4339A"/>
    <w:rPr>
      <w:u w:val="single"/>
    </w:rPr>
  </w:style>
  <w:style w:type="paragraph" w:customStyle="1" w:styleId="349">
    <w:name w:val="34_Список_Библиография"/>
    <w:basedOn w:val="34b"/>
    <w:rsid w:val="00F4339A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DA2E89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4339A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4339A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4339A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4339A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4339A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DA2E89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F4339A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DA2E89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4339A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4339A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4339A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4339A"/>
    <w:rPr>
      <w:b w:val="0"/>
      <w:i/>
    </w:rPr>
  </w:style>
  <w:style w:type="character" w:customStyle="1" w:styleId="34fc">
    <w:name w:val="34_Знак_Название_файла"/>
    <w:qFormat/>
    <w:rsid w:val="00F4339A"/>
    <w:rPr>
      <w:rFonts w:ascii="Calibri" w:hAnsi="Calibri"/>
    </w:rPr>
  </w:style>
  <w:style w:type="character" w:customStyle="1" w:styleId="34fd">
    <w:name w:val="34_Знак_Термин"/>
    <w:rsid w:val="00F4339A"/>
    <w:rPr>
      <w:i/>
    </w:rPr>
  </w:style>
  <w:style w:type="character" w:customStyle="1" w:styleId="34fe">
    <w:name w:val="34_Знак_Полужирный"/>
    <w:rsid w:val="00F4339A"/>
    <w:rPr>
      <w:b/>
    </w:rPr>
  </w:style>
  <w:style w:type="character" w:customStyle="1" w:styleId="34ff">
    <w:name w:val="34_Знак_Верхний_индекс"/>
    <w:rsid w:val="00F4339A"/>
    <w:rPr>
      <w:vertAlign w:val="superscript"/>
    </w:rPr>
  </w:style>
  <w:style w:type="character" w:customStyle="1" w:styleId="3424">
    <w:name w:val="34_Список_Марк_2 Знак"/>
    <w:link w:val="3423"/>
    <w:rsid w:val="00C8323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4339A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F4339A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4339A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4339A"/>
    <w:pPr>
      <w:numPr>
        <w:numId w:val="31"/>
      </w:numPr>
    </w:pPr>
  </w:style>
  <w:style w:type="character" w:customStyle="1" w:styleId="3419">
    <w:name w:val="34_Список_Марк_1 Знак"/>
    <w:link w:val="3413"/>
    <w:rsid w:val="00DA2E89"/>
    <w:rPr>
      <w:sz w:val="24"/>
      <w:lang w:eastAsia="x-none"/>
    </w:rPr>
  </w:style>
  <w:style w:type="paragraph" w:styleId="a4">
    <w:name w:val="footnote text"/>
    <w:basedOn w:val="34b"/>
    <w:link w:val="a5"/>
    <w:rsid w:val="00F4339A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4339A"/>
    <w:pPr>
      <w:numPr>
        <w:numId w:val="30"/>
      </w:numPr>
    </w:pPr>
  </w:style>
  <w:style w:type="character" w:customStyle="1" w:styleId="341a">
    <w:name w:val="34_Список_Нум_1 Знак"/>
    <w:link w:val="341"/>
    <w:rsid w:val="00DA2E89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4339A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DA2E89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4339A"/>
    <w:pPr>
      <w:keepNext/>
    </w:pPr>
  </w:style>
  <w:style w:type="paragraph" w:customStyle="1" w:styleId="34f1">
    <w:name w:val="34_Рамка_Основной"/>
    <w:basedOn w:val="34b"/>
    <w:link w:val="34f0"/>
    <w:rsid w:val="00F4339A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4339A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4339A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4339A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4339A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4339A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4339A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4339A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4339A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4339A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F4339A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F4339A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4339A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4339A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4339A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DA2E89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4339A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F4339A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4339A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4339A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4339A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4339A"/>
    <w:rPr>
      <w:sz w:val="18"/>
      <w:lang w:eastAsia="x-none"/>
    </w:rPr>
  </w:style>
  <w:style w:type="paragraph" w:customStyle="1" w:styleId="34fff1">
    <w:name w:val="34_Листинг"/>
    <w:basedOn w:val="34b"/>
    <w:rsid w:val="00F4339A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4339A"/>
    <w:rPr>
      <w:b/>
    </w:rPr>
  </w:style>
  <w:style w:type="paragraph" w:customStyle="1" w:styleId="3440">
    <w:name w:val="34_Заголовок_4_Приложение"/>
    <w:basedOn w:val="4"/>
    <w:next w:val="34b"/>
    <w:rsid w:val="00F4339A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F4339A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F4339A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4339A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F4339A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4339A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4339A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4339A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4339A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4339A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4339A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4339A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4339A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4339A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4339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4339A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F4339A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4339A"/>
  </w:style>
  <w:style w:type="paragraph" w:customStyle="1" w:styleId="34fffb">
    <w:name w:val="34_Пример_Заголовок"/>
    <w:basedOn w:val="34f8"/>
    <w:next w:val="34f8"/>
    <w:rsid w:val="00F4339A"/>
    <w:pPr>
      <w:keepNext/>
      <w:spacing w:after="120"/>
    </w:pPr>
    <w:rPr>
      <w:b/>
      <w:lang w:eastAsia="ru-RU"/>
    </w:rPr>
  </w:style>
  <w:style w:type="character" w:styleId="a7">
    <w:name w:val="FollowedHyperlink"/>
    <w:rsid w:val="00F4339A"/>
    <w:rPr>
      <w:color w:val="auto"/>
    </w:rPr>
  </w:style>
  <w:style w:type="character" w:customStyle="1" w:styleId="34fffc">
    <w:name w:val="34_Знак_Нижний_индекс"/>
    <w:rsid w:val="00F4339A"/>
    <w:rPr>
      <w:vertAlign w:val="subscript"/>
    </w:rPr>
  </w:style>
  <w:style w:type="character" w:styleId="a8">
    <w:name w:val="footnote reference"/>
    <w:basedOn w:val="a1"/>
    <w:semiHidden/>
    <w:rsid w:val="00F4339A"/>
    <w:rPr>
      <w:vertAlign w:val="superscript"/>
    </w:rPr>
  </w:style>
  <w:style w:type="paragraph" w:styleId="a9">
    <w:name w:val="header"/>
    <w:basedOn w:val="34b"/>
    <w:link w:val="aa"/>
    <w:rsid w:val="00F4339A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4339A"/>
    <w:rPr>
      <w:lang w:eastAsia="x-none"/>
    </w:rPr>
  </w:style>
  <w:style w:type="paragraph" w:styleId="ab">
    <w:name w:val="footer"/>
    <w:basedOn w:val="34b"/>
    <w:link w:val="ac"/>
    <w:rsid w:val="00F4339A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4339A"/>
    <w:rPr>
      <w:lang w:eastAsia="x-none"/>
    </w:rPr>
  </w:style>
  <w:style w:type="numbering" w:customStyle="1" w:styleId="a">
    <w:name w:val="Приложение"/>
    <w:uiPriority w:val="99"/>
    <w:rsid w:val="00F4339A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4339A"/>
    <w:pPr>
      <w:keepNext/>
    </w:pPr>
  </w:style>
  <w:style w:type="character" w:customStyle="1" w:styleId="3434">
    <w:name w:val="34_Список_Марк_3 Знак"/>
    <w:basedOn w:val="34d"/>
    <w:link w:val="3432"/>
    <w:rsid w:val="00C8323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4339A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4339A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DA2E89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DA2E89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DA2E89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4339A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4339A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F4339A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DA2E89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4339A"/>
    <w:pPr>
      <w:keepNext/>
    </w:pPr>
  </w:style>
  <w:style w:type="character" w:customStyle="1" w:styleId="34ffff0">
    <w:name w:val="34_Процедура_Подшаг Знак"/>
    <w:basedOn w:val="34d"/>
    <w:link w:val="344"/>
    <w:rsid w:val="00DA2E89"/>
    <w:rPr>
      <w:sz w:val="24"/>
      <w:lang w:eastAsia="x-none"/>
    </w:rPr>
  </w:style>
  <w:style w:type="character" w:customStyle="1" w:styleId="34ffff2">
    <w:name w:val="34_Знак_Клавиши"/>
    <w:rsid w:val="00F4339A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4339A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4339A"/>
  </w:style>
  <w:style w:type="paragraph" w:styleId="ad">
    <w:name w:val="caption"/>
    <w:basedOn w:val="34b"/>
    <w:next w:val="34b"/>
    <w:rsid w:val="003D1F65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4339A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4339A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4339A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DA2E89"/>
    <w:rPr>
      <w:sz w:val="24"/>
      <w:lang w:eastAsia="x-none"/>
    </w:rPr>
  </w:style>
  <w:style w:type="character" w:customStyle="1" w:styleId="ae">
    <w:name w:val="Основной текст Знак"/>
    <w:semiHidden/>
    <w:rsid w:val="00F4339A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4339A"/>
    <w:rPr>
      <w:rFonts w:ascii="Arial" w:hAnsi="Arial"/>
    </w:rPr>
  </w:style>
  <w:style w:type="character" w:customStyle="1" w:styleId="af0">
    <w:name w:val="Тема примечания Знак"/>
    <w:semiHidden/>
    <w:rsid w:val="00F4339A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4339A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4339A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4339A"/>
  </w:style>
  <w:style w:type="character" w:styleId="af3">
    <w:name w:val="annotation reference"/>
    <w:semiHidden/>
    <w:rsid w:val="00F4339A"/>
    <w:rPr>
      <w:sz w:val="16"/>
      <w:szCs w:val="16"/>
    </w:rPr>
  </w:style>
  <w:style w:type="character" w:styleId="af4">
    <w:name w:val="page number"/>
    <w:rsid w:val="00F4339A"/>
  </w:style>
  <w:style w:type="paragraph" w:styleId="af5">
    <w:name w:val="Body Text"/>
    <w:basedOn w:val="a0"/>
    <w:link w:val="13"/>
    <w:semiHidden/>
    <w:unhideWhenUsed/>
    <w:rsid w:val="00F4339A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4339A"/>
    <w:rPr>
      <w:sz w:val="24"/>
    </w:rPr>
  </w:style>
  <w:style w:type="paragraph" w:styleId="af6">
    <w:name w:val="annotation subject"/>
    <w:basedOn w:val="af2"/>
    <w:next w:val="af2"/>
    <w:link w:val="14"/>
    <w:semiHidden/>
    <w:rsid w:val="00F4339A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4339A"/>
    <w:rPr>
      <w:b/>
      <w:bCs/>
    </w:rPr>
  </w:style>
  <w:style w:type="paragraph" w:styleId="af7">
    <w:name w:val="Balloon Text"/>
    <w:basedOn w:val="a0"/>
    <w:link w:val="15"/>
    <w:semiHidden/>
    <w:rsid w:val="00F4339A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4339A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4339A"/>
  </w:style>
  <w:style w:type="paragraph" w:customStyle="1" w:styleId="34ffff9">
    <w:name w:val="34_ТЛ_Подпись"/>
    <w:basedOn w:val="34f6"/>
    <w:rsid w:val="00F4339A"/>
  </w:style>
  <w:style w:type="paragraph" w:customStyle="1" w:styleId="34ffffa">
    <w:name w:val="34_ТЛ_Подпись_скрытый"/>
    <w:basedOn w:val="34ffff9"/>
    <w:rsid w:val="00F4339A"/>
    <w:rPr>
      <w:vanish/>
    </w:rPr>
  </w:style>
  <w:style w:type="paragraph" w:customStyle="1" w:styleId="34ffffb">
    <w:name w:val="34_Комментарий_Философта"/>
    <w:basedOn w:val="34b"/>
    <w:rsid w:val="00F4339A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4339A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4339A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4339A"/>
    <w:rPr>
      <w:b/>
    </w:rPr>
  </w:style>
  <w:style w:type="paragraph" w:customStyle="1" w:styleId="34ffffe">
    <w:name w:val="34_Таблица_Сноска_Линия"/>
    <w:basedOn w:val="34fff7"/>
    <w:next w:val="34fff7"/>
    <w:rsid w:val="00F4339A"/>
    <w:pPr>
      <w:keepNext/>
    </w:pPr>
  </w:style>
  <w:style w:type="paragraph" w:customStyle="1" w:styleId="34fffff">
    <w:name w:val="34_Таблица_Примечание"/>
    <w:basedOn w:val="34fff7"/>
    <w:rsid w:val="00F4339A"/>
  </w:style>
  <w:style w:type="character" w:customStyle="1" w:styleId="34fffff0">
    <w:name w:val="34_Знак_Значение"/>
    <w:qFormat/>
    <w:rsid w:val="00F4339A"/>
    <w:rPr>
      <w:rFonts w:ascii="Calibri" w:hAnsi="Calibri"/>
    </w:rPr>
  </w:style>
  <w:style w:type="character" w:styleId="af8">
    <w:name w:val="Hyperlink"/>
    <w:rsid w:val="00F4339A"/>
    <w:rPr>
      <w:color w:val="0000FF"/>
      <w:u w:val="single"/>
    </w:rPr>
  </w:style>
  <w:style w:type="paragraph" w:customStyle="1" w:styleId="34fffff1">
    <w:name w:val="34_Рисунок_Подпись"/>
    <w:basedOn w:val="34b"/>
    <w:rsid w:val="00F4339A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4339A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4339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4339A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F4339A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4339A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4339A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66281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4339A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4339A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4339A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4339A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4339A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4339A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4339A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4339A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4339A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4339A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4339A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4339A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433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3D1F65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F4339A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4339A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4339A"/>
    <w:pPr>
      <w:jc w:val="center"/>
    </w:pPr>
  </w:style>
  <w:style w:type="paragraph" w:customStyle="1" w:styleId="3411">
    <w:name w:val="34_Таблица_Список_Марк_1_без_отступа"/>
    <w:basedOn w:val="34ff6"/>
    <w:rsid w:val="00F4339A"/>
    <w:pPr>
      <w:numPr>
        <w:numId w:val="41"/>
      </w:numPr>
    </w:pPr>
  </w:style>
  <w:style w:type="paragraph" w:customStyle="1" w:styleId="34fffff9">
    <w:name w:val="34_Формула"/>
    <w:basedOn w:val="a0"/>
    <w:rsid w:val="00F4339A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4339A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4339A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F4339A"/>
    <w:rPr>
      <w:sz w:val="24"/>
    </w:rPr>
  </w:style>
  <w:style w:type="paragraph" w:styleId="1">
    <w:name w:val="heading 1"/>
    <w:next w:val="34b"/>
    <w:link w:val="10"/>
    <w:qFormat/>
    <w:rsid w:val="00F4339A"/>
    <w:pPr>
      <w:keepNext/>
      <w:keepLines/>
      <w:pageBreakBefore/>
      <w:numPr>
        <w:numId w:val="4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4339A"/>
    <w:pPr>
      <w:keepNext/>
      <w:keepLines/>
      <w:numPr>
        <w:ilvl w:val="1"/>
        <w:numId w:val="4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4339A"/>
    <w:pPr>
      <w:keepNext/>
      <w:keepLines/>
      <w:numPr>
        <w:ilvl w:val="2"/>
        <w:numId w:val="4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4339A"/>
    <w:pPr>
      <w:keepNext/>
      <w:keepLines/>
      <w:numPr>
        <w:ilvl w:val="3"/>
        <w:numId w:val="4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4339A"/>
    <w:pPr>
      <w:keepNext/>
      <w:numPr>
        <w:ilvl w:val="4"/>
        <w:numId w:val="4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4339A"/>
    <w:pPr>
      <w:keepNext/>
      <w:numPr>
        <w:ilvl w:val="5"/>
        <w:numId w:val="4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4339A"/>
    <w:pPr>
      <w:keepNext/>
      <w:numPr>
        <w:ilvl w:val="6"/>
        <w:numId w:val="4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4339A"/>
    <w:pPr>
      <w:keepNext/>
      <w:numPr>
        <w:ilvl w:val="7"/>
        <w:numId w:val="4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4339A"/>
    <w:pPr>
      <w:keepNext/>
      <w:numPr>
        <w:ilvl w:val="8"/>
        <w:numId w:val="4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F4339A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F4339A"/>
  </w:style>
  <w:style w:type="character" w:customStyle="1" w:styleId="34c">
    <w:name w:val="34_Знак_Сообщение_системы"/>
    <w:rsid w:val="00F4339A"/>
    <w:rPr>
      <w:rFonts w:ascii="Calibri" w:hAnsi="Calibri"/>
    </w:rPr>
  </w:style>
  <w:style w:type="paragraph" w:customStyle="1" w:styleId="34b">
    <w:name w:val="34_Абзац_Обычный"/>
    <w:link w:val="34d"/>
    <w:qFormat/>
    <w:rsid w:val="00F4339A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4339A"/>
    <w:rPr>
      <w:sz w:val="24"/>
      <w:lang w:eastAsia="x-none"/>
    </w:rPr>
  </w:style>
  <w:style w:type="character" w:customStyle="1" w:styleId="10">
    <w:name w:val="Заголовок 1 Знак"/>
    <w:link w:val="1"/>
    <w:rsid w:val="00F4339A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4339A"/>
    <w:rPr>
      <w:b/>
      <w:sz w:val="32"/>
    </w:rPr>
  </w:style>
  <w:style w:type="character" w:customStyle="1" w:styleId="30">
    <w:name w:val="Заголовок 3 Знак"/>
    <w:link w:val="3"/>
    <w:rsid w:val="00F4339A"/>
    <w:rPr>
      <w:b/>
      <w:bCs/>
      <w:sz w:val="28"/>
    </w:rPr>
  </w:style>
  <w:style w:type="character" w:customStyle="1" w:styleId="40">
    <w:name w:val="Заголовок 4 Знак"/>
    <w:link w:val="4"/>
    <w:rsid w:val="00F4339A"/>
    <w:rPr>
      <w:b/>
      <w:sz w:val="24"/>
    </w:rPr>
  </w:style>
  <w:style w:type="character" w:customStyle="1" w:styleId="50">
    <w:name w:val="Заголовок 5 Знак"/>
    <w:link w:val="5"/>
    <w:rsid w:val="00F4339A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4339A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4339A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4339A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4339A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4339A"/>
    <w:pPr>
      <w:numPr>
        <w:numId w:val="4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4339A"/>
    <w:pPr>
      <w:numPr>
        <w:numId w:val="4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4339A"/>
    <w:pPr>
      <w:numPr>
        <w:numId w:val="40"/>
      </w:numPr>
    </w:pPr>
    <w:rPr>
      <w:szCs w:val="22"/>
    </w:rPr>
  </w:style>
  <w:style w:type="character" w:customStyle="1" w:styleId="34f">
    <w:name w:val="34_Знак_Подчеркнутый"/>
    <w:rsid w:val="00F4339A"/>
    <w:rPr>
      <w:u w:val="single"/>
    </w:rPr>
  </w:style>
  <w:style w:type="paragraph" w:customStyle="1" w:styleId="349">
    <w:name w:val="34_Список_Библиография"/>
    <w:basedOn w:val="34b"/>
    <w:rsid w:val="00F4339A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DA2E89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4339A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4339A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4339A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4339A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4339A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DA2E89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rsid w:val="00F4339A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DA2E89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4339A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4339A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4339A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4339A"/>
    <w:rPr>
      <w:b w:val="0"/>
      <w:i/>
    </w:rPr>
  </w:style>
  <w:style w:type="character" w:customStyle="1" w:styleId="34fc">
    <w:name w:val="34_Знак_Название_файла"/>
    <w:qFormat/>
    <w:rsid w:val="00F4339A"/>
    <w:rPr>
      <w:rFonts w:ascii="Calibri" w:hAnsi="Calibri"/>
    </w:rPr>
  </w:style>
  <w:style w:type="character" w:customStyle="1" w:styleId="34fd">
    <w:name w:val="34_Знак_Термин"/>
    <w:rsid w:val="00F4339A"/>
    <w:rPr>
      <w:i/>
    </w:rPr>
  </w:style>
  <w:style w:type="character" w:customStyle="1" w:styleId="34fe">
    <w:name w:val="34_Знак_Полужирный"/>
    <w:rsid w:val="00F4339A"/>
    <w:rPr>
      <w:b/>
    </w:rPr>
  </w:style>
  <w:style w:type="character" w:customStyle="1" w:styleId="34ff">
    <w:name w:val="34_Знак_Верхний_индекс"/>
    <w:rsid w:val="00F4339A"/>
    <w:rPr>
      <w:vertAlign w:val="superscript"/>
    </w:rPr>
  </w:style>
  <w:style w:type="character" w:customStyle="1" w:styleId="3424">
    <w:name w:val="34_Список_Марк_2 Знак"/>
    <w:link w:val="3423"/>
    <w:rsid w:val="00C83231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4339A"/>
    <w:pPr>
      <w:numPr>
        <w:ilvl w:val="1"/>
        <w:numId w:val="31"/>
      </w:numPr>
    </w:pPr>
  </w:style>
  <w:style w:type="paragraph" w:customStyle="1" w:styleId="34ff0">
    <w:name w:val="34_Таблица_Заголовок_Продолжение"/>
    <w:basedOn w:val="34ff1"/>
    <w:next w:val="a0"/>
    <w:rsid w:val="00F4339A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4339A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4339A"/>
    <w:pPr>
      <w:numPr>
        <w:numId w:val="31"/>
      </w:numPr>
    </w:pPr>
  </w:style>
  <w:style w:type="character" w:customStyle="1" w:styleId="3419">
    <w:name w:val="34_Список_Марк_1 Знак"/>
    <w:link w:val="3413"/>
    <w:rsid w:val="00DA2E89"/>
    <w:rPr>
      <w:sz w:val="24"/>
      <w:lang w:eastAsia="x-none"/>
    </w:rPr>
  </w:style>
  <w:style w:type="paragraph" w:styleId="a4">
    <w:name w:val="footnote text"/>
    <w:basedOn w:val="34b"/>
    <w:link w:val="a5"/>
    <w:rsid w:val="00F4339A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4339A"/>
    <w:pPr>
      <w:numPr>
        <w:numId w:val="30"/>
      </w:numPr>
    </w:pPr>
  </w:style>
  <w:style w:type="character" w:customStyle="1" w:styleId="341a">
    <w:name w:val="34_Список_Нум_1 Знак"/>
    <w:link w:val="341"/>
    <w:rsid w:val="00DA2E89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4339A"/>
    <w:pPr>
      <w:numPr>
        <w:ilvl w:val="1"/>
        <w:numId w:val="30"/>
      </w:numPr>
    </w:pPr>
  </w:style>
  <w:style w:type="character" w:customStyle="1" w:styleId="3425">
    <w:name w:val="34_Список_Нум_2 Знак"/>
    <w:basedOn w:val="a1"/>
    <w:link w:val="342"/>
    <w:rsid w:val="00DA2E89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4339A"/>
    <w:pPr>
      <w:keepNext/>
    </w:pPr>
  </w:style>
  <w:style w:type="paragraph" w:customStyle="1" w:styleId="34f1">
    <w:name w:val="34_Рамка_Основной"/>
    <w:basedOn w:val="34b"/>
    <w:link w:val="34f0"/>
    <w:rsid w:val="00F4339A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4339A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4339A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4339A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4339A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4339A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4339A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4339A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4339A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4339A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rsid w:val="00F4339A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F4339A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4339A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4339A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4339A"/>
    <w:pPr>
      <w:keepLines/>
      <w:numPr>
        <w:numId w:val="40"/>
      </w:numPr>
    </w:pPr>
  </w:style>
  <w:style w:type="character" w:customStyle="1" w:styleId="3433">
    <w:name w:val="34_Список_Нум_3 Знак"/>
    <w:basedOn w:val="a1"/>
    <w:link w:val="343"/>
    <w:rsid w:val="00DA2E89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4339A"/>
    <w:pPr>
      <w:numPr>
        <w:ilvl w:val="2"/>
        <w:numId w:val="30"/>
      </w:numPr>
    </w:pPr>
  </w:style>
  <w:style w:type="paragraph" w:customStyle="1" w:styleId="34fff">
    <w:name w:val="34_Определения"/>
    <w:basedOn w:val="34b"/>
    <w:rsid w:val="00F4339A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4339A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4339A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4339A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4339A"/>
    <w:rPr>
      <w:sz w:val="18"/>
      <w:lang w:eastAsia="x-none"/>
    </w:rPr>
  </w:style>
  <w:style w:type="paragraph" w:customStyle="1" w:styleId="34fff1">
    <w:name w:val="34_Листинг"/>
    <w:basedOn w:val="34b"/>
    <w:rsid w:val="00F4339A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4339A"/>
    <w:rPr>
      <w:b/>
    </w:rPr>
  </w:style>
  <w:style w:type="paragraph" w:customStyle="1" w:styleId="3440">
    <w:name w:val="34_Заголовок_4_Приложение"/>
    <w:basedOn w:val="4"/>
    <w:next w:val="34b"/>
    <w:rsid w:val="00F4339A"/>
    <w:pPr>
      <w:numPr>
        <w:numId w:val="40"/>
      </w:numPr>
    </w:pPr>
  </w:style>
  <w:style w:type="paragraph" w:customStyle="1" w:styleId="3410">
    <w:name w:val="34_Таблица_Список_Марк_1"/>
    <w:basedOn w:val="34ff6"/>
    <w:link w:val="341c"/>
    <w:rsid w:val="00F4339A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F4339A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4339A"/>
    <w:pPr>
      <w:numPr>
        <w:ilvl w:val="2"/>
        <w:numId w:val="31"/>
      </w:numPr>
    </w:pPr>
  </w:style>
  <w:style w:type="paragraph" w:customStyle="1" w:styleId="3422">
    <w:name w:val="34_Таблица_Список_Нум_2"/>
    <w:basedOn w:val="34ff6"/>
    <w:rsid w:val="00F4339A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4339A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4339A"/>
    <w:pPr>
      <w:numPr>
        <w:numId w:val="38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4339A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4339A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4339A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4339A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4339A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4339A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4339A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4339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4339A"/>
    <w:pPr>
      <w:numPr>
        <w:numId w:val="37"/>
      </w:numPr>
    </w:pPr>
    <w:rPr>
      <w:lang w:val="x-none"/>
    </w:rPr>
  </w:style>
  <w:style w:type="paragraph" w:styleId="a6">
    <w:name w:val="Revision"/>
    <w:hidden/>
    <w:uiPriority w:val="99"/>
    <w:semiHidden/>
    <w:rsid w:val="00F4339A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4339A"/>
  </w:style>
  <w:style w:type="paragraph" w:customStyle="1" w:styleId="34fffb">
    <w:name w:val="34_Пример_Заголовок"/>
    <w:basedOn w:val="34f8"/>
    <w:next w:val="34f8"/>
    <w:rsid w:val="00F4339A"/>
    <w:pPr>
      <w:keepNext/>
      <w:spacing w:after="120"/>
    </w:pPr>
    <w:rPr>
      <w:b/>
      <w:lang w:eastAsia="ru-RU"/>
    </w:rPr>
  </w:style>
  <w:style w:type="character" w:styleId="a7">
    <w:name w:val="FollowedHyperlink"/>
    <w:rsid w:val="00F4339A"/>
    <w:rPr>
      <w:color w:val="auto"/>
    </w:rPr>
  </w:style>
  <w:style w:type="character" w:customStyle="1" w:styleId="34fffc">
    <w:name w:val="34_Знак_Нижний_индекс"/>
    <w:rsid w:val="00F4339A"/>
    <w:rPr>
      <w:vertAlign w:val="subscript"/>
    </w:rPr>
  </w:style>
  <w:style w:type="character" w:styleId="a8">
    <w:name w:val="footnote reference"/>
    <w:basedOn w:val="a1"/>
    <w:semiHidden/>
    <w:rsid w:val="00F4339A"/>
    <w:rPr>
      <w:vertAlign w:val="superscript"/>
    </w:rPr>
  </w:style>
  <w:style w:type="paragraph" w:styleId="a9">
    <w:name w:val="header"/>
    <w:basedOn w:val="34b"/>
    <w:link w:val="aa"/>
    <w:rsid w:val="00F4339A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4339A"/>
    <w:rPr>
      <w:lang w:eastAsia="x-none"/>
    </w:rPr>
  </w:style>
  <w:style w:type="paragraph" w:styleId="ab">
    <w:name w:val="footer"/>
    <w:basedOn w:val="34b"/>
    <w:link w:val="ac"/>
    <w:rsid w:val="00F4339A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4339A"/>
    <w:rPr>
      <w:lang w:eastAsia="x-none"/>
    </w:rPr>
  </w:style>
  <w:style w:type="numbering" w:customStyle="1" w:styleId="a">
    <w:name w:val="Приложение"/>
    <w:uiPriority w:val="99"/>
    <w:rsid w:val="00F4339A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4339A"/>
    <w:pPr>
      <w:keepNext/>
    </w:pPr>
  </w:style>
  <w:style w:type="character" w:customStyle="1" w:styleId="3434">
    <w:name w:val="34_Список_Марк_3 Знак"/>
    <w:basedOn w:val="34d"/>
    <w:link w:val="3432"/>
    <w:rsid w:val="00C83231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4339A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4339A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DA2E89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DA2E89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DA2E89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4339A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4339A"/>
    <w:pPr>
      <w:numPr>
        <w:numId w:val="36"/>
      </w:numPr>
    </w:pPr>
  </w:style>
  <w:style w:type="paragraph" w:customStyle="1" w:styleId="344">
    <w:name w:val="34_Процедура_Подшаг"/>
    <w:basedOn w:val="34b"/>
    <w:link w:val="34ffff0"/>
    <w:qFormat/>
    <w:rsid w:val="00F4339A"/>
    <w:pPr>
      <w:numPr>
        <w:ilvl w:val="1"/>
        <w:numId w:val="36"/>
      </w:numPr>
    </w:pPr>
  </w:style>
  <w:style w:type="character" w:customStyle="1" w:styleId="34ffff">
    <w:name w:val="34_Процедура_Шаг Знак"/>
    <w:basedOn w:val="34d"/>
    <w:link w:val="340"/>
    <w:rsid w:val="00DA2E89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4339A"/>
    <w:pPr>
      <w:keepNext/>
    </w:pPr>
  </w:style>
  <w:style w:type="character" w:customStyle="1" w:styleId="34ffff0">
    <w:name w:val="34_Процедура_Подшаг Знак"/>
    <w:basedOn w:val="34d"/>
    <w:link w:val="344"/>
    <w:rsid w:val="00DA2E89"/>
    <w:rPr>
      <w:sz w:val="24"/>
      <w:lang w:eastAsia="x-none"/>
    </w:rPr>
  </w:style>
  <w:style w:type="character" w:customStyle="1" w:styleId="34ffff2">
    <w:name w:val="34_Знак_Клавиши"/>
    <w:rsid w:val="00F4339A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4339A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4339A"/>
  </w:style>
  <w:style w:type="paragraph" w:styleId="ad">
    <w:name w:val="caption"/>
    <w:basedOn w:val="34b"/>
    <w:next w:val="34b"/>
    <w:rsid w:val="003D1F65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4339A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4339A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4339A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DA2E89"/>
    <w:rPr>
      <w:sz w:val="24"/>
      <w:lang w:eastAsia="x-none"/>
    </w:rPr>
  </w:style>
  <w:style w:type="character" w:customStyle="1" w:styleId="ae">
    <w:name w:val="Основной текст Знак"/>
    <w:semiHidden/>
    <w:rsid w:val="00F4339A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4339A"/>
    <w:rPr>
      <w:rFonts w:ascii="Arial" w:hAnsi="Arial"/>
    </w:rPr>
  </w:style>
  <w:style w:type="character" w:customStyle="1" w:styleId="af0">
    <w:name w:val="Тема примечания Знак"/>
    <w:semiHidden/>
    <w:rsid w:val="00F4339A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4339A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4339A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4339A"/>
  </w:style>
  <w:style w:type="character" w:styleId="af3">
    <w:name w:val="annotation reference"/>
    <w:semiHidden/>
    <w:rsid w:val="00F4339A"/>
    <w:rPr>
      <w:sz w:val="16"/>
      <w:szCs w:val="16"/>
    </w:rPr>
  </w:style>
  <w:style w:type="character" w:styleId="af4">
    <w:name w:val="page number"/>
    <w:rsid w:val="00F4339A"/>
  </w:style>
  <w:style w:type="paragraph" w:styleId="af5">
    <w:name w:val="Body Text"/>
    <w:basedOn w:val="a0"/>
    <w:link w:val="13"/>
    <w:semiHidden/>
    <w:unhideWhenUsed/>
    <w:rsid w:val="00F4339A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4339A"/>
    <w:rPr>
      <w:sz w:val="24"/>
    </w:rPr>
  </w:style>
  <w:style w:type="paragraph" w:styleId="af6">
    <w:name w:val="annotation subject"/>
    <w:basedOn w:val="af2"/>
    <w:next w:val="af2"/>
    <w:link w:val="14"/>
    <w:semiHidden/>
    <w:rsid w:val="00F4339A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4339A"/>
    <w:rPr>
      <w:b/>
      <w:bCs/>
    </w:rPr>
  </w:style>
  <w:style w:type="paragraph" w:styleId="af7">
    <w:name w:val="Balloon Text"/>
    <w:basedOn w:val="a0"/>
    <w:link w:val="15"/>
    <w:semiHidden/>
    <w:rsid w:val="00F4339A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4339A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4339A"/>
  </w:style>
  <w:style w:type="paragraph" w:customStyle="1" w:styleId="34ffff9">
    <w:name w:val="34_ТЛ_Подпись"/>
    <w:basedOn w:val="34f6"/>
    <w:rsid w:val="00F4339A"/>
  </w:style>
  <w:style w:type="paragraph" w:customStyle="1" w:styleId="34ffffa">
    <w:name w:val="34_ТЛ_Подпись_скрытый"/>
    <w:basedOn w:val="34ffff9"/>
    <w:rsid w:val="00F4339A"/>
    <w:rPr>
      <w:vanish/>
    </w:rPr>
  </w:style>
  <w:style w:type="paragraph" w:customStyle="1" w:styleId="34ffffb">
    <w:name w:val="34_Комментарий_Философта"/>
    <w:basedOn w:val="34b"/>
    <w:rsid w:val="00F4339A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4339A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4339A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4339A"/>
    <w:rPr>
      <w:b/>
    </w:rPr>
  </w:style>
  <w:style w:type="paragraph" w:customStyle="1" w:styleId="34ffffe">
    <w:name w:val="34_Таблица_Сноска_Линия"/>
    <w:basedOn w:val="34fff7"/>
    <w:next w:val="34fff7"/>
    <w:rsid w:val="00F4339A"/>
    <w:pPr>
      <w:keepNext/>
    </w:pPr>
  </w:style>
  <w:style w:type="paragraph" w:customStyle="1" w:styleId="34fffff">
    <w:name w:val="34_Таблица_Примечание"/>
    <w:basedOn w:val="34fff7"/>
    <w:rsid w:val="00F4339A"/>
  </w:style>
  <w:style w:type="character" w:customStyle="1" w:styleId="34fffff0">
    <w:name w:val="34_Знак_Значение"/>
    <w:qFormat/>
    <w:rsid w:val="00F4339A"/>
    <w:rPr>
      <w:rFonts w:ascii="Calibri" w:hAnsi="Calibri"/>
    </w:rPr>
  </w:style>
  <w:style w:type="character" w:styleId="af8">
    <w:name w:val="Hyperlink"/>
    <w:rsid w:val="00F4339A"/>
    <w:rPr>
      <w:color w:val="0000FF"/>
      <w:u w:val="single"/>
    </w:rPr>
  </w:style>
  <w:style w:type="paragraph" w:customStyle="1" w:styleId="34fffff1">
    <w:name w:val="34_Рисунок_Подпись"/>
    <w:basedOn w:val="34b"/>
    <w:rsid w:val="00F4339A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4339A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4339A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4339A"/>
    <w:pPr>
      <w:numPr>
        <w:numId w:val="21"/>
      </w:numPr>
    </w:pPr>
  </w:style>
  <w:style w:type="paragraph" w:customStyle="1" w:styleId="34fffff3">
    <w:name w:val="34_Процедура_Заголовок"/>
    <w:basedOn w:val="34b"/>
    <w:next w:val="34ffff1"/>
    <w:rsid w:val="00F4339A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4339A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4339A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66281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4339A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4339A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4339A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4339A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4339A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4339A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4339A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4339A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4339A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4339A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4339A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4339A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4339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3D1F65"/>
    <w:pPr>
      <w:numPr>
        <w:numId w:val="29"/>
      </w:numPr>
    </w:pPr>
  </w:style>
  <w:style w:type="paragraph" w:customStyle="1" w:styleId="34fffff6">
    <w:name w:val="34_Таблица_Подзаголовок"/>
    <w:basedOn w:val="34ff6"/>
    <w:link w:val="34fffff7"/>
    <w:rsid w:val="00F4339A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4339A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4339A"/>
    <w:pPr>
      <w:jc w:val="center"/>
    </w:pPr>
  </w:style>
  <w:style w:type="paragraph" w:customStyle="1" w:styleId="3411">
    <w:name w:val="34_Таблица_Список_Марк_1_без_отступа"/>
    <w:basedOn w:val="34ff6"/>
    <w:rsid w:val="00F4339A"/>
    <w:pPr>
      <w:numPr>
        <w:numId w:val="41"/>
      </w:numPr>
    </w:pPr>
  </w:style>
  <w:style w:type="paragraph" w:customStyle="1" w:styleId="34fffff9">
    <w:name w:val="34_Формула"/>
    <w:basedOn w:val="a0"/>
    <w:rsid w:val="00F4339A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4339A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4339A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0C00A5-BA03-497F-9042-089AC6A73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718</TotalTime>
  <Pages>6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Локальный сметный расчет</vt:lpstr>
    </vt:vector>
  </TitlesOfParts>
  <Company>Название организации</Company>
  <LinksUpToDate>false</LinksUpToDate>
  <CharactersWithSpaces>2912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Локальный сметный расчет</dc:title>
  <dc:creator>Oksana</dc:creator>
  <cp:lastModifiedBy>Oksana</cp:lastModifiedBy>
  <cp:revision>226</cp:revision>
  <cp:lastPrinted>2014-09-08T01:50:00Z</cp:lastPrinted>
  <dcterms:created xsi:type="dcterms:W3CDTF">2014-09-07T22:05:00Z</dcterms:created>
  <dcterms:modified xsi:type="dcterms:W3CDTF">2023-04-26T11:05:00Z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A.B.XXX.Б2.XX.X-X.X</vt:lpwstr>
  </property>
  <property fmtid="{D5CDD505-2E9C-101B-9397-08002B2CF9AE}" pid="8" name="год_издания">
    <vt:lpwstr>2023</vt:lpwstr>
  </property>
</Properties>
</file>