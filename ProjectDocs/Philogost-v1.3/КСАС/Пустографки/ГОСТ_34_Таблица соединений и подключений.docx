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925" w:rsidRDefault="000A492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D3CD1">
        <w:t>Название организации</w:t>
      </w:r>
      <w:r>
        <w:fldChar w:fldCharType="end"/>
      </w:r>
    </w:p>
    <w:p w:rsidR="000A4925" w:rsidRPr="00C816E8" w:rsidRDefault="000A49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A4925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0A4925" w:rsidRPr="00C816E8" w:rsidRDefault="000A4925" w:rsidP="00345A40">
            <w:pPr>
              <w:pStyle w:val="34ffff8"/>
            </w:pPr>
            <w:r w:rsidRPr="00C816E8">
              <w:t>УТВЕРЖДЕН</w:t>
            </w:r>
          </w:p>
          <w:p w:rsidR="000A4925" w:rsidRPr="00C816E8" w:rsidRDefault="009C6AA7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1D3CD1">
              <w:t>A.B.XXX.С</w:t>
            </w:r>
            <w:proofErr w:type="gramStart"/>
            <w:r w:rsidR="001D3CD1">
              <w:t>6</w:t>
            </w:r>
            <w:proofErr w:type="gramEnd"/>
            <w:r w:rsidR="001D3CD1">
              <w:t>.XX.X-X.X</w:t>
            </w:r>
            <w:r>
              <w:fldChar w:fldCharType="end"/>
            </w:r>
            <w:r w:rsidR="000A4925" w:rsidRPr="00C816E8">
              <w:t>-ЛУ</w:t>
            </w:r>
          </w:p>
          <w:p w:rsidR="000A4925" w:rsidRPr="00C816E8" w:rsidRDefault="000A4925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0A4925" w:rsidRPr="00C816E8" w:rsidRDefault="000A4925" w:rsidP="00345A40">
            <w:pPr>
              <w:pStyle w:val="34ffff8"/>
            </w:pPr>
            <w:r w:rsidRPr="00C816E8">
              <w:t>УТВЕРЖДАЮ</w:t>
            </w:r>
          </w:p>
        </w:tc>
      </w:tr>
      <w:tr w:rsidR="000A4925" w:rsidRPr="00C816E8" w:rsidTr="00345A40">
        <w:trPr>
          <w:trHeight w:val="630"/>
        </w:trPr>
        <w:tc>
          <w:tcPr>
            <w:tcW w:w="5554" w:type="dxa"/>
            <w:vMerge/>
          </w:tcPr>
          <w:p w:rsidR="000A4925" w:rsidRPr="00C816E8" w:rsidRDefault="000A4925" w:rsidP="00345A40"/>
        </w:tc>
        <w:tc>
          <w:tcPr>
            <w:tcW w:w="4563" w:type="dxa"/>
          </w:tcPr>
          <w:p w:rsidR="000A4925" w:rsidRPr="00C816E8" w:rsidRDefault="000A4925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0A4925" w:rsidRPr="00C816E8" w:rsidTr="00345A40">
        <w:trPr>
          <w:trHeight w:val="353"/>
        </w:trPr>
        <w:tc>
          <w:tcPr>
            <w:tcW w:w="5554" w:type="dxa"/>
            <w:vMerge/>
          </w:tcPr>
          <w:p w:rsidR="000A4925" w:rsidRPr="00C816E8" w:rsidRDefault="000A4925" w:rsidP="00345A40"/>
        </w:tc>
        <w:tc>
          <w:tcPr>
            <w:tcW w:w="4563" w:type="dxa"/>
          </w:tcPr>
          <w:p w:rsidR="000A4925" w:rsidRPr="00C816E8" w:rsidRDefault="000A4925" w:rsidP="00B617AD">
            <w:pPr>
              <w:pStyle w:val="34ffff9"/>
            </w:pPr>
            <w:r w:rsidRPr="00C816E8">
              <w:t>____________________ И. О. Фамилия</w:t>
            </w:r>
          </w:p>
          <w:p w:rsidR="000A4925" w:rsidRPr="00C816E8" w:rsidRDefault="000A49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D3CD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A4925" w:rsidRPr="00C816E8" w:rsidRDefault="000A4925" w:rsidP="00801734">
      <w:pPr>
        <w:pStyle w:val="34f5"/>
      </w:pPr>
    </w:p>
    <w:p w:rsidR="000A4925" w:rsidRDefault="000A4925" w:rsidP="00801734">
      <w:pPr>
        <w:pStyle w:val="34f5"/>
      </w:pPr>
    </w:p>
    <w:p w:rsidR="000A4925" w:rsidRDefault="000A4925" w:rsidP="00801734">
      <w:pPr>
        <w:pStyle w:val="34f5"/>
      </w:pPr>
    </w:p>
    <w:p w:rsidR="000A4925" w:rsidRPr="00C816E8" w:rsidRDefault="000A4925" w:rsidP="00801734">
      <w:pPr>
        <w:pStyle w:val="34f5"/>
      </w:pPr>
      <w:bookmarkStart w:id="0" w:name="_GoBack"/>
      <w:bookmarkEnd w:id="0"/>
    </w:p>
    <w:p w:rsidR="000A4925" w:rsidRPr="00C816E8" w:rsidRDefault="000A4925" w:rsidP="00801734">
      <w:pPr>
        <w:pStyle w:val="34f5"/>
      </w:pPr>
    </w:p>
    <w:p w:rsidR="000A4925" w:rsidRPr="00C816E8" w:rsidRDefault="006A0237" w:rsidP="00801734">
      <w:pPr>
        <w:pStyle w:val="34ffb"/>
      </w:pPr>
      <w:fldSimple w:instr=" DOCPROPERTY  полное_название_системы  \* MERGEFORMAT ">
        <w:r w:rsidR="001D3CD1">
          <w:t>Полное название системы</w:t>
        </w:r>
      </w:fldSimple>
    </w:p>
    <w:p w:rsidR="000A4925" w:rsidRPr="00C816E8" w:rsidRDefault="000A4925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1D3CD1">
          <w:t>Краткое название системы</w:t>
        </w:r>
      </w:fldSimple>
      <w:r w:rsidRPr="00C816E8">
        <w:t>)</w:t>
      </w:r>
    </w:p>
    <w:p w:rsidR="000A4925" w:rsidRPr="00C816E8" w:rsidRDefault="006A0237" w:rsidP="00801734">
      <w:pPr>
        <w:pStyle w:val="34ffd"/>
      </w:pPr>
      <w:fldSimple w:instr=" DOCPROPERTY  Title  \* MERGEFORMAT ">
        <w:r w:rsidR="001D3CD1">
          <w:t>Таблица соединений и подключений</w:t>
        </w:r>
      </w:fldSimple>
    </w:p>
    <w:p w:rsidR="000A4925" w:rsidRDefault="000A492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D3CD1">
        <w:t>A.B.XXX.С</w:t>
      </w:r>
      <w:proofErr w:type="gramStart"/>
      <w:r w:rsidR="001D3CD1">
        <w:t>6</w:t>
      </w:r>
      <w:proofErr w:type="gramEnd"/>
      <w:r w:rsidR="001D3CD1">
        <w:t>.XX.X-X.X</w:t>
      </w:r>
      <w:r w:rsidRPr="00C816E8">
        <w:fldChar w:fldCharType="end"/>
      </w:r>
    </w:p>
    <w:p w:rsidR="000A4925" w:rsidRDefault="000A4925" w:rsidP="00801734">
      <w:pPr>
        <w:pStyle w:val="34f5"/>
      </w:pPr>
    </w:p>
    <w:p w:rsidR="000A4925" w:rsidRPr="006642C9" w:rsidRDefault="000A4925" w:rsidP="00801734">
      <w:pPr>
        <w:pStyle w:val="34f5"/>
      </w:pPr>
    </w:p>
    <w:p w:rsidR="004E327F" w:rsidRPr="006642C9" w:rsidRDefault="004E327F" w:rsidP="00801734">
      <w:pPr>
        <w:pStyle w:val="34f5"/>
      </w:pPr>
    </w:p>
    <w:p w:rsidR="000A4925" w:rsidRDefault="000A4925" w:rsidP="00801734">
      <w:pPr>
        <w:pStyle w:val="34f5"/>
      </w:pPr>
    </w:p>
    <w:p w:rsidR="000A4925" w:rsidRDefault="000A492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A492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A4925" w:rsidRPr="00C816E8" w:rsidRDefault="000A4925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0A4925" w:rsidRPr="00C816E8" w:rsidRDefault="000A492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0A4925" w:rsidRPr="00C816E8" w:rsidRDefault="000A4925" w:rsidP="00345A40">
            <w:pPr>
              <w:pStyle w:val="34ffff9"/>
            </w:pPr>
          </w:p>
        </w:tc>
      </w:tr>
      <w:tr w:rsidR="000A4925" w:rsidRPr="00C816E8" w:rsidTr="00345A40">
        <w:trPr>
          <w:trHeight w:val="868"/>
        </w:trPr>
        <w:tc>
          <w:tcPr>
            <w:tcW w:w="4564" w:type="dxa"/>
          </w:tcPr>
          <w:p w:rsidR="000A4925" w:rsidRPr="00C816E8" w:rsidRDefault="000A492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A4925" w:rsidRPr="00C816E8" w:rsidRDefault="000A4925" w:rsidP="00345A40">
            <w:pPr>
              <w:pStyle w:val="34ffff9"/>
            </w:pPr>
          </w:p>
        </w:tc>
        <w:tc>
          <w:tcPr>
            <w:tcW w:w="4563" w:type="dxa"/>
          </w:tcPr>
          <w:p w:rsidR="000A4925" w:rsidRPr="00C816E8" w:rsidRDefault="000A492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A4925" w:rsidRPr="00C816E8" w:rsidTr="00345A40">
        <w:trPr>
          <w:trHeight w:val="404"/>
        </w:trPr>
        <w:tc>
          <w:tcPr>
            <w:tcW w:w="4564" w:type="dxa"/>
          </w:tcPr>
          <w:p w:rsidR="000A4925" w:rsidRPr="00C816E8" w:rsidRDefault="000A4925" w:rsidP="00345A40">
            <w:pPr>
              <w:pStyle w:val="34ffff9"/>
            </w:pPr>
            <w:r w:rsidRPr="00C816E8">
              <w:t>____________________ И. О. Фамилия</w:t>
            </w:r>
          </w:p>
          <w:p w:rsidR="000A4925" w:rsidRPr="00C816E8" w:rsidRDefault="000A4925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D3CD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A4925" w:rsidRPr="00C816E8" w:rsidRDefault="000A4925" w:rsidP="00345A40">
            <w:pPr>
              <w:pStyle w:val="34ffff9"/>
            </w:pPr>
          </w:p>
        </w:tc>
        <w:tc>
          <w:tcPr>
            <w:tcW w:w="4563" w:type="dxa"/>
          </w:tcPr>
          <w:p w:rsidR="000A4925" w:rsidRPr="00C816E8" w:rsidRDefault="000A4925" w:rsidP="00B617AD">
            <w:pPr>
              <w:pStyle w:val="34ffff9"/>
            </w:pPr>
            <w:r w:rsidRPr="00C816E8">
              <w:t>____________________ И. О. Фамилия</w:t>
            </w:r>
          </w:p>
          <w:p w:rsidR="000A4925" w:rsidRPr="00C816E8" w:rsidRDefault="000A49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D3CD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0A492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A4925" w:rsidRPr="00C816E8" w:rsidRDefault="000A492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0A4925" w:rsidRPr="00C816E8" w:rsidRDefault="000A492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0A4925" w:rsidRPr="00C816E8" w:rsidRDefault="000A4925" w:rsidP="00345A40">
            <w:pPr>
              <w:pStyle w:val="34ffff8"/>
            </w:pPr>
          </w:p>
        </w:tc>
      </w:tr>
      <w:tr w:rsidR="000A4925" w:rsidRPr="00C816E8" w:rsidTr="00345A40">
        <w:trPr>
          <w:trHeight w:val="864"/>
        </w:trPr>
        <w:tc>
          <w:tcPr>
            <w:tcW w:w="4564" w:type="dxa"/>
          </w:tcPr>
          <w:p w:rsidR="000A4925" w:rsidRPr="00C816E8" w:rsidRDefault="000A492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A4925" w:rsidRPr="00C816E8" w:rsidRDefault="000A4925" w:rsidP="00345A40">
            <w:pPr>
              <w:pStyle w:val="34ffff9"/>
            </w:pPr>
          </w:p>
        </w:tc>
        <w:tc>
          <w:tcPr>
            <w:tcW w:w="4563" w:type="dxa"/>
          </w:tcPr>
          <w:p w:rsidR="000A4925" w:rsidRPr="00C816E8" w:rsidRDefault="000A492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A4925" w:rsidRPr="00C816E8" w:rsidTr="00345A40">
        <w:trPr>
          <w:trHeight w:val="643"/>
        </w:trPr>
        <w:tc>
          <w:tcPr>
            <w:tcW w:w="4564" w:type="dxa"/>
          </w:tcPr>
          <w:p w:rsidR="000A4925" w:rsidRPr="00C816E8" w:rsidRDefault="000A4925" w:rsidP="00B617AD">
            <w:pPr>
              <w:pStyle w:val="34ffff9"/>
            </w:pPr>
            <w:r w:rsidRPr="00C816E8">
              <w:t>____________________ И. О. Фамилия</w:t>
            </w:r>
          </w:p>
          <w:p w:rsidR="000A4925" w:rsidRPr="00C816E8" w:rsidRDefault="000A49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D3CD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A4925" w:rsidRPr="00C816E8" w:rsidRDefault="000A4925" w:rsidP="00345A40">
            <w:pPr>
              <w:pStyle w:val="34ffff9"/>
            </w:pPr>
          </w:p>
        </w:tc>
        <w:tc>
          <w:tcPr>
            <w:tcW w:w="4563" w:type="dxa"/>
          </w:tcPr>
          <w:p w:rsidR="000A4925" w:rsidRPr="00C816E8" w:rsidRDefault="000A4925" w:rsidP="00B617AD">
            <w:pPr>
              <w:pStyle w:val="34ffff9"/>
            </w:pPr>
            <w:r w:rsidRPr="00C816E8">
              <w:t>____________________ И. О. Фамилия</w:t>
            </w:r>
          </w:p>
          <w:p w:rsidR="000A4925" w:rsidRPr="00C816E8" w:rsidRDefault="000A492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D3CD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A4925" w:rsidRPr="00801734" w:rsidRDefault="000A4925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4E327F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6782" w:history="1">
        <w:r w:rsidR="004E327F" w:rsidRPr="00682776">
          <w:rPr>
            <w:rStyle w:val="af8"/>
          </w:rPr>
          <w:t>1 Таблица соединений и подключений</w:t>
        </w:r>
        <w:r w:rsidR="004E327F">
          <w:rPr>
            <w:webHidden/>
          </w:rPr>
          <w:tab/>
        </w:r>
        <w:r w:rsidR="004E327F">
          <w:rPr>
            <w:webHidden/>
          </w:rPr>
          <w:fldChar w:fldCharType="begin"/>
        </w:r>
        <w:r w:rsidR="004E327F">
          <w:rPr>
            <w:webHidden/>
          </w:rPr>
          <w:instrText xml:space="preserve"> PAGEREF _Toc2606782 \h </w:instrText>
        </w:r>
        <w:r w:rsidR="004E327F">
          <w:rPr>
            <w:webHidden/>
          </w:rPr>
        </w:r>
        <w:r w:rsidR="004E327F">
          <w:rPr>
            <w:webHidden/>
          </w:rPr>
          <w:fldChar w:fldCharType="separate"/>
        </w:r>
        <w:r w:rsidR="001D3CD1">
          <w:rPr>
            <w:webHidden/>
          </w:rPr>
          <w:t>3</w:t>
        </w:r>
        <w:r w:rsidR="004E327F">
          <w:rPr>
            <w:webHidden/>
          </w:rPr>
          <w:fldChar w:fldCharType="end"/>
        </w:r>
      </w:hyperlink>
    </w:p>
    <w:p w:rsidR="004E327F" w:rsidRDefault="00C47D39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83" w:history="1">
        <w:r w:rsidR="004E327F" w:rsidRPr="00682776">
          <w:rPr>
            <w:rStyle w:val="af8"/>
          </w:rPr>
          <w:t>Перечень сокращений</w:t>
        </w:r>
        <w:r w:rsidR="004E327F">
          <w:rPr>
            <w:webHidden/>
          </w:rPr>
          <w:tab/>
        </w:r>
        <w:r w:rsidR="004E327F">
          <w:rPr>
            <w:webHidden/>
          </w:rPr>
          <w:fldChar w:fldCharType="begin"/>
        </w:r>
        <w:r w:rsidR="004E327F">
          <w:rPr>
            <w:webHidden/>
          </w:rPr>
          <w:instrText xml:space="preserve"> PAGEREF _Toc2606783 \h </w:instrText>
        </w:r>
        <w:r w:rsidR="004E327F">
          <w:rPr>
            <w:webHidden/>
          </w:rPr>
        </w:r>
        <w:r w:rsidR="004E327F">
          <w:rPr>
            <w:webHidden/>
          </w:rPr>
          <w:fldChar w:fldCharType="separate"/>
        </w:r>
        <w:r w:rsidR="001D3CD1">
          <w:rPr>
            <w:webHidden/>
          </w:rPr>
          <w:t>4</w:t>
        </w:r>
        <w:r w:rsidR="004E327F">
          <w:rPr>
            <w:webHidden/>
          </w:rPr>
          <w:fldChar w:fldCharType="end"/>
        </w:r>
      </w:hyperlink>
    </w:p>
    <w:p w:rsidR="004E327F" w:rsidRDefault="00C47D39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6784" w:history="1">
        <w:r w:rsidR="004E327F" w:rsidRPr="00682776">
          <w:rPr>
            <w:rStyle w:val="af8"/>
          </w:rPr>
          <w:t>Перечень терминов</w:t>
        </w:r>
        <w:r w:rsidR="004E327F">
          <w:rPr>
            <w:webHidden/>
          </w:rPr>
          <w:tab/>
        </w:r>
        <w:r w:rsidR="004E327F">
          <w:rPr>
            <w:webHidden/>
          </w:rPr>
          <w:fldChar w:fldCharType="begin"/>
        </w:r>
        <w:r w:rsidR="004E327F">
          <w:rPr>
            <w:webHidden/>
          </w:rPr>
          <w:instrText xml:space="preserve"> PAGEREF _Toc2606784 \h </w:instrText>
        </w:r>
        <w:r w:rsidR="004E327F">
          <w:rPr>
            <w:webHidden/>
          </w:rPr>
        </w:r>
        <w:r w:rsidR="004E327F">
          <w:rPr>
            <w:webHidden/>
          </w:rPr>
          <w:fldChar w:fldCharType="separate"/>
        </w:r>
        <w:r w:rsidR="001D3CD1">
          <w:rPr>
            <w:webHidden/>
          </w:rPr>
          <w:t>5</w:t>
        </w:r>
        <w:r w:rsidR="004E327F">
          <w:rPr>
            <w:webHidden/>
          </w:rPr>
          <w:fldChar w:fldCharType="end"/>
        </w:r>
      </w:hyperlink>
    </w:p>
    <w:p w:rsidR="00F64EB3" w:rsidRDefault="00380491" w:rsidP="00E10079">
      <w:pPr>
        <w:pStyle w:val="34b"/>
      </w:pPr>
      <w:r>
        <w:fldChar w:fldCharType="end"/>
      </w:r>
    </w:p>
    <w:p w:rsidR="00E3465E" w:rsidRDefault="00E3465E" w:rsidP="0028244C">
      <w:pPr>
        <w:pStyle w:val="34fffa"/>
        <w:rPr>
          <w:lang w:val="en-US"/>
        </w:rPr>
      </w:pPr>
    </w:p>
    <w:p w:rsidR="003B31D6" w:rsidRDefault="003B31D6" w:rsidP="0028244C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90156C" w:rsidP="0090156C">
      <w:pPr>
        <w:pStyle w:val="1"/>
      </w:pPr>
      <w:bookmarkStart w:id="1" w:name="_Toc2606782"/>
      <w:r w:rsidRPr="0090156C">
        <w:rPr>
          <w:lang w:val="ru-RU"/>
        </w:rPr>
        <w:lastRenderedPageBreak/>
        <w:t>Таблица соединений и подключений</w:t>
      </w:r>
      <w:bookmarkEnd w:id="1"/>
    </w:p>
    <w:p w:rsidR="000611C2" w:rsidRPr="000611C2" w:rsidRDefault="000611C2" w:rsidP="000611C2">
      <w:pPr>
        <w:pStyle w:val="34b"/>
        <w:rPr>
          <w:lang w:val="en-US" w:eastAsia="ru-RU"/>
        </w:rPr>
      </w:pPr>
    </w:p>
    <w:p w:rsidR="000611C2" w:rsidRDefault="000611C2" w:rsidP="0090156C">
      <w:pPr>
        <w:pStyle w:val="34fffa"/>
        <w:rPr>
          <w:lang w:val="en-US"/>
        </w:rPr>
      </w:pPr>
    </w:p>
    <w:p w:rsidR="00147B49" w:rsidRDefault="002C35B5" w:rsidP="00147B49">
      <w:pPr>
        <w:pStyle w:val="3415"/>
        <w:rPr>
          <w:lang w:val="en-US"/>
        </w:rPr>
      </w:pPr>
      <w:bookmarkStart w:id="2" w:name="_Toc397971534"/>
      <w:bookmarkStart w:id="3" w:name="_Toc398225599"/>
      <w:bookmarkStart w:id="4" w:name="_Toc386572818"/>
      <w:bookmarkStart w:id="5" w:name="_Toc386572947"/>
      <w:bookmarkStart w:id="6" w:name="_Toc390811904"/>
      <w:bookmarkStart w:id="7" w:name="_Toc394586650"/>
      <w:bookmarkStart w:id="8" w:name="_Toc2606783"/>
      <w:bookmarkEnd w:id="2"/>
      <w:bookmarkEnd w:id="3"/>
      <w:r>
        <w:lastRenderedPageBreak/>
        <w:t>Перечень</w:t>
      </w:r>
      <w:r w:rsidR="00147B49">
        <w:t xml:space="preserve"> сокращений</w:t>
      </w:r>
      <w:bookmarkEnd w:id="4"/>
      <w:bookmarkEnd w:id="5"/>
      <w:bookmarkEnd w:id="6"/>
      <w:bookmarkEnd w:id="7"/>
      <w:bookmarkEnd w:id="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9" w:name="_Toc2606784"/>
      <w:r>
        <w:lastRenderedPageBreak/>
        <w:t>Перечень терминов</w:t>
      </w:r>
      <w:bookmarkEnd w:id="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642C9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6642C9" w:rsidRPr="00A86232" w:rsidRDefault="006642C9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Дата</w:t>
            </w:r>
          </w:p>
        </w:tc>
      </w:tr>
      <w:tr w:rsidR="006642C9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6642C9" w:rsidRPr="005F1B2E" w:rsidRDefault="006642C9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6642C9" w:rsidRPr="005F1B2E" w:rsidRDefault="006642C9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6642C9" w:rsidRPr="005F1B2E" w:rsidRDefault="006642C9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6642C9" w:rsidRPr="005F1B2E" w:rsidRDefault="006642C9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6642C9" w:rsidRPr="005F1B2E" w:rsidRDefault="006642C9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6642C9" w:rsidRPr="005F1B2E" w:rsidRDefault="006642C9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6642C9" w:rsidRPr="005F1B2E" w:rsidRDefault="006642C9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6642C9" w:rsidRPr="005F1B2E" w:rsidRDefault="006642C9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6642C9" w:rsidRPr="005F1B2E" w:rsidRDefault="006642C9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6642C9" w:rsidRPr="005F1B2E" w:rsidRDefault="006642C9" w:rsidP="006877E2">
            <w:pPr>
              <w:pStyle w:val="34ff8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  <w:tr w:rsidR="006642C9" w:rsidTr="00711FB7">
        <w:trPr>
          <w:trHeight w:val="454"/>
        </w:trPr>
        <w:tc>
          <w:tcPr>
            <w:tcW w:w="518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642C9" w:rsidRDefault="006642C9" w:rsidP="00711FB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642C9" w:rsidRDefault="006642C9" w:rsidP="00711FB7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7D39" w:rsidRDefault="00C47D39" w:rsidP="00AD0715">
      <w:r>
        <w:separator/>
      </w:r>
    </w:p>
    <w:p w:rsidR="00C47D39" w:rsidRDefault="00C47D39" w:rsidP="00AD0715"/>
  </w:endnote>
  <w:endnote w:type="continuationSeparator" w:id="0">
    <w:p w:rsidR="00C47D39" w:rsidRDefault="00C47D39" w:rsidP="00AD0715">
      <w:r>
        <w:continuationSeparator/>
      </w:r>
    </w:p>
    <w:p w:rsidR="00C47D39" w:rsidRDefault="00C47D3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7D39" w:rsidRDefault="00C47D39" w:rsidP="00AD0715">
      <w:r>
        <w:separator/>
      </w:r>
    </w:p>
    <w:p w:rsidR="00C47D39" w:rsidRDefault="00C47D39" w:rsidP="00AD0715"/>
  </w:footnote>
  <w:footnote w:type="continuationSeparator" w:id="0">
    <w:p w:rsidR="00C47D39" w:rsidRDefault="00C47D39" w:rsidP="00AD0715">
      <w:r>
        <w:continuationSeparator/>
      </w:r>
    </w:p>
    <w:p w:rsidR="00C47D39" w:rsidRDefault="00C47D3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A49570B" wp14:editId="7A9D218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C4F9361" wp14:editId="43D5D7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1A642407" wp14:editId="0EC6F03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0156C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D3CD1">
                                      <w:t>A.B.XXX.С</w:t>
                                    </w:r>
                                    <w:proofErr w:type="gramStart"/>
                                    <w:r w:rsidR="001D3CD1">
                                      <w:t>6</w:t>
                                    </w:r>
                                    <w:proofErr w:type="gramEnd"/>
                                    <w:r w:rsidR="001D3CD1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0156C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D3CD1">
                                <w:t>A.B.XXX.С</w:t>
                              </w:r>
                              <w:proofErr w:type="gramStart"/>
                              <w:r w:rsidR="001D3CD1">
                                <w:t>6</w:t>
                              </w:r>
                              <w:proofErr w:type="gramEnd"/>
                              <w:r w:rsidR="001D3CD1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35296E6F" wp14:editId="117E6FFE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6A0237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D3CD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D3CD1" w:rsidRPr="001D3CD1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D3CD1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D3CD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D3CD1">
                                    <w:t>A.B.XXX.С</w:t>
                                  </w:r>
                                  <w:proofErr w:type="gramStart"/>
                                  <w:r w:rsidR="001D3CD1">
                                    <w:t>6</w:t>
                                  </w:r>
                                  <w:proofErr w:type="gramEnd"/>
                                  <w:r w:rsidR="001D3CD1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6A0237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D3CD1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B8681C" w:rsidRDefault="006A0237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1D3CD1">
                                      <w:t>Таблица соединений и подключений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6A0237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D3CD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D3CD1" w:rsidRPr="001D3CD1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D3CD1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D3CD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D3CD1">
                              <w:t>A.B.XXX.С</w:t>
                            </w:r>
                            <w:proofErr w:type="gramStart"/>
                            <w:r w:rsidR="001D3CD1">
                              <w:t>6</w:t>
                            </w:r>
                            <w:proofErr w:type="gramEnd"/>
                            <w:r w:rsidR="001D3CD1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6A0237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D3CD1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B8681C" w:rsidRDefault="006A0237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1D3CD1">
                                <w:t>Таблица соединений и подключений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4CD" w:rsidRDefault="004F04C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7B4B38" wp14:editId="7601771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CB1016" w:rsidRDefault="004F04C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374BE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D3CD1">
                                      <w:rPr>
                                        <w:noProof/>
                                        <w:lang w:val="en-US"/>
                                      </w:rPr>
                                      <w:t>6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D3CD1">
                                      <w:t>A.B.XXX.С</w:t>
                                    </w:r>
                                    <w:proofErr w:type="gramStart"/>
                                    <w:r w:rsidR="001D3CD1">
                                      <w:t>6</w:t>
                                    </w:r>
                                    <w:proofErr w:type="gramEnd"/>
                                    <w:r w:rsidR="001D3CD1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fGUfqisPAACt&#10;2AAADgAAAAAAAAAAAAAAAAAuAgAAZHJzL2Uyb0RvYy54bWxQSwECLQAUAAYACAAAACEAWUWeJeEA&#10;AAALAQAADwAAAAAAAAAAAAAAAACFEQAAZHJzL2Rvd25yZXYueG1sUEsFBgAAAAAEAAQA8wAAAJMS&#10;AAAAAA==&#10;">
              <v:group id="Группа 162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<v:group id="Группа 162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ShSY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v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KFJgwwAAAN0AAAAP&#10;AAAAAAAAAAAAAAAAAKoCAABkcnMvZG93bnJldi54bWxQSwUGAAAAAAQABAD6AAAAmgMAAAAA&#10;">
                  <v:group id="Группа 162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rMF8MAAADd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+swXwwAAAN0AAAAP&#10;AAAAAAAAAAAAAAAAAKoCAABkcnMvZG93bnJldi54bWxQSwUGAAAAAAQABAD6AAAAmgMAAAAA&#10;">
                    <v:group id="Группа 162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xwZsMA&#10;AADdAAAADwAAAGRycy9kb3ducmV2LnhtbERPS2sCMRC+F/wPYQreNKnYtd0axQfFx60q9Dpsxt2l&#10;m8mSRN3++0YQepuP7znTeWcbcSUfascaXoYKBHHhTM2lhtPxc/AGIkRkg41j0vBLAeaz3tMUc+Nu&#10;/EXXQyxFCuGQo4YqxjaXMhQVWQxD1xIn7uy8xZigL6XxeEvhtpEjpTJpsebUUGFLq4qKn8PFajif&#10;1G5yjLRYrvz7636tvrOt2mjdf+4WHyAidfFf/HBvTZqfjcZw/yadIG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xwZsMAAADdAAAADwAAAAAAAAAAAAAAAACYAgAAZHJzL2Rv&#10;d25yZXYueG1sUEsFBgAAAAAEAAQA9QAAAIgD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hNUY8QAAADdAAAA&#10;DwAAAAAAAAAAAAAAAACqAgAAZHJzL2Rvd25yZXYueG1sUEsFBgAAAAAEAAQA+gAAAJsDAAAAAA==&#10;">
                        <v:group id="Группа 162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sHKFMMAAADdAAAADwAAAGRycy9kb3ducmV2LnhtbERPTYvCMBC9L/gfwgh7&#10;W9O6WKQaRURlDyKsCuJtaMa22ExKE9v67zeCsLd5vM+ZL3tTiZYaV1pWEI8iEMSZ1SXnCs6n7dcU&#10;hPPIGivLpOBJDpaLwcccU207/qX26HMRQtilqKDwvk6ldFlBBt3I1sSBu9nGoA+wyaVusAvhppLj&#10;KEqkwZJDQ4E1rQvK7seHUbDrsFt9x5t2f7+tn9fT5HDZx6TU57BfzUB46v2/+O3+0WF+Mk7g9U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wcoUwwAAAN0AAAAP&#10;AAAAAAAAAAAAAAAAAKoCAABkcnMvZG93bnJldi54bWxQSwUGAAAAAAQABAD6AAAAmg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Bh0MIAAADdAAAADwAAAGRycy9kb3ducmV2LnhtbERPTWvCQBC9F/wPywje6sYcoqSuUgqC&#10;oge1Qq9DdpINzc6G3dWk/74rFHqbx/uc9Xa0nXiQD61jBYt5BoK4crrlRsHtc/e6AhEissbOMSn4&#10;oQDbzeRljaV2A1/ocY2NSCEcSlRgYuxLKUNlyGKYu544cbXzFmOCvpHa45DCbSfzLCukxZZTg8Ge&#10;PgxV39e7VSAPx+Hsd/mtbup9774O5lQMo1Kz6fj+BiLSGP/Ff+69TvOLfAn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Bh0MIAAADd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/1osUAAADdAAAADwAAAGRycy9kb3ducmV2LnhtbESPQWvDMAyF74P+B6PCbquzHMLI6pYy&#10;KLR0h60r7CpiJQ6N5WC7Tfbvp8NgN4n39N6n9Xb2g7pTTH1gA8+rAhRxE2zPnYHL1/7pBVTKyBaH&#10;wGTghxJsN4uHNdY2TPxJ93PulIRwqtGAy3mstU6NI49pFUZi0doQPWZZY6dtxEnC/aDLoqi0x56l&#10;weFIb46a6/nmDejjafqI+/LSdu1hDN9H915NszGPy3n3CirTnP/Nf9cHK/hVKbjyjYy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y/1osUAAADdAAAADwAAAAAAAAAA&#10;AAAAAAChAgAAZHJzL2Rvd25yZXYueG1sUEsFBgAAAAAEAAQA+QAAAJMDAAAAAA=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NQOcIAAADdAAAADwAAAGRycy9kb3ducmV2LnhtbERPTWvCQBC9F/wPywje6sYcgqauUgqC&#10;oge1Qq9DdpINzc6G3dWk/74rFHqbx/uc9Xa0nXiQD61jBYt5BoK4crrlRsHtc/e6BBEissbOMSn4&#10;oQDbzeRljaV2A1/ocY2NSCEcSlRgYuxLKUNlyGKYu544cbXzFmOCvpHa45DCbSfzLCukxZZTg8Ge&#10;PgxV39e7VSAPx+Hsd/mtbup9774O5lQMo1Kz6fj+BiLSGP/Ff+69TvOLfAX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NQOcIAAADdAAAADwAAAAAAAAAAAAAA&#10;AAChAgAAZHJzL2Rvd25yZXYueG1sUEsFBgAAAAAEAAQA+QAAAJADAAAAAA=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BvecUAAADdAAAADwAAAGRycy9kb3ducmV2LnhtbESPQWvDMAyF74P9B6PBbqvTDsJI65ZS&#10;KLRsh60t9CpiJQ6N5WB7Tfbvp8NgN4n39N6n1WbyvbpTTF1gA/NZAYq4Drbj1sDlvH95A5UyssU+&#10;MBn4oQSb9ePDCisbRv6i+ym3SkI4VWjA5TxUWqfakcc0CwOxaE2IHrOssdU24ijhvteLoii1x46l&#10;weFAO0f17fTtDejj+/gZ94tL0zaHIVyP7qMcJ2Oen6btElSmKf+b/64PVvDLV+GXb2QE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BvecUAAADdAAAADwAAAAAAAAAA&#10;AAAAAAChAgAAZHJzL2Rvd25yZXYueG1sUEsFBgAAAAAEAAQA+QAAAJMD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zK4sIAAADdAAAADwAAAGRycy9kb3ducmV2LnhtbERPTYvCMBC9L/gfwgje1lQXylKNIoKg&#10;rIddFbwOzbQpNpOSRFv/vVlY2Ns83ucs14NtxYN8aBwrmE0zEMSl0w3XCi7n3fsniBCRNbaOScGT&#10;AqxXo7clFtr1/EOPU6xFCuFQoAITY1dIGUpDFsPUdcSJq5y3GBP0tdQe+xRuWznPslxabDg1GOxo&#10;a6i8ne5WgTx89d9+N79UdbXv3PVgjnk/KDUZD5sFiEhD/Bf/ufc6zc8/ZvD7TTpBr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zK4sIAAADdAAAADwAAAAAAAAAAAAAA&#10;AAChAgAAZHJzL2Rvd25yZXYueG1sUEsFBgAAAAAEAAQA+QAAAJADAAAAAA==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CNays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8Q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gjWsrCAAAA3QAAAA8A&#10;AAAAAAAAAAAAAAAAqgIAAGRycy9kb3ducmV2LnhtbFBLBQYAAAAABAAEAPoAAACZAwAAAAA=&#10;">
                      <v:group id="Группа 163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2//UcMAAADdAAAADwAAAGRycy9kb3ducmV2LnhtbERPTYvCMBC9L/gfwgje&#10;1rSWFalGEVHxIAurgngbmrEtNpPSxLb+e7OwsLd5vM9ZrHpTiZYaV1pWEI8jEMSZ1SXnCi7n3ecM&#10;hPPIGivLpOBFDlbLwccCU207/qH25HMRQtilqKDwvk6ldFlBBt3Y1sSBu9vGoA+wyaVusAvhppKT&#10;KJpKgyWHhgJr2hSUPU5Po2DfYbdO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b/9RwwAAAN0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VZjsQA&#10;AADdAAAADwAAAGRycy9kb3ducmV2LnhtbERP22rCQBB9F/oPywh9kbqxS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WY7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n8FcQA&#10;AADdAAAADwAAAGRycy9kb3ducmV2LnhtbERP22rCQBB9F/oPywh9kbqxY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p/BX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iYsQA&#10;AADdAAAADwAAAGRycy9kb3ducmV2LnhtbERP3WrCMBS+F/YO4Qx2I2vqhG7rGmUOBg6hYPUBzpqz&#10;tticlCRqfXszELw7H9/vKZaj6cWJnO8sK5glKQji2uqOGwX73ffzGwgfkDX2lknBhTwsFw+TAnNt&#10;z7ylUxUaEUPY56igDWHIpfR1SwZ9YgfiyP1ZZzBE6BqpHZ5juOnlS5pm0mDHsaHFgb5aqg/V0SjA&#10;MrzPDm61aqbHXVlmP7+ve71R6ulx/PwAEWgMd/HNvdZxfjbP4P+beIJ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YmL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fH+cMA&#10;AADdAAAADwAAAGRycy9kb3ducmV2LnhtbERP24rCMBB9X/Afwgi+LJq6C1WrUXRBcFkoePmAsRnb&#10;YjMpSdT695uFBd/mcK6zWHWmEXdyvrasYDxKQBAXVtdcKjgdt8MpCB+QNTaWScGTPKyWvbcFZto+&#10;eE/3QyhFDGGfoYIqhDaT0hcVGfQj2xJH7mKdwRChK6V2+IjhppEfSZJKgzXHhgpb+qqouB5uRgHm&#10;YTa+us2mfL8d8zz9Pk9O+kepQb9bz0EE6sJL/O/e6Tg//ZzA3zfx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fH+cMAAADd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Ti8cA&#10;AADdAAAADwAAAGRycy9kb3ducmV2LnhtbESP3WrCQBCF74W+wzKF3kjdaCFtU1epQqEiBPx5gGl2&#10;mgSzs2F31fTtOxeCdzOcM+d8M18OrlMXCrH1bGA6yUARV962XBs4Hr6e30DFhGyx80wG/ijCcvEw&#10;mmNh/ZV3dNmnWkkIxwINNCn1hdaxashhnPieWLRfHxwmWUOtbcCrhLtOz7Is1w5bloYGe1o3VJ32&#10;Z2cAy/Q+PYXVqh6fD2WZb35ej3ZrzNPj8PkBKtGQ7ubb9bcV/PxFcOUbG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oU4vHAAAA3QAAAA8AAAAAAAAAAAAAAAAAmAIAAGRy&#10;cy9kb3ducmV2LnhtbFBLBQYAAAAABAAEAPUAAACM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fIu8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E+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HyLvFAAAA3Q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B1f8cA&#10;AADdAAAADwAAAGRycy9kb3ducmV2LnhtbESPQWvDMAyF74P+B6PCbqvT0ZWS1S2lsFF2GWt76FHE&#10;mh0ay0nspdl+/XQY7Cbxnt77tN6OoVED9amObGA+K0ARV9HW7AycTy8PK1ApI1tsIpOBb0qw3Uzu&#10;1ljaeOMPGo7ZKQnhVKIBn3Nbap0qTwHTLLbEon3GPmCWtXfa9niT8NDox6JY6oA1S4PHlvaequvx&#10;Kxjo/Lh4ct17cx3eftzOvx5Sd74Ycz8dd8+gMo353/x3fbCCv1wIv3wjI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AdX/HAAAA3QAAAA8AAAAAAAAAAAAAAAAAmAIAAGRy&#10;cy9kb3ducmV2LnhtbFBLBQYAAAAABAAEAPUAAACM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Q5MMA&#10;AADdAAAADwAAAGRycy9kb3ducmV2LnhtbERPS2sCMRC+F/ofwhS81ayiIlujiKBIL+Lj4HHYTJPF&#10;zWR3E9dtf30jFHqbj+85i1XvKtFRG0rPCkbDDARx4XXJRsHlvH2fgwgRWWPlmRR8U4DV8vVlgbn2&#10;Dz5Sd4pGpBAOOSqwMda5lKGw5DAMfU2cuC/fOowJtkbqFh8p3FVynGUz6bDk1GCxpo2l4na6OwWN&#10;7SdT0xyqW/f5Y9Z2tw/N5arU4K1ff4CI1Md/8Z97r9P82WQE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zQ5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5Ok8MA&#10;AADdAAAADwAAAGRycy9kb3ducmV2LnhtbERPS2sCMRC+F/wPYQrearaiIlujiFARL+Lj4HHYTJPF&#10;zWR3k65rf30jFHqbj+85i1XvKtFRG0rPCt5HGQjiwuuSjYLL+fNtDiJEZI2VZ1LwoACr5eBlgbn2&#10;dz5Sd4pGpBAOOSqwMda5lKGw5DCMfE2cuC/fOowJtkbqFu8p3FVynGUz6bDk1GCxpo2l4nb6dgoa&#10;20+mpjlUt27/Y9Z2uwvN5arU8LVff4CI1Md/8Z97p9P82WQM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5Ok8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rCMQA&#10;AADdAAAADwAAAGRycy9kb3ducmV2LnhtbERPTWsCMRC9C/0PYQreNFu1S9kaRQRFeim1HnocNtNk&#10;cTPZ3cR17a9vCgVv83ifs1wPrhY9daHyrOBpmoEgLr2u2Cg4fe4mLyBCRNZYeyYFNwqwXj2Mllho&#10;f+UP6o/RiBTCoUAFNsamkDKUlhyGqW+IE/ftO4cxwc5I3eE1hbtazrIslw4rTg0WG9paKs/Hi1PQ&#10;2mHxbNr3+ty//ZiN3R9Ce/pSavw4bF5BRBriXfzvPug0P1/M4e+bdIJ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S6wjEAAAA3Q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tzfMMA&#10;AADdAAAADwAAAGRycy9kb3ducmV2LnhtbERPTWsCMRC9F/ofwhS81WxllbI1ihQq4kW0HnocNtNk&#10;cTPZ3cR19dcbodDbPN7nzJeDq0VPXag8K3gbZyCIS68rNgqO31+v7yBCRNZYeyYFVwqwXDw/zbHQ&#10;/sJ76g/RiBTCoUAFNsamkDKUlhyGsW+IE/frO4cxwc5I3eElhbtaTrJsJh1WnBosNvRpqTwdzk5B&#10;a4d8atpdfeq3N7Oy601ojz9KjV6G1QeISEP8F/+5NzrNn+U5PL5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tzf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8wXcIA&#10;AADdAAAADwAAAGRycy9kb3ducmV2LnhtbERPTWsCMRC9C/6HMEJvNVF0bbdGUUupeqsKvQ6bcXfp&#10;ZrIkqa7/3hQK3ubxPme+7GwjLuRD7VjDaKhAEBfO1FxqOB0/nl9AhIhssHFMGm4UYLno9+aYG3fl&#10;L7ocYilSCIccNVQxtrmUoajIYhi6ljhxZ+ctxgR9KY3Hawq3jRwrlUmLNaeGClvaVFT8HH6thvNJ&#10;7WbHSKv1xr9O9+/qO9uqT62fBt3qDUSkLj7E/+6tSfOzyRT+vkkn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zBdwgAAAN0AAAAPAAAAAAAAAAAAAAAAAJgCAABkcnMvZG93&#10;bnJldi54bWxQSwUGAAAAAAQABAD1AAAAhwM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x4vtMQAAADdAAAADwAAAGRycy9kb3ducmV2LnhtbERPS2vCQBC+F/wPywi9&#10;1U1sGyS6ioiKByn4APE2ZMckmJ0N2TWJ/75bKHibj+85s0VvKtFS40rLCuJRBII4s7rkXMH5tPmY&#10;gHAeWWNlmRQ8ycFiPnibYaptxwdqjz4XIYRdigoK7+tUSpcVZNCNbE0cuJttDPoAm1zqBrsQbio5&#10;jqJEGiw5NBRY06qg7H58GAXbDrvlZ7xu9/fb6nk9ff9c9jEp9T7sl1MQnnr/Ev+7dzrMT74S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x4vtMQAAADdAAAA&#10;DwAAAAAAAAAAAAAAAACqAgAAZHJzL2Rvd25yZXYueG1sUEsFBgAAAAAEAAQA+gAAAJsDAAAAAA==&#10;">
                  <v:group id="Группа 1647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KKL8QAAADdAAAADwAAAGRycy9kb3ducmV2LnhtbERPS2vCQBC+F/oflil4&#10;001qjZK6ikhbPIjgA6S3ITsmwexsyG6T+O9dQehtPr7nzJe9qURLjSstK4hHEQjizOqScwWn4/dw&#10;BsJ5ZI2VZVJwIwfLxevLHFNtO95Te/C5CCHsUlRQeF+nUrqsIINuZGviwF1sY9AH2ORSN9iFcFPJ&#10;9yhKpMGSQ0OBNa0Lyq6HP6Pgp8NuNY6/2u31sr79Hie78zYmpQZv/eoThKfe/4uf7o0O85OPK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FKKL8QAAADdAAAA&#10;DwAAAAAAAAAAAAAAAACqAgAAZHJzL2Rvd25yZXYueG1sUEsFBgAAAAAEAAQA+gAAAJsDAAAAAA=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CBm8gAAADdAAAADwAAAGRycy9kb3ducmV2LnhtbESPT2vDMAzF74N+B6PCLmN1mo4ysrpl&#10;f6Hs1m5QehOxEofFchZ7TdZPPx0GvUm8p/d+Wm1G36oT9bEJbGA+y0ARl8E2XBv4/Hi7vQcVE7LF&#10;NjAZ+KUIm/XkaoWFDQPv6LRPtZIQjgUacCl1hdaxdOQxzkJHLFoVeo9J1r7WtsdBwn2r8yxbao8N&#10;S4PDjp4dlV/7H29gUR1fb74XL/M8b7L3yp2H8ulQG3M9HR8fQCUa08X8f721gr+8E1z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0CBm8gAAADd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TVqsUAAADd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83jFH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TVq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fq6scAAADd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390pv36jI9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F+rqxwAAAN0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H1MMAAADdAAAADwAAAGRycy9kb3ducmV2LnhtbERPTWvCQBC9C/0PyxR6000KxjR1lVSq&#10;CIKglp6H7DQJzc6G7Griv3cFwds83ufMl4NpxIU6V1tWEE8iEMSF1TWXCn5O63EKwnlkjY1lUnAl&#10;B8vFy2iOmbY9H+hy9KUIIewyVFB532ZSuqIig25iW+LA/dnOoA+wK6XusA/hppHvUZRIgzWHhgpb&#10;WlVU/B/PRsHUfM12/WnzkeTfM0P+N073+Vqpt9ch/wThafBP8cO91WF+Mo3h/k04QS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JR9TDAAAA3Q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EgrMUAAADdAAAADwAAAGRycy9kb3ducmV2LnhtbERPTWvCQBC9C/6HZQpeRDdGlJK6im0V&#10;ijdtQXobspNsaHY2za4m7a/vCkJv83ifs9r0thZXan3lWMFsmoAgzp2uuFTw8b6fPILwAVlj7ZgU&#10;/JCHzXo4WGGmXcdHup5CKWII+wwVmBCaTEqfG7Lop64hjlzhWoshwraUusUuhttapkmylBYrjg0G&#10;G3oxlH+dLlbBvPjcjb/nr7M0rZJDYX67/PlcKjV66LdPIAL14V98d7/pOH+5SOH2TTxB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3Egr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V0ncUAAADd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V0n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zs6cUAAADd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Czs6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i42MUAAADdAAAADwAAAGRycy9kb3ducmV2LnhtbERPS2vCQBC+C/6HZQQvohsjiqSu0tYW&#10;ijcfUHobspNsaHY2zW5N2l/fLQje5uN7zmbX21pcqfWVYwXzWQKCOHe64lLB5fw6XYPwAVlj7ZgU&#10;/JCH3XY42GCmXcdHup5CKWII+wwVmBCaTEqfG7LoZ64hjlzhWoshwraUusUuhttapkmykhYrjg0G&#10;G3o2lH+evq2CRfHxMvla7OdpWiWHwvx2+dN7qdR41D8+gAjUh7v45n7Tcf5quYT/b+IJ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Ji42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iYG8cAAADdAAAADwAAAGRycy9kb3ducmV2LnhtbESPQWvCQBCF70L/wzKCN91YaKjRVaQg&#10;9NCLSaD2NmTHJJqdTbJrkv77bqHQ2wzvvW/e7A6TacRAvastK1ivIhDEhdU1lwry7LR8BeE8ssbG&#10;Min4JgeH/dNsh4m2I59pSH0pAoRdggoq79tESldUZNCtbEsctKvtDfqw9qXUPY4Bbhr5HEWxNFhz&#10;uFBhS28VFff0YQIljzenzWdXP27rLr18td0l+0ClFvPpuAXhafL/5r/0uw7145cYfr8JI8j9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aJgbxwAAAN0AAAAPAAAAAAAA&#10;AAAAAAAAAKECAABkcnMvZG93bnJldi54bWxQSwUGAAAAAAQABAD5AAAAlQ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5ynsUAAADdAAAADwAAAGRycy9kb3ducmV2LnhtbERPTWvCQBC9F/oflin0UnRjwVVSVylC&#10;oVAo1Kb0Os1Ok2B2NmZHjf76riD0No/3OYvV4Ft1oD42gS1Mxhko4jK4hisLxefLaA4qCrLDNjBZ&#10;OFGE1fL2ZoG5C0f+oMNGKpVCOOZooRbpcq1jWZPHOA4dceJ+Q+9REuwr7Xo8pnDf6scsM9pjw6mh&#10;xo7WNZXbzd5b+MJzJae3n4f3rTFSfO/Mfj0z1t7fDc9PoIQG+Rdf3a8uzTfTGVy+SSf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5yn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BSIgMcAAADd&#10;AAAADwAAAAAAAAAAAAAAAACqAgAAZHJzL2Rvd25yZXYueG1sUEsFBgAAAAAEAAQA+gAAAJ4DAAAA&#10;AA==&#10;">
                    <v:group id="Группа 1659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1gtG8UAAADdAAAADwAAAGRycy9kb3ducmV2LnhtbERPS2vCQBC+F/wPyxS8&#10;1U2UhJq6ikiVHkKhKpTehuyYBLOzIbvN4993C4Xe5uN7zmY3mkb01LnasoJ4EYEgLqyuuVRwvRyf&#10;nkE4j6yxsUwKJnKw284eNphpO/AH9WdfihDCLkMFlfdtJqUrKjLoFrYlDtzNdgZ9gF0pdYdDCDeN&#10;XEZRKg3WHBoqbOlQUXE/fxsFpwGH/Sp+7fP77TB9XZL3zzwmpeaP4/4FhKfR/4v/3G86zE+TN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tYLRvFAAAA3Q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fPnMgA&#10;AADdAAAADwAAAGRycy9kb3ducmV2LnhtbESPQUvDQBCF74L/YRnBi9hNC11q7LbUQqsHobQVvY7Z&#10;MQlmZ0N226T+eucgeJvhvXnvm/ly8I06UxfrwBbGowwUcRFczaWFt+PmfgYqJmSHTWCycKEIy8X1&#10;1RxzF3re0/mQSiUhHHO0UKXU5lrHoiKPcRRaYtG+QucxydqV2nXYS7hv9CTLjPZYszRU2NK6ouL7&#10;cPIW/Gn1+vD0+Zymd/32aH7MFj9279be3gyrR1CJhvRv/rt+cYJvjPDLNzKCXv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98+cyAAAAN0AAAAPAAAAAAAAAAAAAAAAAJgCAABk&#10;cnMvZG93bnJldi54bWxQSwUGAAAAAAQABAD1AAAAjQMAAAAA&#10;" filled="f" stroked="f">
                        <v:textbox inset="1pt,.4mm,1pt,1pt">
                          <w:txbxContent>
                            <w:p w:rsidR="004F04CD" w:rsidRPr="00CB1016" w:rsidRDefault="004F04C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qB8UA&#10;AADdAAAADwAAAGRycy9kb3ducmV2LnhtbERPS2vCQBC+F/oflin0UnRjoYtGV9FCrYeC+ECv0+w0&#10;CWZnQ3Y10V/vFgq9zcf3nMmss5W4UONLxxoG/QQEceZMybmG/e6jNwThA7LByjFpuJKH2fTxYYKp&#10;cS1v6LINuYgh7FPUUIRQp1L6rCCLvu9q4sj9uMZiiLDJpWmwjeG2kq9JoqTFkmNDgTW9F5Sdtmer&#10;wZ7nX6PF92d4e2mXO3VTSzyuD1o/P3XzMYhAXfgX/7lXJs5XagC/38QT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2oH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Pr="005374BE" w:rsidRDefault="004F04C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D3CD1">
                                <w:rPr>
                                  <w:noProof/>
                                  <w:lang w:val="en-US"/>
                                </w:rPr>
                                <w:t>6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0cMUA&#10;AADdAAAADwAAAGRycy9kb3ducmV2LnhtbERPTWvCQBC9F/wPywheRDcVutToKrag7aEgVdHrmB2T&#10;0OxsyK4m7a/vFoTe5vE+Z77sbCVu1PjSsYbHcQKCOHOm5FzDYb8ePYPwAdlg5Zg0fJOH5aL3MMfU&#10;uJY/6bYLuYgh7FPUUIRQp1L6rCCLfuxq4shdXGMxRNjk0jTYxnBbyUmSKGmx5NhQYE2vBWVfu6vV&#10;YK+rj+nL+S08DdvNXv2oDZ62R60H/W41AxGoC//iu/vdxPlKTeDvm3iC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afRw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D3CD1">
                                <w:t>A.B.XXX.С</w:t>
                              </w:r>
                              <w:proofErr w:type="gramStart"/>
                              <w:r w:rsidR="001D3CD1">
                                <w:t>6</w:t>
                              </w:r>
                              <w:proofErr w:type="gramEnd"/>
                              <w:r w:rsidR="001D3CD1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zQTM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kkzh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03NBMwwAAAN0AAAAP&#10;AAAAAAAAAAAAAAAAAKoCAABkcnMvZG93bnJldi54bWxQSwUGAAAAAAQABAD6AAAAmg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GIsQA&#10;AADdAAAADwAAAGRycy9kb3ducmV2LnhtbERPTWvCQBC9F/oflil4kbqxl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3RiL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jucQA&#10;AADdAAAADwAAAGRycy9kb3ducmV2LnhtbERPTWvCQBC9F/oflil4kbqx0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747nEAAAA3QAAAA8AAAAAAAAAAAAAAAAAmAIAAGRycy9k&#10;b3ducmV2LnhtbFBLBQYAAAAABAAEAPUAAACJAwAAAAA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9zs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p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l9zs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YVc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6YT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2FX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pMJ8YA&#10;AADdAAAADwAAAGRycy9kb3ducmV2LnhtbESPT2/CMAzF70j7DpEn7YJGuh062hEQ2h+6G4LtspvV&#10;mLRa41RNBuXb4wMSN1vv+b2fF6vRd+pIQ2wDG3iaZaCI62BbdgZ+vj8f56BiQrbYBSYDZ4qwWt5N&#10;FljacOIdHffJKQnhWKKBJqW+1DrWDXmMs9ATi3YIg8ck6+C0HfAk4b7Tz1mWa48tS0ODPb01VP/t&#10;/72Bl/f1lLa/4ZA+ik1RuV21KVxlzMP9uH4FlWhMN/P1+ssKfp4LrnwjI+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pMJ8YAAADdAAAADwAAAAAAAAAAAAAAAACYAgAAZHJz&#10;L2Rvd25yZXYueG1sUEsFBgAAAAAEAAQA9QAAAIs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pvM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Z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bpvMMAAADdAAAADwAAAAAAAAAAAAAAAACYAgAAZHJzL2Rv&#10;d25yZXYueG1sUEsFBgAAAAAEAAQA9QAAAIg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W/MYA&#10;AADdAAAADwAAAGRycy9kb3ducmV2LnhtbESPQW/CMAyF70j7D5EncUEjhQOsHQGhsdHdEGyX3azG&#10;pNUap2oy6P49PiDtZus9v/d5tRl8qy7Uxyawgdk0A0VcBduwM/D1+f70DComZIttYDLwRxE264fR&#10;Cgsbrnykyyk5JSEcCzRQp9QVWseqJo9xGjpi0c6h95hk7Z22PV4l3Ld6nmUL7bFhaaixo9eaqp/T&#10;rzew3G0ndPgO5/SW7/PSHct97kpjxo/D9gVUoiH9m+/XH1bwF0vhl29kBL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XW/MYAAADdAAAADwAAAAAAAAAAAAAAAACYAgAAZHJz&#10;L2Rvd25yZXYueG1sUEsFBgAAAAAEAAQA9QAAAIs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zZ8QA&#10;AADdAAAADwAAAGRycy9kb3ducmV2LnhtbERPPW/CMBDdK/EfrKvUBTUOHYCEGIRoS9hQoAvbKT6c&#10;qPE5il1I/31dqVK3e3qfV2xG24kbDb51rGCWpCCIa6dbNgo+zu/PSxA+IGvsHJOCb/KwWU8eCsy1&#10;u3NFt1MwIoawz1FBE0KfS+nrhiz6xPXEkbu6wWKIcDBSD3iP4baTL2k6lxZbjg0N9rRrqP48fVkF&#10;i9ftlI4Xdw1v2T4rTVXuM1Mq9fQ4blcgAo3hX/znPug4f76Ywe838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Zc2f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tEMMA&#10;AADdAAAADwAAAGRycy9kb3ducmV2LnhtbERPO2/CMBDeK/EfrEPqUoFTBiABgxClpBvisbCd4sOJ&#10;iM9RbCD99zUSUrf79D1vvuxsLe7U+sqxgs9hAoK4cLpio+B0/B5MQfiArLF2TAp+ycNy0XubY6bd&#10;g/d0PwQjYgj7DBWUITSZlL4oyaIfuoY4chfXWgwRtkbqFh8x3NZylCRjabHi2FBiQ+uSiuvhZhVM&#10;vlYftDu7S9ik2zQ3+3ybmlyp9363moEI1IV/8cv9o+P88WQEz2/i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vtEM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Ii8QA&#10;AADdAAAADwAAAGRycy9kb3ducmV2LnhtbERPS2vCQBC+F/oflin0UnRTC2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HSIv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Q/8QA&#10;AADdAAAADwAAAGRycy9kb3ducmV2LnhtbERPS2vCQBC+F/oflin0UnRTK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u0P/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J1ZMQA&#10;AADdAAAADwAAAGRycy9kb3ducmV2LnhtbERPS2vCQBC+F/oflin0UnRTo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idWT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rE8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05S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w6xP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5Aks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9ebD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+QJLFAAAA3QAA&#10;AA8AAAAAAAAAAAAAAAAAqgIAAGRycy9kb3ducmV2LnhtbFBLBQYAAAAABAAEAPoAAACc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VR8kA&#10;AADdAAAADwAAAGRycy9kb3ducmV2LnhtbESPT0vDQBDF70K/wzJCL2I3Fppq7LbUQv8cBGkreh2z&#10;YxKanQ3ZbRP76Z2D4G2G9+a938wWvavVhdpQeTbwMEpAEefeVlwYeD+u7x9BhYhssfZMBn4owGI+&#10;uJlhZn3He7ocYqEkhEOGBsoYm0zrkJfkMIx8Qyzat28dRlnbQtsWOwl3tR4nSaodViwNJTa0Kik/&#10;Hc7OgDsvX59evrZxctdtjuk13eDn24cxw9t++QwqUh//zX/XOyv46VRw5RsZQc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lhVR8kAAADdAAAADwAAAAAAAAAAAAAAAACYAgAA&#10;ZHJzL2Rvd25yZXYueG1sUEsFBgAAAAAEAAQA9QAAAI4DAAAAAA==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Tw3MUA&#10;AADdAAAADwAAAGRycy9kb3ducmV2LnhtbERPTWvCQBC9F/oflil4KbqpYKqpq6ig9iBIVfQ6ZqdJ&#10;aHY2ZFcT/fVuodDbPN7njKetKcWValdYVvDWi0AQp1YXnCk47JfdIQjnkTWWlknBjRxMJ89PY0y0&#10;bfiLrjufiRDCLkEFufdVIqVLczLoerYiDty3rQ36AOtM6hqbEG5K2Y+iWBosODTkWNEip/RndzEK&#10;zGW2Gc3Paz94bVb7+B6v8LQ9KtV5aWcfIDy1/l/85/7UYX78PoLfb8IJ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PDcxQAAAN0AAAAPAAAAAAAAAAAAAAAAAJgCAABkcnMv&#10;ZG93bnJldi54bWxQSwUGAAAAAAQABAD1AAAAigMAAAAA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1D6" w:rsidRDefault="003B3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6D838959" wp14:editId="6A391AC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31BF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79077B" w:rsidRDefault="006A0237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D3CD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D3CD1" w:rsidRPr="001D3CD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D3CD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D3CD1">
                                    <w:t>A.B.XXX.С</w:t>
                                  </w:r>
                                  <w:proofErr w:type="gramStart"/>
                                  <w:r w:rsidR="001D3CD1">
                                    <w:t>6</w:t>
                                  </w:r>
                                  <w:proofErr w:type="gramEnd"/>
                                  <w:r w:rsidR="001D3CD1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6A0237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D3CD1">
                                      <w:t>Полное название системы</w:t>
                                    </w:r>
                                  </w:fldSimple>
                                  <w:r w:rsidR="003B31D6">
                                    <w:t>.</w:t>
                                  </w:r>
                                </w:p>
                                <w:p w:rsidR="003B31D6" w:rsidRPr="00F9048A" w:rsidRDefault="003B31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D3CD1">
                                    <w:rPr>
                                      <w:rStyle w:val="34fe"/>
                                    </w:rPr>
                                    <w:t>Таблица соединений и подключений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">
              <v:group id="Группа 11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3B31D6" w:rsidRPr="00931BF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3B31D6" w:rsidRPr="00A32665" w:rsidRDefault="003B31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3B31D6" w:rsidRPr="0079077B" w:rsidRDefault="006A0237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D3CD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A32665" w:rsidRDefault="003B31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D3CD1" w:rsidRPr="001D3CD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D3CD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D3CD1">
                              <w:t>A.B.XXX.С</w:t>
                            </w:r>
                            <w:proofErr w:type="gramStart"/>
                            <w:r w:rsidR="001D3CD1">
                              <w:t>6</w:t>
                            </w:r>
                            <w:proofErr w:type="gramEnd"/>
                            <w:r w:rsidR="001D3CD1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3B31D6" w:rsidRDefault="006A0237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D3CD1">
                                <w:t>Полное название системы</w:t>
                              </w:r>
                            </w:fldSimple>
                            <w:r w:rsidR="003B31D6">
                              <w:t>.</w:t>
                            </w:r>
                          </w:p>
                          <w:p w:rsidR="003B31D6" w:rsidRPr="00F9048A" w:rsidRDefault="003B31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D3CD1">
                              <w:rPr>
                                <w:rStyle w:val="34fe"/>
                              </w:rPr>
                              <w:t>Таблица соединений и подключений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4C80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4925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036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CD1"/>
    <w:rsid w:val="001D3E16"/>
    <w:rsid w:val="001D42CF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5A84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44C"/>
    <w:rsid w:val="00282640"/>
    <w:rsid w:val="002827F7"/>
    <w:rsid w:val="00284630"/>
    <w:rsid w:val="002851F1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4B9E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182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2143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A59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27F"/>
    <w:rsid w:val="004E388F"/>
    <w:rsid w:val="004E4BCF"/>
    <w:rsid w:val="004E6CA8"/>
    <w:rsid w:val="004F04CD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1B7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2905"/>
    <w:rsid w:val="006642C9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23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1FB7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1D3E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AA7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E8D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5C4F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81C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47D39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D8C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87B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2A99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1F53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D3CD1"/>
    <w:rPr>
      <w:sz w:val="24"/>
    </w:rPr>
  </w:style>
  <w:style w:type="paragraph" w:styleId="1">
    <w:name w:val="heading 1"/>
    <w:next w:val="34b"/>
    <w:link w:val="10"/>
    <w:qFormat/>
    <w:rsid w:val="001D3CD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D3CD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D3CD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D3CD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D3CD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D3CD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D3CD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D3CD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D3CD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D3CD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D3CD1"/>
  </w:style>
  <w:style w:type="character" w:customStyle="1" w:styleId="34c">
    <w:name w:val="34_Знак_Сообщение_системы"/>
    <w:rsid w:val="001D3CD1"/>
    <w:rPr>
      <w:rFonts w:ascii="Calibri" w:hAnsi="Calibri"/>
    </w:rPr>
  </w:style>
  <w:style w:type="paragraph" w:customStyle="1" w:styleId="34b">
    <w:name w:val="34_Абзац_Обычный"/>
    <w:link w:val="34d"/>
    <w:qFormat/>
    <w:rsid w:val="001D3CD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D3CD1"/>
    <w:rPr>
      <w:sz w:val="24"/>
      <w:lang w:eastAsia="x-none"/>
    </w:rPr>
  </w:style>
  <w:style w:type="character" w:customStyle="1" w:styleId="10">
    <w:name w:val="Заголовок 1 Знак"/>
    <w:link w:val="1"/>
    <w:rsid w:val="001D3CD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D3CD1"/>
    <w:rPr>
      <w:b/>
      <w:sz w:val="32"/>
    </w:rPr>
  </w:style>
  <w:style w:type="character" w:customStyle="1" w:styleId="30">
    <w:name w:val="Заголовок 3 Знак"/>
    <w:link w:val="3"/>
    <w:rsid w:val="001D3CD1"/>
    <w:rPr>
      <w:b/>
      <w:bCs/>
      <w:sz w:val="28"/>
    </w:rPr>
  </w:style>
  <w:style w:type="character" w:customStyle="1" w:styleId="40">
    <w:name w:val="Заголовок 4 Знак"/>
    <w:link w:val="4"/>
    <w:rsid w:val="001D3CD1"/>
    <w:rPr>
      <w:b/>
      <w:sz w:val="24"/>
    </w:rPr>
  </w:style>
  <w:style w:type="character" w:customStyle="1" w:styleId="50">
    <w:name w:val="Заголовок 5 Знак"/>
    <w:link w:val="5"/>
    <w:rsid w:val="001D3CD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D3CD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D3CD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D3CD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D3CD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D3CD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D3CD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D3CD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D3CD1"/>
    <w:rPr>
      <w:u w:val="single"/>
    </w:rPr>
  </w:style>
  <w:style w:type="paragraph" w:customStyle="1" w:styleId="349">
    <w:name w:val="34_Список_Библиография"/>
    <w:basedOn w:val="34b"/>
    <w:rsid w:val="001D3CD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81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D3CD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D3CD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D3CD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D3CD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D3CD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81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D3CD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81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D3CD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D3CD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D3CD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D3CD1"/>
    <w:rPr>
      <w:b w:val="0"/>
      <w:i/>
    </w:rPr>
  </w:style>
  <w:style w:type="character" w:customStyle="1" w:styleId="34fc">
    <w:name w:val="34_Знак_Название_файла"/>
    <w:qFormat/>
    <w:rsid w:val="001D3CD1"/>
    <w:rPr>
      <w:rFonts w:ascii="Calibri" w:hAnsi="Calibri"/>
    </w:rPr>
  </w:style>
  <w:style w:type="character" w:customStyle="1" w:styleId="34fd">
    <w:name w:val="34_Знак_Термин"/>
    <w:rsid w:val="001D3CD1"/>
    <w:rPr>
      <w:i/>
    </w:rPr>
  </w:style>
  <w:style w:type="character" w:customStyle="1" w:styleId="34fe">
    <w:name w:val="34_Знак_Полужирный"/>
    <w:rsid w:val="001D3CD1"/>
    <w:rPr>
      <w:b/>
    </w:rPr>
  </w:style>
  <w:style w:type="character" w:customStyle="1" w:styleId="34ff">
    <w:name w:val="34_Знак_Верхний_индекс"/>
    <w:rsid w:val="001D3CD1"/>
    <w:rPr>
      <w:vertAlign w:val="superscript"/>
    </w:rPr>
  </w:style>
  <w:style w:type="character" w:customStyle="1" w:styleId="3424">
    <w:name w:val="34_Список_Марк_2 Знак"/>
    <w:link w:val="3423"/>
    <w:rsid w:val="002851F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D3CD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D3CD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D3CD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D3CD1"/>
    <w:pPr>
      <w:numPr>
        <w:numId w:val="31"/>
      </w:numPr>
    </w:pPr>
  </w:style>
  <w:style w:type="character" w:customStyle="1" w:styleId="3419">
    <w:name w:val="34_Список_Марк_1 Знак"/>
    <w:link w:val="3413"/>
    <w:rsid w:val="00B8681C"/>
    <w:rPr>
      <w:sz w:val="24"/>
      <w:lang w:eastAsia="x-none"/>
    </w:rPr>
  </w:style>
  <w:style w:type="paragraph" w:styleId="a4">
    <w:name w:val="footnote text"/>
    <w:basedOn w:val="34b"/>
    <w:link w:val="a5"/>
    <w:rsid w:val="001D3CD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D3CD1"/>
    <w:pPr>
      <w:numPr>
        <w:numId w:val="30"/>
      </w:numPr>
    </w:pPr>
  </w:style>
  <w:style w:type="character" w:customStyle="1" w:styleId="341a">
    <w:name w:val="34_Список_Нум_1 Знак"/>
    <w:link w:val="341"/>
    <w:rsid w:val="00B8681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D3CD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B8681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D3CD1"/>
    <w:pPr>
      <w:keepNext/>
    </w:pPr>
  </w:style>
  <w:style w:type="paragraph" w:customStyle="1" w:styleId="34f1">
    <w:name w:val="34_Рамка_Основной"/>
    <w:basedOn w:val="34b"/>
    <w:link w:val="34f0"/>
    <w:rsid w:val="001D3CD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D3CD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D3CD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D3CD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D3CD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D3CD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D3CD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D3CD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D3CD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D3CD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D3CD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D3CD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D3CD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D3CD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B8681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D3CD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D3CD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D3CD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D3CD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D3CD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D3CD1"/>
    <w:rPr>
      <w:sz w:val="18"/>
      <w:lang w:eastAsia="x-none"/>
    </w:rPr>
  </w:style>
  <w:style w:type="paragraph" w:customStyle="1" w:styleId="34fff1">
    <w:name w:val="34_Листинг"/>
    <w:basedOn w:val="34b"/>
    <w:rsid w:val="001D3CD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D3CD1"/>
    <w:rPr>
      <w:b/>
    </w:rPr>
  </w:style>
  <w:style w:type="paragraph" w:customStyle="1" w:styleId="3440">
    <w:name w:val="34_Заголовок_4_Приложение"/>
    <w:basedOn w:val="4"/>
    <w:next w:val="34b"/>
    <w:rsid w:val="001D3CD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D3CD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D3CD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D3CD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D3CD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D3CD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D3CD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D3CD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D3CD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D3CD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D3CD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D3CD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D3CD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D3CD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D3CD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D3CD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D3CD1"/>
  </w:style>
  <w:style w:type="paragraph" w:customStyle="1" w:styleId="34fffb">
    <w:name w:val="34_Пример_Заголовок"/>
    <w:basedOn w:val="34f8"/>
    <w:next w:val="34f8"/>
    <w:rsid w:val="001D3CD1"/>
    <w:pPr>
      <w:keepNext/>
      <w:spacing w:after="120"/>
    </w:pPr>
    <w:rPr>
      <w:b/>
      <w:lang w:eastAsia="ru-RU"/>
    </w:rPr>
  </w:style>
  <w:style w:type="character" w:styleId="a7">
    <w:name w:val="FollowedHyperlink"/>
    <w:rsid w:val="001D3CD1"/>
    <w:rPr>
      <w:color w:val="auto"/>
    </w:rPr>
  </w:style>
  <w:style w:type="character" w:customStyle="1" w:styleId="34fffc">
    <w:name w:val="34_Знак_Нижний_индекс"/>
    <w:rsid w:val="001D3CD1"/>
    <w:rPr>
      <w:vertAlign w:val="subscript"/>
    </w:rPr>
  </w:style>
  <w:style w:type="character" w:styleId="a8">
    <w:name w:val="footnote reference"/>
    <w:basedOn w:val="a1"/>
    <w:semiHidden/>
    <w:rsid w:val="001D3CD1"/>
    <w:rPr>
      <w:vertAlign w:val="superscript"/>
    </w:rPr>
  </w:style>
  <w:style w:type="paragraph" w:styleId="a9">
    <w:name w:val="header"/>
    <w:basedOn w:val="34b"/>
    <w:link w:val="aa"/>
    <w:rsid w:val="001D3CD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D3CD1"/>
    <w:rPr>
      <w:lang w:eastAsia="x-none"/>
    </w:rPr>
  </w:style>
  <w:style w:type="paragraph" w:styleId="ab">
    <w:name w:val="footer"/>
    <w:basedOn w:val="34b"/>
    <w:link w:val="ac"/>
    <w:rsid w:val="001D3CD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D3CD1"/>
    <w:rPr>
      <w:lang w:eastAsia="x-none"/>
    </w:rPr>
  </w:style>
  <w:style w:type="numbering" w:customStyle="1" w:styleId="a">
    <w:name w:val="Приложение"/>
    <w:uiPriority w:val="99"/>
    <w:rsid w:val="001D3CD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D3CD1"/>
    <w:pPr>
      <w:keepNext/>
    </w:pPr>
  </w:style>
  <w:style w:type="character" w:customStyle="1" w:styleId="3434">
    <w:name w:val="34_Список_Марк_3 Знак"/>
    <w:basedOn w:val="34d"/>
    <w:link w:val="3432"/>
    <w:rsid w:val="002851F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D3CD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D3CD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81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81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81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D3CD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D3CD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D3CD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B8681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D3CD1"/>
    <w:pPr>
      <w:keepNext/>
    </w:pPr>
  </w:style>
  <w:style w:type="character" w:customStyle="1" w:styleId="34ffff0">
    <w:name w:val="34_Процедура_Подшаг Знак"/>
    <w:basedOn w:val="34d"/>
    <w:link w:val="344"/>
    <w:rsid w:val="00B8681C"/>
    <w:rPr>
      <w:sz w:val="24"/>
      <w:lang w:eastAsia="x-none"/>
    </w:rPr>
  </w:style>
  <w:style w:type="character" w:customStyle="1" w:styleId="34ffff2">
    <w:name w:val="34_Знак_Клавиши"/>
    <w:rsid w:val="001D3CD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D3CD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D3CD1"/>
  </w:style>
  <w:style w:type="paragraph" w:styleId="ad">
    <w:name w:val="caption"/>
    <w:basedOn w:val="34b"/>
    <w:next w:val="34b"/>
    <w:rsid w:val="00485A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D3CD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D3CD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D3CD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81C"/>
    <w:rPr>
      <w:sz w:val="24"/>
      <w:lang w:eastAsia="x-none"/>
    </w:rPr>
  </w:style>
  <w:style w:type="character" w:customStyle="1" w:styleId="ae">
    <w:name w:val="Основной текст Знак"/>
    <w:semiHidden/>
    <w:rsid w:val="001D3CD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D3CD1"/>
    <w:rPr>
      <w:rFonts w:ascii="Arial" w:hAnsi="Arial"/>
    </w:rPr>
  </w:style>
  <w:style w:type="character" w:customStyle="1" w:styleId="af0">
    <w:name w:val="Тема примечания Знак"/>
    <w:semiHidden/>
    <w:rsid w:val="001D3CD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D3CD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D3CD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D3CD1"/>
  </w:style>
  <w:style w:type="character" w:styleId="af3">
    <w:name w:val="annotation reference"/>
    <w:semiHidden/>
    <w:rsid w:val="001D3CD1"/>
    <w:rPr>
      <w:sz w:val="16"/>
      <w:szCs w:val="16"/>
    </w:rPr>
  </w:style>
  <w:style w:type="character" w:styleId="af4">
    <w:name w:val="page number"/>
    <w:rsid w:val="001D3CD1"/>
  </w:style>
  <w:style w:type="paragraph" w:styleId="af5">
    <w:name w:val="Body Text"/>
    <w:basedOn w:val="a0"/>
    <w:link w:val="13"/>
    <w:semiHidden/>
    <w:unhideWhenUsed/>
    <w:rsid w:val="001D3CD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D3CD1"/>
    <w:rPr>
      <w:sz w:val="24"/>
    </w:rPr>
  </w:style>
  <w:style w:type="paragraph" w:styleId="af6">
    <w:name w:val="annotation subject"/>
    <w:basedOn w:val="af2"/>
    <w:next w:val="af2"/>
    <w:link w:val="14"/>
    <w:semiHidden/>
    <w:rsid w:val="001D3CD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D3CD1"/>
    <w:rPr>
      <w:b/>
      <w:bCs/>
    </w:rPr>
  </w:style>
  <w:style w:type="paragraph" w:styleId="af7">
    <w:name w:val="Balloon Text"/>
    <w:basedOn w:val="a0"/>
    <w:link w:val="15"/>
    <w:semiHidden/>
    <w:rsid w:val="001D3CD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D3CD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D3CD1"/>
  </w:style>
  <w:style w:type="paragraph" w:customStyle="1" w:styleId="34ffff9">
    <w:name w:val="34_ТЛ_Подпись"/>
    <w:basedOn w:val="34f6"/>
    <w:rsid w:val="001D3CD1"/>
  </w:style>
  <w:style w:type="paragraph" w:customStyle="1" w:styleId="34ffffa">
    <w:name w:val="34_ТЛ_Подпись_скрытый"/>
    <w:basedOn w:val="34ffff9"/>
    <w:rsid w:val="001D3CD1"/>
    <w:rPr>
      <w:vanish/>
    </w:rPr>
  </w:style>
  <w:style w:type="paragraph" w:customStyle="1" w:styleId="34ffffb">
    <w:name w:val="34_Комментарий_Философта"/>
    <w:basedOn w:val="34b"/>
    <w:rsid w:val="001D3CD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D3CD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D3CD1"/>
    <w:rPr>
      <w:b/>
    </w:rPr>
  </w:style>
  <w:style w:type="paragraph" w:customStyle="1" w:styleId="34ffffe">
    <w:name w:val="34_Таблица_Сноска_Линия"/>
    <w:basedOn w:val="34fff7"/>
    <w:next w:val="34fff7"/>
    <w:rsid w:val="001D3CD1"/>
    <w:pPr>
      <w:keepNext/>
    </w:pPr>
  </w:style>
  <w:style w:type="paragraph" w:customStyle="1" w:styleId="34fffff">
    <w:name w:val="34_Таблица_Примечание"/>
    <w:basedOn w:val="34fff7"/>
    <w:rsid w:val="001D3CD1"/>
  </w:style>
  <w:style w:type="character" w:customStyle="1" w:styleId="34fffff0">
    <w:name w:val="34_Знак_Значение"/>
    <w:qFormat/>
    <w:rsid w:val="001D3CD1"/>
    <w:rPr>
      <w:rFonts w:ascii="Calibri" w:hAnsi="Calibri"/>
    </w:rPr>
  </w:style>
  <w:style w:type="character" w:styleId="af8">
    <w:name w:val="Hyperlink"/>
    <w:rsid w:val="001D3CD1"/>
    <w:rPr>
      <w:color w:val="0000FF"/>
      <w:u w:val="single"/>
    </w:rPr>
  </w:style>
  <w:style w:type="paragraph" w:customStyle="1" w:styleId="34fffff1">
    <w:name w:val="34_Рисунок_Подпись"/>
    <w:basedOn w:val="34b"/>
    <w:rsid w:val="001D3CD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D3CD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D3CD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D3CD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D3CD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D3CD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11FB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D3CD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D3CD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D3CD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D3CD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D3CD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D3CD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D3CD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D3CD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D3CD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D3CD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D3CD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D3CD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D3C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85A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D3CD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D3CD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D3CD1"/>
    <w:pPr>
      <w:jc w:val="center"/>
    </w:pPr>
  </w:style>
  <w:style w:type="paragraph" w:customStyle="1" w:styleId="3411">
    <w:name w:val="34_Таблица_Список_Марк_1_без_отступа"/>
    <w:basedOn w:val="34ff6"/>
    <w:rsid w:val="001D3CD1"/>
    <w:pPr>
      <w:numPr>
        <w:numId w:val="41"/>
      </w:numPr>
    </w:pPr>
  </w:style>
  <w:style w:type="paragraph" w:customStyle="1" w:styleId="34fffff9">
    <w:name w:val="34_Формула"/>
    <w:basedOn w:val="a0"/>
    <w:rsid w:val="001D3CD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D3CD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D3CD1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D3CD1"/>
    <w:rPr>
      <w:sz w:val="24"/>
    </w:rPr>
  </w:style>
  <w:style w:type="paragraph" w:styleId="1">
    <w:name w:val="heading 1"/>
    <w:next w:val="34b"/>
    <w:link w:val="10"/>
    <w:qFormat/>
    <w:rsid w:val="001D3CD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D3CD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D3CD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D3CD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D3CD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D3CD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D3CD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D3CD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D3CD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D3CD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D3CD1"/>
  </w:style>
  <w:style w:type="character" w:customStyle="1" w:styleId="34c">
    <w:name w:val="34_Знак_Сообщение_системы"/>
    <w:rsid w:val="001D3CD1"/>
    <w:rPr>
      <w:rFonts w:ascii="Calibri" w:hAnsi="Calibri"/>
    </w:rPr>
  </w:style>
  <w:style w:type="paragraph" w:customStyle="1" w:styleId="34b">
    <w:name w:val="34_Абзац_Обычный"/>
    <w:link w:val="34d"/>
    <w:qFormat/>
    <w:rsid w:val="001D3CD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D3CD1"/>
    <w:rPr>
      <w:sz w:val="24"/>
      <w:lang w:eastAsia="x-none"/>
    </w:rPr>
  </w:style>
  <w:style w:type="character" w:customStyle="1" w:styleId="10">
    <w:name w:val="Заголовок 1 Знак"/>
    <w:link w:val="1"/>
    <w:rsid w:val="001D3CD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D3CD1"/>
    <w:rPr>
      <w:b/>
      <w:sz w:val="32"/>
    </w:rPr>
  </w:style>
  <w:style w:type="character" w:customStyle="1" w:styleId="30">
    <w:name w:val="Заголовок 3 Знак"/>
    <w:link w:val="3"/>
    <w:rsid w:val="001D3CD1"/>
    <w:rPr>
      <w:b/>
      <w:bCs/>
      <w:sz w:val="28"/>
    </w:rPr>
  </w:style>
  <w:style w:type="character" w:customStyle="1" w:styleId="40">
    <w:name w:val="Заголовок 4 Знак"/>
    <w:link w:val="4"/>
    <w:rsid w:val="001D3CD1"/>
    <w:rPr>
      <w:b/>
      <w:sz w:val="24"/>
    </w:rPr>
  </w:style>
  <w:style w:type="character" w:customStyle="1" w:styleId="50">
    <w:name w:val="Заголовок 5 Знак"/>
    <w:link w:val="5"/>
    <w:rsid w:val="001D3CD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D3CD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D3CD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D3CD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D3CD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D3CD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D3CD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D3CD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D3CD1"/>
    <w:rPr>
      <w:u w:val="single"/>
    </w:rPr>
  </w:style>
  <w:style w:type="paragraph" w:customStyle="1" w:styleId="349">
    <w:name w:val="34_Список_Библиография"/>
    <w:basedOn w:val="34b"/>
    <w:rsid w:val="001D3CD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81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D3CD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D3CD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D3CD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D3CD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D3CD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81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D3CD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81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D3CD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D3CD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D3CD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D3CD1"/>
    <w:rPr>
      <w:b w:val="0"/>
      <w:i/>
    </w:rPr>
  </w:style>
  <w:style w:type="character" w:customStyle="1" w:styleId="34fc">
    <w:name w:val="34_Знак_Название_файла"/>
    <w:qFormat/>
    <w:rsid w:val="001D3CD1"/>
    <w:rPr>
      <w:rFonts w:ascii="Calibri" w:hAnsi="Calibri"/>
    </w:rPr>
  </w:style>
  <w:style w:type="character" w:customStyle="1" w:styleId="34fd">
    <w:name w:val="34_Знак_Термин"/>
    <w:rsid w:val="001D3CD1"/>
    <w:rPr>
      <w:i/>
    </w:rPr>
  </w:style>
  <w:style w:type="character" w:customStyle="1" w:styleId="34fe">
    <w:name w:val="34_Знак_Полужирный"/>
    <w:rsid w:val="001D3CD1"/>
    <w:rPr>
      <w:b/>
    </w:rPr>
  </w:style>
  <w:style w:type="character" w:customStyle="1" w:styleId="34ff">
    <w:name w:val="34_Знак_Верхний_индекс"/>
    <w:rsid w:val="001D3CD1"/>
    <w:rPr>
      <w:vertAlign w:val="superscript"/>
    </w:rPr>
  </w:style>
  <w:style w:type="character" w:customStyle="1" w:styleId="3424">
    <w:name w:val="34_Список_Марк_2 Знак"/>
    <w:link w:val="3423"/>
    <w:rsid w:val="002851F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D3CD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D3CD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D3CD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D3CD1"/>
    <w:pPr>
      <w:numPr>
        <w:numId w:val="31"/>
      </w:numPr>
    </w:pPr>
  </w:style>
  <w:style w:type="character" w:customStyle="1" w:styleId="3419">
    <w:name w:val="34_Список_Марк_1 Знак"/>
    <w:link w:val="3413"/>
    <w:rsid w:val="00B8681C"/>
    <w:rPr>
      <w:sz w:val="24"/>
      <w:lang w:eastAsia="x-none"/>
    </w:rPr>
  </w:style>
  <w:style w:type="paragraph" w:styleId="a4">
    <w:name w:val="footnote text"/>
    <w:basedOn w:val="34b"/>
    <w:link w:val="a5"/>
    <w:rsid w:val="001D3CD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D3CD1"/>
    <w:pPr>
      <w:numPr>
        <w:numId w:val="30"/>
      </w:numPr>
    </w:pPr>
  </w:style>
  <w:style w:type="character" w:customStyle="1" w:styleId="341a">
    <w:name w:val="34_Список_Нум_1 Знак"/>
    <w:link w:val="341"/>
    <w:rsid w:val="00B8681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D3CD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B8681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D3CD1"/>
    <w:pPr>
      <w:keepNext/>
    </w:pPr>
  </w:style>
  <w:style w:type="paragraph" w:customStyle="1" w:styleId="34f1">
    <w:name w:val="34_Рамка_Основной"/>
    <w:basedOn w:val="34b"/>
    <w:link w:val="34f0"/>
    <w:rsid w:val="001D3CD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D3CD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D3CD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D3CD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D3CD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D3CD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D3CD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D3CD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D3CD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D3CD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D3CD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D3CD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D3CD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D3CD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B8681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D3CD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D3CD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D3CD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D3CD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D3CD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D3CD1"/>
    <w:rPr>
      <w:sz w:val="18"/>
      <w:lang w:eastAsia="x-none"/>
    </w:rPr>
  </w:style>
  <w:style w:type="paragraph" w:customStyle="1" w:styleId="34fff1">
    <w:name w:val="34_Листинг"/>
    <w:basedOn w:val="34b"/>
    <w:rsid w:val="001D3CD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D3CD1"/>
    <w:rPr>
      <w:b/>
    </w:rPr>
  </w:style>
  <w:style w:type="paragraph" w:customStyle="1" w:styleId="3440">
    <w:name w:val="34_Заголовок_4_Приложение"/>
    <w:basedOn w:val="4"/>
    <w:next w:val="34b"/>
    <w:rsid w:val="001D3CD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D3CD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D3CD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D3CD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D3CD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D3CD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D3CD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D3CD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D3CD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D3CD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D3CD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D3CD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D3CD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D3CD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D3CD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D3CD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D3CD1"/>
  </w:style>
  <w:style w:type="paragraph" w:customStyle="1" w:styleId="34fffb">
    <w:name w:val="34_Пример_Заголовок"/>
    <w:basedOn w:val="34f8"/>
    <w:next w:val="34f8"/>
    <w:rsid w:val="001D3CD1"/>
    <w:pPr>
      <w:keepNext/>
      <w:spacing w:after="120"/>
    </w:pPr>
    <w:rPr>
      <w:b/>
      <w:lang w:eastAsia="ru-RU"/>
    </w:rPr>
  </w:style>
  <w:style w:type="character" w:styleId="a7">
    <w:name w:val="FollowedHyperlink"/>
    <w:rsid w:val="001D3CD1"/>
    <w:rPr>
      <w:color w:val="auto"/>
    </w:rPr>
  </w:style>
  <w:style w:type="character" w:customStyle="1" w:styleId="34fffc">
    <w:name w:val="34_Знак_Нижний_индекс"/>
    <w:rsid w:val="001D3CD1"/>
    <w:rPr>
      <w:vertAlign w:val="subscript"/>
    </w:rPr>
  </w:style>
  <w:style w:type="character" w:styleId="a8">
    <w:name w:val="footnote reference"/>
    <w:basedOn w:val="a1"/>
    <w:semiHidden/>
    <w:rsid w:val="001D3CD1"/>
    <w:rPr>
      <w:vertAlign w:val="superscript"/>
    </w:rPr>
  </w:style>
  <w:style w:type="paragraph" w:styleId="a9">
    <w:name w:val="header"/>
    <w:basedOn w:val="34b"/>
    <w:link w:val="aa"/>
    <w:rsid w:val="001D3CD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D3CD1"/>
    <w:rPr>
      <w:lang w:eastAsia="x-none"/>
    </w:rPr>
  </w:style>
  <w:style w:type="paragraph" w:styleId="ab">
    <w:name w:val="footer"/>
    <w:basedOn w:val="34b"/>
    <w:link w:val="ac"/>
    <w:rsid w:val="001D3CD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D3CD1"/>
    <w:rPr>
      <w:lang w:eastAsia="x-none"/>
    </w:rPr>
  </w:style>
  <w:style w:type="numbering" w:customStyle="1" w:styleId="a">
    <w:name w:val="Приложение"/>
    <w:uiPriority w:val="99"/>
    <w:rsid w:val="001D3CD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D3CD1"/>
    <w:pPr>
      <w:keepNext/>
    </w:pPr>
  </w:style>
  <w:style w:type="character" w:customStyle="1" w:styleId="3434">
    <w:name w:val="34_Список_Марк_3 Знак"/>
    <w:basedOn w:val="34d"/>
    <w:link w:val="3432"/>
    <w:rsid w:val="002851F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D3CD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D3CD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81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81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81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D3CD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D3CD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D3CD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B8681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D3CD1"/>
    <w:pPr>
      <w:keepNext/>
    </w:pPr>
  </w:style>
  <w:style w:type="character" w:customStyle="1" w:styleId="34ffff0">
    <w:name w:val="34_Процедура_Подшаг Знак"/>
    <w:basedOn w:val="34d"/>
    <w:link w:val="344"/>
    <w:rsid w:val="00B8681C"/>
    <w:rPr>
      <w:sz w:val="24"/>
      <w:lang w:eastAsia="x-none"/>
    </w:rPr>
  </w:style>
  <w:style w:type="character" w:customStyle="1" w:styleId="34ffff2">
    <w:name w:val="34_Знак_Клавиши"/>
    <w:rsid w:val="001D3CD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D3CD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D3CD1"/>
  </w:style>
  <w:style w:type="paragraph" w:styleId="ad">
    <w:name w:val="caption"/>
    <w:basedOn w:val="34b"/>
    <w:next w:val="34b"/>
    <w:rsid w:val="00485A59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D3CD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D3CD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D3CD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81C"/>
    <w:rPr>
      <w:sz w:val="24"/>
      <w:lang w:eastAsia="x-none"/>
    </w:rPr>
  </w:style>
  <w:style w:type="character" w:customStyle="1" w:styleId="ae">
    <w:name w:val="Основной текст Знак"/>
    <w:semiHidden/>
    <w:rsid w:val="001D3CD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D3CD1"/>
    <w:rPr>
      <w:rFonts w:ascii="Arial" w:hAnsi="Arial"/>
    </w:rPr>
  </w:style>
  <w:style w:type="character" w:customStyle="1" w:styleId="af0">
    <w:name w:val="Тема примечания Знак"/>
    <w:semiHidden/>
    <w:rsid w:val="001D3CD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D3CD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D3CD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D3CD1"/>
  </w:style>
  <w:style w:type="character" w:styleId="af3">
    <w:name w:val="annotation reference"/>
    <w:semiHidden/>
    <w:rsid w:val="001D3CD1"/>
    <w:rPr>
      <w:sz w:val="16"/>
      <w:szCs w:val="16"/>
    </w:rPr>
  </w:style>
  <w:style w:type="character" w:styleId="af4">
    <w:name w:val="page number"/>
    <w:rsid w:val="001D3CD1"/>
  </w:style>
  <w:style w:type="paragraph" w:styleId="af5">
    <w:name w:val="Body Text"/>
    <w:basedOn w:val="a0"/>
    <w:link w:val="13"/>
    <w:semiHidden/>
    <w:unhideWhenUsed/>
    <w:rsid w:val="001D3CD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D3CD1"/>
    <w:rPr>
      <w:sz w:val="24"/>
    </w:rPr>
  </w:style>
  <w:style w:type="paragraph" w:styleId="af6">
    <w:name w:val="annotation subject"/>
    <w:basedOn w:val="af2"/>
    <w:next w:val="af2"/>
    <w:link w:val="14"/>
    <w:semiHidden/>
    <w:rsid w:val="001D3CD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D3CD1"/>
    <w:rPr>
      <w:b/>
      <w:bCs/>
    </w:rPr>
  </w:style>
  <w:style w:type="paragraph" w:styleId="af7">
    <w:name w:val="Balloon Text"/>
    <w:basedOn w:val="a0"/>
    <w:link w:val="15"/>
    <w:semiHidden/>
    <w:rsid w:val="001D3CD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D3CD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D3CD1"/>
  </w:style>
  <w:style w:type="paragraph" w:customStyle="1" w:styleId="34ffff9">
    <w:name w:val="34_ТЛ_Подпись"/>
    <w:basedOn w:val="34f6"/>
    <w:rsid w:val="001D3CD1"/>
  </w:style>
  <w:style w:type="paragraph" w:customStyle="1" w:styleId="34ffffa">
    <w:name w:val="34_ТЛ_Подпись_скрытый"/>
    <w:basedOn w:val="34ffff9"/>
    <w:rsid w:val="001D3CD1"/>
    <w:rPr>
      <w:vanish/>
    </w:rPr>
  </w:style>
  <w:style w:type="paragraph" w:customStyle="1" w:styleId="34ffffb">
    <w:name w:val="34_Комментарий_Философта"/>
    <w:basedOn w:val="34b"/>
    <w:rsid w:val="001D3CD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D3CD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D3CD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D3CD1"/>
    <w:rPr>
      <w:b/>
    </w:rPr>
  </w:style>
  <w:style w:type="paragraph" w:customStyle="1" w:styleId="34ffffe">
    <w:name w:val="34_Таблица_Сноска_Линия"/>
    <w:basedOn w:val="34fff7"/>
    <w:next w:val="34fff7"/>
    <w:rsid w:val="001D3CD1"/>
    <w:pPr>
      <w:keepNext/>
    </w:pPr>
  </w:style>
  <w:style w:type="paragraph" w:customStyle="1" w:styleId="34fffff">
    <w:name w:val="34_Таблица_Примечание"/>
    <w:basedOn w:val="34fff7"/>
    <w:rsid w:val="001D3CD1"/>
  </w:style>
  <w:style w:type="character" w:customStyle="1" w:styleId="34fffff0">
    <w:name w:val="34_Знак_Значение"/>
    <w:qFormat/>
    <w:rsid w:val="001D3CD1"/>
    <w:rPr>
      <w:rFonts w:ascii="Calibri" w:hAnsi="Calibri"/>
    </w:rPr>
  </w:style>
  <w:style w:type="character" w:styleId="af8">
    <w:name w:val="Hyperlink"/>
    <w:rsid w:val="001D3CD1"/>
    <w:rPr>
      <w:color w:val="0000FF"/>
      <w:u w:val="single"/>
    </w:rPr>
  </w:style>
  <w:style w:type="paragraph" w:customStyle="1" w:styleId="34fffff1">
    <w:name w:val="34_Рисунок_Подпись"/>
    <w:basedOn w:val="34b"/>
    <w:rsid w:val="001D3CD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D3CD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D3CD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D3CD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D3CD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D3CD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D3CD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11FB7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D3CD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D3CD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D3CD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D3CD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D3CD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D3CD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D3CD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D3CD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D3CD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D3CD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D3CD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D3CD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D3C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485A59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D3CD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D3CD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D3CD1"/>
    <w:pPr>
      <w:jc w:val="center"/>
    </w:pPr>
  </w:style>
  <w:style w:type="paragraph" w:customStyle="1" w:styleId="3411">
    <w:name w:val="34_Таблица_Список_Марк_1_без_отступа"/>
    <w:basedOn w:val="34ff6"/>
    <w:rsid w:val="001D3CD1"/>
    <w:pPr>
      <w:numPr>
        <w:numId w:val="41"/>
      </w:numPr>
    </w:pPr>
  </w:style>
  <w:style w:type="paragraph" w:customStyle="1" w:styleId="34fffff9">
    <w:name w:val="34_Формула"/>
    <w:basedOn w:val="a0"/>
    <w:rsid w:val="001D3CD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D3CD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D3CD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D8FA-DECA-42DE-BBAD-91F1A33C8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692</TotalTime>
  <Pages>6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Таблица соединений и подключений</vt:lpstr>
    </vt:vector>
  </TitlesOfParts>
  <Company>Название организации</Company>
  <LinksUpToDate>false</LinksUpToDate>
  <CharactersWithSpaces>2518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соединений и подключений</dc:title>
  <dc:creator>Oksana</dc:creator>
  <cp:lastModifiedBy>Oksana</cp:lastModifiedBy>
  <cp:revision>218</cp:revision>
  <cp:lastPrinted>2014-09-08T01:50:00Z</cp:lastPrinted>
  <dcterms:created xsi:type="dcterms:W3CDTF">2014-09-07T22:05:00Z</dcterms:created>
  <dcterms:modified xsi:type="dcterms:W3CDTF">2023-05-11T00:35:00Z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A.B.XXX.С6.XX.X-X.X</vt:lpwstr>
  </property>
  <property fmtid="{D5CDD505-2E9C-101B-9397-08002B2CF9AE}" pid="8" name="год_издания">
    <vt:lpwstr>2023</vt:lpwstr>
  </property>
</Properties>
</file>