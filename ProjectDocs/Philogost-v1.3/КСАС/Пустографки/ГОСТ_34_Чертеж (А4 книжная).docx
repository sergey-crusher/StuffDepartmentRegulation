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5FB" w:rsidRDefault="001535FB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A00E44">
        <w:t>Название организации</w:t>
      </w:r>
      <w:r>
        <w:fldChar w:fldCharType="end"/>
      </w:r>
    </w:p>
    <w:p w:rsidR="001535FB" w:rsidRPr="00C816E8" w:rsidRDefault="001535F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1535FB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1535FB" w:rsidRPr="00C816E8" w:rsidRDefault="001535FB" w:rsidP="00345A40">
            <w:pPr>
              <w:pStyle w:val="34ffff8"/>
            </w:pPr>
            <w:r w:rsidRPr="00C816E8">
              <w:t>УТВЕРЖДЕН</w:t>
            </w:r>
          </w:p>
          <w:p w:rsidR="001535FB" w:rsidRPr="00C816E8" w:rsidRDefault="001357E2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A00E44">
              <w:t>A.B.XXX.XX.XX.X-X.X</w:t>
            </w:r>
            <w:r>
              <w:fldChar w:fldCharType="end"/>
            </w:r>
            <w:r w:rsidR="001535FB" w:rsidRPr="00C816E8">
              <w:t>-ЛУ</w:t>
            </w:r>
          </w:p>
          <w:p w:rsidR="001535FB" w:rsidRPr="00C816E8" w:rsidRDefault="001535FB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1535FB" w:rsidRPr="00C816E8" w:rsidRDefault="001535FB" w:rsidP="00345A40">
            <w:pPr>
              <w:pStyle w:val="34ffff8"/>
            </w:pPr>
            <w:r w:rsidRPr="00C816E8">
              <w:t>УТВЕРЖДАЮ</w:t>
            </w:r>
          </w:p>
        </w:tc>
      </w:tr>
      <w:tr w:rsidR="001535FB" w:rsidRPr="00C816E8" w:rsidTr="00345A40">
        <w:trPr>
          <w:trHeight w:val="630"/>
        </w:trPr>
        <w:tc>
          <w:tcPr>
            <w:tcW w:w="5554" w:type="dxa"/>
            <w:vMerge/>
          </w:tcPr>
          <w:p w:rsidR="001535FB" w:rsidRPr="00C816E8" w:rsidRDefault="001535FB" w:rsidP="00345A40"/>
        </w:tc>
        <w:tc>
          <w:tcPr>
            <w:tcW w:w="4563" w:type="dxa"/>
          </w:tcPr>
          <w:p w:rsidR="001535FB" w:rsidRPr="00C816E8" w:rsidRDefault="001535FB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1535FB" w:rsidRPr="00C816E8" w:rsidTr="00345A40">
        <w:trPr>
          <w:trHeight w:val="353"/>
        </w:trPr>
        <w:tc>
          <w:tcPr>
            <w:tcW w:w="5554" w:type="dxa"/>
            <w:vMerge/>
          </w:tcPr>
          <w:p w:rsidR="001535FB" w:rsidRPr="00C816E8" w:rsidRDefault="001535FB" w:rsidP="00345A40"/>
        </w:tc>
        <w:tc>
          <w:tcPr>
            <w:tcW w:w="4563" w:type="dxa"/>
          </w:tcPr>
          <w:p w:rsidR="001535FB" w:rsidRPr="00C816E8" w:rsidRDefault="001535FB" w:rsidP="00B617AD">
            <w:pPr>
              <w:pStyle w:val="34ffff9"/>
            </w:pPr>
            <w:r w:rsidRPr="00C816E8">
              <w:t>____________________ И. О. Фамилия</w:t>
            </w:r>
          </w:p>
          <w:p w:rsidR="001535FB" w:rsidRPr="00C816E8" w:rsidRDefault="001535F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A00E4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1535FB" w:rsidRPr="00C816E8" w:rsidRDefault="001535FB" w:rsidP="00801734">
      <w:pPr>
        <w:pStyle w:val="34f5"/>
      </w:pPr>
    </w:p>
    <w:p w:rsidR="001535FB" w:rsidRDefault="001535FB" w:rsidP="00801734">
      <w:pPr>
        <w:pStyle w:val="34f5"/>
      </w:pPr>
    </w:p>
    <w:p w:rsidR="001535FB" w:rsidRDefault="001535FB" w:rsidP="00801734">
      <w:pPr>
        <w:pStyle w:val="34f5"/>
      </w:pPr>
    </w:p>
    <w:p w:rsidR="001535FB" w:rsidRPr="00C816E8" w:rsidRDefault="001535FB" w:rsidP="00801734">
      <w:pPr>
        <w:pStyle w:val="34f5"/>
      </w:pPr>
      <w:bookmarkStart w:id="0" w:name="_GoBack"/>
      <w:bookmarkEnd w:id="0"/>
    </w:p>
    <w:p w:rsidR="001535FB" w:rsidRPr="00C816E8" w:rsidRDefault="001535FB" w:rsidP="00801734">
      <w:pPr>
        <w:pStyle w:val="34f5"/>
      </w:pPr>
    </w:p>
    <w:p w:rsidR="001535FB" w:rsidRPr="00C816E8" w:rsidRDefault="001357E2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A00E44">
        <w:t>Полное название системы</w:t>
      </w:r>
      <w:r>
        <w:fldChar w:fldCharType="end"/>
      </w:r>
    </w:p>
    <w:p w:rsidR="001535FB" w:rsidRPr="00C816E8" w:rsidRDefault="001535FB" w:rsidP="00801734">
      <w:pPr>
        <w:pStyle w:val="34ffc"/>
      </w:pPr>
      <w:r w:rsidRPr="00C816E8">
        <w:t>(</w:t>
      </w:r>
      <w:r w:rsidR="001357E2">
        <w:fldChar w:fldCharType="begin"/>
      </w:r>
      <w:r w:rsidR="001357E2">
        <w:instrText xml:space="preserve"> DOCPROPERTY  краткое_название_системы  \* MERGEFORMAT </w:instrText>
      </w:r>
      <w:r w:rsidR="001357E2">
        <w:fldChar w:fldCharType="separate"/>
      </w:r>
      <w:r w:rsidR="00A00E44">
        <w:t>Краткое название системы</w:t>
      </w:r>
      <w:r w:rsidR="001357E2">
        <w:fldChar w:fldCharType="end"/>
      </w:r>
      <w:r w:rsidRPr="00C816E8">
        <w:t>)</w:t>
      </w:r>
    </w:p>
    <w:p w:rsidR="001535FB" w:rsidRPr="00C816E8" w:rsidRDefault="001357E2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A00E44">
        <w:t>Чертеж</w:t>
      </w:r>
      <w:r>
        <w:fldChar w:fldCharType="end"/>
      </w:r>
    </w:p>
    <w:p w:rsidR="001535FB" w:rsidRDefault="001535FB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A00E44">
        <w:t>A.B.XXX.XX.XX.X-X.X</w:t>
      </w:r>
      <w:r w:rsidRPr="00C816E8">
        <w:fldChar w:fldCharType="end"/>
      </w:r>
    </w:p>
    <w:p w:rsidR="001535FB" w:rsidRPr="006A5E02" w:rsidRDefault="001535FB" w:rsidP="00801734">
      <w:pPr>
        <w:pStyle w:val="34f5"/>
      </w:pPr>
    </w:p>
    <w:p w:rsidR="00D47D6F" w:rsidRPr="006A5E02" w:rsidRDefault="00D47D6F" w:rsidP="00801734">
      <w:pPr>
        <w:pStyle w:val="34f5"/>
      </w:pPr>
    </w:p>
    <w:p w:rsidR="001535FB" w:rsidRDefault="001535FB" w:rsidP="00801734">
      <w:pPr>
        <w:pStyle w:val="34f5"/>
      </w:pPr>
    </w:p>
    <w:p w:rsidR="001535FB" w:rsidRDefault="001535FB" w:rsidP="00801734">
      <w:pPr>
        <w:pStyle w:val="34f5"/>
      </w:pPr>
    </w:p>
    <w:p w:rsidR="001535FB" w:rsidRDefault="001535F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1535F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1535FB" w:rsidRPr="00C816E8" w:rsidRDefault="001535FB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1535FB" w:rsidRPr="00C816E8" w:rsidRDefault="001535FB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1535FB" w:rsidRPr="00C816E8" w:rsidRDefault="001535FB" w:rsidP="00345A40">
            <w:pPr>
              <w:pStyle w:val="34ffff9"/>
            </w:pPr>
          </w:p>
        </w:tc>
      </w:tr>
      <w:tr w:rsidR="001535FB" w:rsidRPr="00C816E8" w:rsidTr="00345A40">
        <w:trPr>
          <w:trHeight w:val="868"/>
        </w:trPr>
        <w:tc>
          <w:tcPr>
            <w:tcW w:w="4564" w:type="dxa"/>
          </w:tcPr>
          <w:p w:rsidR="001535FB" w:rsidRPr="00C816E8" w:rsidRDefault="001535F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1535FB" w:rsidRPr="00C816E8" w:rsidRDefault="001535FB" w:rsidP="00345A40">
            <w:pPr>
              <w:pStyle w:val="34ffff9"/>
            </w:pPr>
          </w:p>
        </w:tc>
        <w:tc>
          <w:tcPr>
            <w:tcW w:w="4563" w:type="dxa"/>
          </w:tcPr>
          <w:p w:rsidR="001535FB" w:rsidRPr="00C816E8" w:rsidRDefault="001535F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1535FB" w:rsidRPr="00C816E8" w:rsidTr="00345A40">
        <w:trPr>
          <w:trHeight w:val="404"/>
        </w:trPr>
        <w:tc>
          <w:tcPr>
            <w:tcW w:w="4564" w:type="dxa"/>
          </w:tcPr>
          <w:p w:rsidR="001535FB" w:rsidRPr="00C816E8" w:rsidRDefault="001535FB" w:rsidP="00345A40">
            <w:pPr>
              <w:pStyle w:val="34ffff9"/>
            </w:pPr>
            <w:r w:rsidRPr="00C816E8">
              <w:t>____________________ И. О. Фамилия</w:t>
            </w:r>
          </w:p>
          <w:p w:rsidR="001535FB" w:rsidRPr="00C816E8" w:rsidRDefault="001535FB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A00E4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1535FB" w:rsidRPr="00C816E8" w:rsidRDefault="001535FB" w:rsidP="00345A40">
            <w:pPr>
              <w:pStyle w:val="34ffff9"/>
            </w:pPr>
          </w:p>
        </w:tc>
        <w:tc>
          <w:tcPr>
            <w:tcW w:w="4563" w:type="dxa"/>
          </w:tcPr>
          <w:p w:rsidR="001535FB" w:rsidRPr="00C816E8" w:rsidRDefault="001535FB" w:rsidP="00B617AD">
            <w:pPr>
              <w:pStyle w:val="34ffff9"/>
            </w:pPr>
            <w:r w:rsidRPr="00C816E8">
              <w:t>____________________ И. О. Фамилия</w:t>
            </w:r>
          </w:p>
          <w:p w:rsidR="001535FB" w:rsidRPr="00C816E8" w:rsidRDefault="001535F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A00E4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1535F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1535FB" w:rsidRPr="00C816E8" w:rsidRDefault="001535FB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1535FB" w:rsidRPr="00C816E8" w:rsidRDefault="001535FB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1535FB" w:rsidRPr="00C816E8" w:rsidRDefault="001535FB" w:rsidP="00345A40">
            <w:pPr>
              <w:pStyle w:val="34ffff8"/>
            </w:pPr>
          </w:p>
        </w:tc>
      </w:tr>
      <w:tr w:rsidR="001535FB" w:rsidRPr="00C816E8" w:rsidTr="00345A40">
        <w:trPr>
          <w:trHeight w:val="864"/>
        </w:trPr>
        <w:tc>
          <w:tcPr>
            <w:tcW w:w="4564" w:type="dxa"/>
          </w:tcPr>
          <w:p w:rsidR="001535FB" w:rsidRPr="00C816E8" w:rsidRDefault="001535F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1535FB" w:rsidRPr="00C816E8" w:rsidRDefault="001535FB" w:rsidP="00345A40">
            <w:pPr>
              <w:pStyle w:val="34ffff9"/>
            </w:pPr>
          </w:p>
        </w:tc>
        <w:tc>
          <w:tcPr>
            <w:tcW w:w="4563" w:type="dxa"/>
          </w:tcPr>
          <w:p w:rsidR="001535FB" w:rsidRPr="00C816E8" w:rsidRDefault="001535F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1535FB" w:rsidRPr="00C816E8" w:rsidTr="00345A40">
        <w:trPr>
          <w:trHeight w:val="643"/>
        </w:trPr>
        <w:tc>
          <w:tcPr>
            <w:tcW w:w="4564" w:type="dxa"/>
          </w:tcPr>
          <w:p w:rsidR="001535FB" w:rsidRPr="00C816E8" w:rsidRDefault="001535FB" w:rsidP="00B617AD">
            <w:pPr>
              <w:pStyle w:val="34ffff9"/>
            </w:pPr>
            <w:r w:rsidRPr="00C816E8">
              <w:t>____________________ И. О. Фамилия</w:t>
            </w:r>
          </w:p>
          <w:p w:rsidR="001535FB" w:rsidRPr="00C816E8" w:rsidRDefault="001535F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A00E4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1535FB" w:rsidRPr="00C816E8" w:rsidRDefault="001535FB" w:rsidP="00345A40">
            <w:pPr>
              <w:pStyle w:val="34ffff9"/>
            </w:pPr>
          </w:p>
        </w:tc>
        <w:tc>
          <w:tcPr>
            <w:tcW w:w="4563" w:type="dxa"/>
          </w:tcPr>
          <w:p w:rsidR="001535FB" w:rsidRPr="00C816E8" w:rsidRDefault="001535FB" w:rsidP="00B617AD">
            <w:pPr>
              <w:pStyle w:val="34ffff9"/>
            </w:pPr>
            <w:r w:rsidRPr="00C816E8">
              <w:t>____________________ И. О. Фамилия</w:t>
            </w:r>
          </w:p>
          <w:p w:rsidR="001535FB" w:rsidRPr="00C816E8" w:rsidRDefault="001535F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A00E4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1535FB" w:rsidRPr="00801734" w:rsidRDefault="001535FB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D47D6F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7368" w:history="1">
        <w:r w:rsidR="00D47D6F" w:rsidRPr="0008788C">
          <w:rPr>
            <w:rStyle w:val="af8"/>
          </w:rPr>
          <w:t>1 Наименование чертежа</w:t>
        </w:r>
        <w:r w:rsidR="00D47D6F">
          <w:rPr>
            <w:webHidden/>
          </w:rPr>
          <w:tab/>
        </w:r>
        <w:r w:rsidR="00D47D6F">
          <w:rPr>
            <w:webHidden/>
          </w:rPr>
          <w:fldChar w:fldCharType="begin"/>
        </w:r>
        <w:r w:rsidR="00D47D6F">
          <w:rPr>
            <w:webHidden/>
          </w:rPr>
          <w:instrText xml:space="preserve"> PAGEREF _Toc2607368 \h </w:instrText>
        </w:r>
        <w:r w:rsidR="00D47D6F">
          <w:rPr>
            <w:webHidden/>
          </w:rPr>
        </w:r>
        <w:r w:rsidR="00D47D6F">
          <w:rPr>
            <w:webHidden/>
          </w:rPr>
          <w:fldChar w:fldCharType="separate"/>
        </w:r>
        <w:r w:rsidR="00A00E44">
          <w:rPr>
            <w:webHidden/>
          </w:rPr>
          <w:t>3</w:t>
        </w:r>
        <w:r w:rsidR="00D47D6F">
          <w:rPr>
            <w:webHidden/>
          </w:rPr>
          <w:fldChar w:fldCharType="end"/>
        </w:r>
      </w:hyperlink>
    </w:p>
    <w:p w:rsidR="00D47D6F" w:rsidRDefault="001357E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369" w:history="1">
        <w:r w:rsidR="00D47D6F" w:rsidRPr="0008788C">
          <w:rPr>
            <w:rStyle w:val="af8"/>
          </w:rPr>
          <w:t>Приложение А. Название приложения</w:t>
        </w:r>
        <w:r w:rsidR="00D47D6F">
          <w:rPr>
            <w:webHidden/>
          </w:rPr>
          <w:tab/>
        </w:r>
        <w:r w:rsidR="00D47D6F">
          <w:rPr>
            <w:webHidden/>
          </w:rPr>
          <w:fldChar w:fldCharType="begin"/>
        </w:r>
        <w:r w:rsidR="00D47D6F">
          <w:rPr>
            <w:webHidden/>
          </w:rPr>
          <w:instrText xml:space="preserve"> PAGEREF _Toc2607369 \h </w:instrText>
        </w:r>
        <w:r w:rsidR="00D47D6F">
          <w:rPr>
            <w:webHidden/>
          </w:rPr>
        </w:r>
        <w:r w:rsidR="00D47D6F">
          <w:rPr>
            <w:webHidden/>
          </w:rPr>
          <w:fldChar w:fldCharType="separate"/>
        </w:r>
        <w:r w:rsidR="00A00E44">
          <w:rPr>
            <w:webHidden/>
          </w:rPr>
          <w:t>6</w:t>
        </w:r>
        <w:r w:rsidR="00D47D6F">
          <w:rPr>
            <w:webHidden/>
          </w:rPr>
          <w:fldChar w:fldCharType="end"/>
        </w:r>
      </w:hyperlink>
    </w:p>
    <w:p w:rsidR="00D47D6F" w:rsidRDefault="00135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7370" w:history="1">
        <w:r w:rsidR="00D47D6F" w:rsidRPr="0008788C">
          <w:rPr>
            <w:rStyle w:val="af8"/>
            <w:noProof/>
          </w:rPr>
          <w:t>А.1 Заголовок 2</w:t>
        </w:r>
        <w:r w:rsidR="00D47D6F">
          <w:rPr>
            <w:noProof/>
            <w:webHidden/>
          </w:rPr>
          <w:tab/>
        </w:r>
        <w:r w:rsidR="00D47D6F">
          <w:rPr>
            <w:noProof/>
            <w:webHidden/>
          </w:rPr>
          <w:fldChar w:fldCharType="begin"/>
        </w:r>
        <w:r w:rsidR="00D47D6F">
          <w:rPr>
            <w:noProof/>
            <w:webHidden/>
          </w:rPr>
          <w:instrText xml:space="preserve"> PAGEREF _Toc2607370 \h </w:instrText>
        </w:r>
        <w:r w:rsidR="00D47D6F">
          <w:rPr>
            <w:noProof/>
            <w:webHidden/>
          </w:rPr>
        </w:r>
        <w:r w:rsidR="00D47D6F">
          <w:rPr>
            <w:noProof/>
            <w:webHidden/>
          </w:rPr>
          <w:fldChar w:fldCharType="separate"/>
        </w:r>
        <w:r w:rsidR="00A00E44">
          <w:rPr>
            <w:noProof/>
            <w:webHidden/>
          </w:rPr>
          <w:t>6</w:t>
        </w:r>
        <w:r w:rsidR="00D47D6F">
          <w:rPr>
            <w:noProof/>
            <w:webHidden/>
          </w:rPr>
          <w:fldChar w:fldCharType="end"/>
        </w:r>
      </w:hyperlink>
    </w:p>
    <w:p w:rsidR="00D47D6F" w:rsidRDefault="001357E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371" w:history="1">
        <w:r w:rsidR="00D47D6F" w:rsidRPr="0008788C">
          <w:rPr>
            <w:rStyle w:val="af8"/>
          </w:rPr>
          <w:t>Перечень сокращений</w:t>
        </w:r>
        <w:r w:rsidR="00D47D6F">
          <w:rPr>
            <w:webHidden/>
          </w:rPr>
          <w:tab/>
        </w:r>
        <w:r w:rsidR="00D47D6F">
          <w:rPr>
            <w:webHidden/>
          </w:rPr>
          <w:fldChar w:fldCharType="begin"/>
        </w:r>
        <w:r w:rsidR="00D47D6F">
          <w:rPr>
            <w:webHidden/>
          </w:rPr>
          <w:instrText xml:space="preserve"> PAGEREF _Toc2607371 \h </w:instrText>
        </w:r>
        <w:r w:rsidR="00D47D6F">
          <w:rPr>
            <w:webHidden/>
          </w:rPr>
        </w:r>
        <w:r w:rsidR="00D47D6F">
          <w:rPr>
            <w:webHidden/>
          </w:rPr>
          <w:fldChar w:fldCharType="separate"/>
        </w:r>
        <w:r w:rsidR="00A00E44">
          <w:rPr>
            <w:webHidden/>
          </w:rPr>
          <w:t>7</w:t>
        </w:r>
        <w:r w:rsidR="00D47D6F">
          <w:rPr>
            <w:webHidden/>
          </w:rPr>
          <w:fldChar w:fldCharType="end"/>
        </w:r>
      </w:hyperlink>
    </w:p>
    <w:p w:rsidR="00D47D6F" w:rsidRDefault="001357E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372" w:history="1">
        <w:r w:rsidR="00D47D6F" w:rsidRPr="0008788C">
          <w:rPr>
            <w:rStyle w:val="af8"/>
          </w:rPr>
          <w:t>Перечень терминов</w:t>
        </w:r>
        <w:r w:rsidR="00D47D6F">
          <w:rPr>
            <w:webHidden/>
          </w:rPr>
          <w:tab/>
        </w:r>
        <w:r w:rsidR="00D47D6F">
          <w:rPr>
            <w:webHidden/>
          </w:rPr>
          <w:fldChar w:fldCharType="begin"/>
        </w:r>
        <w:r w:rsidR="00D47D6F">
          <w:rPr>
            <w:webHidden/>
          </w:rPr>
          <w:instrText xml:space="preserve"> PAGEREF _Toc2607372 \h </w:instrText>
        </w:r>
        <w:r w:rsidR="00D47D6F">
          <w:rPr>
            <w:webHidden/>
          </w:rPr>
        </w:r>
        <w:r w:rsidR="00D47D6F">
          <w:rPr>
            <w:webHidden/>
          </w:rPr>
          <w:fldChar w:fldCharType="separate"/>
        </w:r>
        <w:r w:rsidR="00A00E44">
          <w:rPr>
            <w:webHidden/>
          </w:rPr>
          <w:t>8</w:t>
        </w:r>
        <w:r w:rsidR="00D47D6F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211D1B">
      <w:pPr>
        <w:pStyle w:val="34fffa"/>
        <w:rPr>
          <w:lang w:val="en-US"/>
        </w:rPr>
      </w:pPr>
    </w:p>
    <w:p w:rsidR="001965D6" w:rsidRDefault="001965D6" w:rsidP="00211D1B">
      <w:pPr>
        <w:pStyle w:val="34fffa"/>
        <w:rPr>
          <w:lang w:val="en-US"/>
        </w:rPr>
        <w:sectPr w:rsidR="001965D6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834DB2" w:rsidP="00D47C08">
      <w:pPr>
        <w:pStyle w:val="1"/>
        <w:rPr>
          <w:lang w:val="ru-RU"/>
        </w:rPr>
      </w:pPr>
      <w:bookmarkStart w:id="1" w:name="_Toc2607368"/>
      <w:r>
        <w:rPr>
          <w:lang w:val="ru-RU"/>
        </w:rPr>
        <w:lastRenderedPageBreak/>
        <w:t xml:space="preserve">Наименование </w:t>
      </w:r>
      <w:r w:rsidR="00807F6D">
        <w:rPr>
          <w:lang w:val="ru-RU"/>
        </w:rPr>
        <w:t>чертежа</w:t>
      </w:r>
      <w:bookmarkEnd w:id="1"/>
    </w:p>
    <w:p w:rsidR="00834DB2" w:rsidRDefault="00834DB2" w:rsidP="00211D1B">
      <w:pPr>
        <w:pStyle w:val="34f9"/>
        <w:rPr>
          <w:lang w:val="en-US"/>
        </w:rPr>
      </w:pPr>
    </w:p>
    <w:p w:rsidR="00211D1B" w:rsidRPr="00211D1B" w:rsidRDefault="00211D1B" w:rsidP="00834DB2">
      <w:pPr>
        <w:pStyle w:val="34b"/>
        <w:rPr>
          <w:lang w:val="en-US"/>
        </w:rPr>
      </w:pPr>
    </w:p>
    <w:p w:rsidR="00AF3F27" w:rsidRDefault="00AF3F27" w:rsidP="006A5E02">
      <w:pPr>
        <w:pStyle w:val="34fffa"/>
      </w:pPr>
    </w:p>
    <w:p w:rsidR="00441C13" w:rsidRDefault="00441C13" w:rsidP="006A5E02">
      <w:pPr>
        <w:pStyle w:val="34fffa"/>
        <w:sectPr w:rsidR="00441C13" w:rsidSect="001965D6">
          <w:headerReference w:type="default" r:id="rId15"/>
          <w:headerReference w:type="first" r:id="rId16"/>
          <w:pgSz w:w="11906" w:h="16838" w:code="9"/>
          <w:pgMar w:top="851" w:right="567" w:bottom="1701" w:left="1418" w:header="283" w:footer="340" w:gutter="0"/>
          <w:cols w:space="708"/>
          <w:docGrid w:linePitch="360"/>
        </w:sectPr>
      </w:pPr>
    </w:p>
    <w:p w:rsidR="00441C13" w:rsidRDefault="00441C13" w:rsidP="00834DB2">
      <w:pPr>
        <w:pStyle w:val="34b"/>
      </w:pPr>
    </w:p>
    <w:p w:rsidR="00834DB2" w:rsidRDefault="00441C13" w:rsidP="00760811">
      <w:pPr>
        <w:pStyle w:val="34ffffb"/>
      </w:pPr>
      <w:r>
        <w:t>Инструкция по заполнению</w:t>
      </w:r>
      <w:r w:rsidR="00760811">
        <w:t xml:space="preserve"> документа:</w:t>
      </w:r>
    </w:p>
    <w:p w:rsidR="0041042B" w:rsidRDefault="0041042B" w:rsidP="0041042B">
      <w:pPr>
        <w:pStyle w:val="34ffffb"/>
      </w:pPr>
      <w:r>
        <w:t xml:space="preserve">Данный шаблон предназначен всех видов чертежей, входящих в комплект документов </w:t>
      </w:r>
      <w:proofErr w:type="gramStart"/>
      <w:r>
        <w:t>на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согласно требованиям ГОСТ 34.</w:t>
      </w:r>
    </w:p>
    <w:p w:rsidR="00760811" w:rsidRPr="00760811" w:rsidRDefault="00760811" w:rsidP="00760811">
      <w:pPr>
        <w:pStyle w:val="34ffffb"/>
      </w:pPr>
      <w:r>
        <w:t xml:space="preserve">Наименование и обозначение документа для каждого вида </w:t>
      </w:r>
      <w:r w:rsidR="00A55554">
        <w:t xml:space="preserve">чертежа </w:t>
      </w:r>
      <w:r>
        <w:t>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</w:t>
      </w:r>
    </w:p>
    <w:p w:rsidR="00760811" w:rsidRDefault="00760811" w:rsidP="00760811">
      <w:pPr>
        <w:pStyle w:val="34ffffb"/>
      </w:pPr>
      <w:r>
        <w:t xml:space="preserve">а) Укажите наименование документа в поле «Название» окна «Свойства» в зависимости от вида </w:t>
      </w:r>
      <w:r w:rsidR="00807F6D">
        <w:t>чертежа</w:t>
      </w:r>
      <w:r>
        <w:t xml:space="preserve">. Наименование документа аналогично названию </w:t>
      </w:r>
      <w:r w:rsidR="00807F6D">
        <w:t>чертежа</w:t>
      </w:r>
      <w:r>
        <w:t xml:space="preserve">. Названия </w:t>
      </w:r>
      <w:r w:rsidR="00807F6D">
        <w:t xml:space="preserve">чертежей </w:t>
      </w:r>
      <w:r>
        <w:t>приведены ниже в пунктах 1—</w:t>
      </w:r>
      <w:r w:rsidR="00807F6D">
        <w:t>3</w:t>
      </w:r>
      <w:r>
        <w:t>.</w:t>
      </w:r>
    </w:p>
    <w:p w:rsidR="00760811" w:rsidRDefault="00760811" w:rsidP="00760811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 xml:space="preserve">» на закладке «Прочие» окна «Свойства». Обозначение каждого </w:t>
      </w:r>
      <w:r w:rsidR="0018224A">
        <w:t xml:space="preserve">вида </w:t>
      </w:r>
      <w:r>
        <w:t xml:space="preserve">документа приведено под его наименованием в описании видов </w:t>
      </w:r>
      <w:r w:rsidR="00085435">
        <w:t>чертежей</w:t>
      </w:r>
      <w:r>
        <w:t xml:space="preserve"> в пунктах 1—</w:t>
      </w:r>
      <w:r w:rsidR="00807F6D">
        <w:t>3</w:t>
      </w:r>
      <w:r>
        <w:t>.</w:t>
      </w:r>
    </w:p>
    <w:p w:rsidR="00760811" w:rsidRDefault="00760811" w:rsidP="00760811">
      <w:pPr>
        <w:pStyle w:val="34ffffb"/>
      </w:pPr>
      <w:r>
        <w:t>в) Обновите поля документа и поля основных надписей в колонтитулах.</w:t>
      </w:r>
    </w:p>
    <w:p w:rsidR="00760811" w:rsidRDefault="00760811" w:rsidP="00760811">
      <w:pPr>
        <w:pStyle w:val="34ffffb"/>
      </w:pPr>
      <w:r>
        <w:t xml:space="preserve">г) Укажите название </w:t>
      </w:r>
      <w:r w:rsidR="00807F6D">
        <w:t xml:space="preserve">чертежа </w:t>
      </w:r>
      <w:r>
        <w:t>в заголовке раздела 1 (</w:t>
      </w:r>
      <w:proofErr w:type="gramStart"/>
      <w:r>
        <w:t>вместо</w:t>
      </w:r>
      <w:proofErr w:type="gramEnd"/>
      <w:r>
        <w:t xml:space="preserve"> «</w:t>
      </w:r>
      <w:proofErr w:type="gramStart"/>
      <w:r>
        <w:t>Наименование</w:t>
      </w:r>
      <w:proofErr w:type="gramEnd"/>
      <w:r>
        <w:t xml:space="preserve"> </w:t>
      </w:r>
      <w:r w:rsidR="00807F6D">
        <w:t>чертежа</w:t>
      </w:r>
      <w:r>
        <w:t>»).</w:t>
      </w:r>
    </w:p>
    <w:p w:rsidR="00760811" w:rsidRDefault="00760811" w:rsidP="00760811">
      <w:pPr>
        <w:pStyle w:val="34ffffb"/>
      </w:pPr>
      <w:r>
        <w:t xml:space="preserve">д) Ниже заголовка </w:t>
      </w:r>
      <w:proofErr w:type="gramStart"/>
      <w:r>
        <w:t xml:space="preserve">разместите </w:t>
      </w:r>
      <w:r w:rsidR="00807F6D">
        <w:t>чертеж</w:t>
      </w:r>
      <w:proofErr w:type="gramEnd"/>
      <w:r>
        <w:t xml:space="preserve">. Требования к </w:t>
      </w:r>
      <w:r w:rsidR="00807F6D">
        <w:t xml:space="preserve">чертежу </w:t>
      </w:r>
      <w:r>
        <w:t>каждого вида приведены ниже в пунктах 1—</w:t>
      </w:r>
      <w:r w:rsidR="00807F6D">
        <w:t>3</w:t>
      </w:r>
      <w:r>
        <w:t>.</w:t>
      </w:r>
    </w:p>
    <w:p w:rsidR="00760811" w:rsidRDefault="00760811" w:rsidP="00760811">
      <w:pPr>
        <w:pStyle w:val="34ffffb"/>
      </w:pPr>
      <w:r>
        <w:t xml:space="preserve">е) Ниже </w:t>
      </w:r>
      <w:r w:rsidR="00807F6D">
        <w:t xml:space="preserve">чертежа </w:t>
      </w:r>
      <w:r>
        <w:t>(при необходимости) разместите краткие аннотации и пояснения к не</w:t>
      </w:r>
      <w:r w:rsidR="00807F6D">
        <w:t>му</w:t>
      </w:r>
      <w:r>
        <w:t>.</w:t>
      </w:r>
    </w:p>
    <w:p w:rsidR="00441C13" w:rsidRPr="00760811" w:rsidRDefault="00807F6D" w:rsidP="00760811">
      <w:pPr>
        <w:pStyle w:val="34ffffb"/>
      </w:pPr>
      <w:r>
        <w:rPr>
          <w:lang w:eastAsia="ru-RU"/>
        </w:rPr>
        <w:t>ж</w:t>
      </w:r>
      <w:r w:rsidR="00441C13">
        <w:rPr>
          <w:lang w:eastAsia="ru-RU"/>
        </w:rPr>
        <w:t xml:space="preserve">) В таблице раздела «Перечень сокращений» укажите все используемые в </w:t>
      </w:r>
      <w:r>
        <w:t>чертеже</w:t>
      </w:r>
      <w:r w:rsidRPr="00834DB2">
        <w:t xml:space="preserve"> </w:t>
      </w:r>
      <w:r w:rsidR="00441C13" w:rsidRPr="00834DB2">
        <w:t>условны</w:t>
      </w:r>
      <w:r>
        <w:t>е</w:t>
      </w:r>
      <w:r w:rsidR="00441C13" w:rsidRPr="00834DB2">
        <w:t xml:space="preserve"> обозначени</w:t>
      </w:r>
      <w:r>
        <w:t>я</w:t>
      </w:r>
      <w:r w:rsidR="00441C13" w:rsidRPr="00834DB2">
        <w:t>, предусмотр</w:t>
      </w:r>
      <w:r w:rsidR="00441C13">
        <w:t>енные действующими стандартами</w:t>
      </w:r>
      <w:r w:rsidR="00441C13">
        <w:rPr>
          <w:lang w:eastAsia="ru-RU"/>
        </w:rPr>
        <w:t>.</w:t>
      </w:r>
    </w:p>
    <w:p w:rsidR="00760811" w:rsidRDefault="00760811" w:rsidP="00760811">
      <w:pPr>
        <w:pStyle w:val="34ffffb"/>
      </w:pPr>
    </w:p>
    <w:p w:rsidR="00797244" w:rsidRPr="00760811" w:rsidRDefault="00797244" w:rsidP="00760811">
      <w:pPr>
        <w:pStyle w:val="34ffffb"/>
      </w:pPr>
    </w:p>
    <w:p w:rsidR="00834DB2" w:rsidRDefault="00834DB2" w:rsidP="00834DB2">
      <w:pPr>
        <w:pStyle w:val="34a0"/>
      </w:pPr>
      <w:r>
        <w:t xml:space="preserve">1. </w:t>
      </w:r>
      <w:r w:rsidR="00A55554" w:rsidRPr="00A55554">
        <w:t>Чертеж общего вида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797244" w:rsidRPr="00797244">
        <w:t>ВО</w:t>
      </w:r>
    </w:p>
    <w:p w:rsidR="00103211" w:rsidRPr="00103211" w:rsidRDefault="00103211" w:rsidP="00103211">
      <w:pPr>
        <w:pStyle w:val="34a0"/>
        <w:rPr>
          <w:lang w:eastAsia="ru-RU"/>
        </w:rPr>
      </w:pPr>
      <w:r w:rsidRPr="00103211">
        <w:rPr>
          <w:lang w:eastAsia="ru-RU"/>
        </w:rPr>
        <w:t>Чертеж обще</w:t>
      </w:r>
      <w:r w:rsidR="00A55554">
        <w:rPr>
          <w:lang w:eastAsia="ru-RU"/>
        </w:rPr>
        <w:t>го вида щита (пульта) содержит:</w:t>
      </w:r>
    </w:p>
    <w:p w:rsidR="00103211" w:rsidRPr="00103211" w:rsidRDefault="00103211" w:rsidP="00103211">
      <w:pPr>
        <w:pStyle w:val="34a0"/>
        <w:rPr>
          <w:lang w:eastAsia="ru-RU"/>
        </w:rPr>
      </w:pPr>
      <w:r w:rsidRPr="00103211">
        <w:rPr>
          <w:lang w:eastAsia="ru-RU"/>
        </w:rPr>
        <w:t>1) компоновку и расположения приборов, аппаратуры, элементов мнемосхем и монтажных изделий, устанавливаемых на фронтальной плоскости щита или рабочей плоскости пульта и на внутрен</w:t>
      </w:r>
      <w:r w:rsidR="00A55554">
        <w:rPr>
          <w:lang w:eastAsia="ru-RU"/>
        </w:rPr>
        <w:t>них плоскостях щита или пульта;</w:t>
      </w:r>
    </w:p>
    <w:p w:rsidR="00103211" w:rsidRPr="00103211" w:rsidRDefault="00103211" w:rsidP="00103211">
      <w:pPr>
        <w:pStyle w:val="34a0"/>
        <w:rPr>
          <w:lang w:eastAsia="ru-RU"/>
        </w:rPr>
      </w:pPr>
      <w:r w:rsidRPr="00103211">
        <w:rPr>
          <w:lang w:eastAsia="ru-RU"/>
        </w:rPr>
        <w:t>2) виды на плоскости (или их участки) щита или пульта в местах ввода электрических и трубных проводок с расположением упрощенного</w:t>
      </w:r>
      <w:r w:rsidR="00A55554">
        <w:rPr>
          <w:lang w:eastAsia="ru-RU"/>
        </w:rPr>
        <w:t xml:space="preserve"> изображения вводных устройств;</w:t>
      </w:r>
    </w:p>
    <w:p w:rsidR="00103211" w:rsidRPr="00103211" w:rsidRDefault="00103211" w:rsidP="00103211">
      <w:pPr>
        <w:pStyle w:val="34a0"/>
        <w:rPr>
          <w:lang w:eastAsia="ru-RU"/>
        </w:rPr>
      </w:pPr>
      <w:r w:rsidRPr="00103211">
        <w:rPr>
          <w:lang w:eastAsia="ru-RU"/>
        </w:rPr>
        <w:t xml:space="preserve">3) схему расположения шкафов или панелей в плане (в случае </w:t>
      </w:r>
      <w:proofErr w:type="spellStart"/>
      <w:r w:rsidRPr="00103211">
        <w:rPr>
          <w:lang w:eastAsia="ru-RU"/>
        </w:rPr>
        <w:t>многошкального</w:t>
      </w:r>
      <w:proofErr w:type="spellEnd"/>
      <w:r w:rsidRPr="00103211">
        <w:rPr>
          <w:lang w:eastAsia="ru-RU"/>
        </w:rPr>
        <w:t xml:space="preserve"> или </w:t>
      </w:r>
      <w:proofErr w:type="spellStart"/>
      <w:r w:rsidRPr="00103211">
        <w:rPr>
          <w:lang w:eastAsia="ru-RU"/>
        </w:rPr>
        <w:t>мн</w:t>
      </w:r>
      <w:r w:rsidR="00A55554">
        <w:rPr>
          <w:lang w:eastAsia="ru-RU"/>
        </w:rPr>
        <w:t>огопанельного</w:t>
      </w:r>
      <w:proofErr w:type="spellEnd"/>
      <w:r w:rsidR="00A55554">
        <w:rPr>
          <w:lang w:eastAsia="ru-RU"/>
        </w:rPr>
        <w:t xml:space="preserve"> щита или пульта);</w:t>
      </w:r>
    </w:p>
    <w:p w:rsidR="00103211" w:rsidRPr="00103211" w:rsidRDefault="00103211" w:rsidP="00103211">
      <w:pPr>
        <w:pStyle w:val="34a0"/>
        <w:rPr>
          <w:lang w:eastAsia="ru-RU"/>
        </w:rPr>
      </w:pPr>
      <w:r w:rsidRPr="00103211">
        <w:rPr>
          <w:lang w:eastAsia="ru-RU"/>
        </w:rPr>
        <w:t>4) перечень щитов (пультов) приборов, аппаратуры, монтажных изделий и мат</w:t>
      </w:r>
      <w:r w:rsidR="00A55554">
        <w:rPr>
          <w:lang w:eastAsia="ru-RU"/>
        </w:rPr>
        <w:t>ериалов, помещенных на чертеже.</w:t>
      </w:r>
    </w:p>
    <w:p w:rsidR="000611C2" w:rsidRDefault="00103211" w:rsidP="00103211">
      <w:pPr>
        <w:pStyle w:val="34a0"/>
      </w:pPr>
      <w:r w:rsidRPr="00103211">
        <w:rPr>
          <w:lang w:eastAsia="ru-RU"/>
        </w:rPr>
        <w:t>На чертеже допускают необходимые текстовые пояснения.</w:t>
      </w:r>
    </w:p>
    <w:p w:rsidR="00834DB2" w:rsidRDefault="00834DB2" w:rsidP="00834DB2">
      <w:pPr>
        <w:pStyle w:val="34a0"/>
      </w:pPr>
    </w:p>
    <w:p w:rsidR="00103211" w:rsidRDefault="00103211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2. </w:t>
      </w:r>
      <w:r w:rsidR="00A55554" w:rsidRPr="00103211">
        <w:t>Чертеж установки технических средств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797244" w:rsidRPr="00797244">
        <w:t>СА</w:t>
      </w:r>
    </w:p>
    <w:p w:rsidR="00834DB2" w:rsidRDefault="00103211" w:rsidP="00834DB2">
      <w:pPr>
        <w:pStyle w:val="34a0"/>
      </w:pPr>
      <w:r w:rsidRPr="00103211">
        <w:t>Документ отражает решения по установке средств технического обеспечения в объеме, соответствующем требованиям ГОСТ 2.109 к монтажным чертежам.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3. </w:t>
      </w:r>
      <w:r w:rsidR="00A55554" w:rsidRPr="00A55554">
        <w:t>Чертеж формы документа (видеокадра)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797244" w:rsidRPr="00797244">
        <w:t>С</w:t>
      </w:r>
      <w:proofErr w:type="gramStart"/>
      <w:r w:rsidR="00797244" w:rsidRPr="00797244">
        <w:t>9</w:t>
      </w:r>
      <w:proofErr w:type="gramEnd"/>
    </w:p>
    <w:p w:rsidR="00A55554" w:rsidRPr="00A55554" w:rsidRDefault="00A55554" w:rsidP="00A55554">
      <w:pPr>
        <w:pStyle w:val="34a0"/>
      </w:pPr>
      <w:r w:rsidRPr="00A55554">
        <w:t xml:space="preserve">В документе должно быть приведено изображение формы документа или видеокадра в соответствии с требованиями государственных стандартов унифицированной системы документации </w:t>
      </w:r>
      <w:proofErr w:type="gramStart"/>
      <w:r w:rsidRPr="00A55554">
        <w:t>Р</w:t>
      </w:r>
      <w:proofErr w:type="gramEnd"/>
      <w:r w:rsidRPr="00A55554">
        <w:t xml:space="preserve"> 50-77 и необходимые пояснения.</w:t>
      </w:r>
    </w:p>
    <w:p w:rsidR="00834DB2" w:rsidRDefault="00834DB2" w:rsidP="00834DB2">
      <w:pPr>
        <w:pStyle w:val="34a0"/>
      </w:pPr>
    </w:p>
    <w:p w:rsidR="00834DB2" w:rsidRDefault="00834DB2" w:rsidP="006A5E02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7369"/>
      <w:r w:rsidR="00A00E44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7370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6A5E02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7371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7372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6A5E02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6A5E02" w:rsidRPr="00A86232" w:rsidRDefault="006A5E02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6A5E02" w:rsidRPr="005F1B2E" w:rsidRDefault="006A5E02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6A5E02" w:rsidRPr="005F1B2E" w:rsidRDefault="006A5E02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6A5E02" w:rsidRPr="005F1B2E" w:rsidRDefault="006A5E02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6A5E02" w:rsidRPr="005F1B2E" w:rsidRDefault="006A5E02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6A5E02" w:rsidRPr="005F1B2E" w:rsidRDefault="006A5E02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6A5E02" w:rsidRPr="005F1B2E" w:rsidRDefault="006A5E02" w:rsidP="006877E2">
            <w:pPr>
              <w:pStyle w:val="34ff8"/>
            </w:pPr>
            <w:r w:rsidRPr="005F1B2E">
              <w:t>Дата</w:t>
            </w:r>
          </w:p>
        </w:tc>
      </w:tr>
      <w:tr w:rsidR="006A5E02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6A5E02" w:rsidRPr="005F1B2E" w:rsidRDefault="006A5E02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6A5E02" w:rsidRPr="005F1B2E" w:rsidRDefault="006A5E02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6A5E02" w:rsidRPr="005F1B2E" w:rsidRDefault="006A5E02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6A5E02" w:rsidRPr="005F1B2E" w:rsidRDefault="006A5E02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6A5E02" w:rsidRPr="005F1B2E" w:rsidRDefault="006A5E02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6A5E02" w:rsidRPr="005F1B2E" w:rsidRDefault="006A5E02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6A5E02" w:rsidRPr="005F1B2E" w:rsidRDefault="006A5E02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6A5E02" w:rsidRPr="005F1B2E" w:rsidRDefault="006A5E02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6A5E02" w:rsidRPr="005F1B2E" w:rsidRDefault="006A5E02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6A5E02" w:rsidRPr="005F1B2E" w:rsidRDefault="006A5E02" w:rsidP="006877E2">
            <w:pPr>
              <w:pStyle w:val="34ff8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  <w:tr w:rsidR="006A5E02" w:rsidTr="00E87D7A">
        <w:trPr>
          <w:trHeight w:val="454"/>
        </w:trPr>
        <w:tc>
          <w:tcPr>
            <w:tcW w:w="518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A5E02" w:rsidRDefault="006A5E02" w:rsidP="00E87D7A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A5E02" w:rsidRDefault="006A5E02" w:rsidP="00E87D7A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7"/>
      <w:headerReference w:type="first" r:id="rId18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57E2" w:rsidRDefault="001357E2" w:rsidP="00AD0715">
      <w:r>
        <w:separator/>
      </w:r>
    </w:p>
    <w:p w:rsidR="001357E2" w:rsidRDefault="001357E2" w:rsidP="00AD0715"/>
  </w:endnote>
  <w:endnote w:type="continuationSeparator" w:id="0">
    <w:p w:rsidR="001357E2" w:rsidRDefault="001357E2" w:rsidP="00AD0715">
      <w:r>
        <w:continuationSeparator/>
      </w:r>
    </w:p>
    <w:p w:rsidR="001357E2" w:rsidRDefault="001357E2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57E2" w:rsidRDefault="001357E2" w:rsidP="00AD0715">
      <w:r>
        <w:separator/>
      </w:r>
    </w:p>
    <w:p w:rsidR="001357E2" w:rsidRDefault="001357E2" w:rsidP="00AD0715"/>
  </w:footnote>
  <w:footnote w:type="continuationSeparator" w:id="0">
    <w:p w:rsidR="001357E2" w:rsidRDefault="001357E2" w:rsidP="00AD0715">
      <w:r>
        <w:continuationSeparator/>
      </w:r>
    </w:p>
    <w:p w:rsidR="001357E2" w:rsidRDefault="001357E2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F7DE831" wp14:editId="5C416BA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0DF31FE" wp14:editId="3D8DC90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0EED3CB9" wp14:editId="3E3F438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574C0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A00E44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574C0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A00E44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29E8E71C" wp14:editId="66F6E58D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1357E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A00E44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00E44" w:rsidRPr="00A00E44">
                                    <w:rPr>
                                      <w:noProof/>
                                    </w:rPr>
                                    <w:instrText>9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00E44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00E44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A00E44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1357E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A00E44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:rsidR="008E77B3" w:rsidRPr="00D43489" w:rsidRDefault="001357E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A00E44">
                                    <w:t>Чертеж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1357E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A00E44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00E44" w:rsidRPr="00A00E44">
                              <w:rPr>
                                <w:noProof/>
                              </w:rPr>
                              <w:instrText>9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00E44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00E44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A00E44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1357E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A00E44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:rsidR="008E77B3" w:rsidRPr="00D43489" w:rsidRDefault="001357E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A00E44">
                              <w:t>Чертеж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74C0" w:rsidRDefault="001574C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8176" behindDoc="0" locked="1" layoutInCell="1" allowOverlap="1" wp14:anchorId="6EDD19C5" wp14:editId="33329DE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02" name="Группа 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703" name="Группа 703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704" name="Группа 704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705" name="Группа 705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706" name="Группа 706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70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08" name="Группа 708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709" name="Группа 709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710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1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2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3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1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715" name="Группа 715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716" name="Группа 716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717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574C0" w:rsidRDefault="001574C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1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574C0" w:rsidRDefault="001574C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19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574C0" w:rsidRDefault="001574C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20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574C0" w:rsidRDefault="001574C0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21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574C0" w:rsidRDefault="001574C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22" name="Группа 7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7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574C0" w:rsidRDefault="001574C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4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574C0" w:rsidRDefault="001574C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5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574C0" w:rsidRDefault="001574C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6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574C0" w:rsidRDefault="001574C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574C0" w:rsidRDefault="001574C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728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9" name="Группа 729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730" name="Группа 730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73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2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3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35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6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7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8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9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0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41" name="Группа 741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2" name="Группа 742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74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CB1016" w:rsidRDefault="001574C0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744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5374BE" w:rsidRDefault="001574C0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A00E44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745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Default="001574C0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A00E44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46" name="Группа 746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74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945CCC" w:rsidRDefault="001574C0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4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Default="001574C0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4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5E4A3B" w:rsidRDefault="001574C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0411E6" w:rsidRDefault="001574C0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5E4A3B" w:rsidRDefault="001574C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Default="001574C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3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Default="001574C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945CCC" w:rsidRDefault="001574C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945CCC" w:rsidRDefault="001574C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5E4A3B" w:rsidRDefault="001574C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5E4A3B" w:rsidRDefault="001574C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0411E6" w:rsidRDefault="001574C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574C0" w:rsidRPr="000411E6" w:rsidRDefault="001574C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760" name="Группа 76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6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574C0" w:rsidRPr="006C5C53" w:rsidRDefault="001574C0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62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574C0" w:rsidRPr="006C5C53" w:rsidRDefault="001574C0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02" o:spid="_x0000_s1228" style="position:absolute;left:0;text-align:left;margin-left:22.7pt;margin-top:14.2pt;width:558.45pt;height:826.6pt;z-index:25169817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">
              <v:group id="Группа 703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V3G08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yj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1dxtPFAAAA3AAA&#10;AA8AAAAAAAAAAAAAAAAAqgIAAGRycy9kb3ducmV2LnhtbFBLBQYAAAAABAAEAPoAAACcAwAAAAA=&#10;">
                <v:group id="Группа 704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rRep8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j97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CtF6nxgAAANwA&#10;AAAPAAAAAAAAAAAAAAAAAKoCAABkcnMvZG93bnJldi54bWxQSwUGAAAAAAQABAD6AAAAnQMAAAAA&#10;">
                  <v:group id="Группа 705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fj7PM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c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34+zzFAAAA3AAA&#10;AA8AAAAAAAAAAAAAAAAAqgIAAGRycy9kb3ducmV2LnhtbFBLBQYAAAAABAAEAPoAAACcAwAAAAA=&#10;">
                    <v:group id="Группа 706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plS8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F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dKmVLxgAAANwA&#10;AAAPAAAAAAAAAAAAAAAAAKoCAABkcnMvZG93bnJldi54bWxQSwUGAAAAAAQABAD6AAAAnQMAAAAA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dWNcQA&#10;AADcAAAADwAAAGRycy9kb3ducmV2LnhtbESPT2sCMRTE74V+h/AK3jSxoKurUaylVL35B7w+Ns/d&#10;xc3LkqS6/faNIPQ4zMxvmPmys424kQ+1Yw3DgQJBXDhTc6nhdPzqT0CEiGywcUwafinAcvH6Msfc&#10;uDvv6XaIpUgQDjlqqGJscylDUZHFMHAtcfIuzluMSfpSGo/3BLeNfFdqLC3WnBYqbGldUXE9/FgN&#10;l5PaZsdIq4+1n452n+o83qhvrXtv3WoGIlIX/8PP9sZoyFQGjzPpCM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HVjXEAAAA3AAAAA8AAAAAAAAAAAAAAAAAmAIAAGRycy9k&#10;b3ducmV2LnhtbFBLBQYAAAAABAAEAPUAAACJAwAAAAA=&#10;" filled="f" strokeweight="1.5pt">
                        <v:textbox inset=",1mm"/>
                      </v:rect>
                      <v:group id="Группа 708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lUos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P5VKLCAAAA3AAAAA8A&#10;AAAAAAAAAAAAAAAAqgIAAGRycy9kb3ducmV2LnhtbFBLBQYAAAAABAAEAPoAAACZAwAAAAA=&#10;">
                        <v:group id="Группа 709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XxOc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tfE5xgAAANwA&#10;AAAPAAAAAAAAAAAAAAAAAKoCAABkcnMvZG93bnJldi54bWxQSwUGAAAAAAQABAD6AAAAnQ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V7csIAAADcAAAADwAAAGRycy9kb3ducmV2LnhtbERPPWvDMBDdA/0P4grdEtkZ0uJECSFg&#10;iGmHNjV0PayzZWKdjKTa7r+vhkLHx/s+nBY7iIl86B0ryDcZCOLG6Z47BfVnuX4BESKyxsExKfih&#10;AKfjw+qAhXYzf9B0i51IIRwKVGBiHAspQ2PIYti4kThxrfMWY4K+k9rjnMLtILdZtpMWe04NBke6&#10;GGrut2+rQFav87svt3XbtdfRfVXmbTcvSj09Luc9iEhL/Bf/ua9awXOe5qcz6QjI4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VV7csIAAADcAAAADwAAAAAAAAAAAAAA&#10;AAChAgAAZHJzL2Rvd25yZXYueG1sUEsFBgAAAAAEAAQA+QAAAJADAAAAAA==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ne6cMAAADcAAAADwAAAGRycy9kb3ducmV2LnhtbESPQYvCMBSE7wv+h/CEva1pPehSjSKC&#10;oOweXBW8PprXpti8lCTa+u/NwsIeh5n5hlmuB9uKB/nQOFaQTzIQxKXTDdcKLufdxyeIEJE1to5J&#10;wZMCrFejtyUW2vX8Q49TrEWCcChQgYmxK6QMpSGLYeI64uRVzluMSfpaao99gttWTrNsJi02nBYM&#10;drQ1VN5Od6tAHr76o99NL1Vd7Tt3PZjvWT8o9T4eNgsQkYb4H/5r77WCeZ7D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4Z3un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tAnsQAAADcAAAADwAAAGRycy9kb3ducmV2LnhtbESPT4vCMBTE7wt+h/CEva2pPah0jbII&#10;grJ78B/s9dG8NmWbl5JEW7+9WRA8DjPzG2a5HmwrbuRD41jBdJKBIC6dbrhWcDlvPxYgQkTW2Dom&#10;BXcKsF6N3pZYaNfzkW6nWIsE4VCgAhNjV0gZSkMWw8R1xMmrnLcYk/S11B77BLetzLNsJi02nBYM&#10;drQxVP6drlaB3H/3B7/NL1Vd7Tr3uzc/s35Q6n08fH2CiDTEV/jZ3mkF82kO/2fSEZC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y0CexAAAANwAAAAPAAAAAAAAAAAA&#10;AAAAAKECAABkcnMvZG93bnJldi54bWxQSwUGAAAAAAQABAD5AAAAkgMAAAAA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flBcMAAADcAAAADwAAAGRycy9kb3ducmV2LnhtbESPQWsCMRSE7wX/Q3iCt5pVwcpqFBEE&#10;xR5aFbw+Nm83i5uXJYnu+u+bQqHHYWa+YVab3jbiST7UjhVMxhkI4sLpmisF18v+fQEiRGSNjWNS&#10;8KIAm/XgbYW5dh1/0/McK5EgHHJUYGJscylDYchiGLuWOHml8xZjkr6S2mOX4LaR0yybS4s1pwWD&#10;Le0MFffzwyqQx1P35ffTa1mVh9bdjuZz3vVKjYb9dgkiUh//w3/tg1bwMZnB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GH5Q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59ccMAAADcAAAADwAAAGRycy9kb3ducmV2LnhtbESPQWsCMRSE7wX/Q3iCt5pVxMpqFBEE&#10;xR5aFbw+Nm83i5uXJYnu+u+bQqHHYWa+YVab3jbiST7UjhVMxhkI4sLpmisF18v+fQEiRGSNjWNS&#10;8KIAm/XgbYW5dh1/0/McK5EgHHJUYGJscylDYchiGLuWOHml8xZjkr6S2mOX4LaR0yybS4s1pwWD&#10;Le0MFffzwyqQx1P35ffTa1mVh9bdjuZz3vVKjYb9dgkiUh//w3/tg1bwMZnB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5ufXHDAAAA3AAAAA8AAAAAAAAAAAAA&#10;AAAAoQIAAGRycy9kb3ducmV2LnhtbFBLBQYAAAAABAAEAPkAAACRAwAAAAA=&#10;" strokeweight="1.5pt"/>
                      </v:group>
                    </v:group>
                    <v:group id="Группа 715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t4c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u9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t4cQAAADcAAAA&#10;DwAAAAAAAAAAAAAAAACqAgAAZHJzL2Rvd25yZXYueG1sUEsFBgAAAAAEAAQA+gAAAJsDAAAAAA==&#10;">
                      <v:group id="Группа 716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PPzls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l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8/OW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uI4sQA&#10;AADcAAAADwAAAGRycy9kb3ducmV2LnhtbESP0WrCQBRE3wv+w3IFX4pu4oOp0VW0ULAIgaofcM1e&#10;k2D2bthdNf59Vyj0cZiZM8xy3ZtW3Mn5xrKCdJKAIC6tbrhScDp+jT9A+ICssbVMCp7kYb0avC0x&#10;1/bBP3Q/hEpECPscFdQhdLmUvqzJoJ/Yjjh6F+sMhihdJbXDR4SbVk6TZCYNNhwXauzos6byergZ&#10;BViEeXp12231fjsWxez7nJ30XqnRsN8sQATqw3/4r73TCrI0g9e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biO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574C0" w:rsidRDefault="001574C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QckMMA&#10;AADcAAAADwAAAGRycy9kb3ducmV2LnhtbERPS2rDMBDdF3IHMYFsSi27i6R1LYckUEgpGPI5wNSa&#10;2sbWyEhK4tw+WhS6fLx/sZ7MIK7kfGdZQZakIIhrqztuFJxPny9vIHxA1jhYJgV38rAuZ08F5tre&#10;+EDXY2hEDGGfo4I2hDGX0tctGfSJHYkj92udwRCha6R2eIvhZpCvabqUBjuODS2OtGup7o8XowCr&#10;8J71brttni+nqlp+/azO+lupxXzafIAINIV/8Z97rxWssrg2nolHQJ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Qck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574C0" w:rsidRDefault="001574C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i5C8UA&#10;AADcAAAADwAAAGRycy9kb3ducmV2LnhtbESP3YrCMBSE7wXfIRxhb0TT7oU/XaOoIKwsFPx5gLPN&#10;sS02JyWJ2n17syB4OczMN8xi1ZlG3Mn52rKCdJyAIC6srrlUcD7tRjMQPiBrbCyTgj/ysFr2ewvM&#10;tH3wge7HUIoIYZ+hgiqENpPSFxUZ9GPbEkfvYp3BEKUrpXb4iHDTyM8kmUiDNceFClvaVlRcjzej&#10;APMwT69usymHt1OeT/a/07P+Uepj0K2/QATqwjv8an9rBdN0Dv9n4hG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CLk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574C0" w:rsidRDefault="001574C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7aK8IA&#10;AADcAAAADwAAAGRycy9kb3ducmV2LnhtbERP3WrCMBS+F3yHcAbeyEzbC92qUexg4BAKUx/g2Jy1&#10;xeakJNF2b79cDLz8+P43u9F04kHOt5YVpIsEBHFldcu1gsv58/UNhA/IGjvLpOCXPOy208kGc20H&#10;/qbHKdQihrDPUUETQp9L6auGDPqF7Ykj92OdwRChq6V2OMRw08ksSZbSYMuxocGePhqqbqe7UYBl&#10;eE9vrijq+f1clsuv6+qij0rNXsb9GkSgMTzF/+6DVrDK4vx4Jh4B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tor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1574C0" w:rsidRDefault="001574C0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J/sMQA&#10;AADcAAAADwAAAGRycy9kb3ducmV2LnhtbESP3YrCMBSE7xd8h3AEbxZN64XuVqOsC4KLUPDnAY7N&#10;sS02JyWJWt9+IwheDjPzDTNfdqYRN3K+tqwgHSUgiAuray4VHA/r4RcIH5A1NpZJwYM8LBe9jzlm&#10;2t55R7d9KEWEsM9QQRVCm0npi4oM+pFtiaN3ts5giNKVUju8R7hp5DhJJtJgzXGhwpZ+Kyou+6tR&#10;gHn4Ti9utSo/r4c8n/ydpke9VWrQ735mIAJ14R1+tTdawXScwvNMPA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Sf7D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574C0" w:rsidRDefault="001574C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722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aQ/K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p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mkPyjFAAAA3AAA&#10;AA8AAAAAAAAAAAAAAAAAqgIAAGRycy9kb3ducmV2LnhtbFBLBQYAAAAABAAEAPoAAACcAwAAAAA=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5CYMYA&#10;AADcAAAADwAAAGRycy9kb3ducmV2LnhtbESPT2sCMRTE74V+h/AKvWm2tlXZGkWEFuml+Ofg8bF5&#10;Joubl91NXLd+elMQehxm5jfMbNG7SnTUhtKzgpdhBoK48Lpko2C/+xxMQYSIrLHyTAp+KcBi/vgw&#10;w1z7C2+o20YjEoRDjgpsjHUuZSgsOQxDXxMn7+hbhzHJ1kjd4iXBXSVHWTaWDktOCxZrWlkqTtuz&#10;U9DY/u3dND/Vqfu+mqX9Wodmf1Dq+alffoCI1Mf/8L291gomo1f4O5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U5CY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574C0" w:rsidRDefault="001574C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faFM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UxGY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p9o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574C0" w:rsidRDefault="001574C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/j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JcAS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63+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574C0" w:rsidRDefault="001574C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nh+MUA&#10;AADcAAAADwAAAGRycy9kb3ducmV2LnhtbESPT2sCMRTE7wW/Q3iCt5pV/FO2RhGhIr2UqoceH5vX&#10;ZHHzsrtJ17Wf3hQKHoeZ+Q2z2vSuEh21ofSsYDLOQBAXXpdsFJxPb88vIEJE1lh5JgU3CrBZD55W&#10;mGt/5U/qjtGIBOGQowIbY51LGQpLDsPY18TJ+/atw5hka6Ru8ZrgrpLTLFtIhyWnBYs17SwVl+OP&#10;U9DYfjY3zUd16d5/zdbuD6E5fyk1GvbbVxCR+vgI/7cPWsFyuoC/M+kI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OeH4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574C0" w:rsidRDefault="001574C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VEY8UA&#10;AADcAAAADwAAAGRycy9kb3ducmV2LnhtbESPQWsCMRSE7wX/Q3hCbzVbaWvZGkUERXopVQ8eH5vX&#10;ZHHzsruJ6+qvbwTB4zAz3zDTee8q0VEbSs8KXkcZCOLC65KNgv1u9fIJIkRkjZVnUnChAPPZ4GmK&#10;ufZn/qVuG41IEA45KrAx1rmUobDkMIx8TZy8P986jEm2RuoWzwnuKjnOsg/psOS0YLGmpaXiuD05&#10;BY3t395N81Mdu++rWdj1JjT7g1LPw37xBSJSHx/he3ujFUzGE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dURj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574C0" w:rsidRDefault="001574C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2eJ8AA&#10;AADcAAAADwAAAGRycy9kb3ducmV2LnhtbERPy4rCMBTdC/MP4Q7MThMFX9UojjLouPMBbi/NtS02&#10;NyXJaP17sxBmeTjv+bK1tbiTD5VjDf2eAkGcO1NxoeF8+ulOQISIbLB2TBqeFGC5+OjMMTPuwQe6&#10;H2MhUgiHDDWUMTaZlCEvyWLouYY4cVfnLcYEfSGNx0cKt7UcKDWSFitODSU2tC4pvx3/rIbrWf2O&#10;T5FW32s/He436jLaqa3WX5/tagYiUhv/xW/3zmgYD9LadCYdAb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y2eJ8AAAADcAAAADwAAAAAAAAAAAAAAAACYAgAAZHJzL2Rvd25y&#10;ZXYueG1sUEsFBgAAAAAEAAQA9QAAAIUDAAAAAA==&#10;" filled="f" strokeweight="1.5pt">
                    <v:textbox inset=",1mm"/>
                  </v:rect>
                </v:group>
                <v:group id="Группа 729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CtWc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5+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AK1ZxgAAANwA&#10;AAAPAAAAAAAAAAAAAAAAAKoCAABkcnMvZG93bnJldi54bWxQSwUGAAAAAAQABAD6AAAAnQMAAAAA&#10;">
                  <v:group id="Группа 730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+OSGc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czG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PjkhnCAAAA3AAAAA8A&#10;AAAAAAAAAAAAAAAAqgIAAGRycy9kb3ducmV2LnhtbFBLBQYAAAAABAAEAPoAAACZAwAAAAA=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NjEccAAADcAAAADwAAAGRycy9kb3ducmV2LnhtbESPT0vDQBTE70K/w/IKXqTd/AFbYrel&#10;tgrizbZQvD2yL9nQ7NuYXZvop3cFweMwM79hVpvRtuJKvW8cK0jnCQji0umGawWn4/NsCcIHZI2t&#10;Y1LwRR4268nNCgvtBn6j6yHUIkLYF6jAhNAVUvrSkEU/dx1x9CrXWwxR9rXUPQ4RbluZJcm9tNhw&#10;XDDY0c5QeTl8WgV59f5095Hv0yxrktfKfA/l47lW6nY6bh9ABBrDf/iv/aIVLPIUfs/EIyD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w2MR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EFJncYAAADcAAAADwAAAGRycy9kb3ducmV2LnhtbESPUUvDQBCE3wX/w7GCL2IvbeEqsdci&#10;hYIgCNaIr2tuTUJzezG3bdP+eq9Q6OMwM98w8+XgW7WnPjaBLYxHGSjiMriGKwvF5/rxCVQUZIdt&#10;YLJwpAjLxe3NHHMXDvxB+41UKkE45mihFulyrWNZk8c4Ch1x8n5D71GS7CvtejwkuG/1JMuM9thw&#10;Wqixo1VN5Xaz8xa+8FTJ8e3n4X1rjBTff2a3mhlr7++Gl2dQQoNcw5f2q7Mwm07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hBSZ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3sBsYAAADcAAAADwAAAGRycy9kb3ducmV2LnhtbESPUUvDQBCE3wX/w7GCL9JetHCVtNci&#10;BUEQBGvE121um4Tm9mJu26b+eq9Q6OMwM98w8+XgW3WgPjaBLTyOM1DEZXANVxaKr9fRM6goyA7b&#10;wGThRBGWi9ubOeYuHPmTDmupVIJwzNFCLdLlWseyJo9xHDri5G1D71GS7CvtejwmuG/1U5YZ7bHh&#10;tFBjR6uayt167y18418lp/fNw8fOGCl+fs1+NTXW3t8NLzNQQoNcw5f2m7MwnUz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N7A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FTcMUAAADcAAAADwAAAGRycy9kb3ducmV2LnhtbESPzWrDMBCE74G+g9hCbomcX7tulOCU&#10;JAQKhcal58Xa2qbWylhq7L59FQj0OMzMN8xmN5hGXKlztWUFs2kEgriwuuZSwUd+nCQgnEfW2Fgm&#10;Bb/kYLd9GG0w1bbnd7pefCkChF2KCirv21RKV1Rk0E1tSxy8L9sZ9EF2pdQd9gFuGjmPorU0WHNY&#10;qLCll4qK78uPUbAy+/i1z09P6+wQG/Kfs+QtOyo1fhyyZxCeBv8fvrfPWkG8WMLtTDgCc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/FTcMUAAADcAAAADwAAAAAAAAAA&#10;AAAAAAChAgAAZHJzL2Rvd25yZXYueG1sUEsFBgAAAAAEAAQA+QAAAJMD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hlEscAAADcAAAADwAAAGRycy9kb3ducmV2LnhtbESPQUvDQBSE74X+h+UJXqTdNEEtabel&#10;agXpzVoovT2yL9lg9m3Mrk3qr3cFocdhZr5hluvBNuJMna8dK5hNExDEhdM1VwoOH6+TOQgfkDU2&#10;jknBhTysV+PREnPten6n8z5UIkLY56jAhNDmUvrCkEU/dS1x9ErXWQxRdpXUHfYRbhuZJsmDtFhz&#10;XDDY0rOh4nP/bRVk5Wl795W9zNK0Tnal+emLp2Ol1O3NsFmACDSEa/i//aYVPGb3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+GUS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pPnsYAAADcAAAADwAAAGRycy9kb3ducmV2LnhtbESPUUvDQBCE3wX/w7GCL9JeauFaYq9F&#10;CoIgCNaIr2tuTUJze2lu26b99V6h4OMwM98wi9XgW3WgPjaBLUzGGSjiMriGKwvF58toDioKssM2&#10;MFk4UYTV8vZmgbkLR/6gw0YqlSAcc7RQi3S51rGsyWMch444eb+h9yhJ9pV2PR4T3Lf6McuM9thw&#10;Wqixo3VN5Xaz9xa+8FzJ6e3n4X1rjBTfO7Nfz4y193fD8xMooUH+w9f2q7Mwmxq4nElH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6T5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bqBcYAAADcAAAADwAAAGRycy9kb3ducmV2LnhtbESPUUvDQBCE3wv+h2MLfSntxQqXEnst&#10;UhAEQbBWfF1z2yQ0txdz2zb113uC4OMwM98wq83gW3WmPjaBLdzOM1DEZXANVxb2b4+zJagoyA7b&#10;wGThShE265vRCgsXLvxK551UKkE4FmihFukKrWNZk8c4Dx1x8g6h9yhJ9pV2PV4S3Ld6kWVGe2w4&#10;LdTY0bam8rg7eQvv+F3J9flz+nI0RvYfX+a0zY21k/HwcA9KaJD/8F/7yVnI73L4PZOOgF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26g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/nKjMQAAADcAAAADwAAAGRycy9kb3ducmV2LnhtbERPy2rCQBTdF/oPwy10U3RiAlpSR2l9&#10;gLhTC9LdJXOTCc3cSTNTE/16Z1Ho8nDe8+VgG3GhzteOFUzGCQjiwumaKwWfp+3oFYQPyBobx6Tg&#10;Sh6Wi8eHOeba9XygyzFUIoawz1GBCaHNpfSFIYt+7FriyJWusxgi7CqpO+xjuG1kmiRTabHm2GCw&#10;pZWh4vv4axVk5dfm5SdbT9K0TvalufXFx7lS6vlpeH8DEWgI/+I/904rmGVxbTwTj4B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+cqM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bzosQAAADcAAAADwAAAGRycy9kb3ducmV2LnhtbESPQYvCMBSE78L+h/AWvGmqgrutRlkE&#10;wYMXq7B6ezTPtm7z0jZR6783woLHYWa+YebLzlTiRq0rLSsYDSMQxJnVJecKDvv14BuE88gaK8uk&#10;4EEOlouP3hwTbe+8o1vqcxEg7BJUUHhfJ1K6rCCDbmhr4uCdbWvQB9nmUrd4D3BTyXEUTaXBksNC&#10;gTWtCsr+0qsJlMM0Xse/TXm9jJr0eKqb436LSvU/u58ZCE+df4f/2xut4GsS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xvOi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kBDM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XxW5qf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/ZAQz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741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KlE/8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3gbRH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qUT/xgAAANwA&#10;AAAPAAAAAAAAAAAAAAAAAKoCAABkcnMvZG93bnJldi54bWxQSwUGAAAAAAQABAD6AAAAnQMAAAAA&#10;">
                    <v:group id="Группа 742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Hvai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rCYju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72ojFAAAA3AAA&#10;AA8AAAAAAAAAAAAAAAAAqgIAAGRycy9kb3ducmV2LnhtbFBLBQYAAAAABAAEAPoAAACcAwAAAAA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ug9cgA&#10;AADcAAAADwAAAGRycy9kb3ducmV2LnhtbESPQWvCQBSE74L/YXmCF6kbW5u20VW0UO2hUKpFr6/Z&#10;ZxLMvg3Z1aT+ercg9DjMzDfMdN6aUpypdoVlBaNhBII4tbrgTMH39u3uGYTzyBpLy6TglxzMZ93O&#10;FBNtG/6i88ZnIkDYJagg975KpHRpTgbd0FbEwTvY2qAPss6krrEJcFPK+yiKpcGCw0KOFb3mlB43&#10;J6PAnBYfL8uftX8cNKttfIlXuP/cKdXvtYsJCE+t/w/f2u9awdP4Af7OhCMgZ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/m6D1yAAAANwAAAAPAAAAAAAAAAAAAAAAAJgCAABk&#10;cnMvZG93bnJldi54bWxQSwUGAAAAAAQABAD1AAAAjQMAAAAA&#10;" filled="f" stroked="f">
                        <v:textbox inset="1pt,.4mm,1pt,1pt">
                          <w:txbxContent>
                            <w:p w:rsidR="001574C0" w:rsidRPr="00CB1016" w:rsidRDefault="001574C0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I4gcgA&#10;AADcAAAADwAAAGRycy9kb3ducmV2LnhtbESPT2vCQBTE7wW/w/KEXopuFBs1dRUtaD0UxD/Y62v2&#10;NQlm34bsamI/fbdQ6HGYmd8ws0VrSnGj2hWWFQz6EQji1OqCMwWn47o3AeE8ssbSMim4k4PFvPMw&#10;w0Tbhvd0O/hMBAi7BBXk3leJlC7NyaDr24o4eF+2NuiDrDOpa2wC3JRyGEWxNFhwWMixotec0svh&#10;ahSY6/J9uvp8889PzeYYf8cb/NidlXrstssXEJ5a/x/+a2+1gvFoBL9nwhGQ8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cjiByAAAANwAAAAPAAAAAAAAAAAAAAAAAJgCAABk&#10;cnMvZG93bnJldi54bWxQSwUGAAAAAAQABAD1AAAAjQMAAAAA&#10;" filled="f" stroked="f">
                        <v:textbox inset="1pt,.4mm,1pt,1pt">
                          <w:txbxContent>
                            <w:p w:rsidR="001574C0" w:rsidRPr="005374BE" w:rsidRDefault="001574C0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A00E44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6dGsgA&#10;AADcAAAADwAAAGRycy9kb3ducmV2LnhtbESPT2vCQBTE7wW/w/KEXopuFI2auooWtB4K4h/s9TX7&#10;mgSzb0N2NWk/fbdQ6HGYmd8w82VrSnGn2hWWFQz6EQji1OqCMwXn06Y3BeE8ssbSMin4IgfLRedh&#10;jom2DR/ofvSZCBB2CSrIva8SKV2ak0HXtxVx8D5tbdAHWWdS19gEuCnlMIpiabDgsJBjRS85pdfj&#10;zSgwt9XbbP3x6sdPzfYUf8dbfN9flHrstqtnEJ5a/x/+a++0gsloDL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Pp0ayAAAANwAAAAPAAAAAAAAAAAAAAAAAJgCAABk&#10;cnMvZG93bnJldi54bWxQSwUGAAAAAAQABAD1AAAAjQMAAAAA&#10;" filled="f" stroked="f">
                        <v:textbox inset="1pt,.4mm,1pt,1pt">
                          <w:txbxContent>
                            <w:p w:rsidR="001574C0" w:rsidRDefault="001574C0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A00E44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746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0Dci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8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QNyL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VvxMYA&#10;AADcAAAADwAAAGRycy9kb3ducmV2LnhtbESPT2vCQBTE74V+h+UVvEjdVKQ2MatIq6a34p+Lt0f2&#10;ZROafRuyq6bfvlsQehxmfjNMvhpsK67U+8axgpdJAoK4dLpho+B03D6/gfABWWPrmBT8kIfV8vEh&#10;x0y7G+/peghGxBL2GSqoQ+gyKX1Zk0U/cR1x9CrXWwxR9kbqHm+x3LZymiSv0mLDcaHGjt5rKr8P&#10;F6tg/rEe09fZVWGT7tLC7ItdagqlRk/DegEi0BD+w3f6U0duNoe/M/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LVvxMYAAADcAAAADwAAAAAAAAAAAAAAAACYAgAAZHJz&#10;L2Rvd25yZXYueG1sUEsFBgAAAAAEAAQA9QAAAIsDAAAAAA==&#10;" filled="f" stroked="f">
                        <v:textbox inset="0,0,0,0">
                          <w:txbxContent>
                            <w:p w:rsidR="001574C0" w:rsidRPr="00945CCC" w:rsidRDefault="001574C0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r7tsIA&#10;AADcAAAADwAAAGRycy9kb3ducmV2LnhtbERPS2vCQBC+F/oflin0UnTTIm0TXUX6ML0VHxdvQ3bc&#10;BLOzIbvV+O+dg9Djx/eeLQbfqhP1sQls4HmcgSKugm3YGdhtv0fvoGJCttgGJgMXirCY39/NsLDh&#10;zGs6bZJTEsKxQAN1Sl2hdaxq8hjHoSMW7hB6j0lg77Tt8SzhvtUvWfaqPTYsDTV29FFTddz8eQNv&#10;n8sn+t2HQ/rKV3np1uUqd6Uxjw/Dcgoq0ZD+xTf3jxXfRNbKGTkCe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Kvu2wgAAANwAAAAPAAAAAAAAAAAAAAAAAJgCAABkcnMvZG93&#10;bnJldi54bWxQSwUGAAAAAAQABAD1AAAAhwMAAAAA&#10;" filled="f" stroked="f">
                        <v:textbox inset="0,0,0,0">
                          <w:txbxContent>
                            <w:p w:rsidR="001574C0" w:rsidRDefault="001574C0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ZeLcUA&#10;AADcAAAADwAAAGRycy9kb3ducmV2LnhtbESPT2vCQBTE7wW/w/KEXkQ3Fqkmuoq01XgT/1y8PbLP&#10;TTD7NmS3mn77bkHocZj5zTCLVWdrcafWV44VjEcJCOLC6YqNgvNpM5yB8AFZY+2YFPyQh9Wy97LA&#10;TLsHH+h+DEbEEvYZKihDaDIpfVGSRT9yDXH0rq61GKJsjdQtPmK5reVbkrxLixXHhRIb+iipuB2/&#10;rYLp53pA+4u7hq90m+bmkG9Tkyv12u/WcxCBuvAfftI7HblJ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Zl4txQAAANwAAAAPAAAAAAAAAAAAAAAAAJgCAABkcnMv&#10;ZG93bnJldi54bWxQSwUGAAAAAAQABAD1AAAAigMAAAAA&#10;" filled="f" stroked="f">
                        <v:textbox inset="0,0,0,0">
                          <w:txbxContent>
                            <w:p w:rsidR="001574C0" w:rsidRPr="005E4A3B" w:rsidRDefault="001574C0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VhbcIA&#10;AADcAAAADwAAAGRycy9kb3ducmV2LnhtbERPS2vCQBC+F/oflin0UnTTgm0TXUX6ML0VHxdvQ3bc&#10;BLOzIbvV+O+dg9Djx/eeLQbfqhP1sQls4HmcgSKugm3YGdhtv0fvoGJCttgGJgMXirCY39/NsLDh&#10;zGs6bZJTEsKxQAN1Sl2hdaxq8hjHoSMW7hB6j0lg77Tt8SzhvtUvWfaqPTYsDTV29FFTddz8eQNv&#10;n8sn+t2HQ/rKV3np1uUqd6Uxjw/Dcgoq0ZD+xTf3jxXfRObLGTkCe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hWFtwgAAANwAAAAPAAAAAAAAAAAAAAAAAJgCAABkcnMvZG93&#10;bnJldi54bWxQSwUGAAAAAAQABAD1AAAAhwMAAAAA&#10;" filled="f" stroked="f">
                        <v:textbox inset="0,0,0,0">
                          <w:txbxContent>
                            <w:p w:rsidR="001574C0" w:rsidRPr="000411E6" w:rsidRDefault="001574C0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nE9sQA&#10;AADcAAAADwAAAGRycy9kb3ducmV2LnhtbESPQWvCQBSE7wX/w/IEL6VuFKomuoqoNd5E20tvj+xz&#10;E8y+DdlV03/fFQo9DjPfDLNYdbYWd2p95VjBaJiAIC6crtgo+Pr8eJuB8AFZY+2YFPyQh9Wy97LA&#10;TLsHn+h+DkbEEvYZKihDaDIpfVGSRT90DXH0Lq61GKJsjdQtPmK5reU4SSbSYsVxocSGNiUV1/PN&#10;Kphu1690/HaXsEv3aW5O+T41uVKDfreegwjUhf/wH33QkXsfwfNMPA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JxPbEAAAA3AAAAA8AAAAAAAAAAAAAAAAAmAIAAGRycy9k&#10;b3ducmV2LnhtbFBLBQYAAAAABAAEAPUAAACJAwAAAAA=&#10;" filled="f" stroked="f">
                        <v:textbox inset="0,0,0,0">
                          <w:txbxContent>
                            <w:p w:rsidR="001574C0" w:rsidRPr="005E4A3B" w:rsidRDefault="001574C0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tagcYA&#10;AADcAAAADwAAAGRycy9kb3ducmV2LnhtbESPT2vCQBTE74V+h+UVvIhuKtg2qatIrUlvxT8Xb4/s&#10;cxOafRuyWxO/vVsQehxmfjPMYjXYRlyo87VjBc/TBARx6XTNRsHxsJ28gfABWWPjmBRcycNq+fiw&#10;wEy7nnd02QcjYgn7DBVUIbSZlL6syKKfupY4emfXWQxRdkbqDvtYbhs5S5IXabHmuFBhSx8VlT/7&#10;X6vgdbMe0/fJncNnmqeF2RV5agqlRk/D+h1EoCH8h+/0l47cfAZ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RtagcYAAADcAAAADwAAAAAAAAAAAAAAAACYAgAAZHJz&#10;L2Rvd25yZXYueG1sUEsFBgAAAAAEAAQA9QAAAIsDAAAAAA==&#10;" filled="f" stroked="f">
                        <v:textbox inset="0,0,0,0">
                          <w:txbxContent>
                            <w:p w:rsidR="001574C0" w:rsidRDefault="001574C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f/GsUA&#10;AADcAAAADwAAAGRycy9kb3ducmV2LnhtbESPQWvCQBSE74L/YXlCL1I3rWib6CrSWtObxHrx9sg+&#10;N8Hs25Ddavrvu4WCx2Hmm2GW69424kqdrx0reJokIIhLp2s2Co5fH4+vIHxA1tg4JgU/5GG9Gg6W&#10;mGl344Kuh2BELGGfoYIqhDaT0pcVWfQT1xJH7+w6iyHKzkjd4S2W20Y+J8lcWqw5LlTY0ltF5eXw&#10;bRW8vG/GtD+5c9imuzQ3Rb5LTa7Uw6jfLEAE6sM9/E9/6sjNpv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V/8axQAAANwAAAAPAAAAAAAAAAAAAAAAAJgCAABkcnMv&#10;ZG93bnJldi54bWxQSwUGAAAAAAQABAD1AAAAigMAAAAA&#10;" filled="f" stroked="f">
                        <v:textbox inset="0,0,0,0">
                          <w:txbxContent>
                            <w:p w:rsidR="001574C0" w:rsidRDefault="001574C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5nbsUA&#10;AADcAAAADwAAAGRycy9kb3ducmV2LnhtbESPQWvCQBSE74L/YXlCL1I3LWqb6CrSWtObxHrx9sg+&#10;N8Hs25Ddavrvu4WCx2Hmm2GW69424kqdrx0reJokIIhLp2s2Co5fH4+vIHxA1tg4JgU/5GG9Gg6W&#10;mGl344Kuh2BELGGfoYIqhDaT0pcVWfQT1xJH7+w6iyHKzkjd4S2W20Y+J8lcWqw5LlTY0ltF5eXw&#10;bRW8vG/GtD+5c9imuzQ3Rb5LTa7Uw6jfLEAE6sM9/E9/6sjNpv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vmduxQAAANwAAAAPAAAAAAAAAAAAAAAAAJgCAABkcnMv&#10;ZG93bnJldi54bWxQSwUGAAAAAAQABAD1AAAAigMAAAAA&#10;" filled="f" stroked="f">
                        <v:textbox inset="0,0,0,0">
                          <w:txbxContent>
                            <w:p w:rsidR="001574C0" w:rsidRPr="00945CCC" w:rsidRDefault="001574C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LC9cUA&#10;AADcAAAADwAAAGRycy9kb3ducmV2LnhtbESPzWvCQBTE74X+D8sr9FJ0Y8GPRFcR2xpv4sfF2yP7&#10;3ASzb0N2q/G/d4VCj8PMb4aZLTpbiyu1vnKsYNBPQBAXTldsFBwPP70JCB+QNdaOScGdPCzmry8z&#10;zLS78Y6u+2BELGGfoYIyhCaT0hclWfR91xBH7+xaiyHK1kjd4i2W21p+JslIWqw4LpTY0Kqk4rL/&#10;tQrGX8sP2p7cOXyn6zQ3u3ydmlyp97duOQURqAv/4T96oyM3HMLzTD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8sL1xQAAANwAAAAPAAAAAAAAAAAAAAAAAJgCAABkcnMv&#10;ZG93bnJldi54bWxQSwUGAAAAAAQABAD1AAAAigMAAAAA&#10;" filled="f" stroked="f">
                        <v:textbox inset="0,0,0,0">
                          <w:txbxContent>
                            <w:p w:rsidR="001574C0" w:rsidRPr="00945CCC" w:rsidRDefault="001574C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cgsUA&#10;AADcAAAADwAAAGRycy9kb3ducmV2LnhtbESPzWvCQBTE74X+D8sr9FJ0Y8GPRFcR2xpv4sfF2yP7&#10;3ASzb0N2q/G/d4VCj8PMb4aZLTpbiyu1vnKsYNBPQBAXTldsFBwPP70JCB+QNdaOScGdPCzmry8z&#10;zLS78Y6u+2BELGGfoYIyhCaT0hclWfR91xBH7+xaiyHK1kjd4i2W21p+JslIWqw4LpTY0Kqk4rL/&#10;tQrGX8sP2p7cOXyn6zQ3u3ydmlyp97duOQURqAv/4T96oyM3HMHzTD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IFyCxQAAANwAAAAPAAAAAAAAAAAAAAAAAJgCAABkcnMv&#10;ZG93bnJldi54bWxQSwUGAAAAAAQABAD1AAAAigMAAAAA&#10;" filled="f" stroked="f">
                        <v:textbox inset="0,0,0,0">
                          <w:txbxContent>
                            <w:p w:rsidR="001574C0" w:rsidRPr="005E4A3B" w:rsidRDefault="001574C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z5GcYA&#10;AADcAAAADwAAAGRycy9kb3ducmV2LnhtbESPT2vCQBTE74V+h+UVvEjdVLA2MatIq6a34p+Lt0f2&#10;ZROafRuyq6bfvlsQehxmfjNMvhpsK67U+8axgpdJAoK4dLpho+B03D6/gfABWWPrmBT8kIfV8vEh&#10;x0y7G+/peghGxBL2GSqoQ+gyKX1Zk0U/cR1x9CrXWwxR9kbqHm+x3LZymiSv0mLDcaHGjt5rKr8P&#10;F6tg/rEe09fZVWGT7tLC7ItdagqlRk/DegEi0BD+w3f6U0duNoe/M/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Wz5GcYAAADcAAAADwAAAAAAAAAAAAAAAACYAgAAZHJz&#10;L2Rvd25yZXYueG1sUEsFBgAAAAAEAAQA9QAAAIsDAAAAAA==&#10;" filled="f" stroked="f">
                        <v:textbox inset="0,0,0,0">
                          <w:txbxContent>
                            <w:p w:rsidR="001574C0" w:rsidRPr="005E4A3B" w:rsidRDefault="001574C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Nta8IA&#10;AADcAAAADwAAAGRycy9kb3ducmV2LnhtbERPS2vCQBC+F/oflin0UnTTgm0TXUX6ML0VHxdvQ3bc&#10;BLOzIbvV+O+dg9Djx/eeLQbfqhP1sQls4HmcgSKugm3YGdhtv0fvoGJCttgGJgMXirCY39/NsLDh&#10;zGs6bZJTEsKxQAN1Sl2hdaxq8hjHoSMW7hB6j0lg77Tt8SzhvtUvWfaqPTYsDTV29FFTddz8eQNv&#10;n8sn+t2HQ/rKV3np1uUqd6Uxjw/Dcgoq0ZD+xTf3jxXfRNbKGTkCe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21rwgAAANwAAAAPAAAAAAAAAAAAAAAAAJgCAABkcnMvZG93&#10;bnJldi54bWxQSwUGAAAAAAQABAD1AAAAhwMAAAAA&#10;" filled="f" stroked="f">
                        <v:textbox inset="0,0,0,0">
                          <w:txbxContent>
                            <w:p w:rsidR="001574C0" w:rsidRPr="000411E6" w:rsidRDefault="001574C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/I8MUA&#10;AADcAAAADwAAAGRycy9kb3ducmV2LnhtbESPT2vCQBTE7wW/w/KEXkQ3Fqwmuoq01XgT/1y8PbLP&#10;TTD7NmS3mn77bkHocZj5zTCLVWdrcafWV44VjEcJCOLC6YqNgvNpM5yB8AFZY+2YFPyQh9Wy97LA&#10;TLsHH+h+DEbEEvYZKihDaDIpfVGSRT9yDXH0rq61GKJsjdQtPmK5reVbkrxLixXHhRIb+iipuB2/&#10;rYLp53pA+4u7hq90m+bmkG9Tkyv12u/WcxCBuvAfftI7HblJ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v8jwxQAAANwAAAAPAAAAAAAAAAAAAAAAAJgCAABkcnMv&#10;ZG93bnJldi54bWxQSwUGAAAAAAQABAD1AAAAigMAAAAA&#10;" filled="f" stroked="f">
                        <v:textbox inset="0,0,0,0">
                          <w:txbxContent>
                            <w:p w:rsidR="001574C0" w:rsidRPr="000411E6" w:rsidRDefault="001574C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760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C9BM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4W4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UL0E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DHe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MI5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wx3nHAAAA3AAAAA8AAAAAAAAAAAAAAAAAmAIAAGRy&#10;cy9kb3ducmV2LnhtbFBLBQYAAAAABAAEAPUAAACMAwAAAAA=&#10;" filled="f" stroked="f">
                  <v:textbox inset="1pt,.4mm,1pt,1pt">
                    <w:txbxContent>
                      <w:p w:rsidR="001574C0" w:rsidRPr="006C5C53" w:rsidRDefault="001574C0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JZDs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rBazyE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iWQ7HAAAA3AAAAA8AAAAAAAAAAAAAAAAAmAIAAGRy&#10;cy9kb3ducmV2LnhtbFBLBQYAAAAABAAEAPUAAACMAwAAAAA=&#10;" filled="f" stroked="f">
                  <v:textbox inset="1pt,.4mm,1pt,1pt">
                    <w:txbxContent>
                      <w:p w:rsidR="001574C0" w:rsidRPr="006C5C53" w:rsidRDefault="001574C0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5D6" w:rsidRDefault="001965D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7B3D9757" wp14:editId="04E3CF28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65D6" w:rsidRDefault="001965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65D6" w:rsidRDefault="001965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65D6" w:rsidRDefault="001965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65D6" w:rsidRDefault="001965D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65D6" w:rsidRDefault="001965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65D6" w:rsidRDefault="001965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65D6" w:rsidRDefault="001965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65D6" w:rsidRDefault="001965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65D6" w:rsidRDefault="001965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65D6" w:rsidRDefault="001965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2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3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4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5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6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7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8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9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0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1" name="Группа 661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66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945CCC" w:rsidRDefault="001965D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3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Default="001965D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Default="001965D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E4A3B" w:rsidRDefault="001965D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0411E6" w:rsidRDefault="001965D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7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Default="001965D6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Default="001965D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E4A3B" w:rsidRDefault="001965D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931BFC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A32665" w:rsidRDefault="001965D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E4A3B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E4A3B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E4A3B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E4A3B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E4A3B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0411E6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0411E6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0411E6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0411E6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0411E6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79077B" w:rsidRDefault="001357E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A00E44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A32665" w:rsidRDefault="001965D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4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CB1016" w:rsidRDefault="001965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5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CB1016" w:rsidRDefault="001965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6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374BE" w:rsidRDefault="001965D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00E44" w:rsidRPr="00A00E44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00E44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7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374BE" w:rsidRDefault="001965D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9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Default="001965D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A00E44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Default="001357E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A00E44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1965D6">
                                    <w:t>.</w:t>
                                  </w:r>
                                </w:p>
                                <w:p w:rsidR="001965D6" w:rsidRPr="00F9048A" w:rsidRDefault="001965D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A00E44">
                                    <w:rPr>
                                      <w:rStyle w:val="34fe"/>
                                    </w:rPr>
                                    <w:t>Чертеж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3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945CCC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4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945CCC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E4A3B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5E4A3B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0411E6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65D6" w:rsidRPr="000411E6" w:rsidRDefault="001965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699" name="Группа 699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0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965D6" w:rsidRPr="006C5C53" w:rsidRDefault="001965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0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965D6" w:rsidRPr="006C5C53" w:rsidRDefault="001965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611" o:spid="_x0000_s1289" style="position:absolute;left:0;text-align:left;margin-left:-48pt;margin-top:.25pt;width:558.45pt;height:826.65pt;z-index:251696128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">
              <v:group id="Группа 612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965D6" w:rsidRDefault="001965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965D6" w:rsidRDefault="001965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965D6" w:rsidRDefault="001965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965D6" w:rsidRDefault="001965D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965D6" w:rsidRDefault="001965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965D6" w:rsidRDefault="001965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965D6" w:rsidRDefault="001965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965D6" w:rsidRDefault="001965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965D6" w:rsidRDefault="001965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965D6" w:rsidRDefault="001965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Qf8ccAAADcAAAADwAAAGRycy9kb3ducmV2LnhtbESPzWrDMBCE74G8g9hAL6GR7RRT3Cgh&#10;/YOSW9JC6W2x1paJtXItNXby9FWg0OMwM98wq81oW3Gi3jeOFaSLBARx6XTDtYKP99fbexA+IGts&#10;HZOCM3nYrKeTFRbaDbyn0yHUIkLYF6jAhNAVUvrSkEW/cB1x9CrXWwxR9rXUPQ4RbluZJUkuLTYc&#10;Fwx29GSoPB5+rIJl9fUy/14+p1nWJLvKXIby8bNW6mY2bh9ABBrDf/iv/aYV5Hcp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JB/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qQ5sYAAADcAAAADwAAAGRycy9kb3ducmV2LnhtbESPUWvCQBCE3wv9D8cW+lL0UiunRE8p&#10;glAoFLQWX9fcNgnm9tLcqrG/vlco9HGYmW+Y+bL3jTpTF+vAFh6HGSjiIriaSwu79/VgCioKssMm&#10;MFm4UoTl4vZmjrkLF97QeSulShCOOVqoRNpc61hU5DEOQ0ucvM/QeZQku1K7Di8J7hs9yjKjPdac&#10;FipsaVVRcdyevIUP/C7l+np4eDsaI7v9lzmtJsba+7v+eQZKqJf/8F/7xVkw4yf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qkO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MIksYAAADcAAAADwAAAGRycy9kb3ducmV2LnhtbESPUWvCQBCE3wv+h2MLfSl6aZ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DCJ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sD8cAAADc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N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0OwPxwAAANwAAAAPAAAAAAAA&#10;AAAAAAAAAKECAABkcnMvZG93bnJldi54bWxQSwUGAAAAAAQABAD5AAAAlQMAAAAA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94fc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pB+hr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T3h9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eADsUAAADcAAAADwAAAGRycy9kb3ducmV2LnhtbESPQWvCQBSE7wX/w/KE3upGaROTZpW0&#10;VBEEQS09P7KvSTD7NmS3Jv33rlDocZiZb5h8PZpWXKl3jWUF81kEgri0uuFKwed587QE4TyyxtYy&#10;KfglB+vV5CHHTNuBj3Q9+UoECLsMFdTed5mUrqzJoJvZjjh437Y36IPsK6l7HALctHIRRbE02HBY&#10;qLGj95rKy+nHKHgxb8l+OG/TuPhIDPmv+fJQbJR6nI7FKwhPo/8P/7V3WkH8nML9TDg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eADs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Est8QAAADcAAAADwAAAGRycy9kb3ducmV2LnhtbERPy2rCQBTdF/yH4QpuSp0YqZ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sSy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0918YAAADc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tPd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+joMYAAADcAAAADwAAAGRycy9kb3ducmV2LnhtbESPUUvDQBCE3wv+h2OFvkh7seB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N/o6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OywMcAAADcAAAADwAAAGRycy9kb3ducmV2LnhtbESPQUvDQBSE7wX/w/IKXordNMEgsdti&#10;tQXprVUQb4/sSzY0+zbNrk3017sFweMwM98wy/VoW3Gh3jeOFSzmCQji0umGawXvb7u7BxA+IGts&#10;HZOCb/KwXt1MllhoN/CBLsdQiwhhX6ACE0JXSOlLQxb93HXE0atcbzFE2ddS9zhEuG1lmiS5tNhw&#10;XDDY0bOh8nT8sgqy6nM7O2cvizRtkn1lfoZy81ErdTsdnx5BBBrDf/iv/aoV5PcZXM/EIy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Y7LA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m2AcYAAADcAAAADwAAAGRycy9kb3ducmV2LnhtbESPQWvCQBSE7wX/w/KE3urGUoNJXUUK&#10;Qg+9NAqmt0f2NUnNvk2ym5j+e7dQ8DjMzDfMZjeZRozUu9qyguUiAkFcWF1zqeB0PDytQTiPrLGx&#10;TAp+ycFuO3vYYKrtlT9pzHwpAoRdigoq79tUSldUZNAtbEscvG/bG/RB9qXUPV4D3DTyOYpiabDm&#10;sFBhS28VFZdsMIFyipNDcu7q4WfZZflX2+XHD1TqcT7tX0F4mvw9/N9+1wri1Qv8nQ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H5tg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Y71MYAAADcAAAADwAAAGRycy9kb3ducmV2LnhtbESPUWvCQBCE3wv+h2MLfSl6ac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yWO9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eN7cUAAADcAAAADwAAAGRycy9kb3ducmV2LnhtbESPQWvCQBSE70L/w/IEb7qx0FCjq0hB&#10;6KEXk0Dt7ZF9JtHs2yS7Jum/7xYKPQ4z8w2zO0ymEQP1rrasYL2KQBAXVtdcKsiz0/IVhPPIGhvL&#10;pOCbHBz2T7MdJtqOfKYh9aUIEHYJKqi8bxMpXVGRQbeyLXHwrrY36IPsS6l7HAPcNPI5imJpsOaw&#10;UGFLbxUV9/RhAiWPN6fNZ1c/busuvXy13SX7QKUW8+m4BeFp8v/hv/a7VhC/xPB7JhwBu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meN7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sodsQAAADcAAAADwAAAGRycy9kb3ducmV2LnhtbESPQYvCMBSE74L/ITzBm6YKdrVrFBEE&#10;D162Crq3R/O27dq8tE3U7r83woLHYWa+YZbrzlTiTq0rLSuYjCMQxJnVJecKTsfdaA7CeWSNlWVS&#10;8EcO1qt+b4mJtg/+onvqcxEg7BJUUHhfJ1K6rCCDbmxr4uD92NagD7LNpW7xEeCmktMoiqXBksNC&#10;gTVtC8qu6c0Eyile7Bbnprz9Tpr08l03l+MBlRoOus0nCE+df4f/23utIJ59wOtMO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Kyh2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S8BMUAAADcAAAADwAAAGRycy9kb3ducmV2LnhtbESPwWrCQBCG74W+wzIFb3WjY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S8B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sx0cYAAADcAAAADwAAAGRycy9kb3ducmV2LnhtbESPUWvCQBCE3wv9D8cW+iJ6qdC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3bMd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56v8QAAADcAAAADwAAAGRycy9kb3ducmV2LnhtbESPwWrCQBCG7wXfYRnBW93YQ6ipq4gg&#10;eOjFKNTehuyYRLOzSXbV+PbOodDj8M//zXyL1eAadac+1J4NzKYJKOLC25pLA8fD9v0TVIjIFhvP&#10;ZOBJAVbL0dsCM+sfvKd7HkslEA4ZGqhibDOtQ1GRwzD1LbFkZ987jDL2pbY9PgTuGv2RJKl2WLNc&#10;qLClTUXFNb85oRzT+Xb+09W3y6zLT79tdzp8ozGT8bD+AhVpiP/Lf+2dNZCm8r7IiAjo5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rnq/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661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0XA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y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/RcCxgAAANwA&#10;AAAPAAAAAAAAAAAAAAAAAKoCAABkcnMvZG93bnJldi54bWxQSwUGAAAAAAQABAD6AAAAnQ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<v:textbox inset="0,0,0,0">
                        <w:txbxContent>
                          <w:p w:rsidR="001965D6" w:rsidRPr="00945CCC" w:rsidRDefault="001965D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<v:textbox inset="0,0,0,0">
                        <w:txbxContent>
                          <w:p w:rsidR="001965D6" w:rsidRDefault="001965D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<v:textbox inset="0,0,0,0">
                        <w:txbxContent>
                          <w:p w:rsidR="001965D6" w:rsidRDefault="001965D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<v:textbox inset="0,0,0,0">
                        <w:txbxContent>
                          <w:p w:rsidR="001965D6" w:rsidRPr="005E4A3B" w:rsidRDefault="001965D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<v:textbox inset="0,0,0,0">
                        <w:txbxContent>
                          <w:p w:rsidR="001965D6" w:rsidRPr="000411E6" w:rsidRDefault="001965D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HnBsQA&#10;AADcAAAADwAAAGRycy9kb3ducmV2LnhtbESPzYrCQBCE7wu+w9CCl0Un6yFKdCL+oO7FQ9QHaDJt&#10;EpLpCZlZjT69s7Cwx6KqvqKWq9404k6dqywr+JpEIIhzqysuFFwv+/EchPPIGhvLpOBJDlbp4GOJ&#10;ibYPzuh+9oUIEHYJKii9bxMpXV6SQTexLXHwbrYz6IPsCqk7fAS4aeQ0imJpsOKwUGJL25Ly+vxj&#10;FNA6s69T7Q4m2+y2h1vF9CmPSo2G/XoBwlPv/8N/7W+tII5n8HsmHAGZ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R5wbEAAAA3AAAAA8AAAAAAAAAAAAAAAAAmAIAAGRycy9k&#10;b3ducmV2LnhtbFBLBQYAAAAABAAEAPUAAACJAwAAAAA=&#10;" filled="f" stroked="f">
                      <v:textbox inset="0,0,0,0">
                        <w:txbxContent>
                          <w:p w:rsidR="001965D6" w:rsidRDefault="001965D6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5zdL4A&#10;AADcAAAADwAAAGRycy9kb3ducmV2LnhtbERPSwrCMBDdC94hjOBGNNVFkWoUP/jZuKh6gKEZ22Iz&#10;KU3U6unNQnD5eP/5sjWVeFLjSssKxqMIBHFmdcm5gutlN5yCcB5ZY2WZFLzJwXLR7cwx0fbFKT3P&#10;PhchhF2CCgrv60RKlxVk0I1sTRy4m20M+gCbXOoGXyHcVHISRbE0WHJoKLCmTUHZ/fwwCmiV2s/p&#10;7vYmXW83+1vJNJAHpfq9djUD4an1f/HPfdQK4jisDWfCEZCL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zOc3S+AAAA3AAAAA8AAAAAAAAAAAAAAAAAmAIAAGRycy9kb3ducmV2&#10;LnhtbFBLBQYAAAAABAAEAPUAAACDAwAAAAA=&#10;" filled="f" stroked="f">
                      <v:textbox inset="0,0,0,0">
                        <w:txbxContent>
                          <w:p w:rsidR="001965D6" w:rsidRDefault="001965D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IN0M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zeB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g3QxQAAANwAAAAPAAAAAAAAAAAAAAAAAJgCAABkcnMv&#10;ZG93bnJldi54bWxQSwUGAAAAAAQABAD1AAAAigMAAAAA&#10;" filled="f" stroked="f">
                      <v:textbox inset="0,0,0,0">
                        <w:txbxContent>
                          <w:p w:rsidR="001965D6" w:rsidRPr="005E4A3B" w:rsidRDefault="001965D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Hpr74A&#10;AADcAAAADwAAAGRycy9kb3ducmV2LnhtbERPyw7BQBTdS/zD5EpshCkLpAzxiMfGoviAm87VNjp3&#10;ms6gfL1ZSCxPznu+bEwpnlS7wrKC4SACQZxaXXCm4HrZ9acgnEfWWFomBW9ysFy0W3OMtX1xQs+z&#10;z0QIYRejgtz7KpbSpTkZdANbEQfuZmuDPsA6k7rGVwg3pRxF0VgaLDg05FjRJqf0fn4YBbRK7Od0&#10;d3uTrLeb/a1g6smDUt1Os5qB8NT4v/jnPmoF40mYH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6a++AAAA3AAAAA8AAAAAAAAAAAAAAAAAmAIAAGRycy9kb3ducmV2&#10;LnhtbFBLBQYAAAAABAAEAPUAAACDAwAAAAA=&#10;" filled="f" stroked="f">
                      <v:textbox inset="0,0,0,0">
                        <w:txbxContent>
                          <w:p w:rsidR="001965D6" w:rsidRPr="00931BFC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1MNMUA&#10;AADcAAAADwAAAGRycy9kb3ducmV2LnhtbESPzWrDMBCE74G+g9hCL6GW00MaXMshTambSw928gCL&#10;tf4h1spYauzk6atAocdhZr5h0u1senGh0XWWFayiGARxZXXHjYLT8fN5A8J5ZI29ZVJwJQfb7GGR&#10;YqLtxAVdSt+IAGGXoILW+yGR0lUtGXSRHYiDV9vRoA9ybKQecQpw08uXOF5Lgx2HhRYH2rdUncsf&#10;o4B2hb19n11uivePfV53TEv5pdTT47x7A+Fp9v/hv/ZBK1i/ruB+JhwBmf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LUw0xQAAANwAAAAPAAAAAAAAAAAAAAAAAJgCAABkcnMv&#10;ZG93bnJldi54bWxQSwUGAAAAAAQABAD1AAAAigMAAAAA&#10;" filled="f" stroked="f">
                      <v:textbox inset="0,0,0,0">
                        <w:txbxContent>
                          <w:p w:rsidR="001965D6" w:rsidRPr="00A32665" w:rsidRDefault="001965D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8JfMQA&#10;AADcAAAADwAAAGRycy9kb3ducmV2LnhtbESPQWvCQBSE74L/YXkFL6Vu9KAmuopoNb2J2ou3R/a5&#10;Cc2+Ddmtxn/vFgoeh5n5hlmsOluLG7W+cqxgNExAEBdOV2wUfJ93HzMQPiBrrB2Tggd5WC37vQVm&#10;2t35SLdTMCJC2GeooAyhyaT0RUkW/dA1xNG7utZiiLI1Urd4j3Bby3GSTKTFiuNCiQ1tSip+Tr9W&#10;wXS7fqfDxV3DZ7pPc3PM96nJlRq8des5iEBdeIX/219awWQ6hr8z8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PCXzEAAAA3AAAAA8AAAAAAAAAAAAAAAAAmAIAAGRycy9k&#10;b3ducmV2LnhtbFBLBQYAAAAABAAEAPUAAACJAwAAAAA=&#10;" filled="f" stroked="f">
                      <v:textbox inset="0,0,0,0">
                        <w:txbxContent>
                          <w:p w:rsidR="001965D6" w:rsidRPr="005E4A3B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Os58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Os58YAAADcAAAADwAAAAAAAAAAAAAAAACYAgAAZHJz&#10;L2Rvd25yZXYueG1sUEsFBgAAAAAEAAQA9QAAAIsDAAAAAA==&#10;" filled="f" stroked="f">
                      <v:textbox inset="0,0,0,0">
                        <w:txbxContent>
                          <w:p w:rsidR="001965D6" w:rsidRPr="005E4A3B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o0k8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o0k8YAAADcAAAADwAAAAAAAAAAAAAAAACYAgAAZHJz&#10;L2Rvd25yZXYueG1sUEsFBgAAAAAEAAQA9QAAAIsDAAAAAA==&#10;" filled="f" stroked="f">
                      <v:textbox inset="0,0,0,0">
                        <w:txbxContent>
                          <w:p w:rsidR="001965D6" w:rsidRPr="005E4A3B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aRC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6aRCMYAAADcAAAADwAAAAAAAAAAAAAAAACYAgAAZHJz&#10;L2Rvd25yZXYueG1sUEsFBgAAAAAEAAQA9QAAAIsDAAAAAA==&#10;" filled="f" stroked="f">
                      <v:textbox inset="0,0,0,0">
                        <w:txbxContent>
                          <w:p w:rsidR="001965D6" w:rsidRPr="005E4A3B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QPf8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J0k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dA9/xQAAANwAAAAPAAAAAAAAAAAAAAAAAJgCAABkcnMv&#10;ZG93bnJldi54bWxQSwUGAAAAAAQABAD1AAAAigMAAAAA&#10;" filled="f" stroked="f">
                      <v:textbox inset="0,0,0,0">
                        <w:txbxContent>
                          <w:p w:rsidR="001965D6" w:rsidRPr="005E4A3B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iq5MUA&#10;AADcAAAADwAAAGRycy9kb3ducmV2LnhtbESPzW7CMBCE75X6DtZW4lKBQw+EpBiEaCG9IX4u3Fbx&#10;4kSN11HsQnh7jITU42hmvtHMFr1txIU6XztWMB4lIIhLp2s2Co6H9XAKwgdkjY1jUnAjD4v568sM&#10;c+2uvKPLPhgRIexzVFCF0OZS+rIii37kWuLonV1nMUTZGak7vEa4beRHkkykxZrjQoUtrSoqf/d/&#10;VkH6tXyn7cmdw3e2yQqzKzaZKZQavPXLTxCB+vAffrZ/tIJJm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KrkxQAAANwAAAAPAAAAAAAAAAAAAAAAAJgCAABkcnMv&#10;ZG93bnJldi54bWxQSwUGAAAAAAQABAD1AAAAigMAAAAA&#10;" filled="f" stroked="f">
                      <v:textbox inset="0,0,0,0">
                        <w:txbxContent>
                          <w:p w:rsidR="001965D6" w:rsidRPr="000411E6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c+lsMA&#10;AADcAAAADwAAAGRycy9kb3ducmV2LnhtbERPPW/CMBDdK/EfrEPqUhWnHYCkmCiilHRDQJdup/hw&#10;IuJzFJsk/ff1UKnj0/ve5JNtxUC9bxwreFkkIIgrpxs2Cr4uH89rED4ga2wdk4If8pBvZw8bzLQb&#10;+UTDORgRQ9hnqKAOocuk9FVNFv3CdcSRu7reYoiwN1L3OMZw28rXJFlKiw3Hhho72tVU3c53q2D1&#10;XjzR8dtdwz49pKU5lYfUlEo9zqfiDUSgKfyL/9yfWsFyFdfG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c+lsMAAADcAAAADwAAAAAAAAAAAAAAAACYAgAAZHJzL2Rv&#10;d25yZXYueG1sUEsFBgAAAAAEAAQA9QAAAIgDAAAAAA==&#10;" filled="f" stroked="f">
                      <v:textbox inset="0,0,0,0">
                        <w:txbxContent>
                          <w:p w:rsidR="001965D6" w:rsidRPr="000411E6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bDc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5SuH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5sNxQAAANwAAAAPAAAAAAAAAAAAAAAAAJgCAABkcnMv&#10;ZG93bnJldi54bWxQSwUGAAAAAAQABAD1AAAAigMAAAAA&#10;" filled="f" stroked="f">
                      <v:textbox inset="0,0,0,0">
                        <w:txbxContent>
                          <w:p w:rsidR="001965D6" w:rsidRPr="000411E6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RCt8MA&#10;AADcAAAADwAAAGRycy9kb3ducmV2LnhtbERPPW/CMBDdK/EfrEPqUoEDQ5qkGIQoTbqhQJdup/hw&#10;osbnKHYh/ff1UKnj0/ve7CbbixuNvnOsYLVMQBA3TndsFHxc3hYZCB+QNfaOScEPedhtZw8bLLS7&#10;c023czAihrAvUEEbwlBI6ZuWLPqlG4gjd3WjxRDhaKQe8R7DbS/XSZJKix3HhhYHOrTUfJ2/rYLn&#10;1/0TnT7dNRzzMq9MXZW5qZR6nE/7FxCBpvAv/nO/awVpFufH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RCt8MAAADcAAAADwAAAAAAAAAAAAAAAACYAgAAZHJzL2Rv&#10;d25yZXYueG1sUEsFBgAAAAAEAAQA9QAAAIgDAAAAAA==&#10;" filled="f" stroked="f">
                      <v:textbox inset="0,0,0,0">
                        <w:txbxContent>
                          <w:p w:rsidR="001965D6" w:rsidRPr="000411E6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nL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qbzC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SOcsxQAAANwAAAAPAAAAAAAAAAAAAAAAAJgCAABkcnMv&#10;ZG93bnJldi54bWxQSwUGAAAAAAQABAD1AAAAigMAAAAA&#10;" filled="f" stroked="f">
                      <v:textbox inset="0,0,0,0">
                        <w:txbxContent>
                          <w:p w:rsidR="001965D6" w:rsidRPr="000411E6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+waccA&#10;AADcAAAADwAAAGRycy9kb3ducmV2LnhtbESPQWvCQBSE74X+h+UJvZS6MdCg0VViobYHoahFr8/s&#10;MwnNvg3Z1aT99a4g9DjMzDfMbNGbWlyodZVlBaNhBII4t7riQsH37v1lDMJ5ZI21ZVLwSw4W88eH&#10;Gabadryhy9YXIkDYpaig9L5JpXR5SQbd0DbEwTvZ1qAPsi2kbrELcFPLOIoSabDisFBiQ28l5T/b&#10;s1Fgztl6sjx++NfnbrVL/pIVHr72Sj0N+mwKwlPv/8P39qdWkIxjuJ0JR0D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PsGnHAAAA3AAAAA8AAAAAAAAAAAAAAAAAmAIAAGRy&#10;cy9kb3ducmV2LnhtbFBLBQYAAAAABAAEAPUAAACMAwAAAAA=&#10;" filled="f" stroked="f">
                      <v:textbox inset="1pt,.4mm,1pt,1pt">
                        <w:txbxContent>
                          <w:p w:rsidR="001965D6" w:rsidRPr="0079077B" w:rsidRDefault="001357E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A00E44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MV8scA&#10;AADcAAAADwAAAGRycy9kb3ducmV2LnhtbESPQWvCQBSE7wX/w/IKvZS6UWn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DFfLHAAAA3AAAAA8AAAAAAAAAAAAAAAAAmAIAAGRy&#10;cy9kb3ducmV2LnhtbFBLBQYAAAAABAAEAPUAAACMAwAAAAA=&#10;" filled="f" stroked="f">
                      <v:textbox inset="1pt,.4mm,1pt,1pt">
                        <w:txbxContent>
                          <w:p w:rsidR="001965D6" w:rsidRPr="00A32665" w:rsidRDefault="001965D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qNhscA&#10;AADcAAAADwAAAGRycy9kb3ducmV2LnhtbESPQWvCQBSE7wX/w/IKvZS6UWz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0qjYbHAAAA3AAAAA8AAAAAAAAAAAAAAAAAmAIAAGRy&#10;cy9kb3ducmV2LnhtbFBLBQYAAAAABAAEAPUAAACMAwAAAAA=&#10;" filled="f" stroked="f">
                      <v:textbox inset="1pt,.4mm,1pt,1pt">
                        <w:txbxContent>
                          <w:p w:rsidR="001965D6" w:rsidRPr="00CB1016" w:rsidRDefault="001965D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oHccA&#10;AADcAAAADwAAAGRycy9kb3ducmV2LnhtbESPQWvCQBSE7wX/w/KEXkrdtGDQmI3YQq2HQlGLXp/Z&#10;ZxLMvg3Z1aT+elco9DjMzDdMOu9NLS7UusqygpdRBII4t7riQsHP9uN5AsJ5ZI21ZVLwSw7m2eAh&#10;xUTbjtd02fhCBAi7BBWU3jeJlC4vyaAb2YY4eEfbGvRBtoXULXYBbmr5GkWxNFhxWCixofeS8tPm&#10;bBSY8+Jr+nb49OOnbrmNr/ES9987pR6H/WIGwlPv/8N/7ZVWEE/GcD8Tj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mKB3HAAAA3AAAAA8AAAAAAAAAAAAAAAAAmAIAAGRy&#10;cy9kb3ducmV2LnhtbFBLBQYAAAAABAAEAPUAAACMAwAAAAA=&#10;" filled="f" stroked="f">
                      <v:textbox inset="1pt,.4mm,1pt,1pt">
                        <w:txbxContent>
                          <w:p w:rsidR="001965D6" w:rsidRPr="00CB1016" w:rsidRDefault="001965D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S2ascA&#10;AADcAAAADwAAAGRycy9kb3ducmV2LnhtbESPT2vCQBTE7wW/w/KEXkrdWHCxqauoUNtDQfyDvT6z&#10;zySYfRuyq4n99N1CweMwM79hJrPOVuJKjS8daxgOEhDEmTMl5xr2u/fnMQgfkA1WjknDjTzMpr2H&#10;CabGtbyh6zbkIkLYp6ihCKFOpfRZQRb9wNXE0Tu5xmKIssmlabCNcFvJlyRR0mLJcaHAmpYFZeft&#10;xWqwl/nX6+L4EUZP7WqnftQKv9cHrR/73fwNRKAu3MP/7U+jQY0V/J2JR0B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0tmrHAAAA3AAAAA8AAAAAAAAAAAAAAAAAmAIAAGRy&#10;cy9kb3ducmV2LnhtbFBLBQYAAAAABAAEAPUAAACMAwAAAAA=&#10;" filled="f" stroked="f">
                      <v:textbox inset="1pt,.4mm,1pt,1pt">
                        <w:txbxContent>
                          <w:p w:rsidR="001965D6" w:rsidRPr="005374BE" w:rsidRDefault="001965D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00E44" w:rsidRPr="00A00E44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00E44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gT8ccA&#10;AADcAAAADwAAAGRycy9kb3ducmV2LnhtbESPT2vCQBTE74V+h+UJXopuKphq6ipW0PYgiH/Q62v2&#10;mYRm34bsalI/vSsUehxm5jfMZNaaUlypdoVlBa/9CARxanXBmYLDftkbgXAeWWNpmRT8koPZ9Plp&#10;gom2DW/puvOZCBB2CSrIva8SKV2ak0HXtxVx8M62NuiDrDOpa2wC3JRyEEWxNFhwWMixokVO6c/u&#10;YhSYy3w9/vj+9MOXZrWPb/EKT5ujUt1OO38H4an1/+G/9pdWEI/e4HEmHAE5v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34E/HHAAAA3AAAAA8AAAAAAAAAAAAAAAAAmAIAAGRy&#10;cy9kb3ducmV2LnhtbFBLBQYAAAAABAAEAPUAAACMAwAAAAA=&#10;" filled="f" stroked="f">
                      <v:textbox inset="1pt,.4mm,1pt,1pt">
                        <w:txbxContent>
                          <w:p w:rsidR="001965D6" w:rsidRPr="005374BE" w:rsidRDefault="001965D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eHg8QA&#10;AADcAAAADwAAAGRycy9kb3ducmV2LnhtbERPTWvCQBC9F/wPywi9lLqx0KAxG1FB66FQjKW9jtkx&#10;CWZnQ3Y1sb++eyj0+Hjf6XIwjbhR52rLCqaTCARxYXXNpYLP4/Z5BsJ5ZI2NZVJwJwfLbPSQYqJt&#10;zwe65b4UIYRdggoq79tESldUZNBNbEscuLPtDPoAu1LqDvsQbhr5EkWxNFhzaKiwpU1FxSW/GgXm&#10;unqfr09v/vWp3x3jn3iH3x9fSj2Oh9UChKfB/4v/3HutIJ6FteFMO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nh4PEAAAA3AAAAA8AAAAAAAAAAAAAAAAAmAIAAGRycy9k&#10;b3ducmV2LnhtbFBLBQYAAAAABAAEAPUAAACJAwAAAAA=&#10;" filled="f" stroked="f">
                      <v:textbox inset="1pt,.4mm,1pt,1pt">
                        <w:txbxContent>
                          <w:p w:rsidR="001965D6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iGMcA&#10;AADcAAAADwAAAGRycy9kb3ducmV2LnhtbESPQWvCQBSE74X+h+UVvJS6acGgMRuxhWoPQqmKXp/Z&#10;ZxKafRuyq4n99a4g9DjMzDdMOutNLc7UusqygtdhBII4t7riQsF28/kyBuE8ssbaMim4kINZ9viQ&#10;YqJtxz90XvtCBAi7BBWU3jeJlC4vyaAb2oY4eEfbGvRBtoXULXYBbmr5FkWxNFhxWCixoY+S8t/1&#10;ySgwp/lq8n5Y+tFzt9jEf/EC9987pQZP/XwKwlPv/8P39pdWEI8ncDsTjoDM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rIhjHAAAA3AAAAA8AAAAAAAAAAAAAAAAAmAIAAGRy&#10;cy9kb3ducmV2LnhtbFBLBQYAAAAABAAEAPUAAACMAwAAAAA=&#10;" filled="f" stroked="f">
                      <v:textbox inset="1pt,.4mm,1pt,1pt">
                        <w:txbxContent>
                          <w:p w:rsidR="001965D6" w:rsidRDefault="001965D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A00E44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gdWMMA&#10;AADcAAAADwAAAGRycy9kb3ducmV2LnhtbERPy2rCQBTdC/7DcAU3UictGGp0FC1UXRTEB7q9zdwm&#10;wcydkBlN9Os7C8Hl4byn89aU4ka1KywreB9GIIhTqwvOFBwP32+fIJxH1lhaJgV3cjCfdTtTTLRt&#10;eEe3vc9ECGGXoILc+yqR0qU5GXRDWxEH7s/WBn2AdSZ1jU0IN6X8iKJYGiw4NORY0VdO6WV/NQrM&#10;dfEzXv6u/WjQrA7xI17heXtSqt9rFxMQnlr/Ej/dG60gHof54Uw4AnL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gdWMMAAADcAAAADwAAAAAAAAAAAAAAAACYAgAAZHJzL2Rv&#10;d25yZXYueG1sUEsFBgAAAAAEAAQA9QAAAIgDAAAAAA==&#10;" filled="f" stroked="f">
                      <v:textbox inset="1pt,.4mm,1pt,1pt">
                        <w:txbxContent>
                          <w:p w:rsidR="001965D6" w:rsidRDefault="001357E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A00E44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1965D6">
                              <w:t>.</w:t>
                            </w:r>
                          </w:p>
                          <w:p w:rsidR="001965D6" w:rsidRPr="00F9048A" w:rsidRDefault="001965D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A00E44">
                              <w:rPr>
                                <w:rStyle w:val="34fe"/>
                              </w:rPr>
                              <w:t>Чертеж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Fx8cUA&#10;AADcAAAADwAAAGRycy9kb3ducmV2LnhtbESPQWvCQBSE74L/YXlCL0U39mCbNKuItsZbifbS2yP7&#10;sgnNvg3Zrab/vlsQPA4z8w2Tb0bbiQsNvnWsYLlIQBBXTrdsFHye3+cvIHxA1tg5JgW/5GGznk5y&#10;zLS7ckmXUzAiQthnqKAJoc+k9FVDFv3C9cTRq91gMUQ5GKkHvEa47eRTkqykxZbjQoM97Rqqvk8/&#10;VsHzfvtIH1+uDm/pIS1MWRxSUyj1MBu3ryACjeEevrWPWsEqXcL/mX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kXHxxQAAANwAAAAPAAAAAAAAAAAAAAAAAJgCAABkcnMv&#10;ZG93bnJldi54bWxQSwUGAAAAAAQABAD1AAAAigMAAAAA&#10;" filled="f" stroked="f">
                      <v:textbox inset="0,0,0,0">
                        <w:txbxContent>
                          <w:p w:rsidR="001965D6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Pvhs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u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PvhsYAAADcAAAADwAAAAAAAAAAAAAAAACYAgAAZHJz&#10;L2Rvd25yZXYueG1sUEsFBgAAAAAEAAQA9QAAAIsDAAAAAA==&#10;" filled="f" stroked="f">
                      <v:textbox inset="0,0,0,0">
                        <w:txbxContent>
                          <w:p w:rsidR="001965D6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9KHcUA&#10;AADcAAAADwAAAGRycy9kb3ducmV2LnhtbESPQWvCQBSE74X+h+UVvJS6sQU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D0odxQAAANwAAAAPAAAAAAAAAAAAAAAAAJgCAABkcnMv&#10;ZG93bnJldi54bWxQSwUGAAAAAAQABAD1AAAAigMAAAAA&#10;" filled="f" stroked="f">
                      <v:textbox inset="0,0,0,0">
                        <w:txbxContent>
                          <w:p w:rsidR="001965D6" w:rsidRPr="00945CCC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bSac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5tJpxQAAANwAAAAPAAAAAAAAAAAAAAAAAJgCAABkcnMv&#10;ZG93bnJldi54bWxQSwUGAAAAAAQABAD1AAAAigMAAAAA&#10;" filled="f" stroked="f">
                      <v:textbox inset="0,0,0,0">
                        <w:txbxContent>
                          <w:p w:rsidR="001965D6" w:rsidRPr="00945CCC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p38s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qnfyxQAAANwAAAAPAAAAAAAAAAAAAAAAAJgCAABkcnMv&#10;ZG93bnJldi54bWxQSwUGAAAAAAQABAD1AAAAigMAAAAA&#10;" filled="f" stroked="f">
                      <v:textbox inset="0,0,0,0">
                        <w:txbxContent>
                          <w:p w:rsidR="001965D6" w:rsidRPr="005E4A3B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jphc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S+F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eOmFxQAAANwAAAAPAAAAAAAAAAAAAAAAAJgCAABkcnMv&#10;ZG93bnJldi54bWxQSwUGAAAAAAQABAD1AAAAigMAAAAA&#10;" filled="f" stroked="f">
                      <v:textbox inset="0,0,0,0">
                        <w:txbxContent>
                          <w:p w:rsidR="001965D6" w:rsidRPr="005E4A3B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RMHs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ZruD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NEwexQAAANwAAAAPAAAAAAAAAAAAAAAAAJgCAABkcnMv&#10;ZG93bnJldi54bWxQSwUGAAAAAAQABAD1AAAAigMAAAAA&#10;" filled="f" stroked="f">
                      <v:textbox inset="0,0,0,0">
                        <w:txbxContent>
                          <w:p w:rsidR="001965D6" w:rsidRPr="000411E6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vYbM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FtfG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q9hswgAAANwAAAAPAAAAAAAAAAAAAAAAAJgCAABkcnMvZG93&#10;bnJldi54bWxQSwUGAAAAAAQABAD1AAAAhwMAAAAA&#10;" filled="f" stroked="f">
                      <v:textbox inset="0,0,0,0">
                        <w:txbxContent>
                          <w:p w:rsidR="001965D6" w:rsidRPr="000411E6" w:rsidRDefault="001965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699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l5rI8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Wq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Xmsj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OHQ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jKI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jh0LEAAAA3AAAAA8AAAAAAAAAAAAAAAAAmAIAAGRycy9k&#10;b3ducmV2LnhtbFBLBQYAAAAABAAEAPUAAACJAwAAAAA=&#10;" filled="f" stroked="f">
                  <v:textbox inset="1pt,.4mm,1pt,1pt">
                    <w:txbxContent>
                      <w:p w:rsidR="001965D6" w:rsidRPr="006C5C53" w:rsidRDefault="001965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8i2c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rBazSA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ZvItnHAAAA3AAAAA8AAAAAAAAAAAAAAAAAmAIAAGRy&#10;cy9kb3ducmV2LnhtbFBLBQYAAAAABAAEAPUAAACMAwAAAAA=&#10;" filled="f" stroked="f">
                  <v:textbox inset="1pt,.4mm,1pt,1pt">
                    <w:txbxContent>
                      <w:p w:rsidR="001965D6" w:rsidRPr="006C5C53" w:rsidRDefault="001965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3DCD5CA1" wp14:editId="0A67600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A00E44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A00E44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38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">
              <v:group id="Группа 551" o:spid="_x0000_s1381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38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38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38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38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38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38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38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38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39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39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39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9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9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9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9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9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9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9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40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40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0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0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0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0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0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407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40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40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41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41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41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41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41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1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41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41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41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41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42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42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42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A00E44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42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A00E44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42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42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42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42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42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42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43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43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438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43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17CA38E" wp14:editId="159B48EB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1357E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A00E44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00E44" w:rsidRPr="00A00E44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00E44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A00E44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1357E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A00E44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A00E44">
                                    <w:rPr>
                                      <w:rStyle w:val="34fe"/>
                                    </w:rPr>
                                    <w:t>Чертеж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44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">
              <v:group id="Группа 11" o:spid="_x0000_s1442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44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44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44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44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44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44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44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45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45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45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45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45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45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45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45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45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45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46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46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46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6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6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6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6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6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468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469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470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471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472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473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474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475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476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477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478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47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480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481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82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483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484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485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486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487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488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489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490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491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49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93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94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95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96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97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98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99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500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501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502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3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4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5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6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7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8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9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0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1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512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1357E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A00E44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513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514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515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516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00E44" w:rsidRPr="00A00E44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00E44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517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518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519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A00E44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520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1357E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A00E44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A00E44">
                              <w:rPr>
                                <w:rStyle w:val="34fe"/>
                              </w:rPr>
                              <w:t>Чертеж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52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522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4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5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6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8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529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53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53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D9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6B84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5435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3211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0E7"/>
    <w:rsid w:val="001252F6"/>
    <w:rsid w:val="0012586A"/>
    <w:rsid w:val="00126210"/>
    <w:rsid w:val="00130A7D"/>
    <w:rsid w:val="00130B1A"/>
    <w:rsid w:val="0013118C"/>
    <w:rsid w:val="001351B8"/>
    <w:rsid w:val="001357E2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35FB"/>
    <w:rsid w:val="001549A0"/>
    <w:rsid w:val="00155154"/>
    <w:rsid w:val="001552D3"/>
    <w:rsid w:val="00155C2A"/>
    <w:rsid w:val="00156F45"/>
    <w:rsid w:val="001574C0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24A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5D6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078D4"/>
    <w:rsid w:val="00210AF4"/>
    <w:rsid w:val="00210D89"/>
    <w:rsid w:val="0021189F"/>
    <w:rsid w:val="00211D1B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180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3894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97D2D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316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42B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7A2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07270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1786F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9B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0F86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A5E02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7A16"/>
    <w:rsid w:val="007315BE"/>
    <w:rsid w:val="0073305A"/>
    <w:rsid w:val="00733354"/>
    <w:rsid w:val="00733A88"/>
    <w:rsid w:val="00733C97"/>
    <w:rsid w:val="007355DA"/>
    <w:rsid w:val="00737A4B"/>
    <w:rsid w:val="007400C4"/>
    <w:rsid w:val="0074272C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17B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244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6D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01C4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5E4A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6ABF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B57BA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0E44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31C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49E"/>
    <w:rsid w:val="00A5555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3F27"/>
    <w:rsid w:val="00AF5E98"/>
    <w:rsid w:val="00AF6ACF"/>
    <w:rsid w:val="00B008B4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28E4"/>
    <w:rsid w:val="00C33D95"/>
    <w:rsid w:val="00C33F88"/>
    <w:rsid w:val="00C33FD7"/>
    <w:rsid w:val="00C35365"/>
    <w:rsid w:val="00C36C67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489"/>
    <w:rsid w:val="00D43AE1"/>
    <w:rsid w:val="00D43DF9"/>
    <w:rsid w:val="00D44DDA"/>
    <w:rsid w:val="00D455E6"/>
    <w:rsid w:val="00D45EE9"/>
    <w:rsid w:val="00D47170"/>
    <w:rsid w:val="00D47A4A"/>
    <w:rsid w:val="00D47C08"/>
    <w:rsid w:val="00D47D6F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87B47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1D6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87D7A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5B4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A00E44"/>
    <w:rPr>
      <w:sz w:val="24"/>
    </w:rPr>
  </w:style>
  <w:style w:type="paragraph" w:styleId="1">
    <w:name w:val="heading 1"/>
    <w:next w:val="34b"/>
    <w:link w:val="10"/>
    <w:qFormat/>
    <w:rsid w:val="00A00E44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A00E44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A00E44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A00E44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A00E44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A00E44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A00E44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A00E44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A00E44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A00E44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A00E44"/>
  </w:style>
  <w:style w:type="character" w:customStyle="1" w:styleId="34c">
    <w:name w:val="34_Знак_Сообщение_системы"/>
    <w:rsid w:val="00A00E44"/>
    <w:rPr>
      <w:rFonts w:ascii="Calibri" w:hAnsi="Calibri"/>
    </w:rPr>
  </w:style>
  <w:style w:type="paragraph" w:customStyle="1" w:styleId="34b">
    <w:name w:val="34_Абзац_Обычный"/>
    <w:link w:val="34d"/>
    <w:qFormat/>
    <w:rsid w:val="00A00E44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A00E44"/>
    <w:rPr>
      <w:sz w:val="24"/>
      <w:lang w:eastAsia="x-none"/>
    </w:rPr>
  </w:style>
  <w:style w:type="character" w:customStyle="1" w:styleId="10">
    <w:name w:val="Заголовок 1 Знак"/>
    <w:link w:val="1"/>
    <w:rsid w:val="00A00E44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A00E44"/>
    <w:rPr>
      <w:b/>
      <w:sz w:val="32"/>
    </w:rPr>
  </w:style>
  <w:style w:type="character" w:customStyle="1" w:styleId="30">
    <w:name w:val="Заголовок 3 Знак"/>
    <w:link w:val="3"/>
    <w:rsid w:val="00A00E44"/>
    <w:rPr>
      <w:b/>
      <w:bCs/>
      <w:sz w:val="28"/>
    </w:rPr>
  </w:style>
  <w:style w:type="character" w:customStyle="1" w:styleId="40">
    <w:name w:val="Заголовок 4 Знак"/>
    <w:link w:val="4"/>
    <w:rsid w:val="00A00E44"/>
    <w:rPr>
      <w:b/>
      <w:sz w:val="24"/>
    </w:rPr>
  </w:style>
  <w:style w:type="character" w:customStyle="1" w:styleId="50">
    <w:name w:val="Заголовок 5 Знак"/>
    <w:link w:val="5"/>
    <w:rsid w:val="00A00E44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A00E44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A00E44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A00E44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A00E44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A00E44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A00E44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A00E44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A00E44"/>
    <w:rPr>
      <w:u w:val="single"/>
    </w:rPr>
  </w:style>
  <w:style w:type="paragraph" w:customStyle="1" w:styleId="349">
    <w:name w:val="34_Список_Библиография"/>
    <w:basedOn w:val="34b"/>
    <w:rsid w:val="00A00E44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D43489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A00E44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A00E44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A00E44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A00E44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A00E44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D43489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A00E44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D43489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A00E44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A00E44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A00E44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A00E44"/>
    <w:rPr>
      <w:b w:val="0"/>
      <w:i/>
    </w:rPr>
  </w:style>
  <w:style w:type="character" w:customStyle="1" w:styleId="34fc">
    <w:name w:val="34_Знак_Название_файла"/>
    <w:qFormat/>
    <w:rsid w:val="00A00E44"/>
    <w:rPr>
      <w:rFonts w:ascii="Calibri" w:hAnsi="Calibri"/>
    </w:rPr>
  </w:style>
  <w:style w:type="character" w:customStyle="1" w:styleId="34fd">
    <w:name w:val="34_Знак_Термин"/>
    <w:rsid w:val="00A00E44"/>
    <w:rPr>
      <w:i/>
    </w:rPr>
  </w:style>
  <w:style w:type="character" w:customStyle="1" w:styleId="34fe">
    <w:name w:val="34_Знак_Полужирный"/>
    <w:rsid w:val="00A00E44"/>
    <w:rPr>
      <w:b/>
    </w:rPr>
  </w:style>
  <w:style w:type="character" w:customStyle="1" w:styleId="34ff">
    <w:name w:val="34_Знак_Верхний_индекс"/>
    <w:rsid w:val="00A00E44"/>
    <w:rPr>
      <w:vertAlign w:val="superscript"/>
    </w:rPr>
  </w:style>
  <w:style w:type="character" w:customStyle="1" w:styleId="3424">
    <w:name w:val="34_Список_Марк_2 Знак"/>
    <w:link w:val="3423"/>
    <w:rsid w:val="00976ABF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A00E44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A00E44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A00E44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A00E44"/>
    <w:pPr>
      <w:numPr>
        <w:numId w:val="31"/>
      </w:numPr>
    </w:pPr>
  </w:style>
  <w:style w:type="character" w:customStyle="1" w:styleId="3419">
    <w:name w:val="34_Список_Марк_1 Знак"/>
    <w:link w:val="3413"/>
    <w:rsid w:val="00D43489"/>
    <w:rPr>
      <w:sz w:val="24"/>
      <w:lang w:eastAsia="x-none"/>
    </w:rPr>
  </w:style>
  <w:style w:type="paragraph" w:styleId="a4">
    <w:name w:val="footnote text"/>
    <w:basedOn w:val="34b"/>
    <w:link w:val="a5"/>
    <w:rsid w:val="00A00E44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A00E44"/>
    <w:pPr>
      <w:numPr>
        <w:numId w:val="30"/>
      </w:numPr>
    </w:pPr>
  </w:style>
  <w:style w:type="character" w:customStyle="1" w:styleId="341a">
    <w:name w:val="34_Список_Нум_1 Знак"/>
    <w:link w:val="341"/>
    <w:rsid w:val="00D43489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A00E44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D43489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A00E44"/>
    <w:pPr>
      <w:keepNext/>
    </w:pPr>
  </w:style>
  <w:style w:type="paragraph" w:customStyle="1" w:styleId="34f1">
    <w:name w:val="34_Рамка_Основной"/>
    <w:basedOn w:val="34b"/>
    <w:link w:val="34f0"/>
    <w:rsid w:val="00A00E44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A00E44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A00E44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A00E44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A00E44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A00E44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A00E44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A00E44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A00E44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A00E44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A00E44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A00E44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A00E44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A00E44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A00E44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D43489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A00E44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A00E44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A00E44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A00E44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A00E44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A00E44"/>
    <w:rPr>
      <w:sz w:val="18"/>
      <w:lang w:eastAsia="x-none"/>
    </w:rPr>
  </w:style>
  <w:style w:type="paragraph" w:customStyle="1" w:styleId="34fff1">
    <w:name w:val="34_Листинг"/>
    <w:basedOn w:val="34b"/>
    <w:rsid w:val="00A00E44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A00E44"/>
    <w:rPr>
      <w:b/>
    </w:rPr>
  </w:style>
  <w:style w:type="paragraph" w:customStyle="1" w:styleId="3440">
    <w:name w:val="34_Заголовок_4_Приложение"/>
    <w:basedOn w:val="4"/>
    <w:next w:val="34b"/>
    <w:rsid w:val="00A00E44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A00E44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A00E44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A00E44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A00E44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A00E44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A00E44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A00E44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A00E44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A00E44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A00E44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A00E44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A00E44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A00E44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A00E44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A00E44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A00E44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A00E44"/>
  </w:style>
  <w:style w:type="paragraph" w:customStyle="1" w:styleId="34fffb">
    <w:name w:val="34_Пример_Заголовок"/>
    <w:basedOn w:val="34f8"/>
    <w:next w:val="34f8"/>
    <w:rsid w:val="00A00E44"/>
    <w:pPr>
      <w:keepNext/>
      <w:spacing w:after="120"/>
    </w:pPr>
    <w:rPr>
      <w:b/>
      <w:lang w:eastAsia="ru-RU"/>
    </w:rPr>
  </w:style>
  <w:style w:type="character" w:styleId="a7">
    <w:name w:val="FollowedHyperlink"/>
    <w:rsid w:val="00A00E44"/>
    <w:rPr>
      <w:color w:val="auto"/>
    </w:rPr>
  </w:style>
  <w:style w:type="character" w:customStyle="1" w:styleId="34fffc">
    <w:name w:val="34_Знак_Нижний_индекс"/>
    <w:rsid w:val="00A00E44"/>
    <w:rPr>
      <w:vertAlign w:val="subscript"/>
    </w:rPr>
  </w:style>
  <w:style w:type="character" w:styleId="a8">
    <w:name w:val="footnote reference"/>
    <w:basedOn w:val="a1"/>
    <w:semiHidden/>
    <w:rsid w:val="00A00E44"/>
    <w:rPr>
      <w:vertAlign w:val="superscript"/>
    </w:rPr>
  </w:style>
  <w:style w:type="paragraph" w:styleId="a9">
    <w:name w:val="header"/>
    <w:basedOn w:val="34b"/>
    <w:link w:val="aa"/>
    <w:rsid w:val="00A00E44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A00E44"/>
    <w:rPr>
      <w:lang w:eastAsia="x-none"/>
    </w:rPr>
  </w:style>
  <w:style w:type="paragraph" w:styleId="ab">
    <w:name w:val="footer"/>
    <w:basedOn w:val="34b"/>
    <w:link w:val="ac"/>
    <w:rsid w:val="00A00E44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A00E44"/>
    <w:rPr>
      <w:lang w:eastAsia="x-none"/>
    </w:rPr>
  </w:style>
  <w:style w:type="numbering" w:customStyle="1" w:styleId="a">
    <w:name w:val="Приложение"/>
    <w:uiPriority w:val="99"/>
    <w:rsid w:val="00A00E44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A00E44"/>
    <w:pPr>
      <w:keepNext/>
    </w:pPr>
  </w:style>
  <w:style w:type="character" w:customStyle="1" w:styleId="3434">
    <w:name w:val="34_Список_Марк_3 Знак"/>
    <w:basedOn w:val="34d"/>
    <w:link w:val="3432"/>
    <w:rsid w:val="00976ABF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A00E44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A00E44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D43489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D43489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D43489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A00E44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A00E44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A00E44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D43489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A00E44"/>
    <w:pPr>
      <w:keepNext/>
    </w:pPr>
  </w:style>
  <w:style w:type="character" w:customStyle="1" w:styleId="34ffff0">
    <w:name w:val="34_Процедура_Подшаг Знак"/>
    <w:basedOn w:val="34d"/>
    <w:link w:val="344"/>
    <w:rsid w:val="00D43489"/>
    <w:rPr>
      <w:sz w:val="24"/>
      <w:lang w:eastAsia="x-none"/>
    </w:rPr>
  </w:style>
  <w:style w:type="character" w:customStyle="1" w:styleId="34ffff2">
    <w:name w:val="34_Знак_Клавиши"/>
    <w:rsid w:val="00A00E44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A00E44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A00E44"/>
  </w:style>
  <w:style w:type="paragraph" w:styleId="ad">
    <w:name w:val="caption"/>
    <w:basedOn w:val="34b"/>
    <w:next w:val="34b"/>
    <w:rsid w:val="00C36C6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A00E44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A00E44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A00E44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D43489"/>
    <w:rPr>
      <w:sz w:val="24"/>
      <w:lang w:eastAsia="x-none"/>
    </w:rPr>
  </w:style>
  <w:style w:type="character" w:customStyle="1" w:styleId="ae">
    <w:name w:val="Основной текст Знак"/>
    <w:semiHidden/>
    <w:rsid w:val="00A00E44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A00E44"/>
    <w:rPr>
      <w:rFonts w:ascii="Arial" w:hAnsi="Arial"/>
    </w:rPr>
  </w:style>
  <w:style w:type="character" w:customStyle="1" w:styleId="af0">
    <w:name w:val="Тема примечания Знак"/>
    <w:semiHidden/>
    <w:rsid w:val="00A00E44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A00E44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A00E44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A00E44"/>
  </w:style>
  <w:style w:type="character" w:styleId="af3">
    <w:name w:val="annotation reference"/>
    <w:semiHidden/>
    <w:rsid w:val="00A00E44"/>
    <w:rPr>
      <w:sz w:val="16"/>
      <w:szCs w:val="16"/>
    </w:rPr>
  </w:style>
  <w:style w:type="character" w:styleId="af4">
    <w:name w:val="page number"/>
    <w:rsid w:val="00A00E44"/>
  </w:style>
  <w:style w:type="paragraph" w:styleId="af5">
    <w:name w:val="Body Text"/>
    <w:basedOn w:val="a0"/>
    <w:link w:val="13"/>
    <w:semiHidden/>
    <w:unhideWhenUsed/>
    <w:rsid w:val="00A00E44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A00E44"/>
    <w:rPr>
      <w:sz w:val="24"/>
    </w:rPr>
  </w:style>
  <w:style w:type="paragraph" w:styleId="af6">
    <w:name w:val="annotation subject"/>
    <w:basedOn w:val="af2"/>
    <w:next w:val="af2"/>
    <w:link w:val="14"/>
    <w:semiHidden/>
    <w:rsid w:val="00A00E44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A00E44"/>
    <w:rPr>
      <w:b/>
      <w:bCs/>
    </w:rPr>
  </w:style>
  <w:style w:type="paragraph" w:styleId="af7">
    <w:name w:val="Balloon Text"/>
    <w:basedOn w:val="a0"/>
    <w:link w:val="15"/>
    <w:semiHidden/>
    <w:rsid w:val="00A00E44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A00E44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A00E44"/>
  </w:style>
  <w:style w:type="paragraph" w:customStyle="1" w:styleId="34ffff9">
    <w:name w:val="34_ТЛ_Подпись"/>
    <w:basedOn w:val="34f6"/>
    <w:rsid w:val="00A00E44"/>
  </w:style>
  <w:style w:type="paragraph" w:customStyle="1" w:styleId="34ffffa">
    <w:name w:val="34_ТЛ_Подпись_скрытый"/>
    <w:basedOn w:val="34ffff9"/>
    <w:rsid w:val="00A00E44"/>
    <w:rPr>
      <w:vanish/>
    </w:rPr>
  </w:style>
  <w:style w:type="paragraph" w:customStyle="1" w:styleId="34ffffb">
    <w:name w:val="34_Комментарий_Философта"/>
    <w:basedOn w:val="34b"/>
    <w:rsid w:val="00A00E44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A00E44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A00E44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A00E44"/>
    <w:rPr>
      <w:b/>
    </w:rPr>
  </w:style>
  <w:style w:type="paragraph" w:customStyle="1" w:styleId="34ffffe">
    <w:name w:val="34_Таблица_Сноска_Линия"/>
    <w:basedOn w:val="34fff7"/>
    <w:next w:val="34fff7"/>
    <w:rsid w:val="00A00E44"/>
    <w:pPr>
      <w:keepNext/>
    </w:pPr>
  </w:style>
  <w:style w:type="paragraph" w:customStyle="1" w:styleId="34fffff">
    <w:name w:val="34_Таблица_Примечание"/>
    <w:basedOn w:val="34fff7"/>
    <w:rsid w:val="00A00E44"/>
  </w:style>
  <w:style w:type="character" w:customStyle="1" w:styleId="34fffff0">
    <w:name w:val="34_Знак_Значение"/>
    <w:qFormat/>
    <w:rsid w:val="00A00E44"/>
    <w:rPr>
      <w:rFonts w:ascii="Calibri" w:hAnsi="Calibri"/>
    </w:rPr>
  </w:style>
  <w:style w:type="character" w:styleId="af8">
    <w:name w:val="Hyperlink"/>
    <w:rsid w:val="00A00E44"/>
    <w:rPr>
      <w:color w:val="0000FF"/>
      <w:u w:val="single"/>
    </w:rPr>
  </w:style>
  <w:style w:type="paragraph" w:customStyle="1" w:styleId="34fffff1">
    <w:name w:val="34_Рисунок_Подпись"/>
    <w:basedOn w:val="34b"/>
    <w:rsid w:val="00A00E44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A00E44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A00E44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A00E44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A00E44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A00E44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A00E44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E87D7A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A00E44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A00E44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A00E44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A00E44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A00E44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A00E44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A00E44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A00E44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A00E44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A00E44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A00E44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A00E44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A00E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C36C67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A00E44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A00E44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A00E44"/>
    <w:pPr>
      <w:jc w:val="center"/>
    </w:pPr>
  </w:style>
  <w:style w:type="paragraph" w:customStyle="1" w:styleId="3411">
    <w:name w:val="34_Таблица_Список_Марк_1_без_отступа"/>
    <w:basedOn w:val="34ff6"/>
    <w:rsid w:val="00A00E44"/>
    <w:pPr>
      <w:numPr>
        <w:numId w:val="41"/>
      </w:numPr>
    </w:pPr>
  </w:style>
  <w:style w:type="paragraph" w:customStyle="1" w:styleId="34fffff9">
    <w:name w:val="34_Формула"/>
    <w:basedOn w:val="a0"/>
    <w:rsid w:val="00A00E44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A00E44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A00E44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A00E44"/>
    <w:rPr>
      <w:sz w:val="24"/>
    </w:rPr>
  </w:style>
  <w:style w:type="paragraph" w:styleId="1">
    <w:name w:val="heading 1"/>
    <w:next w:val="34b"/>
    <w:link w:val="10"/>
    <w:qFormat/>
    <w:rsid w:val="00A00E44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A00E44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A00E44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A00E44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A00E44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A00E44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A00E44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A00E44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A00E44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A00E44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A00E44"/>
  </w:style>
  <w:style w:type="character" w:customStyle="1" w:styleId="34c">
    <w:name w:val="34_Знак_Сообщение_системы"/>
    <w:rsid w:val="00A00E44"/>
    <w:rPr>
      <w:rFonts w:ascii="Calibri" w:hAnsi="Calibri"/>
    </w:rPr>
  </w:style>
  <w:style w:type="paragraph" w:customStyle="1" w:styleId="34b">
    <w:name w:val="34_Абзац_Обычный"/>
    <w:link w:val="34d"/>
    <w:qFormat/>
    <w:rsid w:val="00A00E44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A00E44"/>
    <w:rPr>
      <w:sz w:val="24"/>
      <w:lang w:eastAsia="x-none"/>
    </w:rPr>
  </w:style>
  <w:style w:type="character" w:customStyle="1" w:styleId="10">
    <w:name w:val="Заголовок 1 Знак"/>
    <w:link w:val="1"/>
    <w:rsid w:val="00A00E44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A00E44"/>
    <w:rPr>
      <w:b/>
      <w:sz w:val="32"/>
    </w:rPr>
  </w:style>
  <w:style w:type="character" w:customStyle="1" w:styleId="30">
    <w:name w:val="Заголовок 3 Знак"/>
    <w:link w:val="3"/>
    <w:rsid w:val="00A00E44"/>
    <w:rPr>
      <w:b/>
      <w:bCs/>
      <w:sz w:val="28"/>
    </w:rPr>
  </w:style>
  <w:style w:type="character" w:customStyle="1" w:styleId="40">
    <w:name w:val="Заголовок 4 Знак"/>
    <w:link w:val="4"/>
    <w:rsid w:val="00A00E44"/>
    <w:rPr>
      <w:b/>
      <w:sz w:val="24"/>
    </w:rPr>
  </w:style>
  <w:style w:type="character" w:customStyle="1" w:styleId="50">
    <w:name w:val="Заголовок 5 Знак"/>
    <w:link w:val="5"/>
    <w:rsid w:val="00A00E44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A00E44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A00E44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A00E44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A00E44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A00E44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A00E44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A00E44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A00E44"/>
    <w:rPr>
      <w:u w:val="single"/>
    </w:rPr>
  </w:style>
  <w:style w:type="paragraph" w:customStyle="1" w:styleId="349">
    <w:name w:val="34_Список_Библиография"/>
    <w:basedOn w:val="34b"/>
    <w:rsid w:val="00A00E44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D43489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A00E44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A00E44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A00E44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A00E44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A00E44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D43489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A00E44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D43489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A00E44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A00E44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A00E44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A00E44"/>
    <w:rPr>
      <w:b w:val="0"/>
      <w:i/>
    </w:rPr>
  </w:style>
  <w:style w:type="character" w:customStyle="1" w:styleId="34fc">
    <w:name w:val="34_Знак_Название_файла"/>
    <w:qFormat/>
    <w:rsid w:val="00A00E44"/>
    <w:rPr>
      <w:rFonts w:ascii="Calibri" w:hAnsi="Calibri"/>
    </w:rPr>
  </w:style>
  <w:style w:type="character" w:customStyle="1" w:styleId="34fd">
    <w:name w:val="34_Знак_Термин"/>
    <w:rsid w:val="00A00E44"/>
    <w:rPr>
      <w:i/>
    </w:rPr>
  </w:style>
  <w:style w:type="character" w:customStyle="1" w:styleId="34fe">
    <w:name w:val="34_Знак_Полужирный"/>
    <w:rsid w:val="00A00E44"/>
    <w:rPr>
      <w:b/>
    </w:rPr>
  </w:style>
  <w:style w:type="character" w:customStyle="1" w:styleId="34ff">
    <w:name w:val="34_Знак_Верхний_индекс"/>
    <w:rsid w:val="00A00E44"/>
    <w:rPr>
      <w:vertAlign w:val="superscript"/>
    </w:rPr>
  </w:style>
  <w:style w:type="character" w:customStyle="1" w:styleId="3424">
    <w:name w:val="34_Список_Марк_2 Знак"/>
    <w:link w:val="3423"/>
    <w:rsid w:val="00976ABF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A00E44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A00E44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A00E44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A00E44"/>
    <w:pPr>
      <w:numPr>
        <w:numId w:val="31"/>
      </w:numPr>
    </w:pPr>
  </w:style>
  <w:style w:type="character" w:customStyle="1" w:styleId="3419">
    <w:name w:val="34_Список_Марк_1 Знак"/>
    <w:link w:val="3413"/>
    <w:rsid w:val="00D43489"/>
    <w:rPr>
      <w:sz w:val="24"/>
      <w:lang w:eastAsia="x-none"/>
    </w:rPr>
  </w:style>
  <w:style w:type="paragraph" w:styleId="a4">
    <w:name w:val="footnote text"/>
    <w:basedOn w:val="34b"/>
    <w:link w:val="a5"/>
    <w:rsid w:val="00A00E44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A00E44"/>
    <w:pPr>
      <w:numPr>
        <w:numId w:val="30"/>
      </w:numPr>
    </w:pPr>
  </w:style>
  <w:style w:type="character" w:customStyle="1" w:styleId="341a">
    <w:name w:val="34_Список_Нум_1 Знак"/>
    <w:link w:val="341"/>
    <w:rsid w:val="00D43489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A00E44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D43489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A00E44"/>
    <w:pPr>
      <w:keepNext/>
    </w:pPr>
  </w:style>
  <w:style w:type="paragraph" w:customStyle="1" w:styleId="34f1">
    <w:name w:val="34_Рамка_Основной"/>
    <w:basedOn w:val="34b"/>
    <w:link w:val="34f0"/>
    <w:rsid w:val="00A00E44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A00E44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A00E44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A00E44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A00E44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A00E44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A00E44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A00E44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A00E44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A00E44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A00E44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A00E44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A00E44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A00E44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A00E44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D43489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A00E44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A00E44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A00E44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A00E44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A00E44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A00E44"/>
    <w:rPr>
      <w:sz w:val="18"/>
      <w:lang w:eastAsia="x-none"/>
    </w:rPr>
  </w:style>
  <w:style w:type="paragraph" w:customStyle="1" w:styleId="34fff1">
    <w:name w:val="34_Листинг"/>
    <w:basedOn w:val="34b"/>
    <w:rsid w:val="00A00E44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A00E44"/>
    <w:rPr>
      <w:b/>
    </w:rPr>
  </w:style>
  <w:style w:type="paragraph" w:customStyle="1" w:styleId="3440">
    <w:name w:val="34_Заголовок_4_Приложение"/>
    <w:basedOn w:val="4"/>
    <w:next w:val="34b"/>
    <w:rsid w:val="00A00E44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A00E44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A00E44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A00E44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A00E44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A00E44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A00E44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A00E44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A00E44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A00E44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A00E44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A00E44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A00E44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A00E44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A00E44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A00E44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A00E44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A00E44"/>
  </w:style>
  <w:style w:type="paragraph" w:customStyle="1" w:styleId="34fffb">
    <w:name w:val="34_Пример_Заголовок"/>
    <w:basedOn w:val="34f8"/>
    <w:next w:val="34f8"/>
    <w:rsid w:val="00A00E44"/>
    <w:pPr>
      <w:keepNext/>
      <w:spacing w:after="120"/>
    </w:pPr>
    <w:rPr>
      <w:b/>
      <w:lang w:eastAsia="ru-RU"/>
    </w:rPr>
  </w:style>
  <w:style w:type="character" w:styleId="a7">
    <w:name w:val="FollowedHyperlink"/>
    <w:rsid w:val="00A00E44"/>
    <w:rPr>
      <w:color w:val="auto"/>
    </w:rPr>
  </w:style>
  <w:style w:type="character" w:customStyle="1" w:styleId="34fffc">
    <w:name w:val="34_Знак_Нижний_индекс"/>
    <w:rsid w:val="00A00E44"/>
    <w:rPr>
      <w:vertAlign w:val="subscript"/>
    </w:rPr>
  </w:style>
  <w:style w:type="character" w:styleId="a8">
    <w:name w:val="footnote reference"/>
    <w:basedOn w:val="a1"/>
    <w:semiHidden/>
    <w:rsid w:val="00A00E44"/>
    <w:rPr>
      <w:vertAlign w:val="superscript"/>
    </w:rPr>
  </w:style>
  <w:style w:type="paragraph" w:styleId="a9">
    <w:name w:val="header"/>
    <w:basedOn w:val="34b"/>
    <w:link w:val="aa"/>
    <w:rsid w:val="00A00E44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A00E44"/>
    <w:rPr>
      <w:lang w:eastAsia="x-none"/>
    </w:rPr>
  </w:style>
  <w:style w:type="paragraph" w:styleId="ab">
    <w:name w:val="footer"/>
    <w:basedOn w:val="34b"/>
    <w:link w:val="ac"/>
    <w:rsid w:val="00A00E44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A00E44"/>
    <w:rPr>
      <w:lang w:eastAsia="x-none"/>
    </w:rPr>
  </w:style>
  <w:style w:type="numbering" w:customStyle="1" w:styleId="a">
    <w:name w:val="Приложение"/>
    <w:uiPriority w:val="99"/>
    <w:rsid w:val="00A00E44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A00E44"/>
    <w:pPr>
      <w:keepNext/>
    </w:pPr>
  </w:style>
  <w:style w:type="character" w:customStyle="1" w:styleId="3434">
    <w:name w:val="34_Список_Марк_3 Знак"/>
    <w:basedOn w:val="34d"/>
    <w:link w:val="3432"/>
    <w:rsid w:val="00976ABF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A00E44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A00E44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D43489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D43489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D43489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A00E44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A00E44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A00E44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D43489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A00E44"/>
    <w:pPr>
      <w:keepNext/>
    </w:pPr>
  </w:style>
  <w:style w:type="character" w:customStyle="1" w:styleId="34ffff0">
    <w:name w:val="34_Процедура_Подшаг Знак"/>
    <w:basedOn w:val="34d"/>
    <w:link w:val="344"/>
    <w:rsid w:val="00D43489"/>
    <w:rPr>
      <w:sz w:val="24"/>
      <w:lang w:eastAsia="x-none"/>
    </w:rPr>
  </w:style>
  <w:style w:type="character" w:customStyle="1" w:styleId="34ffff2">
    <w:name w:val="34_Знак_Клавиши"/>
    <w:rsid w:val="00A00E44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A00E44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A00E44"/>
  </w:style>
  <w:style w:type="paragraph" w:styleId="ad">
    <w:name w:val="caption"/>
    <w:basedOn w:val="34b"/>
    <w:next w:val="34b"/>
    <w:rsid w:val="00C36C6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A00E44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A00E44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A00E44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D43489"/>
    <w:rPr>
      <w:sz w:val="24"/>
      <w:lang w:eastAsia="x-none"/>
    </w:rPr>
  </w:style>
  <w:style w:type="character" w:customStyle="1" w:styleId="ae">
    <w:name w:val="Основной текст Знак"/>
    <w:semiHidden/>
    <w:rsid w:val="00A00E44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A00E44"/>
    <w:rPr>
      <w:rFonts w:ascii="Arial" w:hAnsi="Arial"/>
    </w:rPr>
  </w:style>
  <w:style w:type="character" w:customStyle="1" w:styleId="af0">
    <w:name w:val="Тема примечания Знак"/>
    <w:semiHidden/>
    <w:rsid w:val="00A00E44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A00E44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A00E44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A00E44"/>
  </w:style>
  <w:style w:type="character" w:styleId="af3">
    <w:name w:val="annotation reference"/>
    <w:semiHidden/>
    <w:rsid w:val="00A00E44"/>
    <w:rPr>
      <w:sz w:val="16"/>
      <w:szCs w:val="16"/>
    </w:rPr>
  </w:style>
  <w:style w:type="character" w:styleId="af4">
    <w:name w:val="page number"/>
    <w:rsid w:val="00A00E44"/>
  </w:style>
  <w:style w:type="paragraph" w:styleId="af5">
    <w:name w:val="Body Text"/>
    <w:basedOn w:val="a0"/>
    <w:link w:val="13"/>
    <w:semiHidden/>
    <w:unhideWhenUsed/>
    <w:rsid w:val="00A00E44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A00E44"/>
    <w:rPr>
      <w:sz w:val="24"/>
    </w:rPr>
  </w:style>
  <w:style w:type="paragraph" w:styleId="af6">
    <w:name w:val="annotation subject"/>
    <w:basedOn w:val="af2"/>
    <w:next w:val="af2"/>
    <w:link w:val="14"/>
    <w:semiHidden/>
    <w:rsid w:val="00A00E44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A00E44"/>
    <w:rPr>
      <w:b/>
      <w:bCs/>
    </w:rPr>
  </w:style>
  <w:style w:type="paragraph" w:styleId="af7">
    <w:name w:val="Balloon Text"/>
    <w:basedOn w:val="a0"/>
    <w:link w:val="15"/>
    <w:semiHidden/>
    <w:rsid w:val="00A00E44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A00E44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A00E44"/>
  </w:style>
  <w:style w:type="paragraph" w:customStyle="1" w:styleId="34ffff9">
    <w:name w:val="34_ТЛ_Подпись"/>
    <w:basedOn w:val="34f6"/>
    <w:rsid w:val="00A00E44"/>
  </w:style>
  <w:style w:type="paragraph" w:customStyle="1" w:styleId="34ffffa">
    <w:name w:val="34_ТЛ_Подпись_скрытый"/>
    <w:basedOn w:val="34ffff9"/>
    <w:rsid w:val="00A00E44"/>
    <w:rPr>
      <w:vanish/>
    </w:rPr>
  </w:style>
  <w:style w:type="paragraph" w:customStyle="1" w:styleId="34ffffb">
    <w:name w:val="34_Комментарий_Философта"/>
    <w:basedOn w:val="34b"/>
    <w:rsid w:val="00A00E44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A00E44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A00E44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A00E44"/>
    <w:rPr>
      <w:b/>
    </w:rPr>
  </w:style>
  <w:style w:type="paragraph" w:customStyle="1" w:styleId="34ffffe">
    <w:name w:val="34_Таблица_Сноска_Линия"/>
    <w:basedOn w:val="34fff7"/>
    <w:next w:val="34fff7"/>
    <w:rsid w:val="00A00E44"/>
    <w:pPr>
      <w:keepNext/>
    </w:pPr>
  </w:style>
  <w:style w:type="paragraph" w:customStyle="1" w:styleId="34fffff">
    <w:name w:val="34_Таблица_Примечание"/>
    <w:basedOn w:val="34fff7"/>
    <w:rsid w:val="00A00E44"/>
  </w:style>
  <w:style w:type="character" w:customStyle="1" w:styleId="34fffff0">
    <w:name w:val="34_Знак_Значение"/>
    <w:qFormat/>
    <w:rsid w:val="00A00E44"/>
    <w:rPr>
      <w:rFonts w:ascii="Calibri" w:hAnsi="Calibri"/>
    </w:rPr>
  </w:style>
  <w:style w:type="character" w:styleId="af8">
    <w:name w:val="Hyperlink"/>
    <w:rsid w:val="00A00E44"/>
    <w:rPr>
      <w:color w:val="0000FF"/>
      <w:u w:val="single"/>
    </w:rPr>
  </w:style>
  <w:style w:type="paragraph" w:customStyle="1" w:styleId="34fffff1">
    <w:name w:val="34_Рисунок_Подпись"/>
    <w:basedOn w:val="34b"/>
    <w:rsid w:val="00A00E44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A00E44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A00E44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A00E44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A00E44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A00E44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A00E44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E87D7A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A00E44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A00E44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A00E44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A00E44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A00E44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A00E44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A00E44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A00E44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A00E44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A00E44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A00E44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A00E44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A00E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C36C67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A00E44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A00E44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A00E44"/>
    <w:pPr>
      <w:jc w:val="center"/>
    </w:pPr>
  </w:style>
  <w:style w:type="paragraph" w:customStyle="1" w:styleId="3411">
    <w:name w:val="34_Таблица_Список_Марк_1_без_отступа"/>
    <w:basedOn w:val="34ff6"/>
    <w:rsid w:val="00A00E44"/>
    <w:pPr>
      <w:numPr>
        <w:numId w:val="41"/>
      </w:numPr>
    </w:pPr>
  </w:style>
  <w:style w:type="paragraph" w:customStyle="1" w:styleId="34fffff9">
    <w:name w:val="34_Формула"/>
    <w:basedOn w:val="a0"/>
    <w:rsid w:val="00A00E44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A00E44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A00E44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8F708-56D5-416B-B40C-33D3E6D7C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744</TotalTime>
  <Pages>9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Чертеж</vt:lpstr>
    </vt:vector>
  </TitlesOfParts>
  <Company>Название организации</Company>
  <LinksUpToDate>false</LinksUpToDate>
  <CharactersWithSpaces>5173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Чертеж</dc:title>
  <dc:creator>Oksana</dc:creator>
  <cp:lastModifiedBy>Oksana</cp:lastModifiedBy>
  <cp:revision>226</cp:revision>
  <cp:lastPrinted>2014-09-08T01:50:00Z</cp:lastPrinted>
  <dcterms:created xsi:type="dcterms:W3CDTF">2014-09-07T22:05:00Z</dcterms:created>
  <dcterms:modified xsi:type="dcterms:W3CDTF">2023-05-03T20:29:00Z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