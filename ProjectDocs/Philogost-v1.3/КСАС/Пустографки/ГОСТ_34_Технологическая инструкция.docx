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2ED" w:rsidRDefault="005672ED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205012">
        <w:t>Название организации</w:t>
      </w:r>
      <w:r>
        <w:fldChar w:fldCharType="end"/>
      </w:r>
    </w:p>
    <w:p w:rsidR="005672ED" w:rsidRPr="00C816E8" w:rsidRDefault="005672ED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5672ED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5672ED" w:rsidRPr="00C816E8" w:rsidRDefault="005672ED" w:rsidP="00345A40">
            <w:pPr>
              <w:pStyle w:val="34ffff8"/>
            </w:pPr>
            <w:r w:rsidRPr="00C816E8">
              <w:t>УТВЕРЖДЕН</w:t>
            </w:r>
          </w:p>
          <w:p w:rsidR="005672ED" w:rsidRPr="00C816E8" w:rsidRDefault="00035D3D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205012">
              <w:t>A.B.XXX.И</w:t>
            </w:r>
            <w:proofErr w:type="gramStart"/>
            <w:r w:rsidR="00205012">
              <w:t>2</w:t>
            </w:r>
            <w:proofErr w:type="gramEnd"/>
            <w:r w:rsidR="00205012">
              <w:t>.XX.X-X.X</w:t>
            </w:r>
            <w:r>
              <w:fldChar w:fldCharType="end"/>
            </w:r>
            <w:r w:rsidR="005672ED" w:rsidRPr="00C816E8">
              <w:t>-ЛУ</w:t>
            </w:r>
          </w:p>
          <w:p w:rsidR="005672ED" w:rsidRPr="00C816E8" w:rsidRDefault="005672ED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5672ED" w:rsidRPr="00C816E8" w:rsidRDefault="005672ED" w:rsidP="00345A40">
            <w:pPr>
              <w:pStyle w:val="34ffff8"/>
            </w:pPr>
            <w:r w:rsidRPr="00C816E8">
              <w:t>УТВЕРЖДАЮ</w:t>
            </w:r>
          </w:p>
        </w:tc>
      </w:tr>
      <w:tr w:rsidR="005672ED" w:rsidRPr="00C816E8" w:rsidTr="00345A40">
        <w:trPr>
          <w:trHeight w:val="630"/>
        </w:trPr>
        <w:tc>
          <w:tcPr>
            <w:tcW w:w="5554" w:type="dxa"/>
            <w:vMerge/>
          </w:tcPr>
          <w:p w:rsidR="005672ED" w:rsidRPr="00C816E8" w:rsidRDefault="005672ED" w:rsidP="00345A40"/>
        </w:tc>
        <w:tc>
          <w:tcPr>
            <w:tcW w:w="4563" w:type="dxa"/>
          </w:tcPr>
          <w:p w:rsidR="005672ED" w:rsidRPr="00C816E8" w:rsidRDefault="005672ED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5672ED" w:rsidRPr="00C816E8" w:rsidTr="00345A40">
        <w:trPr>
          <w:trHeight w:val="353"/>
        </w:trPr>
        <w:tc>
          <w:tcPr>
            <w:tcW w:w="5554" w:type="dxa"/>
            <w:vMerge/>
          </w:tcPr>
          <w:p w:rsidR="005672ED" w:rsidRPr="00C816E8" w:rsidRDefault="005672ED" w:rsidP="00345A40"/>
        </w:tc>
        <w:tc>
          <w:tcPr>
            <w:tcW w:w="4563" w:type="dxa"/>
          </w:tcPr>
          <w:p w:rsidR="005672ED" w:rsidRPr="00C816E8" w:rsidRDefault="005672ED" w:rsidP="00B617AD">
            <w:pPr>
              <w:pStyle w:val="34ffff9"/>
            </w:pPr>
            <w:r w:rsidRPr="00C816E8">
              <w:t>____________________ И. О. Фамилия</w:t>
            </w:r>
          </w:p>
          <w:p w:rsidR="005672ED" w:rsidRPr="00C816E8" w:rsidRDefault="005672E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20501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5672ED" w:rsidRPr="00C816E8" w:rsidRDefault="005672ED" w:rsidP="00801734">
      <w:pPr>
        <w:pStyle w:val="34f5"/>
      </w:pPr>
    </w:p>
    <w:p w:rsidR="005672ED" w:rsidRDefault="005672ED" w:rsidP="00801734">
      <w:pPr>
        <w:pStyle w:val="34f5"/>
      </w:pPr>
    </w:p>
    <w:p w:rsidR="005672ED" w:rsidRDefault="005672ED" w:rsidP="00801734">
      <w:pPr>
        <w:pStyle w:val="34f5"/>
      </w:pPr>
    </w:p>
    <w:p w:rsidR="005672ED" w:rsidRPr="00C816E8" w:rsidRDefault="005672ED" w:rsidP="00801734">
      <w:pPr>
        <w:pStyle w:val="34f5"/>
      </w:pPr>
    </w:p>
    <w:p w:rsidR="005672ED" w:rsidRPr="00C816E8" w:rsidRDefault="005672ED" w:rsidP="00801734">
      <w:pPr>
        <w:pStyle w:val="34f5"/>
      </w:pPr>
    </w:p>
    <w:p w:rsidR="005672ED" w:rsidRPr="00C816E8" w:rsidRDefault="00035D3D" w:rsidP="00801734">
      <w:pPr>
        <w:pStyle w:val="34ffb"/>
      </w:pPr>
      <w:fldSimple w:instr=" DOCPROPERTY  полное_название_системы  \* MERGEFORMAT ">
        <w:r w:rsidR="00205012">
          <w:t>Полное название си</w:t>
        </w:r>
        <w:bookmarkStart w:id="0" w:name="_GoBack"/>
        <w:bookmarkEnd w:id="0"/>
        <w:r w:rsidR="00205012">
          <w:t>стемы</w:t>
        </w:r>
      </w:fldSimple>
    </w:p>
    <w:p w:rsidR="005672ED" w:rsidRPr="00C816E8" w:rsidRDefault="005672ED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205012">
          <w:t>Краткое название системы</w:t>
        </w:r>
      </w:fldSimple>
      <w:r w:rsidRPr="00C816E8">
        <w:t>)</w:t>
      </w:r>
    </w:p>
    <w:p w:rsidR="005672ED" w:rsidRPr="00C816E8" w:rsidRDefault="00035D3D" w:rsidP="00801734">
      <w:pPr>
        <w:pStyle w:val="34ffd"/>
      </w:pPr>
      <w:fldSimple w:instr=" DOCPROPERTY  Title  \* MERGEFORMAT ">
        <w:r w:rsidR="00205012">
          <w:t>Технологическая инструкция</w:t>
        </w:r>
      </w:fldSimple>
    </w:p>
    <w:p w:rsidR="005672ED" w:rsidRDefault="005672ED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205012">
        <w:t>A.B.XXX.И</w:t>
      </w:r>
      <w:proofErr w:type="gramStart"/>
      <w:r w:rsidR="00205012">
        <w:t>2</w:t>
      </w:r>
      <w:proofErr w:type="gramEnd"/>
      <w:r w:rsidR="00205012">
        <w:t>.XX.X-X.X</w:t>
      </w:r>
      <w:r w:rsidRPr="00C816E8">
        <w:fldChar w:fldCharType="end"/>
      </w:r>
    </w:p>
    <w:p w:rsidR="005672ED" w:rsidRDefault="005672ED" w:rsidP="00801734">
      <w:pPr>
        <w:pStyle w:val="34f5"/>
      </w:pPr>
    </w:p>
    <w:p w:rsidR="005672ED" w:rsidRPr="00B337B3" w:rsidRDefault="005672ED" w:rsidP="00801734">
      <w:pPr>
        <w:pStyle w:val="34f5"/>
      </w:pPr>
    </w:p>
    <w:p w:rsidR="0002114F" w:rsidRPr="00B337B3" w:rsidRDefault="0002114F" w:rsidP="00801734">
      <w:pPr>
        <w:pStyle w:val="34f5"/>
      </w:pPr>
    </w:p>
    <w:p w:rsidR="005672ED" w:rsidRDefault="005672ED" w:rsidP="00801734">
      <w:pPr>
        <w:pStyle w:val="34f5"/>
      </w:pPr>
    </w:p>
    <w:p w:rsidR="005672ED" w:rsidRDefault="005672ED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5672ED" w:rsidRPr="00C816E8" w:rsidTr="00345A40">
        <w:trPr>
          <w:trHeight w:val="404"/>
        </w:trPr>
        <w:tc>
          <w:tcPr>
            <w:tcW w:w="4564" w:type="dxa"/>
            <w:vAlign w:val="center"/>
          </w:tcPr>
          <w:p w:rsidR="005672ED" w:rsidRPr="00C816E8" w:rsidRDefault="005672ED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5672ED" w:rsidRPr="00C816E8" w:rsidRDefault="005672ED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5672ED" w:rsidRPr="00C816E8" w:rsidRDefault="005672ED" w:rsidP="00345A40">
            <w:pPr>
              <w:pStyle w:val="34ffff9"/>
            </w:pPr>
          </w:p>
        </w:tc>
      </w:tr>
      <w:tr w:rsidR="005672ED" w:rsidRPr="00C816E8" w:rsidTr="00345A40">
        <w:trPr>
          <w:trHeight w:val="868"/>
        </w:trPr>
        <w:tc>
          <w:tcPr>
            <w:tcW w:w="4564" w:type="dxa"/>
          </w:tcPr>
          <w:p w:rsidR="005672ED" w:rsidRPr="00C816E8" w:rsidRDefault="005672ED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5672ED" w:rsidRPr="00C816E8" w:rsidRDefault="005672ED" w:rsidP="00345A40">
            <w:pPr>
              <w:pStyle w:val="34ffff9"/>
            </w:pPr>
          </w:p>
        </w:tc>
        <w:tc>
          <w:tcPr>
            <w:tcW w:w="4563" w:type="dxa"/>
          </w:tcPr>
          <w:p w:rsidR="005672ED" w:rsidRPr="00C816E8" w:rsidRDefault="005672ED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5672ED" w:rsidRPr="00C816E8" w:rsidTr="00345A40">
        <w:trPr>
          <w:trHeight w:val="404"/>
        </w:trPr>
        <w:tc>
          <w:tcPr>
            <w:tcW w:w="4564" w:type="dxa"/>
          </w:tcPr>
          <w:p w:rsidR="005672ED" w:rsidRPr="00C816E8" w:rsidRDefault="005672ED" w:rsidP="00345A40">
            <w:pPr>
              <w:pStyle w:val="34ffff9"/>
            </w:pPr>
            <w:r w:rsidRPr="00C816E8">
              <w:t>____________________ И. О. Фамилия</w:t>
            </w:r>
          </w:p>
          <w:p w:rsidR="005672ED" w:rsidRPr="00C816E8" w:rsidRDefault="005672ED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20501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5672ED" w:rsidRPr="00C816E8" w:rsidRDefault="005672ED" w:rsidP="00345A40">
            <w:pPr>
              <w:pStyle w:val="34ffff9"/>
            </w:pPr>
          </w:p>
        </w:tc>
        <w:tc>
          <w:tcPr>
            <w:tcW w:w="4563" w:type="dxa"/>
          </w:tcPr>
          <w:p w:rsidR="005672ED" w:rsidRPr="00C816E8" w:rsidRDefault="005672ED" w:rsidP="00B617AD">
            <w:pPr>
              <w:pStyle w:val="34ffff9"/>
            </w:pPr>
            <w:r w:rsidRPr="00C816E8">
              <w:t>____________________ И. О. Фамилия</w:t>
            </w:r>
          </w:p>
          <w:p w:rsidR="005672ED" w:rsidRPr="00C816E8" w:rsidRDefault="005672E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20501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5672ED" w:rsidRPr="00C816E8" w:rsidTr="00345A40">
        <w:trPr>
          <w:trHeight w:val="404"/>
        </w:trPr>
        <w:tc>
          <w:tcPr>
            <w:tcW w:w="4564" w:type="dxa"/>
            <w:vAlign w:val="center"/>
          </w:tcPr>
          <w:p w:rsidR="005672ED" w:rsidRPr="00C816E8" w:rsidRDefault="005672ED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5672ED" w:rsidRPr="00C816E8" w:rsidRDefault="005672ED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5672ED" w:rsidRPr="00C816E8" w:rsidRDefault="005672ED" w:rsidP="00345A40">
            <w:pPr>
              <w:pStyle w:val="34ffff8"/>
            </w:pPr>
          </w:p>
        </w:tc>
      </w:tr>
      <w:tr w:rsidR="005672ED" w:rsidRPr="00C816E8" w:rsidTr="00345A40">
        <w:trPr>
          <w:trHeight w:val="864"/>
        </w:trPr>
        <w:tc>
          <w:tcPr>
            <w:tcW w:w="4564" w:type="dxa"/>
          </w:tcPr>
          <w:p w:rsidR="005672ED" w:rsidRPr="00C816E8" w:rsidRDefault="005672ED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5672ED" w:rsidRPr="00C816E8" w:rsidRDefault="005672ED" w:rsidP="00345A40">
            <w:pPr>
              <w:pStyle w:val="34ffff9"/>
            </w:pPr>
          </w:p>
        </w:tc>
        <w:tc>
          <w:tcPr>
            <w:tcW w:w="4563" w:type="dxa"/>
          </w:tcPr>
          <w:p w:rsidR="005672ED" w:rsidRPr="00C816E8" w:rsidRDefault="005672ED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5672ED" w:rsidRPr="00C816E8" w:rsidTr="00345A40">
        <w:trPr>
          <w:trHeight w:val="643"/>
        </w:trPr>
        <w:tc>
          <w:tcPr>
            <w:tcW w:w="4564" w:type="dxa"/>
          </w:tcPr>
          <w:p w:rsidR="005672ED" w:rsidRPr="00C816E8" w:rsidRDefault="005672ED" w:rsidP="00B617AD">
            <w:pPr>
              <w:pStyle w:val="34ffff9"/>
            </w:pPr>
            <w:r w:rsidRPr="00C816E8">
              <w:t>____________________ И. О. Фамилия</w:t>
            </w:r>
          </w:p>
          <w:p w:rsidR="005672ED" w:rsidRPr="00C816E8" w:rsidRDefault="005672E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20501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5672ED" w:rsidRPr="00C816E8" w:rsidRDefault="005672ED" w:rsidP="00345A40">
            <w:pPr>
              <w:pStyle w:val="34ffff9"/>
            </w:pPr>
          </w:p>
        </w:tc>
        <w:tc>
          <w:tcPr>
            <w:tcW w:w="4563" w:type="dxa"/>
          </w:tcPr>
          <w:p w:rsidR="005672ED" w:rsidRPr="00C816E8" w:rsidRDefault="005672ED" w:rsidP="00B617AD">
            <w:pPr>
              <w:pStyle w:val="34ffff9"/>
            </w:pPr>
            <w:r w:rsidRPr="00C816E8">
              <w:t>____________________ И. О. Фамилия</w:t>
            </w:r>
          </w:p>
          <w:p w:rsidR="005672ED" w:rsidRPr="00C816E8" w:rsidRDefault="005672E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20501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5672ED" w:rsidRPr="00801734" w:rsidRDefault="005672ED" w:rsidP="00801734">
      <w:pPr>
        <w:pStyle w:val="34f5"/>
        <w:rPr>
          <w:lang w:val="en-US"/>
        </w:rPr>
      </w:pPr>
    </w:p>
    <w:p w:rsidR="00CA6939" w:rsidRPr="00CA6939" w:rsidRDefault="00CA6939" w:rsidP="00DB7A26">
      <w:pPr>
        <w:pStyle w:val="34f5"/>
      </w:pPr>
    </w:p>
    <w:p w:rsidR="0069117E" w:rsidRDefault="0069117E" w:rsidP="003F38DF">
      <w:pPr>
        <w:pStyle w:val="34b"/>
        <w:sectPr w:rsidR="0069117E" w:rsidSect="00CA6939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02114F" w:rsidRDefault="00DF4A1A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13834" w:history="1">
        <w:r w:rsidR="0002114F" w:rsidRPr="00020F26">
          <w:rPr>
            <w:rStyle w:val="af9"/>
          </w:rPr>
          <w:t>1 Наименование операции или комплекса операций</w:t>
        </w:r>
        <w:r w:rsidR="0002114F">
          <w:rPr>
            <w:webHidden/>
          </w:rPr>
          <w:tab/>
        </w:r>
        <w:r w:rsidR="0002114F">
          <w:rPr>
            <w:webHidden/>
          </w:rPr>
          <w:fldChar w:fldCharType="begin"/>
        </w:r>
        <w:r w:rsidR="0002114F">
          <w:rPr>
            <w:webHidden/>
          </w:rPr>
          <w:instrText xml:space="preserve"> PAGEREF _Toc2613834 \h </w:instrText>
        </w:r>
        <w:r w:rsidR="0002114F">
          <w:rPr>
            <w:webHidden/>
          </w:rPr>
        </w:r>
        <w:r w:rsidR="0002114F">
          <w:rPr>
            <w:webHidden/>
          </w:rPr>
          <w:fldChar w:fldCharType="separate"/>
        </w:r>
        <w:r w:rsidR="00205012">
          <w:rPr>
            <w:webHidden/>
          </w:rPr>
          <w:t>3</w:t>
        </w:r>
        <w:r w:rsidR="0002114F">
          <w:rPr>
            <w:webHidden/>
          </w:rPr>
          <w:fldChar w:fldCharType="end"/>
        </w:r>
      </w:hyperlink>
    </w:p>
    <w:p w:rsidR="0002114F" w:rsidRDefault="000213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13835" w:history="1">
        <w:r w:rsidR="0002114F" w:rsidRPr="00020F26">
          <w:rPr>
            <w:rStyle w:val="af9"/>
            <w:noProof/>
          </w:rPr>
          <w:t>1.1 Порядок и правила выполнения операций (операции)</w:t>
        </w:r>
        <w:r w:rsidR="0002114F">
          <w:rPr>
            <w:noProof/>
            <w:webHidden/>
          </w:rPr>
          <w:tab/>
        </w:r>
        <w:r w:rsidR="0002114F">
          <w:rPr>
            <w:noProof/>
            <w:webHidden/>
          </w:rPr>
          <w:fldChar w:fldCharType="begin"/>
        </w:r>
        <w:r w:rsidR="0002114F">
          <w:rPr>
            <w:noProof/>
            <w:webHidden/>
          </w:rPr>
          <w:instrText xml:space="preserve"> PAGEREF _Toc2613835 \h </w:instrText>
        </w:r>
        <w:r w:rsidR="0002114F">
          <w:rPr>
            <w:noProof/>
            <w:webHidden/>
          </w:rPr>
        </w:r>
        <w:r w:rsidR="0002114F">
          <w:rPr>
            <w:noProof/>
            <w:webHidden/>
          </w:rPr>
          <w:fldChar w:fldCharType="separate"/>
        </w:r>
        <w:r w:rsidR="00205012">
          <w:rPr>
            <w:noProof/>
            <w:webHidden/>
          </w:rPr>
          <w:t>3</w:t>
        </w:r>
        <w:r w:rsidR="0002114F">
          <w:rPr>
            <w:noProof/>
            <w:webHidden/>
          </w:rPr>
          <w:fldChar w:fldCharType="end"/>
        </w:r>
      </w:hyperlink>
    </w:p>
    <w:p w:rsidR="0002114F" w:rsidRDefault="000213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13836" w:history="1">
        <w:r w:rsidR="0002114F" w:rsidRPr="00020F26">
          <w:rPr>
            <w:rStyle w:val="af9"/>
            <w:noProof/>
          </w:rPr>
          <w:t>1.2 Перечень должностей персонала, на которые распространяется данная инструкция</w:t>
        </w:r>
        <w:r w:rsidR="0002114F">
          <w:rPr>
            <w:noProof/>
            <w:webHidden/>
          </w:rPr>
          <w:tab/>
        </w:r>
        <w:r w:rsidR="0002114F">
          <w:rPr>
            <w:noProof/>
            <w:webHidden/>
          </w:rPr>
          <w:fldChar w:fldCharType="begin"/>
        </w:r>
        <w:r w:rsidR="0002114F">
          <w:rPr>
            <w:noProof/>
            <w:webHidden/>
          </w:rPr>
          <w:instrText xml:space="preserve"> PAGEREF _Toc2613836 \h </w:instrText>
        </w:r>
        <w:r w:rsidR="0002114F">
          <w:rPr>
            <w:noProof/>
            <w:webHidden/>
          </w:rPr>
        </w:r>
        <w:r w:rsidR="0002114F">
          <w:rPr>
            <w:noProof/>
            <w:webHidden/>
          </w:rPr>
          <w:fldChar w:fldCharType="separate"/>
        </w:r>
        <w:r w:rsidR="00205012">
          <w:rPr>
            <w:noProof/>
            <w:webHidden/>
          </w:rPr>
          <w:t>3</w:t>
        </w:r>
        <w:r w:rsidR="0002114F">
          <w:rPr>
            <w:noProof/>
            <w:webHidden/>
          </w:rPr>
          <w:fldChar w:fldCharType="end"/>
        </w:r>
      </w:hyperlink>
    </w:p>
    <w:p w:rsidR="0002114F" w:rsidRDefault="00021346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13837" w:history="1">
        <w:r w:rsidR="0002114F" w:rsidRPr="00020F26">
          <w:rPr>
            <w:rStyle w:val="af9"/>
          </w:rPr>
          <w:t>Приложение А. Название приложения</w:t>
        </w:r>
        <w:r w:rsidR="0002114F">
          <w:rPr>
            <w:webHidden/>
          </w:rPr>
          <w:tab/>
        </w:r>
        <w:r w:rsidR="0002114F">
          <w:rPr>
            <w:webHidden/>
          </w:rPr>
          <w:fldChar w:fldCharType="begin"/>
        </w:r>
        <w:r w:rsidR="0002114F">
          <w:rPr>
            <w:webHidden/>
          </w:rPr>
          <w:instrText xml:space="preserve"> PAGEREF _Toc2613837 \h </w:instrText>
        </w:r>
        <w:r w:rsidR="0002114F">
          <w:rPr>
            <w:webHidden/>
          </w:rPr>
        </w:r>
        <w:r w:rsidR="0002114F">
          <w:rPr>
            <w:webHidden/>
          </w:rPr>
          <w:fldChar w:fldCharType="separate"/>
        </w:r>
        <w:r w:rsidR="00205012">
          <w:rPr>
            <w:webHidden/>
          </w:rPr>
          <w:t>4</w:t>
        </w:r>
        <w:r w:rsidR="0002114F">
          <w:rPr>
            <w:webHidden/>
          </w:rPr>
          <w:fldChar w:fldCharType="end"/>
        </w:r>
      </w:hyperlink>
    </w:p>
    <w:p w:rsidR="0002114F" w:rsidRDefault="000213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13838" w:history="1">
        <w:r w:rsidR="0002114F" w:rsidRPr="00020F26">
          <w:rPr>
            <w:rStyle w:val="af9"/>
            <w:noProof/>
          </w:rPr>
          <w:t>А.1 Заголовок 2</w:t>
        </w:r>
        <w:r w:rsidR="0002114F">
          <w:rPr>
            <w:noProof/>
            <w:webHidden/>
          </w:rPr>
          <w:tab/>
        </w:r>
        <w:r w:rsidR="0002114F">
          <w:rPr>
            <w:noProof/>
            <w:webHidden/>
          </w:rPr>
          <w:fldChar w:fldCharType="begin"/>
        </w:r>
        <w:r w:rsidR="0002114F">
          <w:rPr>
            <w:noProof/>
            <w:webHidden/>
          </w:rPr>
          <w:instrText xml:space="preserve"> PAGEREF _Toc2613838 \h </w:instrText>
        </w:r>
        <w:r w:rsidR="0002114F">
          <w:rPr>
            <w:noProof/>
            <w:webHidden/>
          </w:rPr>
        </w:r>
        <w:r w:rsidR="0002114F">
          <w:rPr>
            <w:noProof/>
            <w:webHidden/>
          </w:rPr>
          <w:fldChar w:fldCharType="separate"/>
        </w:r>
        <w:r w:rsidR="00205012">
          <w:rPr>
            <w:noProof/>
            <w:webHidden/>
          </w:rPr>
          <w:t>4</w:t>
        </w:r>
        <w:r w:rsidR="0002114F">
          <w:rPr>
            <w:noProof/>
            <w:webHidden/>
          </w:rPr>
          <w:fldChar w:fldCharType="end"/>
        </w:r>
      </w:hyperlink>
    </w:p>
    <w:p w:rsidR="0002114F" w:rsidRDefault="00021346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13839" w:history="1">
        <w:r w:rsidR="0002114F" w:rsidRPr="00020F26">
          <w:rPr>
            <w:rStyle w:val="af9"/>
          </w:rPr>
          <w:t>Перечень сокращений</w:t>
        </w:r>
        <w:r w:rsidR="0002114F">
          <w:rPr>
            <w:webHidden/>
          </w:rPr>
          <w:tab/>
        </w:r>
        <w:r w:rsidR="0002114F">
          <w:rPr>
            <w:webHidden/>
          </w:rPr>
          <w:fldChar w:fldCharType="begin"/>
        </w:r>
        <w:r w:rsidR="0002114F">
          <w:rPr>
            <w:webHidden/>
          </w:rPr>
          <w:instrText xml:space="preserve"> PAGEREF _Toc2613839 \h </w:instrText>
        </w:r>
        <w:r w:rsidR="0002114F">
          <w:rPr>
            <w:webHidden/>
          </w:rPr>
        </w:r>
        <w:r w:rsidR="0002114F">
          <w:rPr>
            <w:webHidden/>
          </w:rPr>
          <w:fldChar w:fldCharType="separate"/>
        </w:r>
        <w:r w:rsidR="00205012">
          <w:rPr>
            <w:webHidden/>
          </w:rPr>
          <w:t>5</w:t>
        </w:r>
        <w:r w:rsidR="0002114F">
          <w:rPr>
            <w:webHidden/>
          </w:rPr>
          <w:fldChar w:fldCharType="end"/>
        </w:r>
      </w:hyperlink>
    </w:p>
    <w:p w:rsidR="0002114F" w:rsidRDefault="00021346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13840" w:history="1">
        <w:r w:rsidR="0002114F" w:rsidRPr="00020F26">
          <w:rPr>
            <w:rStyle w:val="af9"/>
          </w:rPr>
          <w:t>Перечень терминов</w:t>
        </w:r>
        <w:r w:rsidR="0002114F">
          <w:rPr>
            <w:webHidden/>
          </w:rPr>
          <w:tab/>
        </w:r>
        <w:r w:rsidR="0002114F">
          <w:rPr>
            <w:webHidden/>
          </w:rPr>
          <w:fldChar w:fldCharType="begin"/>
        </w:r>
        <w:r w:rsidR="0002114F">
          <w:rPr>
            <w:webHidden/>
          </w:rPr>
          <w:instrText xml:space="preserve"> PAGEREF _Toc2613840 \h </w:instrText>
        </w:r>
        <w:r w:rsidR="0002114F">
          <w:rPr>
            <w:webHidden/>
          </w:rPr>
        </w:r>
        <w:r w:rsidR="0002114F">
          <w:rPr>
            <w:webHidden/>
          </w:rPr>
          <w:fldChar w:fldCharType="separate"/>
        </w:r>
        <w:r w:rsidR="00205012">
          <w:rPr>
            <w:webHidden/>
          </w:rPr>
          <w:t>6</w:t>
        </w:r>
        <w:r w:rsidR="0002114F">
          <w:rPr>
            <w:webHidden/>
          </w:rPr>
          <w:fldChar w:fldCharType="end"/>
        </w:r>
      </w:hyperlink>
    </w:p>
    <w:p w:rsidR="00DF4A1A" w:rsidRPr="00DF4A1A" w:rsidRDefault="00DF4A1A" w:rsidP="00DF4A1A">
      <w:pPr>
        <w:pStyle w:val="34b"/>
      </w:pPr>
      <w:r>
        <w:fldChar w:fldCharType="end"/>
      </w:r>
    </w:p>
    <w:p w:rsidR="00D47C08" w:rsidRDefault="00D47C08" w:rsidP="00DF4A1A">
      <w:pPr>
        <w:pStyle w:val="34fffa"/>
      </w:pPr>
    </w:p>
    <w:p w:rsidR="004F743A" w:rsidRDefault="004F743A" w:rsidP="00DF4A1A">
      <w:pPr>
        <w:pStyle w:val="34fffa"/>
        <w:sectPr w:rsidR="004F743A" w:rsidSect="006E11E5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145A6E" w:rsidP="00D47C08">
      <w:pPr>
        <w:pStyle w:val="1"/>
      </w:pPr>
      <w:bookmarkStart w:id="1" w:name="_Toc2613834"/>
      <w:r>
        <w:rPr>
          <w:lang w:val="ru-RU"/>
        </w:rPr>
        <w:lastRenderedPageBreak/>
        <w:t>Наименование операции или комплекса операций</w:t>
      </w:r>
      <w:bookmarkEnd w:id="1"/>
    </w:p>
    <w:p w:rsidR="00590EB7" w:rsidRDefault="00590EB7" w:rsidP="00590EB7">
      <w:pPr>
        <w:pStyle w:val="34a0"/>
      </w:pPr>
      <w:r>
        <w:t xml:space="preserve">Документ </w:t>
      </w:r>
      <w:r w:rsidR="00DF4A1A">
        <w:t>«</w:t>
      </w:r>
      <w:r>
        <w:t>Технологическая инструкция</w:t>
      </w:r>
      <w:r w:rsidR="00DF4A1A">
        <w:t>»</w:t>
      </w:r>
      <w:r>
        <w:t xml:space="preserve"> разрабатывают на операцию или комплекс операций технологического процесса обработки данных.</w:t>
      </w:r>
    </w:p>
    <w:p w:rsidR="00590EB7" w:rsidRDefault="00590EB7" w:rsidP="00590EB7">
      <w:pPr>
        <w:pStyle w:val="34a0"/>
      </w:pPr>
      <w:r>
        <w:t xml:space="preserve">В </w:t>
      </w:r>
      <w:r w:rsidR="00145A6E">
        <w:t>заголовке</w:t>
      </w:r>
      <w:r>
        <w:t xml:space="preserve"> указывают наименование технологической операции (операций), на которую разработан документ.</w:t>
      </w:r>
    </w:p>
    <w:p w:rsidR="003140DA" w:rsidRDefault="00590EB7" w:rsidP="00590EB7">
      <w:pPr>
        <w:pStyle w:val="34a0"/>
      </w:pPr>
      <w:r>
        <w:t>Номенклатуру технологических инструкций определяют, исходя из принятого процесса обработки данных. Структуру документа устанавливает разработчик в зависимости от содержания.</w:t>
      </w:r>
    </w:p>
    <w:p w:rsidR="000478DB" w:rsidRDefault="00145A6E" w:rsidP="00145A6E">
      <w:pPr>
        <w:pStyle w:val="2"/>
      </w:pPr>
      <w:bookmarkStart w:id="2" w:name="_Toc2613835"/>
      <w:r>
        <w:t>Порядок и правила выполнения операций (операции)</w:t>
      </w:r>
      <w:bookmarkEnd w:id="2"/>
    </w:p>
    <w:p w:rsidR="00145A6E" w:rsidRDefault="00145A6E" w:rsidP="00145A6E">
      <w:pPr>
        <w:pStyle w:val="34a0"/>
      </w:pPr>
      <w:r>
        <w:t>В данном разделе приводят сведения о порядке и правилах выполнения операций (операции) технологического процесса обработки данных.</w:t>
      </w:r>
    </w:p>
    <w:p w:rsidR="00DF4A1A" w:rsidRDefault="00DF4A1A" w:rsidP="00145A6E">
      <w:pPr>
        <w:pStyle w:val="34b"/>
      </w:pPr>
    </w:p>
    <w:p w:rsidR="00145A6E" w:rsidRDefault="00145A6E" w:rsidP="00145A6E">
      <w:pPr>
        <w:pStyle w:val="2"/>
      </w:pPr>
      <w:bookmarkStart w:id="3" w:name="_Toc2613836"/>
      <w:r>
        <w:t>Перечень должностей персонала, на которые распространяется данная инструкция</w:t>
      </w:r>
      <w:bookmarkEnd w:id="3"/>
    </w:p>
    <w:p w:rsidR="00145A6E" w:rsidRPr="00145A6E" w:rsidRDefault="00145A6E" w:rsidP="00145A6E">
      <w:pPr>
        <w:pStyle w:val="34b"/>
      </w:pPr>
    </w:p>
    <w:p w:rsidR="00145A6E" w:rsidRPr="00DF4A1A" w:rsidRDefault="00145A6E" w:rsidP="00DF4A1A">
      <w:pPr>
        <w:pStyle w:val="34fffa"/>
      </w:pPr>
    </w:p>
    <w:p w:rsidR="004A6227" w:rsidRPr="00674FE6" w:rsidRDefault="004A6227" w:rsidP="000611C2">
      <w:pPr>
        <w:pStyle w:val="3412"/>
      </w:pPr>
      <w:bookmarkStart w:id="4" w:name="_Toc397971534"/>
      <w:bookmarkStart w:id="5" w:name="_Toc398225599"/>
      <w:bookmarkEnd w:id="4"/>
      <w:bookmarkEnd w:id="5"/>
    </w:p>
    <w:p w:rsidR="000611C2" w:rsidRDefault="000611C2" w:rsidP="000611C2">
      <w:pPr>
        <w:pStyle w:val="34e"/>
      </w:pPr>
      <w:r>
        <w:t>(справочное)</w:t>
      </w:r>
      <w:r w:rsidR="00A5066B">
        <w:fldChar w:fldCharType="begin"/>
      </w:r>
      <w:r w:rsidR="00A5066B">
        <w:instrText xml:space="preserve"> TC "</w:instrText>
      </w:r>
      <w:bookmarkStart w:id="6" w:name="_Toc397970792"/>
      <w:r w:rsidR="00A5066B">
        <w:fldChar w:fldCharType="begin"/>
      </w:r>
      <w:r w:rsidR="00A5066B">
        <w:instrText xml:space="preserve"> STYLEREF  34_Заголовок_1_Приложение \w  \* MERGEFORMAT </w:instrText>
      </w:r>
      <w:r w:rsidR="00A5066B">
        <w:fldChar w:fldCharType="separate"/>
      </w:r>
      <w:bookmarkStart w:id="7" w:name="_Toc398225600"/>
      <w:bookmarkStart w:id="8" w:name="_Toc398631254"/>
      <w:bookmarkStart w:id="9" w:name="_Toc2613837"/>
      <w:r w:rsidR="00205012">
        <w:rPr>
          <w:noProof/>
        </w:rPr>
        <w:instrText>Приложение А</w:instrText>
      </w:r>
      <w:r w:rsidR="00A5066B">
        <w:fldChar w:fldCharType="end"/>
      </w:r>
      <w:r w:rsidR="00A5066B">
        <w:instrText xml:space="preserve">. </w:instrText>
      </w:r>
      <w:bookmarkEnd w:id="6"/>
      <w:bookmarkEnd w:id="7"/>
      <w:bookmarkEnd w:id="8"/>
      <w:r w:rsidR="0092324B">
        <w:instrText>Название приложения</w:instrText>
      </w:r>
      <w:bookmarkEnd w:id="9"/>
      <w:r w:rsidR="00A5066B">
        <w:instrText xml:space="preserve">" </w:instrText>
      </w:r>
      <w:r w:rsidR="00A5066B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10" w:name="_Toc398225601"/>
      <w:bookmarkStart w:id="11" w:name="_Toc398631255"/>
      <w:bookmarkStart w:id="12" w:name="_Toc2613838"/>
      <w:r>
        <w:t>Заголовок 2</w:t>
      </w:r>
      <w:bookmarkEnd w:id="10"/>
      <w:bookmarkEnd w:id="11"/>
      <w:bookmarkEnd w:id="12"/>
    </w:p>
    <w:p w:rsidR="000611C2" w:rsidRDefault="000611C2" w:rsidP="00A5066B">
      <w:pPr>
        <w:pStyle w:val="34b"/>
      </w:pPr>
    </w:p>
    <w:p w:rsidR="002C35B5" w:rsidRDefault="002C35B5" w:rsidP="002C35B5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3" w:name="_Toc386572818"/>
      <w:bookmarkStart w:id="14" w:name="_Toc386572947"/>
      <w:bookmarkStart w:id="15" w:name="_Toc390811904"/>
      <w:bookmarkStart w:id="16" w:name="_Toc394586650"/>
      <w:bookmarkStart w:id="17" w:name="_Toc2613839"/>
      <w:r>
        <w:lastRenderedPageBreak/>
        <w:t>Перечень</w:t>
      </w:r>
      <w:r w:rsidR="00147B49">
        <w:t xml:space="preserve"> сокращений</w:t>
      </w:r>
      <w:bookmarkEnd w:id="13"/>
      <w:bookmarkEnd w:id="14"/>
      <w:bookmarkEnd w:id="15"/>
      <w:bookmarkEnd w:id="16"/>
      <w:bookmarkEnd w:id="17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8" w:name="_Toc2613840"/>
      <w:r>
        <w:lastRenderedPageBreak/>
        <w:t>Перечень терминов</w:t>
      </w:r>
      <w:bookmarkEnd w:id="18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0D1618" w:rsidRPr="00BB426D" w:rsidRDefault="000D1618" w:rsidP="000D1618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02114F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02114F" w:rsidRPr="00A86232" w:rsidRDefault="0002114F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02114F" w:rsidRPr="005F1B2E" w:rsidRDefault="0002114F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02114F" w:rsidRPr="005F1B2E" w:rsidRDefault="0002114F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02114F" w:rsidRPr="005F1B2E" w:rsidRDefault="0002114F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02114F" w:rsidRPr="005F1B2E" w:rsidRDefault="0002114F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02114F" w:rsidRPr="005F1B2E" w:rsidRDefault="0002114F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02114F" w:rsidRPr="005F1B2E" w:rsidRDefault="0002114F" w:rsidP="006877E2">
            <w:pPr>
              <w:pStyle w:val="34ff8"/>
            </w:pPr>
            <w:r w:rsidRPr="005F1B2E">
              <w:t>Дата</w:t>
            </w:r>
          </w:p>
        </w:tc>
      </w:tr>
      <w:tr w:rsidR="0002114F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02114F" w:rsidRPr="005F1B2E" w:rsidRDefault="0002114F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02114F" w:rsidRPr="005F1B2E" w:rsidRDefault="0002114F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02114F" w:rsidRPr="005F1B2E" w:rsidRDefault="0002114F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02114F" w:rsidRPr="005F1B2E" w:rsidRDefault="0002114F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02114F" w:rsidRPr="005F1B2E" w:rsidRDefault="0002114F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02114F" w:rsidRPr="005F1B2E" w:rsidRDefault="0002114F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02114F" w:rsidRPr="005F1B2E" w:rsidRDefault="0002114F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02114F" w:rsidRPr="005F1B2E" w:rsidRDefault="0002114F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02114F" w:rsidRPr="005F1B2E" w:rsidRDefault="0002114F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02114F" w:rsidRPr="005F1B2E" w:rsidRDefault="0002114F" w:rsidP="006877E2">
            <w:pPr>
              <w:pStyle w:val="34ff8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  <w:tr w:rsidR="0002114F" w:rsidTr="00DB102E">
        <w:trPr>
          <w:trHeight w:val="454"/>
        </w:trPr>
        <w:tc>
          <w:tcPr>
            <w:tcW w:w="518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2114F" w:rsidRDefault="0002114F" w:rsidP="00DB10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2114F" w:rsidRDefault="0002114F" w:rsidP="00DB102E">
            <w:pPr>
              <w:pStyle w:val="34ff6"/>
            </w:pPr>
          </w:p>
        </w:tc>
      </w:tr>
    </w:tbl>
    <w:p w:rsidR="000D1618" w:rsidRDefault="000D1618" w:rsidP="002C35B5">
      <w:pPr>
        <w:pStyle w:val="34fffa"/>
      </w:pPr>
    </w:p>
    <w:sectPr w:rsidR="000D1618" w:rsidSect="004F743A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1346" w:rsidRDefault="00021346" w:rsidP="00AD0715">
      <w:r>
        <w:separator/>
      </w:r>
    </w:p>
    <w:p w:rsidR="00021346" w:rsidRDefault="00021346" w:rsidP="00AD0715"/>
  </w:endnote>
  <w:endnote w:type="continuationSeparator" w:id="0">
    <w:p w:rsidR="00021346" w:rsidRDefault="00021346" w:rsidP="00AD0715">
      <w:r>
        <w:continuationSeparator/>
      </w:r>
    </w:p>
    <w:p w:rsidR="00021346" w:rsidRDefault="00021346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6939" w:rsidRDefault="00CA6939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5D8" w:rsidRDefault="00DF05D8" w:rsidP="00DF05D8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1346" w:rsidRDefault="00021346" w:rsidP="00AD0715">
      <w:r>
        <w:separator/>
      </w:r>
    </w:p>
    <w:p w:rsidR="00021346" w:rsidRDefault="00021346" w:rsidP="00AD0715"/>
  </w:footnote>
  <w:footnote w:type="continuationSeparator" w:id="0">
    <w:p w:rsidR="00021346" w:rsidRDefault="00021346" w:rsidP="00AD0715">
      <w:r>
        <w:continuationSeparator/>
      </w:r>
    </w:p>
    <w:p w:rsidR="00021346" w:rsidRDefault="00021346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F8F" w:rsidRDefault="00CA6939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209240E3" wp14:editId="25D0188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A6939" w:rsidRDefault="00CA6939" w:rsidP="00CA6939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A6939" w:rsidRDefault="00CA6939" w:rsidP="00CA6939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A6939" w:rsidRDefault="00CA6939" w:rsidP="00CA6939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A6939" w:rsidRDefault="00CA6939" w:rsidP="00CA6939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A6939" w:rsidRDefault="00CA6939" w:rsidP="00CA6939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A6939" w:rsidRDefault="00CA6939" w:rsidP="00CA693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A6939" w:rsidRDefault="00CA6939" w:rsidP="00CA693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A6939" w:rsidRDefault="00CA6939" w:rsidP="00CA693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A6939" w:rsidRDefault="00CA6939" w:rsidP="00CA693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A6939" w:rsidRDefault="00CA6939" w:rsidP="00CA693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CA6939" w:rsidRDefault="00CA6939" w:rsidP="00CA6939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CA6939" w:rsidRDefault="00CA6939" w:rsidP="00CA6939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CA6939" w:rsidRDefault="00CA6939" w:rsidP="00CA6939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CA6939" w:rsidRDefault="00CA6939" w:rsidP="00CA6939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CA6939" w:rsidRDefault="00CA6939" w:rsidP="00CA6939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CA6939" w:rsidRDefault="00CA6939" w:rsidP="00CA693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A6939" w:rsidRDefault="00CA6939" w:rsidP="00CA693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A6939" w:rsidRDefault="00CA6939" w:rsidP="00CA693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CA6939" w:rsidRDefault="00CA6939" w:rsidP="00CA693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CA6939" w:rsidRDefault="00CA6939" w:rsidP="00CA693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C6C" w:rsidRDefault="005A1C6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11B79DF6" wp14:editId="4C3395C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A1C6C" w:rsidRDefault="005A1C6C" w:rsidP="005A1C6C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A1C6C" w:rsidRDefault="005A1C6C" w:rsidP="005A1C6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A1C6C" w:rsidRDefault="005A1C6C" w:rsidP="005A1C6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A1C6C" w:rsidRDefault="005A1C6C" w:rsidP="005A1C6C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A1C6C" w:rsidRDefault="005A1C6C" w:rsidP="005A1C6C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A1C6C" w:rsidRDefault="005A1C6C" w:rsidP="005A1C6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A1C6C" w:rsidRDefault="005A1C6C" w:rsidP="005A1C6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A1C6C" w:rsidRDefault="005A1C6C" w:rsidP="005A1C6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A1C6C" w:rsidRDefault="005A1C6C" w:rsidP="005A1C6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A1C6C" w:rsidRDefault="005A1C6C" w:rsidP="005A1C6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5A1C6C" w:rsidRDefault="005A1C6C" w:rsidP="005A1C6C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5A1C6C" w:rsidRDefault="005A1C6C" w:rsidP="005A1C6C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5A1C6C" w:rsidRDefault="005A1C6C" w:rsidP="005A1C6C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5A1C6C" w:rsidRDefault="005A1C6C" w:rsidP="005A1C6C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5A1C6C" w:rsidRDefault="005A1C6C" w:rsidP="005A1C6C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5A1C6C" w:rsidRDefault="005A1C6C" w:rsidP="005A1C6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5A1C6C" w:rsidRDefault="005A1C6C" w:rsidP="005A1C6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5A1C6C" w:rsidRDefault="005A1C6C" w:rsidP="005A1C6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5A1C6C" w:rsidRDefault="005A1C6C" w:rsidP="005A1C6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5A1C6C" w:rsidRDefault="005A1C6C" w:rsidP="005A1C6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F8F" w:rsidRDefault="0082735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7ED04CA6" wp14:editId="1819747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CB1016" w:rsidRDefault="00D43F8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374BE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5F1A5D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205012">
                                      <w:t>A.B.XXX.И</w:t>
                                    </w:r>
                                    <w:proofErr w:type="gramStart"/>
                                    <w:r w:rsidR="00205012">
                                      <w:t>2</w:t>
                                    </w:r>
                                    <w:proofErr w:type="gramEnd"/>
                                    <w:r w:rsidR="00205012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5750C" w:rsidRPr="006C5C53" w:rsidRDefault="0095750C" w:rsidP="0095750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5750C" w:rsidRPr="006C5C53" w:rsidRDefault="0095750C" w:rsidP="0095750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8" o:spid="_x0000_s1076" style="position:absolute;left:0;text-align:left;margin-left:22.7pt;margin-top:14.2pt;width:558.45pt;height:826.6pt;z-index:25168384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D43F8F" w:rsidRPr="00CB1016" w:rsidRDefault="00D43F8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D43F8F" w:rsidRPr="005374BE" w:rsidRDefault="00D43F8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5F1A5D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205012">
                                <w:t>A.B.XXX.И</w:t>
                              </w:r>
                              <w:proofErr w:type="gramStart"/>
                              <w:r w:rsidR="00205012">
                                <w:t>2</w:t>
                              </w:r>
                              <w:proofErr w:type="gramEnd"/>
                              <w:r w:rsidR="00205012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95750C" w:rsidRPr="006C5C53" w:rsidRDefault="0095750C" w:rsidP="0095750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95750C" w:rsidRPr="006C5C53" w:rsidRDefault="0095750C" w:rsidP="0095750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11E5" w:rsidRDefault="0082735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4C1FC709" wp14:editId="7A236F9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E11E5" w:rsidRDefault="006E11E5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E11E5" w:rsidRDefault="006E11E5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E11E5" w:rsidRDefault="006E11E5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E11E5" w:rsidRDefault="006E11E5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E11E5" w:rsidRDefault="006E11E5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E11E5" w:rsidRDefault="006E11E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E11E5" w:rsidRDefault="006E11E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E11E5" w:rsidRDefault="006E11E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E11E5" w:rsidRDefault="006E11E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E11E5" w:rsidRDefault="006E11E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945CCC" w:rsidRDefault="006E11E5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Default="006E11E5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Default="006E11E5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5E4A3B" w:rsidRDefault="006E11E5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0411E6" w:rsidRDefault="006E11E5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Default="006E11E5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Default="006E11E5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5E4A3B" w:rsidRDefault="006E11E5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931BFC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A32665" w:rsidRDefault="006E11E5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5E4A3B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5E4A3B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5E4A3B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5E4A3B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5E4A3B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0411E6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0411E6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0411E6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0411E6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0411E6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79077B" w:rsidRDefault="00035D3D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205012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A32665" w:rsidRDefault="006E11E5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CB1016" w:rsidRDefault="006E11E5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CB1016" w:rsidRDefault="006E11E5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5374BE" w:rsidRDefault="006E11E5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05012" w:rsidRPr="00205012">
                                    <w:rPr>
                                      <w:noProof/>
                                    </w:rPr>
                                    <w:instrText>7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05012">
                                    <w:rPr>
                                      <w:noProof/>
                                    </w:rPr>
                                    <w:t>7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5374BE" w:rsidRDefault="006E11E5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05012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Default="006E11E5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205012">
                                    <w:t>A.B.XXX.И</w:t>
                                  </w:r>
                                  <w:proofErr w:type="gramStart"/>
                                  <w:r w:rsidR="00205012">
                                    <w:t>2</w:t>
                                  </w:r>
                                  <w:proofErr w:type="gramEnd"/>
                                  <w:r w:rsidR="00205012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Default="00035D3D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205012">
                                      <w:t>Полное название системы</w:t>
                                    </w:r>
                                  </w:fldSimple>
                                  <w:r w:rsidR="006E11E5">
                                    <w:t>.</w:t>
                                  </w:r>
                                </w:p>
                                <w:p w:rsidR="006E11E5" w:rsidRPr="001D0D3D" w:rsidRDefault="00035D3D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205012">
                                      <w:t>Технологическая инструкция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945CCC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945CCC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5E4A3B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5E4A3B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0411E6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11E5" w:rsidRPr="000411E6" w:rsidRDefault="006E11E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5750C" w:rsidRPr="006C5C53" w:rsidRDefault="0095750C" w:rsidP="0095750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5750C" w:rsidRPr="006C5C53" w:rsidRDefault="0095750C" w:rsidP="0095750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7" o:spid="_x0000_s1137" style="position:absolute;left:0;text-align:left;margin-left:22.7pt;margin-top:14.2pt;width:558.45pt;height:826.6pt;z-index:25168179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E11E5" w:rsidRDefault="006E11E5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E11E5" w:rsidRDefault="006E11E5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6E11E5" w:rsidRDefault="006E11E5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E11E5" w:rsidRDefault="006E11E5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E11E5" w:rsidRDefault="006E11E5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6E11E5" w:rsidRDefault="006E11E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6E11E5" w:rsidRDefault="006E11E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6E11E5" w:rsidRDefault="006E11E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6E11E5" w:rsidRDefault="006E11E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6E11E5" w:rsidRDefault="006E11E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6E11E5" w:rsidRPr="00945CCC" w:rsidRDefault="006E11E5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6E11E5" w:rsidRDefault="006E11E5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6E11E5" w:rsidRDefault="006E11E5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6E11E5" w:rsidRPr="005E4A3B" w:rsidRDefault="006E11E5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6E11E5" w:rsidRPr="000411E6" w:rsidRDefault="006E11E5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6E11E5" w:rsidRDefault="006E11E5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6E11E5" w:rsidRDefault="006E11E5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6E11E5" w:rsidRPr="005E4A3B" w:rsidRDefault="006E11E5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6E11E5" w:rsidRPr="00931BFC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6E11E5" w:rsidRPr="00A32665" w:rsidRDefault="006E11E5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6E11E5" w:rsidRPr="005E4A3B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6E11E5" w:rsidRPr="005E4A3B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6E11E5" w:rsidRPr="005E4A3B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6E11E5" w:rsidRPr="005E4A3B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6E11E5" w:rsidRPr="005E4A3B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6E11E5" w:rsidRPr="000411E6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6E11E5" w:rsidRPr="000411E6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6E11E5" w:rsidRPr="000411E6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6E11E5" w:rsidRPr="000411E6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6E11E5" w:rsidRPr="000411E6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6E11E5" w:rsidRPr="0079077B" w:rsidRDefault="00035D3D" w:rsidP="00B2745D">
                            <w:pPr>
                              <w:pStyle w:val="34f1"/>
                            </w:pPr>
                            <w:fldSimple w:instr=" DOCPROPERTY  Company  \* MERGEFORMAT ">
                              <w:r w:rsidR="00205012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6E11E5" w:rsidRPr="00A32665" w:rsidRDefault="006E11E5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6E11E5" w:rsidRPr="00CB1016" w:rsidRDefault="006E11E5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6E11E5" w:rsidRPr="00CB1016" w:rsidRDefault="006E11E5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6E11E5" w:rsidRPr="005374BE" w:rsidRDefault="006E11E5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05012" w:rsidRPr="00205012">
                              <w:rPr>
                                <w:noProof/>
                              </w:rPr>
                              <w:instrText>7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05012"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6E11E5" w:rsidRPr="005374BE" w:rsidRDefault="006E11E5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05012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6E11E5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6E11E5" w:rsidRDefault="006E11E5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205012">
                              <w:t>A.B.XXX.И</w:t>
                            </w:r>
                            <w:proofErr w:type="gramStart"/>
                            <w:r w:rsidR="00205012">
                              <w:t>2</w:t>
                            </w:r>
                            <w:proofErr w:type="gramEnd"/>
                            <w:r w:rsidR="00205012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6E11E5" w:rsidRDefault="00035D3D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205012">
                                <w:t>Полное название системы</w:t>
                              </w:r>
                            </w:fldSimple>
                            <w:r w:rsidR="006E11E5">
                              <w:t>.</w:t>
                            </w:r>
                          </w:p>
                          <w:p w:rsidR="006E11E5" w:rsidRPr="001D0D3D" w:rsidRDefault="00035D3D" w:rsidP="00B2745D">
                            <w:pPr>
                              <w:pStyle w:val="34f1"/>
                            </w:pPr>
                            <w:fldSimple w:instr=" DOCPROPERTY  Title  \* MERGEFORMAT ">
                              <w:r w:rsidR="00205012">
                                <w:t>Технологическая инструкция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6E11E5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6E11E5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6E11E5" w:rsidRPr="00945CCC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6E11E5" w:rsidRPr="00945CCC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6E11E5" w:rsidRPr="005E4A3B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6E11E5" w:rsidRPr="005E4A3B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6E11E5" w:rsidRPr="000411E6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6E11E5" w:rsidRPr="000411E6" w:rsidRDefault="006E11E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95750C" w:rsidRPr="006C5C53" w:rsidRDefault="0095750C" w:rsidP="0095750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95750C" w:rsidRPr="006C5C53" w:rsidRDefault="0095750C" w:rsidP="0095750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A5D" w:rsidRDefault="005F1A5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3FC84091" wp14:editId="0061CA4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1A5D" w:rsidRDefault="005F1A5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1A5D" w:rsidRDefault="005F1A5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1A5D" w:rsidRDefault="005F1A5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1A5D" w:rsidRDefault="005F1A5D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1A5D" w:rsidRDefault="005F1A5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1A5D" w:rsidRDefault="005F1A5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1A5D" w:rsidRDefault="005F1A5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1A5D" w:rsidRDefault="005F1A5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1A5D" w:rsidRDefault="005F1A5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1A5D" w:rsidRDefault="005F1A5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1A5D" w:rsidRPr="00CB1016" w:rsidRDefault="005F1A5D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1A5D" w:rsidRPr="005374BE" w:rsidRDefault="005F1A5D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20501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1A5D" w:rsidRDefault="005F1A5D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205012">
                                      <w:t>A.B.XXX.И</w:t>
                                    </w:r>
                                    <w:proofErr w:type="gramStart"/>
                                    <w:r w:rsidR="00205012">
                                      <w:t>2</w:t>
                                    </w:r>
                                    <w:proofErr w:type="gramEnd"/>
                                    <w:r w:rsidR="00205012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1A5D" w:rsidRPr="00945CCC" w:rsidRDefault="005F1A5D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1A5D" w:rsidRDefault="005F1A5D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1A5D" w:rsidRPr="005E4A3B" w:rsidRDefault="005F1A5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1A5D" w:rsidRPr="000411E6" w:rsidRDefault="005F1A5D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1A5D" w:rsidRPr="005E4A3B" w:rsidRDefault="005F1A5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1A5D" w:rsidRDefault="005F1A5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1A5D" w:rsidRDefault="005F1A5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1A5D" w:rsidRPr="00945CCC" w:rsidRDefault="005F1A5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1A5D" w:rsidRPr="00945CCC" w:rsidRDefault="005F1A5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1A5D" w:rsidRPr="005E4A3B" w:rsidRDefault="005F1A5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1A5D" w:rsidRPr="005E4A3B" w:rsidRDefault="005F1A5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1A5D" w:rsidRPr="000411E6" w:rsidRDefault="005F1A5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1A5D" w:rsidRPr="000411E6" w:rsidRDefault="005F1A5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F1A5D" w:rsidRPr="006C5C53" w:rsidRDefault="005F1A5D" w:rsidP="0095750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F1A5D" w:rsidRPr="006C5C53" w:rsidRDefault="005F1A5D" w:rsidP="0095750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F1A5D" w:rsidRDefault="005F1A5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F1A5D" w:rsidRDefault="005F1A5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F1A5D" w:rsidRDefault="005F1A5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F1A5D" w:rsidRDefault="005F1A5D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F1A5D" w:rsidRDefault="005F1A5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F1A5D" w:rsidRDefault="005F1A5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F1A5D" w:rsidRDefault="005F1A5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F1A5D" w:rsidRDefault="005F1A5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F1A5D" w:rsidRDefault="005F1A5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F1A5D" w:rsidRDefault="005F1A5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5F1A5D" w:rsidRPr="00CB1016" w:rsidRDefault="005F1A5D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5F1A5D" w:rsidRPr="005374BE" w:rsidRDefault="005F1A5D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20501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5F1A5D" w:rsidRDefault="005F1A5D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205012">
                                <w:t>A.B.XXX.И</w:t>
                              </w:r>
                              <w:proofErr w:type="gramStart"/>
                              <w:r w:rsidR="00205012">
                                <w:t>2</w:t>
                              </w:r>
                              <w:proofErr w:type="gramEnd"/>
                              <w:r w:rsidR="00205012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5F1A5D" w:rsidRPr="00945CCC" w:rsidRDefault="005F1A5D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5F1A5D" w:rsidRDefault="005F1A5D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5F1A5D" w:rsidRPr="005E4A3B" w:rsidRDefault="005F1A5D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5F1A5D" w:rsidRPr="000411E6" w:rsidRDefault="005F1A5D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5F1A5D" w:rsidRPr="005E4A3B" w:rsidRDefault="005F1A5D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5F1A5D" w:rsidRDefault="005F1A5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5F1A5D" w:rsidRDefault="005F1A5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5F1A5D" w:rsidRPr="00945CCC" w:rsidRDefault="005F1A5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5F1A5D" w:rsidRPr="00945CCC" w:rsidRDefault="005F1A5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5F1A5D" w:rsidRPr="005E4A3B" w:rsidRDefault="005F1A5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5F1A5D" w:rsidRPr="005E4A3B" w:rsidRDefault="005F1A5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5F1A5D" w:rsidRPr="000411E6" w:rsidRDefault="005F1A5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5F1A5D" w:rsidRPr="000411E6" w:rsidRDefault="005F1A5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5F1A5D" w:rsidRPr="006C5C53" w:rsidRDefault="005F1A5D" w:rsidP="0095750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5F1A5D" w:rsidRPr="006C5C53" w:rsidRDefault="005F1A5D" w:rsidP="0095750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743A" w:rsidRDefault="004F743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707E2781" wp14:editId="32BE716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743A" w:rsidRDefault="004F743A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743A" w:rsidRDefault="004F743A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743A" w:rsidRDefault="004F743A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743A" w:rsidRDefault="004F743A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743A" w:rsidRDefault="004F743A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743A" w:rsidRDefault="004F743A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743A" w:rsidRDefault="004F743A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743A" w:rsidRDefault="004F743A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743A" w:rsidRDefault="004F743A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743A" w:rsidRDefault="004F743A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945CCC" w:rsidRDefault="004F743A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Default="004F743A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Default="004F743A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5E4A3B" w:rsidRDefault="004F743A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0411E6" w:rsidRDefault="004F743A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Default="004F743A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Default="004F743A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5E4A3B" w:rsidRDefault="004F743A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931BFC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A32665" w:rsidRDefault="004F743A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5E4A3B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5E4A3B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5E4A3B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5E4A3B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5E4A3B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0411E6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0411E6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0411E6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0411E6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0411E6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79077B" w:rsidRDefault="00035D3D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205012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A32665" w:rsidRDefault="004F743A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CB1016" w:rsidRDefault="004F743A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CB1016" w:rsidRDefault="004F743A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5374BE" w:rsidRDefault="004F743A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05012" w:rsidRPr="00205012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05012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5374BE" w:rsidRDefault="004F743A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Default="004F743A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205012">
                                    <w:t>A.B.XXX.И</w:t>
                                  </w:r>
                                  <w:proofErr w:type="gramStart"/>
                                  <w:r w:rsidR="00205012">
                                    <w:t>2</w:t>
                                  </w:r>
                                  <w:proofErr w:type="gramEnd"/>
                                  <w:r w:rsidR="00205012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Default="00035D3D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205012">
                                      <w:t>Полное название системы</w:t>
                                    </w:r>
                                  </w:fldSimple>
                                  <w:r w:rsidR="004F743A">
                                    <w:t>.</w:t>
                                  </w:r>
                                </w:p>
                                <w:p w:rsidR="004F743A" w:rsidRPr="00DF4A1A" w:rsidRDefault="004F743A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DF4A1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DF4A1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DF4A1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205012">
                                    <w:rPr>
                                      <w:rStyle w:val="34fe"/>
                                    </w:rPr>
                                    <w:t>Технологическая инструкция</w:t>
                                  </w:r>
                                  <w:r w:rsidRPr="00DF4A1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945CCC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945CCC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5E4A3B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5E4A3B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0411E6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743A" w:rsidRPr="000411E6" w:rsidRDefault="004F743A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F743A" w:rsidRPr="006C5C53" w:rsidRDefault="004F743A" w:rsidP="0095750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F743A" w:rsidRPr="006C5C53" w:rsidRDefault="004F743A" w:rsidP="0095750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9" o:spid="_x0000_s1289" style="position:absolute;left:0;text-align:left;margin-left:22.7pt;margin-top:14.2pt;width:558.45pt;height:826.6pt;z-index:25168588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">
              <v:group id="Группа 140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<v:group id="Группа 141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group id="Группа 142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group id="Группа 143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SzesIA&#10;AADcAAAADwAAAGRycy9kb3ducmV2LnhtbERPS2sCMRC+C/0PYQreatKitm7NLj6Qam9VweuwGXeX&#10;biZLEnX775tCwdt8fM+ZF71txZV8aBxreB4pEMSlMw1XGo6HzdMbiBCRDbaOScMPBSjyh8EcM+Nu&#10;/EXXfaxECuGQoYY6xi6TMpQ1WQwj1xEn7uy8xZigr6TxeEvhtpUvSk2lxYZTQ40drWoqv/cXq+F8&#10;VLvXQ6TFcuVnk8+1Ok236kPr4WO/eAcRqY938b97a9L88Rj+nkkXy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9LN6wgAAANwAAAAPAAAAAAAAAAAAAAAAAJgCAABkcnMvZG93&#10;bnJldi54bWxQSwUGAAAAAAQABAD1AAAAhwM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<v:group id="Группа 146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QO48EAAADcAAAADwAAAGRycy9kb3ducmV2LnhtbERPTYvCMBC9L/gfwgje1lQRV6pRRBAU&#10;97CrgtehmTbFZlKSaOu/3yws7G0e73NWm9424kk+1I4VTMYZCOLC6ZorBdfL/n0BIkRkjY1jUvCi&#10;AJv14G2FuXYdf9PzHCuRQjjkqMDE2OZShsKQxTB2LXHiSuctxgR9JbXHLoXbRk6zbC4t1pwaDLa0&#10;M1Tczw+rQB5P3ZffT69lVR5adzuaz3nXKzUa9tsliEh9/Bf/uQ86zZ99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RA7jwQAAANwAAAAPAAAAAAAAAAAAAAAA&#10;AKECAABkcnMvZG93bnJldi54bWxQSwUGAAAAAAQABAD5AAAAjwMAAAAA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uakcQAAADcAAAADwAAAGRycy9kb3ducmV2LnhtbESPQWsCMRCF74X+hzAFbzWriJStUUQQ&#10;lPZgVeh12MxuFjeTJUnd7b/vHAreZnhv3vtmtRl9p+4UUxvYwGxagCKugm25MXC97F/fQKWMbLEL&#10;TAZ+KcFm/fy0wtKGgb/ofs6NkhBOJRpwOfel1qly5DFNQ08sWh2ixyxrbLSNOEi47/S8KJbaY8vS&#10;4LCnnaPqdv7xBvTxYzjF/fxaN/WhD99H97kcRmMmL+P2HVSmMT/M/9cHK/gLoZV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25qRxAAAANwAAAAPAAAAAAAAAAAA&#10;AAAAAKECAABkcnMvZG93bnJldi54bWxQSwUGAAAAAAQABAD5AAAAkgMAAAAA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c/CsEAAADcAAAADwAAAGRycy9kb3ducmV2LnhtbERPTYvCMBC9L/gfwgje1lQRWatRRBAU&#10;97CrgtehmTbFZlKSaOu/3yws7G0e73NWm9424kk+1I4VTMYZCOLC6ZorBdfL/v0DRIjIGhvHpOBF&#10;ATbrwdsKc+06/qbnOVYihXDIUYGJsc2lDIUhi2HsWuLElc5bjAn6SmqPXQq3jZxm2VxarDk1GGxp&#10;Z6i4nx9WgTyeui+/n17Lqjy07nY0n/OuV2o07LdLEJH6+C/+cx90mj9b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lz8KwQAAANwAAAAPAAAAAAAAAAAAAAAA&#10;AKECAABkcnMvZG93bnJldi54bWxQSwUGAAAAAAQABAD5AAAAjw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  <v:group id="Группа 153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trcMA&#10;AADcAAAADwAAAGRycy9kb3ducmV2LnhtbERP22rCQBB9F/oPyxT6Is3G0lpNs0otFBQh4OUDxuyY&#10;BLOzYXfV9O9doeDbHM518nlvWnEh5xvLCkZJCoK4tLrhSsF+9/s6AeEDssbWMin4Iw/z2dMgx0zb&#10;K2/osg2ViCHsM1RQh9BlUvqyJoM+sR1x5I7WGQwRukpqh9cYblr5lqZjabDh2FBjRz81laft2SjA&#10;IkxHJ7dYVMPzrijGq8PnXq+Vennuv79ABOrDQ/zvXuo4/+Md7s/EC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htr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F743A" w:rsidRDefault="004F743A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TINsIA&#10;AADcAAAADwAAAGRycy9kb3ducmV2LnhtbERP24rCMBB9F/Yfwizsi2jqgq5Wo6gguAiFVT9gbMa2&#10;2ExKErX+vVkQfJvDuc5s0Zpa3Mj5yrKCQT8BQZxbXXGh4HjY9MYgfEDWWFsmBQ/ysJh/dGaYanvn&#10;P7rtQyFiCPsUFZQhNKmUPi/JoO/bhjhyZ+sMhghdIbXDeww3tfxOkpE0WHFsKLGhdUn5ZX81CjAL&#10;k8HFrVZF93rIstHv6eeod0p9fbbLKYhAbXiLX+6tjvOHQ/h/Jl4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ZMg2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4F743A" w:rsidRDefault="004F743A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ZWQcMA&#10;AADcAAAADwAAAGRycy9kb3ducmV2LnhtbERP3WrCMBS+H+wdwhnsZthUwW7WRpnCQBkUpj7AsTlr&#10;i81JSaLWtzfCYHfn4/s9xXIwnbiQ861lBeMkBUFcWd1yreCw/xp9gPABWWNnmRTcyMNy8fxUYK7t&#10;lX/osgu1iCHsc1TQhNDnUvqqIYM+sT1x5H6tMxgidLXUDq8x3HRykqaZNNhybGiwp3VD1Wl3Ngqw&#10;DLPxya1W9dt5X5bZ9vh+0N9Kvb4Mn3MQgYbwL/5zb3ScP83g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ZWQ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F743A" w:rsidRDefault="004F743A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4F743A" w:rsidRDefault="004F743A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F743A" w:rsidRDefault="004F743A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2nL8YA&#10;AADcAAAADwAAAGRycy9kb3ducmV2LnhtbESPQWvDMAyF74P9B6PBbquzspaR1S1lsFF6Ge162FHE&#10;mh0ay0nspll//XQo9Cbxnt77tFiNoVED9amObOB5UoAirqKt2Rk4fH88vYJKGdliE5kM/FGC1fL+&#10;boGljWfe0bDPTkkIpxIN+JzbUutUeQqYJrElFu039gGzrL3TtsezhIdGT4tirgPWLA0eW3r3VB33&#10;p2Cg8+PLzHVfzXHYXtzaf25Sd/gx5vFhXL+ByjTmm/l6vbGC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2nL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4F743A" w:rsidRDefault="004F743A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ECtMIA&#10;AADcAAAADwAAAGRycy9kb3ducmV2LnhtbERPTWsCMRC9F/wPYQRvNWuxUlajiFCRXorWg8dhMyaL&#10;m8nuJq7b/vpGELzN433OYtW7SnTUhtKzgsk4A0FceF2yUXD8+Xz9ABEissbKMyn4pQCr5eBlgbn2&#10;N95Td4hGpBAOOSqwMda5lKGw5DCMfU2cuLNvHcYEWyN1i7cU7ir5lmUz6bDk1GCxpo2l4nK4OgWN&#10;7afvpvmuLt3Xn1nb7S40x5NSo2G/noOI1Men+OHe6TR/NoH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8QK0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4F743A" w:rsidRDefault="004F743A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Ocw8IA&#10;AADcAAAADwAAAGRycy9kb3ducmV2LnhtbERPTWsCMRC9F/ofwhS81axiRbZGEUERL6XqocdhMyaL&#10;m8nuJq6rv94UCr3N433OfNm7SnTUhtKzgtEwA0FceF2yUXA6bt5nIEJE1lh5JgV3CrBcvL7MMdf+&#10;xt/UHaIRKYRDjgpsjHUuZSgsOQxDXxMn7uxbhzHB1kjd4i2Fu0qOs2wqHZacGizWtLZUXA5Xp6Cx&#10;/eTDNF/Vpds/zMpud6E5/Sg1eOtXnyAi9fFf/Ofe6TR/OobfZ9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I5zD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4F743A" w:rsidRDefault="004F743A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85WM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y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85WM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4F743A" w:rsidRDefault="004F743A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ahLMIA&#10;AADcAAAADwAAAGRycy9kb3ducmV2LnhtbERPTWsCMRC9F/wPYQRvNWuxUlajiKBIL0XrweOwGZPF&#10;zWR3k67b/vpGELzN433OYtW7SnTUhtKzgsk4A0FceF2yUXD63r5+gAgRWWPlmRT8UoDVcvCywFz7&#10;Gx+oO0YjUgiHHBXYGOtcylBYchjGviZO3MW3DmOCrZG6xVsKd5V8y7KZdFhyarBY08ZScT3+OAWN&#10;7afvpvmqrt3nn1nb3T40p7NSo2G/noOI1Men+OHe6zR/NoX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hqEs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4F743A" w:rsidRDefault="004F743A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1KgcEA&#10;AADcAAAADwAAAGRycy9kb3ducmV2LnhtbERPS2sCMRC+F/wPYQRvNVFwq6tRfCC1vVUFr8Nm3F3c&#10;TJYk6vbfN4VCb/PxPWex6mwjHuRD7VjDaKhAEBfO1FxqOJ/2r1MQISIbbByThm8KsFr2XhaYG/fk&#10;L3ocYylSCIccNVQxtrmUoajIYhi6ljhxV+ctxgR9KY3HZwq3jRwrlUmLNaeGClvaVlTcjner4XpW&#10;H2+nSOvN1s8mnzt1yQ7qXetBv1vPQUTq4r/4z30waX42gd9n0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NSoHBAAAA3AAAAA8AAAAAAAAAAAAAAAAAmAIAAGRycy9kb3du&#10;cmV2LnhtbFBLBQYAAAAABAAEAPUAAACGAw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EnaccAAADcAAAADwAAAGRycy9kb3ducmV2LnhtbESPQUvDQBCF74X+h2WEXordNIUisdti&#10;tULxZhXE25CdZIPZ2Zhdm9hf7xyE3mZ4b977ZrMbfavO1McmsIHlIgNFXAbbcG3g/e359g5UTMgW&#10;28Bk4Jci7LbTyQYLGwZ+pfMp1UpCOBZowKXUFVrH0pHHuAgdsWhV6D0mWfta2x4HCfetzrNsrT02&#10;LA0OO3p0VH6dfryBVfV5mH+vnpZ53mQvlbsM5f6jNmZ2Mz7cg0o0pqv5//poBX8ttPKMTKC3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ASd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2C8sUAAADcAAAADwAAAGRycy9kb3ducmV2LnhtbERPS2vCQBC+F/wPywheim6MIJq6io8W&#10;Sm8+oPQ2ZCfZ0OxszG5N2l/fLRS8zcf3nNWmt7W4UesrxwqmkwQEce50xaWCy/llvADhA7LG2jEp&#10;+CYPm/XgYYWZdh0f6XYKpYgh7DNUYEJoMil9bsiin7iGOHKFay2GCNtS6ha7GG5rmSbJXFqsODYY&#10;bGhvKP88fVkFs+Lj+fE6O0zTtEreCvPT5bv3UqnRsN8+gQjUh7v43/2q4/z5Ev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U2C8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4JScYAAADcAAAADwAAAGRycy9kb3ducmV2LnhtbESPQUsDQQyF74L/YYjgReysHqaydlqk&#10;UBAEobXiNe7E3aU7me1O2m77681B8JbwXt77MluMsTNHGnKb2MPDpABDXKXQcu1h+7G6fwKTBTlg&#10;l5g8nCnDYn59NcMypBOv6biR2mgI5xI9NCJ9aW2uGoqYJ6knVu0nDRFF16G2YcCThsfOPhaFsxFb&#10;1oYGe1o2VO02h+jhEy+1nN++7953zsn2a+8Oy6nz/vZmfHkGIzTKv/nv+jUo/lTx9Rmdw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+CU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Ks0sMAAADcAAAADwAAAGRycy9kb3ducmV2LnhtbERPS2vCQBC+F/oflil4KXVjD2tJXaUI&#10;glAQ6oNep9lpEszOptlRY3+9Kwje5uN7zmTW+0YdqYt1YAujYQaKuAiu5tLCdrN4eQMVBdlhE5gs&#10;nCnCbPr4MMHchRN/0XEtpUohHHO0UIm0udaxqMhjHIaWOHG/ofMoCXaldh2eUrhv9GuWGe2x5tRQ&#10;YUvzior9+uAt7PC/lPPnz/Nqb4xsv//MYT421g6e+o93UEK93MU399Kl+eMRXJ9JF+jp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yrNL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AypcMAAADcAAAADwAAAGRycy9kb3ducmV2LnhtbERPS2vCQBC+F/oflin0UupGD2tJXaUI&#10;QqFQ8EWv0+w0CWZn0+yo0V/vCoK3+fieM5n1vlEH6mId2MJwkIEiLoKrubSwWS9e30BFQXbYBCYL&#10;J4owmz4+TDB34chLOqykVCmEY44WKpE21zoWFXmMg9ASJ+4vdB4lwa7UrsNjCveNHmWZ0R5rTg0V&#10;tjSvqNit9t7CFs+lnL5+X753xsjm59/s52Nj7fNT//EOSqiXu/jm/nRp/ngE12fSBXp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gMqX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yXPsQAAADcAAAADwAAAGRycy9kb3ducmV2LnhtbERPTWvCQBC9F/oflhG8FN3Uw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Jc+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UPSsQAAADcAAAADwAAAGRycy9kb3ducmV2LnhtbERPTWvCQBC9F/oflhG8FN1Uy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xQ9K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jQO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jQO8UAAADcAAAADwAAAAAAAAAA&#10;AAAAAAChAgAAZHJzL2Rvd25yZXYueG1sUEsFBgAAAAAEAAQA+QAAAJMDAAAAAA=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TM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y3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Wk5MxAAAANwAAAAPAAAAAAAAAAAA&#10;AAAAAKECAABkcnMvZG93bnJldi54bWxQSwUGAAAAAAQABAD5AAAAkg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K2P8EAAADcAAAADwAAAGRycy9kb3ducmV2LnhtbERP24rCMBB9X/Afwgj7tqYKa7UapYou&#10;woLgBZ+HZmyLzaQ00Xb/3gjCvs3hXGe+7EwlHtS40rKC4SACQZxZXXKu4Hzafk1AOI+ssbJMCv7I&#10;wXLR+5hjom3LB3ocfS5CCLsEFRTe14mULivIoBvYmjhwV9sY9AE2udQNtiHcVHIURWNpsOTQUGBN&#10;64Ky2/FuFHybVfzbnn6m43QTG/KX4WSfbpX67HfpDISnzv+L3+6dDvPjGF7PhAv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ArY/wQAAANwAAAAPAAAAAAAAAAAAAAAA&#10;AKECAABkcnMvZG93bnJldi54bWxQSwUGAAAAAAQABAD5AAAAjw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ixtMcAAADcAAAADwAAAGRycy9kb3ducmV2LnhtbESPT0vDQBDF74LfYRmhF7GbpmAldlu0&#10;f0C8tRXE25CdZIPZ2ZjdNtFP7xwEbzO8N+/9Zrkefasu1McmsIHZNANFXAbbcG3g7bS/ewAVE7LF&#10;NjAZ+KYI69X11RILGwY+0OWYaiUhHAs04FLqCq1j6chjnIaOWLQq9B6TrH2tbY+DhPtW51l2rz02&#10;LA0OO9o4Kj+PZ29gXn3sbr/m21meN9lr5X6G8vm9NmZyMz49gko0pn/z3/WLFfyF0MozMoF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2LG0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Sg1MQAAADcAAAADwAAAGRycy9kb3ducmV2LnhtbERPTWvCQBC9F/oflhG8FN3Uw6rRVYpQ&#10;KBQKVUuvY3ZMgtnZNDtq7K/vFgq9zeN9znLd+0ZdqIt1YAuP4wwUcRFczaWF/e55NAMVBdlhE5gs&#10;3CjCenV/t8TchSu/02UrpUohHHO0UIm0udaxqMhjHIeWOHHH0HmUBLtSuw6vKdw3epJlRnusOTVU&#10;2NKmouK0PXsLH/hdyu318PB2Mkb2n1/mvJkaa4eD/mkBSqiXf/Gf+8Wl+dM5/D6TLt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xKDU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t5bsYAAADcAAAADwAAAGRycy9kb3ducmV2LnhtbESPQUsDQQyF74L/YYjQi9hZexjL2mmR&#10;glAoCNaK17gTd5fuZNadtN36681B8JbwXt77sliNsTMnGnKb2MP9tABDXKXQcu1h//Z8NweTBTlg&#10;l5g8XCjDanl9tcAypDO/0mkntdEQziV6aET60tpcNRQxT1NPrNpXGiKKrkNtw4BnDY+dnRWFsxFb&#10;1oYGe1o3VB12x+jhHX9quWw/b18Ozsn+49sd1w/O+8nN+PQIRmiUf/Pf9SYo/lzx9Rmdw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reW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doDsQAAADcAAAADwAAAGRycy9kb3ducmV2LnhtbERPTWvCQBC9F/oflhF6KbpJBJHoKta2&#10;ULzVCuJtyE6ywexszG5N2l/vFoTe5vE+Z7kebCOu1PnasYJ0koAgLpyuuVJw+Hofz0H4gKyxcUwK&#10;fsjDevX4sMRcu54/6boPlYgh7HNUYEJocyl9Yciin7iWOHKl6yyGCLtK6g77GG4bmSXJTFqsOTYY&#10;bGlrqDjvv62CaXl6e75MX9Msq5NdaX774uVYKfU0GjYLEIGG8C++uz90nD9P4e+ZeIF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N2gO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ZqzMUAAADcAAAADwAAAGRycy9kb3ducmV2LnhtbESPQWvCQBCF7wX/wzKCt7rRQ4ipq4gg&#10;ePBiEqjehuw0SZudTbKrxn/vFgq9zfDe++bNejuaVtxpcI1lBYt5BIK4tLrhSkGRH94TEM4ja2wt&#10;k4InOdhuJm9rTLV98Jnuma9EgLBLUUHtfZdK6cqaDLq57YiD9mUHgz6sQyX1gI8AN61cRlEsDTYc&#10;LtTY0b6m8ie7mUAp4tVh9dk3t+9Fn12uXX/JT6jUbDruPkB4Gv2/+S991KF+soTfZ8IEcvM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5Zqz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nnGcQAAADcAAAADwAAAGRycy9kb3ducmV2LnhtbERPTWvCQBC9F/oflin0UnSjhVVSVxFB&#10;EAqFqqXXMTtNgtnZmB019td3C4Xe5vE+Z7bofaMu1MU6sIXRMANFXARXc2lhv1sPpqCiIDtsApOF&#10;G0VYzO/vZpi7cOV3umylVCmEY44WKpE21zoWFXmMw9ASJ+4rdB4lwa7UrsNrCveNHmeZ0R5rTg0V&#10;trSqqDhuz97CB36Xcns9PL0djZH958mcVxNj7eNDv3wBJdTLv/jPvXFp/vQZfp9JF+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+ecZ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NXI8MAAADcAAAADwAAAGRycy9kb3ducmV2LnhtbESPQYvCMBCF74L/IYzgTVNFRK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8zVyP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/yuMMAAADcAAAADwAAAGRycy9kb3ducmV2LnhtbESPQYvCMBCF74L/IYzgTVMFRa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/8rj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1sz8UAAADcAAAADwAAAGRycy9kb3ducmV2LnhtbESPQWvCQBCF7wX/wzKCt7qxhxDTbEQE&#10;wUMvJkLtbciOSTQ7m2RXTf99t1DobYb33jdvss1kOvGg0bWWFayWEQjiyuqWawWncv+agHAeWWNn&#10;mRR8k4NNPnvJMNX2yUd6FL4WAcIuRQWN930qpasaMuiWticO2sWOBn1Yx1rqEZ8Bbjr5FkWxNNhy&#10;uNBgT7uGqltxN4Fyitf79efQ3q+roTh/9cO5/EClFvNp+w7C0+T/zX/pgw71kxh+nwkTyP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K1sz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LhGsMAAADcAAAADwAAAGRycy9kb3ducmV2LnhtbERPTWvCQBC9F/oflil4KXVTD6tEVxGh&#10;UBCEqqXXMTsmwexsmh019td3C0Jv83ifM1v0vlEX6mId2MLrMANFXARXc2lhv3t7mYCKguywCUwW&#10;bhRhMX98mGHuwpU/6LKVUqUQjjlaqETaXOtYVOQxDkNLnLhj6DxKgl2pXYfXFO4bPcoyoz3WnBoq&#10;bGlVUXHanr2FT/wp5bY+PG9Oxsj+69ucV2Nj7eCpX05BCfXyL767312aPxnD3zPpAj3/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3C4R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4F743A" w:rsidRPr="00945CCC" w:rsidRDefault="004F743A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4F743A" w:rsidRDefault="004F743A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4F743A" w:rsidRDefault="004F743A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4F743A" w:rsidRPr="005E4A3B" w:rsidRDefault="004F743A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4F743A" w:rsidRPr="000411E6" w:rsidRDefault="004F743A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4F743A" w:rsidRDefault="004F743A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4F743A" w:rsidRDefault="004F743A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4F743A" w:rsidRPr="005E4A3B" w:rsidRDefault="004F743A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4F743A" w:rsidRPr="00931BFC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4F743A" w:rsidRPr="00A32665" w:rsidRDefault="004F743A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4F743A" w:rsidRPr="005E4A3B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4F743A" w:rsidRPr="005E4A3B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4F743A" w:rsidRPr="005E4A3B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4F743A" w:rsidRPr="005E4A3B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4F743A" w:rsidRPr="005E4A3B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4F743A" w:rsidRPr="000411E6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4F743A" w:rsidRPr="000411E6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4F743A" w:rsidRPr="000411E6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4F743A" w:rsidRPr="000411E6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4F743A" w:rsidRPr="000411E6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4F743A" w:rsidRPr="0079077B" w:rsidRDefault="00035D3D" w:rsidP="00B2745D">
                            <w:pPr>
                              <w:pStyle w:val="34f1"/>
                            </w:pPr>
                            <w:fldSimple w:instr=" DOCPROPERTY  Company  \* MERGEFORMAT ">
                              <w:r w:rsidR="00205012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4F743A" w:rsidRPr="00A32665" w:rsidRDefault="004F743A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4F743A" w:rsidRPr="00CB1016" w:rsidRDefault="004F743A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4F743A" w:rsidRPr="00CB1016" w:rsidRDefault="004F743A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4F743A" w:rsidRPr="005374BE" w:rsidRDefault="004F743A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05012" w:rsidRPr="00205012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05012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4F743A" w:rsidRPr="005374BE" w:rsidRDefault="004F743A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4F743A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4F743A" w:rsidRDefault="004F743A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205012">
                              <w:t>A.B.XXX.И</w:t>
                            </w:r>
                            <w:proofErr w:type="gramStart"/>
                            <w:r w:rsidR="00205012">
                              <w:t>2</w:t>
                            </w:r>
                            <w:proofErr w:type="gramEnd"/>
                            <w:r w:rsidR="00205012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4F743A" w:rsidRDefault="00035D3D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205012">
                                <w:t>Полное название системы</w:t>
                              </w:r>
                            </w:fldSimple>
                            <w:r w:rsidR="004F743A">
                              <w:t>.</w:t>
                            </w:r>
                          </w:p>
                          <w:p w:rsidR="004F743A" w:rsidRPr="00DF4A1A" w:rsidRDefault="004F743A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DF4A1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DF4A1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DF4A1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205012">
                              <w:rPr>
                                <w:rStyle w:val="34fe"/>
                              </w:rPr>
                              <w:t>Технологическая инструкция</w:t>
                            </w:r>
                            <w:r w:rsidRPr="00DF4A1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4F743A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4F743A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4F743A" w:rsidRPr="00945CCC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4F743A" w:rsidRPr="00945CCC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4F743A" w:rsidRPr="005E4A3B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4F743A" w:rsidRPr="005E4A3B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4F743A" w:rsidRPr="000411E6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4F743A" w:rsidRPr="000411E6" w:rsidRDefault="004F743A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4F743A" w:rsidRPr="006C5C53" w:rsidRDefault="004F743A" w:rsidP="0095750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4F743A" w:rsidRPr="006C5C53" w:rsidRDefault="004F743A" w:rsidP="0095750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32"/>
  </w:num>
  <w:num w:numId="5">
    <w:abstractNumId w:val="26"/>
  </w:num>
  <w:num w:numId="6">
    <w:abstractNumId w:val="3"/>
  </w:num>
  <w:num w:numId="7">
    <w:abstractNumId w:val="16"/>
  </w:num>
  <w:num w:numId="8">
    <w:abstractNumId w:val="6"/>
  </w:num>
  <w:num w:numId="9">
    <w:abstractNumId w:val="17"/>
  </w:num>
  <w:num w:numId="10">
    <w:abstractNumId w:val="23"/>
  </w:num>
  <w:num w:numId="11">
    <w:abstractNumId w:val="1"/>
  </w:num>
  <w:num w:numId="12">
    <w:abstractNumId w:val="21"/>
  </w:num>
  <w:num w:numId="13">
    <w:abstractNumId w:val="15"/>
  </w:num>
  <w:num w:numId="14">
    <w:abstractNumId w:val="29"/>
  </w:num>
  <w:num w:numId="15">
    <w:abstractNumId w:val="20"/>
  </w:num>
  <w:num w:numId="16">
    <w:abstractNumId w:val="25"/>
  </w:num>
  <w:num w:numId="17">
    <w:abstractNumId w:val="0"/>
  </w:num>
  <w:num w:numId="18">
    <w:abstractNumId w:val="14"/>
  </w:num>
  <w:num w:numId="19">
    <w:abstractNumId w:val="33"/>
  </w:num>
  <w:num w:numId="20">
    <w:abstractNumId w:val="4"/>
    <w:lvlOverride w:ilvl="0">
      <w:startOverride w:val="1"/>
    </w:lvlOverride>
  </w:num>
  <w:num w:numId="21">
    <w:abstractNumId w:val="27"/>
    <w:lvlOverride w:ilvl="0">
      <w:startOverride w:val="1"/>
    </w:lvlOverride>
  </w:num>
  <w:num w:numId="22">
    <w:abstractNumId w:val="4"/>
  </w:num>
  <w:num w:numId="23">
    <w:abstractNumId w:val="27"/>
  </w:num>
  <w:num w:numId="24">
    <w:abstractNumId w:val="33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832"/>
    <w:rsid w:val="00011A36"/>
    <w:rsid w:val="000120C8"/>
    <w:rsid w:val="0001239C"/>
    <w:rsid w:val="00013460"/>
    <w:rsid w:val="000153BB"/>
    <w:rsid w:val="0001774A"/>
    <w:rsid w:val="00020EE5"/>
    <w:rsid w:val="0002114F"/>
    <w:rsid w:val="00021346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5D3D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8D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4FC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3EA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618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5A6E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3EED"/>
    <w:rsid w:val="001A60C4"/>
    <w:rsid w:val="001A66EE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0D3D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012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45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420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267"/>
    <w:rsid w:val="002E3B8A"/>
    <w:rsid w:val="002E46EB"/>
    <w:rsid w:val="002E4CD3"/>
    <w:rsid w:val="002E6D47"/>
    <w:rsid w:val="002F1BE0"/>
    <w:rsid w:val="002F2317"/>
    <w:rsid w:val="002F2815"/>
    <w:rsid w:val="002F2A93"/>
    <w:rsid w:val="002F3106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08DC"/>
    <w:rsid w:val="00342C00"/>
    <w:rsid w:val="00343090"/>
    <w:rsid w:val="003438E1"/>
    <w:rsid w:val="00345028"/>
    <w:rsid w:val="003454B5"/>
    <w:rsid w:val="003468AE"/>
    <w:rsid w:val="003473F4"/>
    <w:rsid w:val="00350B2F"/>
    <w:rsid w:val="00350B99"/>
    <w:rsid w:val="003539F4"/>
    <w:rsid w:val="00354AB2"/>
    <w:rsid w:val="00355890"/>
    <w:rsid w:val="00355C99"/>
    <w:rsid w:val="00356B00"/>
    <w:rsid w:val="00357472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A7878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A77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64DB"/>
    <w:rsid w:val="00467165"/>
    <w:rsid w:val="0046755D"/>
    <w:rsid w:val="004678C0"/>
    <w:rsid w:val="00467C7E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AE5"/>
    <w:rsid w:val="004A1FFC"/>
    <w:rsid w:val="004A252C"/>
    <w:rsid w:val="004A27A1"/>
    <w:rsid w:val="004A3347"/>
    <w:rsid w:val="004A3647"/>
    <w:rsid w:val="004A3B47"/>
    <w:rsid w:val="004A402D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43A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34A"/>
    <w:rsid w:val="00510E9A"/>
    <w:rsid w:val="00511CEE"/>
    <w:rsid w:val="00511EC1"/>
    <w:rsid w:val="005121B4"/>
    <w:rsid w:val="00513AF4"/>
    <w:rsid w:val="00514005"/>
    <w:rsid w:val="0051449D"/>
    <w:rsid w:val="00515D6C"/>
    <w:rsid w:val="00516371"/>
    <w:rsid w:val="00516E56"/>
    <w:rsid w:val="00517985"/>
    <w:rsid w:val="00520601"/>
    <w:rsid w:val="00520668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672ED"/>
    <w:rsid w:val="005701FE"/>
    <w:rsid w:val="0057184E"/>
    <w:rsid w:val="00572AB8"/>
    <w:rsid w:val="00575A58"/>
    <w:rsid w:val="005809FD"/>
    <w:rsid w:val="0058102B"/>
    <w:rsid w:val="00581FD2"/>
    <w:rsid w:val="00582682"/>
    <w:rsid w:val="00583242"/>
    <w:rsid w:val="00585447"/>
    <w:rsid w:val="00586D22"/>
    <w:rsid w:val="00587259"/>
    <w:rsid w:val="0058734C"/>
    <w:rsid w:val="00587635"/>
    <w:rsid w:val="00590115"/>
    <w:rsid w:val="00590EB7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1C6C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A53"/>
    <w:rsid w:val="005B1BD0"/>
    <w:rsid w:val="005B1F8E"/>
    <w:rsid w:val="005B24C3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650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1A5D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16196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4FE6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A49A2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1E5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0E19"/>
    <w:rsid w:val="00722326"/>
    <w:rsid w:val="00722B5D"/>
    <w:rsid w:val="00723BCF"/>
    <w:rsid w:val="007245CB"/>
    <w:rsid w:val="00724CD9"/>
    <w:rsid w:val="007315BE"/>
    <w:rsid w:val="00732F3B"/>
    <w:rsid w:val="0073305A"/>
    <w:rsid w:val="00733354"/>
    <w:rsid w:val="00733A88"/>
    <w:rsid w:val="00733C97"/>
    <w:rsid w:val="007355DA"/>
    <w:rsid w:val="007400C4"/>
    <w:rsid w:val="007454A2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BDF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409A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1865"/>
    <w:rsid w:val="007B22AC"/>
    <w:rsid w:val="007B3873"/>
    <w:rsid w:val="007B3D0A"/>
    <w:rsid w:val="007B3FC5"/>
    <w:rsid w:val="007B5249"/>
    <w:rsid w:val="007B683D"/>
    <w:rsid w:val="007B6EBD"/>
    <w:rsid w:val="007C0B7E"/>
    <w:rsid w:val="007C0BFB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351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61F1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37"/>
    <w:rsid w:val="00912AD3"/>
    <w:rsid w:val="00915D14"/>
    <w:rsid w:val="009168F2"/>
    <w:rsid w:val="00920196"/>
    <w:rsid w:val="009203B7"/>
    <w:rsid w:val="0092073A"/>
    <w:rsid w:val="00921FEE"/>
    <w:rsid w:val="0092324B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2B6B"/>
    <w:rsid w:val="009436DB"/>
    <w:rsid w:val="00944230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5750C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C66F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55A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069C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83B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577D"/>
    <w:rsid w:val="00AC6D98"/>
    <w:rsid w:val="00AD0715"/>
    <w:rsid w:val="00AD0AB5"/>
    <w:rsid w:val="00AD0EF2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7B3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2FE2"/>
    <w:rsid w:val="00BB426D"/>
    <w:rsid w:val="00BB6128"/>
    <w:rsid w:val="00BB6394"/>
    <w:rsid w:val="00BB6EE7"/>
    <w:rsid w:val="00BC1BD4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4BE"/>
    <w:rsid w:val="00C146E8"/>
    <w:rsid w:val="00C1474A"/>
    <w:rsid w:val="00C14B7B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66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67A74"/>
    <w:rsid w:val="00C7052B"/>
    <w:rsid w:val="00C70651"/>
    <w:rsid w:val="00C710E9"/>
    <w:rsid w:val="00C72D42"/>
    <w:rsid w:val="00C73EE7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6939"/>
    <w:rsid w:val="00CA7400"/>
    <w:rsid w:val="00CB1B33"/>
    <w:rsid w:val="00CB2B1E"/>
    <w:rsid w:val="00CB3A59"/>
    <w:rsid w:val="00CB3D78"/>
    <w:rsid w:val="00CB50D2"/>
    <w:rsid w:val="00CB6310"/>
    <w:rsid w:val="00CB6EF8"/>
    <w:rsid w:val="00CC1B49"/>
    <w:rsid w:val="00CC3CF7"/>
    <w:rsid w:val="00CD013F"/>
    <w:rsid w:val="00CD25D9"/>
    <w:rsid w:val="00CD2B7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268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17F1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3ED"/>
    <w:rsid w:val="00D42AC2"/>
    <w:rsid w:val="00D43AE1"/>
    <w:rsid w:val="00D43DF9"/>
    <w:rsid w:val="00D43F8F"/>
    <w:rsid w:val="00D44DDA"/>
    <w:rsid w:val="00D455E6"/>
    <w:rsid w:val="00D45EE9"/>
    <w:rsid w:val="00D47170"/>
    <w:rsid w:val="00D47A4A"/>
    <w:rsid w:val="00D47C08"/>
    <w:rsid w:val="00D50206"/>
    <w:rsid w:val="00D50802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226A"/>
    <w:rsid w:val="00D7467D"/>
    <w:rsid w:val="00D75055"/>
    <w:rsid w:val="00D75118"/>
    <w:rsid w:val="00D760AF"/>
    <w:rsid w:val="00D76632"/>
    <w:rsid w:val="00D76BBC"/>
    <w:rsid w:val="00D81F24"/>
    <w:rsid w:val="00D83200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02E"/>
    <w:rsid w:val="00DB1D0F"/>
    <w:rsid w:val="00DB2EF1"/>
    <w:rsid w:val="00DB66F8"/>
    <w:rsid w:val="00DB69D1"/>
    <w:rsid w:val="00DB732F"/>
    <w:rsid w:val="00DB7350"/>
    <w:rsid w:val="00DB7A26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05D8"/>
    <w:rsid w:val="00DF43F3"/>
    <w:rsid w:val="00DF4A1A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17B4E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C73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A7BB3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4BA3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0971"/>
    <w:rsid w:val="00F92FD1"/>
    <w:rsid w:val="00F93301"/>
    <w:rsid w:val="00F938C3"/>
    <w:rsid w:val="00F95020"/>
    <w:rsid w:val="00F97BAF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205012"/>
    <w:rPr>
      <w:sz w:val="24"/>
    </w:rPr>
  </w:style>
  <w:style w:type="paragraph" w:styleId="1">
    <w:name w:val="heading 1"/>
    <w:next w:val="34b"/>
    <w:link w:val="10"/>
    <w:qFormat/>
    <w:rsid w:val="00205012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205012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205012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205012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205012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205012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205012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205012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205012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205012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205012"/>
  </w:style>
  <w:style w:type="character" w:customStyle="1" w:styleId="34c">
    <w:name w:val="34_Знак_Сообщение_системы"/>
    <w:rsid w:val="00205012"/>
    <w:rPr>
      <w:rFonts w:ascii="Calibri" w:hAnsi="Calibri"/>
    </w:rPr>
  </w:style>
  <w:style w:type="paragraph" w:customStyle="1" w:styleId="34b">
    <w:name w:val="34_Абзац_Обычный"/>
    <w:link w:val="34d"/>
    <w:qFormat/>
    <w:rsid w:val="0020501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205012"/>
    <w:rPr>
      <w:sz w:val="24"/>
      <w:lang w:eastAsia="x-none"/>
    </w:rPr>
  </w:style>
  <w:style w:type="character" w:customStyle="1" w:styleId="10">
    <w:name w:val="Заголовок 1 Знак"/>
    <w:link w:val="1"/>
    <w:rsid w:val="0020501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205012"/>
    <w:rPr>
      <w:b/>
      <w:sz w:val="32"/>
    </w:rPr>
  </w:style>
  <w:style w:type="character" w:customStyle="1" w:styleId="30">
    <w:name w:val="Заголовок 3 Знак"/>
    <w:link w:val="3"/>
    <w:rsid w:val="00205012"/>
    <w:rPr>
      <w:b/>
      <w:bCs/>
      <w:sz w:val="28"/>
    </w:rPr>
  </w:style>
  <w:style w:type="character" w:customStyle="1" w:styleId="40">
    <w:name w:val="Заголовок 4 Знак"/>
    <w:link w:val="4"/>
    <w:rsid w:val="00205012"/>
    <w:rPr>
      <w:b/>
      <w:sz w:val="24"/>
    </w:rPr>
  </w:style>
  <w:style w:type="character" w:customStyle="1" w:styleId="50">
    <w:name w:val="Заголовок 5 Знак"/>
    <w:link w:val="5"/>
    <w:rsid w:val="0020501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20501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20501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20501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20501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205012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205012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205012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205012"/>
    <w:rPr>
      <w:u w:val="single"/>
    </w:rPr>
  </w:style>
  <w:style w:type="paragraph" w:customStyle="1" w:styleId="349">
    <w:name w:val="34_Список_Библиография"/>
    <w:basedOn w:val="34b"/>
    <w:rsid w:val="0020501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1D0D3D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20501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20501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20501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20501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20501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1D0D3D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20501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1D0D3D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20501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20501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20501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205012"/>
    <w:rPr>
      <w:b w:val="0"/>
      <w:i/>
    </w:rPr>
  </w:style>
  <w:style w:type="character" w:customStyle="1" w:styleId="34fc">
    <w:name w:val="34_Знак_Название_файла"/>
    <w:qFormat/>
    <w:rsid w:val="00205012"/>
    <w:rPr>
      <w:rFonts w:ascii="Calibri" w:hAnsi="Calibri"/>
    </w:rPr>
  </w:style>
  <w:style w:type="character" w:customStyle="1" w:styleId="34fd">
    <w:name w:val="34_Знак_Термин"/>
    <w:rsid w:val="00205012"/>
    <w:rPr>
      <w:i/>
    </w:rPr>
  </w:style>
  <w:style w:type="character" w:customStyle="1" w:styleId="34fe">
    <w:name w:val="34_Знак_Полужирный"/>
    <w:rsid w:val="00205012"/>
    <w:rPr>
      <w:b/>
    </w:rPr>
  </w:style>
  <w:style w:type="character" w:customStyle="1" w:styleId="34ff">
    <w:name w:val="34_Знак_Верхний_индекс"/>
    <w:rsid w:val="00205012"/>
    <w:rPr>
      <w:vertAlign w:val="superscript"/>
    </w:rPr>
  </w:style>
  <w:style w:type="character" w:customStyle="1" w:styleId="3424">
    <w:name w:val="34_Список_Марк_2 Знак"/>
    <w:link w:val="3423"/>
    <w:rsid w:val="00D50802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205012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20501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20501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205012"/>
    <w:pPr>
      <w:numPr>
        <w:numId w:val="31"/>
      </w:numPr>
    </w:pPr>
  </w:style>
  <w:style w:type="character" w:customStyle="1" w:styleId="3419">
    <w:name w:val="34_Список_Марк_1 Знак"/>
    <w:link w:val="3413"/>
    <w:rsid w:val="001D0D3D"/>
    <w:rPr>
      <w:sz w:val="24"/>
      <w:lang w:eastAsia="x-none"/>
    </w:rPr>
  </w:style>
  <w:style w:type="paragraph" w:styleId="a4">
    <w:name w:val="footnote text"/>
    <w:basedOn w:val="34b"/>
    <w:link w:val="a5"/>
    <w:rsid w:val="0020501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205012"/>
    <w:pPr>
      <w:numPr>
        <w:numId w:val="30"/>
      </w:numPr>
    </w:pPr>
  </w:style>
  <w:style w:type="character" w:customStyle="1" w:styleId="341a">
    <w:name w:val="34_Список_Нум_1 Знак"/>
    <w:link w:val="341"/>
    <w:rsid w:val="001D0D3D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205012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1D0D3D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205012"/>
    <w:pPr>
      <w:keepNext/>
    </w:pPr>
  </w:style>
  <w:style w:type="paragraph" w:customStyle="1" w:styleId="34f1">
    <w:name w:val="34_Рамка_Основной"/>
    <w:basedOn w:val="34b"/>
    <w:link w:val="34f0"/>
    <w:rsid w:val="0020501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20501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20501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20501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20501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20501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20501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20501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20501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20501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20501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20501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20501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20501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205012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1D0D3D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205012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20501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20501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20501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20501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205012"/>
    <w:rPr>
      <w:sz w:val="18"/>
      <w:lang w:eastAsia="x-none"/>
    </w:rPr>
  </w:style>
  <w:style w:type="paragraph" w:customStyle="1" w:styleId="34fff1">
    <w:name w:val="34_Листинг"/>
    <w:basedOn w:val="34b"/>
    <w:rsid w:val="0020501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205012"/>
    <w:rPr>
      <w:b/>
    </w:rPr>
  </w:style>
  <w:style w:type="paragraph" w:customStyle="1" w:styleId="3440">
    <w:name w:val="34_Заголовок_4_Приложение"/>
    <w:basedOn w:val="4"/>
    <w:next w:val="34b"/>
    <w:rsid w:val="00205012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205012"/>
    <w:pPr>
      <w:numPr>
        <w:numId w:val="22"/>
      </w:numPr>
    </w:pPr>
    <w:rPr>
      <w:lang w:val="x-none"/>
    </w:rPr>
  </w:style>
  <w:style w:type="character" w:customStyle="1" w:styleId="34fff3">
    <w:name w:val="34_Знак_Гиперссылка"/>
    <w:rsid w:val="0020501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205012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205012"/>
    <w:pPr>
      <w:numPr>
        <w:numId w:val="5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20501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205012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205012"/>
    <w:pPr>
      <w:numPr>
        <w:numId w:val="6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20501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20501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205012"/>
    <w:pPr>
      <w:numPr>
        <w:numId w:val="7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20501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20501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205012"/>
    <w:pPr>
      <w:numPr>
        <w:numId w:val="8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20501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205012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20501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205012"/>
  </w:style>
  <w:style w:type="paragraph" w:customStyle="1" w:styleId="34fffb">
    <w:name w:val="34_Пример_Заголовок"/>
    <w:basedOn w:val="34f8"/>
    <w:next w:val="34f8"/>
    <w:rsid w:val="00205012"/>
    <w:pPr>
      <w:keepNext/>
      <w:spacing w:after="120"/>
    </w:pPr>
    <w:rPr>
      <w:b/>
      <w:lang w:eastAsia="ru-RU"/>
    </w:rPr>
  </w:style>
  <w:style w:type="character" w:styleId="a7">
    <w:name w:val="FollowedHyperlink"/>
    <w:rsid w:val="00205012"/>
    <w:rPr>
      <w:color w:val="auto"/>
    </w:rPr>
  </w:style>
  <w:style w:type="character" w:customStyle="1" w:styleId="34fffc">
    <w:name w:val="34_Знак_Нижний_индекс"/>
    <w:rsid w:val="00205012"/>
    <w:rPr>
      <w:vertAlign w:val="subscript"/>
    </w:rPr>
  </w:style>
  <w:style w:type="character" w:styleId="a8">
    <w:name w:val="footnote reference"/>
    <w:basedOn w:val="a1"/>
    <w:semiHidden/>
    <w:rsid w:val="00205012"/>
    <w:rPr>
      <w:vertAlign w:val="superscript"/>
    </w:rPr>
  </w:style>
  <w:style w:type="paragraph" w:styleId="a9">
    <w:name w:val="header"/>
    <w:basedOn w:val="34b"/>
    <w:link w:val="aa"/>
    <w:rsid w:val="0020501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205012"/>
    <w:rPr>
      <w:lang w:eastAsia="x-none"/>
    </w:rPr>
  </w:style>
  <w:style w:type="paragraph" w:styleId="ab">
    <w:name w:val="footer"/>
    <w:basedOn w:val="34b"/>
    <w:link w:val="ac"/>
    <w:rsid w:val="0020501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205012"/>
    <w:rPr>
      <w:lang w:eastAsia="x-none"/>
    </w:rPr>
  </w:style>
  <w:style w:type="numbering" w:customStyle="1" w:styleId="a">
    <w:name w:val="Приложение"/>
    <w:uiPriority w:val="99"/>
    <w:rsid w:val="00205012"/>
    <w:pPr>
      <w:numPr>
        <w:numId w:val="15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205012"/>
    <w:pPr>
      <w:keepNext/>
    </w:pPr>
  </w:style>
  <w:style w:type="character" w:customStyle="1" w:styleId="3434">
    <w:name w:val="34_Список_Марк_3 Знак"/>
    <w:basedOn w:val="34d"/>
    <w:link w:val="3432"/>
    <w:rsid w:val="00D50802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20501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20501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1D0D3D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1D0D3D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1D0D3D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20501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205012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205012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1D0D3D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205012"/>
    <w:pPr>
      <w:keepNext/>
    </w:pPr>
  </w:style>
  <w:style w:type="character" w:customStyle="1" w:styleId="34ffff0">
    <w:name w:val="34_Процедура_Подшаг Знак"/>
    <w:basedOn w:val="34d"/>
    <w:link w:val="344"/>
    <w:rsid w:val="001D0D3D"/>
    <w:rPr>
      <w:sz w:val="24"/>
      <w:lang w:eastAsia="x-none"/>
    </w:rPr>
  </w:style>
  <w:style w:type="character" w:customStyle="1" w:styleId="34ffff2">
    <w:name w:val="34_Знак_Клавиши"/>
    <w:rsid w:val="0020501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20501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205012"/>
  </w:style>
  <w:style w:type="paragraph" w:styleId="ad">
    <w:name w:val="caption"/>
    <w:basedOn w:val="34b"/>
    <w:next w:val="34b"/>
    <w:rsid w:val="00720E19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205012"/>
    <w:pPr>
      <w:numPr>
        <w:numId w:val="1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20501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20501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1D0D3D"/>
    <w:rPr>
      <w:sz w:val="24"/>
      <w:lang w:eastAsia="x-none"/>
    </w:rPr>
  </w:style>
  <w:style w:type="character" w:customStyle="1" w:styleId="ae">
    <w:name w:val="Основной текст Знак"/>
    <w:semiHidden/>
    <w:rsid w:val="0020501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205012"/>
    <w:rPr>
      <w:rFonts w:ascii="Arial" w:hAnsi="Arial"/>
    </w:rPr>
  </w:style>
  <w:style w:type="character" w:customStyle="1" w:styleId="af0">
    <w:name w:val="Тема примечания Знак"/>
    <w:semiHidden/>
    <w:rsid w:val="0020501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20501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20501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205012"/>
  </w:style>
  <w:style w:type="character" w:styleId="af3">
    <w:name w:val="annotation reference"/>
    <w:semiHidden/>
    <w:rsid w:val="00205012"/>
    <w:rPr>
      <w:sz w:val="16"/>
      <w:szCs w:val="16"/>
    </w:rPr>
  </w:style>
  <w:style w:type="character" w:styleId="af4">
    <w:name w:val="page number"/>
    <w:rsid w:val="00205012"/>
  </w:style>
  <w:style w:type="paragraph" w:styleId="af5">
    <w:name w:val="Body Text"/>
    <w:basedOn w:val="a0"/>
    <w:link w:val="13"/>
    <w:semiHidden/>
    <w:unhideWhenUsed/>
    <w:rsid w:val="0020501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205012"/>
    <w:rPr>
      <w:sz w:val="24"/>
    </w:rPr>
  </w:style>
  <w:style w:type="paragraph" w:styleId="af6">
    <w:name w:val="annotation subject"/>
    <w:basedOn w:val="af2"/>
    <w:next w:val="af2"/>
    <w:link w:val="14"/>
    <w:semiHidden/>
    <w:rsid w:val="0020501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205012"/>
    <w:rPr>
      <w:b/>
      <w:bCs/>
    </w:rPr>
  </w:style>
  <w:style w:type="paragraph" w:styleId="af7">
    <w:name w:val="Balloon Text"/>
    <w:basedOn w:val="a0"/>
    <w:link w:val="15"/>
    <w:semiHidden/>
    <w:rsid w:val="0020501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20501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205012"/>
  </w:style>
  <w:style w:type="paragraph" w:customStyle="1" w:styleId="34ffff9">
    <w:name w:val="34_ТЛ_Подпись"/>
    <w:basedOn w:val="34f6"/>
    <w:rsid w:val="00205012"/>
  </w:style>
  <w:style w:type="paragraph" w:customStyle="1" w:styleId="34ffffa">
    <w:name w:val="34_ТЛ_Подпись_скрытый"/>
    <w:basedOn w:val="34ffff9"/>
    <w:rsid w:val="00205012"/>
    <w:rPr>
      <w:vanish/>
    </w:rPr>
  </w:style>
  <w:style w:type="paragraph" w:customStyle="1" w:styleId="34ffffb">
    <w:name w:val="34_Комментарий_Философта"/>
    <w:basedOn w:val="34b"/>
    <w:rsid w:val="0020501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20501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20501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205012"/>
    <w:rPr>
      <w:b/>
    </w:rPr>
  </w:style>
  <w:style w:type="paragraph" w:customStyle="1" w:styleId="34ffffe">
    <w:name w:val="34_Таблица_Сноска_Линия"/>
    <w:basedOn w:val="34fff7"/>
    <w:next w:val="34fff7"/>
    <w:rsid w:val="00205012"/>
    <w:pPr>
      <w:keepNext/>
    </w:pPr>
  </w:style>
  <w:style w:type="paragraph" w:styleId="af8">
    <w:name w:val="Normal (Web)"/>
    <w:basedOn w:val="a0"/>
    <w:uiPriority w:val="99"/>
    <w:semiHidden/>
    <w:unhideWhenUsed/>
    <w:rsid w:val="009C66F6"/>
    <w:pPr>
      <w:spacing w:before="100" w:beforeAutospacing="1" w:after="100" w:afterAutospacing="1"/>
    </w:pPr>
    <w:rPr>
      <w:szCs w:val="24"/>
    </w:rPr>
  </w:style>
  <w:style w:type="paragraph" w:customStyle="1" w:styleId="34fffff">
    <w:name w:val="34_Таблица_Примечание"/>
    <w:basedOn w:val="34fff7"/>
    <w:rsid w:val="00205012"/>
  </w:style>
  <w:style w:type="character" w:customStyle="1" w:styleId="34fffff0">
    <w:name w:val="34_Знак_Значение"/>
    <w:qFormat/>
    <w:rsid w:val="00205012"/>
    <w:rPr>
      <w:rFonts w:ascii="Calibri" w:hAnsi="Calibri"/>
    </w:rPr>
  </w:style>
  <w:style w:type="character" w:styleId="af9">
    <w:name w:val="Hyperlink"/>
    <w:rsid w:val="00205012"/>
    <w:rPr>
      <w:color w:val="0000FF"/>
      <w:u w:val="single"/>
    </w:rPr>
  </w:style>
  <w:style w:type="paragraph" w:customStyle="1" w:styleId="34fffff1">
    <w:name w:val="34_Рисунок_Подпись"/>
    <w:basedOn w:val="34b"/>
    <w:rsid w:val="0020501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205012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20501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205012"/>
    <w:pPr>
      <w:numPr>
        <w:numId w:val="19"/>
      </w:numPr>
    </w:pPr>
  </w:style>
  <w:style w:type="paragraph" w:customStyle="1" w:styleId="34fffff3">
    <w:name w:val="34_Процедура_Заголовок"/>
    <w:basedOn w:val="34b"/>
    <w:next w:val="34ffff1"/>
    <w:rsid w:val="0020501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20501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20501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B102E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20501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20501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20501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20501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20501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20501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20501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20501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20501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20501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20501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20501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a">
    <w:name w:val="Table Grid"/>
    <w:basedOn w:val="a2"/>
    <w:rsid w:val="002050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720E19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20501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20501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205012"/>
    <w:pPr>
      <w:jc w:val="center"/>
    </w:pPr>
  </w:style>
  <w:style w:type="paragraph" w:customStyle="1" w:styleId="3411">
    <w:name w:val="34_Таблица_Список_Марк_1_без_отступа"/>
    <w:basedOn w:val="34ff6"/>
    <w:rsid w:val="00205012"/>
    <w:pPr>
      <w:numPr>
        <w:numId w:val="41"/>
      </w:numPr>
    </w:pPr>
  </w:style>
  <w:style w:type="paragraph" w:customStyle="1" w:styleId="34fffff9">
    <w:name w:val="34_Формула"/>
    <w:basedOn w:val="a0"/>
    <w:rsid w:val="0020501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20501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205012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205012"/>
    <w:rPr>
      <w:sz w:val="24"/>
    </w:rPr>
  </w:style>
  <w:style w:type="paragraph" w:styleId="1">
    <w:name w:val="heading 1"/>
    <w:next w:val="34b"/>
    <w:link w:val="10"/>
    <w:qFormat/>
    <w:rsid w:val="00205012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205012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205012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205012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205012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205012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205012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205012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205012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205012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205012"/>
  </w:style>
  <w:style w:type="character" w:customStyle="1" w:styleId="34c">
    <w:name w:val="34_Знак_Сообщение_системы"/>
    <w:rsid w:val="00205012"/>
    <w:rPr>
      <w:rFonts w:ascii="Calibri" w:hAnsi="Calibri"/>
    </w:rPr>
  </w:style>
  <w:style w:type="paragraph" w:customStyle="1" w:styleId="34b">
    <w:name w:val="34_Абзац_Обычный"/>
    <w:link w:val="34d"/>
    <w:qFormat/>
    <w:rsid w:val="0020501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205012"/>
    <w:rPr>
      <w:sz w:val="24"/>
      <w:lang w:eastAsia="x-none"/>
    </w:rPr>
  </w:style>
  <w:style w:type="character" w:customStyle="1" w:styleId="10">
    <w:name w:val="Заголовок 1 Знак"/>
    <w:link w:val="1"/>
    <w:rsid w:val="0020501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205012"/>
    <w:rPr>
      <w:b/>
      <w:sz w:val="32"/>
    </w:rPr>
  </w:style>
  <w:style w:type="character" w:customStyle="1" w:styleId="30">
    <w:name w:val="Заголовок 3 Знак"/>
    <w:link w:val="3"/>
    <w:rsid w:val="00205012"/>
    <w:rPr>
      <w:b/>
      <w:bCs/>
      <w:sz w:val="28"/>
    </w:rPr>
  </w:style>
  <w:style w:type="character" w:customStyle="1" w:styleId="40">
    <w:name w:val="Заголовок 4 Знак"/>
    <w:link w:val="4"/>
    <w:rsid w:val="00205012"/>
    <w:rPr>
      <w:b/>
      <w:sz w:val="24"/>
    </w:rPr>
  </w:style>
  <w:style w:type="character" w:customStyle="1" w:styleId="50">
    <w:name w:val="Заголовок 5 Знак"/>
    <w:link w:val="5"/>
    <w:rsid w:val="0020501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20501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20501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20501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20501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205012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205012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205012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205012"/>
    <w:rPr>
      <w:u w:val="single"/>
    </w:rPr>
  </w:style>
  <w:style w:type="paragraph" w:customStyle="1" w:styleId="349">
    <w:name w:val="34_Список_Библиография"/>
    <w:basedOn w:val="34b"/>
    <w:rsid w:val="0020501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1D0D3D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20501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20501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20501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20501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20501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1D0D3D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20501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1D0D3D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20501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20501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20501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205012"/>
    <w:rPr>
      <w:b w:val="0"/>
      <w:i/>
    </w:rPr>
  </w:style>
  <w:style w:type="character" w:customStyle="1" w:styleId="34fc">
    <w:name w:val="34_Знак_Название_файла"/>
    <w:qFormat/>
    <w:rsid w:val="00205012"/>
    <w:rPr>
      <w:rFonts w:ascii="Calibri" w:hAnsi="Calibri"/>
    </w:rPr>
  </w:style>
  <w:style w:type="character" w:customStyle="1" w:styleId="34fd">
    <w:name w:val="34_Знак_Термин"/>
    <w:rsid w:val="00205012"/>
    <w:rPr>
      <w:i/>
    </w:rPr>
  </w:style>
  <w:style w:type="character" w:customStyle="1" w:styleId="34fe">
    <w:name w:val="34_Знак_Полужирный"/>
    <w:rsid w:val="00205012"/>
    <w:rPr>
      <w:b/>
    </w:rPr>
  </w:style>
  <w:style w:type="character" w:customStyle="1" w:styleId="34ff">
    <w:name w:val="34_Знак_Верхний_индекс"/>
    <w:rsid w:val="00205012"/>
    <w:rPr>
      <w:vertAlign w:val="superscript"/>
    </w:rPr>
  </w:style>
  <w:style w:type="character" w:customStyle="1" w:styleId="3424">
    <w:name w:val="34_Список_Марк_2 Знак"/>
    <w:link w:val="3423"/>
    <w:rsid w:val="00D50802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205012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20501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20501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205012"/>
    <w:pPr>
      <w:numPr>
        <w:numId w:val="31"/>
      </w:numPr>
    </w:pPr>
  </w:style>
  <w:style w:type="character" w:customStyle="1" w:styleId="3419">
    <w:name w:val="34_Список_Марк_1 Знак"/>
    <w:link w:val="3413"/>
    <w:rsid w:val="001D0D3D"/>
    <w:rPr>
      <w:sz w:val="24"/>
      <w:lang w:eastAsia="x-none"/>
    </w:rPr>
  </w:style>
  <w:style w:type="paragraph" w:styleId="a4">
    <w:name w:val="footnote text"/>
    <w:basedOn w:val="34b"/>
    <w:link w:val="a5"/>
    <w:rsid w:val="0020501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205012"/>
    <w:pPr>
      <w:numPr>
        <w:numId w:val="30"/>
      </w:numPr>
    </w:pPr>
  </w:style>
  <w:style w:type="character" w:customStyle="1" w:styleId="341a">
    <w:name w:val="34_Список_Нум_1 Знак"/>
    <w:link w:val="341"/>
    <w:rsid w:val="001D0D3D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205012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1D0D3D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205012"/>
    <w:pPr>
      <w:keepNext/>
    </w:pPr>
  </w:style>
  <w:style w:type="paragraph" w:customStyle="1" w:styleId="34f1">
    <w:name w:val="34_Рамка_Основной"/>
    <w:basedOn w:val="34b"/>
    <w:link w:val="34f0"/>
    <w:rsid w:val="0020501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20501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20501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20501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20501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20501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20501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20501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20501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20501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20501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20501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20501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20501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205012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1D0D3D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205012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20501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20501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20501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20501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205012"/>
    <w:rPr>
      <w:sz w:val="18"/>
      <w:lang w:eastAsia="x-none"/>
    </w:rPr>
  </w:style>
  <w:style w:type="paragraph" w:customStyle="1" w:styleId="34fff1">
    <w:name w:val="34_Листинг"/>
    <w:basedOn w:val="34b"/>
    <w:rsid w:val="0020501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205012"/>
    <w:rPr>
      <w:b/>
    </w:rPr>
  </w:style>
  <w:style w:type="paragraph" w:customStyle="1" w:styleId="3440">
    <w:name w:val="34_Заголовок_4_Приложение"/>
    <w:basedOn w:val="4"/>
    <w:next w:val="34b"/>
    <w:rsid w:val="00205012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205012"/>
    <w:pPr>
      <w:numPr>
        <w:numId w:val="22"/>
      </w:numPr>
    </w:pPr>
    <w:rPr>
      <w:lang w:val="x-none"/>
    </w:rPr>
  </w:style>
  <w:style w:type="character" w:customStyle="1" w:styleId="34fff3">
    <w:name w:val="34_Знак_Гиперссылка"/>
    <w:rsid w:val="0020501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205012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205012"/>
    <w:pPr>
      <w:numPr>
        <w:numId w:val="5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20501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205012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205012"/>
    <w:pPr>
      <w:numPr>
        <w:numId w:val="6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20501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20501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205012"/>
    <w:pPr>
      <w:numPr>
        <w:numId w:val="7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20501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20501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205012"/>
    <w:pPr>
      <w:numPr>
        <w:numId w:val="8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20501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205012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20501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205012"/>
  </w:style>
  <w:style w:type="paragraph" w:customStyle="1" w:styleId="34fffb">
    <w:name w:val="34_Пример_Заголовок"/>
    <w:basedOn w:val="34f8"/>
    <w:next w:val="34f8"/>
    <w:rsid w:val="00205012"/>
    <w:pPr>
      <w:keepNext/>
      <w:spacing w:after="120"/>
    </w:pPr>
    <w:rPr>
      <w:b/>
      <w:lang w:eastAsia="ru-RU"/>
    </w:rPr>
  </w:style>
  <w:style w:type="character" w:styleId="a7">
    <w:name w:val="FollowedHyperlink"/>
    <w:rsid w:val="00205012"/>
    <w:rPr>
      <w:color w:val="auto"/>
    </w:rPr>
  </w:style>
  <w:style w:type="character" w:customStyle="1" w:styleId="34fffc">
    <w:name w:val="34_Знак_Нижний_индекс"/>
    <w:rsid w:val="00205012"/>
    <w:rPr>
      <w:vertAlign w:val="subscript"/>
    </w:rPr>
  </w:style>
  <w:style w:type="character" w:styleId="a8">
    <w:name w:val="footnote reference"/>
    <w:basedOn w:val="a1"/>
    <w:semiHidden/>
    <w:rsid w:val="00205012"/>
    <w:rPr>
      <w:vertAlign w:val="superscript"/>
    </w:rPr>
  </w:style>
  <w:style w:type="paragraph" w:styleId="a9">
    <w:name w:val="header"/>
    <w:basedOn w:val="34b"/>
    <w:link w:val="aa"/>
    <w:rsid w:val="0020501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205012"/>
    <w:rPr>
      <w:lang w:eastAsia="x-none"/>
    </w:rPr>
  </w:style>
  <w:style w:type="paragraph" w:styleId="ab">
    <w:name w:val="footer"/>
    <w:basedOn w:val="34b"/>
    <w:link w:val="ac"/>
    <w:rsid w:val="0020501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205012"/>
    <w:rPr>
      <w:lang w:eastAsia="x-none"/>
    </w:rPr>
  </w:style>
  <w:style w:type="numbering" w:customStyle="1" w:styleId="a">
    <w:name w:val="Приложение"/>
    <w:uiPriority w:val="99"/>
    <w:rsid w:val="00205012"/>
    <w:pPr>
      <w:numPr>
        <w:numId w:val="15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205012"/>
    <w:pPr>
      <w:keepNext/>
    </w:pPr>
  </w:style>
  <w:style w:type="character" w:customStyle="1" w:styleId="3434">
    <w:name w:val="34_Список_Марк_3 Знак"/>
    <w:basedOn w:val="34d"/>
    <w:link w:val="3432"/>
    <w:rsid w:val="00D50802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20501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20501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1D0D3D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1D0D3D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1D0D3D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20501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205012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205012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1D0D3D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205012"/>
    <w:pPr>
      <w:keepNext/>
    </w:pPr>
  </w:style>
  <w:style w:type="character" w:customStyle="1" w:styleId="34ffff0">
    <w:name w:val="34_Процедура_Подшаг Знак"/>
    <w:basedOn w:val="34d"/>
    <w:link w:val="344"/>
    <w:rsid w:val="001D0D3D"/>
    <w:rPr>
      <w:sz w:val="24"/>
      <w:lang w:eastAsia="x-none"/>
    </w:rPr>
  </w:style>
  <w:style w:type="character" w:customStyle="1" w:styleId="34ffff2">
    <w:name w:val="34_Знак_Клавиши"/>
    <w:rsid w:val="0020501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20501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205012"/>
  </w:style>
  <w:style w:type="paragraph" w:styleId="ad">
    <w:name w:val="caption"/>
    <w:basedOn w:val="34b"/>
    <w:next w:val="34b"/>
    <w:rsid w:val="00720E19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205012"/>
    <w:pPr>
      <w:numPr>
        <w:numId w:val="1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20501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20501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1D0D3D"/>
    <w:rPr>
      <w:sz w:val="24"/>
      <w:lang w:eastAsia="x-none"/>
    </w:rPr>
  </w:style>
  <w:style w:type="character" w:customStyle="1" w:styleId="ae">
    <w:name w:val="Основной текст Знак"/>
    <w:semiHidden/>
    <w:rsid w:val="0020501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205012"/>
    <w:rPr>
      <w:rFonts w:ascii="Arial" w:hAnsi="Arial"/>
    </w:rPr>
  </w:style>
  <w:style w:type="character" w:customStyle="1" w:styleId="af0">
    <w:name w:val="Тема примечания Знак"/>
    <w:semiHidden/>
    <w:rsid w:val="0020501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20501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20501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205012"/>
  </w:style>
  <w:style w:type="character" w:styleId="af3">
    <w:name w:val="annotation reference"/>
    <w:semiHidden/>
    <w:rsid w:val="00205012"/>
    <w:rPr>
      <w:sz w:val="16"/>
      <w:szCs w:val="16"/>
    </w:rPr>
  </w:style>
  <w:style w:type="character" w:styleId="af4">
    <w:name w:val="page number"/>
    <w:rsid w:val="00205012"/>
  </w:style>
  <w:style w:type="paragraph" w:styleId="af5">
    <w:name w:val="Body Text"/>
    <w:basedOn w:val="a0"/>
    <w:link w:val="13"/>
    <w:semiHidden/>
    <w:unhideWhenUsed/>
    <w:rsid w:val="0020501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205012"/>
    <w:rPr>
      <w:sz w:val="24"/>
    </w:rPr>
  </w:style>
  <w:style w:type="paragraph" w:styleId="af6">
    <w:name w:val="annotation subject"/>
    <w:basedOn w:val="af2"/>
    <w:next w:val="af2"/>
    <w:link w:val="14"/>
    <w:semiHidden/>
    <w:rsid w:val="0020501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205012"/>
    <w:rPr>
      <w:b/>
      <w:bCs/>
    </w:rPr>
  </w:style>
  <w:style w:type="paragraph" w:styleId="af7">
    <w:name w:val="Balloon Text"/>
    <w:basedOn w:val="a0"/>
    <w:link w:val="15"/>
    <w:semiHidden/>
    <w:rsid w:val="0020501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20501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205012"/>
  </w:style>
  <w:style w:type="paragraph" w:customStyle="1" w:styleId="34ffff9">
    <w:name w:val="34_ТЛ_Подпись"/>
    <w:basedOn w:val="34f6"/>
    <w:rsid w:val="00205012"/>
  </w:style>
  <w:style w:type="paragraph" w:customStyle="1" w:styleId="34ffffa">
    <w:name w:val="34_ТЛ_Подпись_скрытый"/>
    <w:basedOn w:val="34ffff9"/>
    <w:rsid w:val="00205012"/>
    <w:rPr>
      <w:vanish/>
    </w:rPr>
  </w:style>
  <w:style w:type="paragraph" w:customStyle="1" w:styleId="34ffffb">
    <w:name w:val="34_Комментарий_Философта"/>
    <w:basedOn w:val="34b"/>
    <w:rsid w:val="0020501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20501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20501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205012"/>
    <w:rPr>
      <w:b/>
    </w:rPr>
  </w:style>
  <w:style w:type="paragraph" w:customStyle="1" w:styleId="34ffffe">
    <w:name w:val="34_Таблица_Сноска_Линия"/>
    <w:basedOn w:val="34fff7"/>
    <w:next w:val="34fff7"/>
    <w:rsid w:val="00205012"/>
    <w:pPr>
      <w:keepNext/>
    </w:pPr>
  </w:style>
  <w:style w:type="paragraph" w:styleId="af8">
    <w:name w:val="Normal (Web)"/>
    <w:basedOn w:val="a0"/>
    <w:uiPriority w:val="99"/>
    <w:semiHidden/>
    <w:unhideWhenUsed/>
    <w:rsid w:val="009C66F6"/>
    <w:pPr>
      <w:spacing w:before="100" w:beforeAutospacing="1" w:after="100" w:afterAutospacing="1"/>
    </w:pPr>
    <w:rPr>
      <w:szCs w:val="24"/>
    </w:rPr>
  </w:style>
  <w:style w:type="paragraph" w:customStyle="1" w:styleId="34fffff">
    <w:name w:val="34_Таблица_Примечание"/>
    <w:basedOn w:val="34fff7"/>
    <w:rsid w:val="00205012"/>
  </w:style>
  <w:style w:type="character" w:customStyle="1" w:styleId="34fffff0">
    <w:name w:val="34_Знак_Значение"/>
    <w:qFormat/>
    <w:rsid w:val="00205012"/>
    <w:rPr>
      <w:rFonts w:ascii="Calibri" w:hAnsi="Calibri"/>
    </w:rPr>
  </w:style>
  <w:style w:type="character" w:styleId="af9">
    <w:name w:val="Hyperlink"/>
    <w:rsid w:val="00205012"/>
    <w:rPr>
      <w:color w:val="0000FF"/>
      <w:u w:val="single"/>
    </w:rPr>
  </w:style>
  <w:style w:type="paragraph" w:customStyle="1" w:styleId="34fffff1">
    <w:name w:val="34_Рисунок_Подпись"/>
    <w:basedOn w:val="34b"/>
    <w:rsid w:val="0020501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205012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20501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205012"/>
    <w:pPr>
      <w:numPr>
        <w:numId w:val="19"/>
      </w:numPr>
    </w:pPr>
  </w:style>
  <w:style w:type="paragraph" w:customStyle="1" w:styleId="34fffff3">
    <w:name w:val="34_Процедура_Заголовок"/>
    <w:basedOn w:val="34b"/>
    <w:next w:val="34ffff1"/>
    <w:rsid w:val="0020501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20501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20501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B102E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20501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20501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20501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20501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20501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20501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20501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20501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20501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20501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20501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20501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a">
    <w:name w:val="Table Grid"/>
    <w:basedOn w:val="a2"/>
    <w:rsid w:val="002050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720E19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20501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20501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205012"/>
    <w:pPr>
      <w:jc w:val="center"/>
    </w:pPr>
  </w:style>
  <w:style w:type="paragraph" w:customStyle="1" w:styleId="3411">
    <w:name w:val="34_Таблица_Список_Марк_1_без_отступа"/>
    <w:basedOn w:val="34ff6"/>
    <w:rsid w:val="00205012"/>
    <w:pPr>
      <w:numPr>
        <w:numId w:val="41"/>
      </w:numPr>
    </w:pPr>
  </w:style>
  <w:style w:type="paragraph" w:customStyle="1" w:styleId="34fffff9">
    <w:name w:val="34_Формула"/>
    <w:basedOn w:val="a0"/>
    <w:rsid w:val="0020501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20501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205012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9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74C4E7-B1A6-4FD2-B17B-F65BA7B2B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38</TotalTime>
  <Pages>7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Технологическая инструкция</vt:lpstr>
    </vt:vector>
  </TitlesOfParts>
  <Company>Название организации</Company>
  <LinksUpToDate>false</LinksUpToDate>
  <CharactersWithSpaces>3781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Технологическая инструкция</dc:title>
  <dc:creator>Oksana</dc:creator>
  <cp:lastModifiedBy>Oksana</cp:lastModifiedBy>
  <cp:revision>49</cp:revision>
  <cp:lastPrinted>2014-09-08T01:50:00Z</cp:lastPrinted>
  <dcterms:created xsi:type="dcterms:W3CDTF">2014-09-16T07:45:00Z</dcterms:created>
  <dcterms:modified xsi:type="dcterms:W3CDTF">2023-05-04T22:54:00Z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A.B.XXX.И2.XX.X-X.X</vt:lpwstr>
  </property>
  <property fmtid="{D5CDD505-2E9C-101B-9397-08002B2CF9AE}" pid="8" name="год_издания">
    <vt:lpwstr>2023</vt:lpwstr>
  </property>
</Properties>
</file>