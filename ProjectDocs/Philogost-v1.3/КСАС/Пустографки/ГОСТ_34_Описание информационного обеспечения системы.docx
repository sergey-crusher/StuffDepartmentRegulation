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344" w:rsidRDefault="00C64344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887B82">
        <w:t>Название организации</w:t>
      </w:r>
      <w:r>
        <w:fldChar w:fldCharType="end"/>
      </w:r>
    </w:p>
    <w:p w:rsidR="00C64344" w:rsidRPr="00C816E8" w:rsidRDefault="00C6434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C64344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C64344" w:rsidRPr="00C816E8" w:rsidRDefault="00C64344" w:rsidP="00345A40">
            <w:pPr>
              <w:pStyle w:val="34ffff8"/>
            </w:pPr>
            <w:r w:rsidRPr="00C816E8">
              <w:t>УТВЕРЖДЕН</w:t>
            </w:r>
          </w:p>
          <w:p w:rsidR="00C64344" w:rsidRPr="00C816E8" w:rsidRDefault="007272EC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887B82">
              <w:t>A.B.XXX.П5.XX.X-X.X</w:t>
            </w:r>
            <w:r>
              <w:fldChar w:fldCharType="end"/>
            </w:r>
            <w:r w:rsidR="00C64344" w:rsidRPr="00C816E8">
              <w:t>-ЛУ</w:t>
            </w:r>
          </w:p>
          <w:p w:rsidR="00C64344" w:rsidRPr="00C816E8" w:rsidRDefault="00C64344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C64344" w:rsidRPr="00C816E8" w:rsidRDefault="00C64344" w:rsidP="00345A40">
            <w:pPr>
              <w:pStyle w:val="34ffff8"/>
            </w:pPr>
            <w:r w:rsidRPr="00C816E8">
              <w:t>УТВЕРЖДАЮ</w:t>
            </w:r>
          </w:p>
        </w:tc>
      </w:tr>
      <w:tr w:rsidR="00C64344" w:rsidRPr="00C816E8" w:rsidTr="00345A40">
        <w:trPr>
          <w:trHeight w:val="630"/>
        </w:trPr>
        <w:tc>
          <w:tcPr>
            <w:tcW w:w="5554" w:type="dxa"/>
            <w:vMerge/>
          </w:tcPr>
          <w:p w:rsidR="00C64344" w:rsidRPr="00C816E8" w:rsidRDefault="00C64344" w:rsidP="00345A40"/>
        </w:tc>
        <w:tc>
          <w:tcPr>
            <w:tcW w:w="4563" w:type="dxa"/>
          </w:tcPr>
          <w:p w:rsidR="00C64344" w:rsidRPr="00C816E8" w:rsidRDefault="00C64344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C64344" w:rsidRPr="00C816E8" w:rsidTr="00345A40">
        <w:trPr>
          <w:trHeight w:val="353"/>
        </w:trPr>
        <w:tc>
          <w:tcPr>
            <w:tcW w:w="5554" w:type="dxa"/>
            <w:vMerge/>
          </w:tcPr>
          <w:p w:rsidR="00C64344" w:rsidRPr="00C816E8" w:rsidRDefault="00C64344" w:rsidP="00345A40"/>
        </w:tc>
        <w:tc>
          <w:tcPr>
            <w:tcW w:w="4563" w:type="dxa"/>
          </w:tcPr>
          <w:p w:rsidR="00C64344" w:rsidRPr="00C816E8" w:rsidRDefault="00C64344" w:rsidP="00B617AD">
            <w:pPr>
              <w:pStyle w:val="34ffff9"/>
            </w:pPr>
            <w:r w:rsidRPr="00C816E8">
              <w:t>____________________ И. О. Фамилия</w:t>
            </w:r>
          </w:p>
          <w:p w:rsidR="00C64344" w:rsidRPr="00C816E8" w:rsidRDefault="00C643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87B8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C64344" w:rsidRPr="00C816E8" w:rsidRDefault="00C64344" w:rsidP="00801734">
      <w:pPr>
        <w:pStyle w:val="34f5"/>
      </w:pPr>
    </w:p>
    <w:p w:rsidR="00C64344" w:rsidRDefault="00C64344" w:rsidP="00801734">
      <w:pPr>
        <w:pStyle w:val="34f5"/>
      </w:pPr>
    </w:p>
    <w:p w:rsidR="00C64344" w:rsidRDefault="00C64344" w:rsidP="00801734">
      <w:pPr>
        <w:pStyle w:val="34f5"/>
        <w:rPr>
          <w:lang w:val="en-US"/>
        </w:rPr>
      </w:pPr>
    </w:p>
    <w:p w:rsidR="00833ABD" w:rsidRPr="00833ABD" w:rsidRDefault="00833ABD" w:rsidP="00801734">
      <w:pPr>
        <w:pStyle w:val="34f5"/>
        <w:rPr>
          <w:lang w:val="en-US"/>
        </w:rPr>
      </w:pPr>
    </w:p>
    <w:p w:rsidR="00C64344" w:rsidRPr="00C816E8" w:rsidRDefault="00C64344" w:rsidP="00801734">
      <w:pPr>
        <w:pStyle w:val="34f5"/>
      </w:pPr>
    </w:p>
    <w:p w:rsidR="00C64344" w:rsidRPr="00C816E8" w:rsidRDefault="007272EC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887B82">
        <w:t>Полное название системы</w:t>
      </w:r>
      <w:r>
        <w:fldChar w:fldCharType="end"/>
      </w:r>
    </w:p>
    <w:p w:rsidR="00C64344" w:rsidRPr="00C816E8" w:rsidRDefault="00C64344" w:rsidP="00801734">
      <w:pPr>
        <w:pStyle w:val="34ffc"/>
      </w:pPr>
      <w:r w:rsidRPr="00C816E8">
        <w:t>(</w:t>
      </w:r>
      <w:r w:rsidR="007272EC">
        <w:fldChar w:fldCharType="begin"/>
      </w:r>
      <w:r w:rsidR="007272EC">
        <w:instrText xml:space="preserve"> DOCPROPERTY  краткое_название_системы  \* MERGEFORMAT </w:instrText>
      </w:r>
      <w:r w:rsidR="007272EC">
        <w:fldChar w:fldCharType="separate"/>
      </w:r>
      <w:r w:rsidR="00887B82">
        <w:t>Краткое название системы</w:t>
      </w:r>
      <w:r w:rsidR="007272EC">
        <w:fldChar w:fldCharType="end"/>
      </w:r>
      <w:r w:rsidRPr="00C816E8">
        <w:t>)</w:t>
      </w:r>
    </w:p>
    <w:p w:rsidR="00C64344" w:rsidRPr="00C816E8" w:rsidRDefault="007272EC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887B82">
        <w:t>Описание информационного обеспечения системы</w:t>
      </w:r>
      <w:r>
        <w:fldChar w:fldCharType="end"/>
      </w:r>
    </w:p>
    <w:p w:rsidR="00C64344" w:rsidRDefault="00C64344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887B82">
        <w:t>A.B.XXX.П5.XX.X-X.X</w:t>
      </w:r>
      <w:r w:rsidRPr="00C816E8">
        <w:fldChar w:fldCharType="end"/>
      </w:r>
    </w:p>
    <w:p w:rsidR="00C64344" w:rsidRDefault="00C64344" w:rsidP="00801734">
      <w:pPr>
        <w:pStyle w:val="34f5"/>
      </w:pPr>
    </w:p>
    <w:p w:rsidR="00833ABD" w:rsidRPr="00433758" w:rsidRDefault="00833ABD" w:rsidP="00801734">
      <w:pPr>
        <w:pStyle w:val="34f5"/>
      </w:pPr>
    </w:p>
    <w:p w:rsidR="00833ABD" w:rsidRPr="00433758" w:rsidRDefault="00833ABD" w:rsidP="00801734">
      <w:pPr>
        <w:pStyle w:val="34f5"/>
      </w:pPr>
    </w:p>
    <w:p w:rsidR="00C64344" w:rsidRDefault="00C64344" w:rsidP="00801734">
      <w:pPr>
        <w:pStyle w:val="34f5"/>
      </w:pPr>
    </w:p>
    <w:p w:rsidR="00C64344" w:rsidRDefault="00C6434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C6434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C64344" w:rsidRPr="00C816E8" w:rsidRDefault="00C64344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C64344" w:rsidRPr="00C816E8" w:rsidRDefault="00C64344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C64344" w:rsidRPr="00C816E8" w:rsidRDefault="00C64344" w:rsidP="00345A40">
            <w:pPr>
              <w:pStyle w:val="34ffff9"/>
            </w:pPr>
          </w:p>
        </w:tc>
      </w:tr>
      <w:tr w:rsidR="00C64344" w:rsidRPr="00C816E8" w:rsidTr="00345A40">
        <w:trPr>
          <w:trHeight w:val="868"/>
        </w:trPr>
        <w:tc>
          <w:tcPr>
            <w:tcW w:w="4564" w:type="dxa"/>
          </w:tcPr>
          <w:p w:rsidR="00C64344" w:rsidRPr="00C816E8" w:rsidRDefault="00C6434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64344" w:rsidRPr="00C816E8" w:rsidRDefault="00C64344" w:rsidP="00345A40">
            <w:pPr>
              <w:pStyle w:val="34ffff9"/>
            </w:pPr>
          </w:p>
        </w:tc>
        <w:tc>
          <w:tcPr>
            <w:tcW w:w="4563" w:type="dxa"/>
          </w:tcPr>
          <w:p w:rsidR="00C64344" w:rsidRPr="00C816E8" w:rsidRDefault="00C6434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64344" w:rsidRPr="00C816E8" w:rsidTr="00345A40">
        <w:trPr>
          <w:trHeight w:val="404"/>
        </w:trPr>
        <w:tc>
          <w:tcPr>
            <w:tcW w:w="4564" w:type="dxa"/>
          </w:tcPr>
          <w:p w:rsidR="00C64344" w:rsidRPr="00C816E8" w:rsidRDefault="00C64344" w:rsidP="00345A40">
            <w:pPr>
              <w:pStyle w:val="34ffff9"/>
            </w:pPr>
            <w:r w:rsidRPr="00C816E8">
              <w:t>____________________ И. О. Фамилия</w:t>
            </w:r>
          </w:p>
          <w:p w:rsidR="00C64344" w:rsidRPr="00C816E8" w:rsidRDefault="00C64344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87B8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64344" w:rsidRPr="00C816E8" w:rsidRDefault="00C64344" w:rsidP="00345A40">
            <w:pPr>
              <w:pStyle w:val="34ffff9"/>
            </w:pPr>
          </w:p>
        </w:tc>
        <w:tc>
          <w:tcPr>
            <w:tcW w:w="4563" w:type="dxa"/>
          </w:tcPr>
          <w:p w:rsidR="00C64344" w:rsidRPr="00C816E8" w:rsidRDefault="00C64344" w:rsidP="00B617AD">
            <w:pPr>
              <w:pStyle w:val="34ffff9"/>
            </w:pPr>
            <w:r w:rsidRPr="00C816E8">
              <w:t>____________________ И. О. Фамилия</w:t>
            </w:r>
          </w:p>
          <w:p w:rsidR="00C64344" w:rsidRPr="00C816E8" w:rsidRDefault="00C643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87B8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C64344" w:rsidRPr="00C816E8" w:rsidTr="00345A40">
        <w:trPr>
          <w:trHeight w:val="404"/>
        </w:trPr>
        <w:tc>
          <w:tcPr>
            <w:tcW w:w="4564" w:type="dxa"/>
            <w:vAlign w:val="center"/>
          </w:tcPr>
          <w:p w:rsidR="00C64344" w:rsidRPr="00C816E8" w:rsidRDefault="00C64344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C64344" w:rsidRPr="00C816E8" w:rsidRDefault="00C64344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C64344" w:rsidRPr="00C816E8" w:rsidRDefault="00C64344" w:rsidP="00345A40">
            <w:pPr>
              <w:pStyle w:val="34ffff8"/>
            </w:pPr>
          </w:p>
        </w:tc>
      </w:tr>
      <w:tr w:rsidR="00C64344" w:rsidRPr="00C816E8" w:rsidTr="00345A40">
        <w:trPr>
          <w:trHeight w:val="864"/>
        </w:trPr>
        <w:tc>
          <w:tcPr>
            <w:tcW w:w="4564" w:type="dxa"/>
          </w:tcPr>
          <w:p w:rsidR="00C64344" w:rsidRPr="00C816E8" w:rsidRDefault="00C64344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C64344" w:rsidRPr="00C816E8" w:rsidRDefault="00C64344" w:rsidP="00345A40">
            <w:pPr>
              <w:pStyle w:val="34ffff9"/>
            </w:pPr>
          </w:p>
        </w:tc>
        <w:tc>
          <w:tcPr>
            <w:tcW w:w="4563" w:type="dxa"/>
          </w:tcPr>
          <w:p w:rsidR="00C64344" w:rsidRPr="00C816E8" w:rsidRDefault="00C64344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C64344" w:rsidRPr="00C816E8" w:rsidTr="00345A40">
        <w:trPr>
          <w:trHeight w:val="643"/>
        </w:trPr>
        <w:tc>
          <w:tcPr>
            <w:tcW w:w="4564" w:type="dxa"/>
          </w:tcPr>
          <w:p w:rsidR="00C64344" w:rsidRPr="00C816E8" w:rsidRDefault="00C64344" w:rsidP="00B617AD">
            <w:pPr>
              <w:pStyle w:val="34ffff9"/>
            </w:pPr>
            <w:r w:rsidRPr="00C816E8">
              <w:t>____________________ И. О. Фамилия</w:t>
            </w:r>
          </w:p>
          <w:p w:rsidR="00C64344" w:rsidRPr="00C816E8" w:rsidRDefault="00C643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87B8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C64344" w:rsidRPr="00C816E8" w:rsidRDefault="00C64344" w:rsidP="00345A40">
            <w:pPr>
              <w:pStyle w:val="34ffff9"/>
            </w:pPr>
          </w:p>
        </w:tc>
        <w:tc>
          <w:tcPr>
            <w:tcW w:w="4563" w:type="dxa"/>
          </w:tcPr>
          <w:p w:rsidR="00C64344" w:rsidRPr="00C816E8" w:rsidRDefault="00C64344" w:rsidP="00B617AD">
            <w:pPr>
              <w:pStyle w:val="34ffff9"/>
            </w:pPr>
            <w:r w:rsidRPr="00C816E8">
              <w:t>____________________ И. О. Фамилия</w:t>
            </w:r>
          </w:p>
          <w:p w:rsidR="00C64344" w:rsidRPr="00C816E8" w:rsidRDefault="00C64344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887B82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C64344" w:rsidRPr="00801734" w:rsidRDefault="00C64344" w:rsidP="00801734">
      <w:pPr>
        <w:pStyle w:val="34f5"/>
        <w:rPr>
          <w:lang w:val="en-US"/>
        </w:rPr>
      </w:pPr>
    </w:p>
    <w:p w:rsidR="0076630F" w:rsidRPr="0076630F" w:rsidRDefault="0076630F" w:rsidP="00E67105">
      <w:pPr>
        <w:pStyle w:val="34f5"/>
      </w:pPr>
    </w:p>
    <w:p w:rsidR="0069117E" w:rsidRDefault="0069117E" w:rsidP="003F38DF">
      <w:pPr>
        <w:pStyle w:val="34b"/>
        <w:sectPr w:rsidR="0069117E" w:rsidSect="0076630F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  <w:rPr>
          <w:lang w:val="en-US"/>
        </w:rPr>
      </w:pPr>
      <w:r>
        <w:lastRenderedPageBreak/>
        <w:t>Содержание</w:t>
      </w:r>
    </w:p>
    <w:bookmarkStart w:id="0" w:name="_GoBack"/>
    <w:bookmarkEnd w:id="0"/>
    <w:p w:rsidR="00FC0BD1" w:rsidRDefault="0058422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3071" w:history="1">
        <w:r w:rsidR="00FC0BD1" w:rsidRPr="00AF6266">
          <w:rPr>
            <w:rStyle w:val="a4"/>
          </w:rPr>
          <w:t>1 Состав информационного обеспечения</w:t>
        </w:r>
        <w:r w:rsidR="00FC0BD1">
          <w:rPr>
            <w:webHidden/>
          </w:rPr>
          <w:tab/>
        </w:r>
        <w:r w:rsidR="00FC0BD1">
          <w:rPr>
            <w:webHidden/>
          </w:rPr>
          <w:fldChar w:fldCharType="begin"/>
        </w:r>
        <w:r w:rsidR="00FC0BD1">
          <w:rPr>
            <w:webHidden/>
          </w:rPr>
          <w:instrText xml:space="preserve"> PAGEREF _Toc134443071 \h </w:instrText>
        </w:r>
        <w:r w:rsidR="00FC0BD1">
          <w:rPr>
            <w:webHidden/>
          </w:rPr>
        </w:r>
        <w:r w:rsidR="00FC0BD1">
          <w:rPr>
            <w:webHidden/>
          </w:rPr>
          <w:fldChar w:fldCharType="separate"/>
        </w:r>
        <w:r w:rsidR="00FC0BD1">
          <w:rPr>
            <w:webHidden/>
          </w:rPr>
          <w:t>3</w:t>
        </w:r>
        <w:r w:rsidR="00FC0BD1">
          <w:rPr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72" w:history="1">
        <w:r w:rsidRPr="00AF6266">
          <w:rPr>
            <w:rStyle w:val="a4"/>
          </w:rPr>
          <w:t>2 Организация информационного обеспечения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73" w:history="1">
        <w:r w:rsidRPr="00AF6266">
          <w:rPr>
            <w:rStyle w:val="a4"/>
            <w:noProof/>
          </w:rPr>
          <w:t>2.1 Принципы организации информационного обеспечения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74" w:history="1">
        <w:r w:rsidRPr="00AF6266">
          <w:rPr>
            <w:rStyle w:val="a4"/>
            <w:noProof/>
          </w:rPr>
          <w:t>2.2 Описание организации баз данных и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75" w:history="1">
        <w:r w:rsidRPr="00AF6266">
          <w:rPr>
            <w:rStyle w:val="a4"/>
            <w:noProof/>
          </w:rPr>
          <w:t>2.3 Решения по применению классификаторов информации, нормативно-справочной информации и унифицированных форм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76" w:history="1">
        <w:r w:rsidRPr="00AF6266">
          <w:rPr>
            <w:rStyle w:val="a4"/>
            <w:noProof/>
          </w:rPr>
          <w:t>2.4 Решения по методам и средствам формирования, хранения, актуализации и предоставления информации для использования 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77" w:history="1">
        <w:r w:rsidRPr="00AF6266">
          <w:rPr>
            <w:rStyle w:val="a4"/>
            <w:noProof/>
          </w:rPr>
          <w:t>2.5 Решения, обеспечивающие информационное взаимодействие АС с другими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78" w:history="1">
        <w:r w:rsidRPr="00AF6266">
          <w:rPr>
            <w:rStyle w:val="a4"/>
          </w:rPr>
          <w:t>3 Организация сбора и передачи информации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79" w:history="1">
        <w:r w:rsidRPr="00AF6266">
          <w:rPr>
            <w:rStyle w:val="a4"/>
            <w:noProof/>
          </w:rPr>
          <w:t>3.1 Перечень источников и потребителей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0" w:history="1">
        <w:r w:rsidRPr="00AF6266">
          <w:rPr>
            <w:rStyle w:val="a4"/>
            <w:noProof/>
          </w:rPr>
          <w:t>3.2 Общие требования к организации сбора, передачи, контроля и корректировки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81" w:history="1">
        <w:r w:rsidRPr="00AF6266">
          <w:rPr>
            <w:rStyle w:val="a4"/>
          </w:rPr>
          <w:t>4 Построение системы классификации и кодирования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2" w:history="1">
        <w:r w:rsidRPr="00AF6266">
          <w:rPr>
            <w:rStyle w:val="a4"/>
            <w:noProof/>
          </w:rPr>
          <w:t>4.1 Перечень используемых категорий классификаторов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3" w:history="1">
        <w:r w:rsidRPr="00AF6266">
          <w:rPr>
            <w:rStyle w:val="a4"/>
            <w:noProof/>
          </w:rPr>
          <w:t>4.2 Методы классификации, применяемые при разработке классификаторов в создаваемой 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4" w:history="1">
        <w:r w:rsidRPr="00AF6266">
          <w:rPr>
            <w:rStyle w:val="a4"/>
            <w:noProof/>
          </w:rPr>
          <w:t>4.3 Методы кодирования, применяемые при разработке классификаторов в создаваемой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85" w:history="1">
        <w:r w:rsidRPr="00AF6266">
          <w:rPr>
            <w:rStyle w:val="a4"/>
          </w:rPr>
          <w:t>5 Организация внутримашинной информационной базы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6" w:history="1">
        <w:r w:rsidRPr="00AF6266">
          <w:rPr>
            <w:rStyle w:val="a4"/>
            <w:noProof/>
          </w:rPr>
          <w:t>5.1 Принципы построения внутримашинной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7" w:history="1">
        <w:r w:rsidRPr="00AF6266">
          <w:rPr>
            <w:rStyle w:val="a4"/>
            <w:noProof/>
          </w:rPr>
          <w:t>5.2 Характеристики состава и объема внутримашинной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8" w:history="1">
        <w:r w:rsidRPr="00AF6266">
          <w:rPr>
            <w:rStyle w:val="a4"/>
            <w:noProof/>
          </w:rPr>
          <w:t>5.3 Структура внутримашинной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89" w:history="1">
        <w:r w:rsidRPr="00AF6266">
          <w:rPr>
            <w:rStyle w:val="a4"/>
            <w:noProof/>
          </w:rPr>
          <w:t>5.4 Характеристики баз данных и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90" w:history="1">
        <w:r w:rsidRPr="00AF6266">
          <w:rPr>
            <w:rStyle w:val="a4"/>
            <w:noProof/>
          </w:rPr>
          <w:t>5.5 Решения по корректировке баз данных и массивов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91" w:history="1">
        <w:r w:rsidRPr="00AF6266">
          <w:rPr>
            <w:rStyle w:val="a4"/>
          </w:rPr>
          <w:t>6 Организация внемашинной информационной базы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92" w:history="1">
        <w:r w:rsidRPr="00AF6266">
          <w:rPr>
            <w:rStyle w:val="a4"/>
            <w:noProof/>
          </w:rPr>
          <w:t>6.1 Принципы построения внемашинной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93" w:history="1">
        <w:r w:rsidRPr="00AF6266">
          <w:rPr>
            <w:rStyle w:val="a4"/>
            <w:noProof/>
          </w:rPr>
          <w:t>6.2 Характеристики состава и объема внемашинной информационной базы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94" w:history="1">
        <w:r w:rsidRPr="00AF6266">
          <w:rPr>
            <w:rStyle w:val="a4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3095" w:history="1">
        <w:r w:rsidRPr="00AF6266">
          <w:rPr>
            <w:rStyle w:val="a4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96" w:history="1">
        <w:r w:rsidRPr="00AF6266">
          <w:rPr>
            <w:rStyle w:val="a4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FC0BD1" w:rsidRDefault="00FC0BD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3097" w:history="1">
        <w:r w:rsidRPr="00AF6266">
          <w:rPr>
            <w:rStyle w:val="a4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_Toc134443097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CE3120" w:rsidRDefault="00584228" w:rsidP="00584228">
      <w:pPr>
        <w:pStyle w:val="34b"/>
      </w:pPr>
      <w:r>
        <w:fldChar w:fldCharType="end"/>
      </w:r>
    </w:p>
    <w:p w:rsidR="006F4A36" w:rsidRDefault="006F4A36" w:rsidP="006360BE">
      <w:pPr>
        <w:pStyle w:val="34fffa"/>
      </w:pPr>
    </w:p>
    <w:p w:rsidR="006F4A36" w:rsidRDefault="006F4A36" w:rsidP="00244B9F">
      <w:pPr>
        <w:pStyle w:val="34fffa"/>
        <w:rPr>
          <w:lang w:val="en-US"/>
        </w:rPr>
        <w:sectPr w:rsidR="006F4A36" w:rsidSect="0076630F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CF0E13" w:rsidP="00D47C08">
      <w:pPr>
        <w:pStyle w:val="1"/>
      </w:pPr>
      <w:bookmarkStart w:id="1" w:name="_Toc398633605"/>
      <w:bookmarkStart w:id="2" w:name="_Toc134443071"/>
      <w:r>
        <w:rPr>
          <w:lang w:val="ru-RU"/>
        </w:rPr>
        <w:lastRenderedPageBreak/>
        <w:t>Состав информационного обеспечения</w:t>
      </w:r>
      <w:bookmarkEnd w:id="1"/>
      <w:bookmarkEnd w:id="2"/>
    </w:p>
    <w:p w:rsidR="003140DA" w:rsidRPr="00802600" w:rsidRDefault="00887B82" w:rsidP="00350B99">
      <w:pPr>
        <w:pStyle w:val="34a0"/>
      </w:pPr>
      <w:r w:rsidRPr="00887B82">
        <w:t xml:space="preserve">В разделе «Состав информационного обеспечения АС» приводят наименование и назначение всех элементов информационного обеспечения АС (оперативная и условно-постоянная информация, представленная в виде баз данных, массивов информации, документов, а также методы и средства ее формирования, хранения, актуализации и предоставления для использования </w:t>
      </w:r>
      <w:proofErr w:type="gramStart"/>
      <w:r w:rsidRPr="00887B82">
        <w:t>в</w:t>
      </w:r>
      <w:proofErr w:type="gramEnd"/>
      <w:r w:rsidRPr="00887B82">
        <w:t xml:space="preserve"> АС)</w:t>
      </w:r>
      <w:r w:rsidR="00CF0E13" w:rsidRPr="00CF0E13">
        <w:t>.</w:t>
      </w:r>
    </w:p>
    <w:p w:rsidR="00E36BCB" w:rsidRPr="00802600" w:rsidRDefault="00E36BCB" w:rsidP="00E36BCB">
      <w:pPr>
        <w:pStyle w:val="34b"/>
      </w:pPr>
    </w:p>
    <w:p w:rsidR="00E36BCB" w:rsidRPr="00802600" w:rsidRDefault="00E36BCB" w:rsidP="00E36BCB">
      <w:pPr>
        <w:pStyle w:val="34fffa"/>
      </w:pPr>
    </w:p>
    <w:p w:rsidR="00350B99" w:rsidRDefault="00CF0E13" w:rsidP="00350B99">
      <w:pPr>
        <w:pStyle w:val="1"/>
        <w:rPr>
          <w:lang w:val="ru-RU"/>
        </w:rPr>
      </w:pPr>
      <w:bookmarkStart w:id="3" w:name="_Toc398633606"/>
      <w:bookmarkStart w:id="4" w:name="_Toc134443072"/>
      <w:r>
        <w:rPr>
          <w:lang w:val="ru-RU"/>
        </w:rPr>
        <w:lastRenderedPageBreak/>
        <w:t>Организация информационного обеспечения</w:t>
      </w:r>
      <w:bookmarkEnd w:id="3"/>
      <w:bookmarkEnd w:id="4"/>
    </w:p>
    <w:p w:rsidR="00CF0E13" w:rsidRPr="00887B82" w:rsidRDefault="00CF0E13" w:rsidP="00CF0E13">
      <w:pPr>
        <w:pStyle w:val="2"/>
      </w:pPr>
      <w:bookmarkStart w:id="5" w:name="_Toc398633607"/>
      <w:bookmarkStart w:id="6" w:name="_Toc134443073"/>
      <w:r>
        <w:t>П</w:t>
      </w:r>
      <w:r w:rsidRPr="00CF0E13">
        <w:t xml:space="preserve">ринципы организации информационного обеспечения </w:t>
      </w:r>
      <w:bookmarkEnd w:id="5"/>
      <w:r w:rsidR="00887B82">
        <w:t>АС</w:t>
      </w:r>
      <w:bookmarkEnd w:id="6"/>
    </w:p>
    <w:p w:rsidR="00E36BCB" w:rsidRDefault="00E36BCB" w:rsidP="00E36BCB">
      <w:pPr>
        <w:pStyle w:val="34b"/>
        <w:rPr>
          <w:lang w:eastAsia="ru-RU"/>
        </w:rPr>
      </w:pPr>
    </w:p>
    <w:p w:rsidR="00887B82" w:rsidRPr="00887B82" w:rsidRDefault="00887B82" w:rsidP="00E36BCB">
      <w:pPr>
        <w:pStyle w:val="34b"/>
        <w:rPr>
          <w:lang w:eastAsia="ru-RU"/>
        </w:rPr>
      </w:pPr>
    </w:p>
    <w:p w:rsidR="00CF0E13" w:rsidRPr="001C0BF8" w:rsidRDefault="00887B82" w:rsidP="00887B82">
      <w:pPr>
        <w:pStyle w:val="2"/>
      </w:pPr>
      <w:bookmarkStart w:id="7" w:name="_Toc134443074"/>
      <w:r w:rsidRPr="00887B82">
        <w:t>Описание организации баз данных и массивов информации</w:t>
      </w:r>
      <w:bookmarkEnd w:id="7"/>
    </w:p>
    <w:p w:rsidR="00E36BCB" w:rsidRDefault="00E36BCB" w:rsidP="00E36BCB">
      <w:pPr>
        <w:pStyle w:val="34b"/>
        <w:rPr>
          <w:lang w:eastAsia="ru-RU"/>
        </w:rPr>
      </w:pPr>
    </w:p>
    <w:p w:rsidR="00887B82" w:rsidRPr="001C0BF8" w:rsidRDefault="00887B82" w:rsidP="00E36BCB">
      <w:pPr>
        <w:pStyle w:val="34b"/>
        <w:rPr>
          <w:lang w:eastAsia="ru-RU"/>
        </w:rPr>
      </w:pPr>
    </w:p>
    <w:p w:rsidR="00CF0E13" w:rsidRDefault="00887B82" w:rsidP="00887B82">
      <w:pPr>
        <w:pStyle w:val="2"/>
      </w:pPr>
      <w:bookmarkStart w:id="8" w:name="_Toc134443075"/>
      <w:r w:rsidRPr="00887B82">
        <w:t>Решени</w:t>
      </w:r>
      <w:r>
        <w:t>я</w:t>
      </w:r>
      <w:r w:rsidRPr="00887B82">
        <w:t xml:space="preserve"> по применению классификаторов информации, нормативно-справочной информации и унифицированных форм документов</w:t>
      </w:r>
      <w:bookmarkEnd w:id="8"/>
    </w:p>
    <w:p w:rsidR="00E36BCB" w:rsidRDefault="00E36BCB" w:rsidP="00E36BCB">
      <w:pPr>
        <w:pStyle w:val="34b"/>
        <w:rPr>
          <w:lang w:eastAsia="ru-RU"/>
        </w:rPr>
      </w:pPr>
    </w:p>
    <w:p w:rsidR="00887B82" w:rsidRPr="001C0BF8" w:rsidRDefault="00887B82" w:rsidP="00E36BCB">
      <w:pPr>
        <w:pStyle w:val="34b"/>
        <w:rPr>
          <w:lang w:eastAsia="ru-RU"/>
        </w:rPr>
      </w:pPr>
    </w:p>
    <w:p w:rsidR="00887B82" w:rsidRDefault="00887B82" w:rsidP="00887B82">
      <w:pPr>
        <w:pStyle w:val="2"/>
      </w:pPr>
      <w:bookmarkStart w:id="9" w:name="_Toc134443076"/>
      <w:r w:rsidRPr="00887B82">
        <w:t>Решени</w:t>
      </w:r>
      <w:r>
        <w:t>я</w:t>
      </w:r>
      <w:r w:rsidRPr="00887B82">
        <w:t xml:space="preserve"> </w:t>
      </w:r>
      <w:r>
        <w:t>по методам и средствам формирования, хранения, актуализации и предоставления информации для использова</w:t>
      </w:r>
      <w:r>
        <w:t xml:space="preserve">ния </w:t>
      </w:r>
      <w:proofErr w:type="gramStart"/>
      <w:r>
        <w:t>в</w:t>
      </w:r>
      <w:proofErr w:type="gramEnd"/>
      <w:r>
        <w:t xml:space="preserve"> АС</w:t>
      </w:r>
      <w:bookmarkEnd w:id="9"/>
    </w:p>
    <w:p w:rsidR="00887B82" w:rsidRDefault="00887B82" w:rsidP="00887B82">
      <w:pPr>
        <w:pStyle w:val="34fffa"/>
      </w:pPr>
    </w:p>
    <w:p w:rsidR="00887B82" w:rsidRDefault="00887B82" w:rsidP="00887B82">
      <w:pPr>
        <w:pStyle w:val="34fffa"/>
      </w:pPr>
    </w:p>
    <w:p w:rsidR="00887B82" w:rsidRDefault="00887B82" w:rsidP="00887B82">
      <w:pPr>
        <w:pStyle w:val="2"/>
      </w:pPr>
      <w:bookmarkStart w:id="10" w:name="_Toc134443077"/>
      <w:r w:rsidRPr="00887B82">
        <w:t>Решени</w:t>
      </w:r>
      <w:r>
        <w:t>я, обеспечивающи</w:t>
      </w:r>
      <w:r>
        <w:t>е</w:t>
      </w:r>
      <w:r>
        <w:t xml:space="preserve"> информационное</w:t>
      </w:r>
      <w:r>
        <w:t xml:space="preserve"> взаимодействие АС с другими АС</w:t>
      </w:r>
      <w:bookmarkEnd w:id="10"/>
    </w:p>
    <w:p w:rsidR="00887B82" w:rsidRDefault="00887B82" w:rsidP="00887B82">
      <w:pPr>
        <w:pStyle w:val="34fffa"/>
      </w:pPr>
    </w:p>
    <w:p w:rsidR="00887B82" w:rsidRPr="001C0BF8" w:rsidRDefault="00887B82" w:rsidP="00887B82">
      <w:pPr>
        <w:pStyle w:val="34fffa"/>
      </w:pPr>
    </w:p>
    <w:p w:rsidR="00350B99" w:rsidRDefault="00CF0E13" w:rsidP="00350B99">
      <w:pPr>
        <w:pStyle w:val="1"/>
      </w:pPr>
      <w:bookmarkStart w:id="11" w:name="_Toc398633611"/>
      <w:bookmarkStart w:id="12" w:name="_Toc134443078"/>
      <w:r>
        <w:rPr>
          <w:lang w:val="ru-RU"/>
        </w:rPr>
        <w:lastRenderedPageBreak/>
        <w:t>Организация сбора и передачи информации</w:t>
      </w:r>
      <w:bookmarkEnd w:id="11"/>
      <w:bookmarkEnd w:id="12"/>
    </w:p>
    <w:p w:rsidR="00CF0E13" w:rsidRDefault="00EC5ECD" w:rsidP="00EC5ECD">
      <w:pPr>
        <w:pStyle w:val="2"/>
      </w:pPr>
      <w:bookmarkStart w:id="13" w:name="_Toc134443079"/>
      <w:r w:rsidRPr="00EC5ECD">
        <w:t>Перечень источников и потребителей информации</w:t>
      </w:r>
      <w:bookmarkEnd w:id="13"/>
    </w:p>
    <w:p w:rsidR="00406E4D" w:rsidRPr="00406E4D" w:rsidRDefault="00406E4D" w:rsidP="00406E4D">
      <w:pPr>
        <w:pStyle w:val="34a0"/>
      </w:pPr>
      <w:r>
        <w:t xml:space="preserve">В данном разделе приводят </w:t>
      </w:r>
      <w:r w:rsidR="00EC5ECD" w:rsidRPr="00EC5ECD">
        <w:t>перечень источников и потребителей информации с указанием оценки интенсивности и объема потоков информации</w:t>
      </w:r>
      <w:r>
        <w:t>.</w:t>
      </w:r>
    </w:p>
    <w:p w:rsidR="005278CA" w:rsidRPr="001C0BF8" w:rsidRDefault="005278CA" w:rsidP="005278CA">
      <w:pPr>
        <w:pStyle w:val="34b"/>
        <w:rPr>
          <w:lang w:eastAsia="ru-RU"/>
        </w:rPr>
      </w:pPr>
    </w:p>
    <w:p w:rsidR="00CF0E13" w:rsidRDefault="004664EA" w:rsidP="00CF0E13">
      <w:pPr>
        <w:pStyle w:val="2"/>
      </w:pPr>
      <w:bookmarkStart w:id="14" w:name="_Toc398633613"/>
      <w:bookmarkStart w:id="15" w:name="_Toc134443080"/>
      <w:r w:rsidRPr="00CF0E13">
        <w:t>Общи</w:t>
      </w:r>
      <w:r>
        <w:t>е</w:t>
      </w:r>
      <w:r w:rsidRPr="00CF0E13">
        <w:t xml:space="preserve"> </w:t>
      </w:r>
      <w:r w:rsidR="00CF0E13" w:rsidRPr="00CF0E13">
        <w:t>требовани</w:t>
      </w:r>
      <w:r>
        <w:t>я</w:t>
      </w:r>
      <w:r w:rsidR="00CF0E13" w:rsidRPr="00CF0E13">
        <w:t xml:space="preserve"> к организации сбора, передачи, конт</w:t>
      </w:r>
      <w:r w:rsidR="00D26F48">
        <w:t>роля и корректировки информации</w:t>
      </w:r>
      <w:bookmarkEnd w:id="14"/>
      <w:bookmarkEnd w:id="15"/>
    </w:p>
    <w:p w:rsidR="005278CA" w:rsidRPr="001C0BF8" w:rsidRDefault="005278CA" w:rsidP="005278CA">
      <w:pPr>
        <w:pStyle w:val="34b"/>
        <w:rPr>
          <w:lang w:eastAsia="ru-RU"/>
        </w:rPr>
      </w:pPr>
    </w:p>
    <w:p w:rsidR="00467C7E" w:rsidRDefault="00467C7E" w:rsidP="005278CA">
      <w:pPr>
        <w:pStyle w:val="34fffa"/>
      </w:pPr>
    </w:p>
    <w:p w:rsidR="00350B99" w:rsidRDefault="00CF0E13" w:rsidP="00350B99">
      <w:pPr>
        <w:pStyle w:val="1"/>
      </w:pPr>
      <w:bookmarkStart w:id="16" w:name="_Toc398633614"/>
      <w:bookmarkStart w:id="17" w:name="_Toc134443081"/>
      <w:r>
        <w:rPr>
          <w:lang w:val="ru-RU"/>
        </w:rPr>
        <w:lastRenderedPageBreak/>
        <w:t>Построение системы классификации и кодирования</w:t>
      </w:r>
      <w:bookmarkEnd w:id="16"/>
      <w:bookmarkEnd w:id="17"/>
    </w:p>
    <w:p w:rsidR="000758B3" w:rsidRDefault="000758B3" w:rsidP="000758B3">
      <w:pPr>
        <w:pStyle w:val="2"/>
      </w:pPr>
      <w:bookmarkStart w:id="18" w:name="_Toc134443082"/>
      <w:r>
        <w:t xml:space="preserve">Перечень </w:t>
      </w:r>
      <w:r>
        <w:t>использ</w:t>
      </w:r>
      <w:r>
        <w:t>уемых категорий классификаторов</w:t>
      </w:r>
      <w:bookmarkEnd w:id="18"/>
    </w:p>
    <w:p w:rsidR="000758B3" w:rsidRDefault="000758B3" w:rsidP="000758B3">
      <w:pPr>
        <w:pStyle w:val="34fffa"/>
      </w:pPr>
    </w:p>
    <w:p w:rsidR="000758B3" w:rsidRDefault="000758B3" w:rsidP="000758B3">
      <w:pPr>
        <w:pStyle w:val="34fffa"/>
      </w:pPr>
    </w:p>
    <w:p w:rsidR="000758B3" w:rsidRDefault="000758B3" w:rsidP="000758B3">
      <w:pPr>
        <w:pStyle w:val="2"/>
      </w:pPr>
      <w:bookmarkStart w:id="19" w:name="_Toc134443083"/>
      <w:r>
        <w:t xml:space="preserve">Методы </w:t>
      </w:r>
      <w:r>
        <w:t>классификации, применяемы</w:t>
      </w:r>
      <w:r>
        <w:t>е</w:t>
      </w:r>
      <w:r>
        <w:t xml:space="preserve"> при разработке к</w:t>
      </w:r>
      <w:r>
        <w:t xml:space="preserve">лассификаторов </w:t>
      </w:r>
      <w:proofErr w:type="gramStart"/>
      <w:r>
        <w:t>в</w:t>
      </w:r>
      <w:proofErr w:type="gramEnd"/>
      <w:r>
        <w:t xml:space="preserve"> создаваемой</w:t>
      </w:r>
      <w:r w:rsidR="00FC0BD1">
        <w:t> </w:t>
      </w:r>
      <w:r>
        <w:t>АС</w:t>
      </w:r>
      <w:bookmarkEnd w:id="19"/>
    </w:p>
    <w:p w:rsidR="000758B3" w:rsidRDefault="000758B3" w:rsidP="000758B3">
      <w:pPr>
        <w:pStyle w:val="34fffa"/>
      </w:pPr>
    </w:p>
    <w:p w:rsidR="000758B3" w:rsidRDefault="000758B3" w:rsidP="000758B3">
      <w:pPr>
        <w:pStyle w:val="34fffa"/>
      </w:pPr>
    </w:p>
    <w:p w:rsidR="000758B3" w:rsidRDefault="000758B3" w:rsidP="000758B3">
      <w:pPr>
        <w:pStyle w:val="2"/>
      </w:pPr>
      <w:bookmarkStart w:id="20" w:name="_Toc134443084"/>
      <w:r>
        <w:t xml:space="preserve">Методы </w:t>
      </w:r>
      <w:r>
        <w:t>кодирования, применяемы</w:t>
      </w:r>
      <w:r>
        <w:t>е</w:t>
      </w:r>
      <w:r>
        <w:t xml:space="preserve"> при разработке к</w:t>
      </w:r>
      <w:r>
        <w:t xml:space="preserve">лассификаторов </w:t>
      </w:r>
      <w:proofErr w:type="gramStart"/>
      <w:r>
        <w:t>в</w:t>
      </w:r>
      <w:proofErr w:type="gramEnd"/>
      <w:r>
        <w:t xml:space="preserve"> создаваемой АС</w:t>
      </w:r>
      <w:bookmarkEnd w:id="20"/>
    </w:p>
    <w:p w:rsidR="000758B3" w:rsidRDefault="000758B3" w:rsidP="000758B3">
      <w:pPr>
        <w:pStyle w:val="34b"/>
        <w:rPr>
          <w:lang w:eastAsia="ru-RU"/>
        </w:rPr>
      </w:pPr>
    </w:p>
    <w:p w:rsidR="000758B3" w:rsidRPr="000758B3" w:rsidRDefault="000758B3" w:rsidP="000758B3">
      <w:pPr>
        <w:pStyle w:val="34b"/>
        <w:rPr>
          <w:lang w:eastAsia="ru-RU"/>
        </w:rPr>
      </w:pPr>
    </w:p>
    <w:p w:rsidR="00CF0E13" w:rsidRDefault="00CF0E13" w:rsidP="00CF0E13">
      <w:pPr>
        <w:pStyle w:val="1"/>
      </w:pPr>
      <w:bookmarkStart w:id="21" w:name="_Toc398633617"/>
      <w:bookmarkStart w:id="22" w:name="_Toc134443085"/>
      <w:r>
        <w:rPr>
          <w:lang w:val="ru-RU"/>
        </w:rPr>
        <w:lastRenderedPageBreak/>
        <w:t xml:space="preserve">Организация </w:t>
      </w:r>
      <w:proofErr w:type="spellStart"/>
      <w:r>
        <w:rPr>
          <w:lang w:val="ru-RU"/>
        </w:rPr>
        <w:t>внутримашинной</w:t>
      </w:r>
      <w:proofErr w:type="spellEnd"/>
      <w:r>
        <w:rPr>
          <w:lang w:val="ru-RU"/>
        </w:rPr>
        <w:t xml:space="preserve"> информационной базы</w:t>
      </w:r>
      <w:bookmarkEnd w:id="21"/>
      <w:bookmarkEnd w:id="22"/>
    </w:p>
    <w:p w:rsidR="00D26F48" w:rsidRPr="001C0BF8" w:rsidRDefault="005A7D6C" w:rsidP="00D26F48">
      <w:pPr>
        <w:pStyle w:val="2"/>
      </w:pPr>
      <w:bookmarkStart w:id="23" w:name="_Toc398633618"/>
      <w:bookmarkStart w:id="24" w:name="_Toc134443086"/>
      <w:r>
        <w:t>П</w:t>
      </w:r>
      <w:r w:rsidR="00D26F48" w:rsidRPr="00D26F48">
        <w:t>ринцип</w:t>
      </w:r>
      <w:r>
        <w:t>ы</w:t>
      </w:r>
      <w:r w:rsidR="00D26F48" w:rsidRPr="00D26F48">
        <w:t xml:space="preserve"> построения </w:t>
      </w:r>
      <w:proofErr w:type="spellStart"/>
      <w:r w:rsidR="00D26F48" w:rsidRPr="00D26F48">
        <w:t>внутримашинной</w:t>
      </w:r>
      <w:proofErr w:type="spellEnd"/>
      <w:r w:rsidR="00D26F48" w:rsidRPr="00D26F48">
        <w:t xml:space="preserve"> информационной базы</w:t>
      </w:r>
      <w:bookmarkEnd w:id="23"/>
      <w:bookmarkEnd w:id="24"/>
    </w:p>
    <w:p w:rsidR="00AB4702" w:rsidRDefault="005A7D6C" w:rsidP="005A7D6C">
      <w:pPr>
        <w:pStyle w:val="34a0"/>
      </w:pPr>
      <w:r>
        <w:t>В данном разделе приводят о</w:t>
      </w:r>
      <w:r w:rsidRPr="00D26F48">
        <w:t xml:space="preserve">писание принципов построения </w:t>
      </w:r>
      <w:proofErr w:type="spellStart"/>
      <w:r w:rsidRPr="00D26F48">
        <w:t>внутримашинной</w:t>
      </w:r>
      <w:proofErr w:type="spellEnd"/>
      <w:r w:rsidRPr="00D26F48">
        <w:t xml:space="preserve"> информационной базы</w:t>
      </w:r>
      <w:r w:rsidR="00AB4702">
        <w:t>.</w:t>
      </w:r>
    </w:p>
    <w:p w:rsidR="00AB4702" w:rsidRDefault="00AB4702" w:rsidP="00AB4702">
      <w:pPr>
        <w:pStyle w:val="34b"/>
      </w:pPr>
    </w:p>
    <w:p w:rsidR="005A7D6C" w:rsidRPr="005A7D6C" w:rsidRDefault="00AB4702" w:rsidP="00AB4702">
      <w:pPr>
        <w:pStyle w:val="2"/>
      </w:pPr>
      <w:bookmarkStart w:id="25" w:name="_Toc134443087"/>
      <w:r w:rsidRPr="00D26F48">
        <w:t>Хар</w:t>
      </w:r>
      <w:r>
        <w:t xml:space="preserve">актеристики </w:t>
      </w:r>
      <w:r w:rsidR="005A7D6C">
        <w:t>состава и объема</w:t>
      </w:r>
      <w:r w:rsidRPr="00AB4702">
        <w:t xml:space="preserve"> </w:t>
      </w:r>
      <w:proofErr w:type="spellStart"/>
      <w:r w:rsidRPr="00D26F48">
        <w:t>внутримашинной</w:t>
      </w:r>
      <w:proofErr w:type="spellEnd"/>
      <w:r w:rsidRPr="00D26F48">
        <w:t xml:space="preserve"> информационной базы</w:t>
      </w:r>
      <w:bookmarkEnd w:id="25"/>
    </w:p>
    <w:p w:rsidR="005278CA" w:rsidRPr="001C0BF8" w:rsidRDefault="005278CA" w:rsidP="005278CA">
      <w:pPr>
        <w:pStyle w:val="34b"/>
        <w:rPr>
          <w:lang w:eastAsia="ru-RU"/>
        </w:rPr>
      </w:pPr>
    </w:p>
    <w:p w:rsidR="00D26F48" w:rsidRDefault="005A7D6C" w:rsidP="00D26F48">
      <w:pPr>
        <w:pStyle w:val="2"/>
      </w:pPr>
      <w:bookmarkStart w:id="26" w:name="_Toc398633619"/>
      <w:bookmarkStart w:id="27" w:name="_Toc134443088"/>
      <w:r w:rsidRPr="00D26F48">
        <w:t>Структур</w:t>
      </w:r>
      <w:r>
        <w:t>а</w:t>
      </w:r>
      <w:r w:rsidRPr="00D26F48">
        <w:t xml:space="preserve"> </w:t>
      </w:r>
      <w:proofErr w:type="spellStart"/>
      <w:r w:rsidR="00D26F48" w:rsidRPr="00D26F48">
        <w:t>внутримашинной</w:t>
      </w:r>
      <w:proofErr w:type="spellEnd"/>
      <w:r w:rsidR="00D26F48" w:rsidRPr="00D26F48">
        <w:t xml:space="preserve"> информационной базы</w:t>
      </w:r>
      <w:bookmarkEnd w:id="26"/>
      <w:bookmarkEnd w:id="27"/>
    </w:p>
    <w:p w:rsidR="008B7C36" w:rsidRPr="008B7C36" w:rsidRDefault="008B7C36" w:rsidP="008B7C36">
      <w:pPr>
        <w:pStyle w:val="34a0"/>
      </w:pPr>
      <w:r>
        <w:t xml:space="preserve">В данном разделе приводят </w:t>
      </w:r>
      <w:r w:rsidR="009C7CFB" w:rsidRPr="009C7CFB">
        <w:t xml:space="preserve">описание структуры </w:t>
      </w:r>
      <w:proofErr w:type="spellStart"/>
      <w:r w:rsidR="009C7CFB" w:rsidRPr="009C7CFB">
        <w:t>внутримашинной</w:t>
      </w:r>
      <w:proofErr w:type="spellEnd"/>
      <w:r w:rsidR="009C7CFB" w:rsidRPr="009C7CFB">
        <w:t xml:space="preserve"> информационной базы на уровне баз данных и массивов информации с описанием характера их взаимосвязей и указанием функций АС, при реализации которых их используют</w:t>
      </w:r>
      <w:r>
        <w:t>.</w:t>
      </w:r>
    </w:p>
    <w:p w:rsidR="005278CA" w:rsidRPr="001C0BF8" w:rsidRDefault="005278CA" w:rsidP="005278CA">
      <w:pPr>
        <w:pStyle w:val="34b"/>
        <w:rPr>
          <w:lang w:eastAsia="ru-RU"/>
        </w:rPr>
      </w:pPr>
    </w:p>
    <w:p w:rsidR="009C7CFB" w:rsidRDefault="009C7CFB" w:rsidP="009C7CFB">
      <w:pPr>
        <w:pStyle w:val="2"/>
      </w:pPr>
      <w:bookmarkStart w:id="28" w:name="_Toc134443089"/>
      <w:r>
        <w:t xml:space="preserve">Характеристики </w:t>
      </w:r>
      <w:r>
        <w:t>б</w:t>
      </w:r>
      <w:r>
        <w:t>аз данных и массивов информации</w:t>
      </w:r>
      <w:bookmarkEnd w:id="28"/>
    </w:p>
    <w:p w:rsidR="009C7CFB" w:rsidRDefault="009C7CFB" w:rsidP="009C7CFB">
      <w:pPr>
        <w:pStyle w:val="34fffa"/>
      </w:pPr>
    </w:p>
    <w:p w:rsidR="009C7CFB" w:rsidRDefault="009C7CFB" w:rsidP="009C7CFB">
      <w:pPr>
        <w:pStyle w:val="34fffa"/>
      </w:pPr>
    </w:p>
    <w:p w:rsidR="009C7CFB" w:rsidRDefault="009C7CFB" w:rsidP="009C7CFB">
      <w:pPr>
        <w:pStyle w:val="2"/>
      </w:pPr>
      <w:bookmarkStart w:id="29" w:name="_Toc134443090"/>
      <w:r>
        <w:t xml:space="preserve">Решения </w:t>
      </w:r>
      <w:r>
        <w:t>по корректировке б</w:t>
      </w:r>
      <w:r>
        <w:t>аз данных и массивов информации</w:t>
      </w:r>
      <w:bookmarkEnd w:id="29"/>
    </w:p>
    <w:p w:rsidR="009C7CFB" w:rsidRDefault="009C7CFB" w:rsidP="009C7CFB">
      <w:pPr>
        <w:pStyle w:val="34fffa"/>
      </w:pPr>
    </w:p>
    <w:p w:rsidR="009C7CFB" w:rsidRPr="001C0BF8" w:rsidRDefault="009C7CFB" w:rsidP="009C7CFB">
      <w:pPr>
        <w:pStyle w:val="34fffa"/>
      </w:pPr>
    </w:p>
    <w:p w:rsidR="00CF0E13" w:rsidRDefault="00CF0E13" w:rsidP="00CF0E13">
      <w:pPr>
        <w:pStyle w:val="1"/>
        <w:rPr>
          <w:lang w:val="ru-RU"/>
        </w:rPr>
      </w:pPr>
      <w:bookmarkStart w:id="30" w:name="_Toc398633620"/>
      <w:bookmarkStart w:id="31" w:name="_Toc134443091"/>
      <w:r>
        <w:rPr>
          <w:lang w:val="ru-RU"/>
        </w:rPr>
        <w:lastRenderedPageBreak/>
        <w:t xml:space="preserve">Организация </w:t>
      </w:r>
      <w:proofErr w:type="spellStart"/>
      <w:r>
        <w:rPr>
          <w:lang w:val="ru-RU"/>
        </w:rPr>
        <w:t>внемашинной</w:t>
      </w:r>
      <w:proofErr w:type="spellEnd"/>
      <w:r>
        <w:rPr>
          <w:lang w:val="ru-RU"/>
        </w:rPr>
        <w:t xml:space="preserve"> </w:t>
      </w:r>
      <w:r w:rsidR="006360BE">
        <w:rPr>
          <w:lang w:val="ru-RU"/>
        </w:rPr>
        <w:t>информационной</w:t>
      </w:r>
      <w:r>
        <w:rPr>
          <w:lang w:val="ru-RU"/>
        </w:rPr>
        <w:t xml:space="preserve"> базы</w:t>
      </w:r>
      <w:bookmarkEnd w:id="30"/>
      <w:bookmarkEnd w:id="31"/>
    </w:p>
    <w:p w:rsidR="00AB4702" w:rsidRPr="001C0BF8" w:rsidRDefault="00AB4702" w:rsidP="00AB4702">
      <w:pPr>
        <w:pStyle w:val="2"/>
      </w:pPr>
      <w:bookmarkStart w:id="32" w:name="_Toc134443092"/>
      <w:r>
        <w:t>П</w:t>
      </w:r>
      <w:r w:rsidRPr="00D26F48">
        <w:t>ринцип</w:t>
      </w:r>
      <w:r>
        <w:t>ы</w:t>
      </w:r>
      <w:r w:rsidRPr="00D26F48">
        <w:t xml:space="preserve"> построения </w:t>
      </w:r>
      <w:proofErr w:type="spellStart"/>
      <w:r>
        <w:t>внемашинной</w:t>
      </w:r>
      <w:proofErr w:type="spellEnd"/>
      <w:r>
        <w:t xml:space="preserve"> </w:t>
      </w:r>
      <w:r w:rsidRPr="00D26F48">
        <w:t>информационной базы</w:t>
      </w:r>
      <w:bookmarkEnd w:id="32"/>
    </w:p>
    <w:p w:rsidR="00AB4702" w:rsidRDefault="00AB4702" w:rsidP="00AB4702">
      <w:pPr>
        <w:pStyle w:val="34b"/>
      </w:pPr>
    </w:p>
    <w:p w:rsidR="00DF147D" w:rsidRDefault="00DF147D" w:rsidP="00AB4702">
      <w:pPr>
        <w:pStyle w:val="34b"/>
      </w:pPr>
    </w:p>
    <w:p w:rsidR="00AB4702" w:rsidRDefault="00AB4702" w:rsidP="00AB4702">
      <w:pPr>
        <w:pStyle w:val="2"/>
      </w:pPr>
      <w:bookmarkStart w:id="33" w:name="_Toc134443093"/>
      <w:r w:rsidRPr="00D26F48">
        <w:t xml:space="preserve">Характеристики состава и объема </w:t>
      </w:r>
      <w:proofErr w:type="spellStart"/>
      <w:r w:rsidRPr="00D26F48">
        <w:t>внемашинной</w:t>
      </w:r>
      <w:proofErr w:type="spellEnd"/>
      <w:r w:rsidRPr="00D26F48">
        <w:t xml:space="preserve"> информационной базы</w:t>
      </w:r>
      <w:bookmarkEnd w:id="33"/>
    </w:p>
    <w:p w:rsidR="00AB4702" w:rsidRDefault="00AB4702" w:rsidP="00AB4702">
      <w:pPr>
        <w:pStyle w:val="34b"/>
        <w:rPr>
          <w:lang w:eastAsia="ru-RU"/>
        </w:rPr>
      </w:pPr>
    </w:p>
    <w:p w:rsidR="00AB4702" w:rsidRDefault="00AB4702" w:rsidP="00AB4702">
      <w:pPr>
        <w:pStyle w:val="34fffa"/>
      </w:pPr>
    </w:p>
    <w:p w:rsidR="004A6227" w:rsidRPr="00674FE6" w:rsidRDefault="004A6227" w:rsidP="000611C2">
      <w:pPr>
        <w:pStyle w:val="3412"/>
      </w:pPr>
      <w:bookmarkStart w:id="34" w:name="_Toc397971534"/>
      <w:bookmarkStart w:id="35" w:name="_Toc398225599"/>
      <w:bookmarkEnd w:id="34"/>
      <w:bookmarkEnd w:id="35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36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37" w:name="_Toc398225600"/>
      <w:bookmarkStart w:id="38" w:name="_Toc398633621"/>
      <w:bookmarkStart w:id="39" w:name="_Toc134443094"/>
      <w:r w:rsidR="00887B82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36"/>
      <w:bookmarkEnd w:id="37"/>
      <w:bookmarkEnd w:id="38"/>
      <w:r w:rsidR="001C0BF8">
        <w:instrText>Название приложения</w:instrText>
      </w:r>
      <w:bookmarkEnd w:id="39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40" w:name="_Toc398225601"/>
      <w:bookmarkStart w:id="41" w:name="_Toc398633622"/>
      <w:bookmarkStart w:id="42" w:name="_Toc134443095"/>
      <w:r>
        <w:t>Заголовок 2</w:t>
      </w:r>
      <w:bookmarkEnd w:id="40"/>
      <w:bookmarkEnd w:id="41"/>
      <w:bookmarkEnd w:id="42"/>
    </w:p>
    <w:p w:rsidR="000611C2" w:rsidRPr="00D26F48" w:rsidRDefault="00D26F48" w:rsidP="00D26F48">
      <w:pPr>
        <w:pStyle w:val="34a0"/>
      </w:pPr>
      <w:r w:rsidRPr="00D26F48">
        <w:t xml:space="preserve">В приложениях к документу </w:t>
      </w:r>
      <w:r w:rsidR="00196BA8">
        <w:t>«</w:t>
      </w:r>
      <w:r w:rsidRPr="00D26F48">
        <w:t>Описание информационного обеспечения системы</w:t>
      </w:r>
      <w:r w:rsidR="00196BA8">
        <w:t>»</w:t>
      </w:r>
      <w:r w:rsidRPr="00D26F48">
        <w:t xml:space="preserve"> следует приводить справочные и другие дополнительные материалы и сведения (систематизированный перечень наименований структурных единиц информации с присвоенными им обозначениями и описаниями их сущности).</w:t>
      </w:r>
    </w:p>
    <w:p w:rsidR="002C35B5" w:rsidRPr="00196BA8" w:rsidRDefault="002C35B5" w:rsidP="005278CA">
      <w:pPr>
        <w:pStyle w:val="34b"/>
      </w:pPr>
    </w:p>
    <w:p w:rsidR="005278CA" w:rsidRPr="00196BA8" w:rsidRDefault="005278CA" w:rsidP="005278CA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43" w:name="_Toc386572818"/>
      <w:bookmarkStart w:id="44" w:name="_Toc386572947"/>
      <w:bookmarkStart w:id="45" w:name="_Toc390811904"/>
      <w:bookmarkStart w:id="46" w:name="_Toc394586650"/>
      <w:bookmarkStart w:id="47" w:name="_Toc134443096"/>
      <w:r>
        <w:lastRenderedPageBreak/>
        <w:t>Перечень</w:t>
      </w:r>
      <w:r w:rsidR="00147B49">
        <w:t xml:space="preserve"> сокращений</w:t>
      </w:r>
      <w:bookmarkEnd w:id="43"/>
      <w:bookmarkEnd w:id="44"/>
      <w:bookmarkEnd w:id="45"/>
      <w:bookmarkEnd w:id="46"/>
      <w:bookmarkEnd w:id="4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AD0715" w:rsidRDefault="00252591" w:rsidP="00602011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AD0715" w:rsidRDefault="00252591" w:rsidP="00602011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AD0715" w:rsidRDefault="00252591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AD0715" w:rsidRDefault="00252591" w:rsidP="00AD0715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  <w:tr w:rsidR="00252591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52591" w:rsidRPr="00F800E2" w:rsidRDefault="00252591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48" w:name="_Toc134443097"/>
      <w:r>
        <w:lastRenderedPageBreak/>
        <w:t>Перечень терминов</w:t>
      </w:r>
      <w:bookmarkEnd w:id="4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BF6731" w:rsidRPr="00BB426D" w:rsidRDefault="00BF6731" w:rsidP="00BF6731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38375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383751" w:rsidRPr="00A86232" w:rsidRDefault="0038375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>Дата</w:t>
            </w:r>
          </w:p>
        </w:tc>
      </w:tr>
      <w:tr w:rsidR="0038375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383751" w:rsidRPr="005F1B2E" w:rsidRDefault="0038375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383751" w:rsidRPr="005F1B2E" w:rsidRDefault="0038375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383751" w:rsidRPr="005F1B2E" w:rsidRDefault="0038375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383751" w:rsidRPr="005F1B2E" w:rsidRDefault="0038375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383751" w:rsidRPr="005F1B2E" w:rsidRDefault="0038375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383751" w:rsidRPr="005F1B2E" w:rsidRDefault="0038375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383751" w:rsidRPr="005F1B2E" w:rsidRDefault="0038375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383751" w:rsidRPr="005F1B2E" w:rsidRDefault="0038375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383751" w:rsidRPr="005F1B2E" w:rsidRDefault="0038375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383751" w:rsidRPr="005F1B2E" w:rsidRDefault="00383751" w:rsidP="006877E2">
            <w:pPr>
              <w:pStyle w:val="34ff8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  <w:tr w:rsidR="00383751" w:rsidTr="00826AF7">
        <w:trPr>
          <w:trHeight w:val="454"/>
        </w:trPr>
        <w:tc>
          <w:tcPr>
            <w:tcW w:w="518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383751" w:rsidRDefault="00383751" w:rsidP="00826AF7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383751" w:rsidRDefault="00383751" w:rsidP="00826AF7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6F4A3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72EC" w:rsidRDefault="007272EC" w:rsidP="00AD0715">
      <w:r>
        <w:separator/>
      </w:r>
    </w:p>
    <w:p w:rsidR="007272EC" w:rsidRDefault="007272EC" w:rsidP="00AD0715"/>
  </w:endnote>
  <w:endnote w:type="continuationSeparator" w:id="0">
    <w:p w:rsidR="007272EC" w:rsidRDefault="007272EC" w:rsidP="00AD0715">
      <w:r>
        <w:continuationSeparator/>
      </w:r>
    </w:p>
    <w:p w:rsidR="007272EC" w:rsidRDefault="007272EC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30F" w:rsidRDefault="0076630F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30F" w:rsidRDefault="0076630F" w:rsidP="0076630F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72EC" w:rsidRDefault="007272EC" w:rsidP="00AD0715">
      <w:r>
        <w:separator/>
      </w:r>
    </w:p>
    <w:p w:rsidR="007272EC" w:rsidRDefault="007272EC" w:rsidP="00AD0715"/>
  </w:footnote>
  <w:footnote w:type="continuationSeparator" w:id="0">
    <w:p w:rsidR="007272EC" w:rsidRDefault="007272EC" w:rsidP="00AD0715">
      <w:r>
        <w:continuationSeparator/>
      </w:r>
    </w:p>
    <w:p w:rsidR="007272EC" w:rsidRDefault="007272EC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51FF" w:rsidRDefault="0076630F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4587AB15" wp14:editId="00BB254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">
              <v:group id="Группа 21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19E3" w:rsidRDefault="0076630F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340E4337" wp14:editId="22356A53">
              <wp:simplePos x="0" y="0"/>
              <wp:positionH relativeFrom="page">
                <wp:posOffset>440690</wp:posOffset>
              </wp:positionH>
              <wp:positionV relativeFrom="page">
                <wp:posOffset>332740</wp:posOffset>
              </wp:positionV>
              <wp:extent cx="7092000" cy="10332000"/>
              <wp:effectExtent l="0" t="0" r="33020" b="31750"/>
              <wp:wrapNone/>
              <wp:docPr id="448" name="Группа 4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2000" cy="10332455"/>
                      </a:xfrm>
                    </wpg:grpSpPr>
                    <wpg:grpSp>
                      <wpg:cNvPr id="449" name="Группа 449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1705" cy="10332481"/>
                        </a:xfrm>
                      </wpg:grpSpPr>
                      <wpg:grpSp>
                        <wpg:cNvPr id="450" name="Группа 450"/>
                        <wpg:cNvGrpSpPr/>
                        <wpg:grpSpPr>
                          <a:xfrm>
                            <a:off x="0" y="5112481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g:grpSp>
                          <wpg:cNvPr id="451" name="Группа 451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s:wsp>
                            <wps:cNvPr id="452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2000" cy="52200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36000" rIns="91440" bIns="45720" anchor="t" anchorCtr="0" upright="1">
                              <a:noAutofit/>
                            </wps:bodyPr>
                          </wps:wsp>
                          <wpg:grpSp>
                            <wpg:cNvPr id="453" name="Группа 45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g:grpSp>
                              <wpg:cNvPr id="454" name="Группа 454"/>
                              <wpg:cNvGrpSpPr/>
                              <wpg:grpSpPr>
                                <a:xfrm>
                                  <a:off x="0" y="1261068"/>
                                  <a:ext cx="432000" cy="3060000"/>
                                  <a:chOff x="0" y="0"/>
                                  <a:chExt cx="432000" cy="3059723"/>
                                </a:xfrm>
                              </wpg:grpSpPr>
                              <wps:wsp>
                                <wps:cNvPr id="455" name="Line 76"/>
                                <wps:cNvCnPr/>
                                <wps:spPr bwMode="auto">
                                  <a:xfrm flipH="1">
                                    <a:off x="0" y="0"/>
                                    <a:ext cx="43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6" name="Line 77"/>
                                <wps:cNvCnPr/>
                                <wps:spPr bwMode="auto">
                                  <a:xfrm flipH="1">
                                    <a:off x="0" y="899328"/>
                                    <a:ext cx="43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7" name="Line 78"/>
                                <wps:cNvCnPr/>
                                <wps:spPr bwMode="auto">
                                  <a:xfrm flipH="1">
                                    <a:off x="0" y="1803679"/>
                                    <a:ext cx="43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58" name="Line 79"/>
                                <wps:cNvCnPr/>
                                <wps:spPr bwMode="auto">
                                  <a:xfrm flipH="1">
                                    <a:off x="0" y="3059723"/>
                                    <a:ext cx="43200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459" name="Line 92"/>
                              <wps:cNvCnPr/>
                              <wps:spPr bwMode="auto">
                                <a:xfrm flipV="1">
                                  <a:off x="180870" y="0"/>
                                  <a:ext cx="0" cy="522000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460" name="Группа 460"/>
                          <wpg:cNvGrpSpPr/>
                          <wpg:grpSpPr>
                            <a:xfrm>
                              <a:off x="6798" y="37392"/>
                              <a:ext cx="388800" cy="5148000"/>
                              <a:chOff x="0" y="0"/>
                              <a:chExt cx="387355" cy="5148000"/>
                            </a:xfrm>
                          </wpg:grpSpPr>
                          <wpg:grpSp>
                            <wpg:cNvPr id="461" name="Группа 461"/>
                            <wpg:cNvGrpSpPr/>
                            <wpg:grpSpPr>
                              <a:xfrm>
                                <a:off x="0" y="0"/>
                                <a:ext cx="165600" cy="5148000"/>
                                <a:chOff x="0" y="0"/>
                                <a:chExt cx="165600" cy="5148455"/>
                              </a:xfrm>
                            </wpg:grpSpPr>
                            <wps:wsp>
                              <wps:cNvPr id="462" name="Text Box 8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65600" cy="118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3"/>
                                    </w:pPr>
                                    <w:r>
                                      <w:t>Подп. и дата</w:t>
                                    </w:r>
                                  </w:p>
                                </w:txbxContent>
                              </wps:txbx>
                              <wps:bodyPr rot="0" vert="vert270" wrap="square" lIns="14400" tIns="14400" rIns="14400" bIns="14400" anchor="ctr" anchorCtr="0" upright="1">
                                <a:noAutofit/>
                              </wps:bodyPr>
                            </wps:wsp>
                            <wps:wsp>
                              <wps:cNvPr id="463" name="Text Box 8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257725"/>
                                  <a:ext cx="165600" cy="82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3"/>
                                    </w:pPr>
                                    <w:proofErr w:type="spellStart"/>
                                    <w:r>
                                      <w:t>Инв</w:t>
                                    </w:r>
                                    <w:proofErr w:type="spellEnd"/>
                                    <w:r>
                                      <w:t xml:space="preserve"> № </w:t>
                                    </w:r>
                                    <w:proofErr w:type="spellStart"/>
                                    <w:r>
                                      <w:t>дубл</w:t>
                                    </w:r>
                                    <w:proofErr w:type="spellEnd"/>
                                    <w: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vert270" wrap="square" lIns="14400" tIns="14400" rIns="14400" bIns="14400" anchor="ctr" anchorCtr="0" upright="1">
                                <a:noAutofit/>
                              </wps:bodyPr>
                            </wps:wsp>
                            <wps:wsp>
                              <wps:cNvPr id="464" name="Text Box 8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320455"/>
                                  <a:ext cx="165600" cy="82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3"/>
                                    </w:pPr>
                                    <w:proofErr w:type="spellStart"/>
                                    <w:r>
                                      <w:t>Инв</w:t>
                                    </w:r>
                                    <w:proofErr w:type="spellEnd"/>
                                    <w:r>
                                      <w:t xml:space="preserve"> № подл.</w:t>
                                    </w:r>
                                  </w:p>
                                </w:txbxContent>
                              </wps:txbx>
                              <wps:bodyPr rot="0" vert="vert270" wrap="square" lIns="14400" tIns="14400" rIns="14400" bIns="14400" anchor="ctr" anchorCtr="0" upright="1">
                                <a:noAutofit/>
                              </wps:bodyPr>
                            </wps:wsp>
                            <wps:wsp>
                              <wps:cNvPr id="465" name="Text Box 8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158528"/>
                                  <a:ext cx="165600" cy="82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3"/>
                                    </w:pPr>
                                    <w:r>
                                      <w:t>Взамен инв. №</w:t>
                                    </w:r>
                                  </w:p>
                                </w:txbxContent>
                              </wps:txbx>
                              <wps:bodyPr rot="0" vert="vert270" wrap="square" lIns="14400" tIns="14400" rIns="14400" bIns="14400" anchor="ctr" anchorCtr="0" upright="1">
                                <a:noAutofit/>
                              </wps:bodyPr>
                            </wps:wsp>
                            <wps:wsp>
                              <wps:cNvPr id="466" name="Text Box 8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059331"/>
                                  <a:ext cx="165600" cy="118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3"/>
                                    </w:pPr>
                                    <w:r>
                                      <w:t>Подп. и дата</w:t>
                                    </w:r>
                                  </w:p>
                                </w:txbxContent>
                              </wps:txbx>
                              <wps:bodyPr rot="0" vert="vert270" wrap="square" lIns="14400" tIns="14400" rIns="14400" bIns="144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7" name="Группа 467"/>
                            <wpg:cNvGrpSpPr/>
                            <wpg:grpSpPr>
                              <a:xfrm>
                                <a:off x="207355" y="0"/>
                                <a:ext cx="180000" cy="5148000"/>
                                <a:chOff x="0" y="0"/>
                                <a:chExt cx="180000" cy="5148455"/>
                              </a:xfrm>
                            </wpg:grpSpPr>
                            <wps:wsp>
                              <wps:cNvPr id="468" name="Text Box 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059331"/>
                                  <a:ext cx="180000" cy="118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69" name="Text Box 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158528"/>
                                  <a:ext cx="180000" cy="82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0" name="Text Box 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257725"/>
                                  <a:ext cx="180000" cy="82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1" name="Text Box 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80000" cy="118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76" name="Text Box 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4320455"/>
                                  <a:ext cx="180000" cy="828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6630F" w:rsidRDefault="0076630F" w:rsidP="0076630F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77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431705" y="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3600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498" name="Группа 498"/>
                      <wpg:cNvGrpSpPr/>
                      <wpg:grpSpPr>
                        <a:xfrm>
                          <a:off x="431705" y="8892455"/>
                          <a:ext cx="6660000" cy="1440000"/>
                          <a:chOff x="0" y="0"/>
                          <a:chExt cx="6660000" cy="1440000"/>
                        </a:xfrm>
                      </wpg:grpSpPr>
                      <wpg:grpSp>
                        <wpg:cNvPr id="499" name="Группа 499"/>
                        <wpg:cNvGrpSpPr/>
                        <wpg:grpSpPr>
                          <a:xfrm>
                            <a:off x="0" y="0"/>
                            <a:ext cx="6660000" cy="1440000"/>
                            <a:chOff x="0" y="0"/>
                            <a:chExt cx="6660937" cy="1440482"/>
                          </a:xfrm>
                        </wpg:grpSpPr>
                        <wps:wsp>
                          <wps:cNvPr id="500" name="Line 102"/>
                          <wps:cNvCnPr/>
                          <wps:spPr bwMode="auto">
                            <a:xfrm flipH="1">
                              <a:off x="2338689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1" name="Line 111"/>
                          <wps:cNvCnPr/>
                          <wps:spPr bwMode="auto">
                            <a:xfrm flipH="1">
                              <a:off x="5401419" y="540482"/>
                              <a:ext cx="0" cy="36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2" name="Line 109"/>
                          <wps:cNvCnPr/>
                          <wps:spPr bwMode="auto">
                            <a:xfrm>
                              <a:off x="2338689" y="540482"/>
                              <a:ext cx="43200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3" name="Line 110"/>
                          <wps:cNvCnPr/>
                          <wps:spPr bwMode="auto">
                            <a:xfrm>
                              <a:off x="4860937" y="540482"/>
                              <a:ext cx="0" cy="90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4" name="Line 112"/>
                          <wps:cNvCnPr/>
                          <wps:spPr bwMode="auto">
                            <a:xfrm>
                              <a:off x="5941901" y="540482"/>
                              <a:ext cx="0" cy="36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5" name="Line 113"/>
                          <wps:cNvCnPr/>
                          <wps:spPr bwMode="auto">
                            <a:xfrm>
                              <a:off x="4860937" y="720642"/>
                              <a:ext cx="18000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6" name="Line 130"/>
                          <wps:cNvCnPr/>
                          <wps:spPr bwMode="auto">
                            <a:xfrm>
                              <a:off x="4860937" y="900803"/>
                              <a:ext cx="18000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7" name="Line 134"/>
                          <wps:cNvCnPr/>
                          <wps:spPr bwMode="auto">
                            <a:xfrm>
                              <a:off x="5041098" y="720642"/>
                              <a:ext cx="0" cy="18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8" name="Line 135"/>
                          <wps:cNvCnPr/>
                          <wps:spPr bwMode="auto">
                            <a:xfrm>
                              <a:off x="5221258" y="720642"/>
                              <a:ext cx="0" cy="180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09" name="Прямая соединительная линия 18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10" name="Line 98"/>
                          <wps:cNvCnPr/>
                          <wps:spPr bwMode="auto">
                            <a:xfrm flipH="1">
                              <a:off x="611867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511" name="Line 99"/>
                          <wps:cNvCnPr/>
                          <wps:spPr bwMode="auto">
                            <a:xfrm>
                              <a:off x="251545" y="0"/>
                              <a:ext cx="0" cy="5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100"/>
                          <wps:cNvCnPr/>
                          <wps:spPr bwMode="auto">
                            <a:xfrm>
                              <a:off x="1441285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101"/>
                          <wps:cNvCnPr/>
                          <wps:spPr bwMode="auto">
                            <a:xfrm flipH="1">
                              <a:off x="1978368" y="0"/>
                              <a:ext cx="0" cy="144000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103"/>
                          <wps:cNvCnPr/>
                          <wps:spPr bwMode="auto">
                            <a:xfrm>
                              <a:off x="0" y="180161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104"/>
                          <wps:cNvCnPr/>
                          <wps:spPr bwMode="auto">
                            <a:xfrm>
                              <a:off x="0" y="540482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105"/>
                          <wps:cNvCnPr/>
                          <wps:spPr bwMode="auto">
                            <a:xfrm>
                              <a:off x="0" y="900803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107"/>
                          <wps:cNvCnPr/>
                          <wps:spPr bwMode="auto">
                            <a:xfrm>
                              <a:off x="0" y="720642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108"/>
                          <wps:cNvCnPr/>
                          <wps:spPr bwMode="auto">
                            <a:xfrm>
                              <a:off x="0" y="1080964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133"/>
                          <wps:cNvCnPr/>
                          <wps:spPr bwMode="auto">
                            <a:xfrm>
                              <a:off x="0" y="360321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108"/>
                          <wps:cNvCnPr/>
                          <wps:spPr bwMode="auto">
                            <a:xfrm>
                              <a:off x="0" y="1261124"/>
                              <a:ext cx="23400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4" name="Группа 84"/>
                        <wpg:cNvGrpSpPr/>
                        <wpg:grpSpPr>
                          <a:xfrm>
                            <a:off x="16997" y="6798"/>
                            <a:ext cx="6627600" cy="1425600"/>
                            <a:chOff x="0" y="0"/>
                            <a:chExt cx="6627600" cy="1426695"/>
                          </a:xfrm>
                        </wpg:grpSpPr>
                        <wps:wsp>
                          <wps:cNvPr id="85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209" y="361740"/>
                              <a:ext cx="324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945CCC" w:rsidRDefault="0076630F" w:rsidP="0076630F">
                                <w:pPr>
                                  <w:pStyle w:val="34f3"/>
                                </w:pPr>
                                <w:r w:rsidRPr="00945CCC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6" name="Rectangle 114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97" y="1080198"/>
                              <a:ext cx="540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7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56716"/>
                              <a:ext cx="235024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r w:rsidRPr="00736406">
                                  <w:t>Изм</w:t>
                                </w:r>
                                <w:r w:rsidRPr="000411E6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8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356716"/>
                              <a:ext cx="756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3"/>
                                </w:pPr>
                                <w:r w:rsidRPr="005E4A3B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1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356716"/>
                              <a:ext cx="323636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3"/>
                                </w:pPr>
                                <w:r w:rsidRPr="000411E6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5" name="Text Box 1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97" y="542611"/>
                              <a:ext cx="540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Разраб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8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97" y="723481"/>
                              <a:ext cx="540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9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462035" y="356716"/>
                              <a:ext cx="468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3"/>
                                </w:pPr>
                                <w:r w:rsidRPr="005E4A3B"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0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97" y="899327"/>
                              <a:ext cx="540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931BFC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2" name="Text Box 1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097" y="1261068"/>
                              <a:ext cx="540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A32665" w:rsidRDefault="0076630F" w:rsidP="0076630F">
                                <w:pPr>
                                  <w:pStyle w:val="34f3"/>
                                </w:pPr>
                                <w:r>
                                  <w:t>Утв.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3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542611"/>
                              <a:ext cx="756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4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723481"/>
                              <a:ext cx="755642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5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899327"/>
                              <a:ext cx="755642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6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1080198"/>
                              <a:ext cx="755642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7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1261068"/>
                              <a:ext cx="755642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9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542611"/>
                              <a:ext cx="32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0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723481"/>
                              <a:ext cx="323636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1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899327"/>
                              <a:ext cx="32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2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1080198"/>
                              <a:ext cx="323636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3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1261068"/>
                              <a:ext cx="323636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14" name="Rectangle 96"/>
                          <wps:cNvSpPr>
                            <a:spLocks noChangeArrowheads="1"/>
                          </wps:cNvSpPr>
                          <wps:spPr bwMode="auto">
                            <a:xfrm>
                              <a:off x="4918668" y="964641"/>
                              <a:ext cx="1656000" cy="3960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79077B" w:rsidRDefault="007272EC" w:rsidP="0076630F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Company  \* MERGEFORMAT </w:instrText>
                                </w:r>
                                <w:r>
                                  <w:fldChar w:fldCharType="separate"/>
                                </w:r>
                                <w:r w:rsidR="00887B82">
                                  <w:t>Название организации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18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8378" y="542611"/>
                              <a:ext cx="50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A32665" w:rsidRDefault="0076630F" w:rsidP="0076630F">
                                <w:pPr>
                                  <w:pStyle w:val="34f3"/>
                                  <w:rPr>
                                    <w:lang w:val="ru-RU"/>
                                  </w:rPr>
                                </w:pPr>
                                <w:r w:rsidRPr="005E4A3B">
                                  <w:t>Лит</w:t>
                                </w:r>
                                <w:r>
                                  <w:rPr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19" name="Rectangle 1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989" y="542611"/>
                              <a:ext cx="50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CB1016" w:rsidRDefault="0076630F" w:rsidP="0076630F">
                                <w:pPr>
                                  <w:pStyle w:val="34f3"/>
                                </w:pPr>
                                <w:r w:rsidRPr="00CB1016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0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5943600" y="542611"/>
                              <a:ext cx="68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CB1016" w:rsidRDefault="0076630F" w:rsidP="0076630F">
                                <w:pPr>
                                  <w:pStyle w:val="34f3"/>
                                </w:pPr>
                                <w:r w:rsidRPr="00CB1016">
                                  <w:t>Листов</w:t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1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43600" y="723481"/>
                              <a:ext cx="68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374BE" w:rsidRDefault="0076630F" w:rsidP="0076630F">
                                <w:pPr>
                                  <w:pStyle w:val="34f1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 w:rsidRPr="00F85499">
                                  <w:instrText xml:space="preserve"> =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 w:rsidRPr="00F85499">
                                  <w:instrText xml:space="preserve"> </w:instrText>
                                </w:r>
                                <w:r>
                                  <w:rPr>
                                    <w:lang w:val="en-US"/>
                                  </w:rPr>
                                  <w:instrText>NUMPAGES</w:instrText>
                                </w:r>
                                <w:r w:rsidRPr="00F85499">
                                  <w:instrText xml:space="preserve">   \* </w:instrText>
                                </w:r>
                                <w:r>
                                  <w:rPr>
                                    <w:lang w:val="en-US"/>
                                  </w:rPr>
                                  <w:instrText>MERGEFORMAT</w:instrText>
                                </w:r>
                                <w:r w:rsidRPr="00F85499">
                                  <w:instrText xml:space="preserve">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887B82" w:rsidRPr="00887B82">
                                  <w:rPr>
                                    <w:noProof/>
                                  </w:rPr>
                                  <w:instrText>1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 w:rsidR="00887B82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2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5400989" y="723481"/>
                              <a:ext cx="50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374BE" w:rsidRDefault="0076630F" w:rsidP="0076630F">
                                <w:pPr>
                                  <w:pStyle w:val="34f1"/>
                                </w:pPr>
                                <w:r>
                                  <w:rPr>
                                    <w:lang w:val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lang w:val="en-US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3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4858378" y="723481"/>
                              <a:ext cx="50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4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82910" y="135652"/>
                              <a:ext cx="3600000" cy="2520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</w:instrText>
                                </w:r>
                                <w:r w:rsidRPr="00BF1A6F">
                                  <w:instrText>обозначение</w:instrText>
                                </w:r>
                                <w:r>
                                  <w:instrText xml:space="preserve">_документа  \* MERGEFORMAT </w:instrText>
                                </w:r>
                                <w:r>
                                  <w:fldChar w:fldCharType="separate"/>
                                </w:r>
                                <w:r w:rsidR="00887B82">
                                  <w:t>A.B.XXX.П5.XX.X-X.X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5" name="Rectangle 12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02039" y="612949"/>
                              <a:ext cx="2160000" cy="7561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272EC" w:rsidP="0076630F">
                                <w:pPr>
                                  <w:pStyle w:val="34f1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DOCPROPERTY  полное_название_системы  \* MERGEFORMAT </w:instrText>
                                </w:r>
                                <w:r>
                                  <w:fldChar w:fldCharType="separate"/>
                                </w:r>
                                <w:r w:rsidR="00887B82">
                                  <w:t>Полное название системы</w:t>
                                </w:r>
                                <w:r>
                                  <w:fldChar w:fldCharType="end"/>
                                </w:r>
                                <w:r w:rsidR="0076630F">
                                  <w:t>.</w:t>
                                </w:r>
                              </w:p>
                              <w:p w:rsidR="0076630F" w:rsidRPr="00584228" w:rsidRDefault="0076630F" w:rsidP="0076630F">
                                <w:pPr>
                                  <w:pStyle w:val="34f1"/>
                                  <w:rPr>
                                    <w:rStyle w:val="34fe"/>
                                  </w:rPr>
                                </w:pPr>
                                <w:r w:rsidRPr="00584228">
                                  <w:rPr>
                                    <w:rStyle w:val="34fe"/>
                                  </w:rPr>
                                  <w:fldChar w:fldCharType="begin"/>
                                </w:r>
                                <w:r w:rsidRPr="00584228">
                                  <w:rPr>
                                    <w:rStyle w:val="34fe"/>
                                  </w:rPr>
                                  <w:instrText xml:space="preserve"> DOCPROPERTY  Title  \* MERGEFORMAT </w:instrText>
                                </w:r>
                                <w:r w:rsidRPr="00584228">
                                  <w:rPr>
                                    <w:rStyle w:val="34fe"/>
                                  </w:rPr>
                                  <w:fldChar w:fldCharType="separate"/>
                                </w:r>
                                <w:r w:rsidR="00887B82">
                                  <w:rPr>
                                    <w:rStyle w:val="34fe"/>
                                  </w:rPr>
                                  <w:t>Описание информационного обеспечения системы</w:t>
                                </w:r>
                                <w:r w:rsidRPr="00584228">
                                  <w:rPr>
                                    <w:rStyle w:val="34fe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4400" rIns="12700" bIns="12700" anchor="ctr" anchorCtr="0" upright="1">
                            <a:noAutofit/>
                          </wps:bodyPr>
                        </wps:wsp>
                        <wps:wsp>
                          <wps:cNvPr id="126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6000" cy="16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7" name="Rectangle 11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175846"/>
                              <a:ext cx="217098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8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209" y="0"/>
                              <a:ext cx="32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945CCC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9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51209" y="175846"/>
                              <a:ext cx="32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945CCC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0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0"/>
                              <a:ext cx="756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1" name="Rectangle 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33046" y="175846"/>
                              <a:ext cx="756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5E4A3B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2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0"/>
                              <a:ext cx="32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3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979525" y="175846"/>
                              <a:ext cx="324000" cy="165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/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:rsidR="0076630F" w:rsidRPr="000411E6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448" o:spid="_x0000_s1051" style="position:absolute;left:0;text-align:left;margin-left:34.7pt;margin-top:26.2pt;width:558.45pt;height:813.55pt;z-index:251681792;mso-position-horizontal-relative:page;mso-position-vertical-relative:page;mso-width-relative:margin;mso-height-relative:margin" coordsize="70920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">
              <v:group id="Группа 449" o:spid="_x0000_s105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<v:group id="Группа 450" o:spid="_x0000_s105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<v:group id="Группа 451" o:spid="_x0000_s105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<v:rect id="Rectangle 91" o:spid="_x0000_s105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<v:textbox inset=",1mm"/>
                    </v:rect>
                    <v:group id="Группа 453" o:spid="_x0000_s105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<v:group id="Группа 454" o:spid="_x0000_s105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<v:line id="Line 76" o:spid="_x0000_s105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<v:line id="Line 77" o:spid="_x0000_s105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<v:line id="Line 78" o:spid="_x0000_s106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<v:line id="Line 79" o:spid="_x0000_s106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</v:group>
                      <v:line id="Line 92" o:spid="_x0000_s106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</v:group>
                  </v:group>
                  <v:group id="Группа 460" o:spid="_x0000_s106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<v:group id="Группа 461" o:spid="_x0000_s106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0" o:spid="_x0000_s106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<v:textbox style="layout-flow:vertical;mso-layout-flow-alt:bottom-to-top" inset=".4mm,.4mm,.4mm,.4mm">
                          <w:txbxContent>
                            <w:p w:rsidR="0076630F" w:rsidRDefault="0076630F" w:rsidP="0076630F">
                              <w:pPr>
                                <w:pStyle w:val="34f3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v:textbox>
                      </v:shape>
                      <v:shape id="Text Box 81" o:spid="_x0000_s106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<v:textbox style="layout-flow:vertical;mso-layout-flow-alt:bottom-to-top" inset=".4mm,.4mm,.4mm,.4mm">
                          <w:txbxContent>
                            <w:p w:rsidR="0076630F" w:rsidRDefault="0076630F" w:rsidP="0076630F">
                              <w:pPr>
                                <w:pStyle w:val="34f3"/>
                              </w:pPr>
                              <w:proofErr w:type="spellStart"/>
                              <w:r>
                                <w:t>Инв</w:t>
                              </w:r>
                              <w:proofErr w:type="spellEnd"/>
                              <w:r>
                                <w:t xml:space="preserve"> 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v:textbox>
                      </v:shape>
                      <v:shape id="Text Box 83" o:spid="_x0000_s106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<v:textbox style="layout-flow:vertical;mso-layout-flow-alt:bottom-to-top" inset=".4mm,.4mm,.4mm,.4mm">
                          <w:txbxContent>
                            <w:p w:rsidR="0076630F" w:rsidRDefault="0076630F" w:rsidP="0076630F">
                              <w:pPr>
                                <w:pStyle w:val="34f3"/>
                              </w:pPr>
                              <w:proofErr w:type="spellStart"/>
                              <w:r>
                                <w:t>Инв</w:t>
                              </w:r>
                              <w:proofErr w:type="spellEnd"/>
                              <w:r>
                                <w:t xml:space="preserve"> № подл.</w:t>
                              </w:r>
                            </w:p>
                          </w:txbxContent>
                        </v:textbox>
                      </v:shape>
                      <v:shape id="Text Box 85" o:spid="_x0000_s106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<v:textbox style="layout-flow:vertical;mso-layout-flow-alt:bottom-to-top" inset=".4mm,.4mm,.4mm,.4mm">
                          <w:txbxContent>
                            <w:p w:rsidR="0076630F" w:rsidRDefault="0076630F" w:rsidP="0076630F">
                              <w:pPr>
                                <w:pStyle w:val="34f3"/>
                              </w:pPr>
                              <w:r>
                                <w:t>Взамен инв. №</w:t>
                              </w:r>
                            </w:p>
                          </w:txbxContent>
                        </v:textbox>
                      </v:shape>
                      <v:shape id="Text Box 86" o:spid="_x0000_s106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<v:textbox style="layout-flow:vertical;mso-layout-flow-alt:bottom-to-top" inset=".4mm,.4mm,.4mm,.4mm">
                          <w:txbxContent>
                            <w:p w:rsidR="0076630F" w:rsidRDefault="0076630F" w:rsidP="0076630F">
                              <w:pPr>
                                <w:pStyle w:val="34f3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v:textbox>
                      </v:shape>
                    </v:group>
                    <v:group id="Группа 467" o:spid="_x0000_s107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<v:shape id="Text Box 87" o:spid="_x0000_s107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<v:textbox style="layout-flow:vertical;mso-layout-flow-alt:bottom-to-top" inset="0,0,0,0">
                          <w:txbxContent>
                            <w:p w:rsidR="0076630F" w:rsidRDefault="0076630F" w:rsidP="0076630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88" o:spid="_x0000_s107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<v:textbox style="layout-flow:vertical;mso-layout-flow-alt:bottom-to-top" inset="0,0,0,0">
                          <w:txbxContent>
                            <w:p w:rsidR="0076630F" w:rsidRDefault="0076630F" w:rsidP="0076630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89" o:spid="_x0000_s107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<v:textbox style="layout-flow:vertical;mso-layout-flow-alt:bottom-to-top" inset="0,0,0,0">
                          <w:txbxContent>
                            <w:p w:rsidR="0076630F" w:rsidRDefault="0076630F" w:rsidP="0076630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90" o:spid="_x0000_s107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<v:textbox style="layout-flow:vertical;mso-layout-flow-alt:bottom-to-top" inset="0,0,0,0">
                          <w:txbxContent>
                            <w:p w:rsidR="0076630F" w:rsidRDefault="0076630F" w:rsidP="0076630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  <v:shape id="Text Box 87" o:spid="_x0000_s107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<v:textbox style="layout-flow:vertical;mso-layout-flow-alt:bottom-to-top" inset="0,0,0,0">
                          <w:txbxContent>
                            <w:p w:rsidR="0076630F" w:rsidRDefault="0076630F" w:rsidP="0076630F">
                              <w:pPr>
                                <w:pStyle w:val="34f1"/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  <v:rect id="Rectangle 74" o:spid="_x0000_s107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<v:textbox inset=",1mm"/>
                </v:rect>
              </v:group>
              <v:group id="Группа 498" o:spid="_x0000_s1077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<v:group id="Группа 499" o:spid="_x0000_s1078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<v:line id="Line 102" o:spid="_x0000_s1079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<v:stroke startarrowwidth="narrow" startarrowlength="short" endarrowwidth="narrow" endarrowlength="short"/>
                  </v:line>
                  <v:line id="Line 111" o:spid="_x0000_s1080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<v:stroke startarrowwidth="narrow" startarrowlength="short" endarrowwidth="narrow" endarrowlength="short"/>
                  </v:line>
                  <v:line id="Line 109" o:spid="_x0000_s1081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line id="Line 110" o:spid="_x0000_s1082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line id="Line 112" o:spid="_x0000_s1083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line id="Line 113" o:spid="_x0000_s1084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line id="Line 130" o:spid="_x0000_s1085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<v:stroke startarrowwidth="narrow" startarrowlength="short" endarrowwidth="narrow" endarrowlength="short"/>
                  </v:line>
                  <v:line id="Line 134" o:spid="_x0000_s1086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<v:line id="Line 135" o:spid="_x0000_s1087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<v:line id="Прямая соединительная линия 18" o:spid="_x0000_s108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<v:line id="Line 98" o:spid="_x0000_s1089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<v:stroke startarrowwidth="narrow" startarrowlength="short" endarrowwidth="narrow" endarrowlength="short"/>
                  </v:line>
                  <v:line id="Line 99" o:spid="_x0000_s1090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line id="Line 100" o:spid="_x0000_s1091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<v:stroke startarrowwidth="narrow" startarrowlength="short" endarrowwidth="narrow" endarrowlength="short"/>
                  </v:line>
                  <v:line id="Line 101" o:spid="_x0000_s1092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<v:stroke startarrowwidth="narrow" startarrowlength="short" endarrowwidth="narrow" endarrowlength="short"/>
                  </v:line>
                  <v:line id="Line 103" o:spid="_x0000_s1093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<v:stroke startarrowwidth="narrow" startarrowlength="short" endarrowwidth="narrow" endarrowlength="short"/>
                  </v:line>
                  <v:line id="Line 104" o:spid="_x0000_s1094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<v:stroke startarrowwidth="narrow" startarrowlength="short" endarrowwidth="narrow" endarrowlength="short"/>
                  </v:line>
                  <v:line id="Line 105" o:spid="_x0000_s1095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<v:stroke startarrowwidth="narrow" startarrowlength="short" endarrowwidth="narrow" endarrowlength="short"/>
                  </v:line>
                  <v:line id="Line 107" o:spid="_x0000_s1096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<v:stroke startarrowwidth="narrow" startarrowlength="short" endarrowwidth="narrow" endarrowlength="short"/>
                  </v:line>
                  <v:line id="Line 108" o:spid="_x0000_s1097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<v:stroke startarrowwidth="narrow" startarrowlength="short" endarrowwidth="narrow" endarrowlength="short"/>
                  </v:line>
                  <v:line id="Line 133" o:spid="_x0000_s1098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<v:stroke startarrowwidth="narrow" startarrowlength="short" endarrowwidth="narrow" endarrowlength="short"/>
                  </v:line>
                  <v:line id="Line 108" o:spid="_x0000_s1099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<v:stroke startarrowwidth="narrow" startarrowlength="short" endarrowwidth="narrow" endarrowlength="short"/>
                  </v:line>
                </v:group>
                <v:group id="Группа 84" o:spid="_x0000_s1100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rect id="Rectangle 119" o:spid="_x0000_s110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<v:textbox inset="0,0,0,0">
                      <w:txbxContent>
                        <w:p w:rsidR="0076630F" w:rsidRPr="00945CCC" w:rsidRDefault="0076630F" w:rsidP="0076630F">
                          <w:pPr>
                            <w:pStyle w:val="34f3"/>
                          </w:pPr>
                          <w:r w:rsidRPr="00945CCC">
                            <w:t>Лист</w:t>
                          </w:r>
                        </w:p>
                      </w:txbxContent>
                    </v:textbox>
                  </v:rect>
                  <v:rect id="Rectangle 114" o:spid="_x0000_s1102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<v:textbox inset="0,0,0,0">
                      <w:txbxContent>
                        <w:p w:rsidR="0076630F" w:rsidRDefault="0076630F" w:rsidP="0076630F">
                          <w:pPr>
                            <w:pStyle w:val="34f3"/>
                          </w:pPr>
                          <w:r>
                            <w:t>Н. контр.</w:t>
                          </w:r>
                        </w:p>
                      </w:txbxContent>
                    </v:textbox>
                  </v:rect>
                  <v:rect id="Rectangle 115" o:spid="_x0000_s1103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<v:textbox inset="0,0,0,0">
                      <w:txbxContent>
                        <w:p w:rsidR="0076630F" w:rsidRDefault="0076630F" w:rsidP="0076630F">
                          <w:pPr>
                            <w:pStyle w:val="34f3"/>
                          </w:pPr>
                          <w:r w:rsidRPr="00736406">
                            <w:t>Изм</w:t>
                          </w:r>
                          <w:r w:rsidRPr="000411E6">
                            <w:t>.</w:t>
                          </w:r>
                        </w:p>
                      </w:txbxContent>
                    </v:textbox>
                  </v:rect>
                  <v:rect id="Rectangle 120" o:spid="_x0000_s1104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3"/>
                          </w:pPr>
                          <w:r w:rsidRPr="005E4A3B">
                            <w:t>№ докум.</w:t>
                          </w:r>
                        </w:p>
                      </w:txbxContent>
                    </v:textbox>
                  </v:rect>
                  <v:rect id="Rectangle 121" o:spid="_x0000_s1105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3"/>
                          </w:pPr>
                          <w:r w:rsidRPr="000411E6">
                            <w:t>Дата</w:t>
                          </w:r>
                        </w:p>
                      </w:txbxContent>
                    </v:textbox>
                  </v:rect>
                  <v:shape id="Text Box 131" o:spid="_x0000_s1106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<v:textbox inset="0,0,0,0">
                      <w:txbxContent>
                        <w:p w:rsidR="0076630F" w:rsidRDefault="0076630F" w:rsidP="0076630F">
                          <w:pPr>
                            <w:pStyle w:val="34f3"/>
                          </w:pPr>
                          <w:proofErr w:type="spellStart"/>
                          <w:r>
                            <w:t>Разраб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shape>
                  <v:shape id="Text Box 132" o:spid="_x0000_s1107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<v:textbox inset="0,0,0,0">
                      <w:txbxContent>
                        <w:p w:rsidR="0076630F" w:rsidRDefault="0076630F" w:rsidP="0076630F">
                          <w:pPr>
                            <w:pStyle w:val="34f3"/>
                          </w:pPr>
                          <w:r>
                            <w:t>Пров.</w:t>
                          </w:r>
                        </w:p>
                      </w:txbxContent>
                    </v:textbox>
                  </v:shape>
                  <v:rect id="Rectangle 143" o:spid="_x0000_s1108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3"/>
                          </w:pPr>
                          <w:r w:rsidRPr="005E4A3B">
                            <w:t>Подп.</w:t>
                          </w:r>
                        </w:p>
                      </w:txbxContent>
                    </v:textbox>
                  </v:rect>
                  <v:shape id="Text Box 132" o:spid="_x0000_s1109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<v:textbox inset="0,0,0,0">
                      <w:txbxContent>
                        <w:p w:rsidR="0076630F" w:rsidRPr="00931BFC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shape>
                  <v:shape id="Text Box 132" o:spid="_x0000_s1110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<v:textbox inset="0,0,0,0">
                      <w:txbxContent>
                        <w:p w:rsidR="0076630F" w:rsidRPr="00A32665" w:rsidRDefault="0076630F" w:rsidP="0076630F">
                          <w:pPr>
                            <w:pStyle w:val="34f3"/>
                          </w:pPr>
                          <w:r>
                            <w:t>Утв.</w:t>
                          </w:r>
                        </w:p>
                      </w:txbxContent>
                    </v:textbox>
                  </v:shape>
                  <v:rect id="Rectangle 120" o:spid="_x0000_s1111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0" o:spid="_x0000_s1112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0" o:spid="_x0000_s1113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0" o:spid="_x0000_s1114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0" o:spid="_x0000_s1115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16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17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18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19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20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96" o:spid="_x0000_s1121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<v:textbox inset="1pt,.4mm,1pt,1pt">
                      <w:txbxContent>
                        <w:p w:rsidR="0076630F" w:rsidRPr="0079077B" w:rsidRDefault="007272EC" w:rsidP="0076630F">
                          <w:pPr>
                            <w:pStyle w:val="34f1"/>
                          </w:pPr>
                          <w:r>
                            <w:fldChar w:fldCharType="begin"/>
                          </w:r>
                          <w:r>
                            <w:instrText xml:space="preserve"> DOCPROPERTY  Company  \* MERGEFORMAT </w:instrText>
                          </w:r>
                          <w:r>
                            <w:fldChar w:fldCharType="separate"/>
                          </w:r>
                          <w:r w:rsidR="00887B82">
                            <w:t>Название организации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v:rect id="Rectangle 122" o:spid="_x0000_s1122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<v:textbox inset="1pt,.4mm,1pt,1pt">
                      <w:txbxContent>
                        <w:p w:rsidR="0076630F" w:rsidRPr="00A32665" w:rsidRDefault="0076630F" w:rsidP="0076630F">
                          <w:pPr>
                            <w:pStyle w:val="34f3"/>
                            <w:rPr>
                              <w:lang w:val="ru-RU"/>
                            </w:rPr>
                          </w:pPr>
                          <w:r w:rsidRPr="005E4A3B">
                            <w:t>Лит</w:t>
                          </w:r>
                          <w:r>
                            <w:rPr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23" o:spid="_x0000_s1123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<v:textbox inset="1pt,.4mm,1pt,1pt">
                      <w:txbxContent>
                        <w:p w:rsidR="0076630F" w:rsidRPr="00CB1016" w:rsidRDefault="0076630F" w:rsidP="0076630F">
                          <w:pPr>
                            <w:pStyle w:val="34f3"/>
                          </w:pPr>
                          <w:r w:rsidRPr="00CB1016">
                            <w:t>Лист</w:t>
                          </w:r>
                        </w:p>
                      </w:txbxContent>
                    </v:textbox>
                  </v:rect>
                  <v:rect id="Rectangle 124" o:spid="_x0000_s1124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<v:textbox inset="1pt,.4mm,1pt,1pt">
                      <w:txbxContent>
                        <w:p w:rsidR="0076630F" w:rsidRPr="00CB1016" w:rsidRDefault="0076630F" w:rsidP="0076630F">
                          <w:pPr>
                            <w:pStyle w:val="34f3"/>
                          </w:pPr>
                          <w:r w:rsidRPr="00CB1016">
                            <w:t>Листов</w:t>
                          </w:r>
                        </w:p>
                      </w:txbxContent>
                    </v:textbox>
                  </v:rect>
                  <v:rect id="Rectangle 125" o:spid="_x0000_s1125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<v:textbox inset="1pt,.4mm,1pt,1pt">
                      <w:txbxContent>
                        <w:p w:rsidR="0076630F" w:rsidRPr="005374BE" w:rsidRDefault="0076630F" w:rsidP="0076630F">
                          <w:pPr>
                            <w:pStyle w:val="34f1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 w:rsidRPr="00F85499">
                            <w:instrText xml:space="preserve"> =</w:instrText>
                          </w: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 w:rsidRPr="00F85499">
                            <w:instrText xml:space="preserve"> </w:instrText>
                          </w:r>
                          <w:r>
                            <w:rPr>
                              <w:lang w:val="en-US"/>
                            </w:rPr>
                            <w:instrText>NUMPAGES</w:instrText>
                          </w:r>
                          <w:r w:rsidRPr="00F85499">
                            <w:instrText xml:space="preserve">   \* </w:instrText>
                          </w:r>
                          <w:r>
                            <w:rPr>
                              <w:lang w:val="en-US"/>
                            </w:rPr>
                            <w:instrText>MERGEFORMAT</w:instrText>
                          </w:r>
                          <w:r w:rsidRPr="00F85499">
                            <w:instrText xml:space="preserve">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 w:rsidR="00887B82" w:rsidRPr="00887B82">
                            <w:rPr>
                              <w:noProof/>
                            </w:rPr>
                            <w:instrText>1</w:instrTex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 w:rsidR="00887B82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126" o:spid="_x0000_s1126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<v:textbox inset="1pt,.4mm,1pt,1pt">
                      <w:txbxContent>
                        <w:p w:rsidR="0076630F" w:rsidRPr="005374BE" w:rsidRDefault="0076630F" w:rsidP="0076630F">
                          <w:pPr>
                            <w:pStyle w:val="34f1"/>
                          </w:pPr>
                          <w:r>
                            <w:rPr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lang w:val="en-US"/>
                            </w:rPr>
                            <w:t>2</w:t>
                          </w:r>
                          <w:r>
                            <w:rPr>
                              <w:lang w:val="en-US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127" o:spid="_x0000_s1127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<v:textbox inset="1pt,.4mm,1pt,1pt">
                      <w:txbxContent>
                        <w:p w:rsidR="0076630F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8" o:spid="_x0000_s1128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<v:textbox inset="1pt,.4mm,1pt,1pt">
                      <w:txbxContent>
                        <w:p w:rsidR="0076630F" w:rsidRDefault="0076630F" w:rsidP="0076630F">
                          <w:pPr>
                            <w:pStyle w:val="34f1"/>
                          </w:pPr>
                          <w:r>
                            <w:fldChar w:fldCharType="begin"/>
                          </w:r>
                          <w:r>
                            <w:instrText xml:space="preserve"> DOCPROPERTY  </w:instrText>
                          </w:r>
                          <w:r w:rsidRPr="00BF1A6F">
                            <w:instrText>обозначение</w:instrText>
                          </w:r>
                          <w:r>
                            <w:instrText xml:space="preserve">_документа  \* MERGEFORMAT </w:instrText>
                          </w:r>
                          <w:r>
                            <w:fldChar w:fldCharType="separate"/>
                          </w:r>
                          <w:r w:rsidR="00887B82">
                            <w:t>A.B.XXX.П5.XX.X-X.X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v:rect id="Rectangle 129" o:spid="_x0000_s1129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<v:textbox inset="1pt,.4mm,1pt,1pt">
                      <w:txbxContent>
                        <w:p w:rsidR="0076630F" w:rsidRDefault="007272EC" w:rsidP="0076630F">
                          <w:pPr>
                            <w:pStyle w:val="34f1"/>
                          </w:pPr>
                          <w:r>
                            <w:fldChar w:fldCharType="begin"/>
                          </w:r>
                          <w:r>
                            <w:instrText xml:space="preserve"> DOCPROPERTY  полное_название_системы  \* MERGEFORMAT </w:instrText>
                          </w:r>
                          <w:r>
                            <w:fldChar w:fldCharType="separate"/>
                          </w:r>
                          <w:r w:rsidR="00887B82">
                            <w:t>Полное название системы</w:t>
                          </w:r>
                          <w:r>
                            <w:fldChar w:fldCharType="end"/>
                          </w:r>
                          <w:r w:rsidR="0076630F">
                            <w:t>.</w:t>
                          </w:r>
                        </w:p>
                        <w:p w:rsidR="0076630F" w:rsidRPr="00584228" w:rsidRDefault="0076630F" w:rsidP="0076630F">
                          <w:pPr>
                            <w:pStyle w:val="34f1"/>
                            <w:rPr>
                              <w:rStyle w:val="34fe"/>
                            </w:rPr>
                          </w:pPr>
                          <w:r w:rsidRPr="00584228">
                            <w:rPr>
                              <w:rStyle w:val="34fe"/>
                            </w:rPr>
                            <w:fldChar w:fldCharType="begin"/>
                          </w:r>
                          <w:r w:rsidRPr="00584228">
                            <w:rPr>
                              <w:rStyle w:val="34fe"/>
                            </w:rPr>
                            <w:instrText xml:space="preserve"> DOCPROPERTY  Title  \* MERGEFORMAT </w:instrText>
                          </w:r>
                          <w:r w:rsidRPr="00584228">
                            <w:rPr>
                              <w:rStyle w:val="34fe"/>
                            </w:rPr>
                            <w:fldChar w:fldCharType="separate"/>
                          </w:r>
                          <w:r w:rsidR="00887B82">
                            <w:rPr>
                              <w:rStyle w:val="34fe"/>
                            </w:rPr>
                            <w:t>Описание информационного обеспечения системы</w:t>
                          </w:r>
                          <w:r w:rsidRPr="00584228">
                            <w:rPr>
                              <w:rStyle w:val="34fe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115" o:spid="_x0000_s113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<v:textbox inset="0,0,0,0">
                      <w:txbxContent>
                        <w:p w:rsidR="0076630F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15" o:spid="_x0000_s1131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<v:textbox inset="0,0,0,0">
                      <w:txbxContent>
                        <w:p w:rsidR="0076630F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19" o:spid="_x0000_s113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<v:textbox inset="0,0,0,0">
                      <w:txbxContent>
                        <w:p w:rsidR="0076630F" w:rsidRPr="00945CCC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19" o:spid="_x0000_s1133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<v:textbox inset="0,0,0,0">
                      <w:txbxContent>
                        <w:p w:rsidR="0076630F" w:rsidRPr="00945CCC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0" o:spid="_x0000_s1134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0" o:spid="_x0000_s1135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<v:textbox inset="0,0,0,0">
                      <w:txbxContent>
                        <w:p w:rsidR="0076630F" w:rsidRPr="005E4A3B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3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  <v:rect id="Rectangle 121" o:spid="_x0000_s1137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<v:textbox inset="0,0,0,0">
                      <w:txbxContent>
                        <w:p w:rsidR="0076630F" w:rsidRPr="000411E6" w:rsidRDefault="0076630F" w:rsidP="0076630F">
                          <w:pPr>
                            <w:pStyle w:val="34f1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3120" w:rsidRDefault="00D7087F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06A3C7F0" wp14:editId="543A071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59" name="Группа 59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60" name="Группа 60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2" name="Группа 62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3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4" name="Группа 6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65" name="Группа 65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66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7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8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71" name="Группа 71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72" name="Группа 7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7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8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8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9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92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3" name="Группа 93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9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9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0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CE3120" w:rsidRDefault="00CE3120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1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6" name="Группа 11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17" name="Группа 11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34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8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2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4" name="Группа 144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45" name="Группа 145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46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CB1016" w:rsidRDefault="00CE3120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47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5374BE" w:rsidRDefault="00CE3120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27BF4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48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Default="00CE3120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87B82">
                                      <w:t>A.B.XXX.П5.XX.X-X.X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5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945CCC" w:rsidRDefault="00CE3120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Default="00CE3120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5E4A3B" w:rsidRDefault="00CE312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0411E6" w:rsidRDefault="00CE3120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5E4A3B" w:rsidRDefault="00CE3120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945CCC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945CCC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5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5E4A3B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5E4A3B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0411E6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CE3120" w:rsidRPr="000411E6" w:rsidRDefault="00CE3120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14B25" w:rsidRPr="006C5C53" w:rsidRDefault="00F14B25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14B25" w:rsidRPr="006C5C53" w:rsidRDefault="00F14B25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138" style="position:absolute;left:0;text-align:left;margin-left:22.7pt;margin-top:14.2pt;width:558.45pt;height:826.3pt;z-index:251689984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">
              <v:group id="Группа 59" o:spid="_x0000_s113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<v:group id="Группа 60" o:spid="_x0000_s114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4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group id="Группа 62" o:spid="_x0000_s114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  <v:rect id="Rectangle 91" o:spid="_x0000_s114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PwU8MA&#10;AADbAAAADwAAAGRycy9kb3ducmV2LnhtbESPT2sCMRTE7wW/Q3iCN01a6dquRrFKqXrzD3h9bJ67&#10;SzcvSxJ1++2bgtDjMDO/YWaLzjbiRj7UjjU8jxQI4sKZmksNp+Pn8A1EiMgGG8ek4YcCLOa9pxnm&#10;xt15T7dDLEWCcMhRQxVjm0sZiooshpFriZN3cd5iTNKX0ni8J7ht5ItSmbRYc1qosKVVRcX34Wo1&#10;XE5qOzlGWn6s/Pvrbq3O2UZ9aT3od8spiEhd/A8/2hujIRvD35f0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OPwU8MAAADbAAAADwAAAAAAAAAAAAAAAACYAgAAZHJzL2Rv&#10;d25yZXYueG1sUEsFBgAAAAAEAAQA9QAAAIgDAAAAAA==&#10;" filled="f" strokeweight="1.5pt">
                        <v:textbox inset=",1mm"/>
                      </v:rect>
                      <v:group id="Группа 64" o:spid="_x0000_s114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  <v:group id="Группа 65" o:spid="_x0000_s114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<v:line id="Line 76" o:spid="_x0000_s114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    <v:line id="Line 77" o:spid="_x0000_s114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    <v:line id="Line 78" o:spid="_x0000_s114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      <v:line id="Line 79" o:spid="_x0000_s114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      </v:group>
                        <v:line id="Line 92" o:spid="_x0000_s115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/r71MEAAADbAAAADwAAAGRycy9kb3ducmV2LnhtbERPPWvDMBDdA/kP4gLdErkZ3OJGCaVg&#10;cGiHJjF0PayzZWqdjKTa7r+vhkLGx/s+nBY7iIl86B0reNxlIIgbp3vuFNS3cvsMIkRkjYNjUvBL&#10;AU7H9eqAhXYzX2i6xk6kEA4FKjAxjoWUoTFkMezcSJy41nmLMUHfSe1xTuF2kPssy6XFnlODwZHe&#10;DDXf1x+rQJ7f509f7uu2a6vRfZ3NRz4vSj1sltcXEJGWeBf/uyut4CmtT1/SD5DH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/+vvUwQAAANsAAAAPAAAAAAAAAAAAAAAA&#10;AKECAABkcnMvZG93bnJldi54bWxQSwUGAAAAAAQABAD5AAAAjwMAAAAA&#10;" strokeweight="1.5pt"/>
                      </v:group>
                    </v:group>
                    <v:group id="Группа 71" o:spid="_x0000_s115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<v:group id="Группа 72" o:spid="_x0000_s115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CE3120" w:rsidRDefault="00CE312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CE3120" w:rsidRDefault="00CE312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CE3120" w:rsidRDefault="00CE3120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CE3120" w:rsidRDefault="00CE3120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WOp8MA&#10;AADbAAAADwAAAGRycy9kb3ducmV2LnhtbESP0YrCMBRE34X9h3CFfZE11Qddq1FWQVgRClY/4Npc&#10;22JzU5Ko3b/fCIKPw8ycYRarzjTiTs7XlhWMhgkI4sLqmksFp+P26xuED8gaG8uk4I88rJYfvQWm&#10;2j74QPc8lCJC2KeooAqhTaX0RUUG/dC2xNG7WGcwROlKqR0+Itw0cpwkE2mw5rhQYUubioprfjMK&#10;MAuz0dWt1+Xgdsyyye48Pem9Up/97mcOIlAX3uFX+1crmI3h+SX+AL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HWOp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CE3120" w:rsidRDefault="00CE3120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93" o:spid="_x0000_s115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<v:shape id="Text Box 87" o:spid="_x0000_s115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CE3120" w:rsidRDefault="00CE312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6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CE3120" w:rsidRDefault="00CE312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CE3120" w:rsidRDefault="00CE312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CE3120" w:rsidRDefault="00CE312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ROicYA&#10;AADcAAAADwAAAGRycy9kb3ducmV2LnhtbESPT2vDMAzF74N9B6PCbqvTsY6R1i1lsFF2Kf1z2FHE&#10;qh0ay0nspdk+/XQo7Cbxnt77abkeQ6MG6lMd2cBsWoAirqKt2Rk4Hd8fX0GljGyxiUwGfijBenV/&#10;t8TSxivvaThkpySEU4kGfM5tqXWqPAVM09gSi3aOfcAsa++07fEq4aHRT0XxogPWLA0eW3rzVF0O&#10;38FA58fnuet2zWX4/HUb/7FN3enLmIfJuFmAyjTmf/PtemsFvxBaeUYm0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hROi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CE3120" w:rsidRDefault="00CE3120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s5/MEA&#10;AADcAAAADwAAAGRycy9kb3ducmV2LnhtbERPS2sCMRC+F/wPYQRvNVHQ2tUoPpCqNx/Q67AZdxc3&#10;kyWJuv33TUHobT6+58wWra3Fg3yoHGsY9BUI4tyZigsNl/P2fQIiRGSDtWPS8EMBFvPO2wwz4558&#10;pMcpFiKFcMhQQxljk0kZ8pIshr5riBN3dd5iTNAX0nh8pnBby6FSY2mx4tRQYkPrkvLb6W41XC9q&#10;/3GOtFyt/efosFHf45360rrXbZdTEJHa+C9+uXcmzR+M4O+ZdIG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LOfzBAAAA3AAAAA8AAAAAAAAAAAAAAAAAmAIAAGRycy9kb3du&#10;cmV2LnhtbFBLBQYAAAAABAAEAPUAAACGAwAAAAA=&#10;" filled="f" strokeweight="1.5pt">
                    <v:textbox inset=",1mm"/>
                  </v:rect>
                </v:group>
                <v:group id="Группа 116" o:spid="_x0000_s116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<v:group id="Группа 117" o:spid="_x0000_s116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  <v:line id="Line 102" o:spid="_x0000_s116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P8CccQAAADcAAAADwAAAGRycy9kb3ducmV2LnhtbERPS2vCQBC+C/0Pywi9iNmYFCmpq/QJ&#10;xZtakN6G7CQbzM6m2a1J++u7QsHbfHzPWW1G24oz9b5xrGCRpCCIS6cbrhV8HN7m9yB8QNbYOiYF&#10;P+Rhs76ZrLDQbuAdnfehFjGEfYEKTAhdIaUvDVn0ieuII1e53mKIsK+l7nGI4baVWZoupcWGY4PB&#10;jp4Nlaf9t1WQV5+vs6/8ZZFlTbqtzO9QPh1rpW6n4+MDiEBjuIr/3e86zs/v4PJMvECu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/wJx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2" o:spid="_x0000_s116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TEcQAAADcAAAADwAAAGRycy9kb3ducmV2LnhtbERP30sCQRB+D/oflgl6Cd3LcJXTVUIQ&#10;giDQDF/H2+nu8Hb2uh317K9vg6C3+fh+znzZ+0adqYt1YAuPwwwUcRFczaWF3ft6MAUVBdlhE5gs&#10;XCnCcnF7M8fchQtv6LyVUqUQjjlaqETaXOtYVOQxDkNLnLjP0HmUBLtSuw4vKdw3epRlRnusOTVU&#10;2NKqouK4PXkLH/hdyvX18PB2NEZ2+y9zWk2Mtfd3/fMMlFAv/+I/94tL85/G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4xMR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3" o:spid="_x0000_s116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TGNZsQAAADcAAAADwAAAGRycy9kb3ducmV2LnhtbERP22rCQBB9L/Qflin0peimFrYSXaUI&#10;BaFQ8FJ8HbNjEszOptlRY7++KxT6Nodznem89406UxfrwBaehxko4iK4mksL2837YAwqCrLDJjBZ&#10;uFKE+ez+boq5Cxde0XktpUohHHO0UIm0udaxqMhjHIaWOHGH0HmUBLtSuw4vKdw3epRlRnusOTVU&#10;2NKiouK4PnkLX/hTyvVj//R5NEa2u29zWrwaax8f+rcJKKFe/sV/7qVL818M3J5JF+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MY1m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7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gP/8MAAADcAAAADwAAAGRycy9kb3ducmV2LnhtbERPTWvCQBC9F/wPyxR6042WGo1ZJS0q&#10;hUJBI56H7JiEZmdDdjXpv3cLQm/zeJ+TbgbTiBt1rrasYDqJQBAXVtdcKjjlu/EChPPIGhvLpOCX&#10;HGzWo6cUE217PtDt6EsRQtglqKDyvk2kdEVFBt3EtsSBu9jOoA+wK6XusA/hppGzKJpLgzWHhgpb&#10;+qio+DlejYI38x5/9fl+Oc+2sSF/ni6+s51SL89DtgLhafD/4of7U4f5rzH8PRMukO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loD//DAAAA3AAAAA8AAAAAAAAAAAAA&#10;AAAAoQIAAGRycy9kb3ducmV2LnhtbFBLBQYAAAAABAAEAPkAAACRAwAAAAA=&#10;" strokecolor="windowText" strokeweight="1.5pt"/>
                    <v:line id="Line 98" o:spid="_x0000_s117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IIdMcAAADcAAAADwAAAGRycy9kb3ducmV2LnhtbESPT2vDMAzF74N9B6NBL6N1msAYad2y&#10;f4Wy27pB6U3EShwWy1nsNek+/XQY7Cbxnt77ab2dfKfONMQ2sIHlIgNFXAXbcmPg4303vwcVE7LF&#10;LjAZuFCE7eb6ao2lDSO/0fmQGiUhHEs04FLqS61j5chjXISeWLQ6DB6TrEOj7YCjhPtO51l2pz22&#10;LA0Oe3pyVH0evr2Boj693H4Vz8s8b7PX2v2M1eOxMWZ2Mz2sQCWa0r/573pvBb8QWnlGJtCb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Bsgh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17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4ZFMQAAADcAAAADwAAAGRycy9kb3ducmV2LnhtbERP30sCQRB+D/oflgl6Ed3LYNPTVUIQ&#10;giDQDF/H2+nu8Hb2uh317K9vg6C3+fh+znzZ+0adqYt1YAsPowwUcRFczaWF3ft6OAEVBdlhE5gs&#10;XCnCcnF7M8fchQtv6LyVUqUQjjlaqETaXOtYVOQxjkJLnLjP0HmUBLtSuw4vKdw3epxlRnusOTVU&#10;2NKqouK4PXkLH/hdyvX1MHg7GiO7/Zc5rZ6Mtfd3/fMMlFAv/+I/94tL8x+n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Arhk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17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LD9MYAAADcAAAADwAAAGRycy9kb3ducmV2LnhtbESPQUsDQQyF70L/wxDBi9jZioyydlpK&#10;QRAEwVrxGnfi7tKdzHYnbbf+enMQvCW8l/e+zJdj7MyRhtwm9jCbFmCIqxRarj1s359uHsBkQQ7Y&#10;JSYPZ8qwXEwu5liGdOI3Om6kNhrCuUQPjUhfWpurhiLmaeqJVftOQ0TRdahtGPCk4bGzt0XhbMSW&#10;taHBntYNVbvNIXr4wJ9azi9f168752T7uXeH9b3z/upyXD2CERrl3/x3/RwU/07x9RmdwC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mSw/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7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7SlMQAAADcAAAADwAAAGRycy9kb3ducmV2LnhtbERPS2vCQBC+F/wPyxS8FN0kikh0FfuC&#10;0ltVEG9DdpINzc6m2dWk/fXdgtDbfHzPWW8H24grdb52rCCdJiCIC6drrhQcD6+TJQgfkDU2jknB&#10;N3nYbkZ3a8y16/mDrvtQiRjCPkcFJoQ2l9IXhiz6qWuJI1e6zmKIsKuk7rCP4baRWZIspMWaY4PB&#10;lp4MFZ/7i1UwK88vD1+z5zTL6uS9ND998XiqlBrfD7sViEBD+Bff3G86zp+n8PdMvEB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IjtK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17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/QVsYAAADcAAAADwAAAGRycy9kb3ducmV2LnhtbESPQWvCQBCF74L/YRnBm26UIk3qKkUQ&#10;PPRiFExvQ3aapM3OJtk1if/eLRR6m+G9982b7X40teipc5VlBatlBII4t7riQsH1cly8gnAeWWNt&#10;mRQ8yMF+N51sMdF24DP1qS9EgLBLUEHpfZNI6fKSDLqlbYiD9mU7gz6sXSF1h0OAm1quo2gjDVYc&#10;LpTY0KGk/Ce9m0C5buJjfGur+/eqTbPPps0uH6jUfDa+v4HwNPp/81/6pEP9lzX8PhMmkLsn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v0F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7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Bdg8QAAADcAAAADwAAAGRycy9kb3ducmV2LnhtbERP30sCQRB+D/oflgl6Cd3LZJXTVUIQ&#10;giDQDF/H2+nu8Hb2uh317K9vg6C3+fh+znzZ+0adqYt1YAuPwwwUcRFczaWF3ft6MAUVBdlhE5gs&#10;XCnCcnF7M8fchQtv6LyVUqUQjjlaqETaXOtYVOQxDkNLnLjP0HmUBLtSuw4vKdw3epRlRnusOTVU&#10;2NKqouK4PXkLH/hdyvX18PB2NEZ2+y9zWk2Mtfd3/fMMlFAv/+I/94tL88dP8PtMukAv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QF2D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</v:group>
                  <v:group id="Группа 144" o:spid="_x0000_s117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  <v:group id="Группа 145" o:spid="_x0000_s117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<v:rect id="Rectangle 123" o:spid="_x0000_s117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BlcUA&#10;AADcAAAADwAAAGRycy9kb3ducmV2LnhtbERPS2vCQBC+F/oflil4KbpRbG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p8GVxQAAANwAAAAPAAAAAAAAAAAAAAAAAJgCAABkcnMv&#10;ZG93bnJldi54bWxQSwUGAAAAAAQABAD1AAAAigMAAAAA&#10;" filled="f" stroked="f">
                        <v:textbox inset="1pt,.4mm,1pt,1pt">
                          <w:txbxContent>
                            <w:p w:rsidR="00CE3120" w:rsidRPr="00CB1016" w:rsidRDefault="00CE3120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8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tkDsUA&#10;AADcAAAADwAAAGRycy9kb3ducmV2LnhtbERPTWvCQBC9C/0PyxR6Ed1YbKrRVbRQ60GQaqnXMTtN&#10;QrOzIbua2F/fFQRv83ifM523phRnql1hWcGgH4EgTq0uOFPwtX/vjUA4j6yxtEwKLuRgPnvoTDHR&#10;tuFPOu98JkIIuwQV5N5XiZQuzcmg69uKOHA/tjboA6wzqWtsQrgp5XMUxdJgwaEhx4reckp/dyej&#10;wJwWm/Hy+OFfus1qH//FKzxsv5V6emwXExCeWn8X39xrHeYPX+H6TLhAz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62QOxQAAANwAAAAPAAAAAAAAAAAAAAAAAJgCAABkcnMv&#10;ZG93bnJldi54bWxQSwUGAAAAAAQABAD1AAAAigMAAAAA&#10;" filled="f" stroked="f">
                        <v:textbox inset="1pt,.4mm,1pt,1pt">
                          <w:txbxContent>
                            <w:p w:rsidR="00CE3120" w:rsidRPr="005374BE" w:rsidRDefault="00CE3120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27BF4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8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TwfMgA&#10;AADcAAAADwAAAGRycy9kb3ducmV2LnhtbESPQWvCQBCF7wX/wzIFL6VuWtrQRlexBa2HgqhFr2N2&#10;mgSzsyG7mtRf3zkUepvhvXnvm8msd7W6UBsqzwYeRgko4tzbigsDX7vF/QuoEJEt1p7JwA8FmE0H&#10;NxPMrO94Q5dtLJSEcMjQQBljk2kd8pIchpFviEX79q3DKGtbaNtiJ+Gu1o9JkmqHFUtDiQ29l5Sf&#10;tmdnwJ3nn69vx4/4fNctd+k1XeJhvTdmeNvPx6Ai9fHf/He9soL/JLTyjEygp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HdPB8yAAAANwAAAAPAAAAAAAAAAAAAAAAAJgCAABk&#10;cnMvZG93bnJldi54bWxQSwUGAAAAAAQABAD1AAAAjQMAAAAA&#10;" filled="f" stroked="f">
                        <v:textbox inset="1pt,.4mm,1pt,1pt">
                          <w:txbxContent>
                            <w:p w:rsidR="00CE3120" w:rsidRDefault="00CE3120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87B82">
                                <w:t>A.B.XXX.П5.XX.X-X.X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49" o:spid="_x0000_s118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rect id="Rectangle 119" o:spid="_x0000_s118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6jlcYA&#10;AADcAAAADwAAAGRycy9kb3ducmV2LnhtbESPS2/CMBCE75X6H6yt1EsFTivR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M6jlcYAAADcAAAADwAAAAAAAAAAAAAAAACYAgAAZHJz&#10;L2Rvd25yZXYueG1sUEsFBgAAAAAEAAQA9QAAAIsDAAAAAA==&#10;" filled="f" stroked="f">
                        <v:textbox inset="0,0,0,0">
                          <w:txbxContent>
                            <w:p w:rsidR="00CE3120" w:rsidRPr="00945CCC" w:rsidRDefault="00CE3120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8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IGDs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4IGDsMAAADcAAAADwAAAAAAAAAAAAAAAACYAgAAZHJzL2Rv&#10;d25yZXYueG1sUEsFBgAAAAAEAAQA9QAAAIgDAAAAAA==&#10;" filled="f" stroked="f">
                        <v:textbox inset="0,0,0,0">
                          <w:txbxContent>
                            <w:p w:rsidR="00CE3120" w:rsidRDefault="00CE3120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8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1CYecQA&#10;AADcAAAADwAAAGRycy9kb3ducmV2LnhtbERPS2vCQBC+F/oflil4Ed1UsG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QmHnEAAAA3AAAAA8AAAAAAAAAAAAAAAAAmAIAAGRycy9k&#10;b3ducmV2LnhtbFBLBQYAAAAABAAEAPUAAACJAwAAAAA=&#10;" filled="f" stroked="f">
                        <v:textbox inset="0,0,0,0">
                          <w:txbxContent>
                            <w:p w:rsidR="00CE3120" w:rsidRPr="005E4A3B" w:rsidRDefault="00CE3120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8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w94s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mwK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Bw94sMAAADcAAAADwAAAAAAAAAAAAAAAACYAgAAZHJzL2Rv&#10;d25yZXYueG1sUEsFBgAAAAAEAAQA9QAAAIgDAAAAAA==&#10;" filled="f" stroked="f">
                        <v:textbox inset="0,0,0,0">
                          <w:txbxContent>
                            <w:p w:rsidR="00CE3120" w:rsidRPr="000411E6" w:rsidRDefault="00CE3120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8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WllsMA&#10;AADcAAAADwAAAGRycy9kb3ducmV2LnhtbERPTWvCQBC9C/6HZYRepG5a1DbRVaS1pjeJ9eJtyI6b&#10;YHY2ZLea/vtuoeBtHu9zluveNuJKna8dK3iaJCCIS6drNgqOXx+PryB8QNbYOCYFP+RhvRoOlphp&#10;d+OCrodgRAxhn6GCKoQ2k9KXFVn0E9cSR+7sOoshws5I3eEthttGPifJXFqsOTZU2NJbReXl8G0V&#10;vLxvxrQ/uXPYprs0N0W+S02u1MOo3yxABOrDXfzv/tRx/mwK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/WllsMAAADcAAAADwAAAAAAAAAAAAAAAACYAgAAZHJzL2Rv&#10;d25yZXYueG1sUEsFBgAAAAAEAAQA9QAAAIgDAAAAAA==&#10;" filled="f" stroked="f">
                        <v:textbox inset="0,0,0,0">
                          <w:txbxContent>
                            <w:p w:rsidR="00CE3120" w:rsidRPr="005E4A3B" w:rsidRDefault="00CE3120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8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kADcMA&#10;AADcAAAADwAAAGRycy9kb3ducmV2LnhtbERPS2vCQBC+F/oflin0UnRjwUeiq4htjTfxcfE2ZMdN&#10;MDsbsluN/94VCr3Nx/ec2aKztbhS6yvHCgb9BARx4XTFRsHx8NObgPABWWPtmBTcycNi/voyw0y7&#10;G+/oug9GxBD2GSooQ2gyKX1RkkXfdw1x5M6utRgibI3ULd5iuK3lZ5KMpMWKY0OJDa1KKi77X6tg&#10;/LX8oO3JncN3uk5zs8vXqcmVen/rllMQgbrwL/5zb3ScPxzC85l4gZ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kADcMAAADcAAAADwAAAAAAAAAAAAAAAACYAgAAZHJzL2Rv&#10;d25yZXYueG1sUEsFBgAAAAAEAAQA9QAAAIgDAAAAAA==&#10;" filled="f" stroked="f">
                        <v:textbox inset="0,0,0,0">
                          <w:txbxContent>
                            <w:p w:rsidR="00CE3120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8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ueesMA&#10;AADcAAAADwAAAGRycy9kb3ducmV2LnhtbERPS2vCQBC+F/oflin0UnRjwUeiq4htjTfxcfE2ZMdN&#10;MDsbsluN/94VCr3Nx/ec2aKztbhS6yvHCgb9BARx4XTFRsHx8NObgPABWWPtmBTcycNi/voyw0y7&#10;G+/oug9GxBD2GSooQ2gyKX1RkkXfdw1x5M6utRgibI3ULd5iuK3lZ5KMpMWKY0OJDa1KKi77X6tg&#10;/LX8oO3JncN3uk5zs8vXqcmVen/rllMQgbrwL/5zb3ScPxzB85l4gZ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GueesMAAADcAAAADwAAAAAAAAAAAAAAAACYAgAAZHJzL2Rv&#10;d25yZXYueG1sUEsFBgAAAAAEAAQA9QAAAIgDAAAAAA==&#10;" filled="f" stroked="f">
                        <v:textbox inset="0,0,0,0">
                          <w:txbxContent>
                            <w:p w:rsidR="00CE3120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c74cQA&#10;AADcAAAADwAAAGRycy9kb3ducmV2LnhtbERPS2vCQBC+F/oflil4kbqpYG1iVpFWTW/Fx8XbkJ1s&#10;QrOzIbtq+u+7BaG3+fiek68G24or9b5xrOBlkoAgLp1u2Cg4HbfPbyB8QNbYOiYFP+RhtXx8yDHT&#10;7sZ7uh6CETGEfYYK6hC6TEpf1mTRT1xHHLnK9RZDhL2RusdbDLetnCbJq7TYcGyosaP3msrvw8Uq&#10;mH+sx/R1dlXYpLu0MPtil5pCqdHTsF6ACDSEf/Hd/anj/Nkc/p6JF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nO+HEAAAA3AAAAA8AAAAAAAAAAAAAAAAAmAIAAGRycy9k&#10;b3ducmV2LnhtbFBLBQYAAAAABAAEAPUAAACJAwAAAAA=&#10;" filled="f" stroked="f">
                        <v:textbox inset="0,0,0,0">
                          <w:txbxContent>
                            <w:p w:rsidR="00CE3120" w:rsidRPr="00945CCC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9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ivk8YA&#10;AADcAAAADwAAAGRycy9kb3ducmV2LnhtbESPS2/CMBCE75X6H6yt1EsFTivR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ivk8YAAADcAAAADwAAAAAAAAAAAAAAAACYAgAAZHJz&#10;L2Rvd25yZXYueG1sUEsFBgAAAAAEAAQA9QAAAIsDAAAAAA==&#10;" filled="f" stroked="f">
                        <v:textbox inset="0,0,0,0">
                          <w:txbxContent>
                            <w:p w:rsidR="00CE3120" w:rsidRPr="00945CCC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9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QKCMMA&#10;AADcAAAADwAAAGRycy9kb3ducmV2LnhtbERPS2vCQBC+F/wPywi9iG4sW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QKCMMAAADcAAAADwAAAAAAAAAAAAAAAACYAgAAZHJzL2Rv&#10;d25yZXYueG1sUEsFBgAAAAAEAAQA9QAAAIgDAAAAAA==&#10;" filled="f" stroked="f">
                        <v:textbox inset="0,0,0,0">
                          <w:txbxContent>
                            <w:p w:rsidR="00CE3120" w:rsidRPr="005E4A3B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9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JpKMUA&#10;AADcAAAADwAAAGRycy9kb3ducmV2LnhtbESPT2/CMAzF75P4DpGRdplGuh0YLQSE9ofuhmBcuFmN&#10;SSsap2oy6L79fEDiZus9v/fzYjX4Vl2oj01gAy+TDBRxFWzDzsDh5+t5BiomZIttYDLwRxFWy9HD&#10;Agsbrryjyz45JSEcCzRQp9QVWseqJo9xEjpi0U6h95hk7Z22PV4l3Lf6Ncum2mPD0lBjR+81Vef9&#10;rzfw9rF+ou0xnNJnvslLtys3uSuNeRwP6zmoREO6m2/X31bwp4Ivz8gEevk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omkoxQAAANwAAAAPAAAAAAAAAAAAAAAAAJgCAABkcnMv&#10;ZG93bnJldi54bWxQSwUGAAAAAAQABAD1AAAAigMAAAAA&#10;" filled="f" stroked="f">
                        <v:textbox inset="0,0,0,0">
                          <w:txbxContent>
                            <w:p w:rsidR="00CE3120" w:rsidRPr="005E4A3B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9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7Ms8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eAi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7syzwgAAANwAAAAPAAAAAAAAAAAAAAAAAJgCAABkcnMvZG93&#10;bnJldi54bWxQSwUGAAAAAAQABAD1AAAAhwMAAAAA&#10;" filled="f" stroked="f">
                        <v:textbox inset="0,0,0,0">
                          <w:txbxContent>
                            <w:p w:rsidR="00CE3120" w:rsidRPr="000411E6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9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xSxM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eAT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PFLEwgAAANwAAAAPAAAAAAAAAAAAAAAAAJgCAABkcnMvZG93&#10;bnJldi54bWxQSwUGAAAAAAQABAD1AAAAhwMAAAAA&#10;" filled="f" stroked="f">
                        <v:textbox inset="0,0,0,0">
                          <w:txbxContent>
                            <w:p w:rsidR="00CE3120" w:rsidRPr="000411E6" w:rsidRDefault="00CE3120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96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9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F14B25" w:rsidRPr="006C5C53" w:rsidRDefault="00F14B25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9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F14B25" w:rsidRPr="006C5C53" w:rsidRDefault="00F14B25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30F" w:rsidRDefault="00D7087F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5BB00DAC" wp14:editId="0C095BB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163" name="Группа 163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64" name="Группа 164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5" name="Группа 165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6" name="Группа 166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8" name="Группа 168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9" name="Группа 169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70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1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2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3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7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75" name="Группа 17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76" name="Группа 17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7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9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0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1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2" name="Группа 18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8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4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5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6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8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76630F" w:rsidRDefault="0076630F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88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9" name="Группа 189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90" name="Группа 190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91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6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7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6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6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0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1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2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3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4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5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276" name="Группа 276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27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945CCC" w:rsidRDefault="0076630F" w:rsidP="0076630F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78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7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2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3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4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5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931BFC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A32665" w:rsidRDefault="0076630F" w:rsidP="0076630F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7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79077B" w:rsidRDefault="007272EC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29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A32665" w:rsidRDefault="0076630F" w:rsidP="0076630F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29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CB1016" w:rsidRDefault="0076630F" w:rsidP="0076630F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0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CB1016" w:rsidRDefault="0076630F" w:rsidP="0076630F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0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374BE" w:rsidRDefault="0076630F" w:rsidP="0076630F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0BD1" w:rsidRPr="00FC0BD1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0BD1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0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374BE" w:rsidRDefault="0076630F" w:rsidP="0076630F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C0BD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0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0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A.B.XXX.П5.XX.X-X.X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0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272EC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76630F">
                                    <w:t>.</w:t>
                                  </w:r>
                                </w:p>
                                <w:p w:rsidR="0076630F" w:rsidRPr="00FA2E1D" w:rsidRDefault="007272EC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Описание информационного обеспечения системы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31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4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945CCC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945CCC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3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5E4A3B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4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4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76630F" w:rsidRPr="000411E6" w:rsidRDefault="0076630F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14B25" w:rsidRPr="006C5C53" w:rsidRDefault="00F14B25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F14B25" w:rsidRPr="006C5C53" w:rsidRDefault="00F14B25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99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">
              <v:group id="Группа 163" o:spid="_x0000_s120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snhi8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fAq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bJ4YvCAAAA3AAAAA8A&#10;AAAAAAAAAAAAAAAAqgIAAGRycy9kb3ducmV2LnhtbFBLBQYAAAAABAAEAPoAAACZAwAAAAA=&#10;">
                <v:group id="Группа 164" o:spid="_x0000_s120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  <v:group id="Группа 165" o:spid="_x0000_s120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<v:group id="Группа 166" o:spid="_x0000_s120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    <v:rect id="Rectangle 91" o:spid="_x0000_s120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NxbcEA&#10;AADcAAAADwAAAGRycy9kb3ducmV2LnhtbERPS2sCMRC+F/wPYYTeNLHQVbdGsZbi4+YDeh024+7i&#10;ZrIkqW7/vRGE3ubje85s0dlGXMmH2rGG0VCBIC6cqbnUcDp+DyYgQkQ22DgmDX8UYDHvvcwwN+7G&#10;e7oeYilSCIccNVQxtrmUoajIYhi6ljhxZ+ctxgR9KY3HWwq3jXxTKpMWa04NFba0qqi4HH6thvNJ&#10;bcfHSMvPlZ++777UT7ZRa61f+93yA0SkLv6Ln+6NSfOzMTyeSRf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6TcW3BAAAA3AAAAA8AAAAAAAAAAAAAAAAAmAIAAGRycy9kb3du&#10;cmV2LnhtbFBLBQYAAAAABAAEAPUAAACGAwAAAAA=&#10;" filled="f" strokeweight="1.5pt">
                        <v:textbox inset=",1mm"/>
                      </v:rect>
                      <v:group id="Группа 168" o:spid="_x0000_s120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      <v:group id="Группа 169" o:spid="_x0000_s120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          <v:line id="Line 76" o:spid="_x0000_s120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sFcKsQAAADcAAAADwAAAGRycy9kb3ducmV2LnhtbESPQWsCMRCF74X+hzAFbzVbD7asRikF&#10;QdFDq4LXYTO7WbqZLEl013/vHAq9zfDevPfNcj36Tt0opjawgbdpAYq4CrblxsD5tHn9AJUyssUu&#10;MBm4U4L16vlpiaUNA//Q7ZgbJSGcSjTgcu5LrVPlyGOahp5YtDpEj1nW2GgbcZBw3+lZUcy1x5al&#10;wWFPX46q3+PVG9C7/fAdN7Nz3dTbPlx27jAfRmMmL+PnAlSmMf+b/663VvDfBV+ekQn06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wVwqxAAAANwAAAAPAAAAAAAAAAAA&#10;AAAAAKECAABkcnMvZG93bnJldi54bWxQSwUGAAAAAAQABAD5AAAAkgMAAAAA&#10;" strokeweight="1.5pt"/>
                          <v:line id="Line 77" o:spid="_x0000_s120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35scEAAADcAAAADwAAAGRycy9kb3ducmV2LnhtbERPTYvCMBC9L/gfwgje1lQP7lKNIoKg&#10;6GFXBa9DM22KzaQk0dZ/b4SFvc3jfc5i1dtGPMiH2rGCyTgDQVw4XXOl4HLefn6DCBFZY+OYFDwp&#10;wGo5+Fhgrl3Hv/Q4xUqkEA45KjAxtrmUoTBkMYxdS5y40nmLMUFfSe2xS+G2kdMsm0mLNacGgy1t&#10;DBW3090qkPtD9+O300tZlbvWXffmOOt6pUbDfj0HEamP/+I/906n+V8TeD+TLpD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jfmxwQAAANwAAAAPAAAAAAAAAAAAAAAA&#10;AKECAABkcnMvZG93bnJldi54bWxQSwUGAAAAAAQABAD5AAAAjwMAAAAA&#10;" strokeweight="1.5pt"/>
                          <v:line id="Line 78" o:spid="_x0000_s120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9nxsEAAADcAAAADwAAAGRycy9kb3ducmV2LnhtbERPTYvCMBC9L/gfwgh7W1N70KUaRQRB&#10;2T24KngdmmlTbCYlibb+e7OwsLd5vM9Zrgfbigf50DhWMJ1kIIhLpxuuFVzOu49PECEia2wdk4In&#10;BVivRm9LLLTr+Ycep1iLFMKhQAUmxq6QMpSGLIaJ64gTVzlvMSboa6k99inctjLPspm02HBqMNjR&#10;1lB5O92tAnn46o9+l1+qutp37now37N+UOp9PGwWICIN8V/8597rNH+ew+8z6QK5e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1X2fGwQAAANwAAAAPAAAAAAAAAAAAAAAA&#10;AKECAABkcnMvZG93bnJldi54bWxQSwUGAAAAAAQABAD5AAAAjwMAAAAA&#10;" strokeweight="1.5pt"/>
                          <v:line id="Line 79" o:spid="_x0000_s121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hPCXcEAAADcAAAADwAAAGRycy9kb3ducmV2LnhtbERPTYvCMBC9L/gfwgje1lQFV6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E8JdwQAAANwAAAAPAAAAAAAAAAAAAAAA&#10;AKECAABkcnMvZG93bnJldi54bWxQSwUGAAAAAAQABAD5AAAAjwMAAAAA&#10;" strokeweight="1.5pt"/>
                        </v:group>
                        <v:line id="Line 92" o:spid="_x0000_s121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fpaKc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+lopwQAAANwAAAAPAAAAAAAAAAAAAAAA&#10;AKECAABkcnMvZG93bnJldi54bWxQSwUGAAAAAAQABAD5AAAAjwMAAAAA&#10;" strokeweight="1.5pt"/>
                      </v:group>
                    </v:group>
                    <v:group id="Группа 175" o:spid="_x0000_s121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      <v:group id="Группа 176" o:spid="_x0000_s121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2fUzs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s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zZ9TO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1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+vusMA&#10;AADcAAAADwAAAGRycy9kb3ducmV2LnhtbERPzWrCQBC+F3yHZQpeitnoIampq2ih0CIEqnmAaXaa&#10;BLOzYXc16dt3hUJv8/H9zmY3mV7cyPnOsoJlkoIgrq3uuFFQnd8WzyB8QNbYWyYFP+Rht509bLDQ&#10;duRPup1CI2II+wIVtCEMhZS+bsmgT+xAHLlv6wyGCF0jtcMxhptertI0kwY7jg0tDvTaUn05XY0C&#10;LMN6eXGHQ/N0PZdl9vGVV/qo1Pxx2r+ACDSFf/Gf+13H+XkO92fiBX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+vus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1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A7yM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t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tA7y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1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yeU8MA&#10;AADcAAAADwAAAGRycy9kb3ducmV2LnhtbERP22rCQBB9L/gPyxR8KbrRh6ipq2ih0CIEvHzANDtN&#10;gtnZsLu59O+7QqFvczjX2e5H04ienK8tK1jMExDEhdU1lwpu1/fZGoQPyBoby6Tghzzsd5OnLWba&#10;Dnym/hJKEUPYZ6igCqHNpPRFRQb93LbEkfu2zmCI0JVSOxxiuGnkMklSabDm2FBhS28VFfdLZxRg&#10;HjaLuzsey5fumufp59fqpk9KTZ/HwyuIQGP4F/+5P3Scv9rA45l4gd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ZyeU8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1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1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/icsIA&#10;AADcAAAADwAAAGRycy9kb3ducmV2LnhtbERPzYrCMBC+C75DGMGLaFoPrluNsi4IilBY9QHGZmyL&#10;zaQkUbtvvxGEvc3H9zvLdWca8SDna8sK0kkCgriwuuZSwfm0Hc9B+ICssbFMCn7Jw3rV7y0x0/bJ&#10;P/Q4hlLEEPYZKqhCaDMpfVGRQT+xLXHkrtYZDBG6UmqHzxhuGjlNkpk0WHNsqLCl74qK2/FuFGAe&#10;PtOb22zK0f2U57P95eOsD0oNB93XAkSgLvyL3+6djvPnKbyeiRf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P+Jy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76630F" w:rsidRDefault="0076630F" w:rsidP="0076630F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82" o:spid="_x0000_s121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<v:shape id="Text Box 87" o:spid="_x0000_s122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2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2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2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2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jZoc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p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jZo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76630F" w:rsidRDefault="0076630F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2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AD5cQA&#10;AADcAAAADwAAAGRycy9kb3ducmV2LnhtbESPQWsCMRCF74X+hzAFbzWxoLWrUaxFar1VBa/DZtxd&#10;3EyWJNX133cOhd5meG/e+2a+7H2rrhRTE9jCaGhAEZfBNVxZOB42z1NQKSM7bAOThTslWC4eH+ZY&#10;uHDjb7ruc6UkhFOBFuqcu0LrVNbkMQ1DRyzaOUSPWdZYaRfxJuG+1S/GTLTHhqWhxo7WNZWX/Y+3&#10;cD6ar9dDptX7Or6Ndx/mNNmaT2sHT/1qBipTn//Nf9dbJ/hToZVnZAK9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AA+XEAAAA3AAAAA8AAAAAAAAAAAAAAAAAmAIAAGRycy9k&#10;b3ducmV2LnhtbFBLBQYAAAAABAAEAPUAAACJAwAAAAA=&#10;" filled="f" strokeweight="1.5pt">
                    <v:textbox inset=",1mm"/>
                  </v:rect>
                </v:group>
                <v:group id="Группа 189" o:spid="_x0000_s122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<v:group id="Группа 190" o:spid="_x0000_s122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84P28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jzg/bxgAAANwA&#10;AAAPAAAAAAAAAAAAAAAAAKoCAABkcnMvZG93bnJldi54bWxQSwUGAAAAAAQABAD6AAAAnQMAAAAA&#10;">
                    <v:line id="Line 102" o:spid="_x0000_s122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7+08QAAADcAAAADwAAAGRycy9kb3ducmV2LnhtbERPS2vCQBC+F/wPyxS8FN0kgmh0FfuC&#10;0ltVEG9DdpINzc6m2dWk/fXdgtDbfHzPWW8H24grdb52rCCdJiCIC6drrhQcD6+TBQgfkDU2jknB&#10;N3nYbkZ3a8y16/mDrvtQiRjCPkcFJoQ2l9IXhiz6qWuJI1e6zmKIsKuk7rCP4baRWZLMpcWaY4PB&#10;lp4MFZ/7i1UwK88vD1+z5zTL6uS9ND998XiqlBrfD7sViEBD+Bff3G86zl+m8PdMvEB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7v7T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22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Zu9QcYAAADcAAAADwAAAGRycy9kb3ducmV2LnhtbESPQWvCQBSE74L/YXkFL6IbI0pJXcW2&#10;CsWbtiC9PbIv2dDs2zS7mrS/visIPQ4z8w2z2vS2FldqfeVYwWyagCDOna64VPDxvp88gvABWWPt&#10;mBT8kIfNejhYYaZdx0e6nkIpIoR9hgpMCE0mpc8NWfRT1xBHr3CtxRBlW0rdYhfhtpZpkiylxYrj&#10;gsGGXgzlX6eLVTAvPnfj7/nrLE2r5FCY3y5/PpdKjR767ROIQH34D9/bb1pBuljC7Uw8AnL9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mbvU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9" o:spid="_x0000_s123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esIcYAAADcAAAADwAAAGRycy9kb3ducmV2LnhtbESPUUvDQBCE3wX/w7GCL2IvLfQqsdci&#10;hYIgCNaIr2tuTUJzezG3bdP+eq9Q6OMwM98w8+XgW7WnPjaBLYxHGSjiMriGKwvF5/rxCVQUZIdt&#10;YLJwpAjLxe3NHHMXDvxB+41UKkE45mihFulyrWNZk8c4Ch1x8n5D71GS7CvtejwkuG/1JMuM9thw&#10;Wqixo1VN5Xaz8xa+8FTJ8e3n4X1rjBTff2a3mhlr7++Gl2dQQoNcw5f2q7Mwmc7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iHr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23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g4U8MAAADcAAAADwAAAGRycy9kb3ducmV2LnhtbERPS2vCQBC+F/oflil4Kbqp0FWiqxSh&#10;IBQK9YHXMTsmwexsmh019td3D4UeP773fNn7Rl2pi3VgCy+jDBRxEVzNpYXd9n04BRUF2WETmCzc&#10;KcJy8fgwx9yFG3/RdSOlSiEcc7RQibS51rGoyGMchZY4cafQeZQEu1K7Dm8p3Dd6nGVGe6w5NVTY&#10;0qqi4ry5eAt7/Cnl/nF8/jwbI7vDt7msJsbawVP/NgMl1Mu/+M+9dhbGr2ltOpOOgF78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kYOFP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23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dyMYAAADcAAAADwAAAGRycy9kb3ducmV2LnhtbESPUWvCQBCE3wv+h2OFvpR6qdCzRk8p&#10;QqFQKFQtfV1zaxLM7aW5VWN/fa8g9HGYmW+Y+bL3jTpRF+vAFh5GGSjiIriaSwvbzcv9E6goyA6b&#10;wGThQhGWi8HNHHMXzvxBp7WUKkE45mihEmlzrWNRkcc4Ci1x8vah8yhJdqV2HZ4T3Dd6nGVGe6w5&#10;LVTY0qqi4rA+eguf+FPK5W13934wRrZf3+a4mhhrb4f98wyUUC//4Wv71VkYP0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Unc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23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L+6MIAAADcAAAADwAAAGRycy9kb3ducmV2LnhtbERPTWvCQBC9F/wPywheim70sC2pqxRB&#10;EASh1uJ1mp0mwexszI4a/fXdQ6HHx/ueL3vfqCt1sQ5sYTrJQBEXwdVcWjh8rsevoKIgO2wCk4U7&#10;RVguBk9zzF248Qdd91KqFMIxRwuVSJtrHYuKPMZJaIkT9xM6j5JgV2rX4S2F+0bPssxojzWnhgpb&#10;WlVUnPYXb+ELH6Xct9/Pu5MxcjiezWX1YqwdDfv3N1BCvfyL/9wbZ2Fm0vx0Jh0Bv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QL+6MIAAADcAAAADwAAAAAAAAAAAAAA&#10;AAChAgAAZHJzL2Rvd25yZXYueG1sUEsFBgAAAAAEAAQA+QAAAJADAAAAAA==&#10;" strokeweight="1.5pt">
                      <v:stroke startarrowwidth="narrow" startarrowlength="short" endarrowwidth="narrow" endarrowlength="short"/>
                    </v:line>
                    <v:line id="Line 130" o:spid="_x0000_s123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5bc8UAAADcAAAADwAAAGRycy9kb3ducmV2LnhtbESPQWvCQBSE74X+h+UVvBTd6GFboqsU&#10;oVAQhFql12f2mQSzb9PsU6O/vlsoeBxm5htmtuh9o87UxTqwhfEoA0VcBFdzaWH79T58BRUF2WET&#10;mCxcKcJi/vgww9yFC3/SeSOlShCOOVqoRNpc61hU5DGOQkucvEPoPEqSXaldh5cE942eZJnRHmtO&#10;CxW2tKyoOG5O3sIOb6VcV/vn9dEY2X7/mNPyxVg7eOrfpqCEermH/9sfzsLEjOHvTDoCev4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k5bc8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23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2/7sYAAADcAAAADwAAAGRycy9kb3ducmV2LnhtbESPQWvCQBSE7wX/w/IKvdVNUwgSXUWU&#10;gvZQqi3U4zP7TKLZt2F3m8R/7xaEHoeZ+YaZLQbTiI6cry0reBknIIgLq2suFXx/vT1PQPiArLGx&#10;TAqu5GExHz3MMNe25x11+1CKCGGfo4IqhDaX0hcVGfRj2xJH72SdwRClK6V22Ee4aWSaJJk0WHNc&#10;qLClVUXFZf9rFHy8fmbdcvu+GX622bFY746Hc++UenocllMQgYbwH763N1pBmqXwdyYe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+dv+7GAAAA3AAAAA8AAAAAAAAA&#10;AAAAAAAAoQIAAGRycy9kb3ducmV2LnhtbFBLBQYAAAAABAAEAPkAAACUAwAAAAA=&#10;"/>
                    <v:line id="Line 135" o:spid="_x0000_s123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NEadcYAAADc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pjO4n4lHQC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RGnXGAAAA3AAAAA8AAAAAAAAA&#10;AAAAAAAAoQIAAGRycy9kb3ducmV2LnhtbFBLBQYAAAAABAAEAPkAAACUAwAAAAA=&#10;"/>
                    <v:line id="Прямая соединительная линия 18" o:spid="_x0000_s123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zf6cUAAADcAAAADwAAAGRycy9kb3ducmV2LnhtbESP3WrCQBSE7wXfYTlC7+pGqVGjq0Sp&#10;pSAI/uD1IXtMgtmzIbs18e27hYKXw8x8wyzXnanEgxpXWlYwGkYgiDOrS84VXM679xkI55E1VpZJ&#10;wZMcrFf93hITbVs+0uPkcxEg7BJUUHhfJ1K6rCCDbmhr4uDdbGPQB9nkUjfYBrip5DiKYmmw5LBQ&#10;YE3bgrL76ccomJjNdN+ev+Zx+jk15K+j2SHdKfU26NIFCE+df4X/299awTj+gL8z4QjI1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Szf6cUAAADcAAAADwAAAAAAAAAA&#10;AAAAAAChAgAAZHJzL2Rvd25yZXYueG1sUEsFBgAAAAAEAAQA+QAAAJMDAAAAAA==&#10;" strokecolor="windowText" strokeweight="1.5pt"/>
                    <v:line id="Line 98" o:spid="_x0000_s123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Xpi8YAAADcAAAADwAAAGRycy9kb3ducmV2LnhtbESPQWvCQBSE74L/YXkFL6IbI0pJXcW2&#10;CsWbtiC9PbIv2dDs2zS7mrS/visIPQ4z8w2z2vS2FldqfeVYwWyagCDOna64VPDxvp88gvABWWPt&#10;mBT8kIfNejhYYaZdx0e6nkIpIoR9hgpMCE0mpc8NWfRT1xBHr3CtxRBlW0rdYhfhtpZpkiylxYrj&#10;gsGGXgzlX6eLVTAvPnfj7/nrLE2r5FCY3y5/PpdKjR767ROIQH34D9/bb1pBulzA7Uw8AnL9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cl6Y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23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afDB8UAAADcAAAADwAAAGRycy9kb3ducmV2LnhtbESPQWvCQBSE74L/YXmCF6mbethKdJUi&#10;FApCoVbp9Zl9TYLZt2n2qbG/vlsoeBxm5htmue59oy7UxTqwhcdpBoq4CK7m0sL+4+VhDioKssMm&#10;MFm4UYT1ajhYYu7Cld/pspNSJQjHHC1UIm2udSwq8hinoSVO3lfoPEqSXaldh9cE942eZZnRHmtO&#10;CxW2tKmoOO3O3sIBf0q5bY+Tt5Mxsv/8NufNk7F2POqfF6CEermH/9uvzsLMGPg7k46AX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afDB8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24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tmnMYAAADcAAAADwAAAGRycy9kb3ducmV2LnhtbESPX2vCQBDE3wv9DscW+lLqRR/OknpK&#10;EYRCoeA/+rrNbZNgbi/NrRr99J4g+DjMzG+Yyaz3jTpQF+vAFoaDDBRxEVzNpYXNevH6BioKssMm&#10;MFk4UYTZ9PFhgrkLR17SYSWlShCOOVqoRNpc61hU5DEOQkucvL/QeZQku1K7Do8J7hs9yjKjPdac&#10;FipsaV5RsVvtvYUtnks5ff2+fO+Mkc3Pv9nPx8ba56f+4x2UUC/38K396SyMzBiuZ9IR0NML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brZp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4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RGFcMAAADcAAAADwAAAGRycy9kb3ducmV2LnhtbERPz2vCMBS+C/4P4Q28iKZWkFFNy9wc&#10;yG5zg+Ht0bw2xealazLb+dcvh4HHj+/3rhhtK67U+8axgtUyAUFcOt1wreDz43XxCMIHZI2tY1Lw&#10;Sx6KfDrZYabdwO90PYVaxBD2GSowIXSZlL40ZNEvXUccucr1FkOEfS11j0MMt61Mk2QjLTYcGwx2&#10;9GyovJx+rIJ1dT7Mv9cvqzRtkrfK3IZy/1UrNXsYn7YgAo3hLv53H7WCdBPXxjPxCMj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kkRh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24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t/O8UAAADcAAAADwAAAGRycy9kb3ducmV2LnhtbESPQWuDQBSE74X8h+UFcmvW5CDVZhNK&#10;IJBDL1Wh6e3hvqip+1bdjZp/3y0Uehxm5htmd5hNK0YaXGNZwWYdgSAurW64UlDkp+cXEM4ja2wt&#10;k4IHOTjsF087TLWd+IPGzFciQNilqKD2vkuldGVNBt3adsTBu9rBoA9yqKQecApw08ptFMXSYMNh&#10;ocaOjjWV39ndBEoRJ6fks2/ut02fXb66/pK/o1Kr5fz2CsLT7P/Df+2zVrCNE/g9E46A3P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ht/O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24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toNcIAAADcAAAADwAAAGRycy9kb3ducmV2LnhtbERPTWvCQBC9C/0Pywi9iG70sJboKiII&#10;hUKhVul1zI5JMDubZkeN/fXdQ6HHx/ternvfqBt1sQ5sYTrJQBEXwdVcWjh87sYvoKIgO2wCk4UH&#10;RVivngZLzF248wfd9lKqFMIxRwuVSJtrHYuKPMZJaIkTdw6dR0mwK7Xr8J7CfaNnWWa0x5pTQ4Ut&#10;bSsqLvurt3DEn1Ieb6fR+8UYOXx9m+t2bqx9HvabBSihXv7Ff+5XZ2E2T/PTmXQE9O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NtoNcIAAADcAAAADwAAAAAAAAAAAAAA&#10;AAChAgAAZHJzL2Rvd25yZXYueG1sUEsFBgAAAAAEAAQA+QAAAJADAAAAAA==&#10;" strokeweight="1.5pt">
                      <v:stroke startarrowwidth="narrow" startarrowlength="short" endarrowwidth="narrow" endarrowlength="short"/>
                    </v:line>
                    <v:line id="Line 105" o:spid="_x0000_s124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Tl4MQAAADcAAAADwAAAGRycy9kb3ducmV2LnhtbESPQYvCMBSE78L+h/AWvGlaD2q7RlkW&#10;hD14sQq6t0fzbOs2L20Ttf57Iwgeh5n5hlmselOLK3WusqwgHkcgiHOrKy4U7Hfr0RyE88gaa8uk&#10;4E4OVsuPwQJTbW+8pWvmCxEg7FJUUHrfpFK6vCSDbmwb4uCdbGfQB9kVUnd4C3BTy0kUTaXBisNC&#10;iQ39lJT/ZxcTKPtpsk4ObXU5x212/Gva426DSg0/++8vEJ56/w6/2r9awWQWw/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tOXg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24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Z7l8QAAADcAAAADwAAAGRycy9kb3ducmV2LnhtbESPQYvCMBSE78L+h/AWvGlqD2qrUZYF&#10;YQ9etgrq7dE827rNS9tE7f57Iwgeh5n5hlmue1OLG3WusqxgMo5AEOdWV1wo2O82ozkI55E11pZJ&#10;wT85WK8+BktMtb3zL90yX4gAYZeigtL7JpXS5SUZdGPbEAfvbDuDPsiukLrDe4CbWsZRNJUGKw4L&#10;JTb0XVL+l11NoOynySY5tNX1Mmmz46lpj7stKjX87L8WIDz1/h1+tX+0gngWw/NMOAJy9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ZnuX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24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ireDMQAAADcAAAADwAAAGRycy9kb3ducmV2LnhtbESPQYvCMBSE78L+h/AWvGmqgq5doywL&#10;ggcvVsHu7dG8bavNS9tErf/eCILHYWa+YRarzlTiSq0rLSsYDSMQxJnVJecKDvv14AuE88gaK8uk&#10;4E4OVsuP3gJjbW+8o2vicxEg7GJUUHhfx1K6rCCDbmhr4uD929agD7LNpW7xFuCmkuMomkqDJYeF&#10;Amv6LSg7JxcTKIfpfD0/NuXlNGqS9K9u0v0Wlep/dj/fIDx1/h1+tTdawXg2geeZc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+Kt4M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4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+BuNs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mU3h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gbj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24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/j48QAAADcAAAADwAAAGRycy9kb3ducmV2LnhtbESPQYvCMBSE78L+h/AWvGmqoK5doywL&#10;ggcvVsHu7dG8bavNS9tErf/eCILHYWa+YRarzlTiSq0rLSsYDSMQxJnVJecKDvv14AuE88gaK8uk&#10;4E4OVsuP3gJjbW+8o2vicxEg7GJUUHhfx1K6rCCDbmhr4uD929agD7LNpW7xFuCmkuMomkqDJYeF&#10;Amv6LSg7JxcTKIfpfD0/NuXlNGqS9K9u0v0Wlep/dj/fIDx1/h1+tTdawXg2geeZcATk8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j+Pj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276" o:spid="_x0000_s124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EK1ssYAAADcAAAADwAAAGRycy9kb3ducmV2LnhtbESPQWvCQBSE7wX/w/KE&#10;3ppNLE0lZhURKx5CoSqU3h7ZZxLMvg3ZbRL/fbdQ6HGYmW+YfDOZVgzUu8aygiSKQRCXVjdcKbic&#10;356WIJxH1thaJgV3crBZzx5yzLQd+YOGk69EgLDLUEHtfZdJ6cqaDLrIdsTBu9reoA+yr6TucQxw&#10;08pFHKfSYMNhocaOdjWVt9O3UXAYcdw+J/uhuF1396/zy/tnkZBSj/NpuwLhafL/4b/2UStYvK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oQrWyxgAAANwA&#10;AAAPAAAAAAAAAAAAAAAAAKoCAABkcnMvZG93bnJldi54bWxQSwUGAAAAAAQABAD6AAAAnQMAAAAA&#10;">
                    <v:rect id="Rectangle 119" o:spid="_x0000_s125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cG/cUA&#10;AADcAAAADwAAAGRycy9kb3ducmV2LnhtbESPS2/CMBCE70j9D9ZW6gWBUw6EpBiE+iDcEI8Lt1W8&#10;OFHjdRS7kP57jITEcTQz32jmy9424kKdrx0reB8nIIhLp2s2Co6Hn9EMhA/IGhvHpOCfPCwXL4M5&#10;5tpdeUeXfTAiQtjnqKAKoc2l9GVFFv3YtcTRO7vOYoiyM1J3eI1w28hJkkylxZrjQoUtfVZU/u7/&#10;rIL0azWk7cmdw3e2zgqzK9aZKZR6e+1XHyAC9eEZfrQ3WsEkTe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twb9xQAAANwAAAAPAAAAAAAAAAAAAAAAAJgCAABkcnMv&#10;ZG93bnJldi54bWxQSwUGAAAAAAQABAD1AAAAigMAAAAA&#10;" filled="f" stroked="f">
                      <v:textbox inset="0,0,0,0">
                        <w:txbxContent>
                          <w:p w:rsidR="0076630F" w:rsidRPr="00945CCC" w:rsidRDefault="0076630F" w:rsidP="0076630F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25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iSj8IA&#10;AADcAAAADwAAAGRycy9kb3ducmV2LnhtbERPu27CMBTdkfoP1q3UBRGnDKUJMQj1kXRDUBa2q/ji&#10;RI2vo9gl6d/jAanj0XkX28l24kqDbx0reE5SEMS10y0bBafvz8UrCB+QNXaOScEfedhuHmYF5tqN&#10;fKDrMRgRQ9jnqKAJoc+l9HVDFn3ieuLIXdxgMUQ4GKkHHGO47eQyTV+kxZZjQ4M9vTVU/xx/rYLV&#10;+25O+7O7hI+szCpzqMrMVEo9PU67NYhAU/gX391fWsFyFdfGM/EI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KJKPwgAAANwAAAAPAAAAAAAAAAAAAAAAAJgCAABkcnMvZG93&#10;bnJldi54bWxQSwUGAAAAAAQABAD1AAAAhwMAAAAA&#10;" filled="f" stroked="f">
                      <v:textbox inset="0,0,0,0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25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Q3FMUA&#10;AADcAAAADwAAAGRycy9kb3ducmV2LnhtbESPQWvCQBSE70L/w/IKXqRu9KBN6ipi1Xgrsb309sg+&#10;N6HZtyG71fjvXUHwOMzMN8xi1dtGnKnztWMFk3ECgrh0umaj4Od79/YOwgdkjY1jUnAlD6vly2CB&#10;mXYXLuh8DEZECPsMFVQhtJmUvqzIoh+7ljh6J9dZDFF2RuoOLxFuGzlNkpm0WHNcqLClTUXl3/Hf&#10;Kph/rkf09etOYZvu09wU+T41uVLD1379ASJQH57hR/ugFUznKdzPxCMgl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ZDcUxQAAANwAAAAPAAAAAAAAAAAAAAAAAJgCAABkcnMv&#10;ZG93bnJldi54bWxQSwUGAAAAAAQABAD1AAAAigMAAAAA&#10;" filled="f" stroked="f">
                      <v:textbox inset="0,0,0,0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25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YvursEA&#10;AADcAAAADwAAAGRycy9kb3ducmV2LnhtbERPu27CMBTdkfoP1q3EgopTBiABg1B5hA1BWdiu4osT&#10;EV9HsYHw93io1PHovOfLztbiQa2vHCv4HiYgiAunKzYKzr/brykIH5A11o5JwYs8LBcfvTlm2j35&#10;SI9TMCKGsM9QQRlCk0npi5Is+qFriCN3da3FEGFrpG7xGcNtLUdJMpYWK44NJTb0U1JxO92tgsl6&#10;NaDDxV3DJt2luTnmu9TkSvU/u9UMRKAu/Iv/3HutYDSN8+OZe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mL7q7BAAAA3AAAAA8AAAAAAAAAAAAAAAAAmAIAAGRycy9kb3du&#10;cmV2LnhtbFBLBQYAAAAABAAEAPUAAACGAwAAAAA=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25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dLNcQA&#10;AADcAAAADwAAAGRycy9kb3ducmV2LnhtbESPQWvCQBSE74L/YXlCL6IbPVQTXUW0Nd6K1ou3R/a5&#10;CWbfhuyq6b/vFgoeh5n5hlmuO1uLB7W+cqxgMk5AEBdOV2wUnL8/R3MQPiBrrB2Tgh/ysF71e0vM&#10;tHvykR6nYESEsM9QQRlCk0npi5Is+rFriKN3da3FEGVrpG7xGeG2ltMkeZcWK44LJTa0Lam4ne5W&#10;wWy3GdLXxV3DR7pPc3PM96nJlXobdJsFiEBdeIX/2wetYDqfwN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HSzXEAAAA3AAAAA8AAAAAAAAAAAAAAAAAmAIAAGRycy9k&#10;b3ducmV2LnhtbFBLBQYAAAAABAAEAPUAAACJAwAAAAA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25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UOfcMA&#10;AADcAAAADwAAAGRycy9kb3ducmV2LnhtbESPzarCMBSE94LvEI7gRjS1C5FqFH/wZ+OivfcBDs2x&#10;LTYnpYnae5/eCILLYWa+YZbrztTiQa2rLCuYTiIQxLnVFRcKfn8O4zkI55E11pZJwR85WK/6vSUm&#10;2j45pUfmCxEg7BJUUHrfJFK6vCSDbmIb4uBdbWvQB9kWUrf4DHBTyziKZtJgxWGhxIZ2JeW37G4U&#10;0Ca1/5ebO5p0u98drxXTSJ6UGg66zQKEp85/w5/2WSuI5zG8z4QjIF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qUOfcMAAADcAAAADwAAAAAAAAAAAAAAAACYAgAAZHJzL2Rv&#10;d25yZXYueG1sUEsFBgAAAAAEAAQA9QAAAIgDAAAAAA==&#10;" filled="f" stroked="f">
                      <v:textbox inset="0,0,0,0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25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emr5sUA&#10;AADcAAAADwAAAGRycy9kb3ducmV2LnhtbESP3WrCQBSE74W+w3IEb8RsmoKEmFWspbY3XkR9gEP2&#10;5AezZ0N2a2Kfvlso9HKYmW+YfDeZTtxpcK1lBc9RDIK4tLrlWsH18r5KQTiPrLGzTAoe5GC3fZrl&#10;mGk7ckH3s69FgLDLUEHjfZ9J6cqGDLrI9sTBq+xg0Ac51FIPOAa46WQSx2tpsOWw0GBPh4bK2/nL&#10;KKB9Yb9PN3c0xevb4Vi1TEv5odRiPu03IDxN/j/81/7UCpL0BX7PhCM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6avmxQAAANwAAAAPAAAAAAAAAAAAAAAAAJgCAABkcnMv&#10;ZG93bnJldi54bWxQSwUGAAAAAAQABAD1AAAAigMAAAAA&#10;" filled="f" stroked="f">
                      <v:textbox inset="0,0,0,0">
                        <w:txbxContent>
                          <w:p w:rsidR="0076630F" w:rsidRDefault="0076630F" w:rsidP="0076630F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25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DorcUA&#10;AADcAAAADwAAAGRycy9kb3ducmV2LnhtbESPT2vCQBTE74LfYXlCL0U3SqkmuorY1ngT/1y8PbLP&#10;TTD7NmS3mn77bqHgcZiZ3zCLVWdrcafWV44VjEcJCOLC6YqNgvPpazgD4QOyxtoxKfghD6tlv7fA&#10;TLsHH+h+DEZECPsMFZQhNJmUvijJoh+5hjh6V9daDFG2RuoWHxFuazlJkndpseK4UGJDm5KK2/Hb&#10;Kph+rF9pf3HX8Jlu09wc8m1qcqVeBt16DiJQF57h//ZOK5jM3u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sOitxQAAANwAAAAPAAAAAAAAAAAAAAAAAJgCAABkcnMv&#10;ZG93bnJldi54bWxQSwUGAAAAAAQABAD1AAAAigMAAAAA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25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WCcUA&#10;AADcAAAADwAAAGRycy9kb3ducmV2LnhtbESP3WrCQBSE74W+w3IEb8RsGqiEmFWspbY3XkR9gEP2&#10;5AezZ0N2a2Kfvlso9HKYmW+YfDeZTtxpcK1lBc9RDIK4tLrlWsH18r5KQTiPrLGzTAoe5GC3fZrl&#10;mGk7ckH3s69FgLDLUEHjfZ9J6cqGDLrI9sTBq+xg0Ac51FIPOAa46WQSx2tpsOWw0GBPh4bK2/nL&#10;KKB9Yb9PN3c0xevb4Vi1TEv5odRiPu03IDxN/j/81/7UCpL0BX7PhCM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TJYJxQAAANwAAAAPAAAAAAAAAAAAAAAAAJgCAABkcnMv&#10;ZG93bnJldi54bWxQSwUGAAAAAAQABAD1AAAAigMAAAAA&#10;" filled="f" stroked="f">
                      <v:textbox inset="0,0,0,0">
                        <w:txbxContent>
                          <w:p w:rsidR="0076630F" w:rsidRPr="00931BFC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25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4IfsEA&#10;AADcAAAADwAAAGRycy9kb3ducmV2LnhtbESPzQrCMBCE74LvEFbwIprqQaQaxR/8uXio+gBLs7bF&#10;ZlOaqNWnN4LgcZiZb5jZojGleFDtCssKhoMIBHFqdcGZgst525+AcB5ZY2mZFLzIwWLebs0w1vbJ&#10;CT1OPhMBwi5GBbn3VSylS3My6Aa2Ig7e1dYGfZB1JnWNzwA3pRxF0VgaLDgs5FjROqf0drobBbRM&#10;7Pt4czuTrDbr3bVg6sm9Ut1Os5yC8NT4f/jXPmgFo8kYvmfCEZDz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eCH7BAAAA3AAAAA8AAAAAAAAAAAAAAAAAmAIAAGRycy9kb3du&#10;cmV2LnhtbFBLBQYAAAAABAAEAPUAAACGAwAAAAA=&#10;" filled="f" stroked="f">
                      <v:textbox inset="0,0,0,0">
                        <w:txbxContent>
                          <w:p w:rsidR="0076630F" w:rsidRPr="00A32665" w:rsidRDefault="0076630F" w:rsidP="0076630F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26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J22sQA&#10;AADcAAAADwAAAGRycy9kb3ducmV2LnhtbESPQWvCQBSE74L/YXkFL1I39aAmuorYanoTtRdvj+xz&#10;E5p9G7Jbjf/eFQoeh5n5hlmsOluLK7W+cqzgY5SAIC6crtgo+Dlt32cgfEDWWDsmBXfysFr2ewvM&#10;tLvxga7HYESEsM9QQRlCk0npi5Is+pFriKN3ca3FEGVrpG7xFuG2luMkmUiLFceFEhvalFT8Hv+s&#10;gunnekj7s7uEr3SX5uaQ71KTKzV469ZzEIG68Ar/t7+1gvFsCs8z8Qj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ZidtrEAAAA3AAAAA8AAAAAAAAAAAAAAAAAmAIAAGRycy9k&#10;b3ducmV2LnhtbFBLBQYAAAAABAAEAPUAAACJAwAAAAA=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6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3iqMEA&#10;AADcAAAADwAAAGRycy9kb3ducmV2LnhtbERPu27CMBTdkfoP1q3EgopTBiABg1B5hA1BWdiu4osT&#10;EV9HsYHw93io1PHovOfLztbiQa2vHCv4HiYgiAunKzYKzr/brykIH5A11o5JwYs8LBcfvTlm2j35&#10;SI9TMCKGsM9QQRlCk0npi5Is+qFriCN3da3FEGFrpG7xGcNtLUdJMpYWK44NJTb0U1JxO92tgsl6&#10;NaDDxV3DJt2luTnmu9TkSvU/u9UMRKAu/Iv/3HutYDSNa+OZeATk4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94qjBAAAA3AAAAA8AAAAAAAAAAAAAAAAAmAIAAGRycy9kb3du&#10;cmV2LnhtbFBLBQYAAAAABAAEAPUAAACGAwAAAAA=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6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FHM8UA&#10;AADcAAAADwAAAGRycy9kb3ducmV2LnhtbESPQWvCQBSE70L/w/IKXqRu9KAmdRWxaryV2F56e2Sf&#10;m9Ds25Ddavz3riD0OMzMN8xy3dtGXKjztWMFk3ECgrh0umaj4Ptr/7YA4QOyxsYxKbiRh/XqZbDE&#10;TLsrF3Q5BSMihH2GCqoQ2kxKX1Zk0Y9dSxy9s+sshig7I3WH1wi3jZwmyUxarDkuVNjStqLy9/Rn&#10;Fcw/NiP6/HHnsEsPaW6K/JCaXKnha795BxGoD//hZ/uoFUwXKTzOxCMgV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sUczxQAAANwAAAAPAAAAAAAAAAAAAAAAAJgCAABkcnMv&#10;ZG93bnJldi54bWxQSwUGAAAAAAQABAD1AAAAigMAAAAA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6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J4c8IA&#10;AADcAAAADwAAAGRycy9kb3ducmV2LnhtbERPPW/CMBDdK/U/WFeJpQKHDG2TYhCilHSrEljYTvHh&#10;RI3PUeyG9N/XAxLj0/tebSbbiZEG3zpWsFwkIIhrp1s2Ck7Hz/kbCB+QNXaOScEfedisHx9WmGt3&#10;5ZLGKhgRQ9jnqKAJoc+l9HVDFv3C9cSRu7jBYohwMFIPeI3htpNpkrxIiy3HhgZ72jVU/1S/VsHr&#10;x/aZvs/uEvbZIStMWRwyUyg1e5q27yACTeEuvrm/tII0i/Pj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UnhzwgAAANwAAAAPAAAAAAAAAAAAAAAAAJgCAABkcnMvZG93&#10;bnJldi54bWxQSwUGAAAAAAQABAD1AAAAhwMAAAAA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6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7d6MYA&#10;AADcAAAADwAAAGRycy9kb3ducmV2LnhtbESPzW7CMBCE75V4B2uReqnAgQNtQgxC0JLeKn4u3Fbx&#10;xomI11HsQnj7ulKlHkcz840mXw+2FTfqfeNYwWyagCAunW7YKDifPiZvIHxA1tg6JgUP8rBejZ5y&#10;zLS784Fux2BEhLDPUEEdQpdJ6cuaLPqp64ijV7neYoiyN1L3eI9w28p5kiykxYbjQo0dbWsqr8dv&#10;q+B1t3mhr4urwnu6TwtzKPapKZR6Hg+bJYhAQ/gP/7U/tYJ5OoP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x7d6MYAAADcAAAADwAAAAAAAAAAAAAAAACYAgAAZHJz&#10;L2Rvd25yZXYueG1sUEsFBgAAAAAEAAQA9QAAAIsDAAAAAA==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6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xDn8UA&#10;AADcAAAADwAAAGRycy9kb3ducmV2LnhtbESPzW7CMBCE75V4B2uReqnAaQ4tCRiEKCXcED8Xbqt4&#10;cSLidRQbSN++roTU42hmvtHMFr1txJ06XztW8D5OQBCXTtdsFJyO36MJCB+QNTaOScEPeVjMBy8z&#10;zLV78J7uh2BEhLDPUUEVQptL6cuKLPqxa4mjd3GdxRBlZ6Tu8BHhtpFpknxIizXHhQpbWlVUXg83&#10;q+Dza/lGu7O7hHW2yQqzLzaZKZR6HfbLKYhAffgPP9tbrSDNUvg7E4+An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zEOfxQAAANwAAAAPAAAAAAAAAAAAAAAAAJgCAABkcnMv&#10;ZG93bnJldi54bWxQSwUGAAAAAAQABAD1AAAAigMAAAAA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6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DmBMYA&#10;AADcAAAADwAAAGRycy9kb3ducmV2LnhtbESPT2vCQBTE74V+h+UVvIhuqtA2qatIrUlvxT8Xb4/s&#10;cxOafRuyWxO/vVsQehxm5jfMYjXYRlyo87VjBc/TBARx6XTNRsHxsJ28gfABWWPjmBRcycNq+fiw&#10;wEy7nnd02QcjIoR9hgqqENpMSl9WZNFPXUscvbPrLIYoOyN1h32E20bOkuRFWqw5LlTY0kdF5c/+&#10;1yp43azH9H1y5/CZ5mlhdkWemkKp0dOwfgcRaAj/4Xv7SyuYpX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DmBMYAAADcAAAADwAAAAAAAAAAAAAAAACYAgAAZHJz&#10;L2Rvd25yZXYueG1sUEsFBgAAAAAEAAQA9QAAAIsDAAAAAA=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6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l+cM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X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2l+cMYAAADcAAAADwAAAAAAAAAAAAAAAACYAgAAZHJz&#10;L2Rvd25yZXYueG1sUEsFBgAAAAAEAAQA9QAAAIsDAAAAAA=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6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Xb68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pX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Xb68YAAADcAAAADwAAAAAAAAAAAAAAAACYAgAAZHJz&#10;L2Rvd25yZXYueG1sUEsFBgAAAAAEAAQA9QAAAIsDAAAAAA=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6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dFnM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luoK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PdFnMYAAADcAAAADwAAAAAAAAAAAAAAAACYAgAAZHJz&#10;L2Rvd25yZXYueG1sUEsFBgAAAAAEAAQA9QAAAIsDAAAAAA=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7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4pNccA&#10;AADcAAAADwAAAGRycy9kb3ducmV2LnhtbESPT2vCQBTE70K/w/IKvYhuKjRq6iq2UO1BEP+g19fs&#10;axKafRuyq4l+ercgeBxm5jfMZNaaUpypdoVlBa/9CARxanXBmYL97qs3AuE8ssbSMim4kIPZ9Kkz&#10;wUTbhjd03vpMBAi7BBXk3leJlC7NyaDr24o4eL+2NuiDrDOpa2wC3JRyEEWxNFhwWMixos+c0r/t&#10;ySgwp/lq/PGz9G/dZrGLr/ECj+uDUi/P7fwdhKfWP8L39rdWMBgP4f9MOAJye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OuKTXHAAAA3AAAAA8AAAAAAAAAAAAAAAAAmAIAAGRy&#10;cy9kb3ducmV2LnhtbFBLBQYAAAAABAAEAPUAAACMAwAAAAA=&#10;" filled="f" stroked="f">
                      <v:textbox inset="1pt,.4mm,1pt,1pt">
                        <w:txbxContent>
                          <w:p w:rsidR="0076630F" w:rsidRPr="0079077B" w:rsidRDefault="007272EC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7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G9R8QA&#10;AADcAAAADwAAAGRycy9kb3ducmV2LnhtbERPTWvCQBC9F/wPyxS8lLqpYNDoKlZQexDEWPQ6ZqdJ&#10;MDsbsquJ/fXuodDj433PFp2pxJ0aV1pW8DGIQBBnVpecK/g+rt/HIJxH1lhZJgUPcrCY915mmGjb&#10;8oHuqc9FCGGXoILC+zqR0mUFGXQDWxMH7sc2Bn2ATS51g20IN5UcRlEsDZYcGgqsaVVQdk1vRoG5&#10;LXeTz8vWj97azTH+jTd43p+U6r92yykIT53/F/+5v7SC4SSsDWfCEZ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xvUfEAAAA3AAAAA8AAAAAAAAAAAAAAAAAmAIAAGRycy9k&#10;b3ducmV2LnhtbFBLBQYAAAAABAAEAPUAAACJAwAAAAA=&#10;" filled="f" stroked="f">
                      <v:textbox inset="1pt,.4mm,1pt,1pt">
                        <w:txbxContent>
                          <w:p w:rsidR="0076630F" w:rsidRPr="00A32665" w:rsidRDefault="0076630F" w:rsidP="0076630F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7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0Y3MYA&#10;AADcAAAADwAAAGRycy9kb3ducmV2LnhtbESPQWvCQBSE7wX/w/KEXopuFAwmuooK1R4KpSp6fWaf&#10;STD7NmRXk/bXdwuFHoeZ+YaZLztTiQc1rrSsYDSMQBBnVpecKzgeXgdTEM4ja6wsk4IvcrBc9J7m&#10;mGrb8ic99j4XAcIuRQWF93UqpcsKMuiGtiYO3tU2Bn2QTS51g22Am0qOoyiWBksOCwXWtCkou+3v&#10;RoG5r96T9WXnJy/t9hB/x1s8f5yUeu53qxkIT53/D/+137SCcZLA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0Y3MYAAADcAAAADwAAAAAAAAAAAAAAAACYAgAAZHJz&#10;L2Rvd25yZXYueG1sUEsFBgAAAAAEAAQA9QAAAIsDAAAAAA==&#10;" filled="f" stroked="f">
                      <v:textbox inset="1pt,.4mm,1pt,1pt">
                        <w:txbxContent>
                          <w:p w:rsidR="0076630F" w:rsidRPr="00CB1016" w:rsidRDefault="0076630F" w:rsidP="0076630F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7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wrW8QA&#10;AADcAAAADwAAAGRycy9kb3ducmV2LnhtbERPy2rCQBTdF/yH4QpuSp1UaWijo1jBx6IgatHtNXNN&#10;gpk7ITOa6Nc7i0KXh/MeT1tTihvVrrCs4L0fgSBOrS44U/C7X7x9gnAeWWNpmRTcycF00nkZY6Jt&#10;w1u67XwmQgi7BBXk3leJlC7NyaDr24o4cGdbG/QB1pnUNTYh3JRyEEWxNFhwaMixonlO6WV3NQrM&#10;dfbz9X1a+Y/XZrmPH/ESj5uDUr1uOxuB8NT6f/Gfe60VDKMwP5wJR0BO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sK1vEAAAA3AAAAA8AAAAAAAAAAAAAAAAAmAIAAGRycy9k&#10;b3ducmV2LnhtbFBLBQYAAAAABAAEAPUAAACJAwAAAAA=&#10;" filled="f" stroked="f">
                      <v:textbox inset="1pt,.4mm,1pt,1pt">
                        <w:txbxContent>
                          <w:p w:rsidR="0076630F" w:rsidRPr="00CB1016" w:rsidRDefault="0076630F" w:rsidP="0076630F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7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OwMcA&#10;AADcAAAADwAAAGRycy9kb3ducmV2LnhtbESPQWvCQBSE74X+h+UJXopuVBo0uootqD0USlX0+sw+&#10;k9Ds25BdTfTXu4VCj8PMfMPMFq0pxZVqV1hWMOhHIIhTqwvOFOx3q94YhPPIGkvLpOBGDhbz56cZ&#10;Jto2/E3Xrc9EgLBLUEHufZVI6dKcDLq+rYiDd7a1QR9knUldYxPgppTDKIqlwYLDQo4VveeU/mwv&#10;RoG5LD8nb6eNf31p1rv4Hq/x+HVQqttpl1MQnlr/H/5rf2gFo2gAv2fCEZDz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3gjsDHAAAA3AAAAA8AAAAAAAAAAAAAAAAAmAIAAGRy&#10;cy9kb3ducmV2LnhtbFBLBQYAAAAABAAEAPUAAACMAwAAAAA=&#10;" filled="f" stroked="f">
                      <v:textbox inset="1pt,.4mm,1pt,1pt">
                        <w:txbxContent>
                          <w:p w:rsidR="0076630F" w:rsidRPr="005374BE" w:rsidRDefault="0076630F" w:rsidP="0076630F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0BD1" w:rsidRPr="00FC0BD1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0BD1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7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IQt8cA&#10;AADcAAAADwAAAGRycy9kb3ducmV2LnhtbESPQWvCQBSE74X+h+UJXopuVBo0dRUVtD0IpSp6fc0+&#10;k9Ds25BdTfTXdwtCj8PMfMNM560pxZVqV1hWMOhHIIhTqwvOFBz2694YhPPIGkvLpOBGDuaz56cp&#10;Jto2/EXXnc9EgLBLUEHufZVI6dKcDLq+rYiDd7a1QR9knUldYxPgppTDKIqlwYLDQo4VrXJKf3YX&#10;o8BcFtvJ8vvdv740m318jzd4+jwq1e20izcQnlr/H360P7SCUTSEvzPhCM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0yELfHAAAA3AAAAA8AAAAAAAAAAAAAAAAAmAIAAGRy&#10;cy9kb3ducmV2LnhtbFBLBQYAAAAABAAEAPUAAACMAwAAAAA=&#10;" filled="f" stroked="f">
                      <v:textbox inset="1pt,.4mm,1pt,1pt">
                        <w:txbxContent>
                          <w:p w:rsidR="0076630F" w:rsidRPr="005374BE" w:rsidRDefault="0076630F" w:rsidP="0076630F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C0BD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7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61LMcA&#10;AADcAAAADwAAAGRycy9kb3ducmV2LnhtbESPQWvCQBSE74L/YXmFXqRuWjHU6Cq2UOuhIEZpr8/s&#10;axLMvg3Z1UR/fVcoeBxm5htmtuhMJc7UuNKygudhBII4s7rkXMF+9/H0CsJ5ZI2VZVJwIQeLeb83&#10;w0Tblrd0Tn0uAoRdggoK7+tESpcVZNANbU0cvF/bGPRBNrnUDbYBbir5EkWxNFhyWCiwpveCsmN6&#10;MgrMafk1eTt8+vGgXe3ia7zCn823Uo8P3XIKwlPn7+H/9lorGEUjuJ0JR0DO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J+tSzHAAAA3AAAAA8AAAAAAAAAAAAAAAAAmAIAAGRy&#10;cy9kb3ducmV2LnhtbFBLBQYAAAAABAAEAPUAAACMAwAAAAA=&#10;" filled="f" stroked="f">
                      <v:textbox inset="1pt,.4mm,1pt,1pt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7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ctWMgA&#10;AADcAAAADwAAAGRycy9kb3ducmV2LnhtbESPT2vCQBTE7wW/w/KEXkQ3tjZo6iq2UPUgFP9gr6/Z&#10;1ySYfRuyq4n99F1B6HGYmd8w03lrSnGh2hWWFQwHEQji1OqCMwWH/Ud/DMJ5ZI2lZVJwJQfzWedh&#10;iom2DW/psvOZCBB2CSrIva8SKV2ak0E3sBVx8H5sbdAHWWdS19gEuCnlUxTF0mDBYSHHit5zSk+7&#10;s1FgzovN5O175V96zXIf/8ZL/Po8KvXYbRevIDy1/j98b6+1gudoBLcz4QjI2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9ly1YyAAAANwAAAAPAAAAAAAAAAAAAAAAAJgCAABk&#10;cnMvZG93bnJldi54bWxQSwUGAAAAAAQABAD1AAAAjQMAAAAA&#10;" filled="f" stroked="f">
                      <v:textbox inset="1pt,.4mm,1pt,1pt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A.B.XXX.П5.XX.X-X.X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7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uIw8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EVj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LbiMPHAAAA3AAAAA8AAAAAAAAAAAAAAAAAmAIAAGRy&#10;cy9kb3ducmV2LnhtbFBLBQYAAAAABAAEAPUAAACMAwAAAAA=&#10;" filled="f" stroked="f">
                      <v:textbox inset="1pt,.4mm,1pt,1pt">
                        <w:txbxContent>
                          <w:p w:rsidR="0076630F" w:rsidRDefault="007272EC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76630F">
                              <w:t>.</w:t>
                            </w:r>
                          </w:p>
                          <w:p w:rsidR="0076630F" w:rsidRPr="00FA2E1D" w:rsidRDefault="007272EC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Описание информационного обеспечения системы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7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mNT8UA&#10;AADcAAAADwAAAGRycy9kb3ducmV2LnhtbESPT2vCQBTE7wW/w/KEXopurKAmuorY1ngT/1y8PbLP&#10;TTD7NmS3mn77rlDocZiZ3zCLVWdrcafWV44VjIYJCOLC6YqNgvPpazAD4QOyxtoxKfghD6tl72WB&#10;mXYPPtD9GIyIEPYZKihDaDIpfVGSRT90DXH0rq61GKJsjdQtPiLc1vI9SSbSYsVxocSGNiUVt+O3&#10;VTD9WL/R/uKu4TPdprk55NvU5Eq99rv1HESgLvyH/9o7rWA8HsHz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mY1PxQAAANwAAAAPAAAAAAAAAAAAAAAAAJgCAABkcnMv&#10;ZG93bnJldi54bWxQSwUGAAAAAAQABAD1AAAAigMAAAAA&#10;" filled="f" stroked="f">
                      <v:textbox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8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sTOMUA&#10;AADcAAAADwAAAGRycy9kb3ducmV2LnhtbESPzYvCMBTE7wv+D+EJe1k0VUFtNYrsh/Umfly8PZpn&#10;WmxeSpPV7n+/ERb2OMzMb5jlurO1uFPrK8cKRsMEBHHhdMVGwfn0NZiD8AFZY+2YFPyQh/Wq97LE&#10;TLsHH+h+DEZECPsMFZQhNJmUvijJoh+6hjh6V9daDFG2RuoWHxFuazlOkqm0WHFcKLGh95KK2/Hb&#10;Kph9bN5of3HX8Jlu09wc8m1qcqVe+91mASJQF/7Df+2dVjCZjOF5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SxM4xQAAANwAAAAPAAAAAAAAAAAAAAAAAJgCAABkcnMv&#10;ZG93bnJldi54bWxQSwUGAAAAAAQABAD1AAAAigMAAAAA&#10;" filled="f" stroked="f">
                      <v:textbox inset="0,0,0,0">
                        <w:txbxContent>
                          <w:p w:rsidR="0076630F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8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+4u18YA&#10;AADcAAAADwAAAGRycy9kb3ducmV2LnhtbESPT2vCQBTE7wW/w/KEXopuqqWa6Cqi1vQm/rl4e2Sf&#10;m9Ds25DdavrtuwWhx2FmfsPMl52txY1aXzlW8DpMQBAXTldsFJxPH4MpCB+QNdaOScEPeVguek9z&#10;zLS784Fux2BEhLDPUEEZQpNJ6YuSLPqha4ijd3WtxRBla6Ru8R7htpajJHmXFiuOCyU2tC6p+Dp+&#10;WwWTzeqF9hd3Ddt0l+bmkO9Skyv13O9WMxCBuvAffrQ/tYLx+A3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+4u18YAAADcAAAADwAAAAAAAAAAAAAAAACYAgAAZHJz&#10;L2Rvd25yZXYueG1sUEsFBgAAAAAEAAQA9QAAAIsDAAAAAA==&#10;" filled="f" stroked="f">
                      <v:textbox inset="0,0,0,0">
                        <w:txbxContent>
                          <w:p w:rsidR="0076630F" w:rsidRPr="00945CCC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8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KLTMYA&#10;AADcAAAADwAAAGRycy9kb3ducmV2LnhtbESPT2vCQBTE7wW/w/KEXopuqrSa6Cqi1vQm/rl4e2Sf&#10;m9Ds25DdavrtuwWhx2FmfsPMl52txY1aXzlW8DpMQBAXTldsFJxPH4MpCB+QNdaOScEPeVguek9z&#10;zLS784Fux2BEhLDPUEEZQpNJ6YuSLPqha4ijd3WtxRBla6Ru8R7htpajJHmXFiuOCyU2tC6p+Dp+&#10;WwWTzeqF9hd3Ddt0l+bmkO9Skyv13O9WMxCBuvAffrQ/tYLx+A3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KLTMYAAADcAAAADwAAAAAAAAAAAAAAAACYAgAAZHJz&#10;L2Rvd25yZXYueG1sUEsFBgAAAAAEAAQA9QAAAIsDAAAAAA==&#10;" filled="f" stroked="f">
                      <v:textbox inset="0,0,0,0">
                        <w:txbxContent>
                          <w:p w:rsidR="0076630F" w:rsidRPr="00945CCC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8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AVO8UA&#10;AADcAAAADwAAAGRycy9kb3ducmV2LnhtbESPT2vCQBTE74LfYXlCL6VurKBN6irSVuNN/HPp7ZF9&#10;boLZtyG71fjtXaHgcZiZ3zCzRWdrcaHWV44VjIYJCOLC6YqNguNh9fYBwgdkjbVjUnAjD4t5vzfD&#10;TLsr7+iyD0ZECPsMFZQhNJmUvijJoh+6hjh6J9daDFG2RuoWrxFua/meJBNpseK4UGJDXyUV5/2f&#10;VTD9Xr7S9tedwk+6TnOzy9epyZV6GXTLTxCBuvAM/7c3WsF4PIHHmXgE5P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BU7xQAAANwAAAAPAAAAAAAAAAAAAAAAAJgCAABkcnMv&#10;ZG93bnJldi54bWxQSwUGAAAAAAQABAD1AAAAigMAAAAA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8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+BScUA&#10;AADcAAAADwAAAGRycy9kb3ducmV2LnhtbESPQWvCQBSE74X+h+UVvJS6sYKamI2IVdNb0fbS2yP7&#10;3ASzb0N21fTfd4VCj8PMfMPkq8G24kq9bxwrmIwTEMSV0w0bBV+fu5cFCB+QNbaOScEPeVgVjw85&#10;Ztrd+EDXYzAiQthnqKAOocuk9FVNFv3YdcTRO7neYoiyN1L3eItw28rXJJlJiw3HhRo72tRUnY8X&#10;q2D+tn6mj293Ctt0n5bmUO5TUyo1ehrWSxCBhvAf/mu/awXTaQ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74FJxQAAANwAAAAPAAAAAAAAAAAAAAAAAJgCAABkcnMv&#10;ZG93bnJldi54bWxQSwUGAAAAAAQABAD1AAAAigMAAAAA&#10;" filled="f" stroked="f">
                      <v:textbox inset="0,0,0,0">
                        <w:txbxContent>
                          <w:p w:rsidR="0076630F" w:rsidRPr="005E4A3B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8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NbqcMA&#10;AADcAAAADwAAAGRycy9kb3ducmV2LnhtbERPu27CMBTdkfoP1q3UBRGnFLUkxSAElHSreCzdruIb&#10;J2p8HcUupH9fD0iMR+e9WA22FRfqfeNYwXOSgiAunW7YKDifPiZzED4ga2wdk4I/8rBaPowWmGt3&#10;5QNdjsGIGMI+RwV1CF0upS9rsugT1xFHrnK9xRBhb6Tu8RrDbSunafoqLTYcG2rsaFNT+XP8tQre&#10;tusxfX27KuyyfVaYQ7HPTKHU0+OwfgcRaAh38c39qRW8zO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NNbqcMAAADcAAAADwAAAAAAAAAAAAAAAACYAgAAZHJzL2Rv&#10;d25yZXYueG1sUEsFBgAAAAAEAAQA9QAAAIgDAAAAAA=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8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/+MsYA&#10;AADcAAAADwAAAGRycy9kb3ducmV2LnhtbESPT2vCQBTE7wW/w/KEXopubEs10VWkraY38c/F2yP7&#10;3IRm34bsVuO3dwWhx2FmfsPMFp2txZlaXzlWMBomIIgLpys2Cg771WACwgdkjbVjUnAlD4t572mG&#10;mXYX3tJ5F4yIEPYZKihDaDIpfVGSRT90DXH0Tq61GKJsjdQtXiLc1vI1ST6kxYrjQokNfZZU/O7+&#10;rILx1/KFNkd3Ct/pOs3NNl+nJlfqud8tpyACdeE//Gj/aAVv7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5/+MsYAAADcAAAADwAAAAAAAAAAAAAAAACYAgAAZHJz&#10;L2Rvd25yZXYueG1sUEsFBgAAAAAEAAQA9QAAAIsDAAAAAA==&#10;" filled="f" stroked="f">
                      <v:textbox inset="0,0,0,0">
                        <w:txbxContent>
                          <w:p w:rsidR="0076630F" w:rsidRPr="000411E6" w:rsidRDefault="0076630F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87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8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F14B25" w:rsidRPr="006C5C53" w:rsidRDefault="00F14B25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F14B25" w:rsidRPr="006C5C53" w:rsidRDefault="00F14B25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7BF4" w:rsidRDefault="00D27BF4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681D6772" wp14:editId="4B166E6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356" name="Группа 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357" name="Группа 357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58" name="Группа 358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359" name="Группа 359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360" name="Группа 360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361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62" name="Группа 362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63" name="Группа 363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64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7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68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369" name="Группа 369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370" name="Группа 370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71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2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3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4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5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76" name="Группа 376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7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79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0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27BF4" w:rsidRDefault="00D27BF4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8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3" name="Группа 383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12" name="Группа 512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13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4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5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6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7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8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9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0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1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2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23" name="Группа 523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24" name="Группа 52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25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CB1016" w:rsidRDefault="00D27BF4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26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5374BE" w:rsidRDefault="00D27BF4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0BD1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27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Default="00D27BF4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887B82">
                                      <w:t>A.B.XXX.П5.XX.X-X.X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8" name="Группа 528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29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945CCC" w:rsidRDefault="00D27BF4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Default="00D27BF4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1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5E4A3B" w:rsidRDefault="00D27BF4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0411E6" w:rsidRDefault="00D27BF4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3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5E4A3B" w:rsidRDefault="00D27BF4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945CCC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945CCC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5E4A3B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3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5E4A3B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0411E6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4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27BF4" w:rsidRPr="000411E6" w:rsidRDefault="00D27BF4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42" name="Группа 542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27BF4" w:rsidRPr="006C5C53" w:rsidRDefault="00D27BF4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27BF4" w:rsidRPr="006C5C53" w:rsidRDefault="00D27BF4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356" o:spid="_x0000_s1290" style="position:absolute;left:0;text-align:left;margin-left:22.7pt;margin-top:14.2pt;width:558.45pt;height:826.3pt;z-index:251694080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">
              <v:group id="Группа 357" o:spid="_x0000_s1291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lpD1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pi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WkPUxgAAANwA&#10;AAAPAAAAAAAAAAAAAAAAAKoCAABkcnMvZG93bnJldi54bWxQSwUGAAAAAAQABAD6AAAAnQMAAAAA&#10;">
                <v:group id="Группа 358" o:spid="_x0000_s1292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<v:group id="Группа 359" o:spid="_x0000_s1293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lyP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iXI9xgAAANwA&#10;AAAPAAAAAAAAAAAAAAAAAKoCAABkcnMvZG93bnJldi54bWxQSwUGAAAAAAQABAD6AAAAnQMAAAAA&#10;">
                    <v:group id="Группа 360" o:spid="_x0000_s129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98RHc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3xEdwwAAANwAAAAP&#10;AAAAAAAAAAAAAAAAAKoCAABkcnMvZG93bnJldi54bWxQSwUGAAAAAAQABAD6AAAAmgMAAAAA&#10;">
                      <v:rect id="Rectangle 91" o:spid="_x0000_s1295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IiY8QA&#10;AADcAAAADwAAAGRycy9kb3ducmV2LnhtbESPT2sCMRTE7wW/Q3iCN02sdG23RrGW4p9bVej1sXnu&#10;Lt28LEmq67c3gtDjMDO/YWaLzjbiTD7UjjWMRwoEceFMzaWG4+Fr+AoiRGSDjWPScKUAi3nvaYa5&#10;cRf+pvM+liJBOOSooYqxzaUMRUUWw8i1xMk7OW8xJulLaTxeEtw28lmpTFqsOS1U2NKqouJ3/2c1&#10;nI5qOz1EWn6s/NvL7lP9ZBu11nrQ75bvICJ18T/8aG+Mhkk2hvuZdAT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yImPEAAAA3AAAAA8AAAAAAAAAAAAAAAAAmAIAAGRycy9k&#10;b3ducmV2LnhtbFBLBQYAAAAABAAEAPUAAACJAwAAAAA=&#10;" filled="f" strokeweight="1.5pt">
                        <v:textbox inset=",1mm"/>
                      </v:rect>
                      <v:group id="Группа 362" o:spid="_x0000_s1296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      <v:group id="Группа 363" o:spid="_x0000_s1297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w2PasQAAADcAAAADwAAAGRycy9kb3ducmV2LnhtbESPQYvCMBSE7wv+h/AE&#10;b2tay4pUo4ioeJCFVUG8PZpnW2xeShPb+u/NwsIeh5n5hlmselOJlhpXWlYQjyMQxJnVJecKLufd&#10;5wyE88gaK8uk4EUOVsvBxwJTbTv+ofbkcxEg7FJUUHhfp1K6rCCDbmxr4uDdbWPQB9nkUjfYBbip&#10;5CSKptJgyWGhwJo2BWWP09Mo2HfYrZN42x4f983rdv76vh5jUmo07NdzEJ56/x/+ax+0gmSa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w2PasQAAADcAAAA&#10;DwAAAAAAAAAAAAAAAACqAgAAZHJzL2Rvd25yZXYueG1sUEsFBgAAAAAEAAQA+gAAAJsDAAAAAA==&#10;">
                          <v:line id="Line 76" o:spid="_x0000_s1298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eiFcQAAADcAAAADwAAAGRycy9kb3ducmV2LnhtbESPQWsCMRSE7wX/Q3iCt5qtyiJboxRB&#10;UOyhVcHrY/N2s3TzsiTRXf99IxR6HGbmG2a1GWwr7uRD41jB2zQDQVw63XCt4HLevS5BhIissXVM&#10;Ch4UYLMevayw0K7nb7qfYi0ShEOBCkyMXSFlKA1ZDFPXESevct5iTNLXUnvsE9y2cpZlubTYcFow&#10;2NHWUPlzulkF8nDsv/xudqnqat+568F85v2g1GQ8fLyDiDTE//Bfe68VzPMF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56IVxAAAANwAAAAPAAAAAAAAAAAA&#10;AAAAAKECAABkcnMvZG93bnJldi54bWxQSwUGAAAAAAQABAD5AAAAkgMAAAAA&#10;" strokeweight="1.5pt"/>
                          <v:line id="Line 77" o:spid="_x0000_s1299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sHjsQAAADcAAAADwAAAGRycy9kb3ducmV2LnhtbESPQWsCMRSE7wX/Q3iCt5qt4iJboxRB&#10;UOyhVcHrY/N2s3TzsiTRXf99IxR6HGbmG2a1GWwr7uRD41jB2zQDQVw63XCt4HLevS5BhIissXVM&#10;Ch4UYLMevayw0K7nb7qfYi0ShEOBCkyMXSFlKA1ZDFPXESevct5iTNLXUnvsE9y2cpZlubTYcFow&#10;2NHWUPlzulkF8nDsv/xudqnqat+568F85v2g1GQ8fLyDiDTE//Bfe68VzPMF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qweOxAAAANwAAAAPAAAAAAAAAAAA&#10;AAAAAKECAABkcnMvZG93bnJldi54bWxQSwUGAAAAAAQABAD5AAAAkgMAAAAA&#10;" strokeweight="1.5pt"/>
                          <v:line id="Line 78" o:spid="_x0000_s1300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mZ+cMAAADc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HP4P5OOgFz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5mfnDAAAA3AAAAA8AAAAAAAAAAAAA&#10;AAAAoQIAAGRycy9kb3ducmV2LnhtbFBLBQYAAAAABAAEAPkAAACRAwAAAAA=&#10;" strokeweight="1.5pt"/>
                          <v:line id="Line 79" o:spid="_x0000_s1301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U8YsQAAADcAAAADwAAAGRycy9kb3ducmV2LnhtbESPQWsCMRSE7wX/Q3iCt5qtwla2RimC&#10;oNhDq4LXx+btZunmZUmiu/77RhB6HGbmG2a5HmwrbuRD41jB2zQDQVw63XCt4Hzavi5AhIissXVM&#10;Cu4UYL0avSyx0K7nH7odYy0ShEOBCkyMXSFlKA1ZDFPXESevct5iTNLXUnvsE9y2cpZlubTYcFow&#10;2NHGUPl7vFoFcn/ov/12dq7qate5y9585f2g1GQ8fH6AiDTE//CzvdMK5vk7PM6kIyB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NTxixAAAANwAAAAPAAAAAAAAAAAA&#10;AAAAAKECAABkcnMvZG93bnJldi54bWxQSwUGAAAAAAQABAD5AAAAkgMAAAAA&#10;" strokeweight="1.5pt"/>
                        </v:group>
                        <v:line id="Line 92" o:spid="_x0000_s1302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oEMAAAADcAAAADwAAAGRycy9kb3ducmV2LnhtbERPTYvCMBC9L/gfwgje1lSFslSjiCAo&#10;7mFXBa9DM22KzaQk0dZ/bw4Le3y879VmsK14kg+NYwWzaQaCuHS64VrB9bL//AIRIrLG1jEpeFGA&#10;zXr0scJCu55/6XmOtUghHApUYGLsCilDachimLqOOHGV8xZjgr6W2mOfwm0r51mWS4sNpwaDHe0M&#10;lffzwyqQx1P/4/fza1VXh87djuY77welJuNhuwQRaYj/4j/3QStY5Glt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yqqBDAAAAA3AAAAA8AAAAAAAAAAAAAAAAA&#10;oQIAAGRycy9kb3ducmV2LnhtbFBLBQYAAAAABAAEAPkAAACOAwAAAAA=&#10;" strokeweight="1.5pt"/>
                      </v:group>
                    </v:group>
                    <v:group id="Группа 369" o:spid="_x0000_s1303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W4gMUAAADcAAAADwAAAGRycy9kb3ducmV2LnhtbESPQYvCMBSE78L+h/CE&#10;vWnaFcWtRhFxlz2IoC6It0fzbIvNS2liW/+9EQSPw8x8w8yXnSlFQ7UrLCuIhxEI4tTqgjMF/8ef&#10;wRSE88gaS8uk4E4OlouP3hwTbVveU3PwmQgQdgkqyL2vEildmpNBN7QVcfAutjbog6wzqWtsA9yU&#10;8iuKJtJgwWEhx4rWOaXXw80o+G2xXY3iTbO9Xtb383G8O21jUuqz361mIDx1/h1+tf+0gtHkG5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rluIDFAAAA3AAA&#10;AA8AAAAAAAAAAAAAAAAAqgIAAGRycy9kb3ducmV2LnhtbFBLBQYAAAAABAAEAPoAAACcAwAAAAA=&#10;">
                      <v:group id="Группа 370" o:spid="_x0000_s1304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5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78tMUA&#10;AADcAAAADwAAAGRycy9kb3ducmV2LnhtbESP3WrCQBSE7wu+w3IEb4puUsGf6CpaEFoKAX8e4Jg9&#10;JsHs2bC7avr2bqHg5TAz3zDLdWcacSfna8sK0lECgriwuuZSwem4G85A+ICssbFMCn7Jw3rVe1ti&#10;pu2D93Q/hFJECPsMFVQhtJmUvqjIoB/Zljh6F+sMhihdKbXDR4SbRn4kyUQarDkuVNjSZ0XF9XAz&#10;CjAP8/Tqttvy/XbM88n3eXrSP0oN+t1mASJQF17h//aXVjCepvB3Jh4BuX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Lvy0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27BF4" w:rsidRDefault="00D27BF4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6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xiw8QA&#10;AADcAAAADwAAAGRycy9kb3ducmV2LnhtbESP3YrCMBSE7xd8h3AEb5Y1VUHXrlFUEJSFgj8PcGzO&#10;tsXmpCRR69sbYcHLYWa+YWaL1tTiRs5XlhUM+gkI4tzqigsFp+Pm6xuED8gaa8uk4EEeFvPOxwxT&#10;be+8p9shFCJC2KeooAyhSaX0eUkGfd82xNH7s85giNIVUju8R7ip5TBJxtJgxXGhxIbWJeWXw9Uo&#10;wCxMBxe3WhWf12OWjXfnyUn/KtXrtssfEIHa8A7/t7dawWgyhNeZeATk/A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8YsP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27BF4" w:rsidRDefault="00D27BF4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7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DHWMQA&#10;AADcAAAADwAAAGRycy9kb3ducmV2LnhtbESP3YrCMBSE7wXfIRzBG1lTFXStRlkXhJWFgj8PcGyO&#10;bbE5KUnU+vYbYcHLYWa+YZbr1tTiTs5XlhWMhgkI4tzqigsFp+P24xOED8gaa8uk4Eke1qtuZ4mp&#10;tg/e0/0QChEh7FNUUIbQpFL6vCSDfmgb4uhdrDMYonSF1A4fEW5qOU6SqTRYcVwosaHvkvLr4WYU&#10;YBbmo6vbbIrB7Zhl0915dtK/SvV77dcCRKA2vMP/7R+tYDKbwOtMPAJy9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Gwx1j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27BF4" w:rsidRDefault="00D27BF4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8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llfLMUA&#10;AADcAAAADwAAAGRycy9kb3ducmV2LnhtbESP0WrCQBRE3wX/YbkFX6Ru1GLa1FVUECpCoOoH3GZv&#10;k2D2bthdNf59Vyj4OMzMGWa+7EwjruR8bVnBeJSAIC6srrlUcDpuX99B+ICssbFMCu7kYbno9+aY&#10;aXvjb7oeQikihH2GCqoQ2kxKX1Rk0I9sSxy9X+sMhihdKbXDW4SbRk6SZCYN1hwXKmxpU1FxPlyM&#10;AszDx/js1utyeDnm+Wz3k570XqnBS7f6BBGoC8/wf/tLK5imb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WV8s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27BF4" w:rsidRDefault="00D27BF4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9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X6t8UA&#10;AADcAAAADwAAAGRycy9kb3ducmV2LnhtbESP0WrCQBRE3wX/YbkFX6RuVGra1FVUECpCoOoH3GZv&#10;k2D2bthdNf59Vyj4OMzMGWa+7EwjruR8bVnBeJSAIC6srrlUcDpuX99B+ICssbFMCu7kYbno9+aY&#10;aXvjb7oeQikihH2GCqoQ2kxKX1Rk0I9sSxy9X+sMhihdKbXDW4SbRk6SZCYN1hwXKmxpU1FxPlyM&#10;AszDx/js1utyeDnm+Wz3k570XqnBS7f6BBGoC8/wf/tLK5imb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Ffq3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D27BF4" w:rsidRDefault="00D27BF4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76" o:spid="_x0000_s1310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      <v:shape id="Text Box 87" o:spid="_x0000_s1311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nHZ8YA&#10;AADcAAAADwAAAGRycy9kb3ducmV2LnhtbESPT2sCMRTE7wW/Q3hCb5pVWy1bo0jBIl6Kfw49Pjav&#10;yeLmZXeTrtt++kYQehxm5jfMct27SnTUhtKzgsk4A0FceF2yUXA+bUcvIEJE1lh5JgU/FGC9Gjws&#10;Mdf+ygfqjtGIBOGQowIbY51LGQpLDsPY18TJ+/Ktw5hka6Ru8ZrgrpLTLJtLhyWnBYs1vVkqLsdv&#10;p6Cx/dOzaT6qS7f/NRv7vgvN+VOpx2G/eQURqY//4Xt7pxXMFgu4nU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nHZ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D27BF4" w:rsidRDefault="00D27BF4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2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ZTFcMA&#10;AADcAAAADwAAAGRycy9kb3ducmV2LnhtbERPy2oCMRTdF/yHcIXuakbbqoxGEcEi3RQfC5eXyTUZ&#10;nNzMTOI47dc3i0KXh/NerntXiY7aUHpWMB5lIIgLr0s2Cs6n3cscRIjIGivPpOCbAqxXg6cl5to/&#10;+EDdMRqRQjjkqMDGWOdShsKSwzDyNXHirr51GBNsjdQtPlK4q+Qky6bSYcmpwWJNW0vF7Xh3Chrb&#10;v72b5qu6dZ8/ZmM/9qE5X5R6HvabBYhIffwX/7n3WsHrLK1NZ9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9ZTFc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D27BF4" w:rsidRDefault="00D27BF4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3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r2jsUA&#10;AADcAAAADwAAAGRycy9kb3ducmV2LnhtbESPT2sCMRTE7wW/Q3iCN81W+3drFBFaxIvUeujxsXlN&#10;Fjcvu5t0Xf30piD0OMzMb5j5sneV6KgNpWcF95MMBHHhdclGweHrffwCIkRkjZVnUnCmAMvF4G6O&#10;ufYn/qRuH41IEA45KrAx1rmUobDkMEx8TZy8H986jEm2RuoWTwnuKjnNsifpsOS0YLGmtaXiuP91&#10;ChrbPzyaZlcdu+3FrOzHJjSHb6VGw371BiJSH//Dt/ZGK5g9v8LfmXQE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mva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D27BF4" w:rsidRDefault="00D27BF4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4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UvNMIA&#10;AADcAAAADwAAAGRycy9kb3ducmV2LnhtbERPy2oCMRTdC/2HcIXuNKOtIlOjSEGRbsTHwuVlcpsM&#10;Tm5mJnGc9uvNotDl4byX695VoqM2lJ4VTMYZCOLC65KNgst5O1qACBFZY+WZFPxQgPXqZbDEXPsH&#10;H6k7RSNSCIccFdgY61zKUFhyGMa+Jk7ct28dxgRbI3WLjxTuKjnNsrl0WHJqsFjTp6Xidro7BY3t&#10;32emOVS37uvXbOxuH5rLVanXYb/5ABGpj//iP/deK3hbpPnpTDoC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dS8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27BF4" w:rsidRDefault="00D27BF4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5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mKr8UA&#10;AADcAAAADwAAAGRycy9kb3ducmV2LnhtbESPQWsCMRSE7wX/Q3iF3mpW24qsRhFBkV6k6sHjY/Oa&#10;LG5edjdx3fbXm0LB4zAz3zDzZe8q0VEbSs8KRsMMBHHhdclGwem4eZ2CCBFZY+WZFPxQgOVi8DTH&#10;XPsbf1F3iEYkCIccFdgY61zKUFhyGIa+Jk7et28dxiRbI3WLtwR3lRxn2UQ6LDktWKxpbam4HK5O&#10;QWP79w/T7KtL9/lrVna7C83prNTLc7+agYjUx0f4v73TCt6mI/g7k46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OYqv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D27BF4" w:rsidRDefault="00D27BF4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6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xa7sMA&#10;AADcAAAADwAAAGRycy9kb3ducmV2LnhtbESPQWsCMRSE7wX/Q3gFb5pU0drVKGoRbW9VodfH5rm7&#10;uHlZklTXf28EocdhZr5hZovW1uJCPlSONbz1FQji3JmKCw3Hw6Y3AREissHaMWm4UYDFvPMyw8y4&#10;K//QZR8LkSAcMtRQxthkUoa8JIuh7xri5J2ctxiT9IU0Hq8Jbms5UGosLVacFkpsaF1Sft7/WQ2n&#10;o/p6P0Rartb+Y/T9qX7HO7XVuvvaLqcgIrXxP/xs74yG4WQAjzPpCM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yxa7sMAAADcAAAADwAAAAAAAAAAAAAAAACYAgAAZHJzL2Rv&#10;d25yZXYueG1sUEsFBgAAAAAEAAQA9QAAAIgDAAAAAA==&#10;" filled="f" strokeweight="1.5pt">
                    <v:textbox inset=",1mm"/>
                  </v:rect>
                </v:group>
                <v:group id="Группа 383" o:spid="_x0000_s1317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<v:group id="Группа 512" o:spid="_x0000_s1318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gybdM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yQw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DJt0xgAAANwA&#10;AAAPAAAAAAAAAAAAAAAAAKoCAABkcnMvZG93bnJldi54bWxQSwUGAAAAAAQABAD6AAAAnQMAAAAA&#10;">
                    <v:line id="Line 102" o:spid="_x0000_s1319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xqfMcAAADcAAAADwAAAGRycy9kb3ducmV2LnhtbESPT0vDQBTE70K/w/IKXqTd/MFSYrel&#10;tgrizbZQvD2yL9nQ7NuYXZvop3cFweMwM79hVpvRtuJKvW8cK0jnCQji0umGawWn4/NsCcIHZI2t&#10;Y1LwRR4268nNCgvtBn6j6yHUIkLYF6jAhNAVUvrSkEU/dx1x9CrXWwxR9rXUPQ4RbluZJclCWmw4&#10;LhjsaGeovBw+rYK8en+6+8j3aZY1yWtlvofy8VwrdTsdtw8gAo3hP/zXftEK7tMcfs/EIyDX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LGp8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2" o:spid="_x0000_s1320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pVG88YAAADcAAAADwAAAGRycy9kb3ducmV2LnhtbESPUWvCQBCE3wv+h2OFvpR6sbRXiZ5S&#10;hEKhUKha+rrm1iSY20tzq8b++l5B8HGYmW+Y2aL3jTpSF+vAFsajDBRxEVzNpYXN+vV+AioKssMm&#10;MFk4U4TFfHAzw9yFE3/ScSWlShCOOVqoRNpc61hU5DGOQkucvF3oPEqSXaldh6cE941+yDKjPdac&#10;FipsaVlRsV8dvIUv/C3l/L69+9gbI5vvH3NYPhtrb4f9yxSUUC/X8KX95iw8jR/h/0w6Anr+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6VRv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1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njaMYAAADcAAAADwAAAGRycy9kb3ducmV2LnhtbESPX2vCQBDE3wv9DscWfJF6UfAsqacU&#10;QRAKhfqHvm5z2ySY20tzq8Z++l5B6OMwM79h5sveN+pMXawDWxiPMlDERXA1lxb2u/XjE6goyA6b&#10;wGThShGWi/u7OeYuXPidzlspVYJwzNFCJdLmWseiIo9xFFri5H2FzqMk2ZXadXhJcN/oSZYZ7bHm&#10;tFBhS6uKiuP25C0c8KeU6+vn8O1ojOw/vs1pNTPWDh76l2dQQr38h2/tjbMwHU/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HZ42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322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5aHcUAAADcAAAADwAAAGRycy9kb3ducmV2LnhtbESP3WrCQBSE7wu+w3KE3jWbFBo1ZpVY&#10;tBQKgj94fcgek2D2bMiuJn37bqHQy2Hmm2Hy9Wha8aDeNZYVJFEMgri0uuFKwfm0e5mDcB5ZY2uZ&#10;FHyTg/Vq8pRjpu3AB3ocfSVCCbsMFdTed5mUrqzJoItsRxy8q+0N+iD7Suoeh1BuWvkax6k02HBY&#10;qLGj95rK2/FuFLyZzexrOH0s0mI7M+QvyXxf7JR6no7FEoSn0f+H/+hPHbgkhd8z4QjI1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h5aHcUAAADcAAAADwAAAAAAAAAA&#10;AAAAAAChAgAAZHJzL2Rvd25yZXYueG1sUEsFBgAAAAAEAAQA+QAAAJMDAAAAAA==&#10;" strokecolor="windowText" strokeweight="1.5pt"/>
                    <v:line id="Line 98" o:spid="_x0000_s1323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Bdsf8cAAADcAAAADwAAAGRycy9kb3ducmV2LnhtbESPQUvDQBSE70L/w/IEL9JukqKWtNtS&#10;tQXpzVoovT2yL9lg9m3Mrk3aX+8KgsdhZr5hFqvBNuJMna8dK0gnCQjiwumaKwWHj+14BsIHZI2N&#10;Y1JwIQ+r5ehmgbl2Pb/TeR8qESHsc1RgQmhzKX1hyKKfuJY4eqXrLIYou0rqDvsIt43MkuRRWqw5&#10;Lhhs6cVQ8bn/tgqm5Wlz/zV9TbOsTnalufbF87FS6u52WM9BBBrCf/iv/aYVPKRP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F2x/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4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hM9sMAAADcAAAADwAAAGRycy9kb3ducmV2LnhtbERPTWvCQBC9C/0PyxR6Ed1YcFtSVymC&#10;IBQKVUuvY3aaBLOzaXbU6K/vHgSPj/c9W/S+USfqYh3YwmScgSIugqu5tLDbrkavoKIgO2wCk4UL&#10;RVjMHwYzzF048xedNlKqFMIxRwuVSJtrHYuKPMZxaIkT9xs6j5JgV2rX4TmF+0Y/Z5nRHmtODRW2&#10;tKyoOGyO3sI3Xku5fOyHnwdjZPfzZ47LF2Pt02P//gZKqJe7+OZeOwvTS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/YTPb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0" o:spid="_x0000_s1325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TpbcYAAADcAAAADwAAAGRycy9kb3ducmV2LnhtbESPUWvCQBCE3wv+h2OFvpR6sdCzRk8p&#10;QqFQKFQtfV1zaxLM7aW5VWN/fa8g9HGYmW+Y+bL3jTpRF+vAFsajDBRxEVzNpYXt5uX+CVQUZIdN&#10;YLJwoQjLxeBmjrkLZ/6g01pKlSAcc7RQibS51rGoyGMchZY4efvQeZQku1K7Ds8J7hv9kGVGe6w5&#10;LVTY0qqi4rA+eguf+FPK5W13934wRrZf3+a4mhhrb4f98wyUUC//4Wv71Vl4HE/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CU6W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26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I+tsQAAADcAAAADwAAAGRycy9kb3ducmV2LnhtbERPy2rCQBTdF/yH4QpuSp0YqZToKNYH&#10;SHdqobi7ZG4ywcydNDOatF/vLApdHs57septLe7U+sqxgsk4AUGcO11xqeDzvH95A+EDssbaMSn4&#10;IQ+r5eBpgZl2HR/pfgqliCHsM1RgQmgyKX1uyKIfu4Y4coVrLYYI21LqFrsYbmuZJslMWqw4Nhhs&#10;aGMov55uVsG0uOyev6fbSZpWyUdhfrv8/atUajTs13MQgfrwL/5zH7SC1zTOj2fiEZDL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kj62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27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0HmMUAAADcAAAADwAAAGRycy9kb3ducmV2LnhtbESPQWvCQBSE7wX/w/KE3ppNhEqNriKC&#10;4KGXRsF4e2Rfk9Ts2yS7Jum/7xYKPQ4z8w2z2U2mEQP1rrasIIliEMSF1TWXCi7n48sbCOeRNTaW&#10;ScE3OdhtZ08bTLUd+YOGzJciQNilqKDyvk2ldEVFBl1kW+LgfdreoA+yL6XucQxw08hFHC+lwZrD&#10;QoUtHSoq7tnDBMpluTqurl39+Eq6LL+1XX5+R6We59N+DcLT5P/Df+2TVvC6SOD3TDgCcvs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q0Hm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28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FyxocYAAADcAAAADwAAAGRycy9kb3ducmV2LnhtbESPUUvDQBCE3wX/w7GFvkh7MeBZYq9F&#10;CoJQEKwVX9fcNgnN7cXctk3763uC4OMwM98w8+XgW3WkPjaBLdxPM1DEZXANVxa2Hy+TGagoyA7b&#10;wGThTBGWi9ubORYunPidjhupVIJwLNBCLdIVWseyJo9xGjri5O1C71GS7CvtejwluG91nmVGe2w4&#10;LdTY0aqmcr85eAufeKnkvP6+e9sbI9uvH3NYPRprx6Ph+QmU0CD/4b/2q7PwkOfweyYdAb2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Bcsa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</v:group>
                  <v:group id="Группа 523" o:spid="_x0000_s1329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yz0Us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dwf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yz0UsQAAADcAAAA&#10;DwAAAAAAAAAAAAAAAACqAgAAZHJzL2Rvd25yZXYueG1sUEsFBgAAAAAEAAQA+gAAAJsDAAAAAA==&#10;">
                    <v:group id="Группа 524" o:spid="_x0000_s1330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VsJ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Fy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xWwmxgAAANwA&#10;AAAPAAAAAAAAAAAAAAAAAKoCAABkcnMvZG93bnJldi54bWxQSwUGAAAAAAQABAD6AAAAnQMAAAAA&#10;">
                      <v:rect id="Rectangle 123" o:spid="_x0000_s1331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UWW8cA&#10;AADcAAAADwAAAGRycy9kb3ducmV2LnhtbESPQWvCQBSE70L/w/IKXopuKiS0qavYQtWDIEbR62v2&#10;NQnNvg3Z1cT++q5Q8DjMzDfMdN6bWlyodZVlBc/jCARxbnXFhYLD/nP0AsJ5ZI21ZVJwJQfz2cNg&#10;iqm2He/okvlCBAi7FBWU3jeplC4vyaAb24Y4eN+2NeiDbAupW+wC3NRyEkWJNFhxWCixoY+S8p/s&#10;bBSY82Lz+v618vFTt9wnv8kST9ujUsPHfvEGwlPv7+H/9loriCcx3M6EIyB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8lFlvHAAAA3AAAAA8AAAAAAAAAAAAAAAAAmAIAAGRy&#10;cy9kb3ducmV2LnhtbFBLBQYAAAAABAAEAPUAAACMAwAAAAA=&#10;" filled="f" stroked="f">
                        <v:textbox inset="1pt,.4mm,1pt,1pt">
                          <w:txbxContent>
                            <w:p w:rsidR="00D27BF4" w:rsidRPr="00CB1016" w:rsidRDefault="00D27BF4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332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eILMcA&#10;AADcAAAADwAAAGRycy9kb3ducmV2LnhtbESPQWvCQBSE70L/w/KEXkrdGDBodJVYqO1BKNWi12f2&#10;mYRm34bsatL++q5Q8DjMzDfMYtWbWlypdZVlBeNRBII4t7riQsHX/vV5CsJ5ZI21ZVLwQw5Wy4fB&#10;AlNtO/6k684XIkDYpaig9L5JpXR5SQbdyDbEwTvb1qAPsi2kbrELcFPLOIoSabDisFBiQy8l5d+7&#10;i1FgLtl2tj69+clTt9knv8kGjx8HpR6HfTYH4an39/B/+10rmMQJ3M6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/3iCzHAAAA3AAAAA8AAAAAAAAAAAAAAAAAmAIAAGRy&#10;cy9kb3ducmV2LnhtbFBLBQYAAAAABAAEAPUAAACMAwAAAAA=&#10;" filled="f" stroked="f">
                        <v:textbox inset="1pt,.4mm,1pt,1pt">
                          <w:txbxContent>
                            <w:p w:rsidR="00D27BF4" w:rsidRPr="005374BE" w:rsidRDefault="00D27BF4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0BD1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333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stt8gA&#10;AADcAAAADwAAAGRycy9kb3ducmV2LnhtbESPT2vCQBTE7wW/w/IEL6VuFIxt6iq24J+DII2lXp/Z&#10;1ySYfRuyq0n76V2h0OMwM79hZovOVOJKjSstKxgNIxDEmdUl5wo+D6unZxDOI2usLJOCH3KwmPce&#10;Zpho2/IHXVOfiwBhl6CCwvs6kdJlBRl0Q1sTB+/bNgZ9kE0udYNtgJtKjqMolgZLDgsF1vReUHZO&#10;L0aBuSx3L2+njZ88tutD/Buv8bj/UmrQ75avIDx1/j/8195qBZPxFO5nwhGQ8x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uy23yAAAANwAAAAPAAAAAAAAAAAAAAAAAJgCAABk&#10;cnMvZG93bnJldi54bWxQSwUGAAAAAAQABAD1AAAAjQMAAAAA&#10;" filled="f" stroked="f">
                        <v:textbox inset="1pt,.4mm,1pt,1pt">
                          <w:txbxContent>
                            <w:p w:rsidR="00D27BF4" w:rsidRDefault="00D27BF4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887B82">
                                <w:t>A.B.XXX.П5.XX.X-X.X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28" o:spid="_x0000_s1334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iGYjwwAAANwAAAAP&#10;AAAAAAAAAAAAAAAAAKoCAABkcnMvZG93bnJldi54bWxQSwUGAAAAAAQABAD6AAAAmgMAAAAA&#10;">
                      <v:rect id="Rectangle 119" o:spid="_x0000_s1335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  <v:textbox inset="0,0,0,0">
                          <w:txbxContent>
                            <w:p w:rsidR="00D27BF4" w:rsidRPr="00945CCC" w:rsidRDefault="00D27BF4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336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7qLMMA&#10;AADcAAAADwAAAGRycy9kb3ducmV2LnhtbERPu27CMBTdkfoP1q3UBRGnV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p7qLMMAAADcAAAADwAAAAAAAAAAAAAAAACYAgAAZHJzL2Rv&#10;d25yZXYueG1sUEsFBgAAAAAEAAQA9QAAAIgDAAAAAA==&#10;" filled="f" stroked="f">
                        <v:textbox inset="0,0,0,0">
                          <w:txbxContent>
                            <w:p w:rsidR="00D27BF4" w:rsidRDefault="00D27BF4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337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JPt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dJPt8YAAADcAAAADwAAAAAAAAAAAAAAAACYAgAAZHJz&#10;L2Rvd25yZXYueG1sUEsFBgAAAAAEAAQA9QAAAIsDAAAAAA==&#10;" filled="f" stroked="f">
                        <v:textbox inset="0,0,0,0">
                          <w:txbxContent>
                            <w:p w:rsidR="00D27BF4" w:rsidRPr="005E4A3B" w:rsidRDefault="00D27BF4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338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DRwM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QDRwMYAAADcAAAADwAAAAAAAAAAAAAAAACYAgAAZHJz&#10;L2Rvd25yZXYueG1sUEsFBgAAAAAEAAQA9QAAAIsDAAAAAA==&#10;" filled="f" stroked="f">
                        <v:textbox inset="0,0,0,0">
                          <w:txbxContent>
                            <w:p w:rsidR="00D27BF4" w:rsidRPr="000411E6" w:rsidRDefault="00D27BF4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339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x0W8YA&#10;AADcAAAADwAAAGRycy9kb3ducmV2LnhtbESPT2vCQBTE7wW/w/KEXopuqrS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kx0W8YAAADcAAAADwAAAAAAAAAAAAAAAACYAgAAZHJz&#10;L2Rvd25yZXYueG1sUEsFBgAAAAAEAAQA9QAAAIsDAAAAAA==&#10;" filled="f" stroked="f">
                        <v:textbox inset="0,0,0,0">
                          <w:txbxContent>
                            <w:p w:rsidR="00D27BF4" w:rsidRPr="005E4A3B" w:rsidRDefault="00D27BF4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340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XsL8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g3e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aXsL8YAAADcAAAADwAAAAAAAAAAAAAAAACYAgAAZHJz&#10;L2Rvd25yZXYueG1sUEsFBgAAAAAEAAQA9QAAAIsDAAAAAA==&#10;" filled="f" stroked="f">
                        <v:textbox inset="0,0,0,0">
                          <w:txbxContent>
                            <w:p w:rsidR="00D27BF4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341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lJtMYA&#10;AADcAAAADwAAAGRycy9kb3ducmV2LnhtbESPT2vCQBTE74LfYXlCL0U3bbG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ulJtMYAAADcAAAADwAAAAAAAAAAAAAAAACYAgAAZHJz&#10;L2Rvd25yZXYueG1sUEsFBgAAAAAEAAQA9QAAAIsDAAAAAA==&#10;" filled="f" stroked="f">
                        <v:textbox inset="0,0,0,0">
                          <w:txbxContent>
                            <w:p w:rsidR="00D27BF4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2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vXw8YA&#10;AADcAAAADwAAAGRycy9kb3ducmV2LnhtbESPT2vCQBTE74LfYXlCL6KbtlR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jvXw8YAAADcAAAADwAAAAAAAAAAAAAAAACYAgAAZHJz&#10;L2Rvd25yZXYueG1sUEsFBgAAAAAEAAQA9QAAAIsDAAAAAA==&#10;" filled="f" stroked="f">
                        <v:textbox inset="0,0,0,0">
                          <w:txbxContent>
                            <w:p w:rsidR="00D27BF4" w:rsidRPr="00945CCC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343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dyWMUA&#10;AADcAAAADwAAAGRycy9kb3ducmV2LnhtbESPQWvCQBSE74X+h+UVvJS60VI1qauIVuOtqL309sg+&#10;N6HZtyG7avz3riD0OMzMN8x03tlanKn1lWMFg34CgrhwumKj4OewfpuA8AFZY+2YFFzJw3z2/DTF&#10;TLsL7+i8D0ZECPsMFZQhNJmUvijJou+7hjh6R9daDFG2RuoWLxFuazlMkpG0WHFcKLGhZUnF3/5k&#10;FYxXi1f6/nXH8JVu0tzs8k1qcqV6L93iE0SgLvyHH+2tVvDxPob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d3JYxQAAANwAAAAPAAAAAAAAAAAAAAAAAJgCAABkcnMv&#10;ZG93bnJldi54bWxQSwUGAAAAAAQABAD1AAAAigMAAAAA&#10;" filled="f" stroked="f">
                        <v:textbox inset="0,0,0,0">
                          <w:txbxContent>
                            <w:p w:rsidR="00D27BF4" w:rsidRPr="00945CCC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4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jmKsMA&#10;AADcAAAADwAAAGRycy9kb3ducmV2LnhtbERPu27CMBTdkfoP1q3UBRGnVLQkxSAElHSreCzdruIb&#10;J2p8HcUupH9fD0iMR+e9WA22FRfqfeNYwXOSgiAunW7YKDifPiZzED4ga2wdk4I/8rBaPowWmGt3&#10;5QNdjsGIGMI+RwV1CF0upS9rsugT1xFHrnK9xRBhb6Tu8RrDbSunafoqLTYcG2rsaFNT+XP8tQre&#10;tusxfX27KuyyfVaYQ7HPTKHU0+OwfgcRaAh38c39qRXMXuLa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jmKsMAAADcAAAADwAAAAAAAAAAAAAAAACYAgAAZHJzL2Rv&#10;d25yZXYueG1sUEsFBgAAAAAEAAQA9QAAAIgDAAAAAA==&#10;" filled="f" stroked="f">
                        <v:textbox inset="0,0,0,0">
                          <w:txbxContent>
                            <w:p w:rsidR="00D27BF4" w:rsidRPr="005E4A3B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345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  <v:textbox inset="0,0,0,0">
                          <w:txbxContent>
                            <w:p w:rsidR="00D27BF4" w:rsidRPr="005E4A3B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6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  <v:textbox inset="0,0,0,0">
                          <w:txbxContent>
                            <w:p w:rsidR="00D27BF4" w:rsidRPr="000411E6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347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  <v:textbox inset="0,0,0,0">
                          <w:txbxContent>
                            <w:p w:rsidR="00D27BF4" w:rsidRPr="000411E6" w:rsidRDefault="00D27BF4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42" o:spid="_x0000_s1348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<v:rect id="Rectangle 122" o:spid="_x0000_s1349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/OFM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uB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SX84UyAAAANwAAAAPAAAAAAAAAAAAAAAAAJgCAABk&#10;cnMvZG93bnJldi54bWxQSwUGAAAAAAQABAD1AAAAjQMAAAAA&#10;" filled="f" stroked="f">
                  <v:textbox inset="1pt,.4mm,1pt,1pt">
                    <w:txbxContent>
                      <w:p w:rsidR="00D27BF4" w:rsidRPr="006C5C53" w:rsidRDefault="00D27BF4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50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WYMcA&#10;AADcAAAADwAAAGRycy9kb3ducmV2LnhtbESPQWvCQBSE70L/w/IKXopuFA0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22VmDHAAAA3AAAAA8AAAAAAAAAAAAAAAAAmAIAAGRy&#10;cy9kb3ducmV2LnhtbFBLBQYAAAAABAAEAPUAAACMAwAAAAA=&#10;" filled="f" stroked="f">
                  <v:textbox inset="1pt,.4mm,1pt,1pt">
                    <w:txbxContent>
                      <w:p w:rsidR="00D27BF4" w:rsidRPr="006C5C53" w:rsidRDefault="00D27BF4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4A36" w:rsidRDefault="006F4A36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5B5F62D2" wp14:editId="755EF9D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344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F4A36" w:rsidRDefault="006F4A36" w:rsidP="0076630F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6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307" name="Группа 307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30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945CCC" w:rsidRDefault="006F4A36" w:rsidP="0076630F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09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3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5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931BFC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7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A32665" w:rsidRDefault="006F4A36" w:rsidP="0076630F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28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79077B" w:rsidRDefault="007272EC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29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A32665" w:rsidRDefault="006F4A36" w:rsidP="0076630F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30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CB1016" w:rsidRDefault="006F4A36" w:rsidP="0076630F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CB1016" w:rsidRDefault="006F4A36" w:rsidP="0076630F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37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374BE" w:rsidRDefault="006F4A36" w:rsidP="0076630F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87B82" w:rsidRPr="00887B82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887B82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38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374BE" w:rsidRDefault="006F4A36" w:rsidP="0076630F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42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43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A.B.XXX.П5.XX.X-X.X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44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7272EC" w:rsidP="0076630F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887B82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6F4A36">
                                    <w:t>.</w:t>
                                  </w:r>
                                </w:p>
                                <w:p w:rsidR="006F4A36" w:rsidRPr="00584228" w:rsidRDefault="006F4A36" w:rsidP="0076630F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584228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584228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584228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887B82">
                                    <w:rPr>
                                      <w:rStyle w:val="34fe"/>
                                    </w:rPr>
                                    <w:t>Описание информационного обеспечения системы</w:t>
                                  </w:r>
                                  <w:r w:rsidRPr="00584228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34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4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4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945CCC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4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945CCC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4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5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5E4A3B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5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5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F4A36" w:rsidRPr="000411E6" w:rsidRDefault="006F4A36" w:rsidP="0076630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353" name="Группа 353"/>
                      <wpg:cNvGrpSpPr/>
                      <wpg:grpSpPr>
                        <a:xfrm>
                          <a:off x="3387256" y="10328744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5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F4A36" w:rsidRPr="006C5C53" w:rsidRDefault="006F4A36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35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F4A36" w:rsidRPr="006C5C53" w:rsidRDefault="006F4A36" w:rsidP="00F14B25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351" style="position:absolute;left:0;text-align:left;margin-left:22.7pt;margin-top:14.2pt;width:558.45pt;height:826.3pt;z-index:251692032;mso-position-horizontal-relative:page;mso-position-vertical-relative:page;mso-width-relative:margin;mso-height-relative:margin" coordsize="70920,104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">
              <v:group id="Группа 8" o:spid="_x0000_s1352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353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354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3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356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357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358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359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360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361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62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63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64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65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66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F4A36" w:rsidRDefault="006F4A36" w:rsidP="0076630F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67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F4A36" w:rsidRDefault="006F4A36" w:rsidP="0076630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68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F4A36" w:rsidRDefault="006F4A36" w:rsidP="0076630F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69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F4A36" w:rsidRDefault="006F4A36" w:rsidP="0076630F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70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F4A36" w:rsidRDefault="006F4A36" w:rsidP="0076630F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71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72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F4A36" w:rsidRDefault="006F4A36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73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6F4A36" w:rsidRDefault="006F4A36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74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F4A36" w:rsidRDefault="006F4A36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75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F4A36" w:rsidRDefault="006F4A36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76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6F4A36" w:rsidRDefault="006F4A36" w:rsidP="0076630F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77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78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79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80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81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82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83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84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85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86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87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88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89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90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91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92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93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94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95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96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97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98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99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400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LoBdMUAAADcAAAADwAAAGRycy9kb3ducmV2LnhtbESPQWuDQBSE74X+h+UVemvWpCDRZhNK&#10;IZBDL1Uhye3hvqqJ+1bdjdp/3y0Uchxm5htms5tNK0YaXGNZwXIRgSAurW64UlDk+5c1COeRNbaW&#10;ScEPOdhtHx82mGo78ReNma9EgLBLUUHtfZdK6cqaDLqF7YiD920Hgz7IoZJ6wCnATStXURRLgw2H&#10;hRo7+qipvGY3EyhFnOyTY9/cLss+O527/pR/olLPT/P7GwhPs7+H/9sHreA1iuHvTDgCcvs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LoBdMUAAADcAAAADwAAAAAAAAAA&#10;AAAAAAChAgAAZHJzL2Rvd25yZXYueG1sUEsFBgAAAAAEAAQA+QAAAJMDAAAAAA==&#10;">
                      <v:stroke startarrowwidth="narrow" startarrowlength="short" endarrowwidth="narrow" endarrowlength="short"/>
                    </v:line>
                  </v:group>
                  <v:group id="Группа 307" o:spid="_x0000_s1401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elsycUAAADc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jK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npbMnFAAAA3AAA&#10;AA8AAAAAAAAAAAAAAAAAqgIAAGRycy9kb3ducmV2LnhtbFBLBQYAAAAABAAEAPoAAACcAwAAAAA=&#10;">
                    <v:rect id="Rectangle 119" o:spid="_x0000_s1402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/ub8IA&#10;AADcAAAADwAAAGRycy9kb3ducmV2LnhtbERPz2vCMBS+C/sfwhvsIpq6gdpqFHGb9SZVL94ezTMt&#10;Ni+lybT775fDwOPH93u57m0j7tT52rGCyTgBQVw6XbNRcD59j+YgfEDW2DgmBb/kYb16GSwx0+7B&#10;Bd2PwYgYwj5DBVUIbSalLyuy6MeuJY7c1XUWQ4SdkbrDRwy3jXxPkqm0WHNsqLClbUXl7fhjFcw+&#10;N0M6XNw1fKW7NDdFvktNrtTba79ZgAjUh6f4373XCj6SuDaeiUd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z+5vwgAAANwAAAAPAAAAAAAAAAAAAAAAAJgCAABkcnMvZG93&#10;bnJldi54bWxQSwUGAAAAAAQABAD1AAAAhwMAAAAA&#10;" filled="f" stroked="f">
                      <v:textbox inset="0,0,0,0">
                        <w:txbxContent>
                          <w:p w:rsidR="006F4A36" w:rsidRPr="00945CCC" w:rsidRDefault="006F4A36" w:rsidP="0076630F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403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NL9MUA&#10;AADcAAAADwAAAGRycy9kb3ducmV2LnhtbESPT2vCQBTE74V+h+UVvIhuqmBN6iqi1Xgr/rn09sg+&#10;N6HZtyG71fjtXUHocZiZ3zCzRWdrcaHWV44VvA8TEMSF0xUbBafjZjAF4QOyxtoxKbiRh8X89WWG&#10;mXZX3tPlEIyIEPYZKihDaDIpfVGSRT90DXH0zq61GKJsjdQtXiPc1nKUJBNpseK4UGJDq5KK38Of&#10;VfCxXvbp+8edw1e6TXOzz7epyZXqvXXLTxCBuvAffrZ3WsE4SeFxJh4BOb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g0v0xQAAANwAAAAPAAAAAAAAAAAAAAAAAJgCAABkcnMv&#10;ZG93bnJldi54bWxQSwUGAAAAAAQABAD1AAAAigMAAAAA&#10;" filled="f" stroked="f">
                      <v:textbox inset="0,0,0,0">
                        <w:txbxContent>
                          <w:p w:rsidR="006F4A36" w:rsidRDefault="006F4A36" w:rsidP="0076630F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404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B0tMIA&#10;AADcAAAADwAAAGRycy9kb3ducmV2LnhtbERPz2vCMBS+C/sfwhvsIpo6wdnOKLKp9TaqXnZ7NM+0&#10;rHkpTab1vzcHwePH93ux6m0jLtT52rGCyTgBQVw6XbNRcDpuR3MQPiBrbByTght5WC1fBgvMtLty&#10;QZdDMCKGsM9QQRVCm0npy4os+rFriSN3dp3FEGFnpO7wGsNtI9+TZCYt1hwbKmzpq6Ly7/BvFXx8&#10;r4f08+vOYZPu0twU+S41uVJvr/36E0SgPjzFD/deK5hO4vx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YHS0wgAAANwAAAAPAAAAAAAAAAAAAAAAAJgCAABkcnMvZG93&#10;bnJldi54bWxQSwUGAAAAAAQABAD1AAAAhwMAAAAA&#10;" filled="f" stroked="f">
                      <v:textbox inset="0,0,0,0">
                        <w:txbxContent>
                          <w:p w:rsidR="006F4A36" w:rsidRDefault="006F4A36" w:rsidP="0076630F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405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zRL8YA&#10;AADcAAAADwAAAGRycy9kb3ducmV2LnhtbESPT2vCQBTE74V+h+UVeim6SQtqoquItqa34p+Lt0f2&#10;uQlm34bsVuO3d4VCj8PM/IaZLXrbiAt1vnasIB0mIIhLp2s2Cg77r8EEhA/IGhvHpOBGHhbz56cZ&#10;5tpdeUuXXTAiQtjnqKAKoc2l9GVFFv3QtcTRO7nOYoiyM1J3eI1w28j3JBlJizXHhQpbWlVUnne/&#10;VsF4vXyjn6M7hc9skxVmW2wyUyj1+tIvpyAC9eE//Nf+1go+0hQeZ+IR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CzRL8YAAADcAAAADwAAAAAAAAAAAAAAAACYAgAAZHJz&#10;L2Rvd25yZXYueG1sUEsFBgAAAAAEAAQA9QAAAIsDAAAAAA==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406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5PWMUA&#10;AADcAAAADwAAAGRycy9kb3ducmV2LnhtbESPT2vCQBTE74LfYXlCL6VutFC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/k9YxQAAANwAAAAPAAAAAAAAAAAAAAAAAJgCAABkcnMv&#10;ZG93bnJldi54bWxQSwUGAAAAAAQABAD1AAAAigMAAAAA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407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Ix/MUA&#10;AADcAAAADwAAAGRycy9kb3ducmV2LnhtbESPzWrDMBCE74G+g9hCL6GW00A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AjH8xQAAANwAAAAPAAAAAAAAAAAAAAAAAJgCAABkcnMv&#10;ZG93bnJldi54bWxQSwUGAAAAAAQABAD1AAAAigMAAAAA&#10;" filled="f" stroked="f">
                      <v:textbox inset="0,0,0,0">
                        <w:txbxContent>
                          <w:p w:rsidR="006F4A36" w:rsidRDefault="006F4A36" w:rsidP="0076630F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408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upiMMA&#10;AADcAAAADwAAAGRycy9kb3ducmV2LnhtbESPzarCMBSE9xd8h3AEN6KpP4hUo/iDejcuqj7AoTm2&#10;xeakNFGrT2+EC3c5zMw3zHzZmFI8qHaFZQWDfgSCOLW64EzB5bzrTUE4j6yxtEwKXuRguWj9zDHW&#10;9skJPU4+EwHCLkYFufdVLKVLczLo+rYiDt7V1gZ9kHUmdY3PADelHEbRRBosOCzkWNEmp/R2uhsF&#10;tErs+3hze5Ost5v9tWDqyoNSnXazmoHw1Pj/8F/7VysYDcbwPROOgFx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upiMMAAADcAAAADwAAAAAAAAAAAAAAAACYAgAAZHJzL2Rv&#10;d25yZXYueG1sUEsFBgAAAAAEAAQA9QAAAIgDAAAAAA==&#10;" filled="f" stroked="f">
                      <v:textbox inset="0,0,0,0">
                        <w:txbxContent>
                          <w:p w:rsidR="006F4A36" w:rsidRDefault="006F4A36" w:rsidP="0076630F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409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fXLM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Vvo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fXLMYAAADcAAAADwAAAAAAAAAAAAAAAACYAgAAZHJz&#10;L2Rvd25yZXYueG1sUEsFBgAAAAAEAAQA9QAAAIsDAAAAAA==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410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WSZMQA&#10;AADcAAAADwAAAGRycy9kb3ducmV2LnhtbESPQWvCQBSE74X+h+UVeilmYwW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1kmTEAAAA3AAAAA8AAAAAAAAAAAAAAAAAmAIAAGRycy9k&#10;b3ducmV2LnhtbFBLBQYAAAAABAAEAPUAAACJAwAAAAA=&#10;" filled="f" stroked="f">
                      <v:textbox inset="0,0,0,0">
                        <w:txbxContent>
                          <w:p w:rsidR="006F4A36" w:rsidRPr="00931BFC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411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k3/8MA&#10;AADcAAAADwAAAGRycy9kb3ducmV2LnhtbESPzarCMBSE9xd8h3AEN6KpCirVKP6g3o2Lqg9waI5t&#10;sTkpTdTq0xvhwl0OM/MNM182phQPql1hWcGgH4EgTq0uOFNwOe96UxDOI2ssLZOCFzlYLlo/c4y1&#10;fXJCj5PPRICwi1FB7n0VS+nSnAy6vq2Ig3e1tUEfZJ1JXeMzwE0ph1E0lgYLDgs5VrTJKb2d7kYB&#10;rRL7Pt7c3iTr7WZ/LZi68qBUp92sZiA8Nf4//Nf+1QpGgw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Dk3/8MAAADcAAAADwAAAAAAAAAAAAAAAACYAgAAZHJzL2Rv&#10;d25yZXYueG1sUEsFBgAAAAAEAAQA9QAAAIgDAAAAAA==&#10;" filled="f" stroked="f">
                      <v:textbox inset="0,0,0,0">
                        <w:txbxContent>
                          <w:p w:rsidR="006F4A36" w:rsidRPr="00A32665" w:rsidRDefault="006F4A36" w:rsidP="0076630F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412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Z4ssIA&#10;AADcAAAADwAAAGRycy9kb3ducmV2LnhtbERPz2vCMBS+C/sfwhvsIpo6wdnOKLKp9TaqXnZ7NM+0&#10;rHkpTab1vzcHwePH93ux6m0jLtT52rGCyTgBQVw6XbNRcDpuR3MQPiBrbByTght5WC1fBgvMtLty&#10;QZdDMCKGsM9QQRVCm0npy4os+rFriSN3dp3FEGFnpO7wGsNtI9+TZCYt1hwbKmzpq6Ly7/BvFXx8&#10;r4f08+vOYZPu0twU+S41uVJvr/36E0SgPjzFD/deK5hO4tp4Jh4Bu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FniywgAAANwAAAAPAAAAAAAAAAAAAAAAAJgCAABkcnMvZG93&#10;bnJldi54bWxQSwUGAAAAAAQABAD1AAAAhwMAAAAA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3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rdKcUA&#10;AADcAAAADwAAAGRycy9kb3ducmV2LnhtbESPQWvCQBSE7wX/w/IEL6VutKAmuoqoNd5E20tvj+xz&#10;E8y+DdlV03/fFQo9DjPzDbNYdbYWd2p95VjBaJiAIC6crtgo+Pr8eJuB8AFZY+2YFPyQh9Wy97LA&#10;TLsHn+h+DkZECPsMFZQhNJmUvijJoh+6hjh6F9daDFG2RuoWHxFuazlOkom0WHFcKLGhTUnF9Xyz&#10;Cqbb9Ssdv90l7NJ9mptTvk9NrtSg363nIAJ14T/81z5oBe+jF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Wt0pxQAAANwAAAAPAAAAAAAAAAAAAAAAAJgCAABkcnMv&#10;ZG93bnJldi54bWxQSwUGAAAAAAQABAD1AAAAigMAAAAA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4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y+CcIA&#10;AADcAAAADwAAAGRycy9kb3ducmV2LnhtbERPy4rCMBTdC/MP4Q64EU1Hwb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DL4JwgAAANwAAAAPAAAAAAAAAAAAAAAAAJgCAABkcnMvZG93&#10;bnJldi54bWxQSwUGAAAAAAQABAD1AAAAhwMAAAAA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5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AbksUA&#10;AADcAAAADwAAAGRycy9kb3ducmV2LnhtbESPT2vCQBTE74LfYXlCL6VutFC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QBuSxQAAANwAAAAPAAAAAAAAAAAAAAAAAJgCAABkcnMv&#10;ZG93bnJldi54bWxQSwUGAAAAAAQABAD1AAAAigMAAAAA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16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KF5cYA&#10;AADcAAAADwAAAGRycy9kb3ducmV2LnhtbESPT2vCQBTE74V+h+UVeim6MQU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pKF5cYAAADcAAAADwAAAAAAAAAAAAAAAACYAgAAZHJz&#10;L2Rvd25yZXYueG1sUEsFBgAAAAAEAAQA9QAAAIsDAAAAAA==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7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4gfsUA&#10;AADcAAAADwAAAGRycy9kb3ducmV2LnhtbESPzYvCMBTE7wv+D+EJe1k0VUFtNYrsh/Umfly8PZpn&#10;WmxeSpPV7n+/ERb2OMzMb5jlurO1uFPrK8cKRsMEBHHhdMVGwfn0NZiD8AFZY+2YFPyQh/Wq97LE&#10;TLsHH+h+DEZECPsMFZQhNJmUvijJoh+6hjh6V9daDFG2RuoWHxFuazlOkqm0WHFcKLGh95KK2/Hb&#10;Kph9bN5of3HX8Jlu09wc8m1qcqVe+91mASJQF/7Df+2dVjAZT+B5Jh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3iB+xQAAANwAAAAPAAAAAAAAAAAAAAAAAJgCAABkcnMv&#10;ZG93bnJldi54bWxQSwUGAAAAAAQABAD1AAAAigMAAAAA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8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4CsYA&#10;AADcAAAADwAAAGRycy9kb3ducmV2LnhtbESPT2vCQBTE7wW/w/KEXopuaks10VWkraY38c/F2yP7&#10;3IRm34bsVuO3dwWhx2FmfsPMFp2txZlaXzlW8DpMQBAXTldsFBz2q8EEhA/IGmvHpOBKHhbz3tMM&#10;M+0uvKXzLhgRIewzVFCG0GRS+qIki37oGuLonVxrMUTZGqlbvES4reUoST6kxYrjQokNfZZU/O7+&#10;rILx1/KFNkd3Ct/pOs3NNl+nJlfqud8tpyACdeE//Gj/aAVvo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je4CsYAAADcAAAADwAAAAAAAAAAAAAAAACYAgAAZHJz&#10;L2Rvd25yZXYueG1sUEsFBgAAAAAEAAQA9QAAAIsDAAAAAA==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19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sdkc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Vvo3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sdkcYAAADcAAAADwAAAAAAAAAAAAAAAACYAgAAZHJz&#10;L2Rvd25yZXYueG1sUEsFBgAAAAAEAAQA9QAAAIsDAAAAAA==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0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D5sUA&#10;AADcAAAADwAAAGRycy9kb3ducmV2LnhtbESPzYvCMBTE7wv+D+EJe1k01QW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qYPmxQAAANwAAAAPAAAAAAAAAAAAAAAAAJgCAABkcnMv&#10;ZG93bnJldi54bWxQSwUGAAAAAAQABAD1AAAAigMAAAAA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21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UmfcUA&#10;AADcAAAADwAAAGRycy9kb3ducmV2LnhtbESPT2vCQBTE74LfYXlCL0U3Wqg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5SZ9xQAAANwAAAAPAAAAAAAAAAAAAAAAAJgCAABkcnMv&#10;ZG93bnJldi54bWxQSwUGAAAAAAQABAD1AAAAigMAAAAA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422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97PcQA&#10;AADcAAAADwAAAGRycy9kb3ducmV2LnhtbERPy2rCQBTdC/2H4RbciE60GDR1FFvQuhCKD+z2NnOb&#10;BDN3QmY00a93FkKXh/OeLVpTiivVrrCsYDiIQBCnVhecKTgeVv0JCOeRNZaWScGNHCzmL50ZJto2&#10;vKPr3mcihLBLUEHufZVI6dKcDLqBrYgD92drgz7AOpO6xiaEm1KOoiiWBgsODTlW9JlTet5fjAJz&#10;WW6nH79fftxr1of4Hq/x5/ukVPe1Xb6D8NT6f/HTvdEK3kZhbTg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vez3EAAAA3AAAAA8AAAAAAAAAAAAAAAAAmAIAAGRycy9k&#10;b3ducmV2LnhtbFBLBQYAAAAABAAEAPUAAACJAwAAAAA=&#10;" filled="f" stroked="f">
                      <v:textbox inset="1pt,.4mm,1pt,1pt">
                        <w:txbxContent>
                          <w:p w:rsidR="006F4A36" w:rsidRPr="0079077B" w:rsidRDefault="007272EC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423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PepscA&#10;AADcAAAADwAAAGRycy9kb3ducmV2LnhtbESPQWvCQBSE7wX/w/IEL0U3tTTU6CpWqPUglEbR6zP7&#10;TILZtyG7mrS/visUehxm5htmtuhMJW7UuNKygqdRBII4s7rkXMF+9z58BeE8ssbKMin4JgeLee9h&#10;hom2LX/RLfW5CBB2CSoovK8TKV1WkEE3sjVx8M62MeiDbHKpG2wD3FRyHEWxNFhyWCiwplVB2SW9&#10;GgXmutxO3k4f/uWxXe/in3iNx8+DUoN+t5yC8NT5//Bfe6MVPI8ncD8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j3qbHAAAA3AAAAA8AAAAAAAAAAAAAAAAAmAIAAGRy&#10;cy9kb3ducmV2LnhtbFBLBQYAAAAABAAEAPUAAACMAwAAAAA=&#10;" filled="f" stroked="f">
                      <v:textbox inset="1pt,.4mm,1pt,1pt">
                        <w:txbxContent>
                          <w:p w:rsidR="006F4A36" w:rsidRPr="00A32665" w:rsidRDefault="006F4A36" w:rsidP="0076630F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424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Dh5sQA&#10;AADcAAAADwAAAGRycy9kb3ducmV2LnhtbERPy2rCQBTdC/2H4RbciE5UDJo6igq1XQjFB3Z7m7lN&#10;gpk7ITOa2K93FkKXh/OeL1tTihvVrrCsYDiIQBCnVhecKTgd3/tTEM4jaywtk4I7OVguXjpzTLRt&#10;eE+3g89ECGGXoILc+yqR0qU5GXQDWxEH7tfWBn2AdSZ1jU0IN6UcRVEsDRYcGnKsaJNTejlcjQJz&#10;Xe1m658PP+k122P8F2/x++usVPe1Xb2B8NT6f/HT/akVjMdhfjg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A4ebEAAAA3AAAAA8AAAAAAAAAAAAAAAAAmAIAAGRycy9k&#10;b3ducmV2LnhtbFBLBQYAAAAABAAEAPUAAACJAwAAAAA=&#10;" filled="f" stroked="f">
                      <v:textbox inset="1pt,.4mm,1pt,1pt">
                        <w:txbxContent>
                          <w:p w:rsidR="006F4A36" w:rsidRPr="00CB1016" w:rsidRDefault="006F4A36" w:rsidP="0076630F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425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J/kccA&#10;AADcAAAADwAAAGRycy9kb3ducmV2LnhtbESPQWvCQBSE70L/w/IKvUjdtMHQRlexhVoPgqhFr8/s&#10;axKafRuyq4n++q4geBxm5htmPO1MJU7UuNKygpdBBII4s7rkXMHP9uv5DYTzyBory6TgTA6mk4fe&#10;GFNtW17TaeNzESDsUlRQeF+nUrqsIINuYGvi4P3axqAPssmlbrANcFPJ1yhKpMGSw0KBNX0WlP1t&#10;jkaBOc6W7x+Hbz/st/NtcknmuF/tlHp67GYjEJ46fw/f2gutII5juJ4JR0BO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wSf5HHAAAA3AAAAA8AAAAAAAAAAAAAAAAAmAIAAGRy&#10;cy9kb3ducmV2LnhtbFBLBQYAAAAABAAEAPUAAACMAwAAAAA=&#10;" filled="f" stroked="f">
                      <v:textbox inset="1pt,.4mm,1pt,1pt">
                        <w:txbxContent>
                          <w:p w:rsidR="006F4A36" w:rsidRPr="00CB1016" w:rsidRDefault="006F4A36" w:rsidP="0076630F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426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l5ksgA&#10;AADcAAAADwAAAGRycy9kb3ducmV2LnhtbESPT2vCQBTE7wW/w/KEXopuVBo1dRUtaD0UxD/Y62v2&#10;NQlm34bsamI/fbdQ6HGYmd8ws0VrSnGj2hWWFQz6EQji1OqCMwWn47o3AeE8ssbSMim4k4PFvPMw&#10;w0Tbhvd0O/hMBAi7BBXk3leJlC7NyaDr24o4eF+2NuiDrDOpa2wC3JRyGEWxNFhwWMixotec0svh&#10;ahSY6/J9uvp8889PzeYYf8cb/NidlXrstssXEJ5a/x/+a2+1gtFoDL9nwhGQ8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KXmSyAAAANwAAAAPAAAAAAAAAAAAAAAAAJgCAABk&#10;cnMvZG93bnJldi54bWxQSwUGAAAAAAQABAD1AAAAjQMAAAAA&#10;" filled="f" stroked="f">
                      <v:textbox inset="1pt,.4mm,1pt,1pt">
                        <w:txbxContent>
                          <w:p w:rsidR="006F4A36" w:rsidRPr="005374BE" w:rsidRDefault="006F4A36" w:rsidP="0076630F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87B82" w:rsidRPr="00887B82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887B82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427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t4MQA&#10;AADcAAAADwAAAGRycy9kb3ducmV2LnhtbERPy2rCQBTdC/2H4RbciE5UDJo6igq1XQjFB3Z7m7lN&#10;gpk7ITOa2K93FkKXh/OeL1tTihvVrrCsYDiIQBCnVhecKTgd3/tTEM4jaywtk4I7OVguXjpzTLRt&#10;eE+3g89ECGGXoILc+yqR0qU5GXQDWxEH7tfWBn2AdSZ1jU0IN6UcRVEsDRYcGnKsaJNTejlcjQJz&#10;Xe1m658PP+k122P8F2/x++usVPe1Xb2B8NT6f/HT/akVjMdhbTgTj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27eDEAAAA3AAAAA8AAAAAAAAAAAAAAAAAmAIAAGRycy9k&#10;b3ducmV2LnhtbFBLBQYAAAAABAAEAPUAAACJAwAAAAA=&#10;" filled="f" stroked="f">
                      <v:textbox inset="1pt,.4mm,1pt,1pt">
                        <w:txbxContent>
                          <w:p w:rsidR="006F4A36" w:rsidRPr="005374BE" w:rsidRDefault="006F4A36" w:rsidP="0076630F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428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ipd8cA&#10;AADcAAAADwAAAGRycy9kb3ducmV2LnhtbESPQWvCQBSE74L/YXlCL1I32jbU6CpaqPVQELXU6zP7&#10;TILZtyG7mrS/vlsQPA4z8w0znbemFFeqXWFZwXAQgSBOrS44U/C1f398BeE8ssbSMin4IQfzWbcz&#10;xUTbhrd03flMBAi7BBXk3leJlC7NyaAb2Io4eCdbG/RB1pnUNTYBbko5iqJYGiw4LORY0VtO6Xl3&#10;MQrMZfE5Xh4//Eu/We3j33iFh823Ug+9djEB4an19/CtvdYKnp5H8H8mHAE5+w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YqXfHAAAA3AAAAA8AAAAAAAAAAAAAAAAAmAIAAGRy&#10;cy9kb3ducmV2LnhtbFBLBQYAAAAABAAEAPUAAACMAwAAAAA=&#10;" filled="f" stroked="f">
                      <v:textbox inset="1pt,.4mm,1pt,1pt">
                        <w:txbxContent>
                          <w:p w:rsidR="006F4A3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429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QM7M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YDuB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kFAzsyAAAANwAAAAPAAAAAAAAAAAAAAAAAJgCAABk&#10;cnMvZG93bnJldi54bWxQSwUGAAAAAAQABAD1AAAAjQMAAAAA&#10;" filled="f" stroked="f">
                      <v:textbox inset="1pt,.4mm,1pt,1pt">
                        <w:txbxContent>
                          <w:p w:rsidR="006F4A36" w:rsidRDefault="006F4A36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A.B.XXX.П5.XX.X-X.X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430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2UmMgA&#10;AADcAAAADwAAAGRycy9kb3ducmV2LnhtbESPT2vCQBTE74V+h+UVvIhuajXY1FWs4J+DUKpir6/Z&#10;1yQ0+zZkV5P66V1B6HGYmd8wk1lrSnGm2hWWFTz3IxDEqdUFZwoO+2VvDMJ5ZI2lZVLwRw5m08eH&#10;CSbaNvxJ553PRICwS1BB7n2VSOnSnAy6vq2Ig/dja4M+yDqTusYmwE0pB1EUS4MFh4UcK1rklP7u&#10;TkaBOc23r+/faz/qNqt9fIlX+PVxVKrz1M7fQHhq/X/43t5oBS/DIdzO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r/ZSYyAAAANwAAAAPAAAAAAAAAAAAAAAAAJgCAABk&#10;cnMvZG93bnJldi54bWxQSwUGAAAAAAQABAD1AAAAjQMAAAAA&#10;" filled="f" stroked="f">
                      <v:textbox inset="1pt,.4mm,1pt,1pt">
                        <w:txbxContent>
                          <w:p w:rsidR="006F4A36" w:rsidRDefault="007272EC" w:rsidP="0076630F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887B82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6F4A36">
                              <w:t>.</w:t>
                            </w:r>
                          </w:p>
                          <w:p w:rsidR="006F4A36" w:rsidRPr="00584228" w:rsidRDefault="006F4A36" w:rsidP="0076630F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584228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584228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584228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887B82">
                              <w:rPr>
                                <w:rStyle w:val="34fe"/>
                              </w:rPr>
                              <w:t>Описание информационного обеспечения системы</w:t>
                            </w:r>
                            <w:r w:rsidRPr="00584228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431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T4Mc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oG70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KT4McYAAADcAAAADwAAAAAAAAAAAAAAAACYAgAAZHJz&#10;L2Rvd25yZXYueG1sUEsFBgAAAAAEAAQA9QAAAIsDAAAAAA==&#10;" filled="f" stroked="f">
                      <v:textbox inset="0,0,0,0">
                        <w:txbxContent>
                          <w:p w:rsidR="006F4A3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432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ZmRsYA&#10;AADcAAAADwAAAGRycy9kb3ducmV2LnhtbESPS2/CMBCE70j8B2uRekHg9CEgAYNQW0hviMeF2ype&#10;nKjxOopdSP99jYTU42hmvtEsVp2txZVaXzlW8DxOQBAXTldsFJyOm9EMhA/IGmvHpOCXPKyW/d4C&#10;M+1uvKfrIRgRIewzVFCG0GRS+qIki37sGuLoXVxrMUTZGqlbvEW4reVLkkykxYrjQokNvZdUfB9+&#10;rILpx3pIu7O7hM90m+Zmn29Tkyv1NOjWcxCBuvAffrS/tILXt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ZmRsYAAADcAAAADwAAAAAAAAAAAAAAAACYAgAAZHJz&#10;L2Rvd25yZXYueG1sUEsFBgAAAAAEAAQA9QAAAIsDAAAAAA==&#10;" filled="f" stroked="f">
                      <v:textbox inset="0,0,0,0">
                        <w:txbxContent>
                          <w:p w:rsidR="006F4A3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3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rD3cUA&#10;AADcAAAADwAAAGRycy9kb3ducmV2LnhtbESPQWvCQBSE74X+h+UVvJS60RY1qauIVuOtqL309sg+&#10;N6HZtyG7avz3riD0OMzMN8x03tlanKn1lWMFg34CgrhwumKj4OewfpuA8AFZY+2YFFzJw3z2/DTF&#10;TLsL7+i8D0ZECPsMFZQhNJmUvijJou+7hjh6R9daDFG2RuoWLxFuazlMkpG0WHFcKLGhZUnF3/5k&#10;FYxXi1f6/nXH8JVu0tzs8k1qcqV6L93iE0SgLvyHH+2tVvD+MYb7mXgE5O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OsPdxQAAANwAAAAPAAAAAAAAAAAAAAAAAJgCAABkcnMv&#10;ZG93bnJldi54bWxQSwUGAAAAAAQABAD1AAAAigMAAAAA&#10;" filled="f" stroked="f">
                      <v:textbox inset="0,0,0,0">
                        <w:txbxContent>
                          <w:p w:rsidR="006F4A36" w:rsidRPr="00945CCC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434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VXr8MA&#10;AADcAAAADwAAAGRycy9kb3ducmV2LnhtbERPu27CMBTdkfoP1q3UBRGnFLUkxSAElHSreCzdruIb&#10;J2p8HcUupH9fD0iMR+e9WA22FRfqfeNYwXOSgiAunW7YKDifPiZzED4ga2wdk4I/8rBaPowWmGt3&#10;5QNdjsGIGMI+RwV1CF0upS9rsugT1xFHrnK9xRBhb6Tu8RrDbSunafoqLTYcG2rsaFNT+XP8tQre&#10;tusxfX27KuyyfVaYQ7HPTKHU0+OwfgcRaAh38c39qRW8zOLa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qVXr8MAAADcAAAADwAAAAAAAAAAAAAAAACYAgAAZHJzL2Rv&#10;d25yZXYueG1sUEsFBgAAAAAEAAQA9QAAAIgDAAAAAA==&#10;" filled="f" stroked="f">
                      <v:textbox inset="0,0,0,0">
                        <w:txbxContent>
                          <w:p w:rsidR="006F4A36" w:rsidRPr="00945CCC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5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nyN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+pf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6fI0xQAAANwAAAAPAAAAAAAAAAAAAAAAAJgCAABkcnMv&#10;ZG93bnJldi54bWxQSwUGAAAAAAQABAD1AAAAigMAAAAA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436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rNdMMA&#10;AADcAAAADwAAAGRycy9kb3ducmV2LnhtbERPu27CMBTdkfoP1q3UBRGnVLQkxSAElHSreCzdruIb&#10;J2p8HcUupH9fD0iMR+e9WA22FRfqfeNYwXOSgiAunW7YKDifPiZzED4ga2wdk4I/8rBaPowWmGt3&#10;5QNdjsGIGMI+RwV1CF0upS9rsugT1xFHrnK9xRBhb6Tu8RrDbSunafoqLTYcG2rsaFNT+XP8tQre&#10;tusxfX27KuyyfVaYQ7HPTKHU0+OwfgcRaAh38c39qRW8zO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rNdMMAAADcAAAADwAAAAAAAAAAAAAAAACYAgAAZHJzL2Rv&#10;d25yZXYueG1sUEsFBgAAAAAEAAQA9QAAAIgDAAAAAA==&#10;" filled="f" stroked="f">
                      <v:textbox inset="0,0,0,0">
                        <w:txbxContent>
                          <w:p w:rsidR="006F4A36" w:rsidRPr="005E4A3B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7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Zo7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Vv7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kZo78YAAADcAAAADwAAAAAAAAAAAAAAAACYAgAAZHJz&#10;L2Rvd25yZXYueG1sUEsFBgAAAAAEAAQA9QAAAIsDAAAAAA==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438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T2mM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Vv7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T2mMYAAADcAAAADwAAAAAAAAAAAAAAAACYAgAAZHJz&#10;L2Rvd25yZXYueG1sUEsFBgAAAAAEAAQA9QAAAIsDAAAAAA==&#10;" filled="f" stroked="f">
                      <v:textbox inset="0,0,0,0">
                        <w:txbxContent>
                          <w:p w:rsidR="006F4A36" w:rsidRPr="000411E6" w:rsidRDefault="006F4A36" w:rsidP="0076630F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353" o:spid="_x0000_s1439" style="position:absolute;left:33872;top:10328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FF1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hm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VhRdfFAAAA3AAA&#10;AA8AAAAAAAAAAAAAAAAAqgIAAGRycy9kb3ducmV2LnhtbFBLBQYAAAAABAAEAPoAAACcAwAAAAA=&#10;">
                <v:rect id="Rectangle 122" o:spid="_x0000_s1440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QCR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YDe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uJAJFyAAAANwAAAAPAAAAAAAAAAAAAAAAAJgCAABk&#10;cnMvZG93bnJldi54bWxQSwUGAAAAAAQABAD1AAAAjQMAAAAA&#10;" filled="f" stroked="f">
                  <v:textbox inset="1pt,.4mm,1pt,1pt">
                    <w:txbxContent>
                      <w:p w:rsidR="006F4A36" w:rsidRPr="006C5C53" w:rsidRDefault="006F4A36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441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in3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eI5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Fop97HAAAA3AAAAA8AAAAAAAAAAAAAAAAAmAIAAGRy&#10;cy9kb3ducmV2LnhtbFBLBQYAAAAABAAEAPUAAACMAwAAAAA=&#10;" filled="f" stroked="f">
                  <v:textbox inset="1pt,.4mm,1pt,1pt">
                    <w:txbxContent>
                      <w:p w:rsidR="006F4A36" w:rsidRPr="006C5C53" w:rsidRDefault="006F4A36" w:rsidP="00F14B25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9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6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7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20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18"/>
  </w:num>
  <w:num w:numId="9">
    <w:abstractNumId w:val="16"/>
  </w:num>
  <w:num w:numId="10">
    <w:abstractNumId w:val="15"/>
  </w:num>
  <w:num w:numId="11">
    <w:abstractNumId w:val="10"/>
  </w:num>
  <w:num w:numId="12">
    <w:abstractNumId w:val="25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1"/>
    <w:lvlOverride w:ilvl="0">
      <w:startOverride w:val="1"/>
    </w:lvlOverride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9"/>
  </w:num>
  <w:num w:numId="18">
    <w:abstractNumId w:val="2"/>
  </w:num>
  <w:num w:numId="19">
    <w:abstractNumId w:val="0"/>
  </w:num>
  <w:num w:numId="20">
    <w:abstractNumId w:val="23"/>
  </w:num>
  <w:num w:numId="2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  <w:lvlOverride w:ilvl="0">
      <w:startOverride w:val="1"/>
    </w:lvlOverride>
  </w:num>
  <w:num w:numId="23">
    <w:abstractNumId w:val="5"/>
  </w:num>
  <w:num w:numId="24">
    <w:abstractNumId w:val="8"/>
  </w:num>
  <w:num w:numId="25">
    <w:abstractNumId w:val="4"/>
  </w:num>
  <w:num w:numId="26">
    <w:abstractNumId w:val="26"/>
  </w:num>
  <w:num w:numId="27">
    <w:abstractNumId w:val="14"/>
  </w:num>
  <w:num w:numId="28">
    <w:abstractNumId w:val="14"/>
    <w:lvlOverride w:ilvl="0">
      <w:startOverride w:val="1"/>
    </w:lvlOverride>
  </w:num>
  <w:num w:numId="29">
    <w:abstractNumId w:val="25"/>
  </w:num>
  <w:num w:numId="30">
    <w:abstractNumId w:val="7"/>
  </w:num>
  <w:num w:numId="31">
    <w:abstractNumId w:val="6"/>
  </w:num>
  <w:num w:numId="32">
    <w:abstractNumId w:val="1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00"/>
    <w:rsid w:val="00020EE5"/>
    <w:rsid w:val="00021FA2"/>
    <w:rsid w:val="00022C4F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0FE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235"/>
    <w:rsid w:val="00052358"/>
    <w:rsid w:val="0005289F"/>
    <w:rsid w:val="0005294E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8B3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09FA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1EA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A5A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14EA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6F37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4F6"/>
    <w:rsid w:val="00195A77"/>
    <w:rsid w:val="00196BA8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6C6E"/>
    <w:rsid w:val="001A7920"/>
    <w:rsid w:val="001B1371"/>
    <w:rsid w:val="001B1AFB"/>
    <w:rsid w:val="001B5C19"/>
    <w:rsid w:val="001B74D6"/>
    <w:rsid w:val="001C0BF8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0A23"/>
    <w:rsid w:val="00201651"/>
    <w:rsid w:val="00201C46"/>
    <w:rsid w:val="0020202F"/>
    <w:rsid w:val="00202CE6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3E14"/>
    <w:rsid w:val="00215ADC"/>
    <w:rsid w:val="00215DEB"/>
    <w:rsid w:val="00220381"/>
    <w:rsid w:val="0022057E"/>
    <w:rsid w:val="00221122"/>
    <w:rsid w:val="002225C6"/>
    <w:rsid w:val="00225688"/>
    <w:rsid w:val="002266E7"/>
    <w:rsid w:val="00226D85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4B9F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591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296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2E95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2C3B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1C3F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375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B90"/>
    <w:rsid w:val="003C1059"/>
    <w:rsid w:val="003C2431"/>
    <w:rsid w:val="003C257E"/>
    <w:rsid w:val="003C5F88"/>
    <w:rsid w:val="003C6143"/>
    <w:rsid w:val="003C6A24"/>
    <w:rsid w:val="003C6B83"/>
    <w:rsid w:val="003C714F"/>
    <w:rsid w:val="003C724A"/>
    <w:rsid w:val="003C7CFA"/>
    <w:rsid w:val="003D16D3"/>
    <w:rsid w:val="003D2635"/>
    <w:rsid w:val="003D371B"/>
    <w:rsid w:val="003D3E3C"/>
    <w:rsid w:val="003D48E7"/>
    <w:rsid w:val="003D6F5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2F98"/>
    <w:rsid w:val="0040467C"/>
    <w:rsid w:val="00405E0F"/>
    <w:rsid w:val="00406E4D"/>
    <w:rsid w:val="00407C3F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4653"/>
    <w:rsid w:val="004255CA"/>
    <w:rsid w:val="004261CD"/>
    <w:rsid w:val="00426EC9"/>
    <w:rsid w:val="00427749"/>
    <w:rsid w:val="004307E3"/>
    <w:rsid w:val="004324BE"/>
    <w:rsid w:val="0043323C"/>
    <w:rsid w:val="00433758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64E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86CC0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4E28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5C0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0FD0"/>
    <w:rsid w:val="0052401B"/>
    <w:rsid w:val="00526E2E"/>
    <w:rsid w:val="00526E4C"/>
    <w:rsid w:val="005278CA"/>
    <w:rsid w:val="00527D16"/>
    <w:rsid w:val="00531171"/>
    <w:rsid w:val="00532386"/>
    <w:rsid w:val="00532468"/>
    <w:rsid w:val="0053395A"/>
    <w:rsid w:val="005341C4"/>
    <w:rsid w:val="00535A0A"/>
    <w:rsid w:val="00535A33"/>
    <w:rsid w:val="00537096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1FF"/>
    <w:rsid w:val="00575A58"/>
    <w:rsid w:val="005809FD"/>
    <w:rsid w:val="0058102B"/>
    <w:rsid w:val="00581FD2"/>
    <w:rsid w:val="00582682"/>
    <w:rsid w:val="00584228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49CE"/>
    <w:rsid w:val="005A7379"/>
    <w:rsid w:val="005A7D6C"/>
    <w:rsid w:val="005A7FBD"/>
    <w:rsid w:val="005B07E5"/>
    <w:rsid w:val="005B0B1A"/>
    <w:rsid w:val="005B119F"/>
    <w:rsid w:val="005B18EE"/>
    <w:rsid w:val="005B1F8E"/>
    <w:rsid w:val="005B2D37"/>
    <w:rsid w:val="005B2F79"/>
    <w:rsid w:val="005B3351"/>
    <w:rsid w:val="005C074D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D6D85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12C7"/>
    <w:rsid w:val="00603DE8"/>
    <w:rsid w:val="00603DEC"/>
    <w:rsid w:val="00604C40"/>
    <w:rsid w:val="00606EB8"/>
    <w:rsid w:val="00611E1E"/>
    <w:rsid w:val="0061217B"/>
    <w:rsid w:val="00613750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0BE"/>
    <w:rsid w:val="006367F4"/>
    <w:rsid w:val="00640AEE"/>
    <w:rsid w:val="00641895"/>
    <w:rsid w:val="00641E95"/>
    <w:rsid w:val="0064277A"/>
    <w:rsid w:val="006430BB"/>
    <w:rsid w:val="006434F6"/>
    <w:rsid w:val="0064465A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26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41C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A36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272EC"/>
    <w:rsid w:val="00727A73"/>
    <w:rsid w:val="007315BE"/>
    <w:rsid w:val="0073305A"/>
    <w:rsid w:val="00733354"/>
    <w:rsid w:val="00733A88"/>
    <w:rsid w:val="00733C97"/>
    <w:rsid w:val="007355DA"/>
    <w:rsid w:val="00735CF2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30F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0851"/>
    <w:rsid w:val="007E1202"/>
    <w:rsid w:val="007E18B3"/>
    <w:rsid w:val="007E5D84"/>
    <w:rsid w:val="007E63EC"/>
    <w:rsid w:val="007E6B44"/>
    <w:rsid w:val="007F4719"/>
    <w:rsid w:val="007F545B"/>
    <w:rsid w:val="007F6332"/>
    <w:rsid w:val="007F7667"/>
    <w:rsid w:val="007F7CFD"/>
    <w:rsid w:val="00802600"/>
    <w:rsid w:val="00802BC5"/>
    <w:rsid w:val="0080442A"/>
    <w:rsid w:val="00804B04"/>
    <w:rsid w:val="0080528B"/>
    <w:rsid w:val="00805B49"/>
    <w:rsid w:val="008067A1"/>
    <w:rsid w:val="00807F98"/>
    <w:rsid w:val="0081091D"/>
    <w:rsid w:val="00811541"/>
    <w:rsid w:val="00812EB3"/>
    <w:rsid w:val="00813031"/>
    <w:rsid w:val="00813BFE"/>
    <w:rsid w:val="00813D66"/>
    <w:rsid w:val="00814C2C"/>
    <w:rsid w:val="008157DF"/>
    <w:rsid w:val="008167C9"/>
    <w:rsid w:val="008175F8"/>
    <w:rsid w:val="0082444C"/>
    <w:rsid w:val="008246F8"/>
    <w:rsid w:val="008258E8"/>
    <w:rsid w:val="008268BF"/>
    <w:rsid w:val="00826AF7"/>
    <w:rsid w:val="00826F34"/>
    <w:rsid w:val="00827CA9"/>
    <w:rsid w:val="00832128"/>
    <w:rsid w:val="00832370"/>
    <w:rsid w:val="00833ABD"/>
    <w:rsid w:val="0083428D"/>
    <w:rsid w:val="00834762"/>
    <w:rsid w:val="00834EE8"/>
    <w:rsid w:val="00836047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0573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77B3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B82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C"/>
    <w:rsid w:val="008B4D5D"/>
    <w:rsid w:val="008B5579"/>
    <w:rsid w:val="008B5DCD"/>
    <w:rsid w:val="008B7C36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6DB4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086"/>
    <w:rsid w:val="00907477"/>
    <w:rsid w:val="0091073B"/>
    <w:rsid w:val="009107AF"/>
    <w:rsid w:val="00912AD3"/>
    <w:rsid w:val="00912CB0"/>
    <w:rsid w:val="00915D14"/>
    <w:rsid w:val="009168F2"/>
    <w:rsid w:val="00916D3E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029A"/>
    <w:rsid w:val="00930EC5"/>
    <w:rsid w:val="00931CDA"/>
    <w:rsid w:val="0093229E"/>
    <w:rsid w:val="00934712"/>
    <w:rsid w:val="00934FC7"/>
    <w:rsid w:val="00936462"/>
    <w:rsid w:val="0093791A"/>
    <w:rsid w:val="00940460"/>
    <w:rsid w:val="00940B14"/>
    <w:rsid w:val="00941129"/>
    <w:rsid w:val="009436DB"/>
    <w:rsid w:val="00945381"/>
    <w:rsid w:val="00945AC5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2E92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421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7CFB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8AC"/>
    <w:rsid w:val="00A21AB3"/>
    <w:rsid w:val="00A21E89"/>
    <w:rsid w:val="00A23AAB"/>
    <w:rsid w:val="00A244D5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69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639"/>
    <w:rsid w:val="00A82CA9"/>
    <w:rsid w:val="00A8301E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702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19E3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76F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330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9771A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73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2C87"/>
    <w:rsid w:val="00C33D95"/>
    <w:rsid w:val="00C33F88"/>
    <w:rsid w:val="00C33FD7"/>
    <w:rsid w:val="00C35365"/>
    <w:rsid w:val="00C37D98"/>
    <w:rsid w:val="00C40D03"/>
    <w:rsid w:val="00C42FF0"/>
    <w:rsid w:val="00C43946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3AE2"/>
    <w:rsid w:val="00C55CEA"/>
    <w:rsid w:val="00C5770F"/>
    <w:rsid w:val="00C6050D"/>
    <w:rsid w:val="00C6105A"/>
    <w:rsid w:val="00C6216B"/>
    <w:rsid w:val="00C62893"/>
    <w:rsid w:val="00C62D59"/>
    <w:rsid w:val="00C62F46"/>
    <w:rsid w:val="00C64344"/>
    <w:rsid w:val="00C64348"/>
    <w:rsid w:val="00C672FD"/>
    <w:rsid w:val="00C6746B"/>
    <w:rsid w:val="00C7052B"/>
    <w:rsid w:val="00C70651"/>
    <w:rsid w:val="00C706B2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396E"/>
    <w:rsid w:val="00C94139"/>
    <w:rsid w:val="00C96422"/>
    <w:rsid w:val="00C97122"/>
    <w:rsid w:val="00C979F1"/>
    <w:rsid w:val="00CA050D"/>
    <w:rsid w:val="00CA0A35"/>
    <w:rsid w:val="00CA16AD"/>
    <w:rsid w:val="00CA46AD"/>
    <w:rsid w:val="00CA58FF"/>
    <w:rsid w:val="00CA7400"/>
    <w:rsid w:val="00CB1B33"/>
    <w:rsid w:val="00CB2B1E"/>
    <w:rsid w:val="00CB3A59"/>
    <w:rsid w:val="00CB3B71"/>
    <w:rsid w:val="00CB50D2"/>
    <w:rsid w:val="00CB59B1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120"/>
    <w:rsid w:val="00CE3542"/>
    <w:rsid w:val="00CE4716"/>
    <w:rsid w:val="00CE58E7"/>
    <w:rsid w:val="00CE5941"/>
    <w:rsid w:val="00CF0991"/>
    <w:rsid w:val="00CF0E13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26F48"/>
    <w:rsid w:val="00D27BF4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87F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520A"/>
    <w:rsid w:val="00DB66F8"/>
    <w:rsid w:val="00DB732F"/>
    <w:rsid w:val="00DB7350"/>
    <w:rsid w:val="00DB7408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E685B"/>
    <w:rsid w:val="00DF147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174CD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36BCB"/>
    <w:rsid w:val="00E4023E"/>
    <w:rsid w:val="00E41D85"/>
    <w:rsid w:val="00E44199"/>
    <w:rsid w:val="00E44406"/>
    <w:rsid w:val="00E4470B"/>
    <w:rsid w:val="00E44972"/>
    <w:rsid w:val="00E4518D"/>
    <w:rsid w:val="00E46AE7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105"/>
    <w:rsid w:val="00E67F46"/>
    <w:rsid w:val="00E70B18"/>
    <w:rsid w:val="00E721A5"/>
    <w:rsid w:val="00E7290C"/>
    <w:rsid w:val="00E72D33"/>
    <w:rsid w:val="00E72EB6"/>
    <w:rsid w:val="00E738CB"/>
    <w:rsid w:val="00E768F6"/>
    <w:rsid w:val="00E76F99"/>
    <w:rsid w:val="00E76FC8"/>
    <w:rsid w:val="00E77D89"/>
    <w:rsid w:val="00E80992"/>
    <w:rsid w:val="00E817B6"/>
    <w:rsid w:val="00E8371B"/>
    <w:rsid w:val="00E84247"/>
    <w:rsid w:val="00E84EE1"/>
    <w:rsid w:val="00E85040"/>
    <w:rsid w:val="00E85A9B"/>
    <w:rsid w:val="00E85E29"/>
    <w:rsid w:val="00E90701"/>
    <w:rsid w:val="00E910D1"/>
    <w:rsid w:val="00E91D66"/>
    <w:rsid w:val="00E924BB"/>
    <w:rsid w:val="00E931EB"/>
    <w:rsid w:val="00E96501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5ECD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4B25"/>
    <w:rsid w:val="00F161E5"/>
    <w:rsid w:val="00F22133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20B5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1DFB"/>
    <w:rsid w:val="00F6381F"/>
    <w:rsid w:val="00F64DF3"/>
    <w:rsid w:val="00F65804"/>
    <w:rsid w:val="00F65E4C"/>
    <w:rsid w:val="00F6674B"/>
    <w:rsid w:val="00F6685A"/>
    <w:rsid w:val="00F7030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87C57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2E1D"/>
    <w:rsid w:val="00FA3617"/>
    <w:rsid w:val="00FA3CBB"/>
    <w:rsid w:val="00FA49BF"/>
    <w:rsid w:val="00FA51D0"/>
    <w:rsid w:val="00FA548D"/>
    <w:rsid w:val="00FA57AE"/>
    <w:rsid w:val="00FA6076"/>
    <w:rsid w:val="00FA630C"/>
    <w:rsid w:val="00FA73CD"/>
    <w:rsid w:val="00FB226E"/>
    <w:rsid w:val="00FB2346"/>
    <w:rsid w:val="00FB3846"/>
    <w:rsid w:val="00FB4081"/>
    <w:rsid w:val="00FB5B38"/>
    <w:rsid w:val="00FC0BD1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87B82"/>
    <w:rPr>
      <w:sz w:val="24"/>
    </w:rPr>
  </w:style>
  <w:style w:type="paragraph" w:styleId="1">
    <w:name w:val="heading 1"/>
    <w:next w:val="34b"/>
    <w:link w:val="10"/>
    <w:qFormat/>
    <w:rsid w:val="00887B82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87B82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87B82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87B82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87B82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87B82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87B82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87B82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87B82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87B8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87B82"/>
  </w:style>
  <w:style w:type="character" w:customStyle="1" w:styleId="34c">
    <w:name w:val="34_Знак_Сообщение_системы"/>
    <w:rsid w:val="00887B82"/>
    <w:rPr>
      <w:rFonts w:ascii="Calibri" w:hAnsi="Calibri"/>
    </w:rPr>
  </w:style>
  <w:style w:type="paragraph" w:customStyle="1" w:styleId="34b">
    <w:name w:val="34_Абзац_Обычный"/>
    <w:link w:val="34d"/>
    <w:qFormat/>
    <w:rsid w:val="00887B8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87B82"/>
    <w:rPr>
      <w:sz w:val="24"/>
      <w:lang w:eastAsia="x-none"/>
    </w:rPr>
  </w:style>
  <w:style w:type="character" w:customStyle="1" w:styleId="10">
    <w:name w:val="Заголовок 1 Знак"/>
    <w:link w:val="1"/>
    <w:rsid w:val="00887B8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87B82"/>
    <w:rPr>
      <w:b/>
      <w:sz w:val="32"/>
    </w:rPr>
  </w:style>
  <w:style w:type="character" w:customStyle="1" w:styleId="30">
    <w:name w:val="Заголовок 3 Знак"/>
    <w:link w:val="3"/>
    <w:rsid w:val="00887B82"/>
    <w:rPr>
      <w:b/>
      <w:bCs/>
      <w:sz w:val="28"/>
    </w:rPr>
  </w:style>
  <w:style w:type="character" w:customStyle="1" w:styleId="40">
    <w:name w:val="Заголовок 4 Знак"/>
    <w:link w:val="4"/>
    <w:rsid w:val="00887B82"/>
    <w:rPr>
      <w:b/>
      <w:sz w:val="24"/>
    </w:rPr>
  </w:style>
  <w:style w:type="character" w:customStyle="1" w:styleId="50">
    <w:name w:val="Заголовок 5 Знак"/>
    <w:link w:val="5"/>
    <w:rsid w:val="00887B8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87B8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87B8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87B8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87B8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87B82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87B82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87B82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887B82"/>
    <w:rPr>
      <w:u w:val="single"/>
    </w:rPr>
  </w:style>
  <w:style w:type="paragraph" w:customStyle="1" w:styleId="349">
    <w:name w:val="34_Список_Библиография"/>
    <w:basedOn w:val="34b"/>
    <w:rsid w:val="00887B8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A2E1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87B8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87B8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87B8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87B8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87B8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A2E1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87B8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A2E1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87B8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87B8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87B8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87B82"/>
    <w:rPr>
      <w:b w:val="0"/>
      <w:i/>
    </w:rPr>
  </w:style>
  <w:style w:type="character" w:customStyle="1" w:styleId="34fc">
    <w:name w:val="34_Знак_Название_файла"/>
    <w:qFormat/>
    <w:rsid w:val="00887B82"/>
    <w:rPr>
      <w:rFonts w:ascii="Calibri" w:hAnsi="Calibri"/>
    </w:rPr>
  </w:style>
  <w:style w:type="character" w:customStyle="1" w:styleId="34fd">
    <w:name w:val="34_Знак_Термин"/>
    <w:rsid w:val="00887B82"/>
    <w:rPr>
      <w:i/>
    </w:rPr>
  </w:style>
  <w:style w:type="character" w:customStyle="1" w:styleId="34fe">
    <w:name w:val="34_Знак_Полужирный"/>
    <w:rsid w:val="00887B82"/>
    <w:rPr>
      <w:b/>
    </w:rPr>
  </w:style>
  <w:style w:type="character" w:customStyle="1" w:styleId="34ff">
    <w:name w:val="34_Знак_Верхний_индекс"/>
    <w:rsid w:val="00887B82"/>
    <w:rPr>
      <w:vertAlign w:val="superscript"/>
    </w:rPr>
  </w:style>
  <w:style w:type="character" w:customStyle="1" w:styleId="3424">
    <w:name w:val="34_Список_Марк_2 Знак"/>
    <w:link w:val="3423"/>
    <w:rsid w:val="00E9650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87B82"/>
    <w:pPr>
      <w:numPr>
        <w:ilvl w:val="1"/>
        <w:numId w:val="20"/>
      </w:numPr>
    </w:pPr>
  </w:style>
  <w:style w:type="character" w:styleId="a4">
    <w:name w:val="Hyperlink"/>
    <w:uiPriority w:val="99"/>
    <w:rsid w:val="00887B82"/>
    <w:rPr>
      <w:color w:val="0000FF"/>
      <w:u w:val="single"/>
    </w:rPr>
  </w:style>
  <w:style w:type="paragraph" w:customStyle="1" w:styleId="34ff0">
    <w:name w:val="34_Таблица_Заголовок_Продолжение"/>
    <w:basedOn w:val="34ff1"/>
    <w:next w:val="a0"/>
    <w:rsid w:val="00887B8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87B8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87B82"/>
    <w:pPr>
      <w:numPr>
        <w:numId w:val="20"/>
      </w:numPr>
    </w:pPr>
  </w:style>
  <w:style w:type="character" w:customStyle="1" w:styleId="3419">
    <w:name w:val="34_Список_Марк_1 Знак"/>
    <w:link w:val="3413"/>
    <w:rsid w:val="00FA2E1D"/>
    <w:rPr>
      <w:sz w:val="24"/>
      <w:lang w:eastAsia="x-none"/>
    </w:rPr>
  </w:style>
  <w:style w:type="paragraph" w:styleId="a5">
    <w:name w:val="footnote text"/>
    <w:basedOn w:val="34b"/>
    <w:link w:val="a6"/>
    <w:rsid w:val="00887B8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87B82"/>
    <w:pPr>
      <w:numPr>
        <w:numId w:val="19"/>
      </w:numPr>
    </w:pPr>
  </w:style>
  <w:style w:type="character" w:customStyle="1" w:styleId="341a">
    <w:name w:val="34_Список_Нум_1 Знак"/>
    <w:link w:val="341"/>
    <w:rsid w:val="00FA2E1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87B82"/>
    <w:pPr>
      <w:numPr>
        <w:ilvl w:val="1"/>
        <w:numId w:val="19"/>
      </w:numPr>
    </w:pPr>
  </w:style>
  <w:style w:type="character" w:customStyle="1" w:styleId="3425">
    <w:name w:val="34_Список_Нум_2 Знак"/>
    <w:basedOn w:val="a1"/>
    <w:link w:val="342"/>
    <w:rsid w:val="00FA2E1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87B82"/>
    <w:pPr>
      <w:keepNext/>
    </w:pPr>
  </w:style>
  <w:style w:type="paragraph" w:customStyle="1" w:styleId="34f1">
    <w:name w:val="34_Рамка_Основной"/>
    <w:basedOn w:val="34b"/>
    <w:link w:val="34f0"/>
    <w:rsid w:val="00887B8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87B8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87B8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87B8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87B8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87B8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87B8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87B8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87B8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87B8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87B8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87B8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87B8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87B8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87B82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FA2E1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87B82"/>
    <w:pPr>
      <w:numPr>
        <w:ilvl w:val="2"/>
        <w:numId w:val="19"/>
      </w:numPr>
    </w:pPr>
  </w:style>
  <w:style w:type="paragraph" w:customStyle="1" w:styleId="34fff">
    <w:name w:val="34_Определения"/>
    <w:basedOn w:val="34b"/>
    <w:rsid w:val="00887B8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87B8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87B8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87B8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6">
    <w:name w:val="Текст сноски Знак"/>
    <w:basedOn w:val="a1"/>
    <w:link w:val="a5"/>
    <w:rsid w:val="00887B82"/>
    <w:rPr>
      <w:sz w:val="18"/>
      <w:lang w:eastAsia="x-none"/>
    </w:rPr>
  </w:style>
  <w:style w:type="paragraph" w:customStyle="1" w:styleId="34fff1">
    <w:name w:val="34_Листинг"/>
    <w:basedOn w:val="34b"/>
    <w:rsid w:val="00887B8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87B82"/>
    <w:rPr>
      <w:b/>
    </w:rPr>
  </w:style>
  <w:style w:type="paragraph" w:customStyle="1" w:styleId="3440">
    <w:name w:val="34_Заголовок_4_Приложение"/>
    <w:basedOn w:val="4"/>
    <w:next w:val="34b"/>
    <w:rsid w:val="00887B82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887B82"/>
    <w:pPr>
      <w:numPr>
        <w:numId w:val="18"/>
      </w:numPr>
    </w:pPr>
    <w:rPr>
      <w:lang w:val="x-none"/>
    </w:rPr>
  </w:style>
  <w:style w:type="character" w:customStyle="1" w:styleId="34fff3">
    <w:name w:val="34_Знак_Гиперссылка"/>
    <w:rsid w:val="00887B8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87B82"/>
    <w:pPr>
      <w:numPr>
        <w:ilvl w:val="2"/>
        <w:numId w:val="20"/>
      </w:numPr>
    </w:pPr>
  </w:style>
  <w:style w:type="paragraph" w:customStyle="1" w:styleId="3422">
    <w:name w:val="34_Таблица_Список_Нум_2"/>
    <w:basedOn w:val="34ff6"/>
    <w:rsid w:val="00887B8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87B8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87B82"/>
    <w:pPr>
      <w:numPr>
        <w:numId w:val="2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87B8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87B8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87B8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87B8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87B8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87B8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87B8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87B8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87B82"/>
    <w:pPr>
      <w:numPr>
        <w:numId w:val="26"/>
      </w:numPr>
    </w:pPr>
    <w:rPr>
      <w:lang w:val="x-none"/>
    </w:rPr>
  </w:style>
  <w:style w:type="paragraph" w:styleId="a7">
    <w:name w:val="Revision"/>
    <w:hidden/>
    <w:uiPriority w:val="99"/>
    <w:semiHidden/>
    <w:rsid w:val="00887B8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87B82"/>
  </w:style>
  <w:style w:type="paragraph" w:customStyle="1" w:styleId="34fffb">
    <w:name w:val="34_Пример_Заголовок"/>
    <w:basedOn w:val="34f8"/>
    <w:next w:val="34f8"/>
    <w:rsid w:val="00887B82"/>
    <w:pPr>
      <w:keepNext/>
      <w:spacing w:after="120"/>
    </w:pPr>
    <w:rPr>
      <w:b/>
      <w:lang w:eastAsia="ru-RU"/>
    </w:rPr>
  </w:style>
  <w:style w:type="character" w:styleId="a8">
    <w:name w:val="FollowedHyperlink"/>
    <w:rsid w:val="00887B82"/>
    <w:rPr>
      <w:color w:val="auto"/>
    </w:rPr>
  </w:style>
  <w:style w:type="character" w:customStyle="1" w:styleId="34fffc">
    <w:name w:val="34_Знак_Нижний_индекс"/>
    <w:rsid w:val="00887B82"/>
    <w:rPr>
      <w:vertAlign w:val="subscript"/>
    </w:rPr>
  </w:style>
  <w:style w:type="character" w:styleId="a9">
    <w:name w:val="footnote reference"/>
    <w:basedOn w:val="a1"/>
    <w:semiHidden/>
    <w:rsid w:val="00887B82"/>
    <w:rPr>
      <w:vertAlign w:val="superscript"/>
    </w:rPr>
  </w:style>
  <w:style w:type="paragraph" w:styleId="aa">
    <w:name w:val="header"/>
    <w:basedOn w:val="34b"/>
    <w:link w:val="ab"/>
    <w:rsid w:val="00887B82"/>
    <w:pPr>
      <w:spacing w:line="240" w:lineRule="auto"/>
      <w:ind w:firstLine="0"/>
      <w:jc w:val="center"/>
    </w:pPr>
    <w:rPr>
      <w:sz w:val="20"/>
    </w:rPr>
  </w:style>
  <w:style w:type="character" w:customStyle="1" w:styleId="ab">
    <w:name w:val="Верхний колонтитул Знак"/>
    <w:basedOn w:val="a1"/>
    <w:link w:val="aa"/>
    <w:rsid w:val="00887B82"/>
    <w:rPr>
      <w:lang w:eastAsia="x-none"/>
    </w:rPr>
  </w:style>
  <w:style w:type="paragraph" w:styleId="ac">
    <w:name w:val="footer"/>
    <w:basedOn w:val="34b"/>
    <w:link w:val="ad"/>
    <w:rsid w:val="00887B82"/>
    <w:pPr>
      <w:spacing w:before="20" w:after="120"/>
      <w:ind w:firstLine="0"/>
      <w:jc w:val="center"/>
    </w:pPr>
    <w:rPr>
      <w:sz w:val="20"/>
    </w:rPr>
  </w:style>
  <w:style w:type="character" w:customStyle="1" w:styleId="ad">
    <w:name w:val="Нижний колонтитул Знак"/>
    <w:basedOn w:val="a1"/>
    <w:link w:val="ac"/>
    <w:rsid w:val="00887B82"/>
    <w:rPr>
      <w:lang w:eastAsia="x-none"/>
    </w:rPr>
  </w:style>
  <w:style w:type="numbering" w:customStyle="1" w:styleId="a">
    <w:name w:val="Приложение"/>
    <w:uiPriority w:val="99"/>
    <w:rsid w:val="00887B82"/>
    <w:pPr>
      <w:numPr>
        <w:numId w:val="10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87B82"/>
    <w:pPr>
      <w:keepNext/>
    </w:pPr>
  </w:style>
  <w:style w:type="character" w:customStyle="1" w:styleId="3434">
    <w:name w:val="34_Список_Марк_3 Знак"/>
    <w:basedOn w:val="34d"/>
    <w:link w:val="3432"/>
    <w:rsid w:val="00E9650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87B8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87B8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A2E1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A2E1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A2E1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87B8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87B82"/>
    <w:pPr>
      <w:numPr>
        <w:numId w:val="25"/>
      </w:numPr>
    </w:pPr>
  </w:style>
  <w:style w:type="paragraph" w:customStyle="1" w:styleId="344">
    <w:name w:val="34_Процедура_Подшаг"/>
    <w:basedOn w:val="34b"/>
    <w:link w:val="34ffff0"/>
    <w:qFormat/>
    <w:rsid w:val="00887B82"/>
    <w:pPr>
      <w:numPr>
        <w:ilvl w:val="1"/>
        <w:numId w:val="25"/>
      </w:numPr>
    </w:pPr>
  </w:style>
  <w:style w:type="character" w:customStyle="1" w:styleId="34ffff">
    <w:name w:val="34_Процедура_Шаг Знак"/>
    <w:basedOn w:val="34d"/>
    <w:link w:val="340"/>
    <w:rsid w:val="00FA2E1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87B82"/>
    <w:pPr>
      <w:keepNext/>
    </w:pPr>
  </w:style>
  <w:style w:type="character" w:customStyle="1" w:styleId="34ffff0">
    <w:name w:val="34_Процедура_Подшаг Знак"/>
    <w:basedOn w:val="34d"/>
    <w:link w:val="344"/>
    <w:rsid w:val="00FA2E1D"/>
    <w:rPr>
      <w:sz w:val="24"/>
      <w:lang w:eastAsia="x-none"/>
    </w:rPr>
  </w:style>
  <w:style w:type="character" w:customStyle="1" w:styleId="34ffff2">
    <w:name w:val="34_Знак_Клавиши"/>
    <w:rsid w:val="00887B8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87B8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87B82"/>
  </w:style>
  <w:style w:type="paragraph" w:styleId="ae">
    <w:name w:val="caption"/>
    <w:basedOn w:val="34b"/>
    <w:next w:val="34b"/>
    <w:rsid w:val="0026429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87B82"/>
    <w:pPr>
      <w:numPr>
        <w:numId w:val="11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87B8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87B8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A2E1D"/>
    <w:rPr>
      <w:sz w:val="24"/>
      <w:lang w:eastAsia="x-none"/>
    </w:rPr>
  </w:style>
  <w:style w:type="character" w:customStyle="1" w:styleId="af">
    <w:name w:val="Основной текст Знак"/>
    <w:semiHidden/>
    <w:rsid w:val="00887B82"/>
    <w:rPr>
      <w:rFonts w:ascii="Arial" w:hAnsi="Arial"/>
      <w:sz w:val="24"/>
    </w:rPr>
  </w:style>
  <w:style w:type="character" w:customStyle="1" w:styleId="af0">
    <w:name w:val="Текст примечания Знак"/>
    <w:semiHidden/>
    <w:rsid w:val="00887B82"/>
    <w:rPr>
      <w:rFonts w:ascii="Arial" w:hAnsi="Arial"/>
    </w:rPr>
  </w:style>
  <w:style w:type="character" w:customStyle="1" w:styleId="af1">
    <w:name w:val="Тема примечания Знак"/>
    <w:semiHidden/>
    <w:rsid w:val="00887B82"/>
    <w:rPr>
      <w:rFonts w:ascii="Arial" w:hAnsi="Arial"/>
      <w:b/>
      <w:bCs/>
    </w:rPr>
  </w:style>
  <w:style w:type="character" w:customStyle="1" w:styleId="af2">
    <w:name w:val="Текст выноски Знак"/>
    <w:semiHidden/>
    <w:rsid w:val="00887B82"/>
    <w:rPr>
      <w:rFonts w:ascii="Tahoma" w:hAnsi="Tahoma" w:cs="Tahoma"/>
      <w:sz w:val="16"/>
      <w:szCs w:val="16"/>
    </w:rPr>
  </w:style>
  <w:style w:type="paragraph" w:styleId="af3">
    <w:name w:val="annotation text"/>
    <w:basedOn w:val="a0"/>
    <w:link w:val="12"/>
    <w:semiHidden/>
    <w:rsid w:val="00887B82"/>
    <w:rPr>
      <w:sz w:val="20"/>
    </w:rPr>
  </w:style>
  <w:style w:type="character" w:customStyle="1" w:styleId="12">
    <w:name w:val="Текст примечания Знак1"/>
    <w:basedOn w:val="a1"/>
    <w:link w:val="af3"/>
    <w:semiHidden/>
    <w:rsid w:val="00887B82"/>
  </w:style>
  <w:style w:type="character" w:styleId="af4">
    <w:name w:val="annotation reference"/>
    <w:semiHidden/>
    <w:rsid w:val="00887B82"/>
    <w:rPr>
      <w:sz w:val="16"/>
      <w:szCs w:val="16"/>
    </w:rPr>
  </w:style>
  <w:style w:type="character" w:styleId="af5">
    <w:name w:val="page number"/>
    <w:rsid w:val="00887B82"/>
  </w:style>
  <w:style w:type="paragraph" w:styleId="af6">
    <w:name w:val="Body Text"/>
    <w:basedOn w:val="a0"/>
    <w:link w:val="13"/>
    <w:semiHidden/>
    <w:unhideWhenUsed/>
    <w:rsid w:val="00887B82"/>
    <w:pPr>
      <w:spacing w:after="120"/>
    </w:pPr>
  </w:style>
  <w:style w:type="character" w:customStyle="1" w:styleId="13">
    <w:name w:val="Основной текст Знак1"/>
    <w:basedOn w:val="a1"/>
    <w:link w:val="af6"/>
    <w:semiHidden/>
    <w:rsid w:val="00887B82"/>
    <w:rPr>
      <w:sz w:val="24"/>
    </w:rPr>
  </w:style>
  <w:style w:type="paragraph" w:styleId="af7">
    <w:name w:val="annotation subject"/>
    <w:basedOn w:val="af3"/>
    <w:next w:val="af3"/>
    <w:link w:val="14"/>
    <w:semiHidden/>
    <w:rsid w:val="00887B82"/>
    <w:rPr>
      <w:b/>
      <w:bCs/>
    </w:rPr>
  </w:style>
  <w:style w:type="character" w:customStyle="1" w:styleId="14">
    <w:name w:val="Тема примечания Знак1"/>
    <w:basedOn w:val="12"/>
    <w:link w:val="af7"/>
    <w:semiHidden/>
    <w:rsid w:val="00887B82"/>
    <w:rPr>
      <w:b/>
      <w:bCs/>
    </w:rPr>
  </w:style>
  <w:style w:type="paragraph" w:styleId="af8">
    <w:name w:val="Balloon Text"/>
    <w:basedOn w:val="a0"/>
    <w:link w:val="15"/>
    <w:semiHidden/>
    <w:rsid w:val="00887B8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8"/>
    <w:semiHidden/>
    <w:rsid w:val="00887B8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87B82"/>
  </w:style>
  <w:style w:type="paragraph" w:customStyle="1" w:styleId="34ffff9">
    <w:name w:val="34_ТЛ_Подпись"/>
    <w:basedOn w:val="34f6"/>
    <w:rsid w:val="00887B82"/>
  </w:style>
  <w:style w:type="paragraph" w:customStyle="1" w:styleId="34ffffa">
    <w:name w:val="34_ТЛ_Подпись_скрытый"/>
    <w:basedOn w:val="34ffff9"/>
    <w:rsid w:val="00887B82"/>
    <w:rPr>
      <w:vanish/>
    </w:rPr>
  </w:style>
  <w:style w:type="paragraph" w:customStyle="1" w:styleId="34ffffb">
    <w:name w:val="34_Комментарий_Философта"/>
    <w:basedOn w:val="34b"/>
    <w:rsid w:val="00887B8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87B8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87B8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87B82"/>
    <w:rPr>
      <w:b/>
    </w:rPr>
  </w:style>
  <w:style w:type="paragraph" w:customStyle="1" w:styleId="34ffffe">
    <w:name w:val="34_Таблица_Сноска_Линия"/>
    <w:basedOn w:val="34fff7"/>
    <w:next w:val="34fff7"/>
    <w:rsid w:val="00887B82"/>
    <w:pPr>
      <w:keepNext/>
    </w:pPr>
  </w:style>
  <w:style w:type="paragraph" w:customStyle="1" w:styleId="34fffff">
    <w:name w:val="34_Таблица_Примечание"/>
    <w:basedOn w:val="34fff7"/>
    <w:rsid w:val="00887B82"/>
  </w:style>
  <w:style w:type="character" w:customStyle="1" w:styleId="34fffff0">
    <w:name w:val="34_Знак_Значение"/>
    <w:qFormat/>
    <w:rsid w:val="00887B82"/>
    <w:rPr>
      <w:rFonts w:ascii="Calibri" w:hAnsi="Calibri"/>
    </w:rPr>
  </w:style>
  <w:style w:type="paragraph" w:customStyle="1" w:styleId="34fffff1">
    <w:name w:val="34_Рамка_Подписи_Боковик"/>
    <w:basedOn w:val="34f1"/>
    <w:rsid w:val="000370FE"/>
    <w:rPr>
      <w:i/>
    </w:rPr>
  </w:style>
  <w:style w:type="paragraph" w:customStyle="1" w:styleId="34fffff2">
    <w:name w:val="34_Рамка_Обозначение_документа"/>
    <w:basedOn w:val="34f1"/>
    <w:rsid w:val="000370FE"/>
    <w:pPr>
      <w:spacing w:before="80"/>
    </w:pPr>
  </w:style>
  <w:style w:type="paragraph" w:customStyle="1" w:styleId="34fffff3">
    <w:name w:val="34_Рамка_Организация"/>
    <w:basedOn w:val="34f1"/>
    <w:rsid w:val="000370FE"/>
  </w:style>
  <w:style w:type="paragraph" w:customStyle="1" w:styleId="34fffff4">
    <w:name w:val="34_Рамка_Номер_страницы"/>
    <w:basedOn w:val="34f1"/>
    <w:rsid w:val="000370FE"/>
    <w:pPr>
      <w:spacing w:before="80"/>
    </w:pPr>
    <w:rPr>
      <w:lang w:val="en-US"/>
    </w:rPr>
  </w:style>
  <w:style w:type="paragraph" w:customStyle="1" w:styleId="34fffff5">
    <w:name w:val="34_Рисунок_Подпись"/>
    <w:basedOn w:val="34b"/>
    <w:rsid w:val="00887B8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87B82"/>
    <w:pPr>
      <w:spacing w:before="2320"/>
    </w:pPr>
  </w:style>
  <w:style w:type="paragraph" w:customStyle="1" w:styleId="34fffff6">
    <w:name w:val="34_ТЛ_Количество_листов"/>
    <w:basedOn w:val="34f5"/>
    <w:next w:val="34f5"/>
    <w:rsid w:val="00887B8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87B82"/>
    <w:pPr>
      <w:numPr>
        <w:numId w:val="29"/>
      </w:numPr>
    </w:pPr>
  </w:style>
  <w:style w:type="paragraph" w:customStyle="1" w:styleId="34fffff7">
    <w:name w:val="34_Процедура_Заголовок"/>
    <w:basedOn w:val="34b"/>
    <w:next w:val="34ffff1"/>
    <w:rsid w:val="00887B8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87B8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87B8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26AF7"/>
    <w:rPr>
      <w:lang w:val="x-none" w:eastAsia="x-none"/>
    </w:rPr>
  </w:style>
  <w:style w:type="paragraph" w:customStyle="1" w:styleId="34fffff8">
    <w:name w:val="34_Процедура_Абзац_Подшага"/>
    <w:basedOn w:val="34fffff9"/>
    <w:rsid w:val="00887B8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87B8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87B8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87B82"/>
    <w:rPr>
      <w:sz w:val="24"/>
      <w:lang w:eastAsia="x-none"/>
    </w:rPr>
  </w:style>
  <w:style w:type="paragraph" w:customStyle="1" w:styleId="34fffff9">
    <w:name w:val="34_Процедура_Абзац_Шага"/>
    <w:basedOn w:val="34b"/>
    <w:rsid w:val="00887B8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87B8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87B8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87B8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87B8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87B8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87B8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87B8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87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64296"/>
    <w:pPr>
      <w:numPr>
        <w:numId w:val="17"/>
      </w:numPr>
    </w:pPr>
  </w:style>
  <w:style w:type="paragraph" w:customStyle="1" w:styleId="34fffffa">
    <w:name w:val="34_Таблица_Подзаголовок"/>
    <w:basedOn w:val="34ff6"/>
    <w:link w:val="34fffffb"/>
    <w:rsid w:val="00887B82"/>
    <w:pPr>
      <w:keepNext/>
      <w:jc w:val="center"/>
    </w:pPr>
    <w:rPr>
      <w:b/>
      <w:lang w:val="x-none"/>
    </w:rPr>
  </w:style>
  <w:style w:type="character" w:customStyle="1" w:styleId="34fffffb">
    <w:name w:val="34_Таблица_Подзаголовок Знак"/>
    <w:basedOn w:val="a1"/>
    <w:link w:val="34fffffa"/>
    <w:rsid w:val="00887B82"/>
    <w:rPr>
      <w:b/>
      <w:lang w:val="x-none" w:eastAsia="x-none"/>
    </w:rPr>
  </w:style>
  <w:style w:type="paragraph" w:customStyle="1" w:styleId="34fffffc">
    <w:name w:val="34_Таблица_По_центру"/>
    <w:basedOn w:val="34ff6"/>
    <w:rsid w:val="00887B82"/>
    <w:pPr>
      <w:jc w:val="center"/>
    </w:pPr>
  </w:style>
  <w:style w:type="paragraph" w:customStyle="1" w:styleId="3411">
    <w:name w:val="34_Таблица_Список_Марк_1_без_отступа"/>
    <w:basedOn w:val="34ff6"/>
    <w:rsid w:val="00887B82"/>
    <w:pPr>
      <w:numPr>
        <w:numId w:val="31"/>
      </w:numPr>
    </w:pPr>
  </w:style>
  <w:style w:type="paragraph" w:customStyle="1" w:styleId="34fffffd">
    <w:name w:val="34_Формула"/>
    <w:basedOn w:val="a0"/>
    <w:rsid w:val="00887B8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e">
    <w:name w:val="34_Формула_Номер"/>
    <w:basedOn w:val="a0"/>
    <w:rsid w:val="00887B8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87B8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887B82"/>
    <w:rPr>
      <w:sz w:val="24"/>
    </w:rPr>
  </w:style>
  <w:style w:type="paragraph" w:styleId="1">
    <w:name w:val="heading 1"/>
    <w:next w:val="34b"/>
    <w:link w:val="10"/>
    <w:qFormat/>
    <w:rsid w:val="00887B82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887B82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887B82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887B82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887B82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887B82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887B82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887B82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887B82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887B8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887B82"/>
  </w:style>
  <w:style w:type="character" w:customStyle="1" w:styleId="34c">
    <w:name w:val="34_Знак_Сообщение_системы"/>
    <w:rsid w:val="00887B82"/>
    <w:rPr>
      <w:rFonts w:ascii="Calibri" w:hAnsi="Calibri"/>
    </w:rPr>
  </w:style>
  <w:style w:type="paragraph" w:customStyle="1" w:styleId="34b">
    <w:name w:val="34_Абзац_Обычный"/>
    <w:link w:val="34d"/>
    <w:qFormat/>
    <w:rsid w:val="00887B8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887B82"/>
    <w:rPr>
      <w:sz w:val="24"/>
      <w:lang w:eastAsia="x-none"/>
    </w:rPr>
  </w:style>
  <w:style w:type="character" w:customStyle="1" w:styleId="10">
    <w:name w:val="Заголовок 1 Знак"/>
    <w:link w:val="1"/>
    <w:rsid w:val="00887B8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887B82"/>
    <w:rPr>
      <w:b/>
      <w:sz w:val="32"/>
    </w:rPr>
  </w:style>
  <w:style w:type="character" w:customStyle="1" w:styleId="30">
    <w:name w:val="Заголовок 3 Знак"/>
    <w:link w:val="3"/>
    <w:rsid w:val="00887B82"/>
    <w:rPr>
      <w:b/>
      <w:bCs/>
      <w:sz w:val="28"/>
    </w:rPr>
  </w:style>
  <w:style w:type="character" w:customStyle="1" w:styleId="40">
    <w:name w:val="Заголовок 4 Знак"/>
    <w:link w:val="4"/>
    <w:rsid w:val="00887B82"/>
    <w:rPr>
      <w:b/>
      <w:sz w:val="24"/>
    </w:rPr>
  </w:style>
  <w:style w:type="character" w:customStyle="1" w:styleId="50">
    <w:name w:val="Заголовок 5 Знак"/>
    <w:link w:val="5"/>
    <w:rsid w:val="00887B8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887B8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887B8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887B8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887B8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887B82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887B82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887B82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887B82"/>
    <w:rPr>
      <w:u w:val="single"/>
    </w:rPr>
  </w:style>
  <w:style w:type="paragraph" w:customStyle="1" w:styleId="349">
    <w:name w:val="34_Список_Библиография"/>
    <w:basedOn w:val="34b"/>
    <w:rsid w:val="00887B8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A2E1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887B8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887B8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887B8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887B8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887B8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A2E1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887B8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A2E1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887B8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887B8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887B8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887B82"/>
    <w:rPr>
      <w:b w:val="0"/>
      <w:i/>
    </w:rPr>
  </w:style>
  <w:style w:type="character" w:customStyle="1" w:styleId="34fc">
    <w:name w:val="34_Знак_Название_файла"/>
    <w:qFormat/>
    <w:rsid w:val="00887B82"/>
    <w:rPr>
      <w:rFonts w:ascii="Calibri" w:hAnsi="Calibri"/>
    </w:rPr>
  </w:style>
  <w:style w:type="character" w:customStyle="1" w:styleId="34fd">
    <w:name w:val="34_Знак_Термин"/>
    <w:rsid w:val="00887B82"/>
    <w:rPr>
      <w:i/>
    </w:rPr>
  </w:style>
  <w:style w:type="character" w:customStyle="1" w:styleId="34fe">
    <w:name w:val="34_Знак_Полужирный"/>
    <w:rsid w:val="00887B82"/>
    <w:rPr>
      <w:b/>
    </w:rPr>
  </w:style>
  <w:style w:type="character" w:customStyle="1" w:styleId="34ff">
    <w:name w:val="34_Знак_Верхний_индекс"/>
    <w:rsid w:val="00887B82"/>
    <w:rPr>
      <w:vertAlign w:val="superscript"/>
    </w:rPr>
  </w:style>
  <w:style w:type="character" w:customStyle="1" w:styleId="3424">
    <w:name w:val="34_Список_Марк_2 Знак"/>
    <w:link w:val="3423"/>
    <w:rsid w:val="00E9650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887B82"/>
    <w:pPr>
      <w:numPr>
        <w:ilvl w:val="1"/>
        <w:numId w:val="20"/>
      </w:numPr>
    </w:pPr>
  </w:style>
  <w:style w:type="character" w:styleId="a4">
    <w:name w:val="Hyperlink"/>
    <w:uiPriority w:val="99"/>
    <w:rsid w:val="00887B82"/>
    <w:rPr>
      <w:color w:val="0000FF"/>
      <w:u w:val="single"/>
    </w:rPr>
  </w:style>
  <w:style w:type="paragraph" w:customStyle="1" w:styleId="34ff0">
    <w:name w:val="34_Таблица_Заголовок_Продолжение"/>
    <w:basedOn w:val="34ff1"/>
    <w:next w:val="a0"/>
    <w:rsid w:val="00887B8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887B8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887B82"/>
    <w:pPr>
      <w:numPr>
        <w:numId w:val="20"/>
      </w:numPr>
    </w:pPr>
  </w:style>
  <w:style w:type="character" w:customStyle="1" w:styleId="3419">
    <w:name w:val="34_Список_Марк_1 Знак"/>
    <w:link w:val="3413"/>
    <w:rsid w:val="00FA2E1D"/>
    <w:rPr>
      <w:sz w:val="24"/>
      <w:lang w:eastAsia="x-none"/>
    </w:rPr>
  </w:style>
  <w:style w:type="paragraph" w:styleId="a5">
    <w:name w:val="footnote text"/>
    <w:basedOn w:val="34b"/>
    <w:link w:val="a6"/>
    <w:rsid w:val="00887B8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887B82"/>
    <w:pPr>
      <w:numPr>
        <w:numId w:val="19"/>
      </w:numPr>
    </w:pPr>
  </w:style>
  <w:style w:type="character" w:customStyle="1" w:styleId="341a">
    <w:name w:val="34_Список_Нум_1 Знак"/>
    <w:link w:val="341"/>
    <w:rsid w:val="00FA2E1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887B82"/>
    <w:pPr>
      <w:numPr>
        <w:ilvl w:val="1"/>
        <w:numId w:val="19"/>
      </w:numPr>
    </w:pPr>
  </w:style>
  <w:style w:type="character" w:customStyle="1" w:styleId="3425">
    <w:name w:val="34_Список_Нум_2 Знак"/>
    <w:basedOn w:val="a1"/>
    <w:link w:val="342"/>
    <w:rsid w:val="00FA2E1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887B82"/>
    <w:pPr>
      <w:keepNext/>
    </w:pPr>
  </w:style>
  <w:style w:type="paragraph" w:customStyle="1" w:styleId="34f1">
    <w:name w:val="34_Рамка_Основной"/>
    <w:basedOn w:val="34b"/>
    <w:link w:val="34f0"/>
    <w:rsid w:val="00887B8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887B8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887B8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887B8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887B8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887B8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887B8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887B8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887B8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887B8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887B8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887B8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887B8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887B8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887B82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FA2E1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887B82"/>
    <w:pPr>
      <w:numPr>
        <w:ilvl w:val="2"/>
        <w:numId w:val="19"/>
      </w:numPr>
    </w:pPr>
  </w:style>
  <w:style w:type="paragraph" w:customStyle="1" w:styleId="34fff">
    <w:name w:val="34_Определения"/>
    <w:basedOn w:val="34b"/>
    <w:rsid w:val="00887B8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887B8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887B8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887B8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6">
    <w:name w:val="Текст сноски Знак"/>
    <w:basedOn w:val="a1"/>
    <w:link w:val="a5"/>
    <w:rsid w:val="00887B82"/>
    <w:rPr>
      <w:sz w:val="18"/>
      <w:lang w:eastAsia="x-none"/>
    </w:rPr>
  </w:style>
  <w:style w:type="paragraph" w:customStyle="1" w:styleId="34fff1">
    <w:name w:val="34_Листинг"/>
    <w:basedOn w:val="34b"/>
    <w:rsid w:val="00887B8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887B82"/>
    <w:rPr>
      <w:b/>
    </w:rPr>
  </w:style>
  <w:style w:type="paragraph" w:customStyle="1" w:styleId="3440">
    <w:name w:val="34_Заголовок_4_Приложение"/>
    <w:basedOn w:val="4"/>
    <w:next w:val="34b"/>
    <w:rsid w:val="00887B82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887B82"/>
    <w:pPr>
      <w:numPr>
        <w:numId w:val="18"/>
      </w:numPr>
    </w:pPr>
    <w:rPr>
      <w:lang w:val="x-none"/>
    </w:rPr>
  </w:style>
  <w:style w:type="character" w:customStyle="1" w:styleId="34fff3">
    <w:name w:val="34_Знак_Гиперссылка"/>
    <w:rsid w:val="00887B8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887B82"/>
    <w:pPr>
      <w:numPr>
        <w:ilvl w:val="2"/>
        <w:numId w:val="20"/>
      </w:numPr>
    </w:pPr>
  </w:style>
  <w:style w:type="paragraph" w:customStyle="1" w:styleId="3422">
    <w:name w:val="34_Таблица_Список_Нум_2"/>
    <w:basedOn w:val="34ff6"/>
    <w:rsid w:val="00887B82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887B8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887B82"/>
    <w:pPr>
      <w:numPr>
        <w:numId w:val="2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887B82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887B8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887B8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887B82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887B8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887B8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887B82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887B8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887B82"/>
    <w:pPr>
      <w:numPr>
        <w:numId w:val="26"/>
      </w:numPr>
    </w:pPr>
    <w:rPr>
      <w:lang w:val="x-none"/>
    </w:rPr>
  </w:style>
  <w:style w:type="paragraph" w:styleId="a7">
    <w:name w:val="Revision"/>
    <w:hidden/>
    <w:uiPriority w:val="99"/>
    <w:semiHidden/>
    <w:rsid w:val="00887B8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887B82"/>
  </w:style>
  <w:style w:type="paragraph" w:customStyle="1" w:styleId="34fffb">
    <w:name w:val="34_Пример_Заголовок"/>
    <w:basedOn w:val="34f8"/>
    <w:next w:val="34f8"/>
    <w:rsid w:val="00887B82"/>
    <w:pPr>
      <w:keepNext/>
      <w:spacing w:after="120"/>
    </w:pPr>
    <w:rPr>
      <w:b/>
      <w:lang w:eastAsia="ru-RU"/>
    </w:rPr>
  </w:style>
  <w:style w:type="character" w:styleId="a8">
    <w:name w:val="FollowedHyperlink"/>
    <w:rsid w:val="00887B82"/>
    <w:rPr>
      <w:color w:val="auto"/>
    </w:rPr>
  </w:style>
  <w:style w:type="character" w:customStyle="1" w:styleId="34fffc">
    <w:name w:val="34_Знак_Нижний_индекс"/>
    <w:rsid w:val="00887B82"/>
    <w:rPr>
      <w:vertAlign w:val="subscript"/>
    </w:rPr>
  </w:style>
  <w:style w:type="character" w:styleId="a9">
    <w:name w:val="footnote reference"/>
    <w:basedOn w:val="a1"/>
    <w:semiHidden/>
    <w:rsid w:val="00887B82"/>
    <w:rPr>
      <w:vertAlign w:val="superscript"/>
    </w:rPr>
  </w:style>
  <w:style w:type="paragraph" w:styleId="aa">
    <w:name w:val="header"/>
    <w:basedOn w:val="34b"/>
    <w:link w:val="ab"/>
    <w:rsid w:val="00887B82"/>
    <w:pPr>
      <w:spacing w:line="240" w:lineRule="auto"/>
      <w:ind w:firstLine="0"/>
      <w:jc w:val="center"/>
    </w:pPr>
    <w:rPr>
      <w:sz w:val="20"/>
    </w:rPr>
  </w:style>
  <w:style w:type="character" w:customStyle="1" w:styleId="ab">
    <w:name w:val="Верхний колонтитул Знак"/>
    <w:basedOn w:val="a1"/>
    <w:link w:val="aa"/>
    <w:rsid w:val="00887B82"/>
    <w:rPr>
      <w:lang w:eastAsia="x-none"/>
    </w:rPr>
  </w:style>
  <w:style w:type="paragraph" w:styleId="ac">
    <w:name w:val="footer"/>
    <w:basedOn w:val="34b"/>
    <w:link w:val="ad"/>
    <w:rsid w:val="00887B82"/>
    <w:pPr>
      <w:spacing w:before="20" w:after="120"/>
      <w:ind w:firstLine="0"/>
      <w:jc w:val="center"/>
    </w:pPr>
    <w:rPr>
      <w:sz w:val="20"/>
    </w:rPr>
  </w:style>
  <w:style w:type="character" w:customStyle="1" w:styleId="ad">
    <w:name w:val="Нижний колонтитул Знак"/>
    <w:basedOn w:val="a1"/>
    <w:link w:val="ac"/>
    <w:rsid w:val="00887B82"/>
    <w:rPr>
      <w:lang w:eastAsia="x-none"/>
    </w:rPr>
  </w:style>
  <w:style w:type="numbering" w:customStyle="1" w:styleId="a">
    <w:name w:val="Приложение"/>
    <w:uiPriority w:val="99"/>
    <w:rsid w:val="00887B82"/>
    <w:pPr>
      <w:numPr>
        <w:numId w:val="10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887B82"/>
    <w:pPr>
      <w:keepNext/>
    </w:pPr>
  </w:style>
  <w:style w:type="character" w:customStyle="1" w:styleId="3434">
    <w:name w:val="34_Список_Марк_3 Знак"/>
    <w:basedOn w:val="34d"/>
    <w:link w:val="3432"/>
    <w:rsid w:val="00E9650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887B8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887B8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A2E1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A2E1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A2E1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887B8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887B82"/>
    <w:pPr>
      <w:numPr>
        <w:numId w:val="25"/>
      </w:numPr>
    </w:pPr>
  </w:style>
  <w:style w:type="paragraph" w:customStyle="1" w:styleId="344">
    <w:name w:val="34_Процедура_Подшаг"/>
    <w:basedOn w:val="34b"/>
    <w:link w:val="34ffff0"/>
    <w:qFormat/>
    <w:rsid w:val="00887B82"/>
    <w:pPr>
      <w:numPr>
        <w:ilvl w:val="1"/>
        <w:numId w:val="25"/>
      </w:numPr>
    </w:pPr>
  </w:style>
  <w:style w:type="character" w:customStyle="1" w:styleId="34ffff">
    <w:name w:val="34_Процедура_Шаг Знак"/>
    <w:basedOn w:val="34d"/>
    <w:link w:val="340"/>
    <w:rsid w:val="00FA2E1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887B82"/>
    <w:pPr>
      <w:keepNext/>
    </w:pPr>
  </w:style>
  <w:style w:type="character" w:customStyle="1" w:styleId="34ffff0">
    <w:name w:val="34_Процедура_Подшаг Знак"/>
    <w:basedOn w:val="34d"/>
    <w:link w:val="344"/>
    <w:rsid w:val="00FA2E1D"/>
    <w:rPr>
      <w:sz w:val="24"/>
      <w:lang w:eastAsia="x-none"/>
    </w:rPr>
  </w:style>
  <w:style w:type="character" w:customStyle="1" w:styleId="34ffff2">
    <w:name w:val="34_Знак_Клавиши"/>
    <w:rsid w:val="00887B8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887B8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887B82"/>
  </w:style>
  <w:style w:type="paragraph" w:styleId="ae">
    <w:name w:val="caption"/>
    <w:basedOn w:val="34b"/>
    <w:next w:val="34b"/>
    <w:rsid w:val="0026429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887B82"/>
    <w:pPr>
      <w:numPr>
        <w:numId w:val="11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887B8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887B8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A2E1D"/>
    <w:rPr>
      <w:sz w:val="24"/>
      <w:lang w:eastAsia="x-none"/>
    </w:rPr>
  </w:style>
  <w:style w:type="character" w:customStyle="1" w:styleId="af">
    <w:name w:val="Основной текст Знак"/>
    <w:semiHidden/>
    <w:rsid w:val="00887B82"/>
    <w:rPr>
      <w:rFonts w:ascii="Arial" w:hAnsi="Arial"/>
      <w:sz w:val="24"/>
    </w:rPr>
  </w:style>
  <w:style w:type="character" w:customStyle="1" w:styleId="af0">
    <w:name w:val="Текст примечания Знак"/>
    <w:semiHidden/>
    <w:rsid w:val="00887B82"/>
    <w:rPr>
      <w:rFonts w:ascii="Arial" w:hAnsi="Arial"/>
    </w:rPr>
  </w:style>
  <w:style w:type="character" w:customStyle="1" w:styleId="af1">
    <w:name w:val="Тема примечания Знак"/>
    <w:semiHidden/>
    <w:rsid w:val="00887B82"/>
    <w:rPr>
      <w:rFonts w:ascii="Arial" w:hAnsi="Arial"/>
      <w:b/>
      <w:bCs/>
    </w:rPr>
  </w:style>
  <w:style w:type="character" w:customStyle="1" w:styleId="af2">
    <w:name w:val="Текст выноски Знак"/>
    <w:semiHidden/>
    <w:rsid w:val="00887B82"/>
    <w:rPr>
      <w:rFonts w:ascii="Tahoma" w:hAnsi="Tahoma" w:cs="Tahoma"/>
      <w:sz w:val="16"/>
      <w:szCs w:val="16"/>
    </w:rPr>
  </w:style>
  <w:style w:type="paragraph" w:styleId="af3">
    <w:name w:val="annotation text"/>
    <w:basedOn w:val="a0"/>
    <w:link w:val="12"/>
    <w:semiHidden/>
    <w:rsid w:val="00887B82"/>
    <w:rPr>
      <w:sz w:val="20"/>
    </w:rPr>
  </w:style>
  <w:style w:type="character" w:customStyle="1" w:styleId="12">
    <w:name w:val="Текст примечания Знак1"/>
    <w:basedOn w:val="a1"/>
    <w:link w:val="af3"/>
    <w:semiHidden/>
    <w:rsid w:val="00887B82"/>
  </w:style>
  <w:style w:type="character" w:styleId="af4">
    <w:name w:val="annotation reference"/>
    <w:semiHidden/>
    <w:rsid w:val="00887B82"/>
    <w:rPr>
      <w:sz w:val="16"/>
      <w:szCs w:val="16"/>
    </w:rPr>
  </w:style>
  <w:style w:type="character" w:styleId="af5">
    <w:name w:val="page number"/>
    <w:rsid w:val="00887B82"/>
  </w:style>
  <w:style w:type="paragraph" w:styleId="af6">
    <w:name w:val="Body Text"/>
    <w:basedOn w:val="a0"/>
    <w:link w:val="13"/>
    <w:semiHidden/>
    <w:unhideWhenUsed/>
    <w:rsid w:val="00887B82"/>
    <w:pPr>
      <w:spacing w:after="120"/>
    </w:pPr>
  </w:style>
  <w:style w:type="character" w:customStyle="1" w:styleId="13">
    <w:name w:val="Основной текст Знак1"/>
    <w:basedOn w:val="a1"/>
    <w:link w:val="af6"/>
    <w:semiHidden/>
    <w:rsid w:val="00887B82"/>
    <w:rPr>
      <w:sz w:val="24"/>
    </w:rPr>
  </w:style>
  <w:style w:type="paragraph" w:styleId="af7">
    <w:name w:val="annotation subject"/>
    <w:basedOn w:val="af3"/>
    <w:next w:val="af3"/>
    <w:link w:val="14"/>
    <w:semiHidden/>
    <w:rsid w:val="00887B82"/>
    <w:rPr>
      <w:b/>
      <w:bCs/>
    </w:rPr>
  </w:style>
  <w:style w:type="character" w:customStyle="1" w:styleId="14">
    <w:name w:val="Тема примечания Знак1"/>
    <w:basedOn w:val="12"/>
    <w:link w:val="af7"/>
    <w:semiHidden/>
    <w:rsid w:val="00887B82"/>
    <w:rPr>
      <w:b/>
      <w:bCs/>
    </w:rPr>
  </w:style>
  <w:style w:type="paragraph" w:styleId="af8">
    <w:name w:val="Balloon Text"/>
    <w:basedOn w:val="a0"/>
    <w:link w:val="15"/>
    <w:semiHidden/>
    <w:rsid w:val="00887B8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8"/>
    <w:semiHidden/>
    <w:rsid w:val="00887B8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887B82"/>
  </w:style>
  <w:style w:type="paragraph" w:customStyle="1" w:styleId="34ffff9">
    <w:name w:val="34_ТЛ_Подпись"/>
    <w:basedOn w:val="34f6"/>
    <w:rsid w:val="00887B82"/>
  </w:style>
  <w:style w:type="paragraph" w:customStyle="1" w:styleId="34ffffa">
    <w:name w:val="34_ТЛ_Подпись_скрытый"/>
    <w:basedOn w:val="34ffff9"/>
    <w:rsid w:val="00887B82"/>
    <w:rPr>
      <w:vanish/>
    </w:rPr>
  </w:style>
  <w:style w:type="paragraph" w:customStyle="1" w:styleId="34ffffb">
    <w:name w:val="34_Комментарий_Философта"/>
    <w:basedOn w:val="34b"/>
    <w:rsid w:val="00887B8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887B8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887B8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887B82"/>
    <w:rPr>
      <w:b/>
    </w:rPr>
  </w:style>
  <w:style w:type="paragraph" w:customStyle="1" w:styleId="34ffffe">
    <w:name w:val="34_Таблица_Сноска_Линия"/>
    <w:basedOn w:val="34fff7"/>
    <w:next w:val="34fff7"/>
    <w:rsid w:val="00887B82"/>
    <w:pPr>
      <w:keepNext/>
    </w:pPr>
  </w:style>
  <w:style w:type="paragraph" w:customStyle="1" w:styleId="34fffff">
    <w:name w:val="34_Таблица_Примечание"/>
    <w:basedOn w:val="34fff7"/>
    <w:rsid w:val="00887B82"/>
  </w:style>
  <w:style w:type="character" w:customStyle="1" w:styleId="34fffff0">
    <w:name w:val="34_Знак_Значение"/>
    <w:qFormat/>
    <w:rsid w:val="00887B82"/>
    <w:rPr>
      <w:rFonts w:ascii="Calibri" w:hAnsi="Calibri"/>
    </w:rPr>
  </w:style>
  <w:style w:type="paragraph" w:customStyle="1" w:styleId="34fffff1">
    <w:name w:val="34_Рамка_Подписи_Боковик"/>
    <w:basedOn w:val="34f1"/>
    <w:rsid w:val="000370FE"/>
    <w:rPr>
      <w:i/>
    </w:rPr>
  </w:style>
  <w:style w:type="paragraph" w:customStyle="1" w:styleId="34fffff2">
    <w:name w:val="34_Рамка_Обозначение_документа"/>
    <w:basedOn w:val="34f1"/>
    <w:rsid w:val="000370FE"/>
    <w:pPr>
      <w:spacing w:before="80"/>
    </w:pPr>
  </w:style>
  <w:style w:type="paragraph" w:customStyle="1" w:styleId="34fffff3">
    <w:name w:val="34_Рамка_Организация"/>
    <w:basedOn w:val="34f1"/>
    <w:rsid w:val="000370FE"/>
  </w:style>
  <w:style w:type="paragraph" w:customStyle="1" w:styleId="34fffff4">
    <w:name w:val="34_Рамка_Номер_страницы"/>
    <w:basedOn w:val="34f1"/>
    <w:rsid w:val="000370FE"/>
    <w:pPr>
      <w:spacing w:before="80"/>
    </w:pPr>
    <w:rPr>
      <w:lang w:val="en-US"/>
    </w:rPr>
  </w:style>
  <w:style w:type="paragraph" w:customStyle="1" w:styleId="34fffff5">
    <w:name w:val="34_Рисунок_Подпись"/>
    <w:basedOn w:val="34b"/>
    <w:rsid w:val="00887B8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887B82"/>
    <w:pPr>
      <w:spacing w:before="2320"/>
    </w:pPr>
  </w:style>
  <w:style w:type="paragraph" w:customStyle="1" w:styleId="34fffff6">
    <w:name w:val="34_ТЛ_Количество_листов"/>
    <w:basedOn w:val="34f5"/>
    <w:next w:val="34f5"/>
    <w:rsid w:val="00887B8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887B82"/>
    <w:pPr>
      <w:numPr>
        <w:numId w:val="29"/>
      </w:numPr>
    </w:pPr>
  </w:style>
  <w:style w:type="paragraph" w:customStyle="1" w:styleId="34fffff7">
    <w:name w:val="34_Процедура_Заголовок"/>
    <w:basedOn w:val="34b"/>
    <w:next w:val="34ffff1"/>
    <w:rsid w:val="00887B8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887B8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887B8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26AF7"/>
    <w:rPr>
      <w:lang w:val="x-none" w:eastAsia="x-none"/>
    </w:rPr>
  </w:style>
  <w:style w:type="paragraph" w:customStyle="1" w:styleId="34fffff8">
    <w:name w:val="34_Процедура_Абзац_Подшага"/>
    <w:basedOn w:val="34fffff9"/>
    <w:rsid w:val="00887B8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887B8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887B8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887B82"/>
    <w:rPr>
      <w:sz w:val="24"/>
      <w:lang w:eastAsia="x-none"/>
    </w:rPr>
  </w:style>
  <w:style w:type="paragraph" w:customStyle="1" w:styleId="34fffff9">
    <w:name w:val="34_Процедура_Абзац_Шага"/>
    <w:basedOn w:val="34b"/>
    <w:rsid w:val="00887B8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887B8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887B8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887B8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887B8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887B8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887B8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887B8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887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64296"/>
    <w:pPr>
      <w:numPr>
        <w:numId w:val="17"/>
      </w:numPr>
    </w:pPr>
  </w:style>
  <w:style w:type="paragraph" w:customStyle="1" w:styleId="34fffffa">
    <w:name w:val="34_Таблица_Подзаголовок"/>
    <w:basedOn w:val="34ff6"/>
    <w:link w:val="34fffffb"/>
    <w:rsid w:val="00887B82"/>
    <w:pPr>
      <w:keepNext/>
      <w:jc w:val="center"/>
    </w:pPr>
    <w:rPr>
      <w:b/>
      <w:lang w:val="x-none"/>
    </w:rPr>
  </w:style>
  <w:style w:type="character" w:customStyle="1" w:styleId="34fffffb">
    <w:name w:val="34_Таблица_Подзаголовок Знак"/>
    <w:basedOn w:val="a1"/>
    <w:link w:val="34fffffa"/>
    <w:rsid w:val="00887B82"/>
    <w:rPr>
      <w:b/>
      <w:lang w:val="x-none" w:eastAsia="x-none"/>
    </w:rPr>
  </w:style>
  <w:style w:type="paragraph" w:customStyle="1" w:styleId="34fffffc">
    <w:name w:val="34_Таблица_По_центру"/>
    <w:basedOn w:val="34ff6"/>
    <w:rsid w:val="00887B82"/>
    <w:pPr>
      <w:jc w:val="center"/>
    </w:pPr>
  </w:style>
  <w:style w:type="paragraph" w:customStyle="1" w:styleId="3411">
    <w:name w:val="34_Таблица_Список_Марк_1_без_отступа"/>
    <w:basedOn w:val="34ff6"/>
    <w:rsid w:val="00887B82"/>
    <w:pPr>
      <w:numPr>
        <w:numId w:val="31"/>
      </w:numPr>
    </w:pPr>
  </w:style>
  <w:style w:type="paragraph" w:customStyle="1" w:styleId="34fffffd">
    <w:name w:val="34_Формула"/>
    <w:basedOn w:val="a0"/>
    <w:rsid w:val="00887B8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e">
    <w:name w:val="34_Формула_Номер"/>
    <w:basedOn w:val="a0"/>
    <w:rsid w:val="00887B8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887B8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BEF594-9BF0-4D87-9488-E09EFAA30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93</TotalTime>
  <Pages>12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информационного обеспечения системы</vt:lpstr>
    </vt:vector>
  </TitlesOfParts>
  <Company>Название организации</Company>
  <LinksUpToDate>false</LinksUpToDate>
  <CharactersWithSpaces>8254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информационного обеспечения системы</dc:title>
  <dc:creator>Oksana</dc:creator>
  <cp:lastModifiedBy>Oksana</cp:lastModifiedBy>
  <cp:revision>82</cp:revision>
  <cp:lastPrinted>2014-09-08T01:50:00Z</cp:lastPrinted>
  <dcterms:created xsi:type="dcterms:W3CDTF">2014-09-16T08:24:00Z</dcterms:created>
  <dcterms:modified xsi:type="dcterms:W3CDTF">2023-05-08T09:57:00Z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A.B.XXX.П5.XX.X-X.X</vt:lpwstr>
  </property>
  <property fmtid="{D5CDD505-2E9C-101B-9397-08002B2CF9AE}" pid="8" name="год_издания">
    <vt:lpwstr>2023</vt:lpwstr>
  </property>
</Properties>
</file>