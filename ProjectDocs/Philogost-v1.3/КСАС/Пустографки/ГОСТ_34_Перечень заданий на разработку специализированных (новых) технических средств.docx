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3BB" w:rsidRDefault="00B143B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B76B6">
        <w:t>Название организации</w:t>
      </w:r>
      <w:r>
        <w:fldChar w:fldCharType="end"/>
      </w:r>
    </w:p>
    <w:p w:rsidR="00B143BB" w:rsidRPr="00C816E8" w:rsidRDefault="00B143B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B143B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B143BB" w:rsidRPr="00C816E8" w:rsidRDefault="00B143BB" w:rsidP="00345A40">
            <w:pPr>
              <w:pStyle w:val="34ffff8"/>
            </w:pPr>
            <w:r w:rsidRPr="00C816E8">
              <w:t>УТВЕРЖДЕН</w:t>
            </w:r>
          </w:p>
          <w:p w:rsidR="00B143BB" w:rsidRPr="00C816E8" w:rsidRDefault="00442245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FB76B6">
              <w:t>A.B.XXX.В</w:t>
            </w:r>
            <w:proofErr w:type="gramStart"/>
            <w:r w:rsidR="00FB76B6">
              <w:t>9</w:t>
            </w:r>
            <w:proofErr w:type="gramEnd"/>
            <w:r w:rsidR="00FB76B6">
              <w:t>.XX.X-X.X</w:t>
            </w:r>
            <w:r>
              <w:fldChar w:fldCharType="end"/>
            </w:r>
            <w:r w:rsidR="00B143BB" w:rsidRPr="00C816E8">
              <w:t>-ЛУ</w:t>
            </w:r>
          </w:p>
          <w:p w:rsidR="00B143BB" w:rsidRPr="00C816E8" w:rsidRDefault="00B143B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B143BB" w:rsidRPr="00C816E8" w:rsidRDefault="00B143BB" w:rsidP="00345A40">
            <w:pPr>
              <w:pStyle w:val="34ffff8"/>
            </w:pPr>
            <w:r w:rsidRPr="00C816E8">
              <w:t>УТВЕРЖДАЮ</w:t>
            </w:r>
          </w:p>
        </w:tc>
      </w:tr>
      <w:tr w:rsidR="00B143BB" w:rsidRPr="00C816E8" w:rsidTr="00345A40">
        <w:trPr>
          <w:trHeight w:val="630"/>
        </w:trPr>
        <w:tc>
          <w:tcPr>
            <w:tcW w:w="5554" w:type="dxa"/>
            <w:vMerge/>
          </w:tcPr>
          <w:p w:rsidR="00B143BB" w:rsidRPr="00C816E8" w:rsidRDefault="00B143BB" w:rsidP="00345A40"/>
        </w:tc>
        <w:tc>
          <w:tcPr>
            <w:tcW w:w="4563" w:type="dxa"/>
          </w:tcPr>
          <w:p w:rsidR="00B143BB" w:rsidRPr="00C816E8" w:rsidRDefault="00B143B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B143BB" w:rsidRPr="00C816E8" w:rsidTr="00345A40">
        <w:trPr>
          <w:trHeight w:val="353"/>
        </w:trPr>
        <w:tc>
          <w:tcPr>
            <w:tcW w:w="5554" w:type="dxa"/>
            <w:vMerge/>
          </w:tcPr>
          <w:p w:rsidR="00B143BB" w:rsidRPr="00C816E8" w:rsidRDefault="00B143BB" w:rsidP="00345A40"/>
        </w:tc>
        <w:tc>
          <w:tcPr>
            <w:tcW w:w="4563" w:type="dxa"/>
          </w:tcPr>
          <w:p w:rsidR="00B143BB" w:rsidRPr="00C816E8" w:rsidRDefault="00B143BB" w:rsidP="00B617AD">
            <w:pPr>
              <w:pStyle w:val="34ffff9"/>
            </w:pPr>
            <w:r w:rsidRPr="00C816E8">
              <w:t>____________________ И. О. Фамилия</w:t>
            </w:r>
          </w:p>
          <w:p w:rsidR="00B143BB" w:rsidRPr="00C816E8" w:rsidRDefault="00B143B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76B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B143BB" w:rsidRPr="00C816E8" w:rsidRDefault="00B143BB" w:rsidP="00801734">
      <w:pPr>
        <w:pStyle w:val="34f5"/>
      </w:pPr>
    </w:p>
    <w:p w:rsidR="00B143BB" w:rsidRDefault="00B143BB" w:rsidP="00801734">
      <w:pPr>
        <w:pStyle w:val="34f5"/>
      </w:pPr>
    </w:p>
    <w:p w:rsidR="00B143BB" w:rsidRDefault="00B143BB" w:rsidP="00801734">
      <w:pPr>
        <w:pStyle w:val="34f5"/>
      </w:pPr>
    </w:p>
    <w:p w:rsidR="00B143BB" w:rsidRPr="00C816E8" w:rsidRDefault="00B143BB" w:rsidP="00801734">
      <w:pPr>
        <w:pStyle w:val="34f5"/>
      </w:pPr>
    </w:p>
    <w:p w:rsidR="00B143BB" w:rsidRPr="00C816E8" w:rsidRDefault="00B143BB" w:rsidP="00801734">
      <w:pPr>
        <w:pStyle w:val="34f5"/>
      </w:pPr>
    </w:p>
    <w:p w:rsidR="00B143BB" w:rsidRPr="00C816E8" w:rsidRDefault="003F0F90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FB76B6">
        <w:t>Полное название системы</w:t>
      </w:r>
      <w:r>
        <w:fldChar w:fldCharType="end"/>
      </w:r>
    </w:p>
    <w:p w:rsidR="00B143BB" w:rsidRPr="00C816E8" w:rsidRDefault="00B143BB" w:rsidP="00801734">
      <w:pPr>
        <w:pStyle w:val="34ffc"/>
      </w:pPr>
      <w:r w:rsidRPr="00C816E8">
        <w:t>(</w:t>
      </w:r>
      <w:r w:rsidR="003F0F90">
        <w:fldChar w:fldCharType="begin"/>
      </w:r>
      <w:r w:rsidR="003F0F90">
        <w:instrText xml:space="preserve"> DOCPROPERTY  краткое_название_системы  \* MERGEFORMAT </w:instrText>
      </w:r>
      <w:r w:rsidR="003F0F90">
        <w:fldChar w:fldCharType="separate"/>
      </w:r>
      <w:r w:rsidR="00FB76B6">
        <w:t>Краткое название системы</w:t>
      </w:r>
      <w:r w:rsidR="003F0F90">
        <w:fldChar w:fldCharType="end"/>
      </w:r>
      <w:r w:rsidRPr="00C816E8">
        <w:t>)</w:t>
      </w:r>
    </w:p>
    <w:p w:rsidR="00B143BB" w:rsidRPr="00C816E8" w:rsidRDefault="003F0F90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FB76B6">
        <w:t>Перечень заданий на разработку специализированных (новых) технических средств</w:t>
      </w:r>
      <w:r>
        <w:fldChar w:fldCharType="end"/>
      </w:r>
    </w:p>
    <w:p w:rsidR="00B143BB" w:rsidRDefault="00B143B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B76B6">
        <w:t>A.B.XXX.В</w:t>
      </w:r>
      <w:proofErr w:type="gramStart"/>
      <w:r w:rsidR="00FB76B6">
        <w:t>9</w:t>
      </w:r>
      <w:proofErr w:type="gramEnd"/>
      <w:r w:rsidR="00FB76B6">
        <w:t>.XX.X-X.X</w:t>
      </w:r>
      <w:r w:rsidRPr="00C816E8">
        <w:fldChar w:fldCharType="end"/>
      </w:r>
    </w:p>
    <w:p w:rsidR="00B143BB" w:rsidRDefault="00B143BB" w:rsidP="00801734">
      <w:pPr>
        <w:pStyle w:val="34f5"/>
      </w:pPr>
    </w:p>
    <w:p w:rsidR="00B143BB" w:rsidRDefault="00B143BB" w:rsidP="00801734">
      <w:pPr>
        <w:pStyle w:val="34f5"/>
      </w:pPr>
    </w:p>
    <w:p w:rsidR="00B143BB" w:rsidRDefault="00B143BB" w:rsidP="00801734">
      <w:pPr>
        <w:pStyle w:val="34f5"/>
      </w:pPr>
    </w:p>
    <w:p w:rsidR="00B143BB" w:rsidRDefault="00B143B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B143B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B143BB" w:rsidRPr="00C816E8" w:rsidRDefault="00B143B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B143BB" w:rsidRPr="00C816E8" w:rsidRDefault="00B143B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B143BB" w:rsidRPr="00C816E8" w:rsidRDefault="00B143BB" w:rsidP="00345A40">
            <w:pPr>
              <w:pStyle w:val="34ffff9"/>
            </w:pPr>
          </w:p>
        </w:tc>
      </w:tr>
      <w:tr w:rsidR="00B143BB" w:rsidRPr="00C816E8" w:rsidTr="00345A40">
        <w:trPr>
          <w:trHeight w:val="868"/>
        </w:trPr>
        <w:tc>
          <w:tcPr>
            <w:tcW w:w="4564" w:type="dxa"/>
          </w:tcPr>
          <w:p w:rsidR="00B143BB" w:rsidRPr="00C816E8" w:rsidRDefault="00B143B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B143BB" w:rsidRPr="00C816E8" w:rsidRDefault="00B143BB" w:rsidP="00345A40">
            <w:pPr>
              <w:pStyle w:val="34ffff9"/>
            </w:pPr>
          </w:p>
        </w:tc>
        <w:tc>
          <w:tcPr>
            <w:tcW w:w="4563" w:type="dxa"/>
          </w:tcPr>
          <w:p w:rsidR="00B143BB" w:rsidRPr="00C816E8" w:rsidRDefault="00B143B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B143BB" w:rsidRPr="00C816E8" w:rsidTr="00345A40">
        <w:trPr>
          <w:trHeight w:val="404"/>
        </w:trPr>
        <w:tc>
          <w:tcPr>
            <w:tcW w:w="4564" w:type="dxa"/>
          </w:tcPr>
          <w:p w:rsidR="00B143BB" w:rsidRPr="00C816E8" w:rsidRDefault="00B143BB" w:rsidP="00345A40">
            <w:pPr>
              <w:pStyle w:val="34ffff9"/>
            </w:pPr>
            <w:r w:rsidRPr="00C816E8">
              <w:t>____________________ И. О. Фамилия</w:t>
            </w:r>
          </w:p>
          <w:p w:rsidR="00B143BB" w:rsidRPr="00C816E8" w:rsidRDefault="00B143B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76B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B143BB" w:rsidRPr="00C816E8" w:rsidRDefault="00B143BB" w:rsidP="00345A40">
            <w:pPr>
              <w:pStyle w:val="34ffff9"/>
            </w:pPr>
          </w:p>
        </w:tc>
        <w:tc>
          <w:tcPr>
            <w:tcW w:w="4563" w:type="dxa"/>
          </w:tcPr>
          <w:p w:rsidR="00B143BB" w:rsidRPr="00C816E8" w:rsidRDefault="00B143BB" w:rsidP="00B617AD">
            <w:pPr>
              <w:pStyle w:val="34ffff9"/>
            </w:pPr>
            <w:r w:rsidRPr="00C816E8">
              <w:t>____________________ И. О. Фамилия</w:t>
            </w:r>
          </w:p>
          <w:p w:rsidR="00B143BB" w:rsidRPr="00C816E8" w:rsidRDefault="00B143B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76B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B143B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B143BB" w:rsidRPr="00C816E8" w:rsidRDefault="00B143B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B143BB" w:rsidRPr="00C816E8" w:rsidRDefault="00B143B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B143BB" w:rsidRPr="00C816E8" w:rsidRDefault="00B143BB" w:rsidP="00345A40">
            <w:pPr>
              <w:pStyle w:val="34ffff8"/>
            </w:pPr>
          </w:p>
        </w:tc>
      </w:tr>
      <w:tr w:rsidR="00B143BB" w:rsidRPr="00C816E8" w:rsidTr="00345A40">
        <w:trPr>
          <w:trHeight w:val="864"/>
        </w:trPr>
        <w:tc>
          <w:tcPr>
            <w:tcW w:w="4564" w:type="dxa"/>
          </w:tcPr>
          <w:p w:rsidR="00B143BB" w:rsidRPr="00C816E8" w:rsidRDefault="00B143B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B143BB" w:rsidRPr="00C816E8" w:rsidRDefault="00B143BB" w:rsidP="00345A40">
            <w:pPr>
              <w:pStyle w:val="34ffff9"/>
            </w:pPr>
          </w:p>
        </w:tc>
        <w:tc>
          <w:tcPr>
            <w:tcW w:w="4563" w:type="dxa"/>
          </w:tcPr>
          <w:p w:rsidR="00B143BB" w:rsidRPr="00C816E8" w:rsidRDefault="00B143B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B143BB" w:rsidRPr="00C816E8" w:rsidTr="00345A40">
        <w:trPr>
          <w:trHeight w:val="643"/>
        </w:trPr>
        <w:tc>
          <w:tcPr>
            <w:tcW w:w="4564" w:type="dxa"/>
          </w:tcPr>
          <w:p w:rsidR="00B143BB" w:rsidRPr="00C816E8" w:rsidRDefault="00B143BB" w:rsidP="00B617AD">
            <w:pPr>
              <w:pStyle w:val="34ffff9"/>
            </w:pPr>
            <w:r w:rsidRPr="00C816E8">
              <w:t>____________________ И. О. Фамилия</w:t>
            </w:r>
          </w:p>
          <w:p w:rsidR="00B143BB" w:rsidRPr="00C816E8" w:rsidRDefault="00B143B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76B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B143BB" w:rsidRPr="00C816E8" w:rsidRDefault="00B143BB" w:rsidP="00345A40">
            <w:pPr>
              <w:pStyle w:val="34ffff9"/>
            </w:pPr>
          </w:p>
        </w:tc>
        <w:tc>
          <w:tcPr>
            <w:tcW w:w="4563" w:type="dxa"/>
          </w:tcPr>
          <w:p w:rsidR="00B143BB" w:rsidRPr="00C816E8" w:rsidRDefault="00B143BB" w:rsidP="00B617AD">
            <w:pPr>
              <w:pStyle w:val="34ffff9"/>
            </w:pPr>
            <w:r w:rsidRPr="00C816E8">
              <w:t>____________________ И. О. Фамилия</w:t>
            </w:r>
          </w:p>
          <w:p w:rsidR="00B143BB" w:rsidRPr="00C816E8" w:rsidRDefault="00B143B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76B6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B143BB" w:rsidRPr="00801734" w:rsidRDefault="00B143BB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524260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263" w:history="1">
        <w:r w:rsidR="00524260" w:rsidRPr="00925BF3">
          <w:rPr>
            <w:rStyle w:val="af8"/>
          </w:rPr>
          <w:t>Перечень заданий на разработку специализированных (новых) технических</w:t>
        </w:r>
        <w:r w:rsidR="00524260" w:rsidRPr="00925BF3">
          <w:rPr>
            <w:rStyle w:val="af8"/>
            <w:lang w:val="en-US"/>
          </w:rPr>
          <w:t> </w:t>
        </w:r>
        <w:r w:rsidR="00524260" w:rsidRPr="00925BF3">
          <w:rPr>
            <w:rStyle w:val="af8"/>
          </w:rPr>
          <w:t>средств</w:t>
        </w:r>
        <w:r w:rsidR="00524260">
          <w:rPr>
            <w:webHidden/>
          </w:rPr>
          <w:tab/>
        </w:r>
        <w:r w:rsidR="00524260">
          <w:rPr>
            <w:webHidden/>
          </w:rPr>
          <w:fldChar w:fldCharType="begin"/>
        </w:r>
        <w:r w:rsidR="00524260">
          <w:rPr>
            <w:webHidden/>
          </w:rPr>
          <w:instrText xml:space="preserve"> PAGEREF _Toc2606263 \h </w:instrText>
        </w:r>
        <w:r w:rsidR="00524260">
          <w:rPr>
            <w:webHidden/>
          </w:rPr>
        </w:r>
        <w:r w:rsidR="00524260">
          <w:rPr>
            <w:webHidden/>
          </w:rPr>
          <w:fldChar w:fldCharType="separate"/>
        </w:r>
        <w:r w:rsidR="00FB76B6">
          <w:rPr>
            <w:webHidden/>
          </w:rPr>
          <w:t>3</w:t>
        </w:r>
        <w:r w:rsidR="00524260">
          <w:rPr>
            <w:webHidden/>
          </w:rPr>
          <w:fldChar w:fldCharType="end"/>
        </w:r>
      </w:hyperlink>
    </w:p>
    <w:p w:rsidR="00524260" w:rsidRDefault="003F0F9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64" w:history="1">
        <w:r w:rsidR="00524260" w:rsidRPr="00925BF3">
          <w:rPr>
            <w:rStyle w:val="af8"/>
          </w:rPr>
          <w:t>Приложение А. Название приложения</w:t>
        </w:r>
        <w:r w:rsidR="00524260">
          <w:rPr>
            <w:webHidden/>
          </w:rPr>
          <w:tab/>
        </w:r>
        <w:r w:rsidR="00524260">
          <w:rPr>
            <w:webHidden/>
          </w:rPr>
          <w:fldChar w:fldCharType="begin"/>
        </w:r>
        <w:r w:rsidR="00524260">
          <w:rPr>
            <w:webHidden/>
          </w:rPr>
          <w:instrText xml:space="preserve"> PAGEREF _Toc2606264 \h </w:instrText>
        </w:r>
        <w:r w:rsidR="00524260">
          <w:rPr>
            <w:webHidden/>
          </w:rPr>
        </w:r>
        <w:r w:rsidR="00524260">
          <w:rPr>
            <w:webHidden/>
          </w:rPr>
          <w:fldChar w:fldCharType="separate"/>
        </w:r>
        <w:r w:rsidR="00FB76B6">
          <w:rPr>
            <w:webHidden/>
          </w:rPr>
          <w:t>4</w:t>
        </w:r>
        <w:r w:rsidR="00524260">
          <w:rPr>
            <w:webHidden/>
          </w:rPr>
          <w:fldChar w:fldCharType="end"/>
        </w:r>
      </w:hyperlink>
    </w:p>
    <w:p w:rsidR="00524260" w:rsidRDefault="003F0F9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265" w:history="1">
        <w:r w:rsidR="00524260" w:rsidRPr="00925BF3">
          <w:rPr>
            <w:rStyle w:val="af8"/>
            <w:noProof/>
          </w:rPr>
          <w:t>А.1 Заголовок 2</w:t>
        </w:r>
        <w:r w:rsidR="00524260">
          <w:rPr>
            <w:noProof/>
            <w:webHidden/>
          </w:rPr>
          <w:tab/>
        </w:r>
        <w:r w:rsidR="00524260">
          <w:rPr>
            <w:noProof/>
            <w:webHidden/>
          </w:rPr>
          <w:fldChar w:fldCharType="begin"/>
        </w:r>
        <w:r w:rsidR="00524260">
          <w:rPr>
            <w:noProof/>
            <w:webHidden/>
          </w:rPr>
          <w:instrText xml:space="preserve"> PAGEREF _Toc2606265 \h </w:instrText>
        </w:r>
        <w:r w:rsidR="00524260">
          <w:rPr>
            <w:noProof/>
            <w:webHidden/>
          </w:rPr>
        </w:r>
        <w:r w:rsidR="00524260">
          <w:rPr>
            <w:noProof/>
            <w:webHidden/>
          </w:rPr>
          <w:fldChar w:fldCharType="separate"/>
        </w:r>
        <w:r w:rsidR="00FB76B6">
          <w:rPr>
            <w:noProof/>
            <w:webHidden/>
          </w:rPr>
          <w:t>4</w:t>
        </w:r>
        <w:r w:rsidR="00524260">
          <w:rPr>
            <w:noProof/>
            <w:webHidden/>
          </w:rPr>
          <w:fldChar w:fldCharType="end"/>
        </w:r>
      </w:hyperlink>
    </w:p>
    <w:p w:rsidR="00524260" w:rsidRDefault="003F0F9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66" w:history="1">
        <w:r w:rsidR="00524260" w:rsidRPr="00925BF3">
          <w:rPr>
            <w:rStyle w:val="af8"/>
          </w:rPr>
          <w:t>Перечень сокращений</w:t>
        </w:r>
        <w:r w:rsidR="00524260">
          <w:rPr>
            <w:webHidden/>
          </w:rPr>
          <w:tab/>
        </w:r>
        <w:r w:rsidR="00524260">
          <w:rPr>
            <w:webHidden/>
          </w:rPr>
          <w:fldChar w:fldCharType="begin"/>
        </w:r>
        <w:r w:rsidR="00524260">
          <w:rPr>
            <w:webHidden/>
          </w:rPr>
          <w:instrText xml:space="preserve"> PAGEREF _Toc2606266 \h </w:instrText>
        </w:r>
        <w:r w:rsidR="00524260">
          <w:rPr>
            <w:webHidden/>
          </w:rPr>
        </w:r>
        <w:r w:rsidR="00524260">
          <w:rPr>
            <w:webHidden/>
          </w:rPr>
          <w:fldChar w:fldCharType="separate"/>
        </w:r>
        <w:r w:rsidR="00FB76B6">
          <w:rPr>
            <w:webHidden/>
          </w:rPr>
          <w:t>5</w:t>
        </w:r>
        <w:r w:rsidR="00524260">
          <w:rPr>
            <w:webHidden/>
          </w:rPr>
          <w:fldChar w:fldCharType="end"/>
        </w:r>
      </w:hyperlink>
    </w:p>
    <w:p w:rsidR="00524260" w:rsidRDefault="003F0F9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67" w:history="1">
        <w:r w:rsidR="00524260" w:rsidRPr="00925BF3">
          <w:rPr>
            <w:rStyle w:val="af8"/>
          </w:rPr>
          <w:t>Перечень терминов</w:t>
        </w:r>
        <w:r w:rsidR="00524260">
          <w:rPr>
            <w:webHidden/>
          </w:rPr>
          <w:tab/>
        </w:r>
        <w:r w:rsidR="00524260">
          <w:rPr>
            <w:webHidden/>
          </w:rPr>
          <w:fldChar w:fldCharType="begin"/>
        </w:r>
        <w:r w:rsidR="00524260">
          <w:rPr>
            <w:webHidden/>
          </w:rPr>
          <w:instrText xml:space="preserve"> PAGEREF _Toc2606267 \h </w:instrText>
        </w:r>
        <w:r w:rsidR="00524260">
          <w:rPr>
            <w:webHidden/>
          </w:rPr>
        </w:r>
        <w:r w:rsidR="00524260">
          <w:rPr>
            <w:webHidden/>
          </w:rPr>
          <w:fldChar w:fldCharType="separate"/>
        </w:r>
        <w:r w:rsidR="00FB76B6">
          <w:rPr>
            <w:webHidden/>
          </w:rPr>
          <w:t>6</w:t>
        </w:r>
        <w:r w:rsidR="00524260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3971D6" w:rsidRDefault="003971D6" w:rsidP="008854B8">
      <w:pPr>
        <w:pStyle w:val="34fffa"/>
      </w:pPr>
    </w:p>
    <w:p w:rsidR="003971D6" w:rsidRDefault="003971D6" w:rsidP="008854B8">
      <w:pPr>
        <w:pStyle w:val="34fffa"/>
        <w:sectPr w:rsidR="003971D6" w:rsidSect="00DA6AD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EE76F1" w:rsidRDefault="00EE76F1" w:rsidP="00EE76F1">
      <w:pPr>
        <w:pStyle w:val="3415"/>
      </w:pPr>
      <w:bookmarkStart w:id="0" w:name="_Toc408379588"/>
      <w:bookmarkStart w:id="1" w:name="_Toc2606263"/>
      <w:r w:rsidRPr="003971D6">
        <w:lastRenderedPageBreak/>
        <w:t>Перечень заданий на разработку специализированных (новых) технических</w:t>
      </w:r>
      <w:r>
        <w:rPr>
          <w:lang w:val="en-US"/>
        </w:rPr>
        <w:t> </w:t>
      </w:r>
      <w:r w:rsidRPr="003971D6">
        <w:t>средств</w:t>
      </w:r>
      <w:bookmarkEnd w:id="0"/>
      <w:bookmarkEnd w:id="1"/>
    </w:p>
    <w:tbl>
      <w:tblPr>
        <w:tblW w:w="142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"/>
        <w:gridCol w:w="2623"/>
        <w:gridCol w:w="1980"/>
        <w:gridCol w:w="2420"/>
        <w:gridCol w:w="2410"/>
        <w:gridCol w:w="1417"/>
        <w:gridCol w:w="1532"/>
        <w:gridCol w:w="1414"/>
      </w:tblGrid>
      <w:tr w:rsidR="00EE76F1" w:rsidTr="00100052">
        <w:trPr>
          <w:cantSplit/>
          <w:tblHeader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8"/>
            </w:pPr>
            <w:r>
              <w:t>№</w:t>
            </w: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8"/>
            </w:pPr>
            <w:r>
              <w:t xml:space="preserve">Наименование </w:t>
            </w:r>
            <w:r w:rsidR="00DB5203">
              <w:t>разработ</w:t>
            </w:r>
            <w:bookmarkStart w:id="2" w:name="_GoBack"/>
            <w:bookmarkEnd w:id="2"/>
            <w:r w:rsidR="00DB5203">
              <w:t>ки</w:t>
            </w: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8"/>
            </w:pPr>
            <w:r>
              <w:t>Обозначение документа</w:t>
            </w: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8"/>
            </w:pPr>
            <w:r>
              <w:t>Назначение</w:t>
            </w:r>
            <w:r w:rsidRPr="008F6304">
              <w:br/>
            </w:r>
            <w:r>
              <w:t>разработки</w:t>
            </w:r>
          </w:p>
        </w:tc>
        <w:tc>
          <w:tcPr>
            <w:tcW w:w="2410" w:type="dxa"/>
            <w:shd w:val="clear" w:color="auto" w:fill="auto"/>
          </w:tcPr>
          <w:p w:rsidR="00EE76F1" w:rsidRPr="00D46C63" w:rsidRDefault="00EE76F1" w:rsidP="00100052">
            <w:pPr>
              <w:pStyle w:val="34ff8"/>
            </w:pPr>
            <w:r w:rsidRPr="003971D6">
              <w:t>Наименование организации-разработчика</w:t>
            </w:r>
          </w:p>
        </w:tc>
        <w:tc>
          <w:tcPr>
            <w:tcW w:w="1417" w:type="dxa"/>
            <w:shd w:val="clear" w:color="auto" w:fill="auto"/>
          </w:tcPr>
          <w:p w:rsidR="00EE76F1" w:rsidRPr="00D46C63" w:rsidRDefault="00EE76F1" w:rsidP="00100052">
            <w:pPr>
              <w:pStyle w:val="34ff8"/>
            </w:pPr>
            <w:proofErr w:type="spellStart"/>
            <w:proofErr w:type="gramStart"/>
            <w:r w:rsidRPr="003971D6">
              <w:t>Ориенти</w:t>
            </w:r>
            <w:r>
              <w:t>-</w:t>
            </w:r>
            <w:r w:rsidRPr="003971D6">
              <w:t>ровочн</w:t>
            </w:r>
            <w:r>
              <w:t>ая</w:t>
            </w:r>
            <w:proofErr w:type="spellEnd"/>
            <w:proofErr w:type="gramEnd"/>
            <w:r w:rsidRPr="003971D6">
              <w:t xml:space="preserve"> стоимость разработки</w:t>
            </w: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8"/>
            </w:pPr>
            <w:r w:rsidRPr="003971D6">
              <w:t>Объем разработки</w:t>
            </w: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812144" w:rsidRDefault="00EE76F1" w:rsidP="00100052">
            <w:pPr>
              <w:pStyle w:val="34ff8"/>
            </w:pPr>
            <w:r w:rsidRPr="00D46C63">
              <w:t>Срок выполнения работ</w:t>
            </w: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6"/>
            </w:pPr>
            <w:r>
              <w:t>1</w:t>
            </w: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Pr="00C15047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Pr="00C15047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C15047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6"/>
            </w:pPr>
            <w:r>
              <w:t>2</w:t>
            </w: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6"/>
            </w:pPr>
            <w:r>
              <w:t>3</w:t>
            </w: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Pr="00D46C63" w:rsidRDefault="00EE76F1" w:rsidP="00100052">
            <w:pPr>
              <w:pStyle w:val="34ff6"/>
            </w:pPr>
            <w:r>
              <w:t>4</w:t>
            </w: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  <w:tr w:rsidR="00EE76F1" w:rsidTr="00100052">
        <w:trPr>
          <w:cantSplit/>
        </w:trPr>
        <w:tc>
          <w:tcPr>
            <w:tcW w:w="49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623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98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2420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2410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417" w:type="dxa"/>
            <w:shd w:val="clear" w:color="auto" w:fill="auto"/>
          </w:tcPr>
          <w:p w:rsidR="00EE76F1" w:rsidRDefault="00EE76F1" w:rsidP="00100052">
            <w:pPr>
              <w:pStyle w:val="34ff6"/>
            </w:pPr>
          </w:p>
        </w:tc>
        <w:tc>
          <w:tcPr>
            <w:tcW w:w="1532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  <w:tc>
          <w:tcPr>
            <w:tcW w:w="1414" w:type="dxa"/>
            <w:shd w:val="clear" w:color="auto" w:fill="auto"/>
            <w:tcMar>
              <w:top w:w="113" w:type="dxa"/>
              <w:bottom w:w="113" w:type="dxa"/>
            </w:tcMar>
          </w:tcPr>
          <w:p w:rsidR="00EE76F1" w:rsidRDefault="00EE76F1" w:rsidP="00100052">
            <w:pPr>
              <w:pStyle w:val="34ff6"/>
            </w:pPr>
          </w:p>
        </w:tc>
      </w:tr>
    </w:tbl>
    <w:p w:rsidR="003971D6" w:rsidRDefault="003971D6" w:rsidP="008854B8">
      <w:pPr>
        <w:pStyle w:val="34fffa"/>
      </w:pPr>
    </w:p>
    <w:p w:rsidR="003971D6" w:rsidRDefault="003971D6" w:rsidP="008854B8">
      <w:pPr>
        <w:pStyle w:val="34fffa"/>
        <w:sectPr w:rsidR="003971D6" w:rsidSect="00EE76F1">
          <w:headerReference w:type="default" r:id="rId17"/>
          <w:footerReference w:type="default" r:id="rId18"/>
          <w:pgSz w:w="16838" w:h="11906" w:orient="landscape" w:code="9"/>
          <w:pgMar w:top="1418" w:right="851" w:bottom="567" w:left="1701" w:header="284" w:footer="0" w:gutter="0"/>
          <w:cols w:space="708"/>
          <w:docGrid w:linePitch="360"/>
        </w:sectPr>
      </w:pPr>
    </w:p>
    <w:p w:rsidR="004A6227" w:rsidRPr="00D46C63" w:rsidRDefault="004A6227" w:rsidP="000611C2">
      <w:pPr>
        <w:pStyle w:val="3412"/>
      </w:pPr>
      <w:bookmarkStart w:id="3" w:name="_Toc397971534"/>
      <w:bookmarkStart w:id="4" w:name="_Toc398225599"/>
      <w:bookmarkEnd w:id="3"/>
      <w:bookmarkEnd w:id="4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5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6" w:name="_Toc398225600"/>
      <w:bookmarkStart w:id="7" w:name="_Toc398345749"/>
      <w:bookmarkStart w:id="8" w:name="_Toc2606264"/>
      <w:r w:rsidR="00FB76B6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5"/>
      <w:bookmarkEnd w:id="6"/>
      <w:bookmarkEnd w:id="7"/>
      <w:r w:rsidR="00151B4F">
        <w:instrText>Название приложения</w:instrText>
      </w:r>
      <w:bookmarkEnd w:id="8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9" w:name="_Toc398225601"/>
      <w:bookmarkStart w:id="10" w:name="_Toc398345750"/>
      <w:bookmarkStart w:id="11" w:name="_Toc2606265"/>
      <w:r>
        <w:t>Заголовок 2</w:t>
      </w:r>
      <w:bookmarkEnd w:id="9"/>
      <w:bookmarkEnd w:id="10"/>
      <w:bookmarkEnd w:id="11"/>
    </w:p>
    <w:p w:rsidR="000611C2" w:rsidRDefault="000611C2" w:rsidP="00A5066B">
      <w:pPr>
        <w:pStyle w:val="34b"/>
      </w:pPr>
    </w:p>
    <w:p w:rsidR="00171179" w:rsidRDefault="00171179" w:rsidP="00F35012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2" w:name="_Toc386572818"/>
      <w:bookmarkStart w:id="13" w:name="_Toc386572947"/>
      <w:bookmarkStart w:id="14" w:name="_Toc390811904"/>
      <w:bookmarkStart w:id="15" w:name="_Toc394586650"/>
      <w:bookmarkStart w:id="16" w:name="_Toc2606266"/>
      <w:r>
        <w:lastRenderedPageBreak/>
        <w:t>Перечень</w:t>
      </w:r>
      <w:r w:rsidR="00147B49">
        <w:t xml:space="preserve"> сокращений</w:t>
      </w:r>
      <w:bookmarkEnd w:id="12"/>
      <w:bookmarkEnd w:id="13"/>
      <w:bookmarkEnd w:id="14"/>
      <w:bookmarkEnd w:id="15"/>
      <w:bookmarkEnd w:id="1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7" w:name="_Toc2606267"/>
      <w:r>
        <w:lastRenderedPageBreak/>
        <w:t>Перечень терминов</w:t>
      </w:r>
      <w:bookmarkEnd w:id="1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B5F80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4B5F80" w:rsidRPr="00A86232" w:rsidRDefault="004B5F80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Дата</w:t>
            </w:r>
          </w:p>
        </w:tc>
      </w:tr>
      <w:tr w:rsidR="004B5F80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4B5F80" w:rsidRPr="005F1B2E" w:rsidRDefault="004B5F80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4B5F80" w:rsidRPr="005F1B2E" w:rsidRDefault="004B5F80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4B5F80" w:rsidRPr="005F1B2E" w:rsidRDefault="004B5F80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4B5F80" w:rsidRPr="005F1B2E" w:rsidRDefault="004B5F80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4B5F80" w:rsidRPr="005F1B2E" w:rsidRDefault="004B5F80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4B5F80" w:rsidRPr="005F1B2E" w:rsidRDefault="004B5F80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4B5F80" w:rsidRPr="005F1B2E" w:rsidRDefault="004B5F80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4B5F80" w:rsidRPr="005F1B2E" w:rsidRDefault="004B5F80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4B5F80" w:rsidRPr="005F1B2E" w:rsidRDefault="004B5F80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4B5F80" w:rsidRPr="005F1B2E" w:rsidRDefault="004B5F80" w:rsidP="006877E2">
            <w:pPr>
              <w:pStyle w:val="34ff8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  <w:tr w:rsidR="004B5F80" w:rsidTr="00616A8F">
        <w:trPr>
          <w:trHeight w:val="454"/>
        </w:trPr>
        <w:tc>
          <w:tcPr>
            <w:tcW w:w="518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B5F80" w:rsidRDefault="004B5F80" w:rsidP="00616A8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B5F80" w:rsidRDefault="004B5F80" w:rsidP="00616A8F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971D6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F90" w:rsidRDefault="003F0F90" w:rsidP="00AD0715">
      <w:r>
        <w:separator/>
      </w:r>
    </w:p>
    <w:p w:rsidR="003F0F90" w:rsidRDefault="003F0F90" w:rsidP="00AD0715"/>
  </w:endnote>
  <w:endnote w:type="continuationSeparator" w:id="0">
    <w:p w:rsidR="003F0F90" w:rsidRDefault="003F0F90" w:rsidP="00AD0715">
      <w:r>
        <w:continuationSeparator/>
      </w:r>
    </w:p>
    <w:p w:rsidR="003F0F90" w:rsidRDefault="003F0F90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b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F90" w:rsidRDefault="003F0F90" w:rsidP="00AD0715">
      <w:r>
        <w:separator/>
      </w:r>
    </w:p>
    <w:p w:rsidR="003F0F90" w:rsidRDefault="003F0F90" w:rsidP="00AD0715"/>
  </w:footnote>
  <w:footnote w:type="continuationSeparator" w:id="0">
    <w:p w:rsidR="003F0F90" w:rsidRDefault="003F0F90" w:rsidP="00AD0715">
      <w:r>
        <w:continuationSeparator/>
      </w:r>
    </w:p>
    <w:p w:rsidR="003F0F90" w:rsidRDefault="003F0F90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C1975E6" wp14:editId="77CCEA7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5D12C64" wp14:editId="74A0E7D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0B5E1026" wp14:editId="329E2D5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40" name="Группа 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541" name="Группа 54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42" name="Группа 54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43" name="Группа 54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44" name="Группа 54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4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46" name="Группа 54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47" name="Группа 54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4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5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3" name="Группа 55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54" name="Группа 55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5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5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0" name="Группа 56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6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6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7" name="Группа 56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68" name="Группа 56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6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9" name="Группа 5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80" name="Группа 5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CB1016" w:rsidRDefault="003971D6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5374BE" w:rsidRDefault="003971D6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Default="003971D6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B76B6">
                                      <w:t>A.B.XXX.В</w:t>
                                    </w:r>
                                    <w:proofErr w:type="gramStart"/>
                                    <w:r w:rsidR="00FB76B6">
                                      <w:t>9</w:t>
                                    </w:r>
                                    <w:proofErr w:type="gramEnd"/>
                                    <w:r w:rsidR="00FB76B6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4" name="Группа 5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945CCC" w:rsidRDefault="003971D6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Default="003971D6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5E4A3B" w:rsidRDefault="003971D6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0411E6" w:rsidRDefault="003971D6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5E4A3B" w:rsidRDefault="003971D6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945CCC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945CCC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5E4A3B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5E4A3B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0411E6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71D6" w:rsidRPr="000411E6" w:rsidRDefault="003971D6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98" name="Группа 598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9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71D6" w:rsidRPr="006C5C53" w:rsidRDefault="003971D6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71D6" w:rsidRPr="006C5C53" w:rsidRDefault="003971D6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0" o:spid="_x0000_s1076" style="position:absolute;left:0;text-align:left;margin-left:22.7pt;margin-top:14.2pt;width:558.45pt;height:826.3pt;z-index:251692032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66g8UEkPAABH2AAADgAAAAAAAAAAAAAAAAAuAgAAZHJzL2Uy&#10;b0RvYy54bWxQSwECLQAUAAYACAAAACEASk5CuOEAAAALAQAADwAAAAAAAAAAAAAAAACjEQAAZHJz&#10;L2Rvd25yZXYueG1sUEsFBgAAAAAEAAQA8wAAALESAAAAAA==&#10;">
              <v:group id="Группа 54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0qH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U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bSoexgAAANwA&#10;AAAPAAAAAAAAAAAAAAAAAKoCAABkcnMvZG93bnJldi54bWxQSwUGAAAAAAQABAD6AAAAnQMAAAAA&#10;">
                <v:group id="Группа 542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<v:group id="Группа 543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  <v:group id="Группа 544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qJh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ePR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kaiYbFAAAA3A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e6+MUA&#10;AADcAAAADwAAAGRycy9kb3ducmV2LnhtbESPW2sCMRSE3wv+h3AKfdOk0vWyNYq1lKpvXsDXw+a4&#10;u3RzsiSprv/eFIQ+DjPzDTNbdLYRF/KhdqzhdaBAEBfO1FxqOB6++hMQISIbbByThhsFWMx7TzPM&#10;jbvyji77WIoE4ZCjhirGNpcyFBVZDAPXEifv7LzFmKQvpfF4TXDbyKFSI2mx5rRQYUurioqf/a/V&#10;cD6qzfgQafmx8tNs+6lOo7X61vrluVu+g4jUxf/wo702GrK3DP7Op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7r4xQAAANwAAAAPAAAAAAAAAAAAAAAAAJgCAABkcnMv&#10;ZG93bnJldi54bWxQSwUGAAAAAAQABAD1AAAAigMAAAAA&#10;" filled="f" strokeweight="1.5pt">
                        <v:textbox inset=",1mm"/>
                      </v:rect>
                      <v:group id="Группа 546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      <v:group id="Группа 547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Q2i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ue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Q2iMIAAADc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iTE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pa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iTE8UAAADcAAAADwAAAAAAAAAA&#10;AAAAAAChAgAAZHJzL2Rvd25yZXYueG1sUEsFBgAAAAAEAAQA+QAAAJMDAAAAAA=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usU8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+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+6xTwQAAANw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cJyMMAAADcAAAADwAAAGRycy9kb3ducmV2LnhtbESPT4vCMBTE74LfITxhb5oqKNI1igiC&#10;4h78B14fzWtTtnkpSbTdb78RFvY4zMxvmNWmt414kQ+1YwXTSQaCuHC65krB/bYfL0GEiKyxcUwK&#10;fijAZj0crDDXruMLva6xEgnCIUcFJsY2lzIUhiyGiWuJk1c6bzEm6SupPXYJbhs5y7KFtFhzWjDY&#10;0s5Q8X19WgXyeOrOfj+7l1V5aN3jaL4WXa/Ux6jffoKI1Mf/8F/7oBXM51N4n0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3Ccj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WXv8MAAADcAAAADwAAAGRycy9kb3ducmV2LnhtbESPT4vCMBTE7wt+h/AEb2u6BUW6RpEF&#10;Qdk9+A/2+mhem2LzUpKsrd9+Iwgeh5n5DbNcD7YVN/KhcazgY5qBIC6dbrhWcDlv3xcgQkTW2Dom&#10;BXcKsF6N3pZYaNfzkW6nWIsE4VCgAhNjV0gZSkMWw9R1xMmrnLcYk/S11B77BLetzLNsLi02nBYM&#10;dvRlqLye/qwCuf/uD36bX6q62nXud29+5v2g1GQ8bD5BRBriK/xs77SC2SyHx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ll7/DAAAA3AAAAA8AAAAAAAAAAAAA&#10;AAAAoQIAAGRycy9kb3ducmV2LnhtbFBLBQYAAAAABAAEAPkAAACRAwAAAAA=&#10;" strokeweight="1.5pt"/>
                      </v:group>
                    </v:group>
                    <v:group id="Группа 553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  <v:group id="Группа 554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tkL8UA&#10;AADcAAAADwAAAGRycy9kb3ducmV2LnhtbESP3WrCQBSE7wu+w3IEb4puFOJPdBUVCi2FgD8PcMwe&#10;k2D2bNhdNX37bqHg5TAz3zCrTWca8SDna8sKxqMEBHFhdc2lgvPpYzgH4QOyxsYyKfghD5t1722F&#10;mbZPPtDjGEoRIewzVFCF0GZS+qIig35kW+LoXa0zGKJ0pdQOnxFuGjlJkqk0WHNcqLClfUXF7Xg3&#10;CjAPi/HN7Xbl+/2U59Ovy+ysv5Ua9LvtEkSgLrzC/+1PrSBNU/g7E4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62Qv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n6WM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xCs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5+lj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Vfw8QA&#10;AADcAAAADwAAAGRycy9kb3ducmV2LnhtbESP3YrCMBSE7wXfIRzBG1lTBXWtRlkXhJWFgj8PcGyO&#10;bbE5KUnU+vYbYcHLYWa+YZbr1tTiTs5XlhWMhgkI4tzqigsFp+P24xOED8gaa8uk4Eke1qtuZ4mp&#10;tg/e0/0QChEh7FNUUIbQpFL6vCSDfmgb4uhdrDMYonSF1A4fEW5qOU6SqTRYcVwosaHvkvLr4WYU&#10;YBbmo6vbbIrB7Zhl0915dtK/SvV77dcCRKA2vMP/7R+tYDKZwet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1X8P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LscMA&#10;AADcAAAADwAAAGRycy9kb3ducmV2LnhtbERP3WrCMBS+H+wdwhnsZszUgTo7o8yB4BgUbPsAx+as&#10;LTYnJYltfXtzMdjlx/e/2U2mEwM531pWMJ8lIIgrq1uuFZTF4fUdhA/IGjvLpOBGHnbbx4cNptqO&#10;fKIhD7WIIexTVNCE0KdS+qohg35me+LI/VpnMEToaqkdjjHcdPItSZbSYMuxocGevhqqLvnVKMAs&#10;rOcXt9/XL9ciy5bf51Wpf5R6fpo+P0AEmsK/+M991AoWi7g2nolH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rLs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ZuKsQA&#10;AADcAAAADwAAAGRycy9kb3ducmV2LnhtbESP3YrCMBSE7wXfIRzBG9FUQXetRlkXhJWFgj8PcGyO&#10;bbE5KUnU+vYbYcHLYWa+YZbr1tTiTs5XlhWMRwkI4tzqigsFp+N2+AnCB2SNtWVS8CQP61W3s8RU&#10;2wfv6X4IhYgQ9ikqKENoUil9XpJBP7INcfQu1hkMUbpCaoePCDe1nCTJTBqsOC6U2NB3Sfn1cDMK&#10;MAvz8dVtNsXgdsyy2e78cdK/SvV77dcCRKA2vMP/7R+tYDqdw+t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mbir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6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6urcUA&#10;AADcAAAADwAAAGRycy9kb3ducmV2LnhtbESPT2sCMRTE74V+h/AKvdWsRUVWo4igSC/in4PHx+aZ&#10;LG5edjfpuu2nN0Khx2FmfsPMl72rREdtKD0rGA4yEMSF1yUbBefT5mMKIkRkjZVnUvBDAZaL15c5&#10;5trf+UDdMRqRIBxyVGBjrHMpQ2HJYRj4mjh5V986jEm2RuoW7wnuKvmZZRPpsOS0YLGmtaXidvx2&#10;Chrbj8am2Ve37uvXrOx2F5rzRan3t341AxGpj//hv/ZOKxhPhvA8k4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fq6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ww2sQA&#10;AADcAAAADwAAAGRycy9kb3ducmV2LnhtbESPQWsCMRSE74X+h/AEbzWrqMjWKFKoiJdS9eDxsXlN&#10;Fjcvu5t0Xf31TUHwOMzMN8xy3btKdNSG0rOC8SgDQVx4XbJRcDp+vi1AhIissfJMCm4UYL16fVli&#10;rv2Vv6k7RCMShEOOCmyMdS5lKCw5DCNfEyfvx7cOY5KtkbrFa4K7Sk6ybC4dlpwWLNb0Yam4HH6d&#10;gsb205lpvqpLt7+bjd3uQnM6KzUc9Jt3EJH6+Aw/2jutYDafwP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sMNr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CVQc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Cbv8D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4JVB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kNNcQA&#10;AADcAAAADwAAAGRycy9kb3ducmV2LnhtbESPQWsCMRSE74X+h/AEbzVrUZGtUaRQES+l6sHjY/Oa&#10;LG5edjdxXf31TUHwOMzMN8xi1btKdNSG0rOC8SgDQVx4XbJRcDx8vc1BhIissfJMCm4UYLV8fVlg&#10;rv2Vf6jbRyMShEOOCmyMdS5lKCw5DCNfEyfv17cOY5KtkbrFa4K7Sr5n2Uw6LDktWKzp01Jx3l+c&#10;gsb2k6lpvqtzt7ubtd1sQ3M8KTUc9OsPEJH6+Aw/2lutYDqbwP+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JDTX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rsUA&#10;AADcAAAADwAAAGRycy9kb3ducmV2LnhtbESPQWsCMRSE74X+h/AKvdVsxZWyGkUERbwUrQePj81r&#10;srh52d3Edeuvb4RCj8PMfMPMl4OrRU9dqDwreB9lIIhLrys2Ck5fm7cPECEia6w9k4IfCrBcPD/N&#10;sdD+xgfqj9GIBOFQoAIbY1NIGUpLDsPIN8TJ+/adw5hkZ6Tu8JbgrpbjLJtKhxWnBYsNrS2Vl+PV&#10;KWjtMMlN+1lf+v3drOx2F9rTWanXl2E1AxFpiP/hv/ZOK8inOTzO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Rai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B478QA&#10;AADcAAAADwAAAGRycy9kb3ducmV2LnhtbESPT2sCMRTE7wW/Q3iCt5oouNXVKP5BanurCl4fm+fu&#10;4uZlSaJuv31TKPQ4zMxvmMWqs414kA+1Yw2joQJBXDhTc6nhfNq/TkGEiGywcUwavinAatl7WWBu&#10;3JO/6HGMpUgQDjlqqGJscylDUZHFMHQtcfKuzluMSfpSGo/PBLeNHCuVSYs1p4UKW9pWVNyOd6vh&#10;elYfb6dI683WzyafO3XJDupd60G/W89BROrif/ivfTAaJlkGv2fSE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QeO/EAAAA3AAAAA8AAAAAAAAAAAAAAAAAmAIAAGRycy9k&#10;b3ducmV2LnhtbFBLBQYAAAAABAAEAPUAAACJAwAAAAA=&#10;" filled="f" strokeweight="1.5pt">
                    <v:textbox inset=",1mm"/>
                  </v:rect>
                </v:group>
                <v:group id="Группа 56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  <v:group id="Группа 56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Iu68cAAADcAAAADwAAAGRycy9kb3ducmV2LnhtbESPW2vCQBSE3wv9D8sp+FJ0Y0TR1FXs&#10;DUrfvID4dsieZEOzZ2N2NWl/fbcg9HGYmW+Y5bq3tbhS6yvHCsajBARx7nTFpYLD/n04B+EDssba&#10;MSn4Jg/r1f3dEjPtOt7SdRdKESHsM1RgQmgyKX1uyKIfuYY4eoVrLYYo21LqFrsIt7VMk2QmLVYc&#10;Fww29GIo/9pdrIJJcXp7PE9ex2laJZ+F+eny52Op1OCh3zyBCNSH//Ct/aEVTGcL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wi7r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GlUMMAAADcAAAADwAAAGRycy9kb3ducmV2LnhtbERPTWvCQBC9F/oflin0UnRToatEVylC&#10;QSgUtBavY3ZMgtnZNDtq7K/vHgSPj/c9W/S+UWfqYh3YwuswA0VcBFdzaWH7/TGYgIqC7LAJTBau&#10;FGExf3yYYe7Chdd03kipUgjHHC1UIm2udSwq8hiHoSVO3CF0HiXBrtSuw0sK940eZZnRHmtODRW2&#10;tKyoOG5O3sIP/pVy/dy/fB2Nke3u15yWY2Pt81P/PgUl1MtdfHOvnIW3cZqf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xpVD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0Ay8YAAADcAAAADwAAAGRycy9kb3ducmV2LnhtbESPX2vCQBDE3wv9DscWfCn1ouBZUk8p&#10;giAUCvUPfd3mtkkwt5fmVo1++l6h4OMwM79hZoveN+pEXawDWxgNM1DERXA1lxZ229XTM6goyA6b&#10;wGThQhEW8/u7GeYunPmDThspVYJwzNFCJdLmWseiIo9xGFri5H2HzqMk2ZXadXhOcN/ocZYZ7bHm&#10;tFBhS8uKisPm6C3s8VrK5e3r8f1gjOw+f8xxOTXWDh761xdQQr3cwv/ttbMwmY7g70w6Anr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9AM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q5vsMAAADcAAAADwAAAGRycy9kb3ducmV2LnhtbESPQYvCMBSE7wv+h/AEb2uqoNVqlCoq&#10;wsLCqnh+NM+22LyUJtr6783Cwh6HmW+GWa47U4knNa60rGA0jEAQZ1aXnCu4nPefMxDOI2usLJOC&#10;FzlYr3ofS0y0bfmHniefi1DCLkEFhfd1IqXLCjLohrYmDt7NNgZ9kE0udYNtKDeVHEfRVBosOSwU&#10;WNO2oOx+ehgFE7OJv9rzYT5Nd7Ehfx3NvtO9UoN+ly5AeOr8f/iPPurAxWP4PROOgFy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6ub7DAAAA3A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OP3McAAADcAAAADwAAAGRycy9kb3ducmV2LnhtbESPQUvDQBSE74X+h+UJXqTdNE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84/c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qjU8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Ko1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YGyMYAAADcAAAADwAAAGRycy9kb3ducmV2LnhtbESPUUvDQBCE3wX/w7GCL9JeFHqVtNci&#10;BUEQBGvE121um4Tm9mJu26b+eq9Q6OMwM98w8+XgW3WgPjaBLTyOM1DEZXANVxaKr9fRM6goyA7b&#10;wGThRBGWi9ubOeYuHPmTDmupVIJwzNFCLdLlWseyJo9xHDri5G1D71GS7CvtejwmuG/1U5YZ7bHh&#10;tFBjR6uayt167y18418lp/fNw8fOGCl+fs1+NTXW3t8NLzNQQoNcw5f2m7MwmU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GBs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QsRMcAAADcAAAADwAAAGRycy9kb3ducmV2LnhtbESPS2vDMBCE74X+B7GFXEoixyEP3Cgh&#10;fUHpLQ8IuS3W2jK1Vo6lxG5/fVUI9DjMzDfMct3bWlyp9ZVjBeNRAoI4d7riUsFh/z5cgPABWWPt&#10;mBR8k4f16v5uiZl2HW/puguliBD2GSowITSZlD43ZNGPXEMcvcK1FkOUbSl1i12E21qmSTKTFiuO&#10;CwYbejGUf+0uVsGkOL09niev4zStks/C/HT587FUavDQb55ABOrDf/jW/tAKpvMZ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hCx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sVasQAAADcAAAADwAAAGRycy9kb3ducmV2LnhtbESPQYvCMBSE78L+h/AWvGmqoK5doywL&#10;ggcvVsHu7dG8bavNS9tErf/eCILHYWa+YRarzlTiSq0rLSsYDSMQxJnVJecKDvv14AuE88gaK8uk&#10;4E4OVsuP3gJjbW+8o2vicxEg7GJUUHhfx1K6rCCDbmhr4uD929agD7LNpW7xFuCmkuMomkqDJYeF&#10;Amv6LSg7JxcTKIfpfD0/NuXlNGqS9K9u0v0Wlep/dj/fIDx1/h1+tTdawWQ2g+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xVq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epVsMAAADcAAAADwAAAGRycy9kb3ducmV2LnhtbERPTWvCQBC9F/oflin0UnRTo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HqVb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  <v:group id="Группа 5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Zg1H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2YNR/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PYscA&#10;AADcAAAADwAAAGRycy9kb3ducmV2LnhtbESPT2vCQBTE70K/w/IKXqRuFAw2uooV/HMQpFrq9TX7&#10;moRm34bsaqKf3hWEHoeZ+Q0znbemFBeqXWFZwaAfgSBOrS44U/B1XL2NQTiPrLG0TAqu5GA+e+lM&#10;MdG24U+6HHwmAoRdggpy76tESpfmZND1bUUcvF9bG/RB1pnUNTYBbko5jKJYGiw4LORY0TKn9O9w&#10;NgrMebF7//jZ+FGvWR/jW7zG0/5bqe5ru5iA8NT6//CzvdUKRuMBPM6EI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4T2LHAAAA3AAAAA8AAAAAAAAAAAAAAAAAmAIAAGRy&#10;cy9kb3ducmV2LnhtbFBLBQYAAAAABAAEAPUAAACMAwAAAAA=&#10;" filled="f" stroked="f">
                        <v:textbox inset="1pt,.4mm,1pt,1pt">
                          <w:txbxContent>
                            <w:p w:rsidR="003971D6" w:rsidRPr="00CB1016" w:rsidRDefault="003971D6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rRFccA&#10;AADcAAAADwAAAGRycy9kb3ducmV2LnhtbESPT2vCQBTE74V+h+UVvBTdKBg0dRUraD0I4h/s9TX7&#10;moRm34bsalI/vSsIHoeZ+Q0zmbWmFBeqXWFZQb8XgSBOrS44U3A8LLsjEM4jaywtk4J/cjCbvr5M&#10;MNG24R1d9j4TAcIuQQW591UipUtzMuh6tiIO3q+tDfog60zqGpsAN6UcRFEsDRYcFnKsaJFT+rc/&#10;GwXmPN+MP3++/PC9WR3ia7zC7+1Jqc5bO/8A4an1z/CjvdYKhqMB3M+EI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q0RXHAAAA3AAAAA8AAAAAAAAAAAAAAAAAmAIAAGRy&#10;cy9kb3ducmV2LnhtbFBLBQYAAAAABAAEAPUAAACMAwAAAAA=&#10;" filled="f" stroked="f">
                        <v:textbox inset="1pt,.4mm,1pt,1pt">
                          <w:txbxContent>
                            <w:p w:rsidR="003971D6" w:rsidRPr="005374BE" w:rsidRDefault="003971D6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Z0jscA&#10;AADcAAAADwAAAGRycy9kb3ducmV2LnhtbESPQWvCQBSE70L/w/IKvUjdWDHY6Cq2UPUgiLG019fs&#10;Mwlm34bsalJ/fbcgeBxm5htmtuhMJS7UuNKyguEgAkGcWV1yruDz8PE8AeE8ssbKMin4JQeL+UNv&#10;hom2Le/pkvpcBAi7BBUU3teJlC4ryKAb2Jo4eEfbGPRBNrnUDbYBbir5EkWxNFhyWCiwpveCslN6&#10;NgrMebl9fftZ+3G/XR3ia7zC792XUk+P3XIKwlPn7+Fbe6MVjCcj+D8Tj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mdI7HAAAA3AAAAA8AAAAAAAAAAAAAAAAAmAIAAGRy&#10;cy9kb3ducmV2LnhtbFBLBQYAAAAABAAEAPUAAACMAwAAAAA=&#10;" filled="f" stroked="f">
                        <v:textbox inset="1pt,.4mm,1pt,1pt">
                          <w:txbxContent>
                            <w:p w:rsidR="003971D6" w:rsidRDefault="003971D6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B76B6">
                                <w:t>A.B.XXX.В</w:t>
                              </w:r>
                              <w:proofErr w:type="gramStart"/>
                              <w:r w:rsidR="00FB76B6">
                                <w:t>9</w:t>
                              </w:r>
                              <w:proofErr w:type="gramEnd"/>
                              <w:r w:rsidR="00FB76B6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aAU8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k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aAU8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945CCC" w:rsidRDefault="003971D6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QeJ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QeJMYAAADcAAAADwAAAAAAAAAAAAAAAACYAgAAZHJz&#10;L2Rvd25yZXYueG1sUEsFBgAAAAAEAAQA9QAAAIsDAAAAAA==&#10;" filled="f" stroked="f">
                        <v:textbox inset="0,0,0,0">
                          <w:txbxContent>
                            <w:p w:rsidR="003971D6" w:rsidRDefault="003971D6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i7v8YA&#10;AADcAAAADwAAAGRycy9kb3ducmV2LnhtbESPQWvCQBSE7wX/w/IKvYjZWLC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i7v8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5E4A3B" w:rsidRDefault="003971D6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cvzcMA&#10;AADcAAAADwAAAGRycy9kb3ducmV2LnhtbERPu27CMBTdkfoP1q3EUhWnlVp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cvzcMAAADcAAAADwAAAAAAAAAAAAAAAACYAgAAZHJzL2Rv&#10;d25yZXYueG1sUEsFBgAAAAAEAAQA9QAAAIgDAAAAAA==&#10;" filled="f" stroked="f">
                        <v:textbox inset="0,0,0,0">
                          <w:txbxContent>
                            <w:p w:rsidR="003971D6" w:rsidRPr="000411E6" w:rsidRDefault="003971D6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uKVsYA&#10;AADc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uKVs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5E4A3B" w:rsidRDefault="003971D6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i1Fs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+LUWwgAAANwAAAAPAAAAAAAAAAAAAAAAAJgCAABkcnMvZG93&#10;bnJldi54bWxQSwUGAAAAAAQABAD1AAAAhwMAAAAA&#10;" filled="f" stroked="f">
                        <v:textbox inset="0,0,0,0">
                          <w:txbxContent>
                            <w:p w:rsidR="003971D6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QQjcUA&#10;AADcAAAADwAAAGRycy9kb3ducmV2LnhtbESPQWvCQBSE7wX/w/IEL6VuFKo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tBCNxQAAANwAAAAPAAAAAAAAAAAAAAAAAJgCAABkcnMv&#10;ZG93bnJldi54bWxQSwUGAAAAAAQABAD1AAAAigMAAAAA&#10;" filled="f" stroked="f">
                        <v:textbox inset="0,0,0,0">
                          <w:txbxContent>
                            <w:p w:rsidR="003971D6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aO+s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aO+s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945CCC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orY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KithxQAAANwAAAAPAAAAAAAAAAAAAAAAAJgCAABkcnMv&#10;ZG93bnJldi54bWxQSwUGAAAAAAQABAD1AAAAigMAAAAA&#10;" filled="f" stroked="f">
                        <v:textbox inset="0,0,0,0">
                          <w:txbxContent>
                            <w:p w:rsidR="003971D6" w:rsidRPr="00945CCC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OzFc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w7MVxQAAANwAAAAPAAAAAAAAAAAAAAAAAJgCAABkcnMv&#10;ZG93bnJldi54bWxQSwUGAAAAAAQABAD1AAAAigMAAAAA&#10;" filled="f" stroked="f">
                        <v:textbox inset="0,0,0,0">
                          <w:txbxContent>
                            <w:p w:rsidR="003971D6" w:rsidRPr="005E4A3B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5E4A3B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3971D6" w:rsidRPr="000411E6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3971D6" w:rsidRPr="000411E6" w:rsidRDefault="003971D6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98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fVuccA&#10;AADcAAAADwAAAGRycy9kb3ducmV2LnhtbESPT2vCQBTE74V+h+UVvEjdVDA00VVsQe1BEP+g19fs&#10;axKafRuyq0n99K4g9DjMzG+YyawzlbhQ40rLCt4GEQjizOqScwWH/eL1HYTzyBory6TgjxzMps9P&#10;E0y1bXlLl53PRYCwS1FB4X2dSumyggy6ga2Jg/djG4M+yCaXusE2wE0lh1EUS4Mlh4UCa/osKPvd&#10;nY0Cc56vk4/vlR/12+U+vsZLPG2OSvVeuvkYhKfO/4cf7S+tYJQkcD8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X1bnHAAAA3AAAAA8AAAAAAAAAAAAAAAAAmAIAAGRy&#10;cy9kb3ducmV2LnhtbFBLBQYAAAAABAAEAPUAAACMAwAAAAA=&#10;" filled="f" stroked="f">
                  <v:textbox inset="1pt,.4mm,1pt,1pt">
                    <w:txbxContent>
                      <w:p w:rsidR="003971D6" w:rsidRPr="006C5C53" w:rsidRDefault="003971D6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KI38MA&#10;AADcAAAADwAAAGRycy9kb3ducmV2LnhtbERPTWvCQBC9C/6HZQQvohsLhpq6igpVDwWpir1Os9Mk&#10;mJ0N2dVEf333IHh8vO/ZojWluFHtCssKxqMIBHFqdcGZgtPxc/gOwnlkjaVlUnAnB4t5tzPDRNuG&#10;v+l28JkIIewSVJB7XyVSujQng25kK+LA/dnaoA+wzqSusQnhppRvURRLgwWHhhwrWueUXg5Xo8Bc&#10;l1/T1e/WTwbN5hg/4g3+7M9K9Xvt8gOEp9a/xE/3TiuIozA/nAlH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KI38MAAADcAAAADwAAAAAAAAAAAAAAAACYAgAAZHJzL2Rv&#10;d25yZXYueG1sUEsFBgAAAAAEAAQA9QAAAIgDAAAAAA==&#10;" filled="f" stroked="f">
                  <v:textbox inset="1pt,.4mm,1pt,1pt">
                    <w:txbxContent>
                      <w:p w:rsidR="003971D6" w:rsidRPr="006C5C53" w:rsidRDefault="003971D6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397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5104" behindDoc="0" locked="1" layoutInCell="1" allowOverlap="1" wp14:anchorId="2AB0C97B" wp14:editId="5B2E3C4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88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9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0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1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0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02" name="Группа 60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0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4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5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6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1D6" w:rsidRDefault="003971D6" w:rsidP="003971D6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0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9" name="Группа 609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10" name="Группа 610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11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2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3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4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5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6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7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8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9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0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1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2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4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5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6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7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8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9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0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1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2" name="Группа 632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3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945CCC" w:rsidRDefault="003971D6" w:rsidP="003971D6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4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8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3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0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931BFC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A32665" w:rsidRDefault="003971D6" w:rsidP="003971D6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4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5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5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5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53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79077B" w:rsidRDefault="003F0F90" w:rsidP="003971D6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A32665" w:rsidRDefault="003971D6" w:rsidP="003971D6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CB1016" w:rsidRDefault="003971D6" w:rsidP="003971D6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CB1016" w:rsidRDefault="003971D6" w:rsidP="003971D6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374BE" w:rsidRDefault="003971D6" w:rsidP="003971D6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5203" w:rsidRPr="00DB5203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5203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374BE" w:rsidRDefault="003971D6" w:rsidP="003971D6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520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A.B.XXX.В</w:t>
                                  </w:r>
                                  <w:proofErr w:type="gramStart"/>
                                  <w:r w:rsidR="00FB76B6">
                                    <w:t>9</w:t>
                                  </w:r>
                                  <w:proofErr w:type="gramEnd"/>
                                  <w:r w:rsidR="00FB76B6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F0F90" w:rsidP="003971D6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3971D6">
                                    <w:t>.</w:t>
                                  </w:r>
                                </w:p>
                                <w:p w:rsidR="003971D6" w:rsidRPr="00326A31" w:rsidRDefault="003F0F90" w:rsidP="003971D6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Перечень заданий на разработку специализированных (новых) технических средств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6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945CCC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945CCC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5E4A3B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971D6" w:rsidRPr="000411E6" w:rsidRDefault="003971D6" w:rsidP="003971D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70" name="Группа 67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71D6" w:rsidRPr="006C5C53" w:rsidRDefault="003971D6" w:rsidP="003971D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71D6" w:rsidRPr="006C5C53" w:rsidRDefault="003971D6" w:rsidP="003971D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25" o:spid="_x0000_s1137" style="position:absolute;left:0;text-align:left;margin-left:22.7pt;margin-top:14.2pt;width:558.45pt;height:826.6pt;z-index:25169510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">
              <v:group id="Группа 526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<v:group id="Группа 527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<v:group id="Группа 528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<v:group id="Группа 529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qHcEA&#10;AADcAAAADwAAAGRycy9kb3ducmV2LnhtbERPy2oCMRTdC/5DuIK7mqio7dQoPija7nxAt5fJdWZw&#10;cjMkUad/bxYFl4fzni9bW4s7+VA51jAcKBDEuTMVFxrOp6+3dxAhIhusHZOGPwqwXHQ7c8yMe/CB&#10;7sdYiBTCIUMNZYxNJmXIS7IYBq4hTtzFeYsxQV9I4/GRwm0tR0pNpcWKU0OJDW1Kyq/Hm9VwOavv&#10;2SnSar3xH5Ofrfqd7tVO636vXX2CiNTGl/jfvTcaJuM0P51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Gah3BAAAA3AAAAA8AAAAAAAAAAAAAAAAAmAIAAGRycy9kb3du&#10;cmV2LnhtbFBLBQYAAAAABAAEAPUAAACGAwAAAAA=&#10;" filled="f" strokeweight="1.5pt">
                        <v:textbox inset=",1mm"/>
                      </v:rect>
                      <v:group id="Группа 531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<v:group id="Группа 532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bXhMMAAADcAAAADwAAAGRycy9kb3ducmV2LnhtbESPQWsCMRSE74L/ITyhN82qVMpqFBEE&#10;xR6sFbw+Nm83i5uXJUnd9d83BaHHYWa+YVab3jbiQT7UjhVMJxkI4sLpmisF1+/9+ANEiMgaG8ek&#10;4EkBNuvhYIW5dh1/0eMSK5EgHHJUYGJscylDYchimLiWOHml8xZjkr6S2mOX4LaRsyxbSIs1pwWD&#10;Le0MFffLj1Ugj6fu7Peza1mVh9bdjuZz0fVKvY367RJEpD7+h1/tg1bwPp/D35l0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214T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9P8MQAAADcAAAADwAAAGRycy9kb3ducmV2LnhtbESPQWsCMRSE7wX/Q3iCt5pVW5HVKFIQ&#10;lHporeD1sXm7Wdy8LEnqbv99Iwgeh5n5hlltetuIG/lQO1YwGWcgiAuna64UnH92rwsQISJrbByT&#10;gj8KsFkPXlaYa9fxN91OsRIJwiFHBSbGNpcyFIYshrFriZNXOm8xJukrqT12CW4bOc2yubRYc1ow&#10;2NKHoeJ6+rUK5OGz+/K76bmsyn3rLgdznHe9UqNhv12CiNTHZ/jR3msF77M3uJ9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H0/w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Pqa8MAAADcAAAADwAAAGRycy9kb3ducmV2LnhtbESPQWsCMRSE7wX/Q3iCt5rVopTVKCII&#10;ij1YK3h9bN5uFjcvS5K66783BaHHYWa+YZbr3jbiTj7UjhVMxhkI4sLpmisFl5/d+yeIEJE1No5J&#10;wYMCrFeDtyXm2nX8TfdzrESCcMhRgYmxzaUMhSGLYexa4uSVzluMSfpKao9dgttGTrNsLi3WnBYM&#10;trQ1VNzOv1aBPBy7k99NL2VV7lt3PZivedcrNRr2mwWISH38D7/ae61g9jG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T6mvDAAAA3AAAAA8AAAAAAAAAAAAA&#10;AAAAoQIAAGRycy9kb3ducmV2LnhtbFBLBQYAAAAABAAEAPkAAACRAwAAAAA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F0HMQAAADcAAAADwAAAGRycy9kb3ducmV2LnhtbESPQWsCMRSE7wX/Q3iCt5qt4iJboxRB&#10;UOyhVcHrY/N2s3TzsiTRXf99IxR6HGbmG2a1GWwr7uRD41jB2zQDQVw63XCt4HLevS5BhIissXVM&#10;Ch4UYLMevayw0K7nb7qfYi0ShEOBCkyMXSFlKA1ZDFPXESevct5iTNLXUnvsE9y2cpZlubTYcFow&#10;2NHWUPlzulkF8nDsv/xudqnqat+568F85v2g1GQ8fLyDiDTE//Bfe68VLOY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gXQcxAAAANwAAAAPAAAAAAAAAAAA&#10;AAAAAKECAABkcnMvZG93bnJldi54bWxQSwUGAAAAAAQABAD5AAAAkgM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3Rh8UAAADcAAAADwAAAGRycy9kb3ducmV2LnhtbESPQWvCQBSE7wX/w/KE3uqmirZEN0EE&#10;QWkPrRW8PrIv2dDs27C7mvTfd4VCj8PMfMNsytF24kY+tI4VPM8yEMSV0y03Cs5f+6dXECEia+wc&#10;k4IfClAWk4cN5toN/Em3U2xEgnDIUYGJsc+lDJUhi2HmeuLk1c5bjEn6RmqPQ4LbTs6zbCUttpwW&#10;DPa0M1R9n65WgTy+DR9+Pz/XTX3o3eVo3lfDqNTjdNyuQUQa43/4r33QCpa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3Rh8UAAADcAAAADwAAAAAAAAAA&#10;AAAAAAChAgAAZHJzL2Rvd25yZXYueG1sUEsFBgAAAAAEAAQA+QAAAJMDAAAAAA==&#10;" strokeweight="1.5pt"/>
                      </v:group>
                    </v:group>
                    <v:group id="Группа 538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    <v:group id="Группа 539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VL78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a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VL78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3971D6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nudMEA&#10;AADcAAAADwAAAGRycy9kb3ducmV2LnhtbERP24rCMBB9F/yHMIIvsqb64Go1igqCIhS8fMBsM7bF&#10;ZlKSqN2/3wjCvs3hXGexak0tnuR8ZVnBaJiAIM6trrhQcL3svqYgfEDWWFsmBb/kYbXsdhaYavvi&#10;Ez3PoRAxhH2KCsoQmlRKn5dk0A9tQxy5m3UGQ4SukNrhK4abWo6TZCINVhwbSmxoW1J+Pz+MAszC&#10;bHR3m00xeFyybHL4+b7qo1L9XruegwjUhn/xx73Xcf50Bu9n4gV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J7nT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3971D6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rRNMYA&#10;AADcAAAADwAAAGRycy9kb3ducmV2LnhtbESP3WrCQBCF7wt9h2WE3pS6sRdaU1ephYIiBPx5gGl2&#10;TILZ2bC7anx750LwboZz5pxvZovetepCITaeDYyGGSji0tuGKwOH/d/HF6iYkC22nsnAjSIs5q8v&#10;M8ytv/KWLrtUKQnhmKOBOqUu1zqWNTmMQ98Ri3b0wWGSNVTaBrxKuGv1Z5aNtcOGpaHGjn5rKk+7&#10;szOARZqOTmG5rN7P+6IYr/8nB7sx5m3Q/3yDStSnp/lxvbKCPxV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rRN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3971D6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Z0r8IA&#10;AADcAAAADwAAAGRycy9kb3ducmV2LnhtbERPzYrCMBC+C75DGMGLaFoP7lqNsi4IilBY9QHGZmyL&#10;zaQkUbtvvxGEvc3H9zvLdWca8SDna8sK0kkCgriwuuZSwfm0HX+C8AFZY2OZFPySh/Wq31tipu2T&#10;f+hxDKWIIewzVFCF0GZS+qIig35iW+LIXa0zGCJ0pdQOnzHcNHKaJDNpsObYUGFL3xUVt+PdKMA8&#10;zNOb22zK0f2U57P95eOsD0oNB93XAkSgLvyL3+6djvPnKbyeiR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5nSv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3971D6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YsTcUA&#10;AADcAAAADwAAAGRycy9kb3ducmV2LnhtbESP3WrCQBSE7wXfYTlCb6Ru0otUo6uoUGgRAv48wGn2&#10;mASzZ8PuqvHt3YLQy2FmvmEWq9604kbON5YVpJMEBHFpdcOVgtPx630Kwgdkja1lUvAgD6vlcLDA&#10;XNs77+l2CJWIEPY5KqhD6HIpfVmTQT+xHXH0ztYZDFG6SmqH9wg3rfxIkkwabDgu1NjRtqbycrga&#10;BViEWXpxm001vh6LIvv5/TzpnVJvo349BxGoD//hV/tbK8iSFP7OxCM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RixN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71D6" w:rsidRDefault="003971D6" w:rsidP="003971D6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02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RncUA&#10;AADcAAAADwAAAGRycy9kb3ducmV2LnhtbESPT2sCMRTE7wW/Q3hCbzVr/4isRhGhIr2UWg8eH5tn&#10;srh52d3EdfXTN4LQ4zAzv2Hmy95VoqM2lJ4VjEcZCOLC65KNgv3v58sURIjIGivPpOBKAZaLwdMc&#10;c+0v/EPdLhqRIBxyVGBjrHMpQ2HJYRj5mjh5R986jEm2RuoWLwnuKvmaZRPpsOS0YLGmtaXitDs7&#10;BY3t3z9M812duq+bWdnNNjT7g1LPw341AxGpj//hR3urFUyyN7if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hGd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3971D6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OJ6cQA&#10;AADc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Sybwv1MOg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zien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3971D6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8scsUA&#10;AADc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hnI3ieS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vyxy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3971D6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2yBcUA&#10;AADcAAAADwAAAGRycy9kb3ducmV2LnhtbESPQWvCQBSE74L/YXmF3nRTaYOkriKCRXop1Rw8PrKv&#10;u8Hs2yS7jam/3i0Uehxm5htmtRldIwbqQ+1ZwdM8A0FceV2zUVCe9rMliBCRNTaeScEPBdisp5MV&#10;Ftpf+ZOGYzQiQTgUqMDG2BZShsqSwzD3LXHyvnzvMCbZG6l7vCa4a+Qiy3LpsOa0YLGlnaXqcvx2&#10;Cjo7Pr+Y7qO5DO83s7Vvh9CVZ6UeH8btK4hIY/wP/7UPWkGe5fB7Jh0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bbIF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3971D6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XnsUA&#10;AADcAAAADwAAAGRycy9kb3ducmV2LnhtbESPQWsCMRSE7wX/Q3hCbzWrWJXVKCIo0kup9eDxsXkm&#10;i5uX3U1ct/31TaHQ4zAz3zCrTe8q0VEbSs8KxqMMBHHhdclGwflz/7IAESKyxsozKfiiAJv14GmF&#10;ufYP/qDuFI1IEA45KrAx1rmUobDkMIx8TZy8q28dxiRbI3WLjwR3lZxk2Uw6LDktWKxpZ6m4ne5O&#10;QWP76atp3qtb9/ZttvZwDM35otTzsN8uQUTq43/4r33UCmbZHH7Pp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IRee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71D6" w:rsidRDefault="003971D6" w:rsidP="003971D6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nN2sAA&#10;AADcAAAADwAAAGRycy9kb3ducmV2LnhtbERPz2vCMBS+C/4P4Qm7aTJhVTujqGOou60Kuz6aZ1vW&#10;vJQk0+6/NwfB48f3e7nubSuu5EPjWMPrRIEgLp1puNJwPn2O5yBCRDbYOiYN/xRgvRoOlpgbd+Nv&#10;uhaxEimEQ44a6hi7XMpQ1mQxTFxHnLiL8xZjgr6SxuMthdtWTpXKpMWGU0ONHe1qKn+LP6vhclbH&#10;2SnSZrvzi7evD/WTHdRe65dRv3kHEamPT/HDfTAaMpXWpjPpCM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nnN2sAAAADcAAAADwAAAAAAAAAAAAAAAACYAgAAZHJzL2Rvd25y&#10;ZXYueG1sUEsFBgAAAAAEAAQA9QAAAIUDAAAAAA==&#10;" filled="f" strokeweight="1.5pt">
                    <v:textbox inset=",1mm"/>
                  </v:rect>
                </v:group>
                <v:group id="Группа 609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<v:group id="Группа 610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cw7MYAAADc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E3h70w8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uXM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Wum8YAAADc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M3g70w8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tFrp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m/+8YAAADcAAAADwAAAGRycy9kb3ducmV2LnhtbESPUWvCQBCE3wv9D8cKfSl6sYVToqcU&#10;oVAoFKqWvq65NQnm9tLcqtFf7xUKfRxm5htmvux9o07UxTqwhfEoA0VcBFdzaWG7eR1OQUVBdtgE&#10;JgsXirBc3N/NMXfhzJ90WkupEoRjjhYqkTbXOhYVeYyj0BInbx86j5JkV2rX4TnBfaOfssxojzWn&#10;hQpbWlVUHNZHb+ELr6Vc3nePHwdjZPv9Y46ribH2YdC/zEAJ9fIf/mu/OQtm/A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Zv/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Anj8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tm/A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wJ4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yCFM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tm/A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8gh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4cY8UAAADcAAAADwAAAGRycy9kb3ducmV2LnhtbESPQWvCQBSE74X+h+UVvBTd6GFboquI&#10;UCgUhFqL12f2mQSzb9PsU6O/vlsoeBxm5htmtuh9o87UxTqwhfEoA0VcBFdzaWH79TZ8BRUF2WET&#10;mCxcKcJi/vgww9yFC3/SeSOlShCOOVqoRNpc61hU5DGOQkucvEPoPEqSXaldh5cE942eZJnRHmtO&#10;CxW2tKqoOG5O3sI33kq5fuyf10djZLv7MafVi7F28NQvp6CEermH/9vvzoIZG/g7k46An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i4cY8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K5+MYAAADc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NgRmO4nklHQE8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iuf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xXYMMAAADcAAAADwAAAGRycy9kb3ducmV2LnhtbERPz2vCMBS+C/4P4QneNHVCGZ2piDLQ&#10;HcZ0g3l8bZ5tt+alJFnb/ffLYeDx4/u92Y6mFT0531hWsFomIIhLqxuuFHy8Py8eQfiArLG1TAp+&#10;ycM2n042mGk78Jn6S6hEDGGfoYI6hC6T0pc1GfRL2xFH7madwRChq6R2OMRw08qHJEmlwYZjQ40d&#10;7Wsqvy8/RsHr+i3td6eX4/h5SovycC6uX4NTaj4bd08gAo3hLv53H7WCdBXXxjPxCMj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8V2DDAAAA3AAAAA8AAAAAAAAAAAAA&#10;AAAAoQIAAGRycy9kb3ducmV2LnhtbFBLBQYAAAAABAAEAPkAAACRAwAAAAA=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Dy+8YAAADc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dDSB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8vvGAAAA3AAAAA8AAAAAAAAA&#10;AAAAAAAAoQIAAGRycy9kb3ducmV2LnhtbFBLBQYAAAAABAAEAPkAAACUAwAAAAA=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LMM8IAAADcAAAADwAAAGRycy9kb3ducmV2LnhtbERPTWuDQBC9F/oflink1qwKNdZkE2xp&#10;QiEQqJaeB3eiUndW3G00/z57KOT4eN+b3Wx6caHRdZYVxMsIBHFtdceNgu9q/5yBcB5ZY2+ZFFzJ&#10;wW77+LDBXNuJv+hS+kaEEHY5Kmi9H3IpXd2SQbe0A3HgznY06AMcG6lHnEK46WUSRak02HFoaHGg&#10;95bq3/LPKHgxb6vjVB1e0+JjZcj/xNmp2Cu1eJqLNQhPs7+L/92fWkGahPnhTDgCcn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LMM8IAAADcAAAADwAAAAAAAAAAAAAA&#10;AAChAgAAZHJzL2Rvd25yZXYueG1sUEsFBgAAAAAEAAQA+QAAAJAD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v6UcYAAADc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Evh70w8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7+l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nQ3cYAAADcAAAADwAAAGRycy9kb3ducmV2LnhtbESPQWvCQBSE7wX/w/IEL6VuzGErqasU&#10;oSAIhVql19fsaxLMvk2zT4399d1CweMwM98wi9XgW3WmPjaBLcymGSjiMriGKwv795eHOagoyA7b&#10;wGThShFWy9HdAgsXLvxG551UKkE4FmihFukKrWNZk8c4DR1x8r5C71GS7CvterwkuG91nmVGe2w4&#10;LdTY0bqm8rg7eQsH/Knkuv28fz0aI/uPb3NaPxprJ+Ph+QmU0CC38H974yyYPIe/M+kI6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50N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V1RsYAAADcAAAADwAAAGRycy9kb3ducmV2LnhtbESPUUvDQBCE3wv+h2OFvkh7scJZYi9F&#10;CoJQEKwVX9fcmoTk9mJu26b+ek8Q+jjMzDfMaj36Th1piE1gC7fzDBRxGVzDlYX929NsCSoKssMu&#10;MFk4U4R1cTVZYe7CiV/puJNKJQjHHC3UIn2udSxr8hjnoSdO3lcYPEqSQ6XdgKcE951eZJnRHhtO&#10;CzX2tKmpbHcHb+Edfyo5bz9vXlpjZP/xbQ6be2Pt9Hp8fAAlNMol/N9+dhbM4g7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1dU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xZycYAAADcAAAADwAAAGRycy9kb3ducmV2LnhtbESPQWvCQBSE74L/YXkFL6Ibo0hJXcW2&#10;CsWbtiC9PbIv2dDs2zS7mrS/visIPQ4z8w2z2vS2FldqfeVYwWyagCDOna64VPDxvp88gvABWWPt&#10;mBT8kIfNejhYYaZdx0e6nkIpIoR9hgpMCE0mpc8NWfRT1xBHr3CtxRBlW0rdYhfhtpZpkiylxYrj&#10;gsGGXgzlX6eLVTAvPnfj7/nrLE2r5FCY3y5/PpdKjR767ROIQH34D9/bb1rBMl3A7Uw8AnL9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MWc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Ng58UAAADcAAAADwAAAGRycy9kb3ducmV2LnhtbESPQWvCQBSE70L/w/IKvZmNQkONrlIE&#10;wUMvTQTj7ZF9TdJm3ybZ1cR/7xYKPQ4z8w2z2U2mFTcaXGNZwSKKQRCXVjdcKTjlh/kbCOeRNbaW&#10;ScGdHOy2T7MNptqO/Em3zFciQNilqKD2vkuldGVNBl1kO+LgfdnBoA9yqKQecAxw08plHCfSYMNh&#10;ocaO9jWVP9nVBMopWR1W5765fi/6rLh0fZF/oFIvz9P7GoSnyf+H/9pHrSBZvs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Ng5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LW3sUAAADcAAAADwAAAGRycy9kb3ducmV2LnhtbESPQWvCQBSE74L/YXmCF6mbethKdJUi&#10;FApCoVbp9Zl9TYLZt2n2qbG/vlsoeBxm5htmue59oy7UxTqwhcdpBoq4CK7m0sL+4+VhDioKssMm&#10;MFm4UYT1ajhYYu7Cld/pspNSJQjHHC1UIm2udSwq8hinoSVO3lfoPEqSXaldh9cE942eZZnRHmtO&#10;CxW2tKmoOO3O3sIBf0q5bY+Tt5Mxsv/8NufNk7F2POqfF6CEermH/9uvzoKZGfg7k46AX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LW3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1bC8QAAADcAAAADwAAAGRycy9kb3ducmV2LnhtbESPQYvCMBSE78L+h/AWvGmqh2q7RlkW&#10;hD14sQq6t0fzbOs2L20Ttf57Iwgeh5n5hlmselOLK3WusqxgMo5AEOdWV1wo2O/WozkI55E11pZJ&#10;wZ0crJYfgwWm2t54S9fMFyJA2KWooPS+SaV0eUkG3dg2xME72c6gD7IrpO7wFuCmltMoiqXBisNC&#10;iQ39lJT/ZxcTKPs4WSeHtrqcJ212/Gva426DSg0/++8vEJ56/w6/2r9aQTydwf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LVsL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LPecUAAADcAAAADwAAAGRycy9kb3ducmV2LnhtbESPwWrCQBCG74LvsIzQm270EGp0lVIQ&#10;euilUWi8DdkxiWZnk+yq6dt3DoUeh3/+b+bb7kfXqgcNofFsYLlIQBGX3jZcGTgdD/NXUCEiW2w9&#10;k4EfCrDfTSdbzKx/8hc98lgpgXDI0EAdY5dpHcqaHIaF74glu/jBYZRxqLQd8Clw1+pVkqTaYcNy&#10;ocaO3msqb/ndCeWUrg/r7765X5d9Xpy7vjh+ojEvs/FtAyrSGP+X/9of1kC6km9FRkRA7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LLPe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5q4sUAAADcAAAADwAAAGRycy9kb3ducmV2LnhtbESPQWuDQBSE74X8h+UFcmvW5CDVZhNK&#10;IJBDL1Wh6e3hvqip+1bdjZp/3y0Uehxm5htmd5hNK0YaXGNZwWYdgSAurW64UlDkp+cXEM4ja2wt&#10;k4IHOTjsF087TLWd+IPGzFciQNilqKD2vkuldGVNBt3adsTBu9rBoA9yqKQecApw08ptFMXSYMNh&#10;ocaOjjWV39ndBEoRJ6fks2/ut02fXb66/pK/o1Kr5fz2CsLT7P/Df+2zVhBvE/g9E46A3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/5q4s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597MMAAADcAAAADwAAAGRycy9kb3ducmV2LnhtbERPTWvCQBC9C/6HZQq9SN1YYS2pq4hQ&#10;KBQKVUuv0+w0CWZnY3bU6K/vHgSPj/c9X/a+USfqYh3YwmScgSIugqu5tLDbvj29gIqC7LAJTBYu&#10;FGG5GA7mmLtw5i86baRUKYRjjhYqkTbXOhYVeYzj0BIn7i90HiXBrtSuw3MK941+zjKjPdacGips&#10;aV1Rsd8cvYVvvJZy+fgdfe6Nkd3PwRzXM2Pt40O/egUl1MtdfHO/Owtmmu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+fez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HwOcQAAADcAAAADwAAAGRycy9kb3ducmV2LnhtbESPQYvCMBSE7wv7H8Jb8LamVSjaNcqy&#10;IHjwYhXU26N521abl7aJWv+9EQSPw8x8w8wWvanFlTpXWVYQDyMQxLnVFRcKdtvl9wSE88gaa8uk&#10;4E4OFvPPjxmm2t54Q9fMFyJA2KWooPS+SaV0eUkG3dA2xMH7t51BH2RXSN3hLcBNLUdRlEiDFYeF&#10;Ehv6Kyk/ZxcTKLtkupzu2+pyitvscGzaw3aNSg2++t8fEJ56/w6/2iutIBnH8DwTjoC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UfA5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32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ymaM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k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pymaMQAAADc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VJ8UA&#10;AADcAAAADwAAAGRycy9kb3ducmV2LnhtbESPT2vCQBTE74LfYXlCL6VurKB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RUnxQAAANwAAAAPAAAAAAAAAAAAAAAAAJgCAABkcnMv&#10;ZG93bnJldi54bWxQSwUGAAAAAAQABAD1AAAAigMAAAAA&#10;" filled="f" stroked="f">
                      <v:textbox inset="0,0,0,0">
                        <w:txbxContent>
                          <w:p w:rsidR="003971D6" w:rsidRPr="00945CCC" w:rsidRDefault="003971D6" w:rsidP="003971D6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NU8YA&#10;AADcAAAADwAAAGRycy9kb3ducmV2LnhtbESPS2/CMBCE70j8B2uRekHg9CEgAYNQW0hviMeF2ype&#10;nKjxOopdSP99jYTU42hmvtE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CNU8YAAADcAAAADwAAAAAAAAAAAAAAAACYAgAAZHJz&#10;L2Rvd25yZXYueG1sUEsFBgAAAAAEAAQA9QAAAIsDAAAAAA==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woyMYA&#10;AADcAAAADwAAAGRycy9kb3ducmV2LnhtbESPT2vCQBTE74LfYXlCL6KbtlRNdBVpq+lN/HPx9sg+&#10;N6HZtyG71fTbdwWhx2FmfsM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woyMYAAADcAAAADwAAAAAAAAAAAAAAAACYAgAAZHJz&#10;L2Rvd25yZXYueG1sUEsFBgAAAAAEAAQA9QAAAIsDAAAAAA==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62v8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62v8YAAADcAAAADwAAAAAAAAAAAAAAAACYAgAAZHJz&#10;L2Rvd25yZXYueG1sUEsFBgAAAAAEAAQA9QAAAIsDAAAAAA==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TJ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TJMYAAADcAAAADwAAAAAAAAAAAAAAAACYAgAAZHJz&#10;L2Rvd25yZXYueG1sUEsFBgAAAAAEAAQA9QAAAIsDAAAAAA==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1cab4A&#10;AADcAAAADwAAAGRycy9kb3ducmV2LnhtbERPSwrCMBDdC94hjOBGNFVBpBrFD342LqoeYGjGtthM&#10;ShO1enqzEFw+3n++bEwpnlS7wrKC4SACQZxaXXCm4HrZ9acgnEfWWFomBW9ysFy0W3OMtX1xQs+z&#10;z0QIYRejgtz7KpbSpTkZdANbEQfuZmuDPsA6k7rGVwg3pRxF0UQaLDg05FjRJqf0fn4YBbRK7Od0&#10;d3uTrLeb/a1g6smDUt1Os5qB8NT4v/jnPmoFk3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99XGm+AAAA3AAAAA8AAAAAAAAAAAAAAAAAmAIAAGRycy9kb3ducmV2&#10;LnhtbFBLBQYAAAAABAAEAPUAAACDAwAAAAA=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H58sMA&#10;AADcAAAADwAAAGRycy9kb3ducmV2LnhtbESPzarCMBSE94LvEI7g5qKpXhCtRvEH9W5cVH2AQ3Ns&#10;i81JaaLW+/RGEFwOM/MNM1s0phR3ql1hWcGgH4EgTq0uOFNwPm17YxDOI2ssLZOCJzlYzNutGcba&#10;Pjih+9FnIkDYxagg976KpXRpTgZd31bEwbvY2qAPss6krvER4KaUwygaSYMFh4UcK1rnlF6PN6OA&#10;lon9P1zdziSrzXp3KZh+5F6pbqdZTkF4avw3/Gn/aQWj3wm8z4Qj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H58sMAAADcAAAADwAAAAAAAAAAAAAAAACYAgAAZHJzL2Rv&#10;d25yZXYueG1sUEsFBgAAAAAEAAQA9QAAAIgDAAAAAA==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34Lc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vfgtwgAAANwAAAAPAAAAAAAAAAAAAAAAAJgCAABkcnMvZG93&#10;bnJldi54bWxQSwUGAAAAAAQABAD1AAAAhwMAAAAA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GGicQA&#10;AADcAAAADwAAAGRycy9kb3ducmV2LnhtbESPQWvCQBSE74X+h+UVeilmYxGRmFXU0uilh0R/wCP7&#10;TILZtyG7mrS/3hWEHoeZ+YZJ16NpxY1611hWMI1iEMSl1Q1XCk7H78kChPPIGlvLpOCXHKxXry8p&#10;JtoOnNOt8JUIEHYJKqi97xIpXVmTQRfZjjh4Z9sb9EH2ldQ9DgFuWvkZx3NpsOGwUGNHu5rKS3E1&#10;CmiT27+fi8tMvv3aZeeG6UPulXp/GzdLEJ5G/x9+tg9awXw2hc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BhonEAAAA3AAAAA8AAAAAAAAAAAAAAAAAmAIAAGRycy9k&#10;b3ducmV2LnhtbFBLBQYAAAAABAAEAPUAAACJAwAAAAA=&#10;" filled="f" stroked="f">
                      <v:textbox inset="0,0,0,0">
                        <w:txbxContent>
                          <w:p w:rsidR="003971D6" w:rsidRPr="00931BFC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Y/sQA&#10;AADcAAAADwAAAGRycy9kb3ducmV2LnhtbESPQWvCQBSE74X+h+UVeilmYxCRmFXU0uilh0R/wCP7&#10;TILZtyG71bS/3hWEHoeZ+YbJ1qPpxJUG11pWMI1iEMSV1S3XCk7Hr8kChPPIGjvLpOCXHKxXry8Z&#10;ptreuKBr6WsRIOxSVNB436dSuqohgy6yPXHwznYw6IMcaqkHvAW46WQSx3NpsOWw0GBPu4aqS/lj&#10;FNCmsH/fF5ebYvu5y88t04fcK/X+Nm6WIDyN/j/8bB+0gvksgc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TGP7EAAAA3AAAAA8AAAAAAAAAAAAAAAAAmAIAAGRycy9k&#10;b3ducmV2LnhtbFBLBQYAAAAABAAEAPUAAACJAwAAAAA=&#10;" filled="f" stroked="f">
                      <v:textbox inset="0,0,0,0">
                        <w:txbxContent>
                          <w:p w:rsidR="003971D6" w:rsidRPr="00A32665" w:rsidRDefault="003971D6" w:rsidP="003971D6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9mWsYA&#10;AADcAAAADwAAAGRycy9kb3ducmV2LnhtbESPS2/CMBCE70j8B2uRekHg9CEgAYNQW0hviMeF2ype&#10;nKjxOopdSP99jYTU42hmvtEsVp2txZVaXzlW8DxOQBAXTldsFJyOm9EMhA/IGmvHpOCXPKyW/d4C&#10;M+1uvKfrIRgRIewzVFCG0GRS+qIki37sGuLoXVxrMUTZGqlbvEW4reVLkkykxYrjQokNvZdUfB9+&#10;rILpx3pIu7O7hM90m+Zmn29Tkyv1NOjWcxCBuvAffrS/tILJ2y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W9mWsYAAADcAAAADwAAAAAAAAAAAAAAAACYAgAAZHJz&#10;L2Rvd25yZXYueG1sUEsFBgAAAAAEAAQA9QAAAIsDAAAAAA==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b+LsUA&#10;AADcAAAADwAAAGRycy9kb3ducmV2LnhtbESPT2vCQBTE74LfYXlCL6VuLKJ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hv4uxQAAANwAAAAPAAAAAAAAAAAAAAAAAJgCAABkcnMv&#10;ZG93bnJldi54bWxQSwUGAAAAAAQABAD1AAAAigMAAAAA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pbtc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pbtcYAAADcAAAADwAAAAAAAAAAAAAAAACYAgAAZHJz&#10;L2Rvd25yZXYueG1sUEsFBgAAAAAEAAQA9QAAAIsDAAAAAA==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jFw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RjFwsYAAADcAAAADwAAAAAAAAAAAAAAAACYAgAAZHJz&#10;L2Rvd25yZXYueG1sUEsFBgAAAAAEAAQA9QAAAIsDAAAAAA==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RgW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lRgWcYAAADcAAAADwAAAAAAAAAAAAAAAACYAgAAZHJz&#10;L2Rvd25yZXYueG1sUEsFBgAAAAAEAAQA9QAAAIsDAAAAAA==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v0K8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y/QrwgAAANwAAAAPAAAAAAAAAAAAAAAAAJgCAABkcnMvZG93&#10;bnJldi54bWxQSwUGAAAAAAQABAD1AAAAhw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dRs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1GwxQAAANwAAAAPAAAAAAAAAAAAAAAAAJgCAABkcnMv&#10;ZG93bnJldi54bWxQSwUGAAAAAAQABAD1AAAAig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Ru8M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ZG7wwgAAANwAAAAPAAAAAAAAAAAAAAAAAJgCAABkcnMvZG93&#10;bnJldi54bWxQSwUGAAAAAAQABAD1AAAAhw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La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WD8MYL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MtrxQAAANwAAAAPAAAAAAAAAAAAAAAAAJgCAABkcnMv&#10;ZG93bnJldi54bWxQSwUGAAAAAAQABAD1AAAAig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pVHM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jB5H8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+lUcxQAAANwAAAAPAAAAAAAAAAAAAAAAAJgCAABkcnMv&#10;ZG93bnJldi54bWxQSwUGAAAAAAQABAD1AAAAig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<v:textbox inset="1pt,.4mm,1pt,1pt">
                        <w:txbxContent>
                          <w:p w:rsidR="003971D6" w:rsidRPr="0079077B" w:rsidRDefault="003F0F90" w:rsidP="003971D6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<v:textbox inset="1pt,.4mm,1pt,1pt">
                        <w:txbxContent>
                          <w:p w:rsidR="003971D6" w:rsidRPr="00A32665" w:rsidRDefault="003971D6" w:rsidP="003971D6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YEWscA&#10;AADcAAAADwAAAGRycy9kb3ducmV2LnhtbESPT2vCQBTE7wW/w/IEL6VuKiTY6Cpa8M+hIGqp12f2&#10;mQSzb0N2NbGfvlso9DjMzG+Y6bwzlbhT40rLCl6HEQjizOqScwWfx9XLGITzyBory6TgQQ7ms97T&#10;FFNtW97T/eBzESDsUlRQeF+nUrqsIINuaGvi4F1sY9AH2eRSN9gGuKnkKIoSabDksFBgTe8FZdfD&#10;zSgwt8XH2/K88fFzuz4m38kaT7svpQb9bjEB4anz/+G/9lYrSOIYfs+EIyB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GBFrHAAAA3AAAAA8AAAAAAAAAAAAAAAAAmAIAAGRy&#10;cy9kb3ducmV2LnhtbFBLBQYAAAAABAAEAPUAAACMAwAAAAA=&#10;" filled="f" stroked="f">
                      <v:textbox inset="1pt,.4mm,1pt,1pt">
                        <w:txbxContent>
                          <w:p w:rsidR="003971D6" w:rsidRPr="00CB1016" w:rsidRDefault="003971D6" w:rsidP="003971D6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SaLccA&#10;AADcAAAADwAAAGRycy9kb3ducmV2LnhtbESPT2vCQBTE7wW/w/KEXkrdWHCxqauoUOuhIP7BXp/Z&#10;ZxLMvg3Z1cR++m6h0OMwM79hJrPOVuJGjS8daxgOEhDEmTMl5xoO+/fnMQgfkA1WjknDnTzMpr2H&#10;CabGtbyl2y7kIkLYp6ihCKFOpfRZQRb9wNXE0Tu7xmKIssmlabCNcFvJlyRR0mLJcaHAmpYFZZfd&#10;1Wqw1/nn6+L0EUZP7WqvvtUKvzZHrR/73fwNRKAu/If/2mujQY0U/J6JR0B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zUmi3HAAAA3AAAAA8AAAAAAAAAAAAAAAAAmAIAAGRy&#10;cy9kb3ducmV2LnhtbFBLBQYAAAAABAAEAPUAAACMAwAAAAA=&#10;" filled="f" stroked="f">
                      <v:textbox inset="1pt,.4mm,1pt,1pt">
                        <w:txbxContent>
                          <w:p w:rsidR="003971D6" w:rsidRPr="00CB1016" w:rsidRDefault="003971D6" w:rsidP="003971D6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g/ts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ePQK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YP7bHAAAA3AAAAA8AAAAAAAAAAAAAAAAAmAIAAGRy&#10;cy9kb3ducmV2LnhtbFBLBQYAAAAABAAEAPUAAACMAwAAAAA=&#10;" filled="f" stroked="f">
                      <v:textbox inset="1pt,.4mm,1pt,1pt">
                        <w:txbxContent>
                          <w:p w:rsidR="003971D6" w:rsidRPr="005374BE" w:rsidRDefault="003971D6" w:rsidP="003971D6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5203" w:rsidRPr="00DB5203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5203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erxMQA&#10;AADcAAAADwAAAGRycy9kb3ducmV2LnhtbERPTWvCQBC9C/6HZQq9iG5aMGiajdhCbQ9CaRS9TrPT&#10;JJidDdnVpP317kHw+Hjf6WowjbhQ52rLCp5mEQjiwuqaSwX73ft0AcJ5ZI2NZVLwRw5W2XiUYqJt&#10;z990yX0pQgi7BBVU3reJlK6oyKCb2ZY4cL+2M+gD7EqpO+xDuGnkcxTF0mDNoaHClt4qKk752Sgw&#10;5/V2+frz4eeTfrOL/+MNHr8OSj0+DOsXEJ4Gfxff3J9aQTwPa8OZcAR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Hq8TEAAAA3AAAAA8AAAAAAAAAAAAAAAAAmAIAAGRycy9k&#10;b3ducmV2LnhtbFBLBQYAAAAABAAEAPUAAACJAwAAAAA=&#10;" filled="f" stroked="f">
                      <v:textbox inset="1pt,.4mm,1pt,1pt">
                        <w:txbxContent>
                          <w:p w:rsidR="003971D6" w:rsidRPr="005374BE" w:rsidRDefault="003971D6" w:rsidP="003971D6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520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OX8cA&#10;AADcAAAADwAAAGRycy9kb3ducmV2LnhtbESPQWvCQBSE70L/w/IKXkrdtGCoMRuxhaoHoVRFr8/s&#10;MwnNvg3Z1cT++q5Q8DjMzDdMOutNLS7UusqygpdRBII4t7riQsFu+/n8BsJ5ZI21ZVJwJQez7GGQ&#10;YqJtx9902fhCBAi7BBWU3jeJlC4vyaAb2YY4eCfbGvRBtoXULXYBbmr5GkWxNFhxWCixoY+S8p/N&#10;2Sgw5/l68n5c+vFTt9jGv/ECD197pYaP/XwKwlPv7+H/9koriMcTuJ0JR0B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1LDl/HAAAA3AAAAA8AAAAAAAAAAAAAAAAAmAIAAGRy&#10;cy9kb3ducmV2LnhtbFBLBQYAAAAABAAEAPUAAACMAwAAAAA=&#10;" filled="f" stroked="f">
                      <v:textbox inset="1pt,.4mm,1pt,1pt">
                        <w:txbxContent>
                          <w:p w:rsidR="003971D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f8QA&#10;AADcAAAADwAAAGRycy9kb3ducmV2LnhtbERPz2vCMBS+C/sfwhvsIjNVMLjOKE7Q7SCIdWzXt+at&#10;LWteShNt3V9vDoLHj+/3fNnbWpyp9ZVjDeNRAoI4d6biQsPncfM8A+EDssHaMWm4kIfl4mEwx9S4&#10;jg90zkIhYgj7FDWUITSplD4vyaIfuYY4cr+utRgibAtpWuxiuK3lJEmUtFhxbCixoXVJ+V92shrs&#10;abV7eft5D9Nhtz2qf7XF7/2X1k+P/eoVRKA+3MU394fRoFScH8/EI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dbX/EAAAA3AAAAA8AAAAAAAAAAAAAAAAAmAIAAGRycy9k&#10;b3ducmV2LnhtbFBLBQYAAAAABAAEAPUAAACJAwAAAAA=&#10;" filled="f" stroked="f">
                      <v:textbox inset="1pt,.4mm,1pt,1pt">
                        <w:txbxContent>
                          <w:p w:rsidR="003971D6" w:rsidRDefault="003971D6" w:rsidP="003971D6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A.B.XXX.В</w:t>
                            </w:r>
                            <w:proofErr w:type="gramStart"/>
                            <w:r w:rsidR="00FB76B6">
                              <w:t>9</w:t>
                            </w:r>
                            <w:proofErr w:type="gramEnd"/>
                            <w:r w:rsidR="00FB76B6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HI5McA&#10;AADcAAAADwAAAGRycy9kb3ducmV2LnhtbESPT2vCQBTE74V+h+UVeim6sdBFo6toodZDQfyDXl+z&#10;r0kw+zZkVxP99G6h0OMwM79hJrPOVuJCjS8daxj0ExDEmTMl5xr2u4/eEIQPyAYrx6ThSh5m08eH&#10;CabGtbyhyzbkIkLYp6ihCKFOpfRZQRZ939XE0ftxjcUQZZNL02Ab4baSr0mipMWS40KBNb0XlJ22&#10;Z6vBnudfo8X3Z3h7aZc7dVNLPK4PWj8/dfMxiEBd+A//tVdGg1ID+D0Tj4C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1RyOTHAAAA3AAAAA8AAAAAAAAAAAAAAAAAmAIAAGRy&#10;cy9kb3ducmV2LnhtbFBLBQYAAAAABAAEAPUAAACMAwAAAAA=&#10;" filled="f" stroked="f">
                      <v:textbox inset="1pt,.4mm,1pt,1pt">
                        <w:txbxContent>
                          <w:p w:rsidR="003971D6" w:rsidRDefault="003F0F90" w:rsidP="003971D6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3971D6">
                              <w:t>.</w:t>
                            </w:r>
                          </w:p>
                          <w:p w:rsidR="003971D6" w:rsidRPr="00326A31" w:rsidRDefault="003F0F90" w:rsidP="003971D6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Перечень заданий на разработку специализированных (новых) технических средств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3971D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3971D6" w:rsidRPr="00945CCC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3971D6" w:rsidRPr="00945CCC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<v:textbox inset="0,0,0,0">
                        <w:txbxContent>
                          <w:p w:rsidR="003971D6" w:rsidRPr="005E4A3B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3971D6" w:rsidRPr="000411E6" w:rsidRDefault="003971D6" w:rsidP="003971D6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7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2gkR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TaCREwwAAANwAAAAP&#10;AAAAAAAAAAAAAAAAAKoCAABkcnMvZG93bnJldi54bWxQSwUGAAAAAAQABAD6AAAAmgMAAAAA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3971D6" w:rsidRPr="006C5C53" w:rsidRDefault="003971D6" w:rsidP="003971D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AT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pB/Dq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awE7HAAAA3AAAAA8AAAAAAAAAAAAAAAAAmAIAAGRy&#10;cy9kb3ducmV2LnhtbFBLBQYAAAAABAAEAPUAAACMAwAAAAA=&#10;" filled="f" stroked="f">
                  <v:textbox inset="1pt,.4mm,1pt,1pt">
                    <w:txbxContent>
                      <w:p w:rsidR="003971D6" w:rsidRPr="006C5C53" w:rsidRDefault="003971D6" w:rsidP="003971D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1D6" w:rsidRDefault="00EE76F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7152" behindDoc="0" locked="1" layoutInCell="1" allowOverlap="1" wp14:anchorId="77B78DD9" wp14:editId="57C9C0A8">
              <wp:simplePos x="0" y="0"/>
              <wp:positionH relativeFrom="page">
                <wp:posOffset>17780</wp:posOffset>
              </wp:positionH>
              <wp:positionV relativeFrom="page">
                <wp:posOffset>288290</wp:posOffset>
              </wp:positionV>
              <wp:extent cx="10497600" cy="7092000"/>
              <wp:effectExtent l="1352550" t="0" r="18415" b="33020"/>
              <wp:wrapNone/>
              <wp:docPr id="673" name="Группа 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0497600" cy="7092000"/>
                        <a:chOff x="0" y="0"/>
                        <a:chExt cx="10497430" cy="7092000"/>
                      </a:xfrm>
                    </wpg:grpSpPr>
                    <wpg:grpSp>
                      <wpg:cNvPr id="674" name="Группа 674"/>
                      <wpg:cNvGrpSpPr/>
                      <wpg:grpSpPr>
                        <a:xfrm>
                          <a:off x="0" y="0"/>
                          <a:ext cx="10332000" cy="7092000"/>
                          <a:chOff x="0" y="0"/>
                          <a:chExt cx="10332000" cy="7092000"/>
                        </a:xfrm>
                      </wpg:grpSpPr>
                      <wpg:grpSp>
                        <wpg:cNvPr id="675" name="Группа 675"/>
                        <wpg:cNvGrpSpPr/>
                        <wpg:grpSpPr>
                          <a:xfrm>
                            <a:off x="5146324" y="6695609"/>
                            <a:ext cx="5151600" cy="378000"/>
                            <a:chOff x="0" y="0"/>
                            <a:chExt cx="5151030" cy="378356"/>
                          </a:xfrm>
                        </wpg:grpSpPr>
                        <wps:wsp>
                          <wps:cNvPr id="676" name="Поле 676"/>
                          <wps:cNvSpPr txBox="1"/>
                          <wps:spPr>
                            <a:xfrm rot="10800000">
                              <a:off x="0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6F5C60"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7" name="Поле 677"/>
                          <wps:cNvSpPr txBox="1"/>
                          <wps:spPr>
                            <a:xfrm rot="10800000">
                              <a:off x="126295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8" name="Поле 678"/>
                          <wps:cNvSpPr txBox="1"/>
                          <wps:spPr>
                            <a:xfrm rot="10800000">
                              <a:off x="216377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9" name="Поле 679"/>
                          <wps:cNvSpPr txBox="1"/>
                          <wps:spPr>
                            <a:xfrm rot="10800000">
                              <a:off x="3064598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0" name="Поле 680"/>
                          <wps:cNvSpPr txBox="1"/>
                          <wps:spPr>
                            <a:xfrm rot="10800000">
                              <a:off x="4323030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1" name="Поле 681"/>
                          <wps:cNvSpPr txBox="1"/>
                          <wps:spPr>
                            <a:xfrm rot="10800000">
                              <a:off x="0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2" name="Поле 682"/>
                          <wps:cNvSpPr txBox="1"/>
                          <wps:spPr>
                            <a:xfrm rot="10800000">
                              <a:off x="126295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093397" w:rsidRDefault="00EE76F1" w:rsidP="00EE76F1">
                                <w:pPr>
                                  <w:pStyle w:val="34f3"/>
                                  <w:rPr>
                                    <w:lang w:val="ru-RU"/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3" name="Поле 683"/>
                          <wps:cNvSpPr txBox="1"/>
                          <wps:spPr>
                            <a:xfrm rot="10800000">
                              <a:off x="216377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4" name="Поле 684"/>
                          <wps:cNvSpPr txBox="1"/>
                          <wps:spPr>
                            <a:xfrm rot="10800000">
                              <a:off x="3064598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5" name="Поле 685"/>
                          <wps:cNvSpPr txBox="1"/>
                          <wps:spPr>
                            <a:xfrm rot="10800000">
                              <a:off x="4323030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76F1" w:rsidRPr="006F5C60" w:rsidRDefault="00EE76F1" w:rsidP="00EE76F1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686" name="Группа 686"/>
                        <wpg:cNvGrpSpPr/>
                        <wpg:grpSpPr>
                          <a:xfrm rot="16200000">
                            <a:off x="1620000" y="-162000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Pr id="687" name="Группа 687"/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Pr id="688" name="Группа 688"/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8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90" name="Группа 69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91" name="Группа 69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92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3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4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5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96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97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8" name="Группа 698"/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99" name="Группа 699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700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1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2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4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5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7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8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9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10" name="Группа 710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711" name="Группа 711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12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CB1016" w:rsidRDefault="00EE76F1" w:rsidP="00EE76F1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3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5374BE" w:rsidRDefault="00EE76F1" w:rsidP="00EE76F1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DB5203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4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Default="00EE76F1" w:rsidP="00EE76F1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FB76B6">
                                        <w:t>A.B.XXX.В</w:t>
                                      </w:r>
                                      <w:proofErr w:type="gramStart"/>
                                      <w:r w:rsidR="00FB76B6">
                                        <w:t>9</w:t>
                                      </w:r>
                                      <w:proofErr w:type="gramEnd"/>
                                      <w:r w:rsidR="00FB76B6">
                                        <w:t>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15" name="Группа 715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71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945CCC" w:rsidRDefault="00EE76F1" w:rsidP="00EE76F1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Default="00EE76F1" w:rsidP="00EE76F1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5E4A3B" w:rsidRDefault="00EE76F1" w:rsidP="00EE76F1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0411E6" w:rsidRDefault="00EE76F1" w:rsidP="00EE76F1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0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5E4A3B" w:rsidRDefault="00EE76F1" w:rsidP="00EE76F1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1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945CCC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945CCC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5E4A3B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5E4A3B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0411E6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76F1" w:rsidRPr="000411E6" w:rsidRDefault="00EE76F1" w:rsidP="00EE76F1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  <wpg:grpSp>
                      <wpg:cNvPr id="729" name="Группа 729"/>
                      <wpg:cNvGrpSpPr/>
                      <wpg:grpSpPr>
                        <a:xfrm rot="16200000">
                          <a:off x="8794630" y="2005641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3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76F1" w:rsidRPr="006C5C53" w:rsidRDefault="00EE76F1" w:rsidP="00EE76F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3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76F1" w:rsidRPr="006C5C53" w:rsidRDefault="00EE76F1" w:rsidP="00EE76F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73" o:spid="_x0000_s1228" style="position:absolute;left:0;text-align:left;margin-left:1.4pt;margin-top:22.7pt;width:826.6pt;height:558.45pt;rotation:180;z-index:251697152;mso-position-horizontal-relative:page;mso-position-vertical-relative:page;mso-width-relative:margin;mso-height-relative:margin" coordsize="104974,7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">
              <v:group id="Группа 674" o:spid="_x0000_s1229" style="position:absolute;width:103320;height:70920" coordsize="103320,70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FMiR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t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UyJHxgAAANwA&#10;AAAPAAAAAAAAAAAAAAAAAKoCAABkcnMvZG93bnJldi54bWxQSwUGAAAAAAQABAD6AAAAnQMAAAAA&#10;">
                <v:group id="Группа 675" o:spid="_x0000_s1230" style="position:absolute;left:51463;top:66956;width:51516;height:3780" coordsize="51510,3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+H3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ePJ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Mfh9z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676" o:spid="_x0000_s1231" type="#_x0000_t202" style="position:absolute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oasQA&#10;AADcAAAADwAAAGRycy9kb3ducmV2LnhtbESP3WoCMRSE7wXfIRyhdzVrKatsjSKWlioo+NP7w+Z0&#10;s3VzsiTpur59Uyh4OczMN8x82dtGdORD7VjBZJyBIC6drrlScD69Pc5AhIissXFMCm4UYLkYDuZY&#10;aHflA3XHWIkE4VCgAhNjW0gZSkMWw9i1xMn7ct5iTNJXUnu8Jrht5FOW5dJizWnBYEtrQ+Xl+GMV&#10;bO0mfs92nl6b/fs26I4/zTMr9TDqVy8gIvXxHv5vf2gF+TSHvzPpCM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jqGrEAAAA3AAAAA8AAAAAAAAAAAAAAAAAmAIAAGRycy9k&#10;b3ducmV2LnhtbFBLBQYAAAAABAAEAPUAAACJAwAAAAA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F5C60">
                            <w:t>Подп. и дата</w:t>
                          </w:r>
                        </w:p>
                      </w:txbxContent>
                    </v:textbox>
                  </v:shape>
                  <v:shape id="Поле 677" o:spid="_x0000_s1232" type="#_x0000_t202" style="position:absolute;left:12629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N8cMA&#10;AADcAAAADwAAAGRycy9kb3ducmV2LnhtbESP3WoCMRSE7wu+QzhC72rWIiqrUUSptEIF/+4Pm+Nm&#10;dXOyJOm6ffumUOjlMDPfMPNlZ2vRkg+VYwXDQQaCuHC64lLB+fT2MgURIrLG2jEp+KYAy0XvaY65&#10;dg8+UHuMpUgQDjkqMDE2uZShMGQxDFxDnLyr8xZjkr6U2uMjwW0tX7NsLC1WnBYMNrQ2VNyPX1bB&#10;zn7E2/TT06beb3dBt3wxI1bqud+tZiAidfE//Nd+1wrGkwn8nklHQC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8N8cMAAADcAAAADwAAAAAAAAAAAAAAAACYAgAAZHJzL2Rv&#10;d25yZXYueG1sUEsFBgAAAAAEAAQA9QAAAIg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Поле 678" o:spid="_x0000_s1233" type="#_x0000_t202" style="position:absolute;left:21637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Zg8AA&#10;AADcAAAADwAAAGRycy9kb3ducmV2LnhtbERPTWsCMRC9F/ofwhS81awiVlajSIuigoLa3ofNuNl2&#10;M1mSuK7/3hyEHh/ve7bobC1a8qFyrGDQz0AQF05XXCr4Pq/eJyBCRNZYOyYFdwqwmL++zDDX7sZH&#10;ak+xFCmEQ44KTIxNLmUoDFkMfdcQJ+7ivMWYoC+l9nhL4baWwywbS4sVpwaDDX0aKv5OV6tgZ7fx&#10;d7L39FUf1rugW/4xI1aq99YtpyAidfFf/HRvtILxR1qbzqQj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CZg8AAAADcAAAADwAAAAAAAAAAAAAAAACYAgAAZHJzL2Rvd25y&#10;ZXYueG1sUEsFBgAAAAAEAAQA9QAAAIU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Взамен инв. №</w:t>
                          </w:r>
                        </w:p>
                      </w:txbxContent>
                    </v:textbox>
                  </v:shape>
                  <v:shape id="Поле 679" o:spid="_x0000_s1234" type="#_x0000_t202" style="position:absolute;left:30645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8GMMA&#10;AADcAAAADwAAAGRycy9kb3ducmV2LnhtbESPQWsCMRSE74X+h/AEbzVrEbWrUcSiWMFCbb0/Ns/N&#10;2s3LksR1+++bgtDjMDPfMPNlZ2vRkg+VYwXDQQaCuHC64lLB1+fmaQoiRGSNtWNS8EMBlovHhznm&#10;2t34g9pjLEWCcMhRgYmxyaUMhSGLYeAa4uSdnbcYk/Sl1B5vCW5r+ZxlY2mx4rRgsKG1oeL7eLUK&#10;9vYtXqYHT6/1+3YfdMsnM2Kl+r1uNQMRqYv/4Xt7pxWMJy/wdyYdAb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8GMMAAADcAAAADwAAAAAAAAAAAAAAAACYAgAAZHJzL2Rv&#10;d25yZXYueG1sUEsFBgAAAAAEAAQA9QAAAIg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Поле 680" o:spid="_x0000_s1235" type="#_x0000_t202" style="position:absolute;left:43230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PlosAA&#10;AADcAAAADwAAAGRycy9kb3ducmV2LnhtbERPXWvCMBR9H/gfwh34NtOJSOmMZUwUFTaYm++X5tp0&#10;a25KEtv6783DYI+H870qR9uKnnxoHCt4nmUgiCunG64VfH9tn3IQISJrbB2TghsFKNeThxUW2g38&#10;Sf0p1iKFcChQgYmxK6QMlSGLYeY64sRdnLcYE/S11B6HFG5bOc+ypbTYcGow2NGboer3dLUKjvYQ&#10;f/J3T5v2Y3cMuuezWbBS08fx9QVEpDH+i//ce61gmaf56Uw6An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PlosAAAADcAAAADwAAAAAAAAAAAAAAAACYAgAAZHJzL2Rvd25y&#10;ZXYueG1sUEsFBgAAAAAEAAQA9QAAAIU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подл.</w:t>
                          </w:r>
                        </w:p>
                      </w:txbxContent>
                    </v:textbox>
                  </v:shape>
                  <v:shape id="Поле 681" o:spid="_x0000_s1236" type="#_x0000_t202" style="position:absolute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9AOcMA&#10;AADcAAAADwAAAGRycy9kb3ducmV2LnhtbESP3WoCMRSE7wu+QziCdzVrKbKsRhGlpQot1J/7w+a4&#10;Wd2cLEm6rm9vCoVeDjPzDTNf9rYRHflQO1YwGWcgiEuna64UHA9vzzmIEJE1No5JwZ0CLBeDpzkW&#10;2t34m7p9rESCcChQgYmxLaQMpSGLYexa4uSdnbcYk/SV1B5vCW4b+ZJlU2mx5rRgsKW1ofK6/7EK&#10;dnYbL/mnp03z9b4LuuOTeWWlRsN+NQMRqY//4b/2h1YwzSfwey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9AOcMAAADcAAAADwAAAAAAAAAAAAAAAACYAgAAZHJzL2Rv&#10;d25yZXYueG1sUEsFBgAAAAAEAAQA9QAAAIg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2" o:spid="_x0000_s1237" type="#_x0000_t202" style="position:absolute;left:12629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3eTsMA&#10;AADcAAAADwAAAGRycy9kb3ducmV2LnhtbESPUWvCMBSF34X9h3AHvmk6GVKqUcbGZAoT7Ob7pbk2&#10;dc1NSWLt/v0yEHw8nHO+w1muB9uKnnxoHCt4mmYgiCunG64VfH+9T3IQISJrbB2Tgl8KsF49jJZY&#10;aHflA/VlrEWCcChQgYmxK6QMlSGLYeo64uSdnLcYk/S11B6vCW5bOcuyubTYcFow2NGroeqnvFgF&#10;O7uN5/zT01u73+yC7vlonlmp8ePwsgARaYj38K39oRXM8xn8n0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3eTsMAAADcAAAADwAAAAAAAAAAAAAAAACYAgAAZHJzL2Rv&#10;d25yZXYueG1sUEsFBgAAAAAEAAQA9QAAAIgDAAAAAA==&#10;" filled="f" stroked="f" strokeweight="0">
                    <v:textbox inset="0,0,0,0">
                      <w:txbxContent>
                        <w:p w:rsidR="00EE76F1" w:rsidRPr="00093397" w:rsidRDefault="00EE76F1" w:rsidP="00EE76F1">
                          <w:pPr>
                            <w:pStyle w:val="34f3"/>
                            <w:rPr>
                              <w:lang w:val="ru-RU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3" o:spid="_x0000_s1238" type="#_x0000_t202" style="position:absolute;left:21637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71cQA&#10;AADcAAAADwAAAGRycy9kb3ducmV2LnhtbESP3WoCMRSE7wu+QzhC7zRrW2TZGkUsihUq+NP7w+Z0&#10;s3VzsiRx3b59UxB6OczMN8xs0dtGdORD7VjBZJyBIC6drrlScD6tRzmIEJE1No5JwQ8FWMwHDzMs&#10;tLvxgbpjrESCcChQgYmxLaQMpSGLYexa4uR9OW8xJukrqT3eEtw28inLptJizWnBYEsrQ+XleLUK&#10;dvY9fucfnt6a/WYXdMef5oWVehz2y1cQkfr4H763t1rBNH+GvzPpCM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Be9XEAAAA3AAAAA8AAAAAAAAAAAAAAAAAmAIAAGRycy9k&#10;b3ducmV2LnhtbFBLBQYAAAAABAAEAPUAAACJAwAAAAA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4" o:spid="_x0000_s1239" type="#_x0000_t202" style="position:absolute;left:30645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jocMA&#10;AADcAAAADwAAAGRycy9kb3ducmV2LnhtbESPUWvCMBSF3wf+h3CFvc10Q6RUo8jGxiZMWNX3S3Nt&#10;qs1NSbJa/70ZCHs8nHO+w1msBtuKnnxoHCt4nmQgiCunG64V7HfvTzmIEJE1to5JwZUCrJajhwUW&#10;2l34h/oy1iJBOBSowMTYFVKGypDFMHEdcfKOzluMSfpaao+XBLetfMmymbTYcFow2NGroepc/loF&#10;G/sVT/m3p7d2+7EJuueDmbJSj+NhPQcRaYj/4Xv7UyuY5VP4O5OO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jjocMAAADcAAAADwAAAAAAAAAAAAAAAACYAgAAZHJzL2Rv&#10;d25yZXYueG1sUEsFBgAAAAAEAAQA9QAAAIgDAAAAAA=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5" o:spid="_x0000_s1240" type="#_x0000_t202" style="position:absolute;left:43230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RGOsQA&#10;AADcAAAADwAAAGRycy9kb3ducmV2LnhtbESP3WoCMRSE7wu+QzhC7zRraWXZGkUsihUq+NP7w+Z0&#10;s3VzsiRx3b59UxB6OczMN8xs0dtGdORD7VjBZJyBIC6drrlScD6tRzmIEJE1No5JwQ8FWMwHDzMs&#10;tLvxgbpjrESCcChQgYmxLaQMpSGLYexa4uR9OW8xJukrqT3eEtw28inLptJizWnBYEsrQ+XleLUK&#10;dvY9fucfnt6a/WYXdMef5pmVehz2y1cQkfr4H763t1rBNH+BvzPpCM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kRjrEAAAA3AAAAA8AAAAAAAAAAAAAAAAAmAIAAGRycy9k&#10;b3ducmV2LnhtbFBLBQYAAAAABAAEAPUAAACJAwAAAAA=&#10;" filled="f" stroked="f" strokeweight="0">
                    <v:textbox inset="0,0,0,0">
                      <w:txbxContent>
                        <w:p w:rsidR="00EE76F1" w:rsidRPr="006F5C60" w:rsidRDefault="00EE76F1" w:rsidP="00EE76F1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686" o:spid="_x0000_s1241" style="position:absolute;left:16200;top:-16200;width:70920;height:103320;rotation:-9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mUPgxgAAANwA&#10;AAAPAAAAAAAAAAAAAAAAAKoCAABkcnMvZG93bnJldi54bWxQSwUGAAAAAAQABAD6AAAAnQMAAAAA&#10;">
                  <v:group id="Группа 687" o:spid="_x0000_s124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<v:group id="Группа 688" o:spid="_x0000_s124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    <v:rect id="Rectangle 91" o:spid="_x0000_s124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rG8QA&#10;AADcAAAADwAAAGRycy9kb3ducmV2LnhtbESPT2sCMRTE74LfITzBmyYV3OrWKGopWm/+gV4fm+fu&#10;0s3LkqS6/famUPA4zMxvmMWqs424kQ+1Yw0vYwWCuHCm5lLD5fwxmoEIEdlg45g0/FKA1bLfW2Bu&#10;3J2PdDvFUiQIhxw1VDG2uZShqMhiGLuWOHlX5y3GJH0pjcd7gttGTpTKpMWa00KFLW0rKr5PP1bD&#10;9aI+X8+R1putn08P7+or26ud1sNBt34DEamLz/B/e280ZLM5/J1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maxvEAAAA3AAAAA8AAAAAAAAAAAAAAAAAmAIAAGRycy9k&#10;b3ducmV2LnhtbFBLBQYAAAAABAAEAPUAAACJAwAAAAA=&#10;" filled="f" strokeweight="1.5pt">
                        <v:textbox inset=",1mm"/>
                      </v:rect>
                      <v:group id="Группа 690" o:spid="_x0000_s12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            <v:group id="Группа 691" o:spid="_x0000_s124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hnJ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U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KGclxgAAANwA&#10;AAAPAAAAAAAAAAAAAAAAAKoCAABkcnMvZG93bnJldi54bWxQSwUGAAAAAAQABAD6AAAAnQMAAAAA&#10;">
                          <v:line id="Line 76" o:spid="_x0000_s124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lMWcQAAADcAAAADwAAAGRycy9kb3ducmV2LnhtbESPQWvCQBSE7wX/w/KE3urGHEIbXUUE&#10;QWkPrQpeH9mXbDD7NuyuJv57t1DocZiZb5jlerSduJMPrWMF81kGgrhyuuVGwfm0e3sHESKyxs4x&#10;KXhQgPVq8rLEUruBf+h+jI1IEA4lKjAx9qWUoTJkMcxcT5y82nmLMUnfSO1xSHDbyTzLCmmx5bRg&#10;sKetoep6vFkF8vA5fPtdfq6bet+7y8F8FcOo1Ot03CxARBrjf/ivvdcKio8cfs+kIyB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+UxZxAAAANwAAAAPAAAAAAAAAAAA&#10;AAAAAKECAABkcnMvZG93bnJldi54bWxQSwUGAAAAAAQABAD5AAAAkgMAAAAA&#10;" strokeweight="1.5pt"/>
                          <v:line id="Line 77" o:spid="_x0000_s124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pwsQAAADcAAAADwAAAGRycy9kb3ducmV2LnhtbESPQWsCMRSE7wX/Q3iCt5qtwl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tenCxAAAANwAAAAPAAAAAAAAAAAA&#10;AAAAAKECAABkcnMvZG93bnJldi54bWxQSwUGAAAAAAQABAD5AAAAkgMAAAAA&#10;" strokeweight="1.5pt"/>
                          <v:line id="Line 78" o:spid="_x0000_s124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xxtsQAAADcAAAADwAAAGRycy9kb3ducmV2LnhtbESPQWsCMRSE7wX/Q3iCt5qtyF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HG2xAAAANwAAAAPAAAAAAAAAAAA&#10;AAAAAKECAABkcnMvZG93bnJldi54bWxQSwUGAAAAAAQABAD5AAAAkgMAAAAA&#10;" strokeweight="1.5pt"/>
                          <v:line id="Line 79" o:spid="_x0000_s125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DULcQAAADcAAAADwAAAGRycy9kb3ducmV2LnhtbESPQWsCMRSE7wX/Q3iCt5qt4F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ENQtxAAAANwAAAAPAAAAAAAAAAAA&#10;AAAAAKECAABkcnMvZG93bnJldi54bWxQSwUGAAAAAAQABAD5AAAAkgMAAAAA&#10;" strokeweight="1.5pt"/>
                        </v:group>
                        <v:line id="Line 92" o:spid="_x0000_s125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JKWsQAAADc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6Ww+NMOgKy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wkpaxAAAANwAAAAPAAAAAAAAAAAA&#10;AAAAAKECAABkcnMvZG93bnJldi54bWxQSwUGAAAAAAQABAD5AAAAkgMAAAAA&#10;" strokeweight="1.5pt"/>
                      </v:group>
                    </v:group>
                    <v:rect id="Rectangle 74" o:spid="_x0000_s12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zML8QA&#10;AADcAAAADwAAAGRycy9kb3ducmV2LnhtbESPW2sCMRSE3wv9D+EU+qZJha66NYoXipc3L9DXw+a4&#10;u3RzsiRRt//eCEIfh5n5hpnMOtuIK/lQO9bw0VcgiAtnai41nI7fvRGIEJENNo5Jwx8FmE1fXyaY&#10;G3fjPV0PsRQJwiFHDVWMbS5lKCqyGPquJU7e2XmLMUlfSuPxluC2kQOlMmmx5rRQYUvLiorfw8Vq&#10;OJ/UdniMNF8s/fhzt1I/2UattX5/6+ZfICJ18T/8bG+Mhmw8hMeZdAT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szC/EAAAA3AAAAA8AAAAAAAAAAAAAAAAAmAIAAGRycy9k&#10;b3ducmV2LnhtbFBLBQYAAAAABAAEAPUAAACJAwAAAAA=&#10;" filled="f" strokeweight="1.5pt">
                      <v:textbox inset=",1mm"/>
                    </v:rect>
                  </v:group>
                  <v:group id="Группа 698" o:spid="_x0000_s12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  <v:group id="Группа 699" o:spid="_x0000_s12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      <v:line id="Line 102" o:spid="_x0000_s12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MMN8QAAADcAAAADwAAAGRycy9kb3ducmV2LnhtbERPz2vCMBS+D/wfwht4kZlYYRudUdym&#10;ILvpBmO3R/PalDUvXRNt9a83B2HHj+/3YjW4RpyoC7VnDbOpAkFceFNzpeHrc/vwDCJEZIONZ9Jw&#10;pgCr5ehugbnxPe/pdIiVSCEcctRgY2xzKUNhyWGY+pY4caXvHMYEu0qaDvsU7hqZKfUoHdacGiy2&#10;9Gap+D0cnYZ5+bOZ/M3fZ1lWq4/SXvri9bvSenw/rF9ARBriv/jm3hkNT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4ww3xAAAANwAAAAPAAAAAAAAAAAA&#10;AAAAAKECAABkcnMvZG93bnJldi54bWxQSwUGAAAAAAQABAD5AAAAkgMAAAAA&#10;" strokeweight="1.5pt">
                        <v:stroke startarrowwidth="narrow" startarrowlength="short" endarrowwidth="narrow" endarrowlength="short"/>
                      </v:line>
                      <v:line id="Line 112" o:spid="_x0000_s12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8dV8YAAADc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zkZwPZOOgJ5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/HVf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2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2DI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x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tgy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QBucQAAADcAAAADwAAAGRycy9kb3ducmV2LnhtbESPQWvCQBSE70L/w/IEb3VjRRNTV4lS&#10;iyAI1eL5kX1Ngtm3Ibs18d93hYLHYWa+YZbr3tTiRq2rLCuYjCMQxLnVFRcKvs+71wSE88gaa8uk&#10;4E4O1quXwRJTbTv+otvJFyJA2KWooPS+SaV0eUkG3dg2xMH7sa1BH2RbSN1iF+Cmlm9RNJcGKw4L&#10;JTa0LSm/nn6NgpnZxIfu/LmYZx+xIX+ZJMdsp9Ro2GfvIDz1/hn+b++1gjiawuN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dAG5xAAAANwAAAAPAAAAAAAAAAAA&#10;AAAAAKECAABkcnMvZG93bnJldi54bWxQSwUGAAAAAAQABAD5AAAAkgMAAAAA&#10;" strokecolor="windowText" strokeweight="1.5pt"/>
                      <v:line id="Line 98" o:spid="_x0000_s12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gKNMcAAADcAAAADwAAAGRycy9kb3ducmV2LnhtbESPQUsDMRSE7wX/Q3hCL9Im3Yota9Oi&#10;VUF6sy0Ub4/N283i5mXdxO7qrzeC0OMwM98wq83gGnGmLtSeNcymCgRx4U3NlYbj4WWyBBEissHG&#10;M2n4pgCb9dVohbnxPb/ReR8rkSAcctRgY2xzKUNhyWGY+pY4eaXvHMYku0qaDvsEd43MlLqTDmtO&#10;CxZb2loqPvZfTsO8fH+++Zw/zbKsVrvS/vTF46nSenw9PNyDiDTES/i//Wo0LNQt/J1JR0C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2Ao0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QbVMYAAADcAAAADwAAAGRycy9kb3ducmV2LnhtbESPUWvCQBCE3wv+h2MLfSl6acFTUk8R&#10;QRAKhVpLX7e5bRLM7aW5VaO/vicIfRxm5htmtuh9o47UxTqwhadRBoq4CK7m0sLuYz2cgoqC7LAJ&#10;TBbOFGExH9zNMHfhxO903EqpEoRjjhYqkTbXOhYVeYyj0BIn7yd0HiXJrtSuw1OC+0Y/Z5nRHmtO&#10;CxW2tKqo2G8P3sInXko5v34/vu2Nkd3XrzmsJsbah/t++QJKqJf/8K29cRYm2RiuZ9IR0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EG1T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aFI8YAAADc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MMgP/Z9IR0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hS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2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qUQ8cAAADcAAAADwAAAGRycy9kb3ducmV2LnhtbESPT2sCMRTE70K/Q3iFXkQTV6hla5Ta&#10;P1C8aQvS22PzdrN087JuUnf10zdCocdhZn7DLNeDa8SJulB71jCbKhDEhTc1Vxo+P94mDyBCRDbY&#10;eCYNZwqwXt2Mlpgb3/OOTvtYiQThkKMGG2ObSxkKSw7D1LfEySt95zAm2VXSdNgnuGtkptS9dFhz&#10;WrDY0rOl4nv/4zTMy6/X8XH+MsuyWm1Le+mLzaHS+u52eHoEEWmI/+G/9rvRsFALuJ5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CpRD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achMYAAADc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mMi3IiMioH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mnITGAAAA3AAAAA8AAAAAAAAA&#10;AAAAAAAAoQIAAGRycy9kb3ducmV2LnhtbFBLBQYAAAAABAAEAPkAAACUAwAAAAA=&#10;">
                        <v:stroke startarrowwidth="narrow" startarrowlength="short" endarrowwidth="narrow" endarrowlength="short"/>
                      </v:line>
                      <v:line id="Line 133" o:spid="_x0000_s12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kRUcYAAADcAAAADwAAAGRycy9kb3ducmV2LnhtbESPQWvCQBSE7wX/w/IKvYhu2sNaU1cR&#10;QRAKhVpLr6/Z1ySYfZtmnxr99W5B6HGYmW+Y2aL3jTpSF+vAFh7HGSjiIriaSwu7j/XoGVQUZIdN&#10;YLJwpgiL+eBuhrkLJ36n41ZKlSAcc7RQibS51rGoyGMch5Y4eT+h8yhJdqV2HZ4S3Df6KcuM9lhz&#10;WqiwpVVFxX578BY+8VLK+fV7+LY3RnZfv+awmhhrH+775QsooV7+w7f2xlmYZFP4O5OOgJ5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iJEVH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710" o:spid="_x0000_s12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bOec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Vs55wwAAANwAAAAP&#10;AAAAAAAAAAAAAAAAAKoCAABkcnMvZG93bnJldi54bWxQSwUGAAAAAAQABAD6AAAAmgMAAAAA&#10;">
                      <v:group id="Группа 711" o:spid="_x0000_s12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pr4sUAAADcAAAADwAAAGRycy9kb3ducmV2LnhtbESPQWvCQBSE7wX/w/KE&#10;3upmlbYSXUWklh5EqAri7ZF9JsHs25DdJvHfu4LQ4zAz3zDzZW8r0VLjS8ca1CgBQZw5U3Ku4XjY&#10;vE1B+IBssHJMGm7kYbkYvMwxNa7jX2r3IRcRwj5FDUUIdSqlzwqy6EeuJo7exTUWQ5RNLk2DXYTb&#10;So6T5ENaLDkuFFjTuqDsuv+zGr477FYT9dVur5f17Xx43522irR+HfarGYhAffgPP9s/RsOn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caa+LFAAAA3AAA&#10;AA8AAAAAAAAAAAAAAAAAqgIAAGRycy9kb3ducmV2LnhtbFBLBQYAAAAABAAEAPoAAACcAwAAAAA=&#10;">
                        <v:rect id="Rectangle 123" o:spid="_x0000_s12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b6wsUA&#10;AADcAAAADwAAAGRycy9kb3ducmV2LnhtbESPT2vCQBTE7wW/w/IEL6VuDKVKdBNaQS148k9Lj4/s&#10;M4lm38bsqum37woFj8P8ZoaZZZ2pxZVaV1lWMBpGIIhzqysuFOx3i5cJCOeRNdaWScEvOcjS3tMM&#10;E21vvKHr1hcilLBLUEHpfZNI6fKSDLqhbYiDd7CtQR9kW0jd4i2Um1rGUfQmDVYcFkpsaF5Sftpe&#10;jIJzfFwHVH49r19/eL/8Xm0+5qzUoN+9T0F46vwD/k9/agXjUQz3M+EIy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NvrC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EE76F1" w:rsidRPr="00CB1016" w:rsidRDefault="00EE76F1" w:rsidP="00EE76F1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pfWcQA&#10;AADcAAAADwAAAGRycy9kb3ducmV2LnhtbESPT2vCQBTE74LfYXmCF9GNVlSiq7SCreDJv3h8ZJ9J&#10;bPZtmt1q/PZdoeBxmN/MMLNFbQpxo8rllhX0exEI4sTqnFMFh/2qOwHhPLLGwjIpeJCDxbzZmGGs&#10;7Z23dNv5VIQSdjEqyLwvYyldkpFB17MlcfAutjLog6xSqSu8h3JTyEEUjaTBnMNChiUtM0q+d79G&#10;wc/gugmoPHY2wzMfPk9f248lK9Vu1e9TEJ5q/4L/02utYNx/g+eZc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6X1nEAAAA3AAAAA8AAAAAAAAAAAAAAAAAmAIAAGRycy9k&#10;b3ducmV2LnhtbFBLBQYAAAAABAAEAPUAAACJAwAAAAA=&#10;" filled="f" stroked="f">
                          <v:textbox style="layout-flow:vertical" inset="1pt,.4mm,1pt,1pt">
                            <w:txbxContent>
                              <w:p w:rsidR="00EE76F1" w:rsidRPr="005374BE" w:rsidRDefault="00EE76F1" w:rsidP="00EE76F1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DB5203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PHLcQA&#10;AADcAAAADwAAAGRycy9kb3ducmV2LnhtbESPS4vCQBCE74L/YWjBi6wTRdYl6ygq+ABPPtljk+lN&#10;smZ6YmbU+O8dYcFjUV9VUaNJbQpxo8rllhX0uhEI4sTqnFMFh/3i4wuE88gaC8uk4EEOJuNmY4Sx&#10;tnfe0m3nUxFK2MWoIPO+jKV0SUYGXdeWxMH7tZVBH2SVSl3hPZSbQvaj6FMazDksZFjSPKPkvLsa&#10;BZf+3yag8tjZDH74sDyttrM5K9Vu1dNvEJ5q/4b/02utYNgbwOtMOAJy/A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Txy3EAAAA3AAAAA8AAAAAAAAAAAAAAAAAmAIAAGRycy9k&#10;b3ducmV2LnhtbFBLBQYAAAAABAAEAPUAAACJAwAAAAA=&#10;" filled="f" stroked="f">
                          <v:textbox style="layout-flow:vertical" inset="1pt,.4mm,1pt,1pt">
                            <w:txbxContent>
                              <w:p w:rsidR="00EE76F1" w:rsidRDefault="00EE76F1" w:rsidP="00EE76F1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FB76B6">
                                  <w:t>A.B.XXX.В</w:t>
                                </w:r>
                                <w:proofErr w:type="gramStart"/>
                                <w:r w:rsidR="00FB76B6">
                                  <w:t>9</w:t>
                                </w:r>
                                <w:proofErr w:type="gramEnd"/>
                                <w:r w:rsidR="00FB76B6">
                                  <w:t>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15" o:spid="_x0000_s12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      <v:rect id="Rectangle 119" o:spid="_x0000_s12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pXYMQA&#10;AADcAAAADwAAAGRycy9kb3ducmV2LnhtbESPQWsCMRSE74L/ITyhN81uD9uyGkVsCy09qcVeH5vn&#10;ZnXzsk2yuv33jVDwOMzMN8xiNdhWXMiHxrGCfJaBIK6cbrhW8LV/mz6DCBFZY+uYFPxSgNVyPFpg&#10;qd2Vt3TZxVokCIcSFZgYu1LKUBmyGGauI07e0XmLMUlfS+3xmuC2lY9ZVkiLDacFgx1tDFXnXW8V&#10;xDUfDv1r93P6Phfm5cN/7vPeK/UwGdZzEJGGeA//t9+1gqe8gNu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qV2DEAAAA3AAAAA8AAAAAAAAAAAAAAAAAmAIAAGRycy9k&#10;b3ducmV2LnhtbFBLBQYAAAAABAAEAPUAAACJAwAAAAA=&#10;" filled="f" stroked="f">
                          <v:textbox style="layout-flow:vertical" inset="0,0,0,0">
                            <w:txbxContent>
                              <w:p w:rsidR="00EE76F1" w:rsidRPr="00945CCC" w:rsidRDefault="00EE76F1" w:rsidP="00EE76F1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by+8UA&#10;AADcAAAADwAAAGRycy9kb3ducmV2LnhtbESPT2sCMRTE7wW/Q3iCt5pdD1q2RhGtYOnJP9jrY/O6&#10;2bp52SZZ3X77Rih4HGbmN8x82dtGXMmH2rGCfJyBIC6drrlScDpun19AhIissXFMCn4pwHIxeJpj&#10;od2N93Q9xEokCIcCFZgY20LKUBqyGMauJU7el/MWY5K+ktrjLcFtIydZNpUWa04LBltaGyovh84q&#10;iCs+n7u39uf78zI1m3f/ccw7r9Ro2K9eQUTq4yP8395pBbN8Bvc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vL7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Default="00EE76F1" w:rsidP="00EE76F1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lmicEA&#10;AADcAAAADwAAAGRycy9kb3ducmV2LnhtbERPu27CMBTdK/EP1kXqVpx0oFXAIARFourEQ7BexZc4&#10;EF8H24H07+sBqePReU/nvW3EnXyoHSvIRxkI4tLpmisFh/367RNEiMgaG8ek4JcCzGeDlykW2j14&#10;S/ddrEQK4VCgAhNjW0gZSkMWw8i1xIk7O28xJugrqT0+Urht5HuWjaXFmlODwZaWhsrrrrMK4oKP&#10;x+6rvV1O17FZffuffd55pV6H/WICIlIf/8VP90Yr+MjT2nQmHQE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5Zon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EE76F1" w:rsidRPr="005E4A3B" w:rsidRDefault="00EE76F1" w:rsidP="00EE76F1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XDEsUA&#10;AADcAAAADwAAAGRycy9kb3ducmV2LnhtbESPQWsCMRSE74L/IbxCb5pdD7ZujSLaQounquj1sXnd&#10;bN28bJOsbv+9KRQ8DjPzDTNf9rYRF/KhdqwgH2cgiEuna64UHPZvo2cQISJrbByTgl8KsFwMB3Ms&#10;tLvyJ112sRIJwqFABSbGtpAylIYshrFriZP35bzFmKSvpPZ4TXDbyEmWTaXFmtOCwZbWhsrzrrMK&#10;4oqPx+61/fk+nadm8+G3+7zzSj0+9KsXEJH6eA//t9+1gqd8Bn9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cMS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Pr="000411E6" w:rsidRDefault="00EE76F1" w:rsidP="00EE76F1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MsEA&#10;AADcAAAADwAAAGRycy9kb3ducmV2LnhtbERPyW7CMBC9V+IfrEHqrThwoFXAIMQiUfXEIriO4iEO&#10;xONgO5D+fX1A6vHp7dN5Z2vxIB8qxwqGgwwEceF0xaWC42Hz8QUiRGSNtWNS8EsB5rPe2xRz7Z68&#10;o8c+liKFcMhRgYmxyaUMhSGLYeAa4sRdnLcYE/Sl1B6fKdzWcpRlY2mx4tRgsKGloeK2b62CuODT&#10;qV039+v5Njarb/9zGLZeqfd+t5iAiNTFf/HLvdUKPkdpfjqTjoC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joDL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EE76F1" w:rsidRPr="005E4A3B" w:rsidRDefault="00EE76F1" w:rsidP="00EE76F1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8FqcUA&#10;AADcAAAADwAAAGRycy9kb3ducmV2LnhtbESPQWsCMRSE74L/IbxCb5pdDypbo0i10NJTtWyvj83r&#10;ZuvmZU2yuv33piD0OMzMN8xqM9hWXMiHxrGCfJqBIK6cbrhW8Hl8mSxBhIissXVMCn4pwGY9Hq2w&#10;0O7KH3Q5xFokCIcCFZgYu0LKUBmyGKauI07et/MWY5K+ltrjNcFtK2dZNpcWG04LBjt6NlSdDr1V&#10;ELdclv2+O/98neZm9+bfj3nvlXp8GLZPICIN8T98b79qBYtZDn9n0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bwWp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2b3sUA&#10;AADcAAAADwAAAGRycy9kb3ducmV2LnhtbESPT2sCMRTE7wW/Q3iCt5p1D1q2RhFtodKTf7DXx+Z1&#10;s3Xzsk2yuv32Rih4HGbmN8x82dtGXMiH2rGCyTgDQVw6XXOl4Hh4f34BESKyxsYxKfijAMvF4GmO&#10;hXZX3tFlHyuRIBwKVGBibAspQ2nIYhi7ljh5385bjEn6SmqP1wS3jcyzbCot1pwWDLa0NlSe951V&#10;EFd8OnVv7e/P13lqNlv/eZh0XqnRsF+9gojUx0f4v/2hFczyH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Zve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E+RcUA&#10;AADcAAAADwAAAGRycy9kb3ducmV2LnhtbESPQWsCMRSE74X+h/AKvdWsF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T5F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Pr="00945CCC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mMcUA&#10;AADcAAAADwAAAGRycy9kb3ducmV2LnhtbESPQWsCMRSE74X+h/AKvdWsU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KY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Pr="00945CCC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QDqsUA&#10;AADcAAAADwAAAGRycy9kb3ducmV2LnhtbESPQWsCMRSE74X+h/AKvdWsQq2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AOq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Pr="005E4A3B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ad3cUA&#10;AADcAAAADwAAAGRycy9kb3ducmV2LnhtbESPT2sCMRTE7wW/Q3iCt5rVw1q2RhFtodKTf7DXx+Z1&#10;s3Xzsk2yuv32Rih4HGbmN8x82dtGXMiH2rGCyTgDQVw6XXOl4Hh4f34BESKyxsYxKfijAMvF4GmO&#10;hXZX3tFlHyuRIBwKVGBibAspQ2nIYhi7ljh5385bjEn6SmqP1wS3jZxmWS4t1pwWDLa0NlSe951V&#10;EFd8OnVv7e/P1zk3m63/PEw6r9Ro2K9eQUTq4yP83/7QCmbTH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hp3d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EE76F1" w:rsidRPr="005E4A3B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o4RsQA&#10;AADcAAAADwAAAGRycy9kb3ducmV2LnhtbESPS4sCMRCE74L/IbSwN83oQWXWKLIPWNmTD/TaTHon&#10;s046s0lGx3+/EQSPRVV9RS1Wna3FhXyoHCsYjzIQxIXTFZcKDvvP4RxEiMgaa8ek4EYBVst+b4G5&#10;dlfe0mUXS5EgHHJUYGJscilDYchiGLmGOHk/zluMSfpSao/XBLe1nGTZVFqsOC0YbOjNUHHetVZB&#10;XPPx2H40f7+n89S8b/z3ftx6pV4G3foVRKQuPsOP9pdWMJvM4H4mHQ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KOEbEAAAA3AAAAA8AAAAAAAAAAAAAAAAAmAIAAGRycy9k&#10;b3ducmV2LnhtbFBLBQYAAAAABAAEAPUAAACJAwAAAAA=&#10;" filled="f" stroked="f">
                          <v:textbox style="layout-flow:vertical" inset="0,0,0,0">
                            <w:txbxContent>
                              <w:p w:rsidR="00EE76F1" w:rsidRPr="000411E6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WsNMEA&#10;AADcAAAADwAAAGRycy9kb3ducmV2LnhtbERPyW7CMBC9V+IfrEHqrThwoFXAIMQiUfXEIriO4iEO&#10;xONgO5D+fX1A6vHp7dN5Z2vxIB8qxwqGgwwEceF0xaWC42Hz8QUiRGSNtWNS8EsB5rPe2xRz7Z68&#10;o8c+liKFcMhRgYmxyaUMhSGLYeAa4sRdnLcYE/Sl1B6fKdzWcpRlY2mx4tRgsKGloeK2b62CuODT&#10;qV039+v5Njarb/9zGLZeqfd+t5iAiNTFf/HLvdUKPkdpbTqTjoC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VrDT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EE76F1" w:rsidRPr="000411E6" w:rsidRDefault="00EE76F1" w:rsidP="00EE76F1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  <v:group id="Группа 729" o:spid="_x0000_s1284" style="position:absolute;left:87946;top:20056;width:32400;height:1656;rotation:-90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6YGHNccAAADc&#10;AAAADwAAAAAAAAAAAAAAAACqAgAAZHJzL2Rvd25yZXYueG1sUEsFBgAAAAAEAAQA+gAAAJ4DAAAA&#10;AA==&#10;">
                <v:rect id="Rectangle 122" o:spid="_x0000_s12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2dTsMA&#10;AADcAAAADwAAAGRycy9kb3ducmV2LnhtbERPS2vCQBC+F/oflin0UnTjgyqpq1ihKnjSaulxyE6T&#10;tNnZNLtq/PfOQfD48b0ns9ZV6kRNKD0b6HUTUMSZtyXnBvafH50xqBCRLVaeycCFAsymjw8TTK0/&#10;85ZOu5grCeGQooEixjrVOmQFOQxdXxML9+Mbh1Fgk2vb4FnCXaX7SfKqHZYsDQXWtCgo+9sdnYH/&#10;/u9GpPrwshl+8375tdq+L9iY56d2/gYqUhvv4pt7bQ2MBjJfzsgR0N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2dTsMAAADcAAAADwAAAAAAAAAAAAAAAACYAgAAZHJzL2Rv&#10;d25yZXYueG1sUEsFBgAAAAAEAAQA9QAAAIgDAAAAAA==&#10;" filled="f" stroked="f">
                  <v:textbox style="layout-flow:vertical" inset="1pt,.4mm,1pt,1pt">
                    <w:txbxContent>
                      <w:p w:rsidR="00EE76F1" w:rsidRPr="006C5C53" w:rsidRDefault="00EE76F1" w:rsidP="00EE76F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E41cQA&#10;AADcAAAADwAAAGRycy9kb3ducmV2LnhtbESPT2vCQBTE74LfYXmCF9GNVlSiq7SCreDJv3h8ZJ9J&#10;bPZtmt1q/PZdoeBxmN/MMLNFbQpxo8rllhX0exEI4sTqnFMFh/2qOwHhPLLGwjIpeJCDxbzZmGGs&#10;7Z23dNv5VIQSdjEqyLwvYyldkpFB17MlcfAutjLog6xSqSu8h3JTyEEUjaTBnMNChiUtM0q+d79G&#10;wc/gugmoPHY2wzMfPk9f248lK9Vu1e9TEJ5q/4L/02utYPzWh+eZc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RONXEAAAA3AAAAA8AAAAAAAAAAAAAAAAAmAIAAGRycy9k&#10;b3ducmV2LnhtbFBLBQYAAAAABAAEAPUAAACJAwAAAAA=&#10;" filled="f" stroked="f">
                  <v:textbox style="layout-flow:vertical" inset="1pt,.4mm,1pt,1pt">
                    <w:txbxContent>
                      <w:p w:rsidR="00EE76F1" w:rsidRPr="006C5C53" w:rsidRDefault="00EE76F1" w:rsidP="00EE76F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544BB78F" wp14:editId="77CDC0B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B5203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B76B6">
                                      <w:t>A.B.XXX.В</w:t>
                                    </w:r>
                                    <w:proofErr w:type="gramStart"/>
                                    <w:r w:rsidR="00FB76B6">
                                      <w:t>9</w:t>
                                    </w:r>
                                    <w:proofErr w:type="gramEnd"/>
                                    <w:r w:rsidR="00FB76B6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287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">
              <v:group id="Группа 1" o:spid="_x0000_s12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2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2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2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2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2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2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2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2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2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2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3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3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3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3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3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3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3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3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3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3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3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3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3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3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3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3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B5203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B76B6">
                                <w:t>A.B.XXX.В</w:t>
                              </w:r>
                              <w:proofErr w:type="gramStart"/>
                              <w:r w:rsidR="00FB76B6">
                                <w:t>9</w:t>
                              </w:r>
                              <w:proofErr w:type="gramEnd"/>
                              <w:r w:rsidR="00FB76B6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3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3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34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3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3CBEB244" wp14:editId="7AC9A2D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3F0F90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76B6" w:rsidRPr="00FB76B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76B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971D6"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A.B.XXX.В</w:t>
                                  </w:r>
                                  <w:proofErr w:type="gramStart"/>
                                  <w:r w:rsidR="00FB76B6">
                                    <w:t>9</w:t>
                                  </w:r>
                                  <w:proofErr w:type="gramEnd"/>
                                  <w:r w:rsidR="00FB76B6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3F0F90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76B6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8E77B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B76B6">
                                    <w:rPr>
                                      <w:rStyle w:val="34fe"/>
                                    </w:rPr>
                                    <w:t>Перечень заданий на разработку специализированных (новых) технических средств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34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D/FKFDcxQAAIpoAQAOAAAAAAAAAAAAAAAA&#10;AC4CAABkcnMvZTJvRG9jLnhtbFBLAQItABQABgAIAAAAIQBZRZ4l4QAAAAsBAAAPAAAAAAAAAAAA&#10;AAAAAM0WAABkcnMvZG93bnJldi54bWxQSwUGAAAAAAQABADzAAAA2xcAAAAA&#10;">
              <v:group id="Группа 448" o:spid="_x0000_s1349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35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35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3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35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35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35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35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35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35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35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36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36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36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6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36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36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375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376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377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78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79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80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1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2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3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384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385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386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387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88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89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390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91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392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393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94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395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396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397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398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399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0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1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2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3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4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5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6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07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08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09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0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1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2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4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5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6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19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3F0F90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420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1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2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3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76B6" w:rsidRPr="00FB76B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76B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4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971D6"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5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6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A.B.XXX.В</w:t>
                            </w:r>
                            <w:proofErr w:type="gramStart"/>
                            <w:r w:rsidR="00FB76B6">
                              <w:t>9</w:t>
                            </w:r>
                            <w:proofErr w:type="gramEnd"/>
                            <w:r w:rsidR="00FB76B6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27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3F0F90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B76B6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F9048A" w:rsidRDefault="008E77B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B76B6">
                              <w:rPr>
                                <w:rStyle w:val="34fe"/>
                              </w:rPr>
                              <w:t>Перечень заданий на разработку специализированных (новых) технических средств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2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29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1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2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3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5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43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43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3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6FD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55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B0F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6FD4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E768C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1D9B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A31"/>
    <w:rsid w:val="0032763C"/>
    <w:rsid w:val="00327F61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971D6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0F90"/>
    <w:rsid w:val="003F175C"/>
    <w:rsid w:val="003F36F9"/>
    <w:rsid w:val="003F38DF"/>
    <w:rsid w:val="003F3953"/>
    <w:rsid w:val="003F3B23"/>
    <w:rsid w:val="003F4630"/>
    <w:rsid w:val="003F53B0"/>
    <w:rsid w:val="003F5ED9"/>
    <w:rsid w:val="003F786D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2245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5B8B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5F80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4260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0A60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A8F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11A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85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1C51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144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54B8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6BF8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1D88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4C28"/>
    <w:rsid w:val="009D5A88"/>
    <w:rsid w:val="009D65DE"/>
    <w:rsid w:val="009D67C3"/>
    <w:rsid w:val="009D7AE4"/>
    <w:rsid w:val="009D7CB7"/>
    <w:rsid w:val="009E18FD"/>
    <w:rsid w:val="009E31B4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472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3BB"/>
    <w:rsid w:val="00B1459D"/>
    <w:rsid w:val="00B219D2"/>
    <w:rsid w:val="00B21BD1"/>
    <w:rsid w:val="00B223D0"/>
    <w:rsid w:val="00B23511"/>
    <w:rsid w:val="00B236B4"/>
    <w:rsid w:val="00B23C00"/>
    <w:rsid w:val="00B24599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2579"/>
    <w:rsid w:val="00B84EA1"/>
    <w:rsid w:val="00B85E23"/>
    <w:rsid w:val="00B86B5B"/>
    <w:rsid w:val="00B86BA0"/>
    <w:rsid w:val="00B876C7"/>
    <w:rsid w:val="00B87BB7"/>
    <w:rsid w:val="00B92812"/>
    <w:rsid w:val="00B92A38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0FE3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047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73C7"/>
    <w:rsid w:val="00CD013F"/>
    <w:rsid w:val="00CD0F77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6C63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69E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1F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203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D9A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B7E1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6F1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04C"/>
    <w:rsid w:val="00F336E2"/>
    <w:rsid w:val="00F34D38"/>
    <w:rsid w:val="00F35012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1BBD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67374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B76B6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B5203"/>
    <w:rPr>
      <w:sz w:val="24"/>
    </w:rPr>
  </w:style>
  <w:style w:type="paragraph" w:styleId="1">
    <w:name w:val="heading 1"/>
    <w:next w:val="34b"/>
    <w:link w:val="10"/>
    <w:qFormat/>
    <w:rsid w:val="00DB520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B520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B520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B520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B520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B520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B520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B520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B520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B520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B5203"/>
  </w:style>
  <w:style w:type="character" w:customStyle="1" w:styleId="34c">
    <w:name w:val="34_Знак_Сообщение_системы"/>
    <w:rsid w:val="00DB5203"/>
    <w:rPr>
      <w:rFonts w:ascii="Calibri" w:hAnsi="Calibri"/>
    </w:rPr>
  </w:style>
  <w:style w:type="paragraph" w:customStyle="1" w:styleId="34b">
    <w:name w:val="34_Абзац_Обычный"/>
    <w:link w:val="34d"/>
    <w:qFormat/>
    <w:rsid w:val="00DB520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B5203"/>
    <w:rPr>
      <w:sz w:val="24"/>
      <w:lang w:eastAsia="x-none"/>
    </w:rPr>
  </w:style>
  <w:style w:type="character" w:customStyle="1" w:styleId="10">
    <w:name w:val="Заголовок 1 Знак"/>
    <w:link w:val="1"/>
    <w:rsid w:val="00DB520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B5203"/>
    <w:rPr>
      <w:b/>
      <w:sz w:val="32"/>
    </w:rPr>
  </w:style>
  <w:style w:type="character" w:customStyle="1" w:styleId="30">
    <w:name w:val="Заголовок 3 Знак"/>
    <w:link w:val="3"/>
    <w:rsid w:val="00DB5203"/>
    <w:rPr>
      <w:b/>
      <w:bCs/>
      <w:sz w:val="28"/>
    </w:rPr>
  </w:style>
  <w:style w:type="character" w:customStyle="1" w:styleId="40">
    <w:name w:val="Заголовок 4 Знак"/>
    <w:link w:val="4"/>
    <w:rsid w:val="00DB5203"/>
    <w:rPr>
      <w:b/>
      <w:sz w:val="24"/>
    </w:rPr>
  </w:style>
  <w:style w:type="character" w:customStyle="1" w:styleId="50">
    <w:name w:val="Заголовок 5 Знак"/>
    <w:link w:val="5"/>
    <w:rsid w:val="00DB520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B520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B520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B520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B520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B520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B520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B520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B5203"/>
    <w:rPr>
      <w:u w:val="single"/>
    </w:rPr>
  </w:style>
  <w:style w:type="paragraph" w:customStyle="1" w:styleId="349">
    <w:name w:val="34_Список_Библиография"/>
    <w:basedOn w:val="34b"/>
    <w:rsid w:val="00DB520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26A3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B520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B520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B520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B520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B520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26A3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B520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26A3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B520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B520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B520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B5203"/>
    <w:rPr>
      <w:b w:val="0"/>
      <w:i/>
    </w:rPr>
  </w:style>
  <w:style w:type="character" w:customStyle="1" w:styleId="34fc">
    <w:name w:val="34_Знак_Название_файла"/>
    <w:qFormat/>
    <w:rsid w:val="00DB5203"/>
    <w:rPr>
      <w:rFonts w:ascii="Calibri" w:hAnsi="Calibri"/>
    </w:rPr>
  </w:style>
  <w:style w:type="character" w:customStyle="1" w:styleId="34fd">
    <w:name w:val="34_Знак_Термин"/>
    <w:rsid w:val="00DB5203"/>
    <w:rPr>
      <w:i/>
    </w:rPr>
  </w:style>
  <w:style w:type="character" w:customStyle="1" w:styleId="34fe">
    <w:name w:val="34_Знак_Полужирный"/>
    <w:rsid w:val="00DB5203"/>
    <w:rPr>
      <w:b/>
    </w:rPr>
  </w:style>
  <w:style w:type="character" w:customStyle="1" w:styleId="34ff">
    <w:name w:val="34_Знак_Верхний_индекс"/>
    <w:rsid w:val="00DB5203"/>
    <w:rPr>
      <w:vertAlign w:val="superscript"/>
    </w:rPr>
  </w:style>
  <w:style w:type="character" w:customStyle="1" w:styleId="3424">
    <w:name w:val="34_Список_Марк_2 Знак"/>
    <w:link w:val="3423"/>
    <w:rsid w:val="003F786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B520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B520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B520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B5203"/>
    <w:pPr>
      <w:numPr>
        <w:numId w:val="31"/>
      </w:numPr>
    </w:pPr>
  </w:style>
  <w:style w:type="character" w:customStyle="1" w:styleId="3419">
    <w:name w:val="34_Список_Марк_1 Знак"/>
    <w:link w:val="3413"/>
    <w:rsid w:val="00326A31"/>
    <w:rPr>
      <w:sz w:val="24"/>
      <w:lang w:eastAsia="x-none"/>
    </w:rPr>
  </w:style>
  <w:style w:type="paragraph" w:styleId="a4">
    <w:name w:val="footnote text"/>
    <w:basedOn w:val="34b"/>
    <w:link w:val="a5"/>
    <w:rsid w:val="00DB520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B5203"/>
    <w:pPr>
      <w:numPr>
        <w:numId w:val="30"/>
      </w:numPr>
    </w:pPr>
  </w:style>
  <w:style w:type="character" w:customStyle="1" w:styleId="341a">
    <w:name w:val="34_Список_Нум_1 Знак"/>
    <w:link w:val="341"/>
    <w:rsid w:val="00326A3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B520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326A3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B5203"/>
    <w:pPr>
      <w:keepNext/>
    </w:pPr>
  </w:style>
  <w:style w:type="paragraph" w:customStyle="1" w:styleId="34f1">
    <w:name w:val="34_Рамка_Основной"/>
    <w:basedOn w:val="34b"/>
    <w:link w:val="34f0"/>
    <w:rsid w:val="00DB520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B520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B520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B520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B520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B520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B520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B520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B520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B520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B520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B520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B520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B520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B520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326A3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B520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B520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B520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B520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B520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B5203"/>
    <w:rPr>
      <w:sz w:val="18"/>
      <w:lang w:eastAsia="x-none"/>
    </w:rPr>
  </w:style>
  <w:style w:type="paragraph" w:customStyle="1" w:styleId="34fff1">
    <w:name w:val="34_Листинг"/>
    <w:basedOn w:val="34b"/>
    <w:rsid w:val="00DB520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B5203"/>
    <w:rPr>
      <w:b/>
    </w:rPr>
  </w:style>
  <w:style w:type="paragraph" w:customStyle="1" w:styleId="3440">
    <w:name w:val="34_Заголовок_4_Приложение"/>
    <w:basedOn w:val="4"/>
    <w:next w:val="34b"/>
    <w:rsid w:val="00DB520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B520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B520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B520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B520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B520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B520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B520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B520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B520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B520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B520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B520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B520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B520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B520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B520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B5203"/>
  </w:style>
  <w:style w:type="paragraph" w:customStyle="1" w:styleId="34fffb">
    <w:name w:val="34_Пример_Заголовок"/>
    <w:basedOn w:val="34f8"/>
    <w:next w:val="34f8"/>
    <w:rsid w:val="00DB5203"/>
    <w:pPr>
      <w:keepNext/>
      <w:spacing w:after="120"/>
    </w:pPr>
    <w:rPr>
      <w:b/>
      <w:lang w:eastAsia="ru-RU"/>
    </w:rPr>
  </w:style>
  <w:style w:type="character" w:styleId="a7">
    <w:name w:val="FollowedHyperlink"/>
    <w:rsid w:val="00DB5203"/>
    <w:rPr>
      <w:color w:val="auto"/>
    </w:rPr>
  </w:style>
  <w:style w:type="character" w:customStyle="1" w:styleId="34fffc">
    <w:name w:val="34_Знак_Нижний_индекс"/>
    <w:rsid w:val="00DB5203"/>
    <w:rPr>
      <w:vertAlign w:val="subscript"/>
    </w:rPr>
  </w:style>
  <w:style w:type="character" w:styleId="a8">
    <w:name w:val="footnote reference"/>
    <w:basedOn w:val="a1"/>
    <w:semiHidden/>
    <w:rsid w:val="00DB5203"/>
    <w:rPr>
      <w:vertAlign w:val="superscript"/>
    </w:rPr>
  </w:style>
  <w:style w:type="paragraph" w:styleId="a9">
    <w:name w:val="header"/>
    <w:basedOn w:val="34b"/>
    <w:link w:val="aa"/>
    <w:rsid w:val="00DB520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B5203"/>
    <w:rPr>
      <w:lang w:eastAsia="x-none"/>
    </w:rPr>
  </w:style>
  <w:style w:type="paragraph" w:styleId="ab">
    <w:name w:val="footer"/>
    <w:basedOn w:val="34b"/>
    <w:link w:val="ac"/>
    <w:rsid w:val="00DB520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B5203"/>
    <w:rPr>
      <w:lang w:eastAsia="x-none"/>
    </w:rPr>
  </w:style>
  <w:style w:type="numbering" w:customStyle="1" w:styleId="a">
    <w:name w:val="Приложение"/>
    <w:uiPriority w:val="99"/>
    <w:rsid w:val="00DB520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B5203"/>
    <w:pPr>
      <w:keepNext/>
    </w:pPr>
  </w:style>
  <w:style w:type="character" w:customStyle="1" w:styleId="3434">
    <w:name w:val="34_Список_Марк_3 Знак"/>
    <w:basedOn w:val="34d"/>
    <w:link w:val="3432"/>
    <w:rsid w:val="003F786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B520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B520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26A3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26A3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26A3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B520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B520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B520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326A3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B5203"/>
    <w:pPr>
      <w:keepNext/>
    </w:pPr>
  </w:style>
  <w:style w:type="character" w:customStyle="1" w:styleId="34ffff0">
    <w:name w:val="34_Процедура_Подшаг Знак"/>
    <w:basedOn w:val="34d"/>
    <w:link w:val="344"/>
    <w:rsid w:val="00326A31"/>
    <w:rPr>
      <w:sz w:val="24"/>
      <w:lang w:eastAsia="x-none"/>
    </w:rPr>
  </w:style>
  <w:style w:type="character" w:customStyle="1" w:styleId="34ffff2">
    <w:name w:val="34_Знак_Клавиши"/>
    <w:rsid w:val="00DB520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B520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B5203"/>
  </w:style>
  <w:style w:type="paragraph" w:styleId="ad">
    <w:name w:val="caption"/>
    <w:basedOn w:val="34b"/>
    <w:next w:val="34b"/>
    <w:rsid w:val="008D6BF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B520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B520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B520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26A31"/>
    <w:rPr>
      <w:sz w:val="24"/>
      <w:lang w:eastAsia="x-none"/>
    </w:rPr>
  </w:style>
  <w:style w:type="character" w:customStyle="1" w:styleId="ae">
    <w:name w:val="Основной текст Знак"/>
    <w:semiHidden/>
    <w:rsid w:val="00DB520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B5203"/>
    <w:rPr>
      <w:rFonts w:ascii="Arial" w:hAnsi="Arial"/>
    </w:rPr>
  </w:style>
  <w:style w:type="character" w:customStyle="1" w:styleId="af0">
    <w:name w:val="Тема примечания Знак"/>
    <w:semiHidden/>
    <w:rsid w:val="00DB520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B520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B520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B5203"/>
  </w:style>
  <w:style w:type="character" w:styleId="af3">
    <w:name w:val="annotation reference"/>
    <w:semiHidden/>
    <w:rsid w:val="00DB5203"/>
    <w:rPr>
      <w:sz w:val="16"/>
      <w:szCs w:val="16"/>
    </w:rPr>
  </w:style>
  <w:style w:type="character" w:styleId="af4">
    <w:name w:val="page number"/>
    <w:rsid w:val="00DB5203"/>
  </w:style>
  <w:style w:type="paragraph" w:styleId="af5">
    <w:name w:val="Body Text"/>
    <w:basedOn w:val="a0"/>
    <w:link w:val="13"/>
    <w:semiHidden/>
    <w:unhideWhenUsed/>
    <w:rsid w:val="00DB520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B5203"/>
    <w:rPr>
      <w:sz w:val="24"/>
    </w:rPr>
  </w:style>
  <w:style w:type="paragraph" w:styleId="af6">
    <w:name w:val="annotation subject"/>
    <w:basedOn w:val="af2"/>
    <w:next w:val="af2"/>
    <w:link w:val="14"/>
    <w:semiHidden/>
    <w:rsid w:val="00DB520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B5203"/>
    <w:rPr>
      <w:b/>
      <w:bCs/>
    </w:rPr>
  </w:style>
  <w:style w:type="paragraph" w:styleId="af7">
    <w:name w:val="Balloon Text"/>
    <w:basedOn w:val="a0"/>
    <w:link w:val="15"/>
    <w:semiHidden/>
    <w:rsid w:val="00DB520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B520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B5203"/>
  </w:style>
  <w:style w:type="paragraph" w:customStyle="1" w:styleId="34ffff9">
    <w:name w:val="34_ТЛ_Подпись"/>
    <w:basedOn w:val="34f6"/>
    <w:rsid w:val="00DB5203"/>
  </w:style>
  <w:style w:type="paragraph" w:customStyle="1" w:styleId="34ffffa">
    <w:name w:val="34_ТЛ_Подпись_скрытый"/>
    <w:basedOn w:val="34ffff9"/>
    <w:rsid w:val="00DB5203"/>
    <w:rPr>
      <w:vanish/>
    </w:rPr>
  </w:style>
  <w:style w:type="paragraph" w:customStyle="1" w:styleId="34ffffb">
    <w:name w:val="34_Комментарий_Философта"/>
    <w:basedOn w:val="34b"/>
    <w:rsid w:val="00DB520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B520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B520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B5203"/>
    <w:rPr>
      <w:b/>
    </w:rPr>
  </w:style>
  <w:style w:type="paragraph" w:customStyle="1" w:styleId="34ffffe">
    <w:name w:val="34_Таблица_Сноска_Линия"/>
    <w:basedOn w:val="34fff7"/>
    <w:next w:val="34fff7"/>
    <w:rsid w:val="00DB5203"/>
    <w:pPr>
      <w:keepNext/>
    </w:pPr>
  </w:style>
  <w:style w:type="paragraph" w:customStyle="1" w:styleId="34fffff">
    <w:name w:val="34_Таблица_Примечание"/>
    <w:basedOn w:val="34fff7"/>
    <w:rsid w:val="00DB5203"/>
  </w:style>
  <w:style w:type="character" w:customStyle="1" w:styleId="34fffff0">
    <w:name w:val="34_Знак_Значение"/>
    <w:qFormat/>
    <w:rsid w:val="00DB5203"/>
    <w:rPr>
      <w:rFonts w:ascii="Calibri" w:hAnsi="Calibri"/>
    </w:rPr>
  </w:style>
  <w:style w:type="character" w:styleId="af8">
    <w:name w:val="Hyperlink"/>
    <w:rsid w:val="00DB5203"/>
    <w:rPr>
      <w:color w:val="0000FF"/>
      <w:u w:val="single"/>
    </w:rPr>
  </w:style>
  <w:style w:type="paragraph" w:customStyle="1" w:styleId="34fffff1">
    <w:name w:val="34_Рисунок_Подпись"/>
    <w:basedOn w:val="34b"/>
    <w:rsid w:val="00DB520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B520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B520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B520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B520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B5203"/>
    <w:pPr>
      <w:spacing w:before="1860"/>
    </w:pPr>
  </w:style>
  <w:style w:type="table" w:styleId="af9">
    <w:name w:val="Table Grid"/>
    <w:basedOn w:val="a2"/>
    <w:rsid w:val="00DB52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DB520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16A8F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B520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B520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B520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B520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B520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B520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B520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B520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B520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B520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B520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B520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8D6BF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B520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B520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B5203"/>
    <w:pPr>
      <w:jc w:val="center"/>
    </w:pPr>
  </w:style>
  <w:style w:type="paragraph" w:customStyle="1" w:styleId="3411">
    <w:name w:val="34_Таблица_Список_Марк_1_без_отступа"/>
    <w:basedOn w:val="34ff6"/>
    <w:rsid w:val="00DB5203"/>
    <w:pPr>
      <w:numPr>
        <w:numId w:val="41"/>
      </w:numPr>
    </w:pPr>
  </w:style>
  <w:style w:type="paragraph" w:customStyle="1" w:styleId="34fffff9">
    <w:name w:val="34_Формула"/>
    <w:basedOn w:val="a0"/>
    <w:rsid w:val="00DB520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B520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B5203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B5203"/>
    <w:rPr>
      <w:sz w:val="24"/>
    </w:rPr>
  </w:style>
  <w:style w:type="paragraph" w:styleId="1">
    <w:name w:val="heading 1"/>
    <w:next w:val="34b"/>
    <w:link w:val="10"/>
    <w:qFormat/>
    <w:rsid w:val="00DB520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B520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B520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B520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B520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B520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B520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B520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B520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B520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B5203"/>
  </w:style>
  <w:style w:type="character" w:customStyle="1" w:styleId="34c">
    <w:name w:val="34_Знак_Сообщение_системы"/>
    <w:rsid w:val="00DB5203"/>
    <w:rPr>
      <w:rFonts w:ascii="Calibri" w:hAnsi="Calibri"/>
    </w:rPr>
  </w:style>
  <w:style w:type="paragraph" w:customStyle="1" w:styleId="34b">
    <w:name w:val="34_Абзац_Обычный"/>
    <w:link w:val="34d"/>
    <w:qFormat/>
    <w:rsid w:val="00DB520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B5203"/>
    <w:rPr>
      <w:sz w:val="24"/>
      <w:lang w:eastAsia="x-none"/>
    </w:rPr>
  </w:style>
  <w:style w:type="character" w:customStyle="1" w:styleId="10">
    <w:name w:val="Заголовок 1 Знак"/>
    <w:link w:val="1"/>
    <w:rsid w:val="00DB520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B5203"/>
    <w:rPr>
      <w:b/>
      <w:sz w:val="32"/>
    </w:rPr>
  </w:style>
  <w:style w:type="character" w:customStyle="1" w:styleId="30">
    <w:name w:val="Заголовок 3 Знак"/>
    <w:link w:val="3"/>
    <w:rsid w:val="00DB5203"/>
    <w:rPr>
      <w:b/>
      <w:bCs/>
      <w:sz w:val="28"/>
    </w:rPr>
  </w:style>
  <w:style w:type="character" w:customStyle="1" w:styleId="40">
    <w:name w:val="Заголовок 4 Знак"/>
    <w:link w:val="4"/>
    <w:rsid w:val="00DB5203"/>
    <w:rPr>
      <w:b/>
      <w:sz w:val="24"/>
    </w:rPr>
  </w:style>
  <w:style w:type="character" w:customStyle="1" w:styleId="50">
    <w:name w:val="Заголовок 5 Знак"/>
    <w:link w:val="5"/>
    <w:rsid w:val="00DB520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B520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B520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B520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B520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B520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B520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B520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B5203"/>
    <w:rPr>
      <w:u w:val="single"/>
    </w:rPr>
  </w:style>
  <w:style w:type="paragraph" w:customStyle="1" w:styleId="349">
    <w:name w:val="34_Список_Библиография"/>
    <w:basedOn w:val="34b"/>
    <w:rsid w:val="00DB520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26A3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B520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B520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B520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B520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B520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26A3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B520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26A3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B520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B520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B520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B5203"/>
    <w:rPr>
      <w:b w:val="0"/>
      <w:i/>
    </w:rPr>
  </w:style>
  <w:style w:type="character" w:customStyle="1" w:styleId="34fc">
    <w:name w:val="34_Знак_Название_файла"/>
    <w:qFormat/>
    <w:rsid w:val="00DB5203"/>
    <w:rPr>
      <w:rFonts w:ascii="Calibri" w:hAnsi="Calibri"/>
    </w:rPr>
  </w:style>
  <w:style w:type="character" w:customStyle="1" w:styleId="34fd">
    <w:name w:val="34_Знак_Термин"/>
    <w:rsid w:val="00DB5203"/>
    <w:rPr>
      <w:i/>
    </w:rPr>
  </w:style>
  <w:style w:type="character" w:customStyle="1" w:styleId="34fe">
    <w:name w:val="34_Знак_Полужирный"/>
    <w:rsid w:val="00DB5203"/>
    <w:rPr>
      <w:b/>
    </w:rPr>
  </w:style>
  <w:style w:type="character" w:customStyle="1" w:styleId="34ff">
    <w:name w:val="34_Знак_Верхний_индекс"/>
    <w:rsid w:val="00DB5203"/>
    <w:rPr>
      <w:vertAlign w:val="superscript"/>
    </w:rPr>
  </w:style>
  <w:style w:type="character" w:customStyle="1" w:styleId="3424">
    <w:name w:val="34_Список_Марк_2 Знак"/>
    <w:link w:val="3423"/>
    <w:rsid w:val="003F786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B520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B520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B520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B5203"/>
    <w:pPr>
      <w:numPr>
        <w:numId w:val="31"/>
      </w:numPr>
    </w:pPr>
  </w:style>
  <w:style w:type="character" w:customStyle="1" w:styleId="3419">
    <w:name w:val="34_Список_Марк_1 Знак"/>
    <w:link w:val="3413"/>
    <w:rsid w:val="00326A31"/>
    <w:rPr>
      <w:sz w:val="24"/>
      <w:lang w:eastAsia="x-none"/>
    </w:rPr>
  </w:style>
  <w:style w:type="paragraph" w:styleId="a4">
    <w:name w:val="footnote text"/>
    <w:basedOn w:val="34b"/>
    <w:link w:val="a5"/>
    <w:rsid w:val="00DB520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B5203"/>
    <w:pPr>
      <w:numPr>
        <w:numId w:val="30"/>
      </w:numPr>
    </w:pPr>
  </w:style>
  <w:style w:type="character" w:customStyle="1" w:styleId="341a">
    <w:name w:val="34_Список_Нум_1 Знак"/>
    <w:link w:val="341"/>
    <w:rsid w:val="00326A3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B520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326A3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B5203"/>
    <w:pPr>
      <w:keepNext/>
    </w:pPr>
  </w:style>
  <w:style w:type="paragraph" w:customStyle="1" w:styleId="34f1">
    <w:name w:val="34_Рамка_Основной"/>
    <w:basedOn w:val="34b"/>
    <w:link w:val="34f0"/>
    <w:rsid w:val="00DB520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B520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B520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B520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B520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B520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B520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B520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B520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B520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B520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B520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B520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B520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B520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326A3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B520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B520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B520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B520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B520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B5203"/>
    <w:rPr>
      <w:sz w:val="18"/>
      <w:lang w:eastAsia="x-none"/>
    </w:rPr>
  </w:style>
  <w:style w:type="paragraph" w:customStyle="1" w:styleId="34fff1">
    <w:name w:val="34_Листинг"/>
    <w:basedOn w:val="34b"/>
    <w:rsid w:val="00DB520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B5203"/>
    <w:rPr>
      <w:b/>
    </w:rPr>
  </w:style>
  <w:style w:type="paragraph" w:customStyle="1" w:styleId="3440">
    <w:name w:val="34_Заголовок_4_Приложение"/>
    <w:basedOn w:val="4"/>
    <w:next w:val="34b"/>
    <w:rsid w:val="00DB520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B520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B520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B520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B520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B520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B520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B520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B520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B520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B520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B520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B520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B520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B520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B520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B520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B5203"/>
  </w:style>
  <w:style w:type="paragraph" w:customStyle="1" w:styleId="34fffb">
    <w:name w:val="34_Пример_Заголовок"/>
    <w:basedOn w:val="34f8"/>
    <w:next w:val="34f8"/>
    <w:rsid w:val="00DB5203"/>
    <w:pPr>
      <w:keepNext/>
      <w:spacing w:after="120"/>
    </w:pPr>
    <w:rPr>
      <w:b/>
      <w:lang w:eastAsia="ru-RU"/>
    </w:rPr>
  </w:style>
  <w:style w:type="character" w:styleId="a7">
    <w:name w:val="FollowedHyperlink"/>
    <w:rsid w:val="00DB5203"/>
    <w:rPr>
      <w:color w:val="auto"/>
    </w:rPr>
  </w:style>
  <w:style w:type="character" w:customStyle="1" w:styleId="34fffc">
    <w:name w:val="34_Знак_Нижний_индекс"/>
    <w:rsid w:val="00DB5203"/>
    <w:rPr>
      <w:vertAlign w:val="subscript"/>
    </w:rPr>
  </w:style>
  <w:style w:type="character" w:styleId="a8">
    <w:name w:val="footnote reference"/>
    <w:basedOn w:val="a1"/>
    <w:semiHidden/>
    <w:rsid w:val="00DB5203"/>
    <w:rPr>
      <w:vertAlign w:val="superscript"/>
    </w:rPr>
  </w:style>
  <w:style w:type="paragraph" w:styleId="a9">
    <w:name w:val="header"/>
    <w:basedOn w:val="34b"/>
    <w:link w:val="aa"/>
    <w:rsid w:val="00DB520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B5203"/>
    <w:rPr>
      <w:lang w:eastAsia="x-none"/>
    </w:rPr>
  </w:style>
  <w:style w:type="paragraph" w:styleId="ab">
    <w:name w:val="footer"/>
    <w:basedOn w:val="34b"/>
    <w:link w:val="ac"/>
    <w:rsid w:val="00DB520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B5203"/>
    <w:rPr>
      <w:lang w:eastAsia="x-none"/>
    </w:rPr>
  </w:style>
  <w:style w:type="numbering" w:customStyle="1" w:styleId="a">
    <w:name w:val="Приложение"/>
    <w:uiPriority w:val="99"/>
    <w:rsid w:val="00DB520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B5203"/>
    <w:pPr>
      <w:keepNext/>
    </w:pPr>
  </w:style>
  <w:style w:type="character" w:customStyle="1" w:styleId="3434">
    <w:name w:val="34_Список_Марк_3 Знак"/>
    <w:basedOn w:val="34d"/>
    <w:link w:val="3432"/>
    <w:rsid w:val="003F786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B520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B520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26A3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26A3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26A3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B520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B520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B520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326A3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B5203"/>
    <w:pPr>
      <w:keepNext/>
    </w:pPr>
  </w:style>
  <w:style w:type="character" w:customStyle="1" w:styleId="34ffff0">
    <w:name w:val="34_Процедура_Подшаг Знак"/>
    <w:basedOn w:val="34d"/>
    <w:link w:val="344"/>
    <w:rsid w:val="00326A31"/>
    <w:rPr>
      <w:sz w:val="24"/>
      <w:lang w:eastAsia="x-none"/>
    </w:rPr>
  </w:style>
  <w:style w:type="character" w:customStyle="1" w:styleId="34ffff2">
    <w:name w:val="34_Знак_Клавиши"/>
    <w:rsid w:val="00DB520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B520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B5203"/>
  </w:style>
  <w:style w:type="paragraph" w:styleId="ad">
    <w:name w:val="caption"/>
    <w:basedOn w:val="34b"/>
    <w:next w:val="34b"/>
    <w:rsid w:val="008D6BF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B520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B520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B520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26A31"/>
    <w:rPr>
      <w:sz w:val="24"/>
      <w:lang w:eastAsia="x-none"/>
    </w:rPr>
  </w:style>
  <w:style w:type="character" w:customStyle="1" w:styleId="ae">
    <w:name w:val="Основной текст Знак"/>
    <w:semiHidden/>
    <w:rsid w:val="00DB520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B5203"/>
    <w:rPr>
      <w:rFonts w:ascii="Arial" w:hAnsi="Arial"/>
    </w:rPr>
  </w:style>
  <w:style w:type="character" w:customStyle="1" w:styleId="af0">
    <w:name w:val="Тема примечания Знак"/>
    <w:semiHidden/>
    <w:rsid w:val="00DB520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B520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B520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B5203"/>
  </w:style>
  <w:style w:type="character" w:styleId="af3">
    <w:name w:val="annotation reference"/>
    <w:semiHidden/>
    <w:rsid w:val="00DB5203"/>
    <w:rPr>
      <w:sz w:val="16"/>
      <w:szCs w:val="16"/>
    </w:rPr>
  </w:style>
  <w:style w:type="character" w:styleId="af4">
    <w:name w:val="page number"/>
    <w:rsid w:val="00DB5203"/>
  </w:style>
  <w:style w:type="paragraph" w:styleId="af5">
    <w:name w:val="Body Text"/>
    <w:basedOn w:val="a0"/>
    <w:link w:val="13"/>
    <w:semiHidden/>
    <w:unhideWhenUsed/>
    <w:rsid w:val="00DB520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B5203"/>
    <w:rPr>
      <w:sz w:val="24"/>
    </w:rPr>
  </w:style>
  <w:style w:type="paragraph" w:styleId="af6">
    <w:name w:val="annotation subject"/>
    <w:basedOn w:val="af2"/>
    <w:next w:val="af2"/>
    <w:link w:val="14"/>
    <w:semiHidden/>
    <w:rsid w:val="00DB520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B5203"/>
    <w:rPr>
      <w:b/>
      <w:bCs/>
    </w:rPr>
  </w:style>
  <w:style w:type="paragraph" w:styleId="af7">
    <w:name w:val="Balloon Text"/>
    <w:basedOn w:val="a0"/>
    <w:link w:val="15"/>
    <w:semiHidden/>
    <w:rsid w:val="00DB520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B520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B5203"/>
  </w:style>
  <w:style w:type="paragraph" w:customStyle="1" w:styleId="34ffff9">
    <w:name w:val="34_ТЛ_Подпись"/>
    <w:basedOn w:val="34f6"/>
    <w:rsid w:val="00DB5203"/>
  </w:style>
  <w:style w:type="paragraph" w:customStyle="1" w:styleId="34ffffa">
    <w:name w:val="34_ТЛ_Подпись_скрытый"/>
    <w:basedOn w:val="34ffff9"/>
    <w:rsid w:val="00DB5203"/>
    <w:rPr>
      <w:vanish/>
    </w:rPr>
  </w:style>
  <w:style w:type="paragraph" w:customStyle="1" w:styleId="34ffffb">
    <w:name w:val="34_Комментарий_Философта"/>
    <w:basedOn w:val="34b"/>
    <w:rsid w:val="00DB520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B520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B520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B5203"/>
    <w:rPr>
      <w:b/>
    </w:rPr>
  </w:style>
  <w:style w:type="paragraph" w:customStyle="1" w:styleId="34ffffe">
    <w:name w:val="34_Таблица_Сноска_Линия"/>
    <w:basedOn w:val="34fff7"/>
    <w:next w:val="34fff7"/>
    <w:rsid w:val="00DB5203"/>
    <w:pPr>
      <w:keepNext/>
    </w:pPr>
  </w:style>
  <w:style w:type="paragraph" w:customStyle="1" w:styleId="34fffff">
    <w:name w:val="34_Таблица_Примечание"/>
    <w:basedOn w:val="34fff7"/>
    <w:rsid w:val="00DB5203"/>
  </w:style>
  <w:style w:type="character" w:customStyle="1" w:styleId="34fffff0">
    <w:name w:val="34_Знак_Значение"/>
    <w:qFormat/>
    <w:rsid w:val="00DB5203"/>
    <w:rPr>
      <w:rFonts w:ascii="Calibri" w:hAnsi="Calibri"/>
    </w:rPr>
  </w:style>
  <w:style w:type="character" w:styleId="af8">
    <w:name w:val="Hyperlink"/>
    <w:rsid w:val="00DB5203"/>
    <w:rPr>
      <w:color w:val="0000FF"/>
      <w:u w:val="single"/>
    </w:rPr>
  </w:style>
  <w:style w:type="paragraph" w:customStyle="1" w:styleId="34fffff1">
    <w:name w:val="34_Рисунок_Подпись"/>
    <w:basedOn w:val="34b"/>
    <w:rsid w:val="00DB520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B520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B520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B520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B520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B5203"/>
    <w:pPr>
      <w:spacing w:before="1860"/>
    </w:pPr>
  </w:style>
  <w:style w:type="table" w:styleId="af9">
    <w:name w:val="Table Grid"/>
    <w:basedOn w:val="a2"/>
    <w:rsid w:val="00DB52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DB520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16A8F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B520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B520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B520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B520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B520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B520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B520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B520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B520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B520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B520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B520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8D6BF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B520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B520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B5203"/>
    <w:pPr>
      <w:jc w:val="center"/>
    </w:pPr>
  </w:style>
  <w:style w:type="paragraph" w:customStyle="1" w:styleId="3411">
    <w:name w:val="34_Таблица_Список_Марк_1_без_отступа"/>
    <w:basedOn w:val="34ff6"/>
    <w:rsid w:val="00DB5203"/>
    <w:pPr>
      <w:numPr>
        <w:numId w:val="41"/>
      </w:numPr>
    </w:pPr>
  </w:style>
  <w:style w:type="paragraph" w:customStyle="1" w:styleId="34fffff9">
    <w:name w:val="34_Формула"/>
    <w:basedOn w:val="a0"/>
    <w:rsid w:val="00DB520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B520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B5203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6005A-639B-4079-8ECC-630B3199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695</TotalTime>
  <Pages>7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заданий на разработку специализированных (новых) технических средств</vt:lpstr>
    </vt:vector>
  </TitlesOfParts>
  <Company>Название организации</Company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заданий на разработку специализированных (новых) технических средств</dc:title>
  <dc:creator>Oksana</dc:creator>
  <cp:lastModifiedBy>Oksana</cp:lastModifiedBy>
  <cp:revision>221</cp:revision>
  <cp:lastPrinted>2014-09-08T01:50:00Z</cp:lastPrinted>
  <dcterms:created xsi:type="dcterms:W3CDTF">2014-09-07T22:05:00Z</dcterms:created>
  <dcterms:modified xsi:type="dcterms:W3CDTF">2023-05-11T00:59:00Z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A.B.XXX.В9.XX.X-X.X</vt:lpwstr>
  </property>
  <property fmtid="{D5CDD505-2E9C-101B-9397-08002B2CF9AE}" pid="8" name="год_издания">
    <vt:lpwstr>2023</vt:lpwstr>
  </property>
</Properties>
</file>