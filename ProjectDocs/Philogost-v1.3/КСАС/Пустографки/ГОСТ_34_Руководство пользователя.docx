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3F1" w:rsidRDefault="00C3159C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DB4C5C">
        <w:t>Название организации</w:t>
      </w:r>
      <w:r>
        <w:fldChar w:fldCharType="end"/>
      </w:r>
    </w:p>
    <w:p w:rsidR="004163F1" w:rsidRPr="00C816E8" w:rsidRDefault="004163F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4163F1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4163F1" w:rsidRPr="00C816E8" w:rsidRDefault="004163F1" w:rsidP="00345A40">
            <w:pPr>
              <w:pStyle w:val="34ffff8"/>
            </w:pPr>
            <w:r w:rsidRPr="00C816E8">
              <w:t>УТВЕРЖДЕН</w:t>
            </w:r>
          </w:p>
          <w:p w:rsidR="004163F1" w:rsidRPr="00C816E8" w:rsidRDefault="00813D2B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DB4C5C">
              <w:t>A.B.XXX.И3.XX.X-X.X</w:t>
            </w:r>
            <w:r>
              <w:fldChar w:fldCharType="end"/>
            </w:r>
            <w:r w:rsidR="004163F1" w:rsidRPr="00C816E8">
              <w:t>-ЛУ</w:t>
            </w:r>
          </w:p>
          <w:p w:rsidR="004163F1" w:rsidRPr="00C816E8" w:rsidRDefault="004163F1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4163F1" w:rsidRPr="00C816E8" w:rsidRDefault="004163F1" w:rsidP="00345A40">
            <w:pPr>
              <w:pStyle w:val="34ffff8"/>
            </w:pPr>
            <w:r w:rsidRPr="00C816E8">
              <w:t>УТВЕРЖДАЮ</w:t>
            </w:r>
          </w:p>
        </w:tc>
      </w:tr>
      <w:tr w:rsidR="004163F1" w:rsidRPr="00C816E8" w:rsidTr="00345A40">
        <w:trPr>
          <w:trHeight w:val="630"/>
        </w:trPr>
        <w:tc>
          <w:tcPr>
            <w:tcW w:w="5554" w:type="dxa"/>
            <w:vMerge/>
          </w:tcPr>
          <w:p w:rsidR="004163F1" w:rsidRPr="00C816E8" w:rsidRDefault="004163F1" w:rsidP="00345A40"/>
        </w:tc>
        <w:tc>
          <w:tcPr>
            <w:tcW w:w="4563" w:type="dxa"/>
          </w:tcPr>
          <w:p w:rsidR="004163F1" w:rsidRPr="00C816E8" w:rsidRDefault="004163F1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4163F1" w:rsidRPr="00C816E8" w:rsidTr="00345A40">
        <w:trPr>
          <w:trHeight w:val="353"/>
        </w:trPr>
        <w:tc>
          <w:tcPr>
            <w:tcW w:w="5554" w:type="dxa"/>
            <w:vMerge/>
          </w:tcPr>
          <w:p w:rsidR="004163F1" w:rsidRPr="00C816E8" w:rsidRDefault="004163F1" w:rsidP="00345A40"/>
        </w:tc>
        <w:tc>
          <w:tcPr>
            <w:tcW w:w="4563" w:type="dxa"/>
          </w:tcPr>
          <w:p w:rsidR="004163F1" w:rsidRPr="00C816E8" w:rsidRDefault="004163F1" w:rsidP="00B617AD">
            <w:pPr>
              <w:pStyle w:val="34ffff9"/>
            </w:pPr>
            <w:r w:rsidRPr="00C816E8">
              <w:t>____________________ И. О. Фамилия</w:t>
            </w:r>
          </w:p>
          <w:p w:rsidR="004163F1" w:rsidRPr="00C816E8" w:rsidRDefault="004163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B4C5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163F1" w:rsidRPr="00C816E8" w:rsidRDefault="004163F1" w:rsidP="00801734">
      <w:pPr>
        <w:pStyle w:val="34f5"/>
      </w:pPr>
    </w:p>
    <w:p w:rsidR="004163F1" w:rsidRDefault="004163F1" w:rsidP="00801734">
      <w:pPr>
        <w:pStyle w:val="34f5"/>
      </w:pPr>
    </w:p>
    <w:p w:rsidR="004163F1" w:rsidRDefault="004163F1" w:rsidP="00801734">
      <w:pPr>
        <w:pStyle w:val="34f5"/>
      </w:pPr>
    </w:p>
    <w:p w:rsidR="004163F1" w:rsidRPr="00C816E8" w:rsidRDefault="004163F1" w:rsidP="00801734">
      <w:pPr>
        <w:pStyle w:val="34f5"/>
      </w:pPr>
    </w:p>
    <w:p w:rsidR="004163F1" w:rsidRPr="00C816E8" w:rsidRDefault="004163F1" w:rsidP="00801734">
      <w:pPr>
        <w:pStyle w:val="34f5"/>
      </w:pPr>
    </w:p>
    <w:p w:rsidR="004163F1" w:rsidRPr="00C816E8" w:rsidRDefault="00813D2B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DB4C5C">
        <w:t>Полное название системы</w:t>
      </w:r>
      <w:r>
        <w:fldChar w:fldCharType="end"/>
      </w:r>
    </w:p>
    <w:p w:rsidR="004163F1" w:rsidRPr="00C816E8" w:rsidRDefault="004163F1" w:rsidP="00801734">
      <w:pPr>
        <w:pStyle w:val="34ffc"/>
      </w:pPr>
      <w:r w:rsidRPr="00C816E8">
        <w:t>(</w:t>
      </w:r>
      <w:r w:rsidR="00813D2B">
        <w:fldChar w:fldCharType="begin"/>
      </w:r>
      <w:r w:rsidR="00813D2B">
        <w:instrText xml:space="preserve"> DOCPROPERTY  краткое_название_системы  \* MERGEFORMAT </w:instrText>
      </w:r>
      <w:r w:rsidR="00813D2B">
        <w:fldChar w:fldCharType="separate"/>
      </w:r>
      <w:r w:rsidR="00DB4C5C">
        <w:t>Краткое название системы</w:t>
      </w:r>
      <w:r w:rsidR="00813D2B">
        <w:fldChar w:fldCharType="end"/>
      </w:r>
      <w:r w:rsidRPr="00C816E8">
        <w:t>)</w:t>
      </w:r>
    </w:p>
    <w:p w:rsidR="004163F1" w:rsidRPr="00C816E8" w:rsidRDefault="00813D2B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DB4C5C">
        <w:t>Руководство пользователя</w:t>
      </w:r>
      <w:r>
        <w:fldChar w:fldCharType="end"/>
      </w:r>
    </w:p>
    <w:p w:rsidR="004163F1" w:rsidRDefault="004163F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DB4C5C">
        <w:t>A.B.XXX.И3.XX.X-X.X</w:t>
      </w:r>
      <w:r w:rsidRPr="00C816E8">
        <w:fldChar w:fldCharType="end"/>
      </w:r>
    </w:p>
    <w:p w:rsidR="004163F1" w:rsidRDefault="004163F1" w:rsidP="00801734">
      <w:pPr>
        <w:pStyle w:val="34f5"/>
      </w:pPr>
    </w:p>
    <w:p w:rsidR="004163F1" w:rsidRDefault="004163F1" w:rsidP="00801734">
      <w:pPr>
        <w:pStyle w:val="34f5"/>
      </w:pPr>
    </w:p>
    <w:p w:rsidR="004163F1" w:rsidRPr="00476BC1" w:rsidRDefault="004163F1" w:rsidP="00801734">
      <w:pPr>
        <w:pStyle w:val="34f5"/>
      </w:pPr>
    </w:p>
    <w:p w:rsidR="001B1984" w:rsidRPr="00476BC1" w:rsidRDefault="001B1984" w:rsidP="00801734">
      <w:pPr>
        <w:pStyle w:val="34f5"/>
      </w:pPr>
    </w:p>
    <w:p w:rsidR="004163F1" w:rsidRDefault="004163F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4163F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4163F1" w:rsidRPr="00C816E8" w:rsidRDefault="004163F1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4163F1" w:rsidRPr="00C816E8" w:rsidRDefault="004163F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4163F1" w:rsidRPr="00C816E8" w:rsidRDefault="004163F1" w:rsidP="00345A40">
            <w:pPr>
              <w:pStyle w:val="34ffff9"/>
            </w:pPr>
          </w:p>
        </w:tc>
      </w:tr>
      <w:tr w:rsidR="004163F1" w:rsidRPr="00C816E8" w:rsidTr="00345A40">
        <w:trPr>
          <w:trHeight w:val="868"/>
        </w:trPr>
        <w:tc>
          <w:tcPr>
            <w:tcW w:w="4564" w:type="dxa"/>
          </w:tcPr>
          <w:p w:rsidR="004163F1" w:rsidRPr="00C816E8" w:rsidRDefault="004163F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163F1" w:rsidRPr="00C816E8" w:rsidRDefault="004163F1" w:rsidP="00345A40">
            <w:pPr>
              <w:pStyle w:val="34ffff9"/>
            </w:pPr>
          </w:p>
        </w:tc>
        <w:tc>
          <w:tcPr>
            <w:tcW w:w="4563" w:type="dxa"/>
          </w:tcPr>
          <w:p w:rsidR="004163F1" w:rsidRPr="00C816E8" w:rsidRDefault="004163F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163F1" w:rsidRPr="00C816E8" w:rsidTr="00345A40">
        <w:trPr>
          <w:trHeight w:val="404"/>
        </w:trPr>
        <w:tc>
          <w:tcPr>
            <w:tcW w:w="4564" w:type="dxa"/>
          </w:tcPr>
          <w:p w:rsidR="004163F1" w:rsidRPr="00C816E8" w:rsidRDefault="004163F1" w:rsidP="00345A40">
            <w:pPr>
              <w:pStyle w:val="34ffff9"/>
            </w:pPr>
            <w:r w:rsidRPr="00C816E8">
              <w:t>____________________ И. О. Фамилия</w:t>
            </w:r>
          </w:p>
          <w:p w:rsidR="004163F1" w:rsidRPr="00C816E8" w:rsidRDefault="004163F1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B4C5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163F1" w:rsidRPr="00C816E8" w:rsidRDefault="004163F1" w:rsidP="00345A40">
            <w:pPr>
              <w:pStyle w:val="34ffff9"/>
            </w:pPr>
          </w:p>
        </w:tc>
        <w:tc>
          <w:tcPr>
            <w:tcW w:w="4563" w:type="dxa"/>
          </w:tcPr>
          <w:p w:rsidR="004163F1" w:rsidRPr="00C816E8" w:rsidRDefault="004163F1" w:rsidP="00B617AD">
            <w:pPr>
              <w:pStyle w:val="34ffff9"/>
            </w:pPr>
            <w:r w:rsidRPr="00C816E8">
              <w:t>____________________ И. О. Фамилия</w:t>
            </w:r>
          </w:p>
          <w:p w:rsidR="004163F1" w:rsidRPr="00C816E8" w:rsidRDefault="004163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B4C5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4163F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4163F1" w:rsidRPr="00C816E8" w:rsidRDefault="004163F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4163F1" w:rsidRPr="00C816E8" w:rsidRDefault="004163F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4163F1" w:rsidRPr="00C816E8" w:rsidRDefault="004163F1" w:rsidP="00345A40">
            <w:pPr>
              <w:pStyle w:val="34ffff8"/>
            </w:pPr>
          </w:p>
        </w:tc>
      </w:tr>
      <w:tr w:rsidR="004163F1" w:rsidRPr="00C816E8" w:rsidTr="00345A40">
        <w:trPr>
          <w:trHeight w:val="864"/>
        </w:trPr>
        <w:tc>
          <w:tcPr>
            <w:tcW w:w="4564" w:type="dxa"/>
          </w:tcPr>
          <w:p w:rsidR="004163F1" w:rsidRPr="00C816E8" w:rsidRDefault="004163F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4163F1" w:rsidRPr="00C816E8" w:rsidRDefault="004163F1" w:rsidP="00345A40">
            <w:pPr>
              <w:pStyle w:val="34ffff9"/>
            </w:pPr>
          </w:p>
        </w:tc>
        <w:tc>
          <w:tcPr>
            <w:tcW w:w="4563" w:type="dxa"/>
          </w:tcPr>
          <w:p w:rsidR="004163F1" w:rsidRPr="00C816E8" w:rsidRDefault="004163F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4163F1" w:rsidRPr="00C816E8" w:rsidTr="00345A40">
        <w:trPr>
          <w:trHeight w:val="643"/>
        </w:trPr>
        <w:tc>
          <w:tcPr>
            <w:tcW w:w="4564" w:type="dxa"/>
          </w:tcPr>
          <w:p w:rsidR="004163F1" w:rsidRPr="00C816E8" w:rsidRDefault="004163F1" w:rsidP="00B617AD">
            <w:pPr>
              <w:pStyle w:val="34ffff9"/>
            </w:pPr>
            <w:r w:rsidRPr="00C816E8">
              <w:t>____________________ И. О. Фамилия</w:t>
            </w:r>
          </w:p>
          <w:p w:rsidR="004163F1" w:rsidRPr="00C816E8" w:rsidRDefault="004163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B4C5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4163F1" w:rsidRPr="00C816E8" w:rsidRDefault="004163F1" w:rsidP="00345A40">
            <w:pPr>
              <w:pStyle w:val="34ffff9"/>
            </w:pPr>
          </w:p>
        </w:tc>
        <w:tc>
          <w:tcPr>
            <w:tcW w:w="4563" w:type="dxa"/>
          </w:tcPr>
          <w:p w:rsidR="004163F1" w:rsidRPr="00C816E8" w:rsidRDefault="004163F1" w:rsidP="00B617AD">
            <w:pPr>
              <w:pStyle w:val="34ffff9"/>
            </w:pPr>
            <w:r w:rsidRPr="00C816E8">
              <w:t>____________________ И. О. Фамилия</w:t>
            </w:r>
          </w:p>
          <w:p w:rsidR="004163F1" w:rsidRPr="00C816E8" w:rsidRDefault="004163F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DB4C5C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4163F1" w:rsidRPr="00801734" w:rsidRDefault="004163F1" w:rsidP="00801734">
      <w:pPr>
        <w:pStyle w:val="34f5"/>
        <w:rPr>
          <w:lang w:val="en-US"/>
        </w:rPr>
      </w:pPr>
    </w:p>
    <w:p w:rsidR="004F39C0" w:rsidRPr="004F39C0" w:rsidRDefault="004F39C0" w:rsidP="00472569">
      <w:pPr>
        <w:pStyle w:val="34f5"/>
      </w:pPr>
    </w:p>
    <w:p w:rsidR="0069117E" w:rsidRDefault="0069117E" w:rsidP="003F38DF">
      <w:pPr>
        <w:pStyle w:val="34b"/>
        <w:sectPr w:rsidR="0069117E" w:rsidSect="004F39C0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bookmarkStart w:id="0" w:name="_GoBack"/>
    <w:bookmarkEnd w:id="0"/>
    <w:p w:rsidR="00DE42D2" w:rsidRDefault="009A2B28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204617" w:history="1">
        <w:r w:rsidR="00DE42D2" w:rsidRPr="004923BC">
          <w:rPr>
            <w:rStyle w:val="af9"/>
          </w:rPr>
          <w:t>1 Введение</w:t>
        </w:r>
        <w:r w:rsidR="00DE42D2">
          <w:rPr>
            <w:webHidden/>
          </w:rPr>
          <w:tab/>
        </w:r>
        <w:r w:rsidR="00DE42D2">
          <w:rPr>
            <w:webHidden/>
          </w:rPr>
          <w:fldChar w:fldCharType="begin"/>
        </w:r>
        <w:r w:rsidR="00DE42D2">
          <w:rPr>
            <w:webHidden/>
          </w:rPr>
          <w:instrText xml:space="preserve"> PAGEREF _Toc134204617 \h </w:instrText>
        </w:r>
        <w:r w:rsidR="00DE42D2">
          <w:rPr>
            <w:webHidden/>
          </w:rPr>
        </w:r>
        <w:r w:rsidR="00DE42D2">
          <w:rPr>
            <w:webHidden/>
          </w:rPr>
          <w:fldChar w:fldCharType="separate"/>
        </w:r>
        <w:r w:rsidR="00DE42D2">
          <w:rPr>
            <w:webHidden/>
          </w:rPr>
          <w:t>3</w:t>
        </w:r>
        <w:r w:rsidR="00DE42D2">
          <w:rPr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18" w:history="1">
        <w:r w:rsidRPr="004923BC">
          <w:rPr>
            <w:rStyle w:val="af9"/>
            <w:noProof/>
          </w:rPr>
          <w:t>1.1 Область применения</w:t>
        </w:r>
        <w:r w:rsidRPr="004923BC">
          <w:rPr>
            <w:rStyle w:val="af9"/>
            <w:noProof/>
            <w:lang w:val="en-US"/>
          </w:rPr>
          <w:t xml:space="preserve"> </w:t>
        </w:r>
        <w:r w:rsidRPr="004923BC">
          <w:rPr>
            <w:rStyle w:val="af9"/>
            <w:noProof/>
          </w:rPr>
          <w:t>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19" w:history="1">
        <w:r w:rsidRPr="004923BC">
          <w:rPr>
            <w:rStyle w:val="af9"/>
            <w:noProof/>
          </w:rPr>
          <w:t>1.2 Краткое описание возможностей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0" w:history="1">
        <w:r w:rsidRPr="004923BC">
          <w:rPr>
            <w:rStyle w:val="af9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1" w:history="1">
        <w:r w:rsidRPr="004923BC">
          <w:rPr>
            <w:rStyle w:val="af9"/>
            <w:noProof/>
          </w:rPr>
          <w:t>1.4 Перечень эксплуатационной документации, с которой необходимо ознакомиться пользователю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22" w:history="1">
        <w:r w:rsidRPr="004923BC">
          <w:rPr>
            <w:rStyle w:val="af9"/>
          </w:rPr>
          <w:t>2 Назначение и условия применения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3" w:history="1">
        <w:r w:rsidRPr="004923BC">
          <w:rPr>
            <w:rStyle w:val="af9"/>
            <w:noProof/>
          </w:rPr>
          <w:t>2.1 Виды деятельности, функции, для автоматизации которых предназначено данное средство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4" w:history="1">
        <w:r w:rsidRPr="004923BC">
          <w:rPr>
            <w:rStyle w:val="af9"/>
            <w:noProof/>
          </w:rPr>
          <w:t>2.2 Условия, при соблюдении которых обеспечивается применение средства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25" w:history="1">
        <w:r w:rsidRPr="004923BC">
          <w:rPr>
            <w:rStyle w:val="af9"/>
          </w:rPr>
          <w:t>3 Подготовка к работе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6" w:history="1">
        <w:r w:rsidRPr="004923BC">
          <w:rPr>
            <w:rStyle w:val="af9"/>
            <w:noProof/>
          </w:rPr>
          <w:t>3.1 Состав и содержание носителя данных, содержащего загружаемые программы и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7" w:history="1">
        <w:r w:rsidRPr="004923BC">
          <w:rPr>
            <w:rStyle w:val="af9"/>
            <w:noProof/>
          </w:rPr>
          <w:t>3.2 Порядок загрузки программ 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28" w:history="1">
        <w:r w:rsidRPr="004923BC">
          <w:rPr>
            <w:rStyle w:val="af9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29" w:history="1">
        <w:r w:rsidRPr="004923BC">
          <w:rPr>
            <w:rStyle w:val="af9"/>
          </w:rPr>
          <w:t>4 Описание операций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0" w:history="1">
        <w:r w:rsidRPr="004923BC">
          <w:rPr>
            <w:rStyle w:val="af9"/>
            <w:noProof/>
          </w:rPr>
          <w:t>4.1 Описание выполняемых функций, задач, комплексов задач, процедур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1" w:history="1">
        <w:r w:rsidRPr="004923BC">
          <w:rPr>
            <w:rStyle w:val="af9"/>
            <w:noProof/>
          </w:rPr>
          <w:t>4.2 Описание операций технологического процесса обработки данных, необходимых для выполнения функций, комплексов задач (задач), процедур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32" w:history="1">
        <w:r w:rsidRPr="004923BC">
          <w:rPr>
            <w:rStyle w:val="af9"/>
          </w:rPr>
          <w:t>5 Аварийные ситуации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3" w:history="1">
        <w:r w:rsidRPr="004923BC">
          <w:rPr>
            <w:rStyle w:val="af9"/>
            <w:noProof/>
          </w:rPr>
          <w:t>5.1 Действия в случае несоблюдения условий выполнения технологического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4" w:history="1">
        <w:r w:rsidRPr="004923BC">
          <w:rPr>
            <w:rStyle w:val="af9"/>
            <w:noProof/>
          </w:rPr>
          <w:t>5.2 Действия по восстановлению программ и/или данных при отказе носителей данных или обнаружении ошибок 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5" w:history="1">
        <w:r w:rsidRPr="004923BC">
          <w:rPr>
            <w:rStyle w:val="af9"/>
            <w:noProof/>
          </w:rPr>
          <w:t>5.3 Действия в случаях обнаружении несанкционированного доступа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6" w:history="1">
        <w:r w:rsidRPr="004923BC">
          <w:rPr>
            <w:rStyle w:val="af9"/>
            <w:noProof/>
          </w:rPr>
          <w:t>5.4 Действия в других аварийных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37" w:history="1">
        <w:r w:rsidRPr="004923BC">
          <w:rPr>
            <w:rStyle w:val="af9"/>
          </w:rPr>
          <w:t>6 Рекомендации по освоению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38" w:history="1">
        <w:r w:rsidRPr="004923BC">
          <w:rPr>
            <w:rStyle w:val="af9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204639" w:history="1">
        <w:r w:rsidRPr="004923BC">
          <w:rPr>
            <w:rStyle w:val="af9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_Toc134204639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40" w:history="1">
        <w:r w:rsidRPr="004923BC">
          <w:rPr>
            <w:rStyle w:val="af9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DE42D2" w:rsidRDefault="00DE42D2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204641" w:history="1">
        <w:r w:rsidRPr="004923BC">
          <w:rPr>
            <w:rStyle w:val="af9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_Toc134204641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9A2B28" w:rsidRPr="009A2B28" w:rsidRDefault="009A2B28" w:rsidP="009A2B28">
      <w:pPr>
        <w:pStyle w:val="34b"/>
      </w:pPr>
      <w:r>
        <w:fldChar w:fldCharType="end"/>
      </w:r>
    </w:p>
    <w:p w:rsidR="00D47C08" w:rsidRDefault="00D47C08" w:rsidP="0066179C">
      <w:pPr>
        <w:pStyle w:val="34fffa"/>
      </w:pPr>
    </w:p>
    <w:p w:rsidR="00495CB5" w:rsidRDefault="00495CB5" w:rsidP="0066179C">
      <w:pPr>
        <w:pStyle w:val="34fffa"/>
        <w:sectPr w:rsidR="00495CB5" w:rsidSect="006465F9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D217F1" w:rsidP="00D47C08">
      <w:pPr>
        <w:pStyle w:val="1"/>
      </w:pPr>
      <w:bookmarkStart w:id="1" w:name="_Toc398631066"/>
      <w:bookmarkStart w:id="2" w:name="_Toc134204617"/>
      <w:r>
        <w:rPr>
          <w:lang w:val="ru-RU"/>
        </w:rPr>
        <w:lastRenderedPageBreak/>
        <w:t>Введение</w:t>
      </w:r>
      <w:bookmarkEnd w:id="1"/>
      <w:bookmarkEnd w:id="2"/>
    </w:p>
    <w:p w:rsidR="009C66F6" w:rsidRDefault="009C66F6" w:rsidP="009C66F6">
      <w:pPr>
        <w:pStyle w:val="2"/>
      </w:pPr>
      <w:bookmarkStart w:id="3" w:name="_Toc398631067"/>
      <w:bookmarkStart w:id="4" w:name="_Toc134204618"/>
      <w:r>
        <w:t>Область применения</w:t>
      </w:r>
      <w:bookmarkEnd w:id="3"/>
      <w:r w:rsidR="00DE42D2">
        <w:rPr>
          <w:lang w:val="en-US"/>
        </w:rPr>
        <w:t xml:space="preserve"> </w:t>
      </w:r>
      <w:r w:rsidR="00DE42D2">
        <w:t>АС</w:t>
      </w:r>
      <w:bookmarkEnd w:id="4"/>
    </w:p>
    <w:p w:rsidR="009A2B28" w:rsidRDefault="009A2B28" w:rsidP="009A2B28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5" w:name="_Toc398631068"/>
      <w:bookmarkStart w:id="6" w:name="_Toc134204619"/>
      <w:r>
        <w:t>Краткое описание возможностей</w:t>
      </w:r>
      <w:bookmarkEnd w:id="5"/>
      <w:r w:rsidR="00DE42D2" w:rsidRPr="00DE42D2">
        <w:t xml:space="preserve"> </w:t>
      </w:r>
      <w:r w:rsidR="00DE42D2">
        <w:t>АС</w:t>
      </w:r>
      <w:bookmarkEnd w:id="6"/>
    </w:p>
    <w:p w:rsidR="009A2B28" w:rsidRDefault="009A2B28" w:rsidP="009A2B28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7" w:name="_Toc398631069"/>
      <w:bookmarkStart w:id="8" w:name="_Toc134204620"/>
      <w:r>
        <w:t>Уровень подготовки пользователя</w:t>
      </w:r>
      <w:bookmarkEnd w:id="7"/>
      <w:bookmarkEnd w:id="8"/>
    </w:p>
    <w:p w:rsidR="009A2B28" w:rsidRDefault="009A2B28" w:rsidP="009A2B28">
      <w:pPr>
        <w:pStyle w:val="34b"/>
        <w:rPr>
          <w:lang w:eastAsia="ru-RU"/>
        </w:rPr>
      </w:pPr>
    </w:p>
    <w:p w:rsidR="009C66F6" w:rsidRPr="009C66F6" w:rsidRDefault="009C66F6" w:rsidP="009C66F6">
      <w:pPr>
        <w:pStyle w:val="2"/>
      </w:pPr>
      <w:bookmarkStart w:id="9" w:name="_Toc398631070"/>
      <w:bookmarkStart w:id="10" w:name="_Toc134204621"/>
      <w:r>
        <w:t>П</w:t>
      </w:r>
      <w:r w:rsidRPr="009C66F6">
        <w:t>еречень эксплуатационной документации, с</w:t>
      </w:r>
      <w:r w:rsidR="00894953" w:rsidRPr="00894953">
        <w:t xml:space="preserve"> </w:t>
      </w:r>
      <w:r w:rsidR="00A61676">
        <w:t>котор</w:t>
      </w:r>
      <w:r w:rsidR="006406C9">
        <w:t>ой</w:t>
      </w:r>
      <w:r w:rsidRPr="009C66F6">
        <w:t xml:space="preserve"> необх</w:t>
      </w:r>
      <w:r>
        <w:t>одимо ознакомиться пользователю</w:t>
      </w:r>
      <w:bookmarkEnd w:id="9"/>
      <w:bookmarkEnd w:id="10"/>
    </w:p>
    <w:p w:rsidR="00C144BE" w:rsidRDefault="00C144BE" w:rsidP="009A2B28">
      <w:pPr>
        <w:pStyle w:val="34b"/>
      </w:pPr>
    </w:p>
    <w:p w:rsidR="009A2B28" w:rsidRPr="009A2B28" w:rsidRDefault="009A2B28" w:rsidP="009A2B28">
      <w:pPr>
        <w:pStyle w:val="34fffa"/>
      </w:pPr>
    </w:p>
    <w:p w:rsidR="00350B99" w:rsidRDefault="00D217F1" w:rsidP="00350B99">
      <w:pPr>
        <w:pStyle w:val="1"/>
        <w:rPr>
          <w:lang w:val="ru-RU"/>
        </w:rPr>
      </w:pPr>
      <w:bookmarkStart w:id="11" w:name="_Toc398631071"/>
      <w:bookmarkStart w:id="12" w:name="_Toc134204622"/>
      <w:r>
        <w:rPr>
          <w:lang w:val="ru-RU"/>
        </w:rPr>
        <w:lastRenderedPageBreak/>
        <w:t>Назначение и условия применения</w:t>
      </w:r>
      <w:bookmarkEnd w:id="11"/>
      <w:bookmarkEnd w:id="12"/>
    </w:p>
    <w:p w:rsidR="009C66F6" w:rsidRDefault="009C66F6" w:rsidP="009C66F6">
      <w:pPr>
        <w:pStyle w:val="2"/>
      </w:pPr>
      <w:bookmarkStart w:id="13" w:name="_Toc398631072"/>
      <w:bookmarkStart w:id="14" w:name="_Toc134204623"/>
      <w:r>
        <w:t>В</w:t>
      </w:r>
      <w:r w:rsidRPr="009C66F6">
        <w:t>иды деятельности, функции, для автоматизации которых предназначен</w:t>
      </w:r>
      <w:r>
        <w:t>о данное средство автоматизации</w:t>
      </w:r>
      <w:bookmarkEnd w:id="13"/>
      <w:bookmarkEnd w:id="14"/>
    </w:p>
    <w:p w:rsidR="009A2B28" w:rsidRDefault="009A2B28" w:rsidP="009A2B28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15" w:name="_Toc398631073"/>
      <w:bookmarkStart w:id="16" w:name="_Toc134204624"/>
      <w:r>
        <w:t>У</w:t>
      </w:r>
      <w:r w:rsidRPr="009C66F6">
        <w:t>словия, при соблюдении которых обеспечивается применение средства автоматизации</w:t>
      </w:r>
      <w:bookmarkEnd w:id="15"/>
      <w:bookmarkEnd w:id="16"/>
    </w:p>
    <w:p w:rsidR="009C66F6" w:rsidRPr="0038744D" w:rsidRDefault="0038744D" w:rsidP="009C66F6">
      <w:pPr>
        <w:pStyle w:val="34a0"/>
      </w:pPr>
      <w:r>
        <w:t xml:space="preserve">В данном разделе приводят </w:t>
      </w:r>
      <w:r w:rsidR="00DE42D2" w:rsidRPr="00DE42D2">
        <w:t>условия применения средства автоматизации в соответствии с назначением (например, характеристики и конфигурация технических средств, операционная среда и общесистемные программные средства, входная информация, требования к подготовке специалистов и</w:t>
      </w:r>
      <w:r w:rsidR="00DE42D2">
        <w:t> </w:t>
      </w:r>
      <w:r w:rsidR="00DE42D2" w:rsidRPr="00DE42D2">
        <w:t>т.</w:t>
      </w:r>
      <w:r w:rsidR="00DE42D2">
        <w:t> </w:t>
      </w:r>
      <w:r w:rsidR="00DE42D2" w:rsidRPr="00DE42D2">
        <w:t>п.).</w:t>
      </w:r>
    </w:p>
    <w:p w:rsidR="00350B99" w:rsidRDefault="00350B99" w:rsidP="00350B99">
      <w:pPr>
        <w:pStyle w:val="34b"/>
        <w:rPr>
          <w:lang w:eastAsia="ru-RU"/>
        </w:rPr>
      </w:pPr>
    </w:p>
    <w:p w:rsidR="00146E52" w:rsidRPr="00350B99" w:rsidRDefault="00146E52" w:rsidP="00146E52">
      <w:pPr>
        <w:pStyle w:val="34fffa"/>
      </w:pPr>
    </w:p>
    <w:p w:rsidR="00350B99" w:rsidRDefault="00D217F1" w:rsidP="00350B99">
      <w:pPr>
        <w:pStyle w:val="1"/>
      </w:pPr>
      <w:bookmarkStart w:id="17" w:name="_Toc398631074"/>
      <w:bookmarkStart w:id="18" w:name="_Toc134204625"/>
      <w:r>
        <w:rPr>
          <w:lang w:val="ru-RU"/>
        </w:rPr>
        <w:lastRenderedPageBreak/>
        <w:t>Подготовка к работе</w:t>
      </w:r>
      <w:bookmarkEnd w:id="17"/>
      <w:bookmarkEnd w:id="18"/>
    </w:p>
    <w:p w:rsidR="009C66F6" w:rsidRDefault="00DE42D2" w:rsidP="00DE42D2">
      <w:pPr>
        <w:pStyle w:val="2"/>
      </w:pPr>
      <w:bookmarkStart w:id="19" w:name="_Toc134204626"/>
      <w:r w:rsidRPr="00DE42D2">
        <w:t>Состав и содержание носителя данных, содержащего загружаемые программы и данные</w:t>
      </w:r>
      <w:bookmarkEnd w:id="19"/>
    </w:p>
    <w:p w:rsidR="00146E52" w:rsidRDefault="00146E52" w:rsidP="00146E52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20" w:name="_Toc398631076"/>
      <w:bookmarkStart w:id="21" w:name="_Toc134204627"/>
      <w:r>
        <w:t>П</w:t>
      </w:r>
      <w:r w:rsidRPr="009C66F6">
        <w:t xml:space="preserve">орядок загрузки </w:t>
      </w:r>
      <w:r w:rsidR="00DE42D2" w:rsidRPr="009C66F6">
        <w:t>программ</w:t>
      </w:r>
      <w:r w:rsidR="00DE42D2" w:rsidRPr="009C66F6">
        <w:t xml:space="preserve"> </w:t>
      </w:r>
      <w:r w:rsidRPr="009C66F6">
        <w:t xml:space="preserve">и </w:t>
      </w:r>
      <w:bookmarkEnd w:id="20"/>
      <w:r w:rsidR="00DE42D2" w:rsidRPr="009C66F6">
        <w:t>данных</w:t>
      </w:r>
      <w:bookmarkEnd w:id="21"/>
    </w:p>
    <w:p w:rsidR="00146E52" w:rsidRDefault="00146E52" w:rsidP="00146E52">
      <w:pPr>
        <w:pStyle w:val="34b"/>
        <w:rPr>
          <w:lang w:eastAsia="ru-RU"/>
        </w:rPr>
      </w:pPr>
    </w:p>
    <w:p w:rsidR="009C66F6" w:rsidRPr="009C66F6" w:rsidRDefault="009C66F6" w:rsidP="009C66F6">
      <w:pPr>
        <w:pStyle w:val="2"/>
      </w:pPr>
      <w:bookmarkStart w:id="22" w:name="_Toc398631077"/>
      <w:bookmarkStart w:id="23" w:name="_Toc134204628"/>
      <w:r>
        <w:t>П</w:t>
      </w:r>
      <w:r w:rsidRPr="009C66F6">
        <w:t>ор</w:t>
      </w:r>
      <w:r>
        <w:t>ядок проверки работоспособности</w:t>
      </w:r>
      <w:bookmarkEnd w:id="22"/>
      <w:bookmarkEnd w:id="23"/>
    </w:p>
    <w:p w:rsidR="00467C7E" w:rsidRDefault="00467C7E" w:rsidP="00146E52">
      <w:pPr>
        <w:pStyle w:val="34b"/>
      </w:pPr>
    </w:p>
    <w:p w:rsidR="00146E52" w:rsidRPr="00146E52" w:rsidRDefault="00146E52" w:rsidP="0066179C">
      <w:pPr>
        <w:pStyle w:val="34fffa"/>
      </w:pPr>
    </w:p>
    <w:p w:rsidR="00350B99" w:rsidRDefault="00C144BE" w:rsidP="00350B99">
      <w:pPr>
        <w:pStyle w:val="1"/>
      </w:pPr>
      <w:bookmarkStart w:id="24" w:name="_Toc398631078"/>
      <w:bookmarkStart w:id="25" w:name="_Toc134204629"/>
      <w:r>
        <w:rPr>
          <w:lang w:val="ru-RU"/>
        </w:rPr>
        <w:lastRenderedPageBreak/>
        <w:t xml:space="preserve">Описание </w:t>
      </w:r>
      <w:r w:rsidR="00D217F1">
        <w:rPr>
          <w:lang w:val="ru-RU"/>
        </w:rPr>
        <w:t>операций</w:t>
      </w:r>
      <w:bookmarkEnd w:id="24"/>
      <w:bookmarkEnd w:id="25"/>
    </w:p>
    <w:p w:rsidR="009C66F6" w:rsidRDefault="009C66F6" w:rsidP="009C66F6">
      <w:pPr>
        <w:pStyle w:val="2"/>
      </w:pPr>
      <w:bookmarkStart w:id="26" w:name="_Toc398631079"/>
      <w:bookmarkStart w:id="27" w:name="_Toc134204630"/>
      <w:r>
        <w:t>О</w:t>
      </w:r>
      <w:r w:rsidRPr="009C66F6">
        <w:t>писание выполняемых функций, за</w:t>
      </w:r>
      <w:r>
        <w:t>дач, комплексов задач, процедур</w:t>
      </w:r>
      <w:bookmarkEnd w:id="26"/>
      <w:bookmarkEnd w:id="27"/>
    </w:p>
    <w:p w:rsidR="00146E52" w:rsidRDefault="00146E52" w:rsidP="00146E52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28" w:name="_Toc398631080"/>
      <w:bookmarkStart w:id="29" w:name="_Toc134204631"/>
      <w:r>
        <w:t>О</w:t>
      </w:r>
      <w:r w:rsidRPr="009C66F6">
        <w:t>писание операций технологического процесса обработки данных, необходимых для выполнения функций, ком</w:t>
      </w:r>
      <w:r>
        <w:t>плексов задач (задач), процедур</w:t>
      </w:r>
      <w:bookmarkEnd w:id="28"/>
      <w:bookmarkEnd w:id="29"/>
    </w:p>
    <w:p w:rsidR="009C66F6" w:rsidRPr="009C66F6" w:rsidRDefault="009C66F6" w:rsidP="009C66F6">
      <w:pPr>
        <w:pStyle w:val="34a0"/>
      </w:pPr>
      <w:r w:rsidRPr="009C66F6">
        <w:t>Для каждой операции обработки данных указывают:</w:t>
      </w:r>
    </w:p>
    <w:p w:rsidR="009C66F6" w:rsidRPr="009C66F6" w:rsidRDefault="009C66F6" w:rsidP="009C66F6">
      <w:pPr>
        <w:pStyle w:val="34a0"/>
      </w:pPr>
      <w:r w:rsidRPr="009C66F6">
        <w:t>1) наименование;</w:t>
      </w:r>
    </w:p>
    <w:p w:rsidR="009C66F6" w:rsidRPr="009C66F6" w:rsidRDefault="009C66F6" w:rsidP="009C66F6">
      <w:pPr>
        <w:pStyle w:val="34a0"/>
      </w:pPr>
      <w:r w:rsidRPr="009C66F6">
        <w:t>2) условия, при соблюдении которых возможно выполнение операции;</w:t>
      </w:r>
    </w:p>
    <w:p w:rsidR="009C66F6" w:rsidRPr="009C66F6" w:rsidRDefault="009C66F6" w:rsidP="009C66F6">
      <w:pPr>
        <w:pStyle w:val="34a0"/>
      </w:pPr>
      <w:r w:rsidRPr="009C66F6">
        <w:t>3) подготовительные действия;</w:t>
      </w:r>
    </w:p>
    <w:p w:rsidR="009C66F6" w:rsidRPr="009C66F6" w:rsidRDefault="009C66F6" w:rsidP="009C66F6">
      <w:pPr>
        <w:pStyle w:val="34a0"/>
      </w:pPr>
      <w:r w:rsidRPr="009C66F6">
        <w:t>4) основные действия в требуемой последовательности;</w:t>
      </w:r>
    </w:p>
    <w:p w:rsidR="009C66F6" w:rsidRPr="009C66F6" w:rsidRDefault="009C66F6" w:rsidP="009C66F6">
      <w:pPr>
        <w:pStyle w:val="34a0"/>
      </w:pPr>
      <w:r w:rsidRPr="009C66F6">
        <w:t>5) заключительные действия;</w:t>
      </w:r>
    </w:p>
    <w:p w:rsidR="009C66F6" w:rsidRPr="009C66F6" w:rsidRDefault="009C66F6" w:rsidP="009C66F6">
      <w:pPr>
        <w:pStyle w:val="34a0"/>
      </w:pPr>
      <w:r w:rsidRPr="009C66F6">
        <w:t>6) ресурсы, расходуемые на операцию.</w:t>
      </w:r>
    </w:p>
    <w:p w:rsidR="009C66F6" w:rsidRDefault="009C66F6" w:rsidP="009C66F6">
      <w:pPr>
        <w:pStyle w:val="34b"/>
        <w:rPr>
          <w:lang w:eastAsia="ru-RU"/>
        </w:rPr>
      </w:pPr>
    </w:p>
    <w:p w:rsidR="00146E52" w:rsidRPr="009C66F6" w:rsidRDefault="00146E52" w:rsidP="00146E52">
      <w:pPr>
        <w:pStyle w:val="34fffa"/>
      </w:pPr>
    </w:p>
    <w:p w:rsidR="009C66F6" w:rsidRDefault="009C66F6" w:rsidP="009C66F6">
      <w:pPr>
        <w:pStyle w:val="1"/>
      </w:pPr>
      <w:bookmarkStart w:id="30" w:name="_Toc398631081"/>
      <w:bookmarkStart w:id="31" w:name="_Toc134204632"/>
      <w:r>
        <w:rPr>
          <w:lang w:val="ru-RU"/>
        </w:rPr>
        <w:lastRenderedPageBreak/>
        <w:t>Аварийные ситуации</w:t>
      </w:r>
      <w:bookmarkEnd w:id="30"/>
      <w:bookmarkEnd w:id="31"/>
    </w:p>
    <w:p w:rsidR="009C66F6" w:rsidRDefault="009C66F6" w:rsidP="009C66F6">
      <w:pPr>
        <w:pStyle w:val="2"/>
      </w:pPr>
      <w:bookmarkStart w:id="32" w:name="_Toc398631082"/>
      <w:bookmarkStart w:id="33" w:name="_Toc134204633"/>
      <w:r>
        <w:t>Д</w:t>
      </w:r>
      <w:r w:rsidRPr="009C66F6">
        <w:t>ействия в случае несоблюдения условий выполнения технологического процесса</w:t>
      </w:r>
      <w:bookmarkEnd w:id="32"/>
      <w:bookmarkEnd w:id="33"/>
    </w:p>
    <w:p w:rsidR="00146E52" w:rsidRPr="005A7978" w:rsidRDefault="005A7978" w:rsidP="005A7978">
      <w:pPr>
        <w:pStyle w:val="34a0"/>
      </w:pPr>
      <w:r>
        <w:t>В данном разделе приводят д</w:t>
      </w:r>
      <w:r w:rsidRPr="009C66F6">
        <w:t>ействия в случае несоблюдения условий выполнения технологического процесса, в том числе при длитель</w:t>
      </w:r>
      <w:r>
        <w:t>ных отказах технических средств.</w:t>
      </w:r>
    </w:p>
    <w:p w:rsidR="005A7978" w:rsidRDefault="005A7978" w:rsidP="00146E52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34" w:name="_Toc398631083"/>
      <w:bookmarkStart w:id="35" w:name="_Toc134204634"/>
      <w:r>
        <w:t>Д</w:t>
      </w:r>
      <w:r w:rsidRPr="009C66F6">
        <w:t xml:space="preserve">ействия по восстановлению программ и/или данных при отказе носителей </w:t>
      </w:r>
      <w:r w:rsidR="00DE42D2">
        <w:t xml:space="preserve">данных </w:t>
      </w:r>
      <w:r>
        <w:t>или обнаружении ошибок в данных</w:t>
      </w:r>
      <w:bookmarkEnd w:id="34"/>
      <w:bookmarkEnd w:id="35"/>
    </w:p>
    <w:p w:rsidR="00146E52" w:rsidRDefault="00146E52" w:rsidP="00146E52">
      <w:pPr>
        <w:pStyle w:val="34b"/>
        <w:rPr>
          <w:lang w:eastAsia="ru-RU"/>
        </w:rPr>
      </w:pPr>
    </w:p>
    <w:p w:rsidR="009C66F6" w:rsidRDefault="009C66F6" w:rsidP="00DE42D2">
      <w:pPr>
        <w:pStyle w:val="2"/>
      </w:pPr>
      <w:bookmarkStart w:id="36" w:name="_Toc398631084"/>
      <w:bookmarkStart w:id="37" w:name="_Toc134204635"/>
      <w:r>
        <w:t>Д</w:t>
      </w:r>
      <w:r w:rsidRPr="009C66F6">
        <w:t xml:space="preserve">ействия в случаях обнаружении </w:t>
      </w:r>
      <w:bookmarkEnd w:id="36"/>
      <w:r w:rsidR="00DE42D2" w:rsidRPr="00DE42D2">
        <w:t>несанкционированного доступа к данным</w:t>
      </w:r>
      <w:bookmarkEnd w:id="37"/>
    </w:p>
    <w:p w:rsidR="00146E52" w:rsidRDefault="00146E52" w:rsidP="00146E52">
      <w:pPr>
        <w:pStyle w:val="34b"/>
        <w:rPr>
          <w:lang w:eastAsia="ru-RU"/>
        </w:rPr>
      </w:pPr>
    </w:p>
    <w:p w:rsidR="009C66F6" w:rsidRDefault="009C66F6" w:rsidP="009C66F6">
      <w:pPr>
        <w:pStyle w:val="2"/>
      </w:pPr>
      <w:bookmarkStart w:id="38" w:name="_Toc398631085"/>
      <w:bookmarkStart w:id="39" w:name="_Toc134204636"/>
      <w:r>
        <w:t>Д</w:t>
      </w:r>
      <w:r w:rsidRPr="009C66F6">
        <w:t>ейств</w:t>
      </w:r>
      <w:r>
        <w:t>ия в других аварийных ситуациях</w:t>
      </w:r>
      <w:bookmarkEnd w:id="38"/>
      <w:bookmarkEnd w:id="39"/>
    </w:p>
    <w:p w:rsidR="00146E52" w:rsidRDefault="00146E52" w:rsidP="00146E52">
      <w:pPr>
        <w:pStyle w:val="34b"/>
        <w:rPr>
          <w:lang w:eastAsia="ru-RU"/>
        </w:rPr>
      </w:pPr>
    </w:p>
    <w:p w:rsidR="00146E52" w:rsidRPr="00146E52" w:rsidRDefault="00146E52" w:rsidP="00146E52">
      <w:pPr>
        <w:pStyle w:val="34fffa"/>
      </w:pPr>
    </w:p>
    <w:p w:rsidR="009C66F6" w:rsidRDefault="009C66F6" w:rsidP="009C66F6">
      <w:pPr>
        <w:pStyle w:val="1"/>
      </w:pPr>
      <w:bookmarkStart w:id="40" w:name="_Toc398631086"/>
      <w:bookmarkStart w:id="41" w:name="_Toc134204637"/>
      <w:r>
        <w:rPr>
          <w:lang w:val="ru-RU"/>
        </w:rPr>
        <w:lastRenderedPageBreak/>
        <w:t>Рекомендации по освоению</w:t>
      </w:r>
      <w:bookmarkEnd w:id="40"/>
      <w:bookmarkEnd w:id="41"/>
    </w:p>
    <w:p w:rsidR="009C66F6" w:rsidRDefault="009C66F6" w:rsidP="009C66F6">
      <w:pPr>
        <w:pStyle w:val="34a0"/>
      </w:pPr>
      <w:r w:rsidRPr="009C66F6">
        <w:t xml:space="preserve">В разделе </w:t>
      </w:r>
      <w:r w:rsidR="00146E52">
        <w:t>«</w:t>
      </w:r>
      <w:r w:rsidRPr="009C66F6">
        <w:t>Рекомендации по освоению</w:t>
      </w:r>
      <w:r w:rsidR="00146E52">
        <w:t>»</w:t>
      </w:r>
      <w:r w:rsidRPr="009C66F6">
        <w:t xml:space="preserve"> </w:t>
      </w:r>
      <w:r w:rsidR="00DE42D2" w:rsidRPr="00DE42D2">
        <w:t>приводят рекомендации по освоению и эксплуатации средства автоматизации, включая описание контрольного примера, п</w:t>
      </w:r>
      <w:r w:rsidR="00DE42D2">
        <w:t>равила его запуска и выполнения</w:t>
      </w:r>
      <w:r w:rsidRPr="009C66F6">
        <w:t>.</w:t>
      </w:r>
    </w:p>
    <w:p w:rsidR="000478DB" w:rsidRDefault="000478DB" w:rsidP="000478DB">
      <w:pPr>
        <w:pStyle w:val="34b"/>
        <w:rPr>
          <w:lang w:eastAsia="ru-RU"/>
        </w:rPr>
      </w:pPr>
    </w:p>
    <w:p w:rsidR="00146E52" w:rsidRPr="00146E52" w:rsidRDefault="00146E52" w:rsidP="00146E52">
      <w:pPr>
        <w:pStyle w:val="34fffa"/>
      </w:pPr>
    </w:p>
    <w:p w:rsidR="004A6227" w:rsidRPr="00340463" w:rsidRDefault="004A6227" w:rsidP="000611C2">
      <w:pPr>
        <w:pStyle w:val="3412"/>
        <w:rPr>
          <w:lang w:val="ru-RU"/>
        </w:rPr>
      </w:pPr>
      <w:bookmarkStart w:id="42" w:name="_Toc397971534"/>
      <w:bookmarkStart w:id="43" w:name="_Toc398225599"/>
      <w:bookmarkEnd w:id="42"/>
      <w:bookmarkEnd w:id="43"/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"</w:instrText>
      </w:r>
      <w:bookmarkStart w:id="44" w:name="_Toc397970792"/>
      <w:r w:rsidR="00A5066B">
        <w:fldChar w:fldCharType="begin"/>
      </w:r>
      <w:r w:rsidR="00A5066B">
        <w:instrText xml:space="preserve"> STYLEREF  34_Заголовок_1_Приложение \w  \* MERGEFORMAT </w:instrText>
      </w:r>
      <w:r w:rsidR="00A5066B">
        <w:fldChar w:fldCharType="separate"/>
      </w:r>
      <w:bookmarkStart w:id="45" w:name="_Toc398225600"/>
      <w:bookmarkStart w:id="46" w:name="_Toc398631087"/>
      <w:bookmarkStart w:id="47" w:name="_Toc134204638"/>
      <w:r w:rsidR="00DB4C5C">
        <w:rPr>
          <w:noProof/>
        </w:rPr>
        <w:instrText>Приложение А</w:instrText>
      </w:r>
      <w:r w:rsidR="00A5066B">
        <w:fldChar w:fldCharType="end"/>
      </w:r>
      <w:r w:rsidR="00A5066B">
        <w:instrText xml:space="preserve">. </w:instrText>
      </w:r>
      <w:bookmarkEnd w:id="44"/>
      <w:bookmarkEnd w:id="45"/>
      <w:bookmarkEnd w:id="46"/>
      <w:r w:rsidR="00A61676">
        <w:instrText>Название приложения</w:instrText>
      </w:r>
      <w:bookmarkEnd w:id="47"/>
      <w:r w:rsidR="00A5066B">
        <w:instrText xml:space="preserve">"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48" w:name="_Toc398225601"/>
      <w:bookmarkStart w:id="49" w:name="_Toc398631088"/>
      <w:bookmarkStart w:id="50" w:name="_Toc134204639"/>
      <w:r>
        <w:t>Заголовок 2</w:t>
      </w:r>
      <w:bookmarkEnd w:id="48"/>
      <w:bookmarkEnd w:id="49"/>
      <w:bookmarkEnd w:id="50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51" w:name="_Toc386572818"/>
      <w:bookmarkStart w:id="52" w:name="_Toc386572947"/>
      <w:bookmarkStart w:id="53" w:name="_Toc390811904"/>
      <w:bookmarkStart w:id="54" w:name="_Toc394586650"/>
      <w:bookmarkStart w:id="55" w:name="_Toc134204640"/>
      <w:r>
        <w:lastRenderedPageBreak/>
        <w:t>Перечень</w:t>
      </w:r>
      <w:r w:rsidR="00147B49">
        <w:t xml:space="preserve"> сокращений</w:t>
      </w:r>
      <w:bookmarkEnd w:id="51"/>
      <w:bookmarkEnd w:id="52"/>
      <w:bookmarkEnd w:id="53"/>
      <w:bookmarkEnd w:id="54"/>
      <w:bookmarkEnd w:id="55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615939" w:rsidP="00AD0715">
            <w:pPr>
              <w:pStyle w:val="34ff6"/>
            </w:pPr>
            <w:r>
              <w:t>А</w:t>
            </w:r>
            <w:r w:rsidR="00147B49"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2070B5" w:rsidP="00615939">
            <w:pPr>
              <w:pStyle w:val="34ff6"/>
            </w:pPr>
            <w:r>
              <w:t>Автоматизированная</w:t>
            </w:r>
            <w:r w:rsidR="00147B49" w:rsidRPr="00AD0715">
              <w:t xml:space="preserve"> система</w:t>
            </w: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602011">
            <w:pPr>
              <w:pStyle w:val="34ff6"/>
            </w:pPr>
            <w:r>
              <w:t>ЭВМ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602011">
            <w:pPr>
              <w:pStyle w:val="34ff6"/>
            </w:pPr>
            <w:r w:rsidRPr="00F74283">
              <w:t>Электронно-вычислительная машина</w:t>
            </w: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  <w:tr w:rsidR="0061593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615939" w:rsidRPr="00F800E2" w:rsidRDefault="0061593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56" w:name="_Toc134204641"/>
      <w:r>
        <w:lastRenderedPageBreak/>
        <w:t>Перечень терминов</w:t>
      </w:r>
      <w:bookmarkEnd w:id="56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D348FF" w:rsidRPr="00BB426D" w:rsidRDefault="00D348FF" w:rsidP="00D348FF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76BC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476BC1" w:rsidRPr="00A86232" w:rsidRDefault="00476BC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>Дата</w:t>
            </w:r>
          </w:p>
        </w:tc>
      </w:tr>
      <w:tr w:rsidR="00476BC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476BC1" w:rsidRPr="005F1B2E" w:rsidRDefault="00476BC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476BC1" w:rsidRPr="005F1B2E" w:rsidRDefault="00476BC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476BC1" w:rsidRPr="005F1B2E" w:rsidRDefault="00476BC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476BC1" w:rsidRPr="005F1B2E" w:rsidRDefault="00476BC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476BC1" w:rsidRPr="005F1B2E" w:rsidRDefault="00476BC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476BC1" w:rsidRPr="005F1B2E" w:rsidRDefault="00476BC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476BC1" w:rsidRPr="005F1B2E" w:rsidRDefault="00476BC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476BC1" w:rsidRPr="005F1B2E" w:rsidRDefault="00476BC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476BC1" w:rsidRPr="005F1B2E" w:rsidRDefault="00476BC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476BC1" w:rsidRPr="005F1B2E" w:rsidRDefault="00476BC1" w:rsidP="006877E2">
            <w:pPr>
              <w:pStyle w:val="34ff8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  <w:tr w:rsidR="00476BC1" w:rsidTr="006017D2">
        <w:trPr>
          <w:trHeight w:val="454"/>
        </w:trPr>
        <w:tc>
          <w:tcPr>
            <w:tcW w:w="518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476BC1" w:rsidRDefault="00476BC1" w:rsidP="006017D2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476BC1" w:rsidRDefault="00476BC1" w:rsidP="006017D2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495CB5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3D2B" w:rsidRDefault="00813D2B" w:rsidP="00AD0715">
      <w:r>
        <w:separator/>
      </w:r>
    </w:p>
    <w:p w:rsidR="00813D2B" w:rsidRDefault="00813D2B" w:rsidP="00AD0715"/>
  </w:endnote>
  <w:endnote w:type="continuationSeparator" w:id="0">
    <w:p w:rsidR="00813D2B" w:rsidRDefault="00813D2B" w:rsidP="00AD0715">
      <w:r>
        <w:continuationSeparator/>
      </w:r>
    </w:p>
    <w:p w:rsidR="00813D2B" w:rsidRDefault="00813D2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39C0" w:rsidRDefault="004F39C0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7A5D" w:rsidRDefault="00717A5D" w:rsidP="00717A5D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3D2B" w:rsidRDefault="00813D2B" w:rsidP="00AD0715">
      <w:r>
        <w:separator/>
      </w:r>
    </w:p>
    <w:p w:rsidR="00813D2B" w:rsidRDefault="00813D2B" w:rsidP="00AD0715"/>
  </w:footnote>
  <w:footnote w:type="continuationSeparator" w:id="0">
    <w:p w:rsidR="00813D2B" w:rsidRDefault="00813D2B" w:rsidP="00AD0715">
      <w:r>
        <w:continuationSeparator/>
      </w:r>
    </w:p>
    <w:p w:rsidR="00813D2B" w:rsidRDefault="00813D2B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4F39C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5606AC9D" wp14:editId="5918DDB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F39C0" w:rsidRDefault="004F39C0" w:rsidP="004F39C0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F39C0" w:rsidRDefault="004F39C0" w:rsidP="004F39C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F39C0" w:rsidRDefault="004F39C0" w:rsidP="004F39C0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4F39C0" w:rsidRDefault="004F39C0" w:rsidP="004F39C0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4F39C0" w:rsidRDefault="004F39C0" w:rsidP="004F39C0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4F39C0" w:rsidRDefault="004F39C0" w:rsidP="004F39C0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4F39C0" w:rsidRDefault="004F39C0" w:rsidP="004F39C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F39C0" w:rsidRDefault="004F39C0" w:rsidP="004F39C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4F39C0" w:rsidRDefault="004F39C0" w:rsidP="004F39C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4F39C0" w:rsidRDefault="004F39C0" w:rsidP="004F39C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4F39C0" w:rsidRDefault="004F39C0" w:rsidP="004F39C0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77D3" w:rsidRDefault="00DA77D3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1192CDE" wp14:editId="2DDB1DD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A77D3" w:rsidRDefault="00DA77D3" w:rsidP="00DA77D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DA77D3" w:rsidRDefault="00DA77D3" w:rsidP="00DA77D3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A77D3" w:rsidRDefault="00DA77D3" w:rsidP="00DA77D3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DA77D3" w:rsidRDefault="00DA77D3" w:rsidP="00DA77D3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DA77D3" w:rsidRDefault="00DA77D3" w:rsidP="00DA77D3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DA77D3" w:rsidRDefault="00DA77D3" w:rsidP="00DA77D3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DA77D3" w:rsidRDefault="00DA77D3" w:rsidP="00DA77D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A77D3" w:rsidRDefault="00DA77D3" w:rsidP="00DA77D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A77D3" w:rsidRDefault="00DA77D3" w:rsidP="00DA77D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A77D3" w:rsidRDefault="00DA77D3" w:rsidP="00DA77D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DA77D3" w:rsidRDefault="00DA77D3" w:rsidP="00DA77D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3F8F" w:rsidRDefault="009E7C1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8BBF8BA" wp14:editId="1E41CB5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BD05C2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B4C5C">
                                      <w:t>A.B.XXX.И3.XX.X-X.X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E3298" w:rsidRPr="006C5C53" w:rsidRDefault="005E3298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E3298" w:rsidRPr="006C5C53" w:rsidRDefault="005E3298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BD05C2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B4C5C">
                                <w:t>A.B.XXX.И3.XX.X-X.X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5E3298" w:rsidRPr="006C5C53" w:rsidRDefault="005E3298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5E3298" w:rsidRPr="006C5C53" w:rsidRDefault="005E3298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65F9" w:rsidRDefault="009E7C1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3E640000" wp14:editId="1D60E77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465F9" w:rsidRDefault="006465F9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945CCC" w:rsidRDefault="006465F9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931BFC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A32665" w:rsidRDefault="006465F9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79077B" w:rsidRDefault="008879B5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DB4C5C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A32665" w:rsidRDefault="006465F9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CB1016" w:rsidRDefault="006465F9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CB1016" w:rsidRDefault="006465F9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374BE" w:rsidRDefault="006465F9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E42D2" w:rsidRPr="00DE42D2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E42D2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374BE" w:rsidRDefault="006465F9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E42D2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B4C5C">
                                    <w:t>A.B.XXX.И3.XX.X-X.X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8879B5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DB4C5C">
                                      <w:t>Полное название системы</w:t>
                                    </w:r>
                                  </w:fldSimple>
                                  <w:r w:rsidR="006465F9">
                                    <w:t>.</w:t>
                                  </w:r>
                                </w:p>
                                <w:p w:rsidR="006465F9" w:rsidRPr="00F55F6D" w:rsidRDefault="008879B5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DB4C5C">
                                      <w:t>Руководство пользователя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945CCC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945CCC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5E4A3B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465F9" w:rsidRPr="000411E6" w:rsidRDefault="006465F9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E3298" w:rsidRPr="006C5C53" w:rsidRDefault="005E3298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5E3298" w:rsidRPr="006C5C53" w:rsidRDefault="005E3298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465F9" w:rsidRDefault="006465F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465F9" w:rsidRDefault="006465F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6465F9" w:rsidRDefault="006465F9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465F9" w:rsidRDefault="006465F9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6465F9" w:rsidRDefault="006465F9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6465F9" w:rsidRDefault="006465F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465F9" w:rsidRDefault="006465F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465F9" w:rsidRDefault="006465F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6465F9" w:rsidRDefault="006465F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465F9" w:rsidRDefault="006465F9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6465F9" w:rsidRPr="00945CCC" w:rsidRDefault="006465F9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6465F9" w:rsidRDefault="006465F9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6465F9" w:rsidRDefault="006465F9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6465F9" w:rsidRDefault="006465F9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6465F9" w:rsidRDefault="006465F9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6465F9" w:rsidRPr="00931BFC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6465F9" w:rsidRPr="00A32665" w:rsidRDefault="006465F9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6465F9" w:rsidRPr="0079077B" w:rsidRDefault="008879B5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DB4C5C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6465F9" w:rsidRPr="00A32665" w:rsidRDefault="006465F9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6465F9" w:rsidRPr="00CB1016" w:rsidRDefault="006465F9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6465F9" w:rsidRPr="00CB1016" w:rsidRDefault="006465F9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6465F9" w:rsidRPr="005374BE" w:rsidRDefault="006465F9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E42D2" w:rsidRPr="00DE42D2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E42D2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6465F9" w:rsidRPr="005374BE" w:rsidRDefault="006465F9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E42D2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6465F9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6465F9" w:rsidRDefault="006465F9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B4C5C">
                              <w:t>A.B.XXX.И3.XX.X-X.X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6465F9" w:rsidRDefault="008879B5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DB4C5C">
                                <w:t>Полное название системы</w:t>
                              </w:r>
                            </w:fldSimple>
                            <w:r w:rsidR="006465F9">
                              <w:t>.</w:t>
                            </w:r>
                          </w:p>
                          <w:p w:rsidR="006465F9" w:rsidRPr="00F55F6D" w:rsidRDefault="008879B5" w:rsidP="00B2745D">
                            <w:pPr>
                              <w:pStyle w:val="34f1"/>
                            </w:pPr>
                            <w:fldSimple w:instr=" DOCPROPERTY  Title  \* MERGEFORMAT ">
                              <w:r w:rsidR="00DB4C5C">
                                <w:t>Руководство пользователя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6465F9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6465F9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6465F9" w:rsidRPr="00945CCC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6465F9" w:rsidRPr="00945CCC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6465F9" w:rsidRPr="005E4A3B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6465F9" w:rsidRPr="000411E6" w:rsidRDefault="006465F9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5E3298" w:rsidRPr="006C5C53" w:rsidRDefault="005E3298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5E3298" w:rsidRPr="006C5C53" w:rsidRDefault="005E3298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05C2" w:rsidRDefault="00BD05C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0EC0B983" wp14:editId="129982C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BD05C2" w:rsidRDefault="00BD05C2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CB1016" w:rsidRDefault="00BD05C2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5374BE" w:rsidRDefault="00BD05C2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DE42D2">
                                      <w:rPr>
                                        <w:noProof/>
                                        <w:lang w:val="en-US"/>
                                      </w:rPr>
                                      <w:t>12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Default="00BD05C2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DB4C5C">
                                      <w:t>A.B.XXX.И3.XX.X-X.X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945CCC" w:rsidRDefault="00BD05C2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Default="00BD05C2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5E4A3B" w:rsidRDefault="00BD05C2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0411E6" w:rsidRDefault="00BD05C2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5E4A3B" w:rsidRDefault="00BD05C2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945CCC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945CCC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5E4A3B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5E4A3B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0411E6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BD05C2" w:rsidRPr="000411E6" w:rsidRDefault="00BD05C2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05C2" w:rsidRPr="006C5C53" w:rsidRDefault="00BD05C2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D05C2" w:rsidRPr="006C5C53" w:rsidRDefault="00BD05C2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BD05C2" w:rsidRDefault="00BD05C2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05C2" w:rsidRDefault="00BD05C2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05C2" w:rsidRDefault="00BD05C2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BD05C2" w:rsidRDefault="00BD05C2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BD05C2" w:rsidRDefault="00BD05C2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05C2" w:rsidRDefault="00BD05C2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05C2" w:rsidRDefault="00BD05C2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BD05C2" w:rsidRDefault="00BD05C2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05C2" w:rsidRDefault="00BD05C2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BD05C2" w:rsidRDefault="00BD05C2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BD05C2" w:rsidRPr="00CB1016" w:rsidRDefault="00BD05C2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BD05C2" w:rsidRPr="005374BE" w:rsidRDefault="00BD05C2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DE42D2">
                                <w:rPr>
                                  <w:noProof/>
                                  <w:lang w:val="en-US"/>
                                </w:rPr>
                                <w:t>12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BD05C2" w:rsidRDefault="00BD05C2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DB4C5C">
                                <w:t>A.B.XXX.И3.XX.X-X.X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BD05C2" w:rsidRPr="00945CCC" w:rsidRDefault="00BD05C2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BD05C2" w:rsidRDefault="00BD05C2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BD05C2" w:rsidRPr="005E4A3B" w:rsidRDefault="00BD05C2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BD05C2" w:rsidRPr="000411E6" w:rsidRDefault="00BD05C2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BD05C2" w:rsidRPr="005E4A3B" w:rsidRDefault="00BD05C2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BD05C2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BD05C2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BD05C2" w:rsidRPr="00945CCC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BD05C2" w:rsidRPr="00945CCC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BD05C2" w:rsidRPr="005E4A3B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BD05C2" w:rsidRPr="005E4A3B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BD05C2" w:rsidRPr="000411E6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BD05C2" w:rsidRPr="000411E6" w:rsidRDefault="00BD05C2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BD05C2" w:rsidRPr="006C5C53" w:rsidRDefault="00BD05C2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BD05C2" w:rsidRPr="006C5C53" w:rsidRDefault="00BD05C2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5CB5" w:rsidRDefault="00495CB5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48217C43" wp14:editId="47A8F6A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95CB5" w:rsidRDefault="00495CB5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945CCC" w:rsidRDefault="00495CB5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931BFC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A32665" w:rsidRDefault="00495CB5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79077B" w:rsidRDefault="008879B5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DB4C5C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A32665" w:rsidRDefault="00495CB5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CB1016" w:rsidRDefault="00495CB5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CB1016" w:rsidRDefault="00495CB5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374BE" w:rsidRDefault="00495CB5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4C5C" w:rsidRPr="00DB4C5C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DB4C5C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374BE" w:rsidRDefault="00495CB5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DB4C5C">
                                    <w:t>A.B.XXX.И3.XX.X-X.X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8879B5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DB4C5C">
                                      <w:t>Полное название системы</w:t>
                                    </w:r>
                                  </w:fldSimple>
                                  <w:r w:rsidR="00495CB5">
                                    <w:t>.</w:t>
                                  </w:r>
                                </w:p>
                                <w:p w:rsidR="00495CB5" w:rsidRPr="009A2B28" w:rsidRDefault="00495CB5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2B28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2B28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2B28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DB4C5C">
                                    <w:rPr>
                                      <w:rStyle w:val="34fe"/>
                                    </w:rPr>
                                    <w:t>Руководство пользователя</w:t>
                                  </w:r>
                                  <w:r w:rsidRPr="009A2B28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945CCC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945CCC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5E4A3B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495CB5" w:rsidRPr="000411E6" w:rsidRDefault="00495CB5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95CB5" w:rsidRPr="006C5C53" w:rsidRDefault="00495CB5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95CB5" w:rsidRPr="006C5C53" w:rsidRDefault="00495CB5" w:rsidP="005E329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BrMOJUZBQAAKloAQAOAAAAAAAAAAAAAAAAAC4CAABkcnMvZTJvRG9j&#10;LnhtbFBLAQItABQABgAIAAAAIQBZRZ4l4QAAAAsBAAAPAAAAAAAAAAAAAAAAAL4WAABkcnMvZG93&#10;bnJldi54bWxQSwUGAAAAAAQABADzAAAAzB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95CB5" w:rsidRDefault="00495CB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95CB5" w:rsidRDefault="00495CB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95CB5" w:rsidRDefault="00495CB5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495CB5" w:rsidRDefault="00495CB5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95CB5" w:rsidRDefault="00495CB5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495CB5" w:rsidRDefault="00495CB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95CB5" w:rsidRDefault="00495CB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95CB5" w:rsidRDefault="00495CB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95CB5" w:rsidRDefault="00495CB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495CB5" w:rsidRDefault="00495CB5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495CB5" w:rsidRPr="00945CCC" w:rsidRDefault="00495CB5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495CB5" w:rsidRDefault="00495CB5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495CB5" w:rsidRDefault="00495CB5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495CB5" w:rsidRDefault="00495CB5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495CB5" w:rsidRDefault="00495CB5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495CB5" w:rsidRPr="00931BFC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495CB5" w:rsidRPr="00A32665" w:rsidRDefault="00495CB5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495CB5" w:rsidRPr="0079077B" w:rsidRDefault="008879B5" w:rsidP="00B2745D">
                            <w:pPr>
                              <w:pStyle w:val="34f1"/>
                            </w:pPr>
                            <w:fldSimple w:instr=" DOCPROPERTY  Company  \* MERGEFORMAT ">
                              <w:r w:rsidR="00DB4C5C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495CB5" w:rsidRPr="00A32665" w:rsidRDefault="00495CB5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495CB5" w:rsidRPr="00CB1016" w:rsidRDefault="00495CB5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495CB5" w:rsidRPr="00CB1016" w:rsidRDefault="00495CB5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495CB5" w:rsidRPr="005374BE" w:rsidRDefault="00495CB5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4C5C" w:rsidRPr="00DB4C5C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DB4C5C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495CB5" w:rsidRPr="005374BE" w:rsidRDefault="00495CB5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495CB5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495CB5" w:rsidRDefault="00495CB5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DB4C5C">
                              <w:t>A.B.XXX.И3.XX.X-X.X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495CB5" w:rsidRDefault="008879B5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DB4C5C">
                                <w:t>Полное название системы</w:t>
                              </w:r>
                            </w:fldSimple>
                            <w:r w:rsidR="00495CB5">
                              <w:t>.</w:t>
                            </w:r>
                          </w:p>
                          <w:p w:rsidR="00495CB5" w:rsidRPr="009A2B28" w:rsidRDefault="00495CB5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2B28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2B28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2B28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DB4C5C">
                              <w:rPr>
                                <w:rStyle w:val="34fe"/>
                              </w:rPr>
                              <w:t>Руководство пользователя</w:t>
                            </w:r>
                            <w:r w:rsidRPr="009A2B28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495CB5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495CB5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495CB5" w:rsidRPr="00945CCC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495CB5" w:rsidRPr="00945CCC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495CB5" w:rsidRPr="005E4A3B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495CB5" w:rsidRPr="000411E6" w:rsidRDefault="00495CB5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495CB5" w:rsidRPr="006C5C53" w:rsidRDefault="00495CB5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495CB5" w:rsidRPr="006C5C53" w:rsidRDefault="00495CB5" w:rsidP="005E329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C1A0BF32"/>
    <w:lvl w:ilvl="0">
      <w:start w:val="1"/>
      <w:numFmt w:val="russianUpper"/>
      <w:suff w:val="nothing"/>
      <w:lvlText w:val="Приложение %1"/>
      <w:lvlJc w:val="left"/>
      <w:pPr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32"/>
  </w:num>
  <w:num w:numId="5">
    <w:abstractNumId w:val="26"/>
  </w:num>
  <w:num w:numId="6">
    <w:abstractNumId w:val="3"/>
  </w:num>
  <w:num w:numId="7">
    <w:abstractNumId w:val="16"/>
  </w:num>
  <w:num w:numId="8">
    <w:abstractNumId w:val="6"/>
  </w:num>
  <w:num w:numId="9">
    <w:abstractNumId w:val="17"/>
  </w:num>
  <w:num w:numId="10">
    <w:abstractNumId w:val="23"/>
  </w:num>
  <w:num w:numId="11">
    <w:abstractNumId w:val="1"/>
  </w:num>
  <w:num w:numId="12">
    <w:abstractNumId w:val="21"/>
  </w:num>
  <w:num w:numId="13">
    <w:abstractNumId w:val="15"/>
  </w:num>
  <w:num w:numId="14">
    <w:abstractNumId w:val="29"/>
  </w:num>
  <w:num w:numId="15">
    <w:abstractNumId w:val="20"/>
  </w:num>
  <w:num w:numId="16">
    <w:abstractNumId w:val="25"/>
  </w:num>
  <w:num w:numId="17">
    <w:abstractNumId w:val="0"/>
  </w:num>
  <w:num w:numId="18">
    <w:abstractNumId w:val="14"/>
  </w:num>
  <w:num w:numId="19">
    <w:abstractNumId w:val="33"/>
  </w:num>
  <w:num w:numId="20">
    <w:abstractNumId w:val="4"/>
    <w:lvlOverride w:ilvl="0">
      <w:startOverride w:val="1"/>
    </w:lvlOverride>
  </w:num>
  <w:num w:numId="21">
    <w:abstractNumId w:val="27"/>
    <w:lvlOverride w:ilvl="0">
      <w:startOverride w:val="1"/>
    </w:lvlOverride>
  </w:num>
  <w:num w:numId="22">
    <w:abstractNumId w:val="4"/>
  </w:num>
  <w:num w:numId="23">
    <w:abstractNumId w:val="27"/>
  </w:num>
  <w:num w:numId="24">
    <w:abstractNumId w:val="33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5921"/>
    <w:rsid w:val="000460EE"/>
    <w:rsid w:val="000478DB"/>
    <w:rsid w:val="00047CEA"/>
    <w:rsid w:val="00047E5B"/>
    <w:rsid w:val="000501A2"/>
    <w:rsid w:val="00050F69"/>
    <w:rsid w:val="00051142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2907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2A69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4FE1"/>
    <w:rsid w:val="001252F6"/>
    <w:rsid w:val="0012586A"/>
    <w:rsid w:val="00126210"/>
    <w:rsid w:val="001269FA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5D5"/>
    <w:rsid w:val="00143B4D"/>
    <w:rsid w:val="00146E52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984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6C09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013"/>
    <w:rsid w:val="00201651"/>
    <w:rsid w:val="00201C46"/>
    <w:rsid w:val="0020202F"/>
    <w:rsid w:val="00204D0D"/>
    <w:rsid w:val="00205E67"/>
    <w:rsid w:val="00207008"/>
    <w:rsid w:val="002070B5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87C95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C75ED"/>
    <w:rsid w:val="002D02FB"/>
    <w:rsid w:val="002D0524"/>
    <w:rsid w:val="002D0CA2"/>
    <w:rsid w:val="002D1E85"/>
    <w:rsid w:val="002D3361"/>
    <w:rsid w:val="002D4C22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3812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0463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4AB2"/>
    <w:rsid w:val="003555B5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8744D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A7878"/>
    <w:rsid w:val="003B128E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465F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63F1"/>
    <w:rsid w:val="00416A42"/>
    <w:rsid w:val="00416C57"/>
    <w:rsid w:val="0041775C"/>
    <w:rsid w:val="004178EB"/>
    <w:rsid w:val="0042176A"/>
    <w:rsid w:val="004219DD"/>
    <w:rsid w:val="00421ED7"/>
    <w:rsid w:val="004228D5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2569"/>
    <w:rsid w:val="00473A79"/>
    <w:rsid w:val="004740F9"/>
    <w:rsid w:val="004741BE"/>
    <w:rsid w:val="00475F7B"/>
    <w:rsid w:val="00476B52"/>
    <w:rsid w:val="00476BC1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CB5"/>
    <w:rsid w:val="00495E7E"/>
    <w:rsid w:val="00495F4E"/>
    <w:rsid w:val="00496266"/>
    <w:rsid w:val="0049775E"/>
    <w:rsid w:val="004979BD"/>
    <w:rsid w:val="00497A46"/>
    <w:rsid w:val="00497F79"/>
    <w:rsid w:val="004A1FFC"/>
    <w:rsid w:val="004A27A1"/>
    <w:rsid w:val="004A3347"/>
    <w:rsid w:val="004A3647"/>
    <w:rsid w:val="004A3B47"/>
    <w:rsid w:val="004A402D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4C0"/>
    <w:rsid w:val="004D45E9"/>
    <w:rsid w:val="004D608E"/>
    <w:rsid w:val="004D7614"/>
    <w:rsid w:val="004E23EC"/>
    <w:rsid w:val="004E2867"/>
    <w:rsid w:val="004E388F"/>
    <w:rsid w:val="004E4BCF"/>
    <w:rsid w:val="004E6CA8"/>
    <w:rsid w:val="004F159D"/>
    <w:rsid w:val="004F2D8F"/>
    <w:rsid w:val="004F34BD"/>
    <w:rsid w:val="004F39C0"/>
    <w:rsid w:val="004F606F"/>
    <w:rsid w:val="004F62B0"/>
    <w:rsid w:val="004F7B20"/>
    <w:rsid w:val="005008B8"/>
    <w:rsid w:val="0050090A"/>
    <w:rsid w:val="00500EED"/>
    <w:rsid w:val="00501C0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28AF"/>
    <w:rsid w:val="00513AF4"/>
    <w:rsid w:val="00514005"/>
    <w:rsid w:val="0051449D"/>
    <w:rsid w:val="00515D6C"/>
    <w:rsid w:val="00516371"/>
    <w:rsid w:val="00516E56"/>
    <w:rsid w:val="00520601"/>
    <w:rsid w:val="00520668"/>
    <w:rsid w:val="00524F8F"/>
    <w:rsid w:val="00526E2E"/>
    <w:rsid w:val="00526E4C"/>
    <w:rsid w:val="00527D16"/>
    <w:rsid w:val="00527F78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3D0E"/>
    <w:rsid w:val="00546E71"/>
    <w:rsid w:val="00547A26"/>
    <w:rsid w:val="00547B27"/>
    <w:rsid w:val="00547B7E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1BC5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362D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978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D7627"/>
    <w:rsid w:val="005E139D"/>
    <w:rsid w:val="005E207E"/>
    <w:rsid w:val="005E26A4"/>
    <w:rsid w:val="005E29E3"/>
    <w:rsid w:val="005E3298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17D2"/>
    <w:rsid w:val="00603DE8"/>
    <w:rsid w:val="00603DEC"/>
    <w:rsid w:val="00604C40"/>
    <w:rsid w:val="00606EB8"/>
    <w:rsid w:val="00607B2E"/>
    <w:rsid w:val="00611E1E"/>
    <w:rsid w:val="0061217B"/>
    <w:rsid w:val="006139E2"/>
    <w:rsid w:val="006140AB"/>
    <w:rsid w:val="00614999"/>
    <w:rsid w:val="00614DE0"/>
    <w:rsid w:val="00615939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6C9"/>
    <w:rsid w:val="00640AEE"/>
    <w:rsid w:val="00641895"/>
    <w:rsid w:val="00641E95"/>
    <w:rsid w:val="0064277A"/>
    <w:rsid w:val="006430BB"/>
    <w:rsid w:val="006434F6"/>
    <w:rsid w:val="00645508"/>
    <w:rsid w:val="006465F9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179C"/>
    <w:rsid w:val="006644C9"/>
    <w:rsid w:val="0066598D"/>
    <w:rsid w:val="00665F35"/>
    <w:rsid w:val="006660BB"/>
    <w:rsid w:val="00666AB1"/>
    <w:rsid w:val="00667288"/>
    <w:rsid w:val="006709CE"/>
    <w:rsid w:val="00670F9A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3F30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4BAD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17A5D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758B8"/>
    <w:rsid w:val="0077630A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3D33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2B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3E24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9B5"/>
    <w:rsid w:val="00891710"/>
    <w:rsid w:val="00892C6E"/>
    <w:rsid w:val="00894953"/>
    <w:rsid w:val="00896648"/>
    <w:rsid w:val="00897038"/>
    <w:rsid w:val="008973C3"/>
    <w:rsid w:val="00897B35"/>
    <w:rsid w:val="00897CFB"/>
    <w:rsid w:val="008A0E95"/>
    <w:rsid w:val="008A13D2"/>
    <w:rsid w:val="008A1649"/>
    <w:rsid w:val="008A2201"/>
    <w:rsid w:val="008A4AF7"/>
    <w:rsid w:val="008A563B"/>
    <w:rsid w:val="008A6BFF"/>
    <w:rsid w:val="008A72E5"/>
    <w:rsid w:val="008A7A55"/>
    <w:rsid w:val="008B07F6"/>
    <w:rsid w:val="008B0C5B"/>
    <w:rsid w:val="008B1A97"/>
    <w:rsid w:val="008B1E86"/>
    <w:rsid w:val="008B2735"/>
    <w:rsid w:val="008B34B1"/>
    <w:rsid w:val="008B4D5D"/>
    <w:rsid w:val="008B5579"/>
    <w:rsid w:val="008B5DCD"/>
    <w:rsid w:val="008C2195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0B80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3255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5682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2B28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6F6"/>
    <w:rsid w:val="009D1581"/>
    <w:rsid w:val="009D1D71"/>
    <w:rsid w:val="009D228A"/>
    <w:rsid w:val="009D29DA"/>
    <w:rsid w:val="009D4541"/>
    <w:rsid w:val="009D4B36"/>
    <w:rsid w:val="009D5A88"/>
    <w:rsid w:val="009D65DE"/>
    <w:rsid w:val="009D67C3"/>
    <w:rsid w:val="009D7870"/>
    <w:rsid w:val="009D7AE4"/>
    <w:rsid w:val="009D7CB7"/>
    <w:rsid w:val="009E18FD"/>
    <w:rsid w:val="009E48F4"/>
    <w:rsid w:val="009E6431"/>
    <w:rsid w:val="009E67B1"/>
    <w:rsid w:val="009E6E99"/>
    <w:rsid w:val="009E7C17"/>
    <w:rsid w:val="009F0E2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1EED"/>
    <w:rsid w:val="00A15EF9"/>
    <w:rsid w:val="00A161FD"/>
    <w:rsid w:val="00A168BE"/>
    <w:rsid w:val="00A16BA0"/>
    <w:rsid w:val="00A208E9"/>
    <w:rsid w:val="00A20AC7"/>
    <w:rsid w:val="00A21AB3"/>
    <w:rsid w:val="00A21E89"/>
    <w:rsid w:val="00A23776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34E"/>
    <w:rsid w:val="00A4499B"/>
    <w:rsid w:val="00A45F6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1676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0C5A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139B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5C2"/>
    <w:rsid w:val="00BD0984"/>
    <w:rsid w:val="00BD0C74"/>
    <w:rsid w:val="00BD11DC"/>
    <w:rsid w:val="00BD1D1D"/>
    <w:rsid w:val="00BD2E1C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4515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BE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59C"/>
    <w:rsid w:val="00C31653"/>
    <w:rsid w:val="00C31DE8"/>
    <w:rsid w:val="00C3270B"/>
    <w:rsid w:val="00C33D95"/>
    <w:rsid w:val="00C33F88"/>
    <w:rsid w:val="00C33FD7"/>
    <w:rsid w:val="00C3419D"/>
    <w:rsid w:val="00C35365"/>
    <w:rsid w:val="00C37C3E"/>
    <w:rsid w:val="00C37D98"/>
    <w:rsid w:val="00C40D03"/>
    <w:rsid w:val="00C428A1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A34"/>
    <w:rsid w:val="00CA34A8"/>
    <w:rsid w:val="00CA46AD"/>
    <w:rsid w:val="00CA58FF"/>
    <w:rsid w:val="00CA7400"/>
    <w:rsid w:val="00CB1B33"/>
    <w:rsid w:val="00CB2B1E"/>
    <w:rsid w:val="00CB3A59"/>
    <w:rsid w:val="00CB4662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17F1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48FF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2A7B"/>
    <w:rsid w:val="00D63C29"/>
    <w:rsid w:val="00D64560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47D3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7D3"/>
    <w:rsid w:val="00DA7C11"/>
    <w:rsid w:val="00DA7E0D"/>
    <w:rsid w:val="00DB044A"/>
    <w:rsid w:val="00DB1D0F"/>
    <w:rsid w:val="00DB20C6"/>
    <w:rsid w:val="00DB2EF1"/>
    <w:rsid w:val="00DB4C5C"/>
    <w:rsid w:val="00DB66F8"/>
    <w:rsid w:val="00DB6DD4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1B35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42D2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1A68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1E68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187C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25E1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78B"/>
    <w:rsid w:val="00F54BC2"/>
    <w:rsid w:val="00F55B1F"/>
    <w:rsid w:val="00F55F6D"/>
    <w:rsid w:val="00F6089E"/>
    <w:rsid w:val="00F6381F"/>
    <w:rsid w:val="00F6427A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E42D2"/>
    <w:rPr>
      <w:sz w:val="24"/>
    </w:rPr>
  </w:style>
  <w:style w:type="paragraph" w:styleId="1">
    <w:name w:val="heading 1"/>
    <w:next w:val="34b"/>
    <w:link w:val="10"/>
    <w:qFormat/>
    <w:rsid w:val="00DE42D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E42D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E42D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E42D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E42D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E42D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E42D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E42D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E42D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E42D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E42D2"/>
  </w:style>
  <w:style w:type="character" w:customStyle="1" w:styleId="34c">
    <w:name w:val="34_Знак_Сообщение_системы"/>
    <w:rsid w:val="00DE42D2"/>
    <w:rPr>
      <w:rFonts w:ascii="Calibri" w:hAnsi="Calibri"/>
    </w:rPr>
  </w:style>
  <w:style w:type="paragraph" w:customStyle="1" w:styleId="34b">
    <w:name w:val="34_Абзац_Обычный"/>
    <w:link w:val="34d"/>
    <w:qFormat/>
    <w:rsid w:val="00DE42D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E42D2"/>
    <w:rPr>
      <w:sz w:val="24"/>
      <w:lang w:eastAsia="x-none"/>
    </w:rPr>
  </w:style>
  <w:style w:type="character" w:customStyle="1" w:styleId="10">
    <w:name w:val="Заголовок 1 Знак"/>
    <w:link w:val="1"/>
    <w:rsid w:val="00DE42D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E42D2"/>
    <w:rPr>
      <w:b/>
      <w:sz w:val="32"/>
    </w:rPr>
  </w:style>
  <w:style w:type="character" w:customStyle="1" w:styleId="30">
    <w:name w:val="Заголовок 3 Знак"/>
    <w:link w:val="3"/>
    <w:rsid w:val="00DE42D2"/>
    <w:rPr>
      <w:b/>
      <w:bCs/>
      <w:sz w:val="28"/>
    </w:rPr>
  </w:style>
  <w:style w:type="character" w:customStyle="1" w:styleId="40">
    <w:name w:val="Заголовок 4 Знак"/>
    <w:link w:val="4"/>
    <w:rsid w:val="00DE42D2"/>
    <w:rPr>
      <w:b/>
      <w:sz w:val="24"/>
    </w:rPr>
  </w:style>
  <w:style w:type="character" w:customStyle="1" w:styleId="50">
    <w:name w:val="Заголовок 5 Знак"/>
    <w:link w:val="5"/>
    <w:rsid w:val="00DE42D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E42D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E42D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E42D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E42D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E42D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E42D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E42D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E42D2"/>
    <w:rPr>
      <w:u w:val="single"/>
    </w:rPr>
  </w:style>
  <w:style w:type="paragraph" w:customStyle="1" w:styleId="349">
    <w:name w:val="34_Список_Библиография"/>
    <w:basedOn w:val="34b"/>
    <w:rsid w:val="00DE42D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55F6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E42D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E42D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E42D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E42D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E42D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55F6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DE42D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55F6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E42D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E42D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E42D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E42D2"/>
    <w:rPr>
      <w:b w:val="0"/>
      <w:i/>
    </w:rPr>
  </w:style>
  <w:style w:type="character" w:customStyle="1" w:styleId="34fc">
    <w:name w:val="34_Знак_Название_файла"/>
    <w:qFormat/>
    <w:rsid w:val="00DE42D2"/>
    <w:rPr>
      <w:rFonts w:ascii="Calibri" w:hAnsi="Calibri"/>
    </w:rPr>
  </w:style>
  <w:style w:type="character" w:customStyle="1" w:styleId="34fd">
    <w:name w:val="34_Знак_Термин"/>
    <w:rsid w:val="00DE42D2"/>
    <w:rPr>
      <w:i/>
    </w:rPr>
  </w:style>
  <w:style w:type="character" w:customStyle="1" w:styleId="34fe">
    <w:name w:val="34_Знак_Полужирный"/>
    <w:rsid w:val="00DE42D2"/>
    <w:rPr>
      <w:b/>
    </w:rPr>
  </w:style>
  <w:style w:type="character" w:customStyle="1" w:styleId="34ff">
    <w:name w:val="34_Знак_Верхний_индекс"/>
    <w:rsid w:val="00DE42D2"/>
    <w:rPr>
      <w:vertAlign w:val="superscript"/>
    </w:rPr>
  </w:style>
  <w:style w:type="character" w:customStyle="1" w:styleId="3424">
    <w:name w:val="34_Список_Марк_2 Знак"/>
    <w:link w:val="3423"/>
    <w:rsid w:val="00A45F6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E42D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E42D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E42D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E42D2"/>
    <w:pPr>
      <w:numPr>
        <w:numId w:val="31"/>
      </w:numPr>
    </w:pPr>
  </w:style>
  <w:style w:type="character" w:customStyle="1" w:styleId="3419">
    <w:name w:val="34_Список_Марк_1 Знак"/>
    <w:link w:val="3413"/>
    <w:rsid w:val="00F55F6D"/>
    <w:rPr>
      <w:sz w:val="24"/>
      <w:lang w:eastAsia="x-none"/>
    </w:rPr>
  </w:style>
  <w:style w:type="paragraph" w:styleId="a4">
    <w:name w:val="footnote text"/>
    <w:basedOn w:val="34b"/>
    <w:link w:val="a5"/>
    <w:rsid w:val="00DE42D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E42D2"/>
    <w:pPr>
      <w:numPr>
        <w:numId w:val="30"/>
      </w:numPr>
    </w:pPr>
  </w:style>
  <w:style w:type="character" w:customStyle="1" w:styleId="341a">
    <w:name w:val="34_Список_Нум_1 Знак"/>
    <w:link w:val="341"/>
    <w:rsid w:val="00F55F6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E42D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F55F6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E42D2"/>
    <w:pPr>
      <w:keepNext/>
    </w:pPr>
  </w:style>
  <w:style w:type="paragraph" w:customStyle="1" w:styleId="34f1">
    <w:name w:val="34_Рамка_Основной"/>
    <w:basedOn w:val="34b"/>
    <w:link w:val="34f0"/>
    <w:rsid w:val="00DE42D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E42D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E42D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E42D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E42D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E42D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E42D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E42D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E42D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E42D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DE42D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E42D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E42D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E42D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E42D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F55F6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E42D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E42D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E42D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E42D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E42D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E42D2"/>
    <w:rPr>
      <w:sz w:val="18"/>
      <w:lang w:eastAsia="x-none"/>
    </w:rPr>
  </w:style>
  <w:style w:type="paragraph" w:customStyle="1" w:styleId="34fff1">
    <w:name w:val="34_Листинг"/>
    <w:basedOn w:val="34b"/>
    <w:rsid w:val="00DE42D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E42D2"/>
    <w:rPr>
      <w:b/>
    </w:rPr>
  </w:style>
  <w:style w:type="paragraph" w:customStyle="1" w:styleId="3440">
    <w:name w:val="34_Заголовок_4_Приложение"/>
    <w:basedOn w:val="4"/>
    <w:next w:val="34b"/>
    <w:rsid w:val="00DE42D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E42D2"/>
    <w:pPr>
      <w:numPr>
        <w:numId w:val="22"/>
      </w:numPr>
    </w:pPr>
    <w:rPr>
      <w:lang w:val="x-none"/>
    </w:rPr>
  </w:style>
  <w:style w:type="character" w:customStyle="1" w:styleId="34fff3">
    <w:name w:val="34_Знак_Гиперссылка"/>
    <w:rsid w:val="00DE42D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E42D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E42D2"/>
    <w:pPr>
      <w:numPr>
        <w:numId w:val="5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E42D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E42D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E42D2"/>
    <w:pPr>
      <w:numPr>
        <w:numId w:val="6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E42D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E42D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E42D2"/>
    <w:pPr>
      <w:numPr>
        <w:numId w:val="7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E42D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E42D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E42D2"/>
    <w:pPr>
      <w:numPr>
        <w:numId w:val="8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E42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E42D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E42D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E42D2"/>
  </w:style>
  <w:style w:type="paragraph" w:customStyle="1" w:styleId="34fffb">
    <w:name w:val="34_Пример_Заголовок"/>
    <w:basedOn w:val="34f8"/>
    <w:next w:val="34f8"/>
    <w:rsid w:val="00DE42D2"/>
    <w:pPr>
      <w:keepNext/>
      <w:spacing w:after="120"/>
    </w:pPr>
    <w:rPr>
      <w:b/>
      <w:lang w:eastAsia="ru-RU"/>
    </w:rPr>
  </w:style>
  <w:style w:type="character" w:styleId="a7">
    <w:name w:val="FollowedHyperlink"/>
    <w:rsid w:val="00DE42D2"/>
    <w:rPr>
      <w:color w:val="auto"/>
    </w:rPr>
  </w:style>
  <w:style w:type="character" w:customStyle="1" w:styleId="34fffc">
    <w:name w:val="34_Знак_Нижний_индекс"/>
    <w:rsid w:val="00DE42D2"/>
    <w:rPr>
      <w:vertAlign w:val="subscript"/>
    </w:rPr>
  </w:style>
  <w:style w:type="character" w:styleId="a8">
    <w:name w:val="footnote reference"/>
    <w:basedOn w:val="a1"/>
    <w:semiHidden/>
    <w:rsid w:val="00DE42D2"/>
    <w:rPr>
      <w:vertAlign w:val="superscript"/>
    </w:rPr>
  </w:style>
  <w:style w:type="paragraph" w:styleId="a9">
    <w:name w:val="header"/>
    <w:basedOn w:val="34b"/>
    <w:link w:val="aa"/>
    <w:rsid w:val="00DE42D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E42D2"/>
    <w:rPr>
      <w:lang w:eastAsia="x-none"/>
    </w:rPr>
  </w:style>
  <w:style w:type="paragraph" w:styleId="ab">
    <w:name w:val="footer"/>
    <w:basedOn w:val="34b"/>
    <w:link w:val="ac"/>
    <w:rsid w:val="00DE42D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E42D2"/>
    <w:rPr>
      <w:lang w:eastAsia="x-none"/>
    </w:rPr>
  </w:style>
  <w:style w:type="numbering" w:customStyle="1" w:styleId="a">
    <w:name w:val="Приложение"/>
    <w:uiPriority w:val="99"/>
    <w:rsid w:val="00DE42D2"/>
    <w:pPr>
      <w:numPr>
        <w:numId w:val="15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E42D2"/>
    <w:pPr>
      <w:keepNext/>
    </w:pPr>
  </w:style>
  <w:style w:type="character" w:customStyle="1" w:styleId="3434">
    <w:name w:val="34_Список_Марк_3 Знак"/>
    <w:basedOn w:val="34d"/>
    <w:link w:val="3432"/>
    <w:rsid w:val="00A45F6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E42D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E42D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55F6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55F6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55F6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E42D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E42D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E42D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F55F6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E42D2"/>
    <w:pPr>
      <w:keepNext/>
    </w:pPr>
  </w:style>
  <w:style w:type="character" w:customStyle="1" w:styleId="34ffff0">
    <w:name w:val="34_Процедура_Подшаг Знак"/>
    <w:basedOn w:val="34d"/>
    <w:link w:val="344"/>
    <w:rsid w:val="00F55F6D"/>
    <w:rPr>
      <w:sz w:val="24"/>
      <w:lang w:eastAsia="x-none"/>
    </w:rPr>
  </w:style>
  <w:style w:type="character" w:customStyle="1" w:styleId="34ffff2">
    <w:name w:val="34_Знак_Клавиши"/>
    <w:rsid w:val="00DE42D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E42D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E42D2"/>
  </w:style>
  <w:style w:type="paragraph" w:styleId="ad">
    <w:name w:val="caption"/>
    <w:basedOn w:val="34b"/>
    <w:next w:val="34b"/>
    <w:rsid w:val="00340463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E42D2"/>
    <w:pPr>
      <w:numPr>
        <w:numId w:val="1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E42D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E42D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55F6D"/>
    <w:rPr>
      <w:sz w:val="24"/>
      <w:lang w:eastAsia="x-none"/>
    </w:rPr>
  </w:style>
  <w:style w:type="character" w:customStyle="1" w:styleId="ae">
    <w:name w:val="Основной текст Знак"/>
    <w:semiHidden/>
    <w:rsid w:val="00DE42D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E42D2"/>
    <w:rPr>
      <w:rFonts w:ascii="Arial" w:hAnsi="Arial"/>
    </w:rPr>
  </w:style>
  <w:style w:type="character" w:customStyle="1" w:styleId="af0">
    <w:name w:val="Тема примечания Знак"/>
    <w:semiHidden/>
    <w:rsid w:val="00DE42D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E42D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E42D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E42D2"/>
  </w:style>
  <w:style w:type="character" w:styleId="af3">
    <w:name w:val="annotation reference"/>
    <w:semiHidden/>
    <w:rsid w:val="00DE42D2"/>
    <w:rPr>
      <w:sz w:val="16"/>
      <w:szCs w:val="16"/>
    </w:rPr>
  </w:style>
  <w:style w:type="character" w:styleId="af4">
    <w:name w:val="page number"/>
    <w:rsid w:val="00DE42D2"/>
  </w:style>
  <w:style w:type="paragraph" w:styleId="af5">
    <w:name w:val="Body Text"/>
    <w:basedOn w:val="a0"/>
    <w:link w:val="13"/>
    <w:semiHidden/>
    <w:unhideWhenUsed/>
    <w:rsid w:val="00DE42D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E42D2"/>
    <w:rPr>
      <w:sz w:val="24"/>
    </w:rPr>
  </w:style>
  <w:style w:type="paragraph" w:styleId="af6">
    <w:name w:val="annotation subject"/>
    <w:basedOn w:val="af2"/>
    <w:next w:val="af2"/>
    <w:link w:val="14"/>
    <w:semiHidden/>
    <w:rsid w:val="00DE42D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E42D2"/>
    <w:rPr>
      <w:b/>
      <w:bCs/>
    </w:rPr>
  </w:style>
  <w:style w:type="paragraph" w:styleId="af7">
    <w:name w:val="Balloon Text"/>
    <w:basedOn w:val="a0"/>
    <w:link w:val="15"/>
    <w:semiHidden/>
    <w:rsid w:val="00DE42D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E42D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E42D2"/>
  </w:style>
  <w:style w:type="paragraph" w:customStyle="1" w:styleId="34ffff9">
    <w:name w:val="34_ТЛ_Подпись"/>
    <w:basedOn w:val="34f6"/>
    <w:rsid w:val="00DE42D2"/>
  </w:style>
  <w:style w:type="paragraph" w:customStyle="1" w:styleId="34ffffa">
    <w:name w:val="34_ТЛ_Подпись_скрытый"/>
    <w:basedOn w:val="34ffff9"/>
    <w:rsid w:val="00DE42D2"/>
    <w:rPr>
      <w:vanish/>
    </w:rPr>
  </w:style>
  <w:style w:type="paragraph" w:customStyle="1" w:styleId="34ffffb">
    <w:name w:val="34_Комментарий_Философта"/>
    <w:basedOn w:val="34b"/>
    <w:rsid w:val="00DE42D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E42D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E42D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E42D2"/>
    <w:rPr>
      <w:b/>
    </w:rPr>
  </w:style>
  <w:style w:type="paragraph" w:customStyle="1" w:styleId="34ffffe">
    <w:name w:val="34_Таблица_Сноска_Линия"/>
    <w:basedOn w:val="34fff7"/>
    <w:next w:val="34fff7"/>
    <w:rsid w:val="00DE42D2"/>
    <w:pPr>
      <w:keepNext/>
    </w:pPr>
  </w:style>
  <w:style w:type="paragraph" w:styleId="af8">
    <w:name w:val="Normal (Web)"/>
    <w:basedOn w:val="a0"/>
    <w:uiPriority w:val="99"/>
    <w:semiHidden/>
    <w:unhideWhenUsed/>
    <w:rsid w:val="009C66F6"/>
    <w:pPr>
      <w:spacing w:before="100" w:beforeAutospacing="1" w:after="100" w:afterAutospacing="1"/>
    </w:pPr>
    <w:rPr>
      <w:szCs w:val="24"/>
    </w:rPr>
  </w:style>
  <w:style w:type="paragraph" w:customStyle="1" w:styleId="34fffff">
    <w:name w:val="34_Таблица_Примечание"/>
    <w:basedOn w:val="34fff7"/>
    <w:rsid w:val="00DE42D2"/>
  </w:style>
  <w:style w:type="character" w:customStyle="1" w:styleId="34fffff0">
    <w:name w:val="34_Знак_Значение"/>
    <w:qFormat/>
    <w:rsid w:val="00DE42D2"/>
    <w:rPr>
      <w:rFonts w:ascii="Calibri" w:hAnsi="Calibri"/>
    </w:rPr>
  </w:style>
  <w:style w:type="character" w:styleId="af9">
    <w:name w:val="Hyperlink"/>
    <w:uiPriority w:val="99"/>
    <w:rsid w:val="00DE42D2"/>
    <w:rPr>
      <w:color w:val="0000FF"/>
      <w:u w:val="single"/>
    </w:rPr>
  </w:style>
  <w:style w:type="paragraph" w:customStyle="1" w:styleId="34fffff1">
    <w:name w:val="34_Рисунок_Подпись"/>
    <w:basedOn w:val="34b"/>
    <w:rsid w:val="00DE42D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E42D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E42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E42D2"/>
    <w:pPr>
      <w:numPr>
        <w:numId w:val="19"/>
      </w:numPr>
    </w:pPr>
  </w:style>
  <w:style w:type="paragraph" w:customStyle="1" w:styleId="34fffff3">
    <w:name w:val="34_Процедура_Заголовок"/>
    <w:basedOn w:val="34b"/>
    <w:next w:val="34ffff1"/>
    <w:rsid w:val="00DE42D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E42D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E42D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6017D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E42D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E42D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E42D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E42D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E42D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E42D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E42D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E42D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E42D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E42D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E42D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E42D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DE42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40463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E42D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E42D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E42D2"/>
    <w:pPr>
      <w:jc w:val="center"/>
    </w:pPr>
  </w:style>
  <w:style w:type="paragraph" w:customStyle="1" w:styleId="3411">
    <w:name w:val="34_Таблица_Список_Марк_1_без_отступа"/>
    <w:basedOn w:val="34ff6"/>
    <w:rsid w:val="00DE42D2"/>
    <w:pPr>
      <w:numPr>
        <w:numId w:val="41"/>
      </w:numPr>
    </w:pPr>
  </w:style>
  <w:style w:type="paragraph" w:customStyle="1" w:styleId="34fffff9">
    <w:name w:val="34_Формула"/>
    <w:basedOn w:val="a0"/>
    <w:rsid w:val="00DE42D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E42D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E42D2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DE42D2"/>
    <w:rPr>
      <w:sz w:val="24"/>
    </w:rPr>
  </w:style>
  <w:style w:type="paragraph" w:styleId="1">
    <w:name w:val="heading 1"/>
    <w:next w:val="34b"/>
    <w:link w:val="10"/>
    <w:qFormat/>
    <w:rsid w:val="00DE42D2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DE42D2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DE42D2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DE42D2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DE42D2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DE42D2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DE42D2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DE42D2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DE42D2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DE42D2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DE42D2"/>
  </w:style>
  <w:style w:type="character" w:customStyle="1" w:styleId="34c">
    <w:name w:val="34_Знак_Сообщение_системы"/>
    <w:rsid w:val="00DE42D2"/>
    <w:rPr>
      <w:rFonts w:ascii="Calibri" w:hAnsi="Calibri"/>
    </w:rPr>
  </w:style>
  <w:style w:type="paragraph" w:customStyle="1" w:styleId="34b">
    <w:name w:val="34_Абзац_Обычный"/>
    <w:link w:val="34d"/>
    <w:qFormat/>
    <w:rsid w:val="00DE42D2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DE42D2"/>
    <w:rPr>
      <w:sz w:val="24"/>
      <w:lang w:eastAsia="x-none"/>
    </w:rPr>
  </w:style>
  <w:style w:type="character" w:customStyle="1" w:styleId="10">
    <w:name w:val="Заголовок 1 Знак"/>
    <w:link w:val="1"/>
    <w:rsid w:val="00DE42D2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DE42D2"/>
    <w:rPr>
      <w:b/>
      <w:sz w:val="32"/>
    </w:rPr>
  </w:style>
  <w:style w:type="character" w:customStyle="1" w:styleId="30">
    <w:name w:val="Заголовок 3 Знак"/>
    <w:link w:val="3"/>
    <w:rsid w:val="00DE42D2"/>
    <w:rPr>
      <w:b/>
      <w:bCs/>
      <w:sz w:val="28"/>
    </w:rPr>
  </w:style>
  <w:style w:type="character" w:customStyle="1" w:styleId="40">
    <w:name w:val="Заголовок 4 Знак"/>
    <w:link w:val="4"/>
    <w:rsid w:val="00DE42D2"/>
    <w:rPr>
      <w:b/>
      <w:sz w:val="24"/>
    </w:rPr>
  </w:style>
  <w:style w:type="character" w:customStyle="1" w:styleId="50">
    <w:name w:val="Заголовок 5 Знак"/>
    <w:link w:val="5"/>
    <w:rsid w:val="00DE42D2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DE42D2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DE42D2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DE42D2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DE42D2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DE42D2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DE42D2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DE42D2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DE42D2"/>
    <w:rPr>
      <w:u w:val="single"/>
    </w:rPr>
  </w:style>
  <w:style w:type="paragraph" w:customStyle="1" w:styleId="349">
    <w:name w:val="34_Список_Библиография"/>
    <w:basedOn w:val="34b"/>
    <w:rsid w:val="00DE42D2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F55F6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DE42D2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DE42D2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DE42D2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DE42D2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DE42D2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F55F6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DE42D2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F55F6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DE42D2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DE42D2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DE42D2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DE42D2"/>
    <w:rPr>
      <w:b w:val="0"/>
      <w:i/>
    </w:rPr>
  </w:style>
  <w:style w:type="character" w:customStyle="1" w:styleId="34fc">
    <w:name w:val="34_Знак_Название_файла"/>
    <w:qFormat/>
    <w:rsid w:val="00DE42D2"/>
    <w:rPr>
      <w:rFonts w:ascii="Calibri" w:hAnsi="Calibri"/>
    </w:rPr>
  </w:style>
  <w:style w:type="character" w:customStyle="1" w:styleId="34fd">
    <w:name w:val="34_Знак_Термин"/>
    <w:rsid w:val="00DE42D2"/>
    <w:rPr>
      <w:i/>
    </w:rPr>
  </w:style>
  <w:style w:type="character" w:customStyle="1" w:styleId="34fe">
    <w:name w:val="34_Знак_Полужирный"/>
    <w:rsid w:val="00DE42D2"/>
    <w:rPr>
      <w:b/>
    </w:rPr>
  </w:style>
  <w:style w:type="character" w:customStyle="1" w:styleId="34ff">
    <w:name w:val="34_Знак_Верхний_индекс"/>
    <w:rsid w:val="00DE42D2"/>
    <w:rPr>
      <w:vertAlign w:val="superscript"/>
    </w:rPr>
  </w:style>
  <w:style w:type="character" w:customStyle="1" w:styleId="3424">
    <w:name w:val="34_Список_Марк_2 Знак"/>
    <w:link w:val="3423"/>
    <w:rsid w:val="00A45F6B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DE42D2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DE42D2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DE42D2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DE42D2"/>
    <w:pPr>
      <w:numPr>
        <w:numId w:val="31"/>
      </w:numPr>
    </w:pPr>
  </w:style>
  <w:style w:type="character" w:customStyle="1" w:styleId="3419">
    <w:name w:val="34_Список_Марк_1 Знак"/>
    <w:link w:val="3413"/>
    <w:rsid w:val="00F55F6D"/>
    <w:rPr>
      <w:sz w:val="24"/>
      <w:lang w:eastAsia="x-none"/>
    </w:rPr>
  </w:style>
  <w:style w:type="paragraph" w:styleId="a4">
    <w:name w:val="footnote text"/>
    <w:basedOn w:val="34b"/>
    <w:link w:val="a5"/>
    <w:rsid w:val="00DE42D2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DE42D2"/>
    <w:pPr>
      <w:numPr>
        <w:numId w:val="30"/>
      </w:numPr>
    </w:pPr>
  </w:style>
  <w:style w:type="character" w:customStyle="1" w:styleId="341a">
    <w:name w:val="34_Список_Нум_1 Знак"/>
    <w:link w:val="341"/>
    <w:rsid w:val="00F55F6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DE42D2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F55F6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DE42D2"/>
    <w:pPr>
      <w:keepNext/>
    </w:pPr>
  </w:style>
  <w:style w:type="paragraph" w:customStyle="1" w:styleId="34f1">
    <w:name w:val="34_Рамка_Основной"/>
    <w:basedOn w:val="34b"/>
    <w:link w:val="34f0"/>
    <w:rsid w:val="00DE42D2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DE42D2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DE42D2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DE42D2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DE42D2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DE42D2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DE42D2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DE42D2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DE42D2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DE42D2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DE42D2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DE42D2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DE42D2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DE42D2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DE42D2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F55F6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DE42D2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DE42D2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DE42D2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DE42D2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DE42D2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DE42D2"/>
    <w:rPr>
      <w:sz w:val="18"/>
      <w:lang w:eastAsia="x-none"/>
    </w:rPr>
  </w:style>
  <w:style w:type="paragraph" w:customStyle="1" w:styleId="34fff1">
    <w:name w:val="34_Листинг"/>
    <w:basedOn w:val="34b"/>
    <w:rsid w:val="00DE42D2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DE42D2"/>
    <w:rPr>
      <w:b/>
    </w:rPr>
  </w:style>
  <w:style w:type="paragraph" w:customStyle="1" w:styleId="3440">
    <w:name w:val="34_Заголовок_4_Приложение"/>
    <w:basedOn w:val="4"/>
    <w:next w:val="34b"/>
    <w:rsid w:val="00DE42D2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DE42D2"/>
    <w:pPr>
      <w:numPr>
        <w:numId w:val="22"/>
      </w:numPr>
    </w:pPr>
    <w:rPr>
      <w:lang w:val="x-none"/>
    </w:rPr>
  </w:style>
  <w:style w:type="character" w:customStyle="1" w:styleId="34fff3">
    <w:name w:val="34_Знак_Гиперссылка"/>
    <w:rsid w:val="00DE42D2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DE42D2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DE42D2"/>
    <w:pPr>
      <w:numPr>
        <w:numId w:val="5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DE42D2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DE42D2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DE42D2"/>
    <w:pPr>
      <w:numPr>
        <w:numId w:val="6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DE42D2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DE42D2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DE42D2"/>
    <w:pPr>
      <w:numPr>
        <w:numId w:val="7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DE42D2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DE42D2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DE42D2"/>
    <w:pPr>
      <w:numPr>
        <w:numId w:val="8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DE42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DE42D2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DE42D2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DE42D2"/>
  </w:style>
  <w:style w:type="paragraph" w:customStyle="1" w:styleId="34fffb">
    <w:name w:val="34_Пример_Заголовок"/>
    <w:basedOn w:val="34f8"/>
    <w:next w:val="34f8"/>
    <w:rsid w:val="00DE42D2"/>
    <w:pPr>
      <w:keepNext/>
      <w:spacing w:after="120"/>
    </w:pPr>
    <w:rPr>
      <w:b/>
      <w:lang w:eastAsia="ru-RU"/>
    </w:rPr>
  </w:style>
  <w:style w:type="character" w:styleId="a7">
    <w:name w:val="FollowedHyperlink"/>
    <w:rsid w:val="00DE42D2"/>
    <w:rPr>
      <w:color w:val="auto"/>
    </w:rPr>
  </w:style>
  <w:style w:type="character" w:customStyle="1" w:styleId="34fffc">
    <w:name w:val="34_Знак_Нижний_индекс"/>
    <w:rsid w:val="00DE42D2"/>
    <w:rPr>
      <w:vertAlign w:val="subscript"/>
    </w:rPr>
  </w:style>
  <w:style w:type="character" w:styleId="a8">
    <w:name w:val="footnote reference"/>
    <w:basedOn w:val="a1"/>
    <w:semiHidden/>
    <w:rsid w:val="00DE42D2"/>
    <w:rPr>
      <w:vertAlign w:val="superscript"/>
    </w:rPr>
  </w:style>
  <w:style w:type="paragraph" w:styleId="a9">
    <w:name w:val="header"/>
    <w:basedOn w:val="34b"/>
    <w:link w:val="aa"/>
    <w:rsid w:val="00DE42D2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DE42D2"/>
    <w:rPr>
      <w:lang w:eastAsia="x-none"/>
    </w:rPr>
  </w:style>
  <w:style w:type="paragraph" w:styleId="ab">
    <w:name w:val="footer"/>
    <w:basedOn w:val="34b"/>
    <w:link w:val="ac"/>
    <w:rsid w:val="00DE42D2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DE42D2"/>
    <w:rPr>
      <w:lang w:eastAsia="x-none"/>
    </w:rPr>
  </w:style>
  <w:style w:type="numbering" w:customStyle="1" w:styleId="a">
    <w:name w:val="Приложение"/>
    <w:uiPriority w:val="99"/>
    <w:rsid w:val="00DE42D2"/>
    <w:pPr>
      <w:numPr>
        <w:numId w:val="15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DE42D2"/>
    <w:pPr>
      <w:keepNext/>
    </w:pPr>
  </w:style>
  <w:style w:type="character" w:customStyle="1" w:styleId="3434">
    <w:name w:val="34_Список_Марк_3 Знак"/>
    <w:basedOn w:val="34d"/>
    <w:link w:val="3432"/>
    <w:rsid w:val="00A45F6B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DE42D2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DE42D2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F55F6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F55F6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F55F6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DE42D2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DE42D2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DE42D2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F55F6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DE42D2"/>
    <w:pPr>
      <w:keepNext/>
    </w:pPr>
  </w:style>
  <w:style w:type="character" w:customStyle="1" w:styleId="34ffff0">
    <w:name w:val="34_Процедура_Подшаг Знак"/>
    <w:basedOn w:val="34d"/>
    <w:link w:val="344"/>
    <w:rsid w:val="00F55F6D"/>
    <w:rPr>
      <w:sz w:val="24"/>
      <w:lang w:eastAsia="x-none"/>
    </w:rPr>
  </w:style>
  <w:style w:type="character" w:customStyle="1" w:styleId="34ffff2">
    <w:name w:val="34_Знак_Клавиши"/>
    <w:rsid w:val="00DE42D2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DE42D2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DE42D2"/>
  </w:style>
  <w:style w:type="paragraph" w:styleId="ad">
    <w:name w:val="caption"/>
    <w:basedOn w:val="34b"/>
    <w:next w:val="34b"/>
    <w:rsid w:val="00340463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DE42D2"/>
    <w:pPr>
      <w:numPr>
        <w:numId w:val="1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DE42D2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DE42D2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F55F6D"/>
    <w:rPr>
      <w:sz w:val="24"/>
      <w:lang w:eastAsia="x-none"/>
    </w:rPr>
  </w:style>
  <w:style w:type="character" w:customStyle="1" w:styleId="ae">
    <w:name w:val="Основной текст Знак"/>
    <w:semiHidden/>
    <w:rsid w:val="00DE42D2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DE42D2"/>
    <w:rPr>
      <w:rFonts w:ascii="Arial" w:hAnsi="Arial"/>
    </w:rPr>
  </w:style>
  <w:style w:type="character" w:customStyle="1" w:styleId="af0">
    <w:name w:val="Тема примечания Знак"/>
    <w:semiHidden/>
    <w:rsid w:val="00DE42D2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DE42D2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DE42D2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DE42D2"/>
  </w:style>
  <w:style w:type="character" w:styleId="af3">
    <w:name w:val="annotation reference"/>
    <w:semiHidden/>
    <w:rsid w:val="00DE42D2"/>
    <w:rPr>
      <w:sz w:val="16"/>
      <w:szCs w:val="16"/>
    </w:rPr>
  </w:style>
  <w:style w:type="character" w:styleId="af4">
    <w:name w:val="page number"/>
    <w:rsid w:val="00DE42D2"/>
  </w:style>
  <w:style w:type="paragraph" w:styleId="af5">
    <w:name w:val="Body Text"/>
    <w:basedOn w:val="a0"/>
    <w:link w:val="13"/>
    <w:semiHidden/>
    <w:unhideWhenUsed/>
    <w:rsid w:val="00DE42D2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DE42D2"/>
    <w:rPr>
      <w:sz w:val="24"/>
    </w:rPr>
  </w:style>
  <w:style w:type="paragraph" w:styleId="af6">
    <w:name w:val="annotation subject"/>
    <w:basedOn w:val="af2"/>
    <w:next w:val="af2"/>
    <w:link w:val="14"/>
    <w:semiHidden/>
    <w:rsid w:val="00DE42D2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DE42D2"/>
    <w:rPr>
      <w:b/>
      <w:bCs/>
    </w:rPr>
  </w:style>
  <w:style w:type="paragraph" w:styleId="af7">
    <w:name w:val="Balloon Text"/>
    <w:basedOn w:val="a0"/>
    <w:link w:val="15"/>
    <w:semiHidden/>
    <w:rsid w:val="00DE42D2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DE42D2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DE42D2"/>
  </w:style>
  <w:style w:type="paragraph" w:customStyle="1" w:styleId="34ffff9">
    <w:name w:val="34_ТЛ_Подпись"/>
    <w:basedOn w:val="34f6"/>
    <w:rsid w:val="00DE42D2"/>
  </w:style>
  <w:style w:type="paragraph" w:customStyle="1" w:styleId="34ffffa">
    <w:name w:val="34_ТЛ_Подпись_скрытый"/>
    <w:basedOn w:val="34ffff9"/>
    <w:rsid w:val="00DE42D2"/>
    <w:rPr>
      <w:vanish/>
    </w:rPr>
  </w:style>
  <w:style w:type="paragraph" w:customStyle="1" w:styleId="34ffffb">
    <w:name w:val="34_Комментарий_Философта"/>
    <w:basedOn w:val="34b"/>
    <w:rsid w:val="00DE42D2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DE42D2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DE42D2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DE42D2"/>
    <w:rPr>
      <w:b/>
    </w:rPr>
  </w:style>
  <w:style w:type="paragraph" w:customStyle="1" w:styleId="34ffffe">
    <w:name w:val="34_Таблица_Сноска_Линия"/>
    <w:basedOn w:val="34fff7"/>
    <w:next w:val="34fff7"/>
    <w:rsid w:val="00DE42D2"/>
    <w:pPr>
      <w:keepNext/>
    </w:pPr>
  </w:style>
  <w:style w:type="paragraph" w:styleId="af8">
    <w:name w:val="Normal (Web)"/>
    <w:basedOn w:val="a0"/>
    <w:uiPriority w:val="99"/>
    <w:semiHidden/>
    <w:unhideWhenUsed/>
    <w:rsid w:val="009C66F6"/>
    <w:pPr>
      <w:spacing w:before="100" w:beforeAutospacing="1" w:after="100" w:afterAutospacing="1"/>
    </w:pPr>
    <w:rPr>
      <w:szCs w:val="24"/>
    </w:rPr>
  </w:style>
  <w:style w:type="paragraph" w:customStyle="1" w:styleId="34fffff">
    <w:name w:val="34_Таблица_Примечание"/>
    <w:basedOn w:val="34fff7"/>
    <w:rsid w:val="00DE42D2"/>
  </w:style>
  <w:style w:type="character" w:customStyle="1" w:styleId="34fffff0">
    <w:name w:val="34_Знак_Значение"/>
    <w:qFormat/>
    <w:rsid w:val="00DE42D2"/>
    <w:rPr>
      <w:rFonts w:ascii="Calibri" w:hAnsi="Calibri"/>
    </w:rPr>
  </w:style>
  <w:style w:type="character" w:styleId="af9">
    <w:name w:val="Hyperlink"/>
    <w:uiPriority w:val="99"/>
    <w:rsid w:val="00DE42D2"/>
    <w:rPr>
      <w:color w:val="0000FF"/>
      <w:u w:val="single"/>
    </w:rPr>
  </w:style>
  <w:style w:type="paragraph" w:customStyle="1" w:styleId="34fffff1">
    <w:name w:val="34_Рисунок_Подпись"/>
    <w:basedOn w:val="34b"/>
    <w:rsid w:val="00DE42D2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DE42D2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DE42D2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DE42D2"/>
    <w:pPr>
      <w:numPr>
        <w:numId w:val="19"/>
      </w:numPr>
    </w:pPr>
  </w:style>
  <w:style w:type="paragraph" w:customStyle="1" w:styleId="34fffff3">
    <w:name w:val="34_Процедура_Заголовок"/>
    <w:basedOn w:val="34b"/>
    <w:next w:val="34ffff1"/>
    <w:rsid w:val="00DE42D2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DE42D2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DE42D2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6017D2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DE42D2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DE42D2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DE42D2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DE42D2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DE42D2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DE42D2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DE42D2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DE42D2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DE42D2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DE42D2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DE42D2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DE42D2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a">
    <w:name w:val="Table Grid"/>
    <w:basedOn w:val="a2"/>
    <w:rsid w:val="00DE42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40463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DE42D2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DE42D2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DE42D2"/>
    <w:pPr>
      <w:jc w:val="center"/>
    </w:pPr>
  </w:style>
  <w:style w:type="paragraph" w:customStyle="1" w:styleId="3411">
    <w:name w:val="34_Таблица_Список_Марк_1_без_отступа"/>
    <w:basedOn w:val="34ff6"/>
    <w:rsid w:val="00DE42D2"/>
    <w:pPr>
      <w:numPr>
        <w:numId w:val="41"/>
      </w:numPr>
    </w:pPr>
  </w:style>
  <w:style w:type="paragraph" w:customStyle="1" w:styleId="34fffff9">
    <w:name w:val="34_Формула"/>
    <w:basedOn w:val="a0"/>
    <w:rsid w:val="00DE42D2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DE42D2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DE42D2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9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A0FC1-8586-4681-8AFC-CD393F84E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38</TotalTime>
  <Pages>12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Название организации</Company>
  <LinksUpToDate>false</LinksUpToDate>
  <CharactersWithSpaces>7386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creator>Oksana</dc:creator>
  <cp:lastModifiedBy>Oksana</cp:lastModifiedBy>
  <cp:revision>64</cp:revision>
  <cp:lastPrinted>2014-09-08T01:50:00Z</cp:lastPrinted>
  <dcterms:created xsi:type="dcterms:W3CDTF">2014-09-16T07:42:00Z</dcterms:created>
  <dcterms:modified xsi:type="dcterms:W3CDTF">2023-05-05T15:43:00Z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A.B.XXX.И3.XX.X-X.X</vt:lpwstr>
  </property>
  <property fmtid="{D5CDD505-2E9C-101B-9397-08002B2CF9AE}" pid="8" name="год_издания">
    <vt:lpwstr>2023</vt:lpwstr>
  </property>
</Properties>
</file>