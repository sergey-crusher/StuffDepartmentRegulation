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E34" w:rsidRDefault="004E5E5E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2059E3">
        <w:t>Название организации</w:t>
      </w:r>
      <w:r>
        <w:fldChar w:fldCharType="end"/>
      </w:r>
    </w:p>
    <w:p w:rsidR="00541E34" w:rsidRPr="00C816E8" w:rsidRDefault="00541E3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541E34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541E34" w:rsidRPr="00C816E8" w:rsidRDefault="00541E34" w:rsidP="00345A40">
            <w:pPr>
              <w:pStyle w:val="34ffff8"/>
            </w:pPr>
            <w:r w:rsidRPr="00C816E8">
              <w:t>УТВЕРЖДЕН</w:t>
            </w:r>
          </w:p>
          <w:p w:rsidR="00541E34" w:rsidRPr="00C816E8" w:rsidRDefault="000C11D5" w:rsidP="00345A40">
            <w:pPr>
              <w:pStyle w:val="34ffff9"/>
            </w:pPr>
            <w:fldSimple w:instr=" DOCPROPERTY  обозначение_документа  \* MERGEFORMAT ">
              <w:r w:rsidR="002059E3">
                <w:t>A.B.XXX.ИЭ.XX.X-X.X</w:t>
              </w:r>
            </w:fldSimple>
            <w:r w:rsidR="00541E34" w:rsidRPr="00C816E8">
              <w:t>-ЛУ</w:t>
            </w:r>
          </w:p>
          <w:p w:rsidR="00541E34" w:rsidRPr="00C816E8" w:rsidRDefault="00541E34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541E34" w:rsidRPr="00C816E8" w:rsidRDefault="00541E34" w:rsidP="00345A40">
            <w:pPr>
              <w:pStyle w:val="34ffff8"/>
            </w:pPr>
            <w:r w:rsidRPr="00C816E8">
              <w:t>УТВЕРЖДАЮ</w:t>
            </w:r>
          </w:p>
        </w:tc>
      </w:tr>
      <w:tr w:rsidR="00541E34" w:rsidRPr="00C816E8" w:rsidTr="00345A40">
        <w:trPr>
          <w:trHeight w:val="630"/>
        </w:trPr>
        <w:tc>
          <w:tcPr>
            <w:tcW w:w="5554" w:type="dxa"/>
            <w:vMerge/>
          </w:tcPr>
          <w:p w:rsidR="00541E34" w:rsidRPr="00C816E8" w:rsidRDefault="00541E34" w:rsidP="00345A40"/>
        </w:tc>
        <w:tc>
          <w:tcPr>
            <w:tcW w:w="4563" w:type="dxa"/>
          </w:tcPr>
          <w:p w:rsidR="00541E34" w:rsidRPr="00C816E8" w:rsidRDefault="00541E34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541E34" w:rsidRPr="00C816E8" w:rsidTr="00345A40">
        <w:trPr>
          <w:trHeight w:val="353"/>
        </w:trPr>
        <w:tc>
          <w:tcPr>
            <w:tcW w:w="5554" w:type="dxa"/>
            <w:vMerge/>
          </w:tcPr>
          <w:p w:rsidR="00541E34" w:rsidRPr="00C816E8" w:rsidRDefault="00541E34" w:rsidP="00345A40"/>
        </w:tc>
        <w:tc>
          <w:tcPr>
            <w:tcW w:w="4563" w:type="dxa"/>
          </w:tcPr>
          <w:p w:rsidR="00541E34" w:rsidRPr="00C816E8" w:rsidRDefault="00541E34" w:rsidP="00B617AD">
            <w:pPr>
              <w:pStyle w:val="34ffff9"/>
            </w:pPr>
            <w:r w:rsidRPr="00C816E8">
              <w:t>____________________ И. О. Фамилия</w:t>
            </w:r>
          </w:p>
          <w:p w:rsidR="00541E34" w:rsidRPr="00C816E8" w:rsidRDefault="00541E3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059E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41E34" w:rsidRPr="00C816E8" w:rsidRDefault="00541E34" w:rsidP="00801734">
      <w:pPr>
        <w:pStyle w:val="34f5"/>
      </w:pPr>
    </w:p>
    <w:p w:rsidR="00541E34" w:rsidRDefault="00541E34" w:rsidP="00801734">
      <w:pPr>
        <w:pStyle w:val="34f5"/>
      </w:pPr>
    </w:p>
    <w:p w:rsidR="00176237" w:rsidRPr="00176237" w:rsidRDefault="00176237" w:rsidP="00801734">
      <w:pPr>
        <w:pStyle w:val="34f5"/>
        <w:rPr>
          <w:lang w:val="en-US"/>
        </w:rPr>
      </w:pPr>
    </w:p>
    <w:p w:rsidR="00541E34" w:rsidRPr="00C816E8" w:rsidRDefault="00541E34" w:rsidP="00801734">
      <w:pPr>
        <w:pStyle w:val="34f5"/>
      </w:pPr>
    </w:p>
    <w:p w:rsidR="00541E34" w:rsidRPr="00C816E8" w:rsidRDefault="00541E34" w:rsidP="00801734">
      <w:pPr>
        <w:pStyle w:val="34f5"/>
      </w:pPr>
    </w:p>
    <w:p w:rsidR="00541E34" w:rsidRPr="00C816E8" w:rsidRDefault="000C11D5" w:rsidP="00801734">
      <w:pPr>
        <w:pStyle w:val="34ffb"/>
      </w:pPr>
      <w:fldSimple w:instr=" DOCPROPERTY  полное_название_системы  \* MERGEFORMAT ">
        <w:r w:rsidR="002059E3">
          <w:t>Полное название системы</w:t>
        </w:r>
      </w:fldSimple>
    </w:p>
    <w:p w:rsidR="00541E34" w:rsidRPr="00C816E8" w:rsidRDefault="00541E34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2059E3">
          <w:t>Краткое название системы</w:t>
        </w:r>
      </w:fldSimple>
      <w:r w:rsidRPr="00C816E8">
        <w:t>)</w:t>
      </w:r>
    </w:p>
    <w:p w:rsidR="00541E34" w:rsidRPr="00C816E8" w:rsidRDefault="000C11D5" w:rsidP="00801734">
      <w:pPr>
        <w:pStyle w:val="34ffd"/>
      </w:pPr>
      <w:fldSimple w:instr=" DOCPROPERTY  Title  \* MERGEFORMAT ">
        <w:r w:rsidR="002059E3">
          <w:t>Инструкция по эксплуатации КТС</w:t>
        </w:r>
      </w:fldSimple>
    </w:p>
    <w:p w:rsidR="00541E34" w:rsidRDefault="00541E34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2059E3">
        <w:t>A.B.XXX.ИЭ.XX.X-X.X</w:t>
      </w:r>
      <w:r w:rsidRPr="00C816E8">
        <w:fldChar w:fldCharType="end"/>
      </w:r>
    </w:p>
    <w:p w:rsidR="00541E34" w:rsidRDefault="00541E34" w:rsidP="00801734">
      <w:pPr>
        <w:pStyle w:val="34f5"/>
      </w:pPr>
    </w:p>
    <w:p w:rsidR="00541E34" w:rsidRPr="00EA055E" w:rsidRDefault="00541E34" w:rsidP="00801734">
      <w:pPr>
        <w:pStyle w:val="34f5"/>
      </w:pPr>
    </w:p>
    <w:p w:rsidR="00176237" w:rsidRPr="00EA055E" w:rsidRDefault="00176237" w:rsidP="00801734">
      <w:pPr>
        <w:pStyle w:val="34f5"/>
      </w:pPr>
    </w:p>
    <w:p w:rsidR="00541E34" w:rsidRDefault="00541E34" w:rsidP="00801734">
      <w:pPr>
        <w:pStyle w:val="34f5"/>
      </w:pPr>
    </w:p>
    <w:p w:rsidR="00541E34" w:rsidRDefault="00541E3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541E34" w:rsidRPr="00C816E8" w:rsidTr="00345A40">
        <w:trPr>
          <w:trHeight w:val="404"/>
        </w:trPr>
        <w:tc>
          <w:tcPr>
            <w:tcW w:w="4564" w:type="dxa"/>
            <w:vAlign w:val="center"/>
          </w:tcPr>
          <w:p w:rsidR="00541E34" w:rsidRPr="00C816E8" w:rsidRDefault="00541E34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541E34" w:rsidRPr="00C816E8" w:rsidRDefault="00541E34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541E34" w:rsidRPr="00C816E8" w:rsidRDefault="00541E34" w:rsidP="00345A40">
            <w:pPr>
              <w:pStyle w:val="34ffff9"/>
            </w:pPr>
          </w:p>
        </w:tc>
      </w:tr>
      <w:tr w:rsidR="00541E34" w:rsidRPr="00C816E8" w:rsidTr="00345A40">
        <w:trPr>
          <w:trHeight w:val="868"/>
        </w:trPr>
        <w:tc>
          <w:tcPr>
            <w:tcW w:w="4564" w:type="dxa"/>
          </w:tcPr>
          <w:p w:rsidR="00541E34" w:rsidRPr="00C816E8" w:rsidRDefault="00541E34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41E34" w:rsidRPr="00C816E8" w:rsidRDefault="00541E34" w:rsidP="00345A40">
            <w:pPr>
              <w:pStyle w:val="34ffff9"/>
            </w:pPr>
          </w:p>
        </w:tc>
        <w:tc>
          <w:tcPr>
            <w:tcW w:w="4563" w:type="dxa"/>
          </w:tcPr>
          <w:p w:rsidR="00541E34" w:rsidRPr="00C816E8" w:rsidRDefault="00541E34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41E34" w:rsidRPr="00C816E8" w:rsidTr="00345A40">
        <w:trPr>
          <w:trHeight w:val="404"/>
        </w:trPr>
        <w:tc>
          <w:tcPr>
            <w:tcW w:w="4564" w:type="dxa"/>
          </w:tcPr>
          <w:p w:rsidR="00541E34" w:rsidRPr="00C816E8" w:rsidRDefault="00541E34" w:rsidP="00345A40">
            <w:pPr>
              <w:pStyle w:val="34ffff9"/>
            </w:pPr>
            <w:r w:rsidRPr="00C816E8">
              <w:t>____________________ И. О. Фамилия</w:t>
            </w:r>
          </w:p>
          <w:p w:rsidR="00541E34" w:rsidRPr="00C816E8" w:rsidRDefault="00541E34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059E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41E34" w:rsidRPr="00C816E8" w:rsidRDefault="00541E34" w:rsidP="00345A40">
            <w:pPr>
              <w:pStyle w:val="34ffff9"/>
            </w:pPr>
          </w:p>
        </w:tc>
        <w:tc>
          <w:tcPr>
            <w:tcW w:w="4563" w:type="dxa"/>
          </w:tcPr>
          <w:p w:rsidR="00541E34" w:rsidRPr="00C816E8" w:rsidRDefault="00541E34" w:rsidP="00B617AD">
            <w:pPr>
              <w:pStyle w:val="34ffff9"/>
            </w:pPr>
            <w:r w:rsidRPr="00C816E8">
              <w:t>____________________ И. О. Фамилия</w:t>
            </w:r>
          </w:p>
          <w:p w:rsidR="00541E34" w:rsidRPr="00C816E8" w:rsidRDefault="00541E3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059E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541E34" w:rsidRPr="00C816E8" w:rsidTr="00345A40">
        <w:trPr>
          <w:trHeight w:val="404"/>
        </w:trPr>
        <w:tc>
          <w:tcPr>
            <w:tcW w:w="4564" w:type="dxa"/>
            <w:vAlign w:val="center"/>
          </w:tcPr>
          <w:p w:rsidR="00541E34" w:rsidRPr="00C816E8" w:rsidRDefault="00541E34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541E34" w:rsidRPr="00C816E8" w:rsidRDefault="00541E34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541E34" w:rsidRPr="00C816E8" w:rsidRDefault="00541E34" w:rsidP="00345A40">
            <w:pPr>
              <w:pStyle w:val="34ffff8"/>
            </w:pPr>
          </w:p>
        </w:tc>
      </w:tr>
      <w:tr w:rsidR="00541E34" w:rsidRPr="00C816E8" w:rsidTr="00345A40">
        <w:trPr>
          <w:trHeight w:val="864"/>
        </w:trPr>
        <w:tc>
          <w:tcPr>
            <w:tcW w:w="4564" w:type="dxa"/>
          </w:tcPr>
          <w:p w:rsidR="00541E34" w:rsidRPr="00C816E8" w:rsidRDefault="00541E34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41E34" w:rsidRPr="00C816E8" w:rsidRDefault="00541E34" w:rsidP="00345A40">
            <w:pPr>
              <w:pStyle w:val="34ffff9"/>
            </w:pPr>
          </w:p>
        </w:tc>
        <w:tc>
          <w:tcPr>
            <w:tcW w:w="4563" w:type="dxa"/>
          </w:tcPr>
          <w:p w:rsidR="00541E34" w:rsidRPr="00C816E8" w:rsidRDefault="00541E34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41E34" w:rsidRPr="00C816E8" w:rsidTr="00345A40">
        <w:trPr>
          <w:trHeight w:val="643"/>
        </w:trPr>
        <w:tc>
          <w:tcPr>
            <w:tcW w:w="4564" w:type="dxa"/>
          </w:tcPr>
          <w:p w:rsidR="00541E34" w:rsidRPr="00C816E8" w:rsidRDefault="00541E34" w:rsidP="00B617AD">
            <w:pPr>
              <w:pStyle w:val="34ffff9"/>
            </w:pPr>
            <w:r w:rsidRPr="00C816E8">
              <w:t>____________________ И. О. Фамилия</w:t>
            </w:r>
          </w:p>
          <w:p w:rsidR="00541E34" w:rsidRPr="00C816E8" w:rsidRDefault="00541E3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059E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41E34" w:rsidRPr="00C816E8" w:rsidRDefault="00541E34" w:rsidP="00345A40">
            <w:pPr>
              <w:pStyle w:val="34ffff9"/>
            </w:pPr>
          </w:p>
        </w:tc>
        <w:tc>
          <w:tcPr>
            <w:tcW w:w="4563" w:type="dxa"/>
          </w:tcPr>
          <w:p w:rsidR="00541E34" w:rsidRPr="00C816E8" w:rsidRDefault="00541E34" w:rsidP="00B617AD">
            <w:pPr>
              <w:pStyle w:val="34ffff9"/>
            </w:pPr>
            <w:r w:rsidRPr="00C816E8">
              <w:t>____________________ И. О. Фамилия</w:t>
            </w:r>
          </w:p>
          <w:p w:rsidR="00541E34" w:rsidRPr="00C816E8" w:rsidRDefault="00541E3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2059E3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41E34" w:rsidRPr="00801734" w:rsidRDefault="00541E34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2059E3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206366" w:history="1">
        <w:r w:rsidR="002059E3" w:rsidRPr="00AC4D20">
          <w:rPr>
            <w:rStyle w:val="af8"/>
          </w:rPr>
          <w:t>1 Общие указания</w:t>
        </w:r>
        <w:r w:rsidR="002059E3">
          <w:rPr>
            <w:webHidden/>
          </w:rPr>
          <w:tab/>
        </w:r>
        <w:r w:rsidR="002059E3">
          <w:rPr>
            <w:webHidden/>
          </w:rPr>
          <w:fldChar w:fldCharType="begin"/>
        </w:r>
        <w:r w:rsidR="002059E3">
          <w:rPr>
            <w:webHidden/>
          </w:rPr>
          <w:instrText xml:space="preserve"> PAGEREF _Toc134206366 \h </w:instrText>
        </w:r>
        <w:r w:rsidR="002059E3">
          <w:rPr>
            <w:webHidden/>
          </w:rPr>
        </w:r>
        <w:r w:rsidR="002059E3">
          <w:rPr>
            <w:webHidden/>
          </w:rPr>
          <w:fldChar w:fldCharType="separate"/>
        </w:r>
        <w:r w:rsidR="002059E3">
          <w:rPr>
            <w:webHidden/>
          </w:rPr>
          <w:t>3</w:t>
        </w:r>
        <w:r w:rsidR="002059E3">
          <w:rPr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67" w:history="1">
        <w:r w:rsidRPr="00AC4D20">
          <w:rPr>
            <w:rStyle w:val="af8"/>
            <w:noProof/>
          </w:rPr>
          <w:t>1.1 Вид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68" w:history="1">
        <w:r w:rsidRPr="00AC4D20">
          <w:rPr>
            <w:rStyle w:val="af8"/>
            <w:noProof/>
          </w:rPr>
          <w:t>1.2 Функции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69" w:history="1">
        <w:r w:rsidRPr="00AC4D20">
          <w:rPr>
            <w:rStyle w:val="af8"/>
            <w:noProof/>
          </w:rPr>
          <w:t>1.3 Регламент и режимы работы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70" w:history="1">
        <w:r w:rsidRPr="00AC4D20">
          <w:rPr>
            <w:rStyle w:val="af8"/>
            <w:noProof/>
          </w:rPr>
          <w:t>1.4 Перечень эксплуатационных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6371" w:history="1">
        <w:r w:rsidRPr="00AC4D20">
          <w:rPr>
            <w:rStyle w:val="af8"/>
          </w:rPr>
          <w:t>2 Меры безопасности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_Toc134206371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72" w:history="1">
        <w:r w:rsidRPr="00AC4D20">
          <w:rPr>
            <w:rStyle w:val="af8"/>
            <w:noProof/>
          </w:rPr>
          <w:t>2.1 Меры безопасности при подготовке оборудования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73" w:history="1">
        <w:r w:rsidRPr="00AC4D20">
          <w:rPr>
            <w:rStyle w:val="af8"/>
            <w:noProof/>
          </w:rPr>
          <w:t>2.2 Меры безопасности при эксплуатации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6374" w:history="1">
        <w:r w:rsidRPr="00AC4D20">
          <w:rPr>
            <w:rStyle w:val="af8"/>
          </w:rPr>
          <w:t>3 Порядок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_Toc134206374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75" w:history="1">
        <w:r w:rsidRPr="00AC4D20">
          <w:rPr>
            <w:rStyle w:val="af8"/>
            <w:noProof/>
          </w:rPr>
          <w:t>3.1 Состав и квалификация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76" w:history="1">
        <w:r w:rsidRPr="00AC4D20">
          <w:rPr>
            <w:rStyle w:val="af8"/>
            <w:noProof/>
          </w:rPr>
          <w:t>3.2 Порядок проверки знаний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77" w:history="1">
        <w:r w:rsidRPr="00AC4D20">
          <w:rPr>
            <w:rStyle w:val="af8"/>
            <w:noProof/>
          </w:rPr>
          <w:t>3.3 Порядок допуска персонала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78" w:history="1">
        <w:r w:rsidRPr="00AC4D20">
          <w:rPr>
            <w:rStyle w:val="af8"/>
            <w:noProof/>
          </w:rPr>
          <w:t>3.4 Описание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79" w:history="1">
        <w:r w:rsidRPr="00AC4D20">
          <w:rPr>
            <w:rStyle w:val="af8"/>
            <w:noProof/>
          </w:rPr>
          <w:t>3.5 Последовательность выполнения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6380" w:history="1">
        <w:r w:rsidRPr="00AC4D20">
          <w:rPr>
            <w:rStyle w:val="af8"/>
          </w:rPr>
          <w:t>4 Проверка правильности функционирования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_Toc134206380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2059E3" w:rsidRDefault="002059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6381" w:history="1">
        <w:r w:rsidRPr="00AC4D20">
          <w:rPr>
            <w:rStyle w:val="af8"/>
          </w:rPr>
          <w:t>5 Указания о действиях в разных режимах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_Toc134206381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82" w:history="1">
        <w:r w:rsidRPr="00AC4D20">
          <w:rPr>
            <w:rStyle w:val="af8"/>
            <w:noProof/>
          </w:rPr>
          <w:t>5.1 Действия персонала при нормальном режиме работы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83" w:history="1">
        <w:r w:rsidRPr="00AC4D20">
          <w:rPr>
            <w:rStyle w:val="af8"/>
            <w:noProof/>
          </w:rPr>
          <w:t>5.2 Действия персонала при аварийном отключении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 w:rsidRPr="00AC4D20">
        <w:rPr>
          <w:rStyle w:val="af8"/>
          <w:noProof/>
        </w:rPr>
        <w:fldChar w:fldCharType="begin"/>
      </w:r>
      <w:r w:rsidRPr="00AC4D20">
        <w:rPr>
          <w:rStyle w:val="af8"/>
          <w:noProof/>
        </w:rPr>
        <w:instrText xml:space="preserve"> </w:instrText>
      </w:r>
      <w:r>
        <w:rPr>
          <w:noProof/>
        </w:rPr>
        <w:instrText>HYPERLINK \l "_Toc134206384"</w:instrText>
      </w:r>
      <w:r w:rsidRPr="00AC4D20">
        <w:rPr>
          <w:rStyle w:val="af8"/>
          <w:noProof/>
        </w:rPr>
        <w:instrText xml:space="preserve"> </w:instrText>
      </w:r>
      <w:r w:rsidRPr="00AC4D20">
        <w:rPr>
          <w:rStyle w:val="af8"/>
          <w:noProof/>
        </w:rPr>
      </w:r>
      <w:r w:rsidRPr="00AC4D20">
        <w:rPr>
          <w:rStyle w:val="af8"/>
          <w:noProof/>
        </w:rPr>
        <w:fldChar w:fldCharType="separate"/>
      </w:r>
      <w:r w:rsidRPr="00AC4D20">
        <w:rPr>
          <w:rStyle w:val="af8"/>
          <w:noProof/>
        </w:rPr>
        <w:t>5.3 Действия персонала при предаварийном и аварийном состоянии</w:t>
      </w:r>
      <w:r>
        <w:rPr>
          <w:rStyle w:val="af8"/>
          <w:noProof/>
          <w:lang w:val="ru-RU"/>
        </w:rPr>
        <w:br/>
      </w:r>
      <w:bookmarkStart w:id="0" w:name="_GoBack"/>
      <w:bookmarkEnd w:id="0"/>
      <w:r w:rsidRPr="00AC4D20">
        <w:rPr>
          <w:rStyle w:val="af8"/>
          <w:noProof/>
        </w:rPr>
        <w:t>объекта автоматизации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_Toc134206384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 w:rsidRPr="00AC4D20">
        <w:rPr>
          <w:rStyle w:val="af8"/>
          <w:noProof/>
        </w:rPr>
        <w:fldChar w:fldCharType="end"/>
      </w:r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85" w:history="1">
        <w:r w:rsidRPr="00AC4D20">
          <w:rPr>
            <w:rStyle w:val="af8"/>
            <w:noProof/>
          </w:rPr>
          <w:t>5.4 Действия персонала при пусковом и остановочном режимах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6386" w:history="1">
        <w:r w:rsidRPr="00AC4D20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_Toc134206386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2059E3" w:rsidRDefault="002059E3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6387" w:history="1">
        <w:r w:rsidRPr="00AC4D20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059E3" w:rsidRDefault="002059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6388" w:history="1">
        <w:r w:rsidRPr="00AC4D20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_Toc134206388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2059E3" w:rsidRDefault="002059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6389" w:history="1">
        <w:r w:rsidRPr="00AC4D20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_Toc134206389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335BC3" w:rsidRDefault="00335BC3" w:rsidP="00255966">
      <w:pPr>
        <w:pStyle w:val="34fffa"/>
      </w:pPr>
    </w:p>
    <w:p w:rsidR="00335BC3" w:rsidRDefault="00335BC3" w:rsidP="00255966">
      <w:pPr>
        <w:pStyle w:val="34fffa"/>
        <w:sectPr w:rsidR="00335BC3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BF36DC" w:rsidRPr="00BF36DC" w:rsidRDefault="00BF36DC" w:rsidP="00BF36DC">
      <w:pPr>
        <w:pStyle w:val="1"/>
      </w:pPr>
      <w:bookmarkStart w:id="1" w:name="_Toc134206366"/>
      <w:r w:rsidRPr="00BF36DC">
        <w:lastRenderedPageBreak/>
        <w:t>Общие указания</w:t>
      </w:r>
      <w:bookmarkEnd w:id="1"/>
    </w:p>
    <w:p w:rsidR="00BF36DC" w:rsidRDefault="00C346C4" w:rsidP="00C346C4">
      <w:pPr>
        <w:pStyle w:val="2"/>
      </w:pPr>
      <w:bookmarkStart w:id="2" w:name="_Toc134206367"/>
      <w:r>
        <w:t>В</w:t>
      </w:r>
      <w:r w:rsidR="00BF36DC" w:rsidRPr="00BF36DC">
        <w:t>ид оборудования</w:t>
      </w:r>
      <w:bookmarkEnd w:id="2"/>
    </w:p>
    <w:p w:rsidR="00C346C4" w:rsidRDefault="00C346C4" w:rsidP="00C346C4">
      <w:pPr>
        <w:pStyle w:val="34a0"/>
      </w:pPr>
      <w:r>
        <w:t xml:space="preserve">В данном разделе указывают </w:t>
      </w:r>
      <w:r w:rsidRPr="00BF36DC">
        <w:t xml:space="preserve">вид оборудования, для </w:t>
      </w:r>
      <w:r>
        <w:t>которого составлена инструкция.</w:t>
      </w:r>
    </w:p>
    <w:p w:rsidR="00C346C4" w:rsidRDefault="00C346C4" w:rsidP="00C346C4">
      <w:pPr>
        <w:pStyle w:val="34b"/>
      </w:pPr>
    </w:p>
    <w:p w:rsidR="00BF36DC" w:rsidRDefault="00EB37E3" w:rsidP="00C346C4">
      <w:pPr>
        <w:pStyle w:val="2"/>
      </w:pPr>
      <w:bookmarkStart w:id="3" w:name="_Toc134206368"/>
      <w:r w:rsidRPr="00BF36DC">
        <w:t>Функци</w:t>
      </w:r>
      <w:r>
        <w:t>и</w:t>
      </w:r>
      <w:r w:rsidRPr="00BF36DC">
        <w:t xml:space="preserve"> </w:t>
      </w:r>
      <w:r w:rsidR="00BF36DC" w:rsidRPr="00BF36DC">
        <w:t>АС</w:t>
      </w:r>
      <w:bookmarkEnd w:id="3"/>
    </w:p>
    <w:p w:rsidR="00C346C4" w:rsidRDefault="00C346C4" w:rsidP="00C346C4">
      <w:pPr>
        <w:pStyle w:val="34a0"/>
      </w:pPr>
      <w:r>
        <w:t xml:space="preserve">В данном разделе указывают </w:t>
      </w:r>
      <w:r w:rsidRPr="00BF36DC">
        <w:t xml:space="preserve">наименование функций АС, </w:t>
      </w:r>
      <w:r w:rsidRPr="00C346C4">
        <w:t xml:space="preserve">реализуемых </w:t>
      </w:r>
      <w:r>
        <w:t>на данном оборудовании.</w:t>
      </w:r>
    </w:p>
    <w:p w:rsidR="00C346C4" w:rsidRDefault="00C346C4" w:rsidP="00C346C4">
      <w:pPr>
        <w:pStyle w:val="34b"/>
      </w:pPr>
    </w:p>
    <w:p w:rsidR="00BF36DC" w:rsidRDefault="00C346C4" w:rsidP="00C346C4">
      <w:pPr>
        <w:pStyle w:val="2"/>
      </w:pPr>
      <w:bookmarkStart w:id="4" w:name="_Toc134206369"/>
      <w:r w:rsidRPr="00BF36DC">
        <w:t xml:space="preserve">Регламент </w:t>
      </w:r>
      <w:r w:rsidR="00BF36DC" w:rsidRPr="00BF36DC">
        <w:t xml:space="preserve">и режимы работы </w:t>
      </w:r>
      <w:r>
        <w:t>оборудования</w:t>
      </w:r>
      <w:bookmarkEnd w:id="4"/>
    </w:p>
    <w:p w:rsidR="00C346C4" w:rsidRDefault="00C346C4" w:rsidP="00C346C4">
      <w:pPr>
        <w:pStyle w:val="34a0"/>
      </w:pPr>
      <w:r>
        <w:t xml:space="preserve">В данном разделе указывают </w:t>
      </w:r>
      <w:r w:rsidRPr="00BF36DC">
        <w:t xml:space="preserve">регламент и режимы работы </w:t>
      </w:r>
      <w:r>
        <w:t>оборудования по реализации функций.</w:t>
      </w:r>
    </w:p>
    <w:p w:rsidR="00C346C4" w:rsidRDefault="00C346C4" w:rsidP="00C346C4">
      <w:pPr>
        <w:pStyle w:val="34b"/>
      </w:pPr>
    </w:p>
    <w:p w:rsidR="00BF36DC" w:rsidRDefault="00C346C4" w:rsidP="00C346C4">
      <w:pPr>
        <w:pStyle w:val="2"/>
      </w:pPr>
      <w:bookmarkStart w:id="5" w:name="_Toc134206370"/>
      <w:r w:rsidRPr="00BF36DC">
        <w:t xml:space="preserve">Перечень </w:t>
      </w:r>
      <w:r w:rsidR="00BF36DC" w:rsidRPr="00BF36DC">
        <w:t>эксплуатационных документов</w:t>
      </w:r>
      <w:bookmarkEnd w:id="5"/>
    </w:p>
    <w:p w:rsidR="00C346C4" w:rsidRPr="00C346C4" w:rsidRDefault="00C346C4" w:rsidP="00C346C4">
      <w:pPr>
        <w:pStyle w:val="34a0"/>
      </w:pPr>
      <w:r>
        <w:t xml:space="preserve">В данном разделе указывают </w:t>
      </w:r>
      <w:r w:rsidRPr="00BF36DC">
        <w:t xml:space="preserve">перечень эксплуатационных документов, которыми должен дополнительно руководствоваться персонал при </w:t>
      </w:r>
      <w:r>
        <w:t>эксплуатации данного оборудования.</w:t>
      </w:r>
    </w:p>
    <w:p w:rsidR="00BF36DC" w:rsidRDefault="00BF36DC" w:rsidP="00BF36DC">
      <w:pPr>
        <w:pStyle w:val="34b"/>
        <w:rPr>
          <w:lang w:eastAsia="ru-RU"/>
        </w:rPr>
      </w:pPr>
    </w:p>
    <w:p w:rsidR="00C346C4" w:rsidRPr="00BF36DC" w:rsidRDefault="00C346C4" w:rsidP="00EB37E3">
      <w:pPr>
        <w:pStyle w:val="34fffa"/>
      </w:pPr>
    </w:p>
    <w:p w:rsidR="00BF36DC" w:rsidRDefault="00BF36DC" w:rsidP="00BF36DC">
      <w:pPr>
        <w:pStyle w:val="1"/>
        <w:rPr>
          <w:lang w:val="ru-RU"/>
        </w:rPr>
      </w:pPr>
      <w:bookmarkStart w:id="6" w:name="_Toc134206371"/>
      <w:r w:rsidRPr="00BF36DC">
        <w:lastRenderedPageBreak/>
        <w:t>Меры безопасности</w:t>
      </w:r>
      <w:bookmarkEnd w:id="6"/>
    </w:p>
    <w:p w:rsidR="004C47EC" w:rsidRDefault="004C47EC" w:rsidP="004C47EC">
      <w:pPr>
        <w:pStyle w:val="2"/>
      </w:pPr>
      <w:bookmarkStart w:id="7" w:name="_Toc134206372"/>
      <w:r w:rsidRPr="00BF36DC">
        <w:t>Меры безопасности</w:t>
      </w:r>
      <w:r w:rsidRPr="004C47EC">
        <w:t xml:space="preserve"> </w:t>
      </w:r>
      <w:r>
        <w:t xml:space="preserve">при </w:t>
      </w:r>
      <w:r w:rsidRPr="00BF36DC">
        <w:t>подготовк</w:t>
      </w:r>
      <w:r>
        <w:t>е</w:t>
      </w:r>
      <w:r w:rsidRPr="00BF36DC">
        <w:t xml:space="preserve"> оборудования к работе</w:t>
      </w:r>
      <w:bookmarkEnd w:id="7"/>
    </w:p>
    <w:p w:rsidR="00BF36DC" w:rsidRPr="00BF36DC" w:rsidRDefault="00C346C4" w:rsidP="00C346C4">
      <w:pPr>
        <w:pStyle w:val="34a0"/>
      </w:pPr>
      <w:r>
        <w:t xml:space="preserve">В данном разделе </w:t>
      </w:r>
      <w:r w:rsidR="00BF36DC" w:rsidRPr="00BF36DC">
        <w:t>перечисляют правила безопасности, которые необходимо соблюдать во время подготовки оборудования к работе.</w:t>
      </w:r>
    </w:p>
    <w:p w:rsidR="00BF36DC" w:rsidRDefault="00BF36DC" w:rsidP="00BF36DC">
      <w:pPr>
        <w:pStyle w:val="34b"/>
        <w:rPr>
          <w:lang w:eastAsia="ru-RU"/>
        </w:rPr>
      </w:pPr>
    </w:p>
    <w:p w:rsidR="004C47EC" w:rsidRDefault="004C47EC" w:rsidP="004C47EC">
      <w:pPr>
        <w:pStyle w:val="2"/>
      </w:pPr>
      <w:bookmarkStart w:id="8" w:name="_Toc134206373"/>
      <w:r w:rsidRPr="00BF36DC">
        <w:t>Меры безопасности</w:t>
      </w:r>
      <w:r w:rsidRPr="004C47EC">
        <w:t xml:space="preserve"> </w:t>
      </w:r>
      <w:r>
        <w:t xml:space="preserve">при </w:t>
      </w:r>
      <w:r w:rsidRPr="00BF36DC">
        <w:t>эксплуатации оборудования</w:t>
      </w:r>
      <w:bookmarkEnd w:id="8"/>
    </w:p>
    <w:p w:rsidR="004C47EC" w:rsidRPr="00BF36DC" w:rsidRDefault="004C47EC" w:rsidP="004C47EC">
      <w:pPr>
        <w:pStyle w:val="34a0"/>
      </w:pPr>
      <w:r>
        <w:t xml:space="preserve">В данном разделе </w:t>
      </w:r>
      <w:r w:rsidRPr="00BF36DC">
        <w:t>перечисляют правила безопасности, которые необходимо соблюдать при эксплуатации</w:t>
      </w:r>
      <w:r w:rsidRPr="004C47EC">
        <w:t xml:space="preserve"> </w:t>
      </w:r>
      <w:r w:rsidRPr="00BF36DC">
        <w:t>оборудования.</w:t>
      </w:r>
    </w:p>
    <w:p w:rsidR="004C47EC" w:rsidRPr="004C47EC" w:rsidRDefault="004C47EC" w:rsidP="004C47EC">
      <w:pPr>
        <w:pStyle w:val="34b"/>
      </w:pPr>
    </w:p>
    <w:p w:rsidR="004C47EC" w:rsidRPr="00BF36DC" w:rsidRDefault="004C47EC" w:rsidP="00EB37E3">
      <w:pPr>
        <w:pStyle w:val="34fffa"/>
      </w:pPr>
    </w:p>
    <w:p w:rsidR="00BF36DC" w:rsidRPr="00BF36DC" w:rsidRDefault="00BF36DC" w:rsidP="00BF36DC">
      <w:pPr>
        <w:pStyle w:val="1"/>
      </w:pPr>
      <w:bookmarkStart w:id="9" w:name="_Toc134206374"/>
      <w:r w:rsidRPr="00BF36DC">
        <w:lastRenderedPageBreak/>
        <w:t>Порядок работы</w:t>
      </w:r>
      <w:bookmarkEnd w:id="9"/>
    </w:p>
    <w:p w:rsidR="00BF36DC" w:rsidRDefault="00C346C4" w:rsidP="00C346C4">
      <w:pPr>
        <w:pStyle w:val="2"/>
      </w:pPr>
      <w:bookmarkStart w:id="10" w:name="_Toc134206375"/>
      <w:r w:rsidRPr="00BF36DC">
        <w:t xml:space="preserve">Состав </w:t>
      </w:r>
      <w:r w:rsidR="00BF36DC" w:rsidRPr="00BF36DC">
        <w:t>и квалификаци</w:t>
      </w:r>
      <w:r>
        <w:t>я</w:t>
      </w:r>
      <w:r w:rsidR="00BF36DC" w:rsidRPr="00BF36DC">
        <w:t xml:space="preserve"> персонала</w:t>
      </w:r>
      <w:bookmarkEnd w:id="10"/>
    </w:p>
    <w:p w:rsidR="00C346C4" w:rsidRPr="00C346C4" w:rsidRDefault="00C346C4" w:rsidP="00C346C4">
      <w:pPr>
        <w:pStyle w:val="34a0"/>
      </w:pPr>
      <w:r>
        <w:t xml:space="preserve">В данном разделе указывают </w:t>
      </w:r>
      <w:r w:rsidRPr="00BF36DC">
        <w:t xml:space="preserve">состав и квалификацию персонала, </w:t>
      </w:r>
      <w:r>
        <w:t>допускаемого к эксплуатации оборудования.</w:t>
      </w:r>
    </w:p>
    <w:p w:rsidR="00C346C4" w:rsidRDefault="00C346C4" w:rsidP="00C346C4">
      <w:pPr>
        <w:pStyle w:val="34b"/>
        <w:rPr>
          <w:lang w:eastAsia="ru-RU"/>
        </w:rPr>
      </w:pPr>
    </w:p>
    <w:p w:rsidR="00C346C4" w:rsidRDefault="00C346C4" w:rsidP="00C346C4">
      <w:pPr>
        <w:pStyle w:val="2"/>
      </w:pPr>
      <w:bookmarkStart w:id="11" w:name="_Toc134206376"/>
      <w:r w:rsidRPr="00BF36DC">
        <w:t xml:space="preserve">Порядок </w:t>
      </w:r>
      <w:r w:rsidR="00BF36DC" w:rsidRPr="00BF36DC">
        <w:t>проверки знаний персонала</w:t>
      </w:r>
      <w:bookmarkEnd w:id="11"/>
    </w:p>
    <w:p w:rsidR="00C346C4" w:rsidRDefault="00C346C4" w:rsidP="00C346C4">
      <w:pPr>
        <w:pStyle w:val="34b"/>
        <w:rPr>
          <w:lang w:eastAsia="ru-RU"/>
        </w:rPr>
      </w:pPr>
    </w:p>
    <w:p w:rsidR="00BF36DC" w:rsidRDefault="00C346C4" w:rsidP="00C346C4">
      <w:pPr>
        <w:pStyle w:val="2"/>
      </w:pPr>
      <w:bookmarkStart w:id="12" w:name="_Toc134206377"/>
      <w:r w:rsidRPr="00BF36DC">
        <w:t xml:space="preserve">Порядок </w:t>
      </w:r>
      <w:r w:rsidR="00BF36DC" w:rsidRPr="00BF36DC">
        <w:t xml:space="preserve">допуска </w:t>
      </w:r>
      <w:r w:rsidRPr="00BF36DC">
        <w:t xml:space="preserve">персонала </w:t>
      </w:r>
      <w:r w:rsidR="00BF36DC" w:rsidRPr="00BF36DC">
        <w:t>к работе</w:t>
      </w:r>
      <w:bookmarkEnd w:id="12"/>
    </w:p>
    <w:p w:rsidR="00C346C4" w:rsidRDefault="00C346C4" w:rsidP="00C346C4">
      <w:pPr>
        <w:pStyle w:val="34b"/>
        <w:rPr>
          <w:lang w:eastAsia="ru-RU"/>
        </w:rPr>
      </w:pPr>
    </w:p>
    <w:p w:rsidR="00C346C4" w:rsidRDefault="00C346C4" w:rsidP="00C346C4">
      <w:pPr>
        <w:pStyle w:val="2"/>
      </w:pPr>
      <w:bookmarkStart w:id="13" w:name="_Toc134206378"/>
      <w:r w:rsidRPr="00BF36DC">
        <w:t xml:space="preserve">Описание </w:t>
      </w:r>
      <w:r w:rsidR="00BF36DC" w:rsidRPr="00BF36DC">
        <w:t>работ</w:t>
      </w:r>
      <w:bookmarkEnd w:id="13"/>
    </w:p>
    <w:p w:rsidR="00C346C4" w:rsidRDefault="00C346C4" w:rsidP="00C346C4">
      <w:pPr>
        <w:pStyle w:val="34b"/>
        <w:rPr>
          <w:lang w:eastAsia="ru-RU"/>
        </w:rPr>
      </w:pPr>
    </w:p>
    <w:p w:rsidR="00BF36DC" w:rsidRDefault="00C346C4" w:rsidP="00C346C4">
      <w:pPr>
        <w:pStyle w:val="2"/>
      </w:pPr>
      <w:bookmarkStart w:id="14" w:name="_Toc134206379"/>
      <w:r w:rsidRPr="00BF36DC">
        <w:t xml:space="preserve">Последовательность </w:t>
      </w:r>
      <w:r w:rsidR="00BF36DC" w:rsidRPr="00BF36DC">
        <w:t>выполнения</w:t>
      </w:r>
      <w:r w:rsidRPr="00C346C4">
        <w:t xml:space="preserve"> </w:t>
      </w:r>
      <w:r w:rsidRPr="00BF36DC">
        <w:t>работ</w:t>
      </w:r>
      <w:bookmarkEnd w:id="14"/>
    </w:p>
    <w:p w:rsidR="00C346C4" w:rsidRPr="00C346C4" w:rsidRDefault="00C346C4" w:rsidP="00C346C4">
      <w:pPr>
        <w:pStyle w:val="34b"/>
        <w:rPr>
          <w:lang w:eastAsia="ru-RU"/>
        </w:rPr>
      </w:pPr>
    </w:p>
    <w:p w:rsidR="00BF36DC" w:rsidRPr="00BF36DC" w:rsidRDefault="00BF36DC" w:rsidP="00EB37E3">
      <w:pPr>
        <w:pStyle w:val="34fffa"/>
      </w:pPr>
    </w:p>
    <w:p w:rsidR="00BF36DC" w:rsidRDefault="00BF36DC" w:rsidP="00BF36DC">
      <w:pPr>
        <w:pStyle w:val="1"/>
      </w:pPr>
      <w:bookmarkStart w:id="15" w:name="_Toc134206380"/>
      <w:r w:rsidRPr="00BF36DC">
        <w:lastRenderedPageBreak/>
        <w:t>Проверка правильности функционирования</w:t>
      </w:r>
      <w:bookmarkEnd w:id="15"/>
    </w:p>
    <w:p w:rsidR="00BF36DC" w:rsidRPr="00BF36DC" w:rsidRDefault="00C346C4" w:rsidP="00C346C4">
      <w:pPr>
        <w:pStyle w:val="34a0"/>
      </w:pPr>
      <w:r>
        <w:t xml:space="preserve">В данном разделе </w:t>
      </w:r>
      <w:r w:rsidR="00BF36DC" w:rsidRPr="00BF36DC">
        <w:t>указывают содержание и краткие методики основных проверок работоспособности оборудования и правильности выполнени</w:t>
      </w:r>
      <w:r w:rsidR="00EB37E3">
        <w:t>я</w:t>
      </w:r>
      <w:r w:rsidR="00BF36DC" w:rsidRPr="00BF36DC">
        <w:t xml:space="preserve"> функций </w:t>
      </w:r>
      <w:r w:rsidR="002059E3">
        <w:t>АС</w:t>
      </w:r>
      <w:r w:rsidR="00BF36DC" w:rsidRPr="00BF36DC">
        <w:t>.</w:t>
      </w:r>
    </w:p>
    <w:p w:rsidR="00BF36DC" w:rsidRDefault="00BF36DC" w:rsidP="00BF36DC">
      <w:pPr>
        <w:pStyle w:val="34b"/>
        <w:rPr>
          <w:lang w:eastAsia="ru-RU"/>
        </w:rPr>
      </w:pPr>
    </w:p>
    <w:p w:rsidR="00C346C4" w:rsidRPr="00BF36DC" w:rsidRDefault="00C346C4" w:rsidP="00EB37E3">
      <w:pPr>
        <w:pStyle w:val="34fffa"/>
      </w:pPr>
    </w:p>
    <w:p w:rsidR="00BF36DC" w:rsidRDefault="00BF36DC" w:rsidP="00BF36DC">
      <w:pPr>
        <w:pStyle w:val="1"/>
        <w:rPr>
          <w:lang w:val="ru-RU"/>
        </w:rPr>
      </w:pPr>
      <w:bookmarkStart w:id="16" w:name="_Toc134206381"/>
      <w:r w:rsidRPr="00BF36DC">
        <w:lastRenderedPageBreak/>
        <w:t>Указания о действиях в разных режимах</w:t>
      </w:r>
      <w:bookmarkEnd w:id="16"/>
    </w:p>
    <w:p w:rsidR="00C346C4" w:rsidRDefault="00C346C4" w:rsidP="00C346C4">
      <w:pPr>
        <w:pStyle w:val="2"/>
      </w:pPr>
      <w:bookmarkStart w:id="17" w:name="_Toc134206382"/>
      <w:r w:rsidRPr="00BF36DC">
        <w:t>Действия персонала при нормальном режиме работы</w:t>
      </w:r>
      <w:r w:rsidRPr="00C346C4">
        <w:t xml:space="preserve"> </w:t>
      </w:r>
      <w:r w:rsidRPr="00BF36DC">
        <w:t>оборудования</w:t>
      </w:r>
      <w:bookmarkEnd w:id="17"/>
    </w:p>
    <w:p w:rsidR="00C346C4" w:rsidRDefault="00C346C4" w:rsidP="00BF36DC">
      <w:pPr>
        <w:pStyle w:val="34b"/>
        <w:rPr>
          <w:lang w:eastAsia="ru-RU"/>
        </w:rPr>
      </w:pPr>
    </w:p>
    <w:p w:rsidR="00C346C4" w:rsidRDefault="00C346C4" w:rsidP="00C346C4">
      <w:pPr>
        <w:pStyle w:val="2"/>
      </w:pPr>
      <w:bookmarkStart w:id="18" w:name="_Toc134206383"/>
      <w:r w:rsidRPr="00BF36DC">
        <w:t>Действия персонала при</w:t>
      </w:r>
      <w:r w:rsidRPr="00C346C4">
        <w:t xml:space="preserve"> </w:t>
      </w:r>
      <w:r w:rsidRPr="00BF36DC">
        <w:t>аварийном отключении оборудования</w:t>
      </w:r>
      <w:bookmarkEnd w:id="18"/>
    </w:p>
    <w:p w:rsidR="00C346C4" w:rsidRDefault="00C346C4" w:rsidP="00C346C4">
      <w:pPr>
        <w:pStyle w:val="34b"/>
        <w:rPr>
          <w:lang w:eastAsia="ru-RU"/>
        </w:rPr>
      </w:pPr>
    </w:p>
    <w:p w:rsidR="00C346C4" w:rsidRDefault="00C346C4" w:rsidP="00C346C4">
      <w:pPr>
        <w:pStyle w:val="2"/>
      </w:pPr>
      <w:bookmarkStart w:id="19" w:name="_Toc134206384"/>
      <w:r w:rsidRPr="00BF36DC">
        <w:t>Действия персонала при</w:t>
      </w:r>
      <w:r w:rsidRPr="00C346C4">
        <w:t xml:space="preserve"> </w:t>
      </w:r>
      <w:r w:rsidRPr="00BF36DC">
        <w:t>предаварийном и аварийном состоянии объекта автоматизации</w:t>
      </w:r>
      <w:bookmarkEnd w:id="19"/>
    </w:p>
    <w:p w:rsidR="00C346C4" w:rsidRDefault="00C346C4" w:rsidP="00C346C4">
      <w:pPr>
        <w:pStyle w:val="34b"/>
        <w:rPr>
          <w:lang w:eastAsia="ru-RU"/>
        </w:rPr>
      </w:pPr>
    </w:p>
    <w:p w:rsidR="00C346C4" w:rsidRDefault="00C346C4" w:rsidP="00C346C4">
      <w:pPr>
        <w:pStyle w:val="2"/>
      </w:pPr>
      <w:bookmarkStart w:id="20" w:name="_Toc134206385"/>
      <w:r w:rsidRPr="00BF36DC">
        <w:t>Действия персонала при</w:t>
      </w:r>
      <w:r w:rsidRPr="00C346C4">
        <w:t xml:space="preserve"> </w:t>
      </w:r>
      <w:r w:rsidRPr="00BF36DC">
        <w:t>пусковом и остановочном режимах объекта автоматизации</w:t>
      </w:r>
      <w:bookmarkEnd w:id="20"/>
    </w:p>
    <w:p w:rsidR="00C346C4" w:rsidRDefault="00C346C4" w:rsidP="00BF36DC">
      <w:pPr>
        <w:pStyle w:val="34b"/>
        <w:rPr>
          <w:lang w:eastAsia="ru-RU"/>
        </w:rPr>
      </w:pPr>
    </w:p>
    <w:p w:rsidR="000611C2" w:rsidRPr="00BF36DC" w:rsidRDefault="000611C2" w:rsidP="00EB37E3">
      <w:pPr>
        <w:pStyle w:val="34fffa"/>
      </w:pPr>
    </w:p>
    <w:p w:rsidR="004A6227" w:rsidRPr="00BF36DC" w:rsidRDefault="004A6227" w:rsidP="000611C2">
      <w:pPr>
        <w:pStyle w:val="3412"/>
      </w:pPr>
      <w:bookmarkStart w:id="21" w:name="_Toc397971534"/>
      <w:bookmarkStart w:id="22" w:name="_Toc398225599"/>
      <w:bookmarkEnd w:id="21"/>
      <w:bookmarkEnd w:id="22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23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24" w:name="_Toc398225600"/>
      <w:bookmarkStart w:id="25" w:name="_Toc398345749"/>
      <w:bookmarkStart w:id="26" w:name="_Toc134206386"/>
      <w:r w:rsidR="002059E3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23"/>
      <w:bookmarkEnd w:id="24"/>
      <w:bookmarkEnd w:id="25"/>
      <w:r w:rsidR="00151B4F">
        <w:instrText>Название приложения</w:instrText>
      </w:r>
      <w:bookmarkEnd w:id="26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27" w:name="_Toc398225601"/>
      <w:bookmarkStart w:id="28" w:name="_Toc398345750"/>
      <w:bookmarkStart w:id="29" w:name="_Toc134206387"/>
      <w:r>
        <w:t>Заголовок 2</w:t>
      </w:r>
      <w:bookmarkEnd w:id="27"/>
      <w:bookmarkEnd w:id="28"/>
      <w:bookmarkEnd w:id="29"/>
    </w:p>
    <w:p w:rsidR="000611C2" w:rsidRDefault="000611C2" w:rsidP="00A5066B">
      <w:pPr>
        <w:pStyle w:val="34b"/>
      </w:pPr>
    </w:p>
    <w:p w:rsidR="00171179" w:rsidRDefault="00171179" w:rsidP="0008238E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30" w:name="_Toc386572818"/>
      <w:bookmarkStart w:id="31" w:name="_Toc386572947"/>
      <w:bookmarkStart w:id="32" w:name="_Toc390811904"/>
      <w:bookmarkStart w:id="33" w:name="_Toc394586650"/>
      <w:bookmarkStart w:id="34" w:name="_Toc134206388"/>
      <w:r>
        <w:lastRenderedPageBreak/>
        <w:t>Перечень</w:t>
      </w:r>
      <w:r w:rsidR="00147B49">
        <w:t xml:space="preserve"> сокращений</w:t>
      </w:r>
      <w:bookmarkEnd w:id="30"/>
      <w:bookmarkEnd w:id="31"/>
      <w:bookmarkEnd w:id="32"/>
      <w:bookmarkEnd w:id="33"/>
      <w:bookmarkEnd w:id="34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D866C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D866CB" w:rsidRPr="00AD0715" w:rsidRDefault="00D866CB" w:rsidP="006C4B9E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D866CB" w:rsidRPr="00AD0715" w:rsidRDefault="00D866CB" w:rsidP="006C4B9E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D866C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D866CB" w:rsidRPr="00AD0715" w:rsidRDefault="00D866CB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D866CB" w:rsidRPr="00AD0715" w:rsidRDefault="00D866CB" w:rsidP="0017541A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D866CB" w:rsidRPr="00AD0715" w:rsidRDefault="00D866CB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D866CB" w:rsidRPr="00AD0715" w:rsidRDefault="00D866CB" w:rsidP="00602011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D866CB" w:rsidRPr="003465A9" w:rsidRDefault="00D866CB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D866CB" w:rsidRPr="00AD0715" w:rsidRDefault="00D866CB" w:rsidP="00602011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D866CB" w:rsidRPr="00AD0715" w:rsidRDefault="00D866CB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D866CB" w:rsidRPr="00AD0715" w:rsidRDefault="00D866CB" w:rsidP="00602011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D866CB" w:rsidRPr="00F800E2" w:rsidRDefault="00D866CB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D866CB" w:rsidRPr="00F800E2" w:rsidRDefault="00D866CB" w:rsidP="00A56E80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Default="00D866C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  <w:tr w:rsidR="00D866CB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D866CB" w:rsidRPr="00F800E2" w:rsidRDefault="00D866CB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35" w:name="_Toc134206389"/>
      <w:r>
        <w:lastRenderedPageBreak/>
        <w:t>Перечень терминов</w:t>
      </w:r>
      <w:bookmarkEnd w:id="35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595A95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595A95" w:rsidRPr="00A86232" w:rsidRDefault="00595A95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595A95" w:rsidRPr="005F1B2E" w:rsidRDefault="00595A95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595A95" w:rsidRPr="005F1B2E" w:rsidRDefault="00595A95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595A95" w:rsidRPr="005F1B2E" w:rsidRDefault="00595A95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595A95" w:rsidRPr="005F1B2E" w:rsidRDefault="00595A95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595A95" w:rsidRPr="005F1B2E" w:rsidRDefault="00595A95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595A95" w:rsidRPr="005F1B2E" w:rsidRDefault="00595A95" w:rsidP="006877E2">
            <w:pPr>
              <w:pStyle w:val="34ff8"/>
            </w:pPr>
            <w:r w:rsidRPr="005F1B2E">
              <w:t>Дата</w:t>
            </w:r>
          </w:p>
        </w:tc>
      </w:tr>
      <w:tr w:rsidR="00595A95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595A95" w:rsidRPr="005F1B2E" w:rsidRDefault="00595A95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595A95" w:rsidRPr="005F1B2E" w:rsidRDefault="00595A95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595A95" w:rsidRPr="005F1B2E" w:rsidRDefault="00595A95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595A95" w:rsidRPr="005F1B2E" w:rsidRDefault="00595A95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595A95" w:rsidRPr="005F1B2E" w:rsidRDefault="00595A95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595A95" w:rsidRPr="005F1B2E" w:rsidRDefault="00595A95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595A95" w:rsidRPr="005F1B2E" w:rsidRDefault="00595A95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595A95" w:rsidRPr="005F1B2E" w:rsidRDefault="00595A95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595A95" w:rsidRPr="005F1B2E" w:rsidRDefault="00595A95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595A95" w:rsidRPr="005F1B2E" w:rsidRDefault="00595A95" w:rsidP="006877E2">
            <w:pPr>
              <w:pStyle w:val="34ff8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  <w:tr w:rsidR="00595A95" w:rsidTr="00E8262B">
        <w:trPr>
          <w:trHeight w:val="454"/>
        </w:trPr>
        <w:tc>
          <w:tcPr>
            <w:tcW w:w="518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595A95" w:rsidRDefault="00595A95" w:rsidP="00E8262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595A95" w:rsidRDefault="00595A95" w:rsidP="00E8262B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335BC3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21A" w:rsidRDefault="00D7521A" w:rsidP="00AD0715">
      <w:r>
        <w:separator/>
      </w:r>
    </w:p>
    <w:p w:rsidR="00D7521A" w:rsidRDefault="00D7521A" w:rsidP="00AD0715"/>
  </w:endnote>
  <w:endnote w:type="continuationSeparator" w:id="0">
    <w:p w:rsidR="00D7521A" w:rsidRDefault="00D7521A" w:rsidP="00AD0715">
      <w:r>
        <w:continuationSeparator/>
      </w:r>
    </w:p>
    <w:p w:rsidR="00D7521A" w:rsidRDefault="00D7521A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521A" w:rsidRDefault="00D7521A" w:rsidP="00AD0715">
      <w:r>
        <w:separator/>
      </w:r>
    </w:p>
    <w:p w:rsidR="00D7521A" w:rsidRDefault="00D7521A" w:rsidP="00AD0715"/>
  </w:footnote>
  <w:footnote w:type="continuationSeparator" w:id="0">
    <w:p w:rsidR="00D7521A" w:rsidRDefault="00D7521A" w:rsidP="00AD0715">
      <w:r>
        <w:continuationSeparator/>
      </w:r>
    </w:p>
    <w:p w:rsidR="00D7521A" w:rsidRDefault="00D7521A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E36F1BB" wp14:editId="5CE476B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50335B85" wp14:editId="5D4AE43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44477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61E86FBA" wp14:editId="2D13190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716747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059E3">
                                      <w:t>A.B.XXX.ИЭ.XX.X-X.X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A6A05" w:rsidRPr="006C5C53" w:rsidRDefault="005A6A05" w:rsidP="005A6A0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A6A05" w:rsidRPr="006C5C53" w:rsidRDefault="005A6A05" w:rsidP="005A6A0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CF+USkRQ8AAPvXAAAOAAAAAAAAAAAAAAAAAC4CAABkcnMvZTJvRG9j&#10;LnhtbFBLAQItABQABgAIAAAAIQBZRZ4l4QAAAAsBAAAPAAAAAAAAAAAAAAAAAJ8RAABkcnMvZG93&#10;bnJldi54bWxQSwUGAAAAAAQABADzAAAArRIAAAAA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716747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2059E3">
                                <w:t>A.B.XXX.ИЭ.XX.X-X.X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5A6A05" w:rsidRPr="006C5C53" w:rsidRDefault="005A6A05" w:rsidP="005A6A0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5A6A05" w:rsidRPr="006C5C53" w:rsidRDefault="005A6A05" w:rsidP="005A6A0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44477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2666CD0" wp14:editId="6E69445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D7521A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2059E3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59E3" w:rsidRPr="002059E3">
                                    <w:rPr>
                                      <w:noProof/>
                                    </w:rPr>
                                    <w:instrText>11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59E3">
                                    <w:rPr>
                                      <w:noProof/>
                                    </w:rPr>
                                    <w:t>11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59E3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2059E3">
                                    <w:t>A.B.XXX.ИЭ.XX.X-X.X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D7521A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2059E3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:rsidR="008E77B3" w:rsidRPr="00F9048A" w:rsidRDefault="00D7521A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2059E3">
                                    <w:t>Инструкция по эксплуатации КТС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A6A05" w:rsidRPr="006C5C53" w:rsidRDefault="005A6A05" w:rsidP="005A6A0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A6A05" w:rsidRPr="006C5C53" w:rsidRDefault="005A6A05" w:rsidP="005A6A0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" o:spid="_x0000_s1137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D7521A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2059E3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59E3" w:rsidRPr="002059E3">
                              <w:rPr>
                                <w:noProof/>
                              </w:rPr>
                              <w:instrText>11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59E3">
                              <w:rPr>
                                <w:noProof/>
                              </w:rPr>
                              <w:t>11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59E3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2059E3">
                              <w:t>A.B.XXX.ИЭ.XX.X-X.X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D7521A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2059E3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:rsidR="008E77B3" w:rsidRPr="00F9048A" w:rsidRDefault="00D7521A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2059E3">
                              <w:t>Инструкция по эксплуатации КТС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5A6A05" w:rsidRPr="006C5C53" w:rsidRDefault="005A6A05" w:rsidP="005A6A0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5A6A05" w:rsidRPr="006C5C53" w:rsidRDefault="005A6A05" w:rsidP="005A6A0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6747" w:rsidRDefault="0071674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7562FE81" wp14:editId="71CA98B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16747" w:rsidRDefault="0071674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16747" w:rsidRDefault="0071674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16747" w:rsidRDefault="0071674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16747" w:rsidRDefault="00716747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16747" w:rsidRDefault="0071674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16747" w:rsidRDefault="0071674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16747" w:rsidRDefault="0071674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16747" w:rsidRDefault="0071674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16747" w:rsidRDefault="0071674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16747" w:rsidRDefault="0071674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CB1016" w:rsidRDefault="00716747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5374BE" w:rsidRDefault="00716747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2059E3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Default="00716747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2059E3">
                                      <w:t>A.B.XXX.ИЭ.XX.X-X.X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945CCC" w:rsidRDefault="00716747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Default="00716747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5E4A3B" w:rsidRDefault="0071674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0411E6" w:rsidRDefault="00716747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5E4A3B" w:rsidRDefault="0071674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Default="0071674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Default="0071674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945CCC" w:rsidRDefault="0071674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945CCC" w:rsidRDefault="0071674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5E4A3B" w:rsidRDefault="0071674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5E4A3B" w:rsidRDefault="0071674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0411E6" w:rsidRDefault="0071674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16747" w:rsidRPr="000411E6" w:rsidRDefault="0071674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16747" w:rsidRPr="006C5C53" w:rsidRDefault="00716747" w:rsidP="005A6A0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16747" w:rsidRPr="006C5C53" w:rsidRDefault="00716747" w:rsidP="005A6A0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716747" w:rsidRDefault="0071674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716747" w:rsidRDefault="0071674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716747" w:rsidRDefault="0071674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16747" w:rsidRDefault="00716747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716747" w:rsidRDefault="0071674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16747" w:rsidRDefault="0071674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16747" w:rsidRDefault="0071674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716747" w:rsidRDefault="0071674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16747" w:rsidRDefault="0071674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16747" w:rsidRDefault="0071674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716747" w:rsidRPr="00CB1016" w:rsidRDefault="00716747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716747" w:rsidRPr="005374BE" w:rsidRDefault="00716747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2059E3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716747" w:rsidRDefault="00716747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2059E3">
                                <w:t>A.B.XXX.ИЭ.XX.X-X.X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716747" w:rsidRPr="00945CCC" w:rsidRDefault="00716747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716747" w:rsidRDefault="00716747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716747" w:rsidRPr="005E4A3B" w:rsidRDefault="00716747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716747" w:rsidRPr="000411E6" w:rsidRDefault="00716747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716747" w:rsidRPr="005E4A3B" w:rsidRDefault="00716747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716747" w:rsidRDefault="0071674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716747" w:rsidRDefault="0071674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716747" w:rsidRPr="00945CCC" w:rsidRDefault="0071674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716747" w:rsidRPr="00945CCC" w:rsidRDefault="0071674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716747" w:rsidRPr="005E4A3B" w:rsidRDefault="0071674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716747" w:rsidRPr="005E4A3B" w:rsidRDefault="0071674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716747" w:rsidRPr="000411E6" w:rsidRDefault="0071674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716747" w:rsidRPr="000411E6" w:rsidRDefault="0071674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716747" w:rsidRPr="006C5C53" w:rsidRDefault="00716747" w:rsidP="005A6A0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716747" w:rsidRPr="006C5C53" w:rsidRDefault="00716747" w:rsidP="005A6A0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5BC3" w:rsidRDefault="00335BC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41D016C6" wp14:editId="67067EE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35BC3" w:rsidRDefault="00335BC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35BC3" w:rsidRDefault="00335BC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35BC3" w:rsidRDefault="00335BC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35BC3" w:rsidRDefault="00335BC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35BC3" w:rsidRDefault="00335BC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35BC3" w:rsidRDefault="00335BC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35BC3" w:rsidRDefault="00335BC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35BC3" w:rsidRDefault="00335BC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35BC3" w:rsidRDefault="00335BC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35BC3" w:rsidRDefault="00335BC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945CCC" w:rsidRDefault="00335BC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Default="00335BC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Default="00335BC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E4A3B" w:rsidRDefault="00335BC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0411E6" w:rsidRDefault="00335BC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Default="00335BC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Default="00335BC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E4A3B" w:rsidRDefault="00335BC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931BFC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A32665" w:rsidRDefault="00335BC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E4A3B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E4A3B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E4A3B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E4A3B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E4A3B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0411E6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0411E6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0411E6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0411E6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0411E6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79077B" w:rsidRDefault="00D7521A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2059E3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A32665" w:rsidRDefault="00335BC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CB1016" w:rsidRDefault="00335BC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CB1016" w:rsidRDefault="00335BC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374BE" w:rsidRDefault="00335BC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59E3" w:rsidRPr="002059E3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2059E3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374BE" w:rsidRDefault="00335BC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Default="00335BC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2059E3">
                                    <w:t>A.B.XXX.ИЭ.XX.X-X.X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Default="00D7521A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2059E3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335BC3">
                                    <w:t>.</w:t>
                                  </w:r>
                                </w:p>
                                <w:p w:rsidR="00335BC3" w:rsidRPr="00F9048A" w:rsidRDefault="00335BC3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2059E3">
                                    <w:rPr>
                                      <w:rStyle w:val="34fe"/>
                                    </w:rPr>
                                    <w:t>Инструкция по эксплуатации КТС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945CCC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945CCC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E4A3B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5E4A3B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0411E6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35BC3" w:rsidRPr="000411E6" w:rsidRDefault="00335BC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35BC3" w:rsidRPr="006C5C53" w:rsidRDefault="00335BC3" w:rsidP="005A6A0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35BC3" w:rsidRPr="006C5C53" w:rsidRDefault="00335BC3" w:rsidP="005A6A0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">
              <v:group id="Группа 8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<v:group id="Группа 9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Группа 10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group id="Группа 11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kmtcEA&#10;AADbAAAADwAAAGRycy9kb3ducmV2LnhtbERP32vCMBB+F/Y/hBv4NpMJuq1rFKfI1DdrYa9Hc7Zl&#10;zaUkmXb//TIQfLuP7+fly8F24kI+tI41PE8UCOLKmZZrDeVp+/QKIkRkg51j0vBLAZaLh1GOmXFX&#10;PtKliLVIIRwy1NDE2GdShqohi2HieuLEnZ23GBP0tTQeryncdnKq1FxabDk1NNjTuqHqu/ixGs6l&#10;2r+cIq0+1v5tdtior/lOfWo9fhxW7yAiDfEuvrl3Js2fwv8v6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pJrXBAAAA2wAAAA8AAAAAAAAAAAAAAAAAmAIAAGRycy9kb3du&#10;cmV2LnhtbFBLBQYAAAAABAAEAPUAAACGAw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group id="Группа 14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K97MAAAADbAAAADwAAAGRycy9kb3ducmV2LnhtbERPS4vCMBC+C/sfwizsTdMVF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SvezAAAAA2wAAAA8AAAAAAAAAAAAAAAAA&#10;oQIAAGRycy9kb3ducmV2LnhtbFBLBQYAAAAABAAEAPkAAACO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Ajm78AAADbAAAADwAAAGRycy9kb3ducmV2LnhtbERPS4vCMBC+C/sfwizsTdP1UKRrFBEE&#10;xT34Aq9DM23KNpOSZG3990YQvM3H95z5crCtuJEPjWMF35MMBHHpdMO1gst5M56BCBFZY+uYFNwp&#10;wHLxMZpjoV3PR7qdYi1SCIcCFZgYu0LKUBqyGCauI05c5bzFmKCvpfbYp3DbymmW5dJiw6nBYEdr&#10;Q+Xf6d8qkLt9f/Cb6aWqq23nrjvzm/eDUl+fw+oHRKQhvsUv91an+Tk8f0kHyM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oAjm78AAADbAAAADwAAAAAAAAAAAAAAAACh&#10;AgAAZHJzL2Rvd25yZXYueG1sUEsFBgAAAAAEAAQA+QAAAI0DAAAAAA=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GAMAAAADbAAAADwAAAGRycy9kb3ducmV2LnhtbERPS4vCMBC+L/gfwgh7W1M9qFSjiCAo&#10;uwdf4HVopk2xmZQk2vrvzcLC3ubje85y3dtGPMmH2rGC8SgDQVw4XXOl4HrZfc1BhIissXFMCl4U&#10;YL0afCwx167jEz3PsRIphEOOCkyMbS5lKAxZDCPXEieudN5iTNBXUnvsUrht5CTLptJizanBYEtb&#10;Q8X9/LAK5OG7O/rd5FpW5b51t4P5mXa9Up/DfrMAEamP/+I/916n+T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MhgDAAAAA2wAAAA8AAAAAAAAAAAAAAAAA&#10;oQIAAGRycy9kb3ducmV2LnhtbFBLBQYAAAAABAAEAPkAAACO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Группа 22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i28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YPQF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G4tv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35BC3" w:rsidRDefault="00335BC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BQ8UA&#10;AADbAAAADwAAAGRycy9kb3ducmV2LnhtbESPwWrDMBBE74X+g9hAL6WW44PTOlFCEwi0FAxN/AEb&#10;a2ObWCsjKbH791WhkOMwM2+Y1WYyvbiR851lBfMkBUFcW91xo6A67l9eQfiArLG3TAp+yMNm/fiw&#10;wkLbkb/pdgiNiBD2BSpoQxgKKX3dkkGf2IE4emfrDIYoXSO1wzHCTS+zNM2lwY7jQosD7VqqL4er&#10;UYBleJtf3HbbPF+PZZl/nhaV/lLqaTa9L0EEmsI9/N/+0AqyHP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8UFDxQAAANs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335BC3" w:rsidRDefault="00335BC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wqs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ODZ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nCq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335BC3" w:rsidRDefault="00335BC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35BC3" w:rsidRDefault="00335BC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35BC3" w:rsidRDefault="00335BC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UAMUA&#10;AADbAAAADwAAAGRycy9kb3ducmV2LnhtbESPQWsCMRSE7wX/Q3iCt5pV2yqrUaSgSC+l6sHjY/NM&#10;Fjcvu5t03fbXN4VCj8PMfMOsNr2rREdtKD0rmIwzEMSF1yUbBefT7nEBIkRkjZVnUvBFATbrwcMK&#10;c+3v/EHdMRqRIBxyVGBjrHMpQ2HJYRj7mjh5V986jEm2RuoW7wnuKjnNshfpsOS0YLGmV0vF7fjp&#10;FDS2f3o2zXt1696+zdbuD6E5X5QaDfvtEkSkPv6H/9oHrWA2h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VQA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35BC3" w:rsidRDefault="00335BC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csEA&#10;AADbAAAADwAAAGRycy9kb3ducmV2LnhtbERPz2vCMBS+C/sfwhO8aep0MqpRZLAhXmTqYcdH80yK&#10;zUvbZLX615vDYMeP7/dq07tKdNSG0rOC6SQDQVx4XbJRcD59jt9BhIissfJMCu4UYLN+Gaww1/7G&#10;39QdoxEphEOOCmyMdS5lKCw5DBNfEyfu4luHMcHWSN3iLYW7Sr5m2UI6LDk1WKzpw1JxPf46BY3t&#10;52+mOVTXbv8wW/u1C835R6nRsN8uQUTq47/4z73TCmZpbPqSfo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2wHLBAAAA2w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335BC3" w:rsidRDefault="00335BC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oaksQA&#10;AADbAAAADwAAAGRycy9kb3ducmV2LnhtbESPQWsCMRSE74X+h/AK3mpWsSKrUaSgiJdS9eDxsXlN&#10;Fjcvu5u4rv76plDwOMzMN8xi1btKdNSG0rOC0TADQVx4XbJRcDpu3mcgQkTWWHkmBXcKsFq+viww&#10;1/7G39QdohEJwiFHBTbGOpcyFJYchqGviZP341uHMcnWSN3iLcFdJcdZNpUOS04LFmv6tFRcDlen&#10;oLH95MM0X9Wl2z/M2m53oTmdlRq89es5iEh9fIb/2zutYDKC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KGpL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35BC3" w:rsidRDefault="00335BC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35BC3" w:rsidRDefault="00335BC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35BC3" w:rsidRDefault="00335BC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fdc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Af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OfdcMAAADbAAAADwAAAAAAAAAAAAAAAACYAgAAZHJzL2Rv&#10;d25yZXYueG1sUEsFBgAAAAAEAAQA9QAAAIgD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Группа 472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KAQccAAADcAAAADwAAAGRycy9kb3ducmV2LnhtbESPQUvDQBSE74X+h+UJXqTdNBEtabel&#10;agXpzVoovT2yL9lg9m3Mrk3qr3cFocdhZr5hluvBNuJMna8dK5hNExDEhdM1VwoOH6+TOQgfkDU2&#10;jknBhTysV+PREnPten6n8z5UIkLY56jAhNDmUvrCkEU/dS1x9ErXWQxRdpXUHfYRbhuZJsmDtFhz&#10;XDDY0rOh4nP/bRVk5Wl795W9zNK0Tnal+emLp2Ol1O3NsFmACDSEa/i//aYV3D9m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EoBB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cJVc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kYjZ/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nCV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oDU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qA1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qb7M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62QM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am+zGAAAA3AAAAA8AAAAAAAAA&#10;AAAAAAAAoQIAAGRycy9kb3ducmV2LnhtbFBLBQYAAAAABAAEAPkAAACUAwAAAAA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Y+d8cAAADcAAAADwAAAGRycy9kb3ducmV2LnhtbESPT2vCQBTE7wW/w/KE3uqmtQSJriIt&#10;Be1B/Ad6fGafSdrs27C7TdJv7wqFHoeZ+Q0zW/SmFi05X1lW8DxKQBDnVldcKDgePp4mIHxA1lhb&#10;JgW/5GExHzzMMNO24x21+1CICGGfoYIyhCaT0uclGfQj2xBH72qdwRClK6R22EW4qeVLkqTSYMVx&#10;ocSG3krKv/c/RsFmvE3b5fpz1Z/W6SV/313OX51T6nHYL6cgAvXhP/zXXmkFr5Mx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lj53xwAAANwAAAAPAAAAAAAA&#10;AAAAAAAAAKECAABkcnMvZG93bnJldi54bWxQSwUGAAAAAAQABAD5AAAAlQ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v768UAAADcAAAADwAAAGRycy9kb3ducmV2LnhtbESPQWvCQBSE74X+h+UVvOnGYjXGrJKK&#10;SkEo1IjnR/Y1Cc2+DdnVpP/eLQg9DjPzDZNuBtOIG3WutqxgOolAEBdW11wqOOf7cQzCeWSNjWVS&#10;8EsONuvnpxQTbXv+otvJlyJA2CWooPK+TaR0RUUG3cS2xMH7tp1BH2RXSt1hH+Cmka9RNJcGaw4L&#10;Fba0raj4OV2Ngjfzvjj2+WE5z3YLQ/4yjT+zvVKjlyFbgfA0+P/wo/2hFcziGfydCUd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v768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LNiccAAADcAAAADwAAAGRycy9kb3ducmV2LnhtbESPT2vCQBTE74LfYXkFL6VujG2R1FWs&#10;f6D0VitIb4/sSzY0+zbNrib66buFgsdhZn7DzJe9rcWZWl85VjAZJyCIc6crLhUcPncPMxA+IGus&#10;HZOCC3lYLoaDOWbadfxB530oRYSwz1CBCaHJpPS5IYt+7Bri6BWutRiibEupW+wi3NYyTZJnabHi&#10;uGCwobWh/Ht/sgqmxdf2/me6maRplbwX5trlr8dSqdFdv3oBEagPt/B/+00reJw9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hYs2J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DnBcYAAADcAAAADwAAAGRycy9kb3ducmV2LnhtbESPUWvCQBCE3wv9D8cW+lL0opRTUk8R&#10;QRAKhaqlr2tumwRzezG3auyv7xUKfRxm5htmtuh9oy7UxTqwhdEwA0VcBFdzaWG/Ww+moKIgO2wC&#10;k4UbRVjM7+9mmLtw5Xe6bKVUCcIxRwuVSJtrHYuKPMZhaImT9xU6j5JkV2rX4TXBfaPHWWa0x5rT&#10;QoUtrSoqjtuzt/CB36XcXg9Pb0djZP95MufVxFj7+NAvX0AJ9fIf/mtvnIXnqYHfM+kI6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g5w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xCnsYAAADcAAAADwAAAGRycy9kb3ducmV2LnhtbESPUWvCQBCE34X+h2MLfZF6aZFTUk8p&#10;giAIQq2lr9vcNgnm9tLcqtFf3ysUfBxm5htmtuh9o07UxTqwhadRBoq4CK7m0sL+ffU4BRUF2WET&#10;mCxcKMJifjeYYe7Cmd/otJNSJQjHHC1UIm2udSwq8hhHoSVO3nfoPEqSXaldh+cE941+zjKjPdac&#10;FipsaVlRcdgdvYUPvJZy2XwNtwdjZP/5Y47LibH24b5/fQEl1Mst/N9eOwvj6Q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sQp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xbOcQAAADcAAAADwAAAGRycy9kb3ducmV2LnhtbESPQYvCMBSE78L+h/AW9qapyyK2GkUW&#10;BA9etgrW26N5ttXmpW2idv+9EQSPw8x8w8yXvanFjTpXWVYwHkUgiHOrKy4U7Hfr4RSE88gaa8uk&#10;4J8cLBcfgzkm2t75j26pL0SAsEtQQel9k0jp8pIMupFtiIN3sp1BH2RXSN3hPcBNLb+jaCINVhwW&#10;Smzot6T8kl5NoOwn8To+tNX1PG7T7Ni02W6LSn199qsZCE+9f4df7Y1W8DON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Fs5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DprMYAAADcAAAADwAAAGRycy9kb3ducmV2LnhtbESPUWvCQBCE3wv+h2OFvpR6sZSzRk8p&#10;QqFQKFQtfV1zaxLM7aW5VWN/fa8g9HGYmW+Y+bL3jTpRF+vAFsajDBRxEVzNpYXt5uX+CVQUZIdN&#10;YLJwoQjLxeBmjrkLZ/6g01pKlSAcc7RQibS51rGoyGMchZY4efvQeZQku1K7Ds8J7hv9kGVGe6w5&#10;LVTY0qqi4rA+eguf+FPK5W13934wRrZf3+a4mhhrb4f98wyUUC//4Wv71Vl4nI7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XQ6a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lx2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l4nBr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5cd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335BC3" w:rsidRPr="00945CCC" w:rsidRDefault="00335BC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335BC3" w:rsidRDefault="00335BC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335BC3" w:rsidRDefault="00335BC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335BC3" w:rsidRPr="005E4A3B" w:rsidRDefault="00335BC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335BC3" w:rsidRPr="000411E6" w:rsidRDefault="00335BC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335BC3" w:rsidRDefault="00335BC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335BC3" w:rsidRDefault="00335BC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335BC3" w:rsidRPr="005E4A3B" w:rsidRDefault="00335BC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335BC3" w:rsidRPr="00931BFC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335BC3" w:rsidRPr="00A32665" w:rsidRDefault="00335BC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335BC3" w:rsidRPr="005E4A3B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335BC3" w:rsidRPr="005E4A3B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335BC3" w:rsidRPr="005E4A3B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335BC3" w:rsidRPr="005E4A3B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335BC3" w:rsidRPr="005E4A3B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335BC3" w:rsidRPr="000411E6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335BC3" w:rsidRPr="000411E6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335BC3" w:rsidRPr="000411E6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335BC3" w:rsidRPr="000411E6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335BC3" w:rsidRPr="000411E6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335BC3" w:rsidRPr="0079077B" w:rsidRDefault="00D7521A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2059E3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335BC3" w:rsidRPr="00A32665" w:rsidRDefault="00335BC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335BC3" w:rsidRPr="00CB1016" w:rsidRDefault="00335BC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335BC3" w:rsidRPr="00CB1016" w:rsidRDefault="00335BC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335BC3" w:rsidRPr="005374BE" w:rsidRDefault="00335BC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59E3" w:rsidRPr="002059E3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2059E3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335BC3" w:rsidRPr="005374BE" w:rsidRDefault="00335BC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335BC3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335BC3" w:rsidRDefault="00335BC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2059E3">
                              <w:t>A.B.XXX.ИЭ.XX.X-X.X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335BC3" w:rsidRDefault="00D7521A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2059E3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335BC3">
                              <w:t>.</w:t>
                            </w:r>
                          </w:p>
                          <w:p w:rsidR="00335BC3" w:rsidRPr="00F9048A" w:rsidRDefault="00335BC3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2059E3">
                              <w:rPr>
                                <w:rStyle w:val="34fe"/>
                              </w:rPr>
                              <w:t>Инструкция по эксплуатации КТС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335BC3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335BC3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335BC3" w:rsidRPr="00945CCC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335BC3" w:rsidRPr="00945CCC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335BC3" w:rsidRPr="005E4A3B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335BC3" w:rsidRPr="005E4A3B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335BC3" w:rsidRPr="000411E6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335BC3" w:rsidRPr="000411E6" w:rsidRDefault="00335BC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335BC3" w:rsidRPr="006C5C53" w:rsidRDefault="00335BC3" w:rsidP="005A6A0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335BC3" w:rsidRPr="006C5C53" w:rsidRDefault="00335BC3" w:rsidP="005A6A0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877"/>
    <w:rsid w:val="00075C1C"/>
    <w:rsid w:val="00076391"/>
    <w:rsid w:val="000767D9"/>
    <w:rsid w:val="00076F9C"/>
    <w:rsid w:val="00080585"/>
    <w:rsid w:val="00081223"/>
    <w:rsid w:val="00081C81"/>
    <w:rsid w:val="0008238E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A7E03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11D5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0F69DC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237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2D56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9E3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5966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4A03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0C33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071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1465"/>
    <w:rsid w:val="00335A84"/>
    <w:rsid w:val="00335BC3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4D27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E04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4779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87C8C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47EC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5E5E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42D2"/>
    <w:rsid w:val="00524585"/>
    <w:rsid w:val="00526E2E"/>
    <w:rsid w:val="00526E4C"/>
    <w:rsid w:val="005275FA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1A31"/>
    <w:rsid w:val="00541E34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0ADB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6CD"/>
    <w:rsid w:val="00591A81"/>
    <w:rsid w:val="00591D43"/>
    <w:rsid w:val="00592766"/>
    <w:rsid w:val="0059465B"/>
    <w:rsid w:val="00595A95"/>
    <w:rsid w:val="005963DD"/>
    <w:rsid w:val="0059702E"/>
    <w:rsid w:val="00597AF4"/>
    <w:rsid w:val="005A0095"/>
    <w:rsid w:val="005A21B8"/>
    <w:rsid w:val="005A2416"/>
    <w:rsid w:val="005A2E8A"/>
    <w:rsid w:val="005A44C5"/>
    <w:rsid w:val="005A6A0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0510"/>
    <w:rsid w:val="00621CB4"/>
    <w:rsid w:val="0062224C"/>
    <w:rsid w:val="00622F0D"/>
    <w:rsid w:val="00623140"/>
    <w:rsid w:val="00624F4B"/>
    <w:rsid w:val="00625814"/>
    <w:rsid w:val="00625C62"/>
    <w:rsid w:val="006260D4"/>
    <w:rsid w:val="00630DCD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747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7C9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CE0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15FB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295B"/>
    <w:rsid w:val="00863537"/>
    <w:rsid w:val="00864CDE"/>
    <w:rsid w:val="0086562B"/>
    <w:rsid w:val="00865773"/>
    <w:rsid w:val="0086588A"/>
    <w:rsid w:val="008667C6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66AB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673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571C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A732B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36DC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46C4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6ABC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5BA"/>
    <w:rsid w:val="00D71DFE"/>
    <w:rsid w:val="00D7467D"/>
    <w:rsid w:val="00D75055"/>
    <w:rsid w:val="00D75118"/>
    <w:rsid w:val="00D7521A"/>
    <w:rsid w:val="00D760AF"/>
    <w:rsid w:val="00D76632"/>
    <w:rsid w:val="00D76BBC"/>
    <w:rsid w:val="00D81F24"/>
    <w:rsid w:val="00D83B81"/>
    <w:rsid w:val="00D85FFC"/>
    <w:rsid w:val="00D8614E"/>
    <w:rsid w:val="00D866CB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40C0"/>
    <w:rsid w:val="00E768F6"/>
    <w:rsid w:val="00E76F99"/>
    <w:rsid w:val="00E76FC8"/>
    <w:rsid w:val="00E77D89"/>
    <w:rsid w:val="00E80992"/>
    <w:rsid w:val="00E817B6"/>
    <w:rsid w:val="00E8262B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55E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37E3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5F88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1B5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36C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2059E3"/>
    <w:rPr>
      <w:sz w:val="24"/>
    </w:rPr>
  </w:style>
  <w:style w:type="paragraph" w:styleId="1">
    <w:name w:val="heading 1"/>
    <w:next w:val="34b"/>
    <w:link w:val="10"/>
    <w:qFormat/>
    <w:rsid w:val="002059E3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2059E3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2059E3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2059E3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2059E3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2059E3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2059E3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2059E3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2059E3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2059E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2059E3"/>
  </w:style>
  <w:style w:type="character" w:customStyle="1" w:styleId="34c">
    <w:name w:val="34_Знак_Сообщение_системы"/>
    <w:rsid w:val="002059E3"/>
    <w:rPr>
      <w:rFonts w:ascii="Calibri" w:hAnsi="Calibri"/>
    </w:rPr>
  </w:style>
  <w:style w:type="paragraph" w:customStyle="1" w:styleId="34b">
    <w:name w:val="34_Абзац_Обычный"/>
    <w:link w:val="34d"/>
    <w:qFormat/>
    <w:rsid w:val="002059E3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059E3"/>
    <w:rPr>
      <w:sz w:val="24"/>
      <w:lang w:eastAsia="x-none"/>
    </w:rPr>
  </w:style>
  <w:style w:type="character" w:customStyle="1" w:styleId="10">
    <w:name w:val="Заголовок 1 Знак"/>
    <w:link w:val="1"/>
    <w:rsid w:val="002059E3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2059E3"/>
    <w:rPr>
      <w:b/>
      <w:sz w:val="32"/>
    </w:rPr>
  </w:style>
  <w:style w:type="character" w:customStyle="1" w:styleId="30">
    <w:name w:val="Заголовок 3 Знак"/>
    <w:link w:val="3"/>
    <w:rsid w:val="002059E3"/>
    <w:rPr>
      <w:b/>
      <w:bCs/>
      <w:sz w:val="28"/>
    </w:rPr>
  </w:style>
  <w:style w:type="character" w:customStyle="1" w:styleId="40">
    <w:name w:val="Заголовок 4 Знак"/>
    <w:link w:val="4"/>
    <w:rsid w:val="002059E3"/>
    <w:rPr>
      <w:b/>
      <w:sz w:val="24"/>
    </w:rPr>
  </w:style>
  <w:style w:type="character" w:customStyle="1" w:styleId="50">
    <w:name w:val="Заголовок 5 Знак"/>
    <w:link w:val="5"/>
    <w:rsid w:val="002059E3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2059E3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2059E3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2059E3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2059E3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2059E3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2059E3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2059E3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2059E3"/>
    <w:rPr>
      <w:u w:val="single"/>
    </w:rPr>
  </w:style>
  <w:style w:type="paragraph" w:customStyle="1" w:styleId="349">
    <w:name w:val="34_Список_Библиография"/>
    <w:basedOn w:val="34b"/>
    <w:rsid w:val="002059E3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C6673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2059E3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2059E3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2059E3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2059E3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2059E3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C6673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2059E3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C6673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2059E3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2059E3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2059E3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2059E3"/>
    <w:rPr>
      <w:b w:val="0"/>
      <w:i/>
    </w:rPr>
  </w:style>
  <w:style w:type="character" w:customStyle="1" w:styleId="34fc">
    <w:name w:val="34_Знак_Название_файла"/>
    <w:qFormat/>
    <w:rsid w:val="002059E3"/>
    <w:rPr>
      <w:rFonts w:ascii="Calibri" w:hAnsi="Calibri"/>
    </w:rPr>
  </w:style>
  <w:style w:type="character" w:customStyle="1" w:styleId="34fd">
    <w:name w:val="34_Знак_Термин"/>
    <w:rsid w:val="002059E3"/>
    <w:rPr>
      <w:i/>
    </w:rPr>
  </w:style>
  <w:style w:type="character" w:customStyle="1" w:styleId="34fe">
    <w:name w:val="34_Знак_Полужирный"/>
    <w:rsid w:val="002059E3"/>
    <w:rPr>
      <w:b/>
    </w:rPr>
  </w:style>
  <w:style w:type="character" w:customStyle="1" w:styleId="34ff">
    <w:name w:val="34_Знак_Верхний_индекс"/>
    <w:rsid w:val="002059E3"/>
    <w:rPr>
      <w:vertAlign w:val="superscript"/>
    </w:rPr>
  </w:style>
  <w:style w:type="character" w:customStyle="1" w:styleId="3424">
    <w:name w:val="34_Список_Марк_2 Знак"/>
    <w:link w:val="3423"/>
    <w:rsid w:val="00FC036C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2059E3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2059E3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2059E3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2059E3"/>
    <w:pPr>
      <w:numPr>
        <w:numId w:val="31"/>
      </w:numPr>
    </w:pPr>
  </w:style>
  <w:style w:type="character" w:customStyle="1" w:styleId="3419">
    <w:name w:val="34_Список_Марк_1 Знак"/>
    <w:link w:val="3413"/>
    <w:rsid w:val="009C6673"/>
    <w:rPr>
      <w:sz w:val="24"/>
      <w:lang w:eastAsia="x-none"/>
    </w:rPr>
  </w:style>
  <w:style w:type="paragraph" w:styleId="a4">
    <w:name w:val="footnote text"/>
    <w:basedOn w:val="34b"/>
    <w:link w:val="a5"/>
    <w:rsid w:val="002059E3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2059E3"/>
    <w:pPr>
      <w:numPr>
        <w:numId w:val="30"/>
      </w:numPr>
    </w:pPr>
  </w:style>
  <w:style w:type="character" w:customStyle="1" w:styleId="341a">
    <w:name w:val="34_Список_Нум_1 Знак"/>
    <w:link w:val="341"/>
    <w:rsid w:val="009C6673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2059E3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C6673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2059E3"/>
    <w:pPr>
      <w:keepNext/>
    </w:pPr>
  </w:style>
  <w:style w:type="paragraph" w:customStyle="1" w:styleId="34f1">
    <w:name w:val="34_Рамка_Основной"/>
    <w:basedOn w:val="34b"/>
    <w:link w:val="34f0"/>
    <w:rsid w:val="002059E3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2059E3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2059E3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2059E3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2059E3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2059E3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2059E3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2059E3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2059E3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2059E3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2059E3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2059E3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2059E3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2059E3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2059E3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C6673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2059E3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2059E3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2059E3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2059E3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2059E3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2059E3"/>
    <w:rPr>
      <w:sz w:val="18"/>
      <w:lang w:eastAsia="x-none"/>
    </w:rPr>
  </w:style>
  <w:style w:type="paragraph" w:customStyle="1" w:styleId="34fff1">
    <w:name w:val="34_Листинг"/>
    <w:basedOn w:val="34b"/>
    <w:rsid w:val="002059E3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2059E3"/>
    <w:rPr>
      <w:b/>
    </w:rPr>
  </w:style>
  <w:style w:type="paragraph" w:customStyle="1" w:styleId="3440">
    <w:name w:val="34_Заголовок_4_Приложение"/>
    <w:basedOn w:val="4"/>
    <w:next w:val="34b"/>
    <w:rsid w:val="002059E3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2059E3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2059E3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2059E3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2059E3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2059E3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2059E3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2059E3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2059E3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2059E3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2059E3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2059E3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2059E3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2059E3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2059E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2059E3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2059E3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2059E3"/>
  </w:style>
  <w:style w:type="paragraph" w:customStyle="1" w:styleId="34fffb">
    <w:name w:val="34_Пример_Заголовок"/>
    <w:basedOn w:val="34f8"/>
    <w:next w:val="34f8"/>
    <w:rsid w:val="002059E3"/>
    <w:pPr>
      <w:keepNext/>
      <w:spacing w:after="120"/>
    </w:pPr>
    <w:rPr>
      <w:b/>
      <w:lang w:eastAsia="ru-RU"/>
    </w:rPr>
  </w:style>
  <w:style w:type="character" w:styleId="a7">
    <w:name w:val="FollowedHyperlink"/>
    <w:rsid w:val="002059E3"/>
    <w:rPr>
      <w:color w:val="auto"/>
    </w:rPr>
  </w:style>
  <w:style w:type="character" w:customStyle="1" w:styleId="34fffc">
    <w:name w:val="34_Знак_Нижний_индекс"/>
    <w:rsid w:val="002059E3"/>
    <w:rPr>
      <w:vertAlign w:val="subscript"/>
    </w:rPr>
  </w:style>
  <w:style w:type="character" w:styleId="a8">
    <w:name w:val="footnote reference"/>
    <w:basedOn w:val="a1"/>
    <w:semiHidden/>
    <w:rsid w:val="002059E3"/>
    <w:rPr>
      <w:vertAlign w:val="superscript"/>
    </w:rPr>
  </w:style>
  <w:style w:type="paragraph" w:styleId="a9">
    <w:name w:val="header"/>
    <w:basedOn w:val="34b"/>
    <w:link w:val="aa"/>
    <w:rsid w:val="002059E3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2059E3"/>
    <w:rPr>
      <w:lang w:eastAsia="x-none"/>
    </w:rPr>
  </w:style>
  <w:style w:type="paragraph" w:styleId="ab">
    <w:name w:val="footer"/>
    <w:basedOn w:val="34b"/>
    <w:link w:val="ac"/>
    <w:rsid w:val="002059E3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2059E3"/>
    <w:rPr>
      <w:lang w:eastAsia="x-none"/>
    </w:rPr>
  </w:style>
  <w:style w:type="numbering" w:customStyle="1" w:styleId="a">
    <w:name w:val="Приложение"/>
    <w:uiPriority w:val="99"/>
    <w:rsid w:val="002059E3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2059E3"/>
    <w:pPr>
      <w:keepNext/>
    </w:pPr>
  </w:style>
  <w:style w:type="character" w:customStyle="1" w:styleId="3434">
    <w:name w:val="34_Список_Марк_3 Знак"/>
    <w:basedOn w:val="34d"/>
    <w:link w:val="3432"/>
    <w:rsid w:val="00FC036C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2059E3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2059E3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C6673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C6673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C6673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2059E3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2059E3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2059E3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C6673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2059E3"/>
    <w:pPr>
      <w:keepNext/>
    </w:pPr>
  </w:style>
  <w:style w:type="character" w:customStyle="1" w:styleId="34ffff0">
    <w:name w:val="34_Процедура_Подшаг Знак"/>
    <w:basedOn w:val="34d"/>
    <w:link w:val="344"/>
    <w:rsid w:val="009C6673"/>
    <w:rPr>
      <w:sz w:val="24"/>
      <w:lang w:eastAsia="x-none"/>
    </w:rPr>
  </w:style>
  <w:style w:type="character" w:customStyle="1" w:styleId="34ffff2">
    <w:name w:val="34_Знак_Клавиши"/>
    <w:rsid w:val="002059E3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2059E3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2059E3"/>
  </w:style>
  <w:style w:type="paragraph" w:styleId="ad">
    <w:name w:val="caption"/>
    <w:basedOn w:val="34b"/>
    <w:next w:val="34b"/>
    <w:rsid w:val="00284A03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2059E3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2059E3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2059E3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C6673"/>
    <w:rPr>
      <w:sz w:val="24"/>
      <w:lang w:eastAsia="x-none"/>
    </w:rPr>
  </w:style>
  <w:style w:type="character" w:customStyle="1" w:styleId="ae">
    <w:name w:val="Основной текст Знак"/>
    <w:semiHidden/>
    <w:rsid w:val="002059E3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2059E3"/>
    <w:rPr>
      <w:rFonts w:ascii="Arial" w:hAnsi="Arial"/>
    </w:rPr>
  </w:style>
  <w:style w:type="character" w:customStyle="1" w:styleId="af0">
    <w:name w:val="Тема примечания Знак"/>
    <w:semiHidden/>
    <w:rsid w:val="002059E3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2059E3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2059E3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2059E3"/>
  </w:style>
  <w:style w:type="character" w:styleId="af3">
    <w:name w:val="annotation reference"/>
    <w:semiHidden/>
    <w:rsid w:val="002059E3"/>
    <w:rPr>
      <w:sz w:val="16"/>
      <w:szCs w:val="16"/>
    </w:rPr>
  </w:style>
  <w:style w:type="character" w:styleId="af4">
    <w:name w:val="page number"/>
    <w:rsid w:val="002059E3"/>
  </w:style>
  <w:style w:type="paragraph" w:styleId="af5">
    <w:name w:val="Body Text"/>
    <w:basedOn w:val="a0"/>
    <w:link w:val="13"/>
    <w:semiHidden/>
    <w:unhideWhenUsed/>
    <w:rsid w:val="002059E3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2059E3"/>
    <w:rPr>
      <w:sz w:val="24"/>
    </w:rPr>
  </w:style>
  <w:style w:type="paragraph" w:styleId="af6">
    <w:name w:val="annotation subject"/>
    <w:basedOn w:val="af2"/>
    <w:next w:val="af2"/>
    <w:link w:val="14"/>
    <w:semiHidden/>
    <w:rsid w:val="002059E3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2059E3"/>
    <w:rPr>
      <w:b/>
      <w:bCs/>
    </w:rPr>
  </w:style>
  <w:style w:type="paragraph" w:styleId="af7">
    <w:name w:val="Balloon Text"/>
    <w:basedOn w:val="a0"/>
    <w:link w:val="15"/>
    <w:semiHidden/>
    <w:rsid w:val="002059E3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2059E3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2059E3"/>
  </w:style>
  <w:style w:type="paragraph" w:customStyle="1" w:styleId="34ffff9">
    <w:name w:val="34_ТЛ_Подпись"/>
    <w:basedOn w:val="34f6"/>
    <w:rsid w:val="002059E3"/>
  </w:style>
  <w:style w:type="paragraph" w:customStyle="1" w:styleId="34ffffa">
    <w:name w:val="34_ТЛ_Подпись_скрытый"/>
    <w:basedOn w:val="34ffff9"/>
    <w:rsid w:val="002059E3"/>
    <w:rPr>
      <w:vanish/>
    </w:rPr>
  </w:style>
  <w:style w:type="paragraph" w:customStyle="1" w:styleId="34ffffb">
    <w:name w:val="34_Комментарий_Философта"/>
    <w:basedOn w:val="34b"/>
    <w:rsid w:val="002059E3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2059E3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2059E3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2059E3"/>
    <w:rPr>
      <w:b/>
    </w:rPr>
  </w:style>
  <w:style w:type="paragraph" w:customStyle="1" w:styleId="34ffffe">
    <w:name w:val="34_Таблица_Сноска_Линия"/>
    <w:basedOn w:val="34fff7"/>
    <w:next w:val="34fff7"/>
    <w:rsid w:val="002059E3"/>
    <w:pPr>
      <w:keepNext/>
    </w:pPr>
  </w:style>
  <w:style w:type="paragraph" w:customStyle="1" w:styleId="34fffff">
    <w:name w:val="34_Таблица_Примечание"/>
    <w:basedOn w:val="34fff7"/>
    <w:rsid w:val="002059E3"/>
  </w:style>
  <w:style w:type="character" w:customStyle="1" w:styleId="34fffff0">
    <w:name w:val="34_Знак_Значение"/>
    <w:qFormat/>
    <w:rsid w:val="002059E3"/>
    <w:rPr>
      <w:rFonts w:ascii="Calibri" w:hAnsi="Calibri"/>
    </w:rPr>
  </w:style>
  <w:style w:type="character" w:styleId="af8">
    <w:name w:val="Hyperlink"/>
    <w:uiPriority w:val="99"/>
    <w:rsid w:val="002059E3"/>
    <w:rPr>
      <w:color w:val="0000FF"/>
      <w:u w:val="single"/>
    </w:rPr>
  </w:style>
  <w:style w:type="paragraph" w:customStyle="1" w:styleId="34fffff1">
    <w:name w:val="34_Рисунок_Подпись"/>
    <w:basedOn w:val="34b"/>
    <w:rsid w:val="002059E3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2059E3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2059E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2059E3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2059E3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2059E3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2059E3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E8262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2059E3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2059E3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2059E3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2059E3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2059E3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2059E3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2059E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2059E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2059E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2059E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2059E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2059E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2059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84A03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2059E3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2059E3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2059E3"/>
    <w:pPr>
      <w:jc w:val="center"/>
    </w:pPr>
  </w:style>
  <w:style w:type="paragraph" w:customStyle="1" w:styleId="3411">
    <w:name w:val="34_Таблица_Список_Марк_1_без_отступа"/>
    <w:basedOn w:val="34ff6"/>
    <w:rsid w:val="002059E3"/>
    <w:pPr>
      <w:numPr>
        <w:numId w:val="41"/>
      </w:numPr>
    </w:pPr>
  </w:style>
  <w:style w:type="paragraph" w:customStyle="1" w:styleId="34fffff9">
    <w:name w:val="34_Формула"/>
    <w:basedOn w:val="a0"/>
    <w:rsid w:val="002059E3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2059E3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2059E3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2059E3"/>
    <w:rPr>
      <w:sz w:val="24"/>
    </w:rPr>
  </w:style>
  <w:style w:type="paragraph" w:styleId="1">
    <w:name w:val="heading 1"/>
    <w:next w:val="34b"/>
    <w:link w:val="10"/>
    <w:qFormat/>
    <w:rsid w:val="002059E3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2059E3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2059E3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2059E3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2059E3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2059E3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2059E3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2059E3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2059E3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2059E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2059E3"/>
  </w:style>
  <w:style w:type="character" w:customStyle="1" w:styleId="34c">
    <w:name w:val="34_Знак_Сообщение_системы"/>
    <w:rsid w:val="002059E3"/>
    <w:rPr>
      <w:rFonts w:ascii="Calibri" w:hAnsi="Calibri"/>
    </w:rPr>
  </w:style>
  <w:style w:type="paragraph" w:customStyle="1" w:styleId="34b">
    <w:name w:val="34_Абзац_Обычный"/>
    <w:link w:val="34d"/>
    <w:qFormat/>
    <w:rsid w:val="002059E3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2059E3"/>
    <w:rPr>
      <w:sz w:val="24"/>
      <w:lang w:eastAsia="x-none"/>
    </w:rPr>
  </w:style>
  <w:style w:type="character" w:customStyle="1" w:styleId="10">
    <w:name w:val="Заголовок 1 Знак"/>
    <w:link w:val="1"/>
    <w:rsid w:val="002059E3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2059E3"/>
    <w:rPr>
      <w:b/>
      <w:sz w:val="32"/>
    </w:rPr>
  </w:style>
  <w:style w:type="character" w:customStyle="1" w:styleId="30">
    <w:name w:val="Заголовок 3 Знак"/>
    <w:link w:val="3"/>
    <w:rsid w:val="002059E3"/>
    <w:rPr>
      <w:b/>
      <w:bCs/>
      <w:sz w:val="28"/>
    </w:rPr>
  </w:style>
  <w:style w:type="character" w:customStyle="1" w:styleId="40">
    <w:name w:val="Заголовок 4 Знак"/>
    <w:link w:val="4"/>
    <w:rsid w:val="002059E3"/>
    <w:rPr>
      <w:b/>
      <w:sz w:val="24"/>
    </w:rPr>
  </w:style>
  <w:style w:type="character" w:customStyle="1" w:styleId="50">
    <w:name w:val="Заголовок 5 Знак"/>
    <w:link w:val="5"/>
    <w:rsid w:val="002059E3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2059E3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2059E3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2059E3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2059E3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2059E3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2059E3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2059E3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2059E3"/>
    <w:rPr>
      <w:u w:val="single"/>
    </w:rPr>
  </w:style>
  <w:style w:type="paragraph" w:customStyle="1" w:styleId="349">
    <w:name w:val="34_Список_Библиография"/>
    <w:basedOn w:val="34b"/>
    <w:rsid w:val="002059E3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9C6673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2059E3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2059E3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2059E3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2059E3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2059E3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9C6673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2059E3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9C6673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2059E3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2059E3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2059E3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2059E3"/>
    <w:rPr>
      <w:b w:val="0"/>
      <w:i/>
    </w:rPr>
  </w:style>
  <w:style w:type="character" w:customStyle="1" w:styleId="34fc">
    <w:name w:val="34_Знак_Название_файла"/>
    <w:qFormat/>
    <w:rsid w:val="002059E3"/>
    <w:rPr>
      <w:rFonts w:ascii="Calibri" w:hAnsi="Calibri"/>
    </w:rPr>
  </w:style>
  <w:style w:type="character" w:customStyle="1" w:styleId="34fd">
    <w:name w:val="34_Знак_Термин"/>
    <w:rsid w:val="002059E3"/>
    <w:rPr>
      <w:i/>
    </w:rPr>
  </w:style>
  <w:style w:type="character" w:customStyle="1" w:styleId="34fe">
    <w:name w:val="34_Знак_Полужирный"/>
    <w:rsid w:val="002059E3"/>
    <w:rPr>
      <w:b/>
    </w:rPr>
  </w:style>
  <w:style w:type="character" w:customStyle="1" w:styleId="34ff">
    <w:name w:val="34_Знак_Верхний_индекс"/>
    <w:rsid w:val="002059E3"/>
    <w:rPr>
      <w:vertAlign w:val="superscript"/>
    </w:rPr>
  </w:style>
  <w:style w:type="character" w:customStyle="1" w:styleId="3424">
    <w:name w:val="34_Список_Марк_2 Знак"/>
    <w:link w:val="3423"/>
    <w:rsid w:val="00FC036C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2059E3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2059E3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2059E3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2059E3"/>
    <w:pPr>
      <w:numPr>
        <w:numId w:val="31"/>
      </w:numPr>
    </w:pPr>
  </w:style>
  <w:style w:type="character" w:customStyle="1" w:styleId="3419">
    <w:name w:val="34_Список_Марк_1 Знак"/>
    <w:link w:val="3413"/>
    <w:rsid w:val="009C6673"/>
    <w:rPr>
      <w:sz w:val="24"/>
      <w:lang w:eastAsia="x-none"/>
    </w:rPr>
  </w:style>
  <w:style w:type="paragraph" w:styleId="a4">
    <w:name w:val="footnote text"/>
    <w:basedOn w:val="34b"/>
    <w:link w:val="a5"/>
    <w:rsid w:val="002059E3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2059E3"/>
    <w:pPr>
      <w:numPr>
        <w:numId w:val="30"/>
      </w:numPr>
    </w:pPr>
  </w:style>
  <w:style w:type="character" w:customStyle="1" w:styleId="341a">
    <w:name w:val="34_Список_Нум_1 Знак"/>
    <w:link w:val="341"/>
    <w:rsid w:val="009C6673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2059E3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9C6673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2059E3"/>
    <w:pPr>
      <w:keepNext/>
    </w:pPr>
  </w:style>
  <w:style w:type="paragraph" w:customStyle="1" w:styleId="34f1">
    <w:name w:val="34_Рамка_Основной"/>
    <w:basedOn w:val="34b"/>
    <w:link w:val="34f0"/>
    <w:rsid w:val="002059E3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2059E3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2059E3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2059E3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2059E3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2059E3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2059E3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2059E3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2059E3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2059E3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2059E3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2059E3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2059E3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2059E3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2059E3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9C6673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2059E3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2059E3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2059E3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2059E3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2059E3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2059E3"/>
    <w:rPr>
      <w:sz w:val="18"/>
      <w:lang w:eastAsia="x-none"/>
    </w:rPr>
  </w:style>
  <w:style w:type="paragraph" w:customStyle="1" w:styleId="34fff1">
    <w:name w:val="34_Листинг"/>
    <w:basedOn w:val="34b"/>
    <w:rsid w:val="002059E3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2059E3"/>
    <w:rPr>
      <w:b/>
    </w:rPr>
  </w:style>
  <w:style w:type="paragraph" w:customStyle="1" w:styleId="3440">
    <w:name w:val="34_Заголовок_4_Приложение"/>
    <w:basedOn w:val="4"/>
    <w:next w:val="34b"/>
    <w:rsid w:val="002059E3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2059E3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2059E3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2059E3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2059E3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2059E3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2059E3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2059E3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2059E3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2059E3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2059E3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2059E3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2059E3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2059E3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2059E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2059E3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2059E3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2059E3"/>
  </w:style>
  <w:style w:type="paragraph" w:customStyle="1" w:styleId="34fffb">
    <w:name w:val="34_Пример_Заголовок"/>
    <w:basedOn w:val="34f8"/>
    <w:next w:val="34f8"/>
    <w:rsid w:val="002059E3"/>
    <w:pPr>
      <w:keepNext/>
      <w:spacing w:after="120"/>
    </w:pPr>
    <w:rPr>
      <w:b/>
      <w:lang w:eastAsia="ru-RU"/>
    </w:rPr>
  </w:style>
  <w:style w:type="character" w:styleId="a7">
    <w:name w:val="FollowedHyperlink"/>
    <w:rsid w:val="002059E3"/>
    <w:rPr>
      <w:color w:val="auto"/>
    </w:rPr>
  </w:style>
  <w:style w:type="character" w:customStyle="1" w:styleId="34fffc">
    <w:name w:val="34_Знак_Нижний_индекс"/>
    <w:rsid w:val="002059E3"/>
    <w:rPr>
      <w:vertAlign w:val="subscript"/>
    </w:rPr>
  </w:style>
  <w:style w:type="character" w:styleId="a8">
    <w:name w:val="footnote reference"/>
    <w:basedOn w:val="a1"/>
    <w:semiHidden/>
    <w:rsid w:val="002059E3"/>
    <w:rPr>
      <w:vertAlign w:val="superscript"/>
    </w:rPr>
  </w:style>
  <w:style w:type="paragraph" w:styleId="a9">
    <w:name w:val="header"/>
    <w:basedOn w:val="34b"/>
    <w:link w:val="aa"/>
    <w:rsid w:val="002059E3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2059E3"/>
    <w:rPr>
      <w:lang w:eastAsia="x-none"/>
    </w:rPr>
  </w:style>
  <w:style w:type="paragraph" w:styleId="ab">
    <w:name w:val="footer"/>
    <w:basedOn w:val="34b"/>
    <w:link w:val="ac"/>
    <w:rsid w:val="002059E3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2059E3"/>
    <w:rPr>
      <w:lang w:eastAsia="x-none"/>
    </w:rPr>
  </w:style>
  <w:style w:type="numbering" w:customStyle="1" w:styleId="a">
    <w:name w:val="Приложение"/>
    <w:uiPriority w:val="99"/>
    <w:rsid w:val="002059E3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2059E3"/>
    <w:pPr>
      <w:keepNext/>
    </w:pPr>
  </w:style>
  <w:style w:type="character" w:customStyle="1" w:styleId="3434">
    <w:name w:val="34_Список_Марк_3 Знак"/>
    <w:basedOn w:val="34d"/>
    <w:link w:val="3432"/>
    <w:rsid w:val="00FC036C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2059E3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2059E3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9C6673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9C6673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9C6673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2059E3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2059E3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2059E3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9C6673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2059E3"/>
    <w:pPr>
      <w:keepNext/>
    </w:pPr>
  </w:style>
  <w:style w:type="character" w:customStyle="1" w:styleId="34ffff0">
    <w:name w:val="34_Процедура_Подшаг Знак"/>
    <w:basedOn w:val="34d"/>
    <w:link w:val="344"/>
    <w:rsid w:val="009C6673"/>
    <w:rPr>
      <w:sz w:val="24"/>
      <w:lang w:eastAsia="x-none"/>
    </w:rPr>
  </w:style>
  <w:style w:type="character" w:customStyle="1" w:styleId="34ffff2">
    <w:name w:val="34_Знак_Клавиши"/>
    <w:rsid w:val="002059E3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2059E3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2059E3"/>
  </w:style>
  <w:style w:type="paragraph" w:styleId="ad">
    <w:name w:val="caption"/>
    <w:basedOn w:val="34b"/>
    <w:next w:val="34b"/>
    <w:rsid w:val="00284A03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2059E3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2059E3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2059E3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9C6673"/>
    <w:rPr>
      <w:sz w:val="24"/>
      <w:lang w:eastAsia="x-none"/>
    </w:rPr>
  </w:style>
  <w:style w:type="character" w:customStyle="1" w:styleId="ae">
    <w:name w:val="Основной текст Знак"/>
    <w:semiHidden/>
    <w:rsid w:val="002059E3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2059E3"/>
    <w:rPr>
      <w:rFonts w:ascii="Arial" w:hAnsi="Arial"/>
    </w:rPr>
  </w:style>
  <w:style w:type="character" w:customStyle="1" w:styleId="af0">
    <w:name w:val="Тема примечания Знак"/>
    <w:semiHidden/>
    <w:rsid w:val="002059E3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2059E3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2059E3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2059E3"/>
  </w:style>
  <w:style w:type="character" w:styleId="af3">
    <w:name w:val="annotation reference"/>
    <w:semiHidden/>
    <w:rsid w:val="002059E3"/>
    <w:rPr>
      <w:sz w:val="16"/>
      <w:szCs w:val="16"/>
    </w:rPr>
  </w:style>
  <w:style w:type="character" w:styleId="af4">
    <w:name w:val="page number"/>
    <w:rsid w:val="002059E3"/>
  </w:style>
  <w:style w:type="paragraph" w:styleId="af5">
    <w:name w:val="Body Text"/>
    <w:basedOn w:val="a0"/>
    <w:link w:val="13"/>
    <w:semiHidden/>
    <w:unhideWhenUsed/>
    <w:rsid w:val="002059E3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2059E3"/>
    <w:rPr>
      <w:sz w:val="24"/>
    </w:rPr>
  </w:style>
  <w:style w:type="paragraph" w:styleId="af6">
    <w:name w:val="annotation subject"/>
    <w:basedOn w:val="af2"/>
    <w:next w:val="af2"/>
    <w:link w:val="14"/>
    <w:semiHidden/>
    <w:rsid w:val="002059E3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2059E3"/>
    <w:rPr>
      <w:b/>
      <w:bCs/>
    </w:rPr>
  </w:style>
  <w:style w:type="paragraph" w:styleId="af7">
    <w:name w:val="Balloon Text"/>
    <w:basedOn w:val="a0"/>
    <w:link w:val="15"/>
    <w:semiHidden/>
    <w:rsid w:val="002059E3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2059E3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2059E3"/>
  </w:style>
  <w:style w:type="paragraph" w:customStyle="1" w:styleId="34ffff9">
    <w:name w:val="34_ТЛ_Подпись"/>
    <w:basedOn w:val="34f6"/>
    <w:rsid w:val="002059E3"/>
  </w:style>
  <w:style w:type="paragraph" w:customStyle="1" w:styleId="34ffffa">
    <w:name w:val="34_ТЛ_Подпись_скрытый"/>
    <w:basedOn w:val="34ffff9"/>
    <w:rsid w:val="002059E3"/>
    <w:rPr>
      <w:vanish/>
    </w:rPr>
  </w:style>
  <w:style w:type="paragraph" w:customStyle="1" w:styleId="34ffffb">
    <w:name w:val="34_Комментарий_Философта"/>
    <w:basedOn w:val="34b"/>
    <w:rsid w:val="002059E3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2059E3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2059E3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2059E3"/>
    <w:rPr>
      <w:b/>
    </w:rPr>
  </w:style>
  <w:style w:type="paragraph" w:customStyle="1" w:styleId="34ffffe">
    <w:name w:val="34_Таблица_Сноска_Линия"/>
    <w:basedOn w:val="34fff7"/>
    <w:next w:val="34fff7"/>
    <w:rsid w:val="002059E3"/>
    <w:pPr>
      <w:keepNext/>
    </w:pPr>
  </w:style>
  <w:style w:type="paragraph" w:customStyle="1" w:styleId="34fffff">
    <w:name w:val="34_Таблица_Примечание"/>
    <w:basedOn w:val="34fff7"/>
    <w:rsid w:val="002059E3"/>
  </w:style>
  <w:style w:type="character" w:customStyle="1" w:styleId="34fffff0">
    <w:name w:val="34_Знак_Значение"/>
    <w:qFormat/>
    <w:rsid w:val="002059E3"/>
    <w:rPr>
      <w:rFonts w:ascii="Calibri" w:hAnsi="Calibri"/>
    </w:rPr>
  </w:style>
  <w:style w:type="character" w:styleId="af8">
    <w:name w:val="Hyperlink"/>
    <w:uiPriority w:val="99"/>
    <w:rsid w:val="002059E3"/>
    <w:rPr>
      <w:color w:val="0000FF"/>
      <w:u w:val="single"/>
    </w:rPr>
  </w:style>
  <w:style w:type="paragraph" w:customStyle="1" w:styleId="34fffff1">
    <w:name w:val="34_Рисунок_Подпись"/>
    <w:basedOn w:val="34b"/>
    <w:rsid w:val="002059E3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2059E3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2059E3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2059E3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2059E3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2059E3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2059E3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E8262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2059E3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2059E3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2059E3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2059E3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2059E3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2059E3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2059E3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2059E3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2059E3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2059E3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2059E3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2059E3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2059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84A03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2059E3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2059E3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2059E3"/>
    <w:pPr>
      <w:jc w:val="center"/>
    </w:pPr>
  </w:style>
  <w:style w:type="paragraph" w:customStyle="1" w:styleId="3411">
    <w:name w:val="34_Таблица_Список_Марк_1_без_отступа"/>
    <w:basedOn w:val="34ff6"/>
    <w:rsid w:val="002059E3"/>
    <w:pPr>
      <w:numPr>
        <w:numId w:val="41"/>
      </w:numPr>
    </w:pPr>
  </w:style>
  <w:style w:type="paragraph" w:customStyle="1" w:styleId="34fffff9">
    <w:name w:val="34_Формула"/>
    <w:basedOn w:val="a0"/>
    <w:rsid w:val="002059E3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2059E3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2059E3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B40EC5-D0FC-46F6-8DD7-3BF054256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49</TotalTime>
  <Pages>11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Инструкция по эксплуатации КТС</vt:lpstr>
    </vt:vector>
  </TitlesOfParts>
  <Company>Название организации</Company>
  <LinksUpToDate>false</LinksUpToDate>
  <CharactersWithSpaces>6574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эксплуатации КТС</dc:title>
  <dc:creator>Oksana</dc:creator>
  <cp:lastModifiedBy>Oksana</cp:lastModifiedBy>
  <cp:revision>38</cp:revision>
  <cp:lastPrinted>2014-09-08T01:50:00Z</cp:lastPrinted>
  <dcterms:created xsi:type="dcterms:W3CDTF">2014-11-12T13:02:00Z</dcterms:created>
  <dcterms:modified xsi:type="dcterms:W3CDTF">2023-05-05T16:12:00Z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A.B.XXX.ИЭ.XX.X-X.X</vt:lpwstr>
  </property>
  <property fmtid="{D5CDD505-2E9C-101B-9397-08002B2CF9AE}" pid="8" name="год_издания">
    <vt:lpwstr>2023</vt:lpwstr>
  </property>
</Properties>
</file>