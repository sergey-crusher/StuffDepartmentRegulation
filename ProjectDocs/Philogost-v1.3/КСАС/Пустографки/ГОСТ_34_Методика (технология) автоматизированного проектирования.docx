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3552" w:rsidRDefault="00D53552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1B7ABD">
        <w:t>Название организации</w:t>
      </w:r>
      <w:r>
        <w:fldChar w:fldCharType="end"/>
      </w:r>
    </w:p>
    <w:p w:rsidR="00D53552" w:rsidRPr="00C816E8" w:rsidRDefault="00D53552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D53552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D53552" w:rsidRPr="00C816E8" w:rsidRDefault="00D53552" w:rsidP="00345A40">
            <w:pPr>
              <w:pStyle w:val="34ffff8"/>
            </w:pPr>
            <w:r w:rsidRPr="00C816E8">
              <w:t>УТВЕРЖДЕН</w:t>
            </w:r>
          </w:p>
          <w:p w:rsidR="00D53552" w:rsidRPr="00C816E8" w:rsidRDefault="002972B5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1B7ABD">
              <w:t>A.B.XXX.И</w:t>
            </w:r>
            <w:proofErr w:type="gramStart"/>
            <w:r w:rsidR="001B7ABD">
              <w:t>1</w:t>
            </w:r>
            <w:proofErr w:type="gramEnd"/>
            <w:r w:rsidR="001B7ABD">
              <w:t>.XX.X-X.X</w:t>
            </w:r>
            <w:r>
              <w:fldChar w:fldCharType="end"/>
            </w:r>
            <w:r w:rsidR="00D53552" w:rsidRPr="00C816E8">
              <w:t>-ЛУ</w:t>
            </w:r>
          </w:p>
          <w:p w:rsidR="00D53552" w:rsidRPr="00C816E8" w:rsidRDefault="00D53552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D53552" w:rsidRPr="00C816E8" w:rsidRDefault="00D53552" w:rsidP="00345A40">
            <w:pPr>
              <w:pStyle w:val="34ffff8"/>
            </w:pPr>
            <w:r w:rsidRPr="00C816E8">
              <w:t>УТВЕРЖДАЮ</w:t>
            </w:r>
          </w:p>
        </w:tc>
      </w:tr>
      <w:tr w:rsidR="00D53552" w:rsidRPr="00C816E8" w:rsidTr="00345A40">
        <w:trPr>
          <w:trHeight w:val="630"/>
        </w:trPr>
        <w:tc>
          <w:tcPr>
            <w:tcW w:w="5554" w:type="dxa"/>
            <w:vMerge/>
          </w:tcPr>
          <w:p w:rsidR="00D53552" w:rsidRPr="00C816E8" w:rsidRDefault="00D53552" w:rsidP="00345A40"/>
        </w:tc>
        <w:tc>
          <w:tcPr>
            <w:tcW w:w="4563" w:type="dxa"/>
          </w:tcPr>
          <w:p w:rsidR="00D53552" w:rsidRPr="00C816E8" w:rsidRDefault="00D53552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D53552" w:rsidRPr="00C816E8" w:rsidTr="00345A40">
        <w:trPr>
          <w:trHeight w:val="353"/>
        </w:trPr>
        <w:tc>
          <w:tcPr>
            <w:tcW w:w="5554" w:type="dxa"/>
            <w:vMerge/>
          </w:tcPr>
          <w:p w:rsidR="00D53552" w:rsidRPr="00C816E8" w:rsidRDefault="00D53552" w:rsidP="00345A40"/>
        </w:tc>
        <w:tc>
          <w:tcPr>
            <w:tcW w:w="4563" w:type="dxa"/>
          </w:tcPr>
          <w:p w:rsidR="00D53552" w:rsidRPr="00C816E8" w:rsidRDefault="00D53552" w:rsidP="00B617AD">
            <w:pPr>
              <w:pStyle w:val="34ffff9"/>
            </w:pPr>
            <w:r w:rsidRPr="00C816E8">
              <w:t>____________________ И. О. Фамилия</w:t>
            </w:r>
          </w:p>
          <w:p w:rsidR="00D53552" w:rsidRPr="00C816E8" w:rsidRDefault="00D53552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B7AB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D53552" w:rsidRPr="00C816E8" w:rsidRDefault="00D53552" w:rsidP="00801734">
      <w:pPr>
        <w:pStyle w:val="34f5"/>
      </w:pPr>
    </w:p>
    <w:p w:rsidR="00D53552" w:rsidRDefault="00D53552" w:rsidP="00801734">
      <w:pPr>
        <w:pStyle w:val="34f5"/>
      </w:pPr>
    </w:p>
    <w:p w:rsidR="00D53552" w:rsidRDefault="00D53552" w:rsidP="00801734">
      <w:pPr>
        <w:pStyle w:val="34f5"/>
      </w:pPr>
    </w:p>
    <w:p w:rsidR="00DE2873" w:rsidRPr="00DE2873" w:rsidRDefault="00DE2873" w:rsidP="00801734">
      <w:pPr>
        <w:pStyle w:val="34f5"/>
        <w:rPr>
          <w:lang w:val="en-US"/>
        </w:rPr>
      </w:pPr>
    </w:p>
    <w:p w:rsidR="00D53552" w:rsidRPr="00C816E8" w:rsidRDefault="00D53552" w:rsidP="00801734">
      <w:pPr>
        <w:pStyle w:val="34f5"/>
      </w:pPr>
    </w:p>
    <w:p w:rsidR="00D53552" w:rsidRPr="00C816E8" w:rsidRDefault="009F673E" w:rsidP="00801734">
      <w:pPr>
        <w:pStyle w:val="34ffb"/>
      </w:pPr>
      <w:fldSimple w:instr=" DOCPROPERTY  полное_название_системы  \* MERGEFORMAT ">
        <w:r w:rsidR="001B7ABD">
          <w:t>Полное название системы</w:t>
        </w:r>
      </w:fldSimple>
    </w:p>
    <w:p w:rsidR="00D53552" w:rsidRPr="00C816E8" w:rsidRDefault="00D53552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1B7ABD">
          <w:t>Краткое название системы</w:t>
        </w:r>
      </w:fldSimple>
      <w:r w:rsidRPr="00C816E8">
        <w:t>)</w:t>
      </w:r>
    </w:p>
    <w:p w:rsidR="00D53552" w:rsidRPr="00C816E8" w:rsidRDefault="009F673E" w:rsidP="00801734">
      <w:pPr>
        <w:pStyle w:val="34ffd"/>
      </w:pPr>
      <w:fldSimple w:instr=" DOCPROPERTY  Title  \* MERGEFORMAT ">
        <w:r w:rsidR="001B7ABD">
          <w:t>Методика (технология) автоматизированного проектирования</w:t>
        </w:r>
      </w:fldSimple>
    </w:p>
    <w:p w:rsidR="00D53552" w:rsidRDefault="00D53552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1B7ABD">
        <w:t>A.B.XXX.И</w:t>
      </w:r>
      <w:proofErr w:type="gramStart"/>
      <w:r w:rsidR="001B7ABD">
        <w:t>1</w:t>
      </w:r>
      <w:proofErr w:type="gramEnd"/>
      <w:r w:rsidR="001B7ABD">
        <w:t>.XX.X-X.X</w:t>
      </w:r>
      <w:r w:rsidRPr="00C816E8">
        <w:fldChar w:fldCharType="end"/>
      </w:r>
    </w:p>
    <w:p w:rsidR="00D53552" w:rsidRDefault="00D53552" w:rsidP="00801734">
      <w:pPr>
        <w:pStyle w:val="34f5"/>
      </w:pPr>
    </w:p>
    <w:p w:rsidR="00D53552" w:rsidRPr="00C81402" w:rsidRDefault="00D53552" w:rsidP="00801734">
      <w:pPr>
        <w:pStyle w:val="34f5"/>
      </w:pPr>
    </w:p>
    <w:p w:rsidR="00DE2873" w:rsidRPr="00C81402" w:rsidRDefault="00DE2873" w:rsidP="00801734">
      <w:pPr>
        <w:pStyle w:val="34f5"/>
      </w:pPr>
    </w:p>
    <w:p w:rsidR="00D53552" w:rsidRDefault="00D53552" w:rsidP="00801734">
      <w:pPr>
        <w:pStyle w:val="34f5"/>
      </w:pPr>
    </w:p>
    <w:p w:rsidR="00D53552" w:rsidRDefault="00D53552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D53552" w:rsidRPr="00C816E8" w:rsidTr="00345A40">
        <w:trPr>
          <w:trHeight w:val="404"/>
        </w:trPr>
        <w:tc>
          <w:tcPr>
            <w:tcW w:w="4564" w:type="dxa"/>
            <w:vAlign w:val="center"/>
          </w:tcPr>
          <w:p w:rsidR="00D53552" w:rsidRPr="00C816E8" w:rsidRDefault="00D53552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D53552" w:rsidRPr="00C816E8" w:rsidRDefault="00D53552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D53552" w:rsidRPr="00C816E8" w:rsidRDefault="00D53552" w:rsidP="00345A40">
            <w:pPr>
              <w:pStyle w:val="34ffff9"/>
            </w:pPr>
          </w:p>
        </w:tc>
      </w:tr>
      <w:tr w:rsidR="00D53552" w:rsidRPr="00C816E8" w:rsidTr="00345A40">
        <w:trPr>
          <w:trHeight w:val="868"/>
        </w:trPr>
        <w:tc>
          <w:tcPr>
            <w:tcW w:w="4564" w:type="dxa"/>
          </w:tcPr>
          <w:p w:rsidR="00D53552" w:rsidRPr="00C816E8" w:rsidRDefault="00D53552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D53552" w:rsidRPr="00C816E8" w:rsidRDefault="00D53552" w:rsidP="00345A40">
            <w:pPr>
              <w:pStyle w:val="34ffff9"/>
            </w:pPr>
          </w:p>
        </w:tc>
        <w:tc>
          <w:tcPr>
            <w:tcW w:w="4563" w:type="dxa"/>
          </w:tcPr>
          <w:p w:rsidR="00D53552" w:rsidRPr="00C816E8" w:rsidRDefault="00D53552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D53552" w:rsidRPr="00C816E8" w:rsidTr="00345A40">
        <w:trPr>
          <w:trHeight w:val="404"/>
        </w:trPr>
        <w:tc>
          <w:tcPr>
            <w:tcW w:w="4564" w:type="dxa"/>
          </w:tcPr>
          <w:p w:rsidR="00D53552" w:rsidRPr="00C816E8" w:rsidRDefault="00D53552" w:rsidP="00345A40">
            <w:pPr>
              <w:pStyle w:val="34ffff9"/>
            </w:pPr>
            <w:r w:rsidRPr="00C816E8">
              <w:t>____________________ И. О. Фамилия</w:t>
            </w:r>
          </w:p>
          <w:p w:rsidR="00D53552" w:rsidRPr="00C816E8" w:rsidRDefault="00D53552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B7AB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D53552" w:rsidRPr="00C816E8" w:rsidRDefault="00D53552" w:rsidP="00345A40">
            <w:pPr>
              <w:pStyle w:val="34ffff9"/>
            </w:pPr>
          </w:p>
        </w:tc>
        <w:tc>
          <w:tcPr>
            <w:tcW w:w="4563" w:type="dxa"/>
          </w:tcPr>
          <w:p w:rsidR="00D53552" w:rsidRPr="00C816E8" w:rsidRDefault="00D53552" w:rsidP="00B617AD">
            <w:pPr>
              <w:pStyle w:val="34ffff9"/>
            </w:pPr>
            <w:r w:rsidRPr="00C816E8">
              <w:t>____________________ И. О. Фамилия</w:t>
            </w:r>
          </w:p>
          <w:p w:rsidR="00D53552" w:rsidRPr="00C816E8" w:rsidRDefault="00D53552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B7AB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D53552" w:rsidRPr="00C816E8" w:rsidTr="00345A40">
        <w:trPr>
          <w:trHeight w:val="404"/>
        </w:trPr>
        <w:tc>
          <w:tcPr>
            <w:tcW w:w="4564" w:type="dxa"/>
            <w:vAlign w:val="center"/>
          </w:tcPr>
          <w:p w:rsidR="00D53552" w:rsidRPr="00C816E8" w:rsidRDefault="00D53552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D53552" w:rsidRPr="00C816E8" w:rsidRDefault="00D53552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D53552" w:rsidRPr="00C816E8" w:rsidRDefault="00D53552" w:rsidP="00345A40">
            <w:pPr>
              <w:pStyle w:val="34ffff8"/>
            </w:pPr>
          </w:p>
        </w:tc>
      </w:tr>
      <w:tr w:rsidR="00D53552" w:rsidRPr="00C816E8" w:rsidTr="00345A40">
        <w:trPr>
          <w:trHeight w:val="864"/>
        </w:trPr>
        <w:tc>
          <w:tcPr>
            <w:tcW w:w="4564" w:type="dxa"/>
          </w:tcPr>
          <w:p w:rsidR="00D53552" w:rsidRPr="00C816E8" w:rsidRDefault="00D53552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D53552" w:rsidRPr="00C816E8" w:rsidRDefault="00D53552" w:rsidP="00345A40">
            <w:pPr>
              <w:pStyle w:val="34ffff9"/>
            </w:pPr>
          </w:p>
        </w:tc>
        <w:tc>
          <w:tcPr>
            <w:tcW w:w="4563" w:type="dxa"/>
          </w:tcPr>
          <w:p w:rsidR="00D53552" w:rsidRPr="00C816E8" w:rsidRDefault="00D53552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D53552" w:rsidRPr="00C816E8" w:rsidTr="00345A40">
        <w:trPr>
          <w:trHeight w:val="643"/>
        </w:trPr>
        <w:tc>
          <w:tcPr>
            <w:tcW w:w="4564" w:type="dxa"/>
          </w:tcPr>
          <w:p w:rsidR="00D53552" w:rsidRPr="00C816E8" w:rsidRDefault="00D53552" w:rsidP="00B617AD">
            <w:pPr>
              <w:pStyle w:val="34ffff9"/>
            </w:pPr>
            <w:r w:rsidRPr="00C816E8">
              <w:t>____________________ И. О. Фамилия</w:t>
            </w:r>
          </w:p>
          <w:p w:rsidR="00D53552" w:rsidRPr="00C816E8" w:rsidRDefault="00D53552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B7AB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D53552" w:rsidRPr="00C816E8" w:rsidRDefault="00D53552" w:rsidP="00345A40">
            <w:pPr>
              <w:pStyle w:val="34ffff9"/>
            </w:pPr>
          </w:p>
        </w:tc>
        <w:tc>
          <w:tcPr>
            <w:tcW w:w="4563" w:type="dxa"/>
          </w:tcPr>
          <w:p w:rsidR="00D53552" w:rsidRPr="00C816E8" w:rsidRDefault="00D53552" w:rsidP="00B617AD">
            <w:pPr>
              <w:pStyle w:val="34ffff9"/>
            </w:pPr>
            <w:r w:rsidRPr="00C816E8">
              <w:t>____________________ И. О. Фамилия</w:t>
            </w:r>
          </w:p>
          <w:p w:rsidR="00D53552" w:rsidRPr="00C816E8" w:rsidRDefault="00D53552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B7ABD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D53552" w:rsidRPr="00801734" w:rsidRDefault="00D53552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bookmarkStart w:id="0" w:name="_GoBack"/>
    <w:bookmarkEnd w:id="0"/>
    <w:p w:rsidR="0024190F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143987" w:history="1">
        <w:r w:rsidR="0024190F" w:rsidRPr="003150A1">
          <w:rPr>
            <w:rStyle w:val="af8"/>
          </w:rPr>
          <w:t>1 Общие положения</w:t>
        </w:r>
        <w:r w:rsidR="0024190F">
          <w:rPr>
            <w:webHidden/>
          </w:rPr>
          <w:tab/>
        </w:r>
        <w:r w:rsidR="0024190F">
          <w:rPr>
            <w:webHidden/>
          </w:rPr>
          <w:fldChar w:fldCharType="begin"/>
        </w:r>
        <w:r w:rsidR="0024190F">
          <w:rPr>
            <w:webHidden/>
          </w:rPr>
          <w:instrText xml:space="preserve"> PAGEREF _Toc134143987 \h </w:instrText>
        </w:r>
        <w:r w:rsidR="0024190F">
          <w:rPr>
            <w:webHidden/>
          </w:rPr>
        </w:r>
        <w:r w:rsidR="0024190F">
          <w:rPr>
            <w:webHidden/>
          </w:rPr>
          <w:fldChar w:fldCharType="separate"/>
        </w:r>
        <w:r w:rsidR="0024190F">
          <w:rPr>
            <w:webHidden/>
          </w:rPr>
          <w:t>4</w:t>
        </w:r>
        <w:r w:rsidR="0024190F">
          <w:rPr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3988" w:history="1">
        <w:r w:rsidRPr="003150A1">
          <w:rPr>
            <w:rStyle w:val="af8"/>
            <w:noProof/>
          </w:rPr>
          <w:t>1.1 Класс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_Toc134143988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3989" w:history="1">
        <w:r w:rsidRPr="003150A1">
          <w:rPr>
            <w:rStyle w:val="af8"/>
            <w:noProof/>
          </w:rPr>
          <w:t>1.2 Состав специалистов-пользователей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_Toc134143989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3990" w:history="1">
        <w:r w:rsidRPr="003150A1">
          <w:rPr>
            <w:rStyle w:val="af8"/>
            <w:noProof/>
          </w:rPr>
          <w:t>1.3 Требования и ограничения на условия применения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_Toc134143990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143991" w:history="1">
        <w:r w:rsidRPr="003150A1">
          <w:rPr>
            <w:rStyle w:val="af8"/>
          </w:rPr>
          <w:t>2 Постановка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_Toc134143991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3992" w:history="1">
        <w:r w:rsidRPr="003150A1">
          <w:rPr>
            <w:rStyle w:val="af8"/>
            <w:noProof/>
          </w:rPr>
          <w:t>2.1 Основные направления решения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_Toc134143992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3993" w:history="1">
        <w:r w:rsidRPr="003150A1">
          <w:rPr>
            <w:rStyle w:val="af8"/>
            <w:noProof/>
          </w:rPr>
          <w:t>2.2 Требования и ограничения на решение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_Toc134143993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3994" w:history="1">
        <w:r w:rsidRPr="003150A1">
          <w:rPr>
            <w:rStyle w:val="af8"/>
            <w:noProof/>
          </w:rPr>
          <w:t>2.3 Критерии оценки результатов решения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_Toc134143994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143995" w:history="1">
        <w:r w:rsidRPr="003150A1">
          <w:rPr>
            <w:rStyle w:val="af8"/>
          </w:rPr>
          <w:t>3 Методика проектирования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_Toc134143995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3996" w:history="1">
        <w:r w:rsidRPr="003150A1">
          <w:rPr>
            <w:rStyle w:val="af8"/>
            <w:noProof/>
          </w:rPr>
          <w:t>3.1 Математические методы, используемые при проектировании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_Toc134143996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3997" w:history="1">
        <w:r w:rsidRPr="003150A1">
          <w:rPr>
            <w:rStyle w:val="af8"/>
            <w:noProof/>
          </w:rPr>
          <w:t>3.2 Состав проектных процедур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_Toc134143997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3998" w:history="1">
        <w:r w:rsidRPr="003150A1">
          <w:rPr>
            <w:rStyle w:val="af8"/>
            <w:noProof/>
          </w:rPr>
          <w:t>3.3 Назначение проектных процедур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_Toc134143998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3999" w:history="1">
        <w:r w:rsidRPr="003150A1">
          <w:rPr>
            <w:rStyle w:val="af8"/>
            <w:noProof/>
          </w:rPr>
          <w:t>3.4 Порядок взаимодействия проектных процедур в процессе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_Toc134143999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144000" w:history="1">
        <w:r w:rsidRPr="003150A1">
          <w:rPr>
            <w:rStyle w:val="af8"/>
          </w:rPr>
          <w:t>4 Исходные данные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_Toc134144000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4001" w:history="1">
        <w:r w:rsidRPr="003150A1">
          <w:rPr>
            <w:rStyle w:val="af8"/>
            <w:noProof/>
          </w:rPr>
          <w:t>4.1 Массивы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144002" w:history="1">
        <w:r w:rsidRPr="003150A1">
          <w:rPr>
            <w:rStyle w:val="af8"/>
            <w:noProof/>
          </w:rPr>
          <w:t>4.1.1 Состав массивов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144003" w:history="1">
        <w:r w:rsidRPr="003150A1">
          <w:rPr>
            <w:rStyle w:val="af8"/>
            <w:noProof/>
          </w:rPr>
          <w:t>4.1.2 Порядок выбора, представления и формирования массивов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4004" w:history="1">
        <w:r w:rsidRPr="003150A1">
          <w:rPr>
            <w:rStyle w:val="af8"/>
            <w:noProof/>
          </w:rPr>
          <w:t>4.2 Обозначения элементов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4005" w:history="1">
        <w:r w:rsidRPr="003150A1">
          <w:rPr>
            <w:rStyle w:val="af8"/>
            <w:noProof/>
          </w:rPr>
          <w:t>4.3 Критерии оценки исходных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4006" w:history="1">
        <w:r w:rsidRPr="003150A1">
          <w:rPr>
            <w:rStyle w:val="af8"/>
            <w:noProof/>
          </w:rPr>
          <w:t>4.4 Методы и модели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144007" w:history="1">
        <w:r w:rsidRPr="003150A1">
          <w:rPr>
            <w:rStyle w:val="af8"/>
          </w:rPr>
          <w:t>5 Проектные процедуры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_Toc134144007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4008" w:history="1">
        <w:r w:rsidRPr="003150A1">
          <w:rPr>
            <w:rStyle w:val="af8"/>
            <w:noProof/>
          </w:rPr>
          <w:t>5.1 Название проектной процедуры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144009" w:history="1">
        <w:r w:rsidRPr="003150A1">
          <w:rPr>
            <w:rStyle w:val="af8"/>
            <w:noProof/>
          </w:rPr>
          <w:t>5.1.1 Состав нормативно-справочных входных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144010" w:history="1">
        <w:r w:rsidRPr="003150A1">
          <w:rPr>
            <w:rStyle w:val="af8"/>
            <w:noProof/>
          </w:rPr>
          <w:t>5.1.2 Правила доступа к входным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144011" w:history="1">
        <w:r w:rsidRPr="003150A1">
          <w:rPr>
            <w:rStyle w:val="af8"/>
            <w:noProof/>
          </w:rPr>
          <w:t>5.1.3 Порядок выполнения проектной процедуры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144012" w:history="1">
        <w:r w:rsidRPr="003150A1">
          <w:rPr>
            <w:rStyle w:val="af8"/>
            <w:noProof/>
          </w:rPr>
          <w:t>5.1.4 Состав и форма выходных 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4013" w:history="1">
        <w:r w:rsidRPr="003150A1">
          <w:rPr>
            <w:rStyle w:val="af8"/>
            <w:noProof/>
          </w:rPr>
          <w:t>5.2 Название проектной процедуры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144014" w:history="1">
        <w:r w:rsidRPr="003150A1">
          <w:rPr>
            <w:rStyle w:val="af8"/>
            <w:noProof/>
          </w:rPr>
          <w:t>5.2.1 Состав нормативно-справочных входных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144015" w:history="1">
        <w:r w:rsidRPr="003150A1">
          <w:rPr>
            <w:rStyle w:val="af8"/>
            <w:noProof/>
          </w:rPr>
          <w:t>5.2.2 Правила доступа к входным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144016" w:history="1">
        <w:r w:rsidRPr="003150A1">
          <w:rPr>
            <w:rStyle w:val="af8"/>
            <w:noProof/>
          </w:rPr>
          <w:t>5.2.3 Порядок выполнения проектной процедуры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4144017" w:history="1">
        <w:r w:rsidRPr="003150A1">
          <w:rPr>
            <w:rStyle w:val="af8"/>
            <w:noProof/>
          </w:rPr>
          <w:t>5.2.4 Состав и форма выходных 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144018" w:history="1">
        <w:r w:rsidRPr="003150A1">
          <w:rPr>
            <w:rStyle w:val="af8"/>
          </w:rPr>
          <w:t>6 Оценка результатов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_Toc134144018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24190F" w:rsidRDefault="0024190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144019" w:history="1">
        <w:r w:rsidRPr="003150A1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_Toc134144019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24190F" w:rsidRDefault="0024190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144020" w:history="1">
        <w:r w:rsidRPr="003150A1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_Toc134144020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4190F" w:rsidRDefault="0024190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144021" w:history="1">
        <w:r w:rsidRPr="003150A1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_Toc134144021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24190F" w:rsidRDefault="0024190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144022" w:history="1">
        <w:r w:rsidRPr="003150A1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_Toc134144022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E3465E" w:rsidRDefault="00E3465E" w:rsidP="00262C43">
      <w:pPr>
        <w:pStyle w:val="34b"/>
      </w:pPr>
    </w:p>
    <w:p w:rsidR="004D189A" w:rsidRDefault="004D189A" w:rsidP="00262C43">
      <w:pPr>
        <w:pStyle w:val="34b"/>
        <w:sectPr w:rsidR="004D189A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E53EC" w:rsidRDefault="00DD4A33" w:rsidP="00DE53EC">
      <w:pPr>
        <w:pStyle w:val="1"/>
      </w:pPr>
      <w:bookmarkStart w:id="1" w:name="_Toc134143987"/>
      <w:r w:rsidRPr="00DD4A33">
        <w:lastRenderedPageBreak/>
        <w:t>Общие положения</w:t>
      </w:r>
      <w:bookmarkEnd w:id="1"/>
    </w:p>
    <w:p w:rsidR="00F16AC9" w:rsidRDefault="00F16AC9" w:rsidP="00F16AC9">
      <w:pPr>
        <w:pStyle w:val="2"/>
      </w:pPr>
      <w:bookmarkStart w:id="2" w:name="_Toc134143988"/>
      <w:r w:rsidRPr="00DD4A33">
        <w:t>Класс объектов</w:t>
      </w:r>
      <w:bookmarkEnd w:id="2"/>
    </w:p>
    <w:p w:rsidR="00F16AC9" w:rsidRPr="00CF0E32" w:rsidRDefault="00F16AC9" w:rsidP="00CF0E32">
      <w:pPr>
        <w:pStyle w:val="34a0"/>
      </w:pPr>
      <w:r>
        <w:t xml:space="preserve">В данном разделе </w:t>
      </w:r>
      <w:r w:rsidR="00DD4A33" w:rsidRPr="00DD4A33">
        <w:t>указывают класс объектов, на которые распространена методика</w:t>
      </w:r>
      <w:r w:rsidR="00CF0E32">
        <w:t>.</w:t>
      </w:r>
    </w:p>
    <w:p w:rsidR="00F16AC9" w:rsidRDefault="00F16AC9" w:rsidP="00DD4A33">
      <w:pPr>
        <w:pStyle w:val="34b"/>
        <w:rPr>
          <w:lang w:eastAsia="ru-RU"/>
        </w:rPr>
      </w:pPr>
    </w:p>
    <w:p w:rsidR="00F16AC9" w:rsidRDefault="00F16AC9" w:rsidP="00F16AC9">
      <w:pPr>
        <w:pStyle w:val="2"/>
      </w:pPr>
      <w:bookmarkStart w:id="3" w:name="_Toc134143989"/>
      <w:r w:rsidRPr="00DD4A33">
        <w:t>Состав специалистов-пользователей</w:t>
      </w:r>
      <w:bookmarkEnd w:id="3"/>
    </w:p>
    <w:p w:rsidR="00F16AC9" w:rsidRDefault="00F16AC9" w:rsidP="00DD4A33">
      <w:pPr>
        <w:pStyle w:val="34b"/>
        <w:rPr>
          <w:lang w:eastAsia="ru-RU"/>
        </w:rPr>
      </w:pPr>
    </w:p>
    <w:p w:rsidR="00DD4A33" w:rsidRPr="00DD4A33" w:rsidRDefault="00F16AC9" w:rsidP="00F16AC9">
      <w:pPr>
        <w:pStyle w:val="2"/>
      </w:pPr>
      <w:bookmarkStart w:id="4" w:name="_Toc134143990"/>
      <w:r w:rsidRPr="00DD4A33">
        <w:t xml:space="preserve">Требования </w:t>
      </w:r>
      <w:r w:rsidR="00DD4A33" w:rsidRPr="00DD4A33">
        <w:t>и ограничения</w:t>
      </w:r>
      <w:r>
        <w:t xml:space="preserve"> на условия применения методики</w:t>
      </w:r>
      <w:bookmarkEnd w:id="4"/>
    </w:p>
    <w:p w:rsidR="00DD4A33" w:rsidRDefault="00DD4A33" w:rsidP="00DD4A33">
      <w:pPr>
        <w:pStyle w:val="34b"/>
        <w:rPr>
          <w:lang w:eastAsia="ru-RU"/>
        </w:rPr>
      </w:pPr>
    </w:p>
    <w:p w:rsidR="00F16AC9" w:rsidRPr="00DD4A33" w:rsidRDefault="00F16AC9" w:rsidP="00716BFA">
      <w:pPr>
        <w:pStyle w:val="34fffa"/>
      </w:pPr>
    </w:p>
    <w:p w:rsidR="00DE53EC" w:rsidRDefault="00DD4A33" w:rsidP="00DE53EC">
      <w:pPr>
        <w:pStyle w:val="1"/>
      </w:pPr>
      <w:bookmarkStart w:id="5" w:name="_Toc134143991"/>
      <w:r w:rsidRPr="00DD4A33">
        <w:lastRenderedPageBreak/>
        <w:t>Постановка задачи</w:t>
      </w:r>
      <w:bookmarkEnd w:id="5"/>
    </w:p>
    <w:p w:rsidR="00F16AC9" w:rsidRDefault="00F16AC9" w:rsidP="00F16AC9">
      <w:pPr>
        <w:pStyle w:val="2"/>
      </w:pPr>
      <w:bookmarkStart w:id="6" w:name="_Toc134143992"/>
      <w:r w:rsidRPr="00DD4A33">
        <w:t xml:space="preserve">Основные </w:t>
      </w:r>
      <w:r w:rsidR="00DD4A33" w:rsidRPr="00DD4A33">
        <w:t>направления решения задачи</w:t>
      </w:r>
      <w:bookmarkEnd w:id="6"/>
    </w:p>
    <w:p w:rsidR="00F16AC9" w:rsidRDefault="00F16AC9" w:rsidP="00DD4A33">
      <w:pPr>
        <w:pStyle w:val="34b"/>
        <w:rPr>
          <w:lang w:eastAsia="ru-RU"/>
        </w:rPr>
      </w:pPr>
    </w:p>
    <w:p w:rsidR="00F16AC9" w:rsidRDefault="00F16AC9" w:rsidP="00F16AC9">
      <w:pPr>
        <w:pStyle w:val="2"/>
      </w:pPr>
      <w:bookmarkStart w:id="7" w:name="_Toc134143993"/>
      <w:r w:rsidRPr="00DD4A33">
        <w:t xml:space="preserve">Требования </w:t>
      </w:r>
      <w:r w:rsidR="00DD4A33" w:rsidRPr="00DD4A33">
        <w:t>и ограничения на решение</w:t>
      </w:r>
      <w:r>
        <w:t xml:space="preserve"> </w:t>
      </w:r>
      <w:r w:rsidRPr="00DD4A33">
        <w:t>задач</w:t>
      </w:r>
      <w:r>
        <w:t>и</w:t>
      </w:r>
      <w:bookmarkEnd w:id="7"/>
    </w:p>
    <w:p w:rsidR="00F16AC9" w:rsidRDefault="00F16AC9" w:rsidP="00DD4A33">
      <w:pPr>
        <w:pStyle w:val="34b"/>
        <w:rPr>
          <w:lang w:eastAsia="ru-RU"/>
        </w:rPr>
      </w:pPr>
    </w:p>
    <w:p w:rsidR="00DD4A33" w:rsidRPr="00DD4A33" w:rsidRDefault="00F16AC9" w:rsidP="00F16AC9">
      <w:pPr>
        <w:pStyle w:val="2"/>
      </w:pPr>
      <w:bookmarkStart w:id="8" w:name="_Toc134143994"/>
      <w:r w:rsidRPr="00DD4A33">
        <w:t xml:space="preserve">Критерии </w:t>
      </w:r>
      <w:r w:rsidR="00DD4A33" w:rsidRPr="00DD4A33">
        <w:t>оценки результатов</w:t>
      </w:r>
      <w:r w:rsidRPr="00F16AC9">
        <w:t xml:space="preserve"> </w:t>
      </w:r>
      <w:r w:rsidRPr="00DD4A33">
        <w:t>решени</w:t>
      </w:r>
      <w:r>
        <w:t xml:space="preserve">я </w:t>
      </w:r>
      <w:r w:rsidRPr="00DD4A33">
        <w:t>задач</w:t>
      </w:r>
      <w:r>
        <w:t>и</w:t>
      </w:r>
      <w:bookmarkEnd w:id="8"/>
    </w:p>
    <w:p w:rsidR="00DD4A33" w:rsidRDefault="00DD4A33" w:rsidP="00DD4A33">
      <w:pPr>
        <w:pStyle w:val="34b"/>
        <w:rPr>
          <w:lang w:eastAsia="ru-RU"/>
        </w:rPr>
      </w:pPr>
    </w:p>
    <w:p w:rsidR="00F16AC9" w:rsidRPr="00DD4A33" w:rsidRDefault="00F16AC9" w:rsidP="00716BFA">
      <w:pPr>
        <w:pStyle w:val="34fffa"/>
      </w:pPr>
    </w:p>
    <w:p w:rsidR="00DE53EC" w:rsidRDefault="00DD4A33" w:rsidP="00DE53EC">
      <w:pPr>
        <w:pStyle w:val="1"/>
      </w:pPr>
      <w:bookmarkStart w:id="9" w:name="_Toc134143995"/>
      <w:r w:rsidRPr="00DD4A33">
        <w:lastRenderedPageBreak/>
        <w:t>Методика проектирования</w:t>
      </w:r>
      <w:bookmarkEnd w:id="9"/>
    </w:p>
    <w:p w:rsidR="00F16AC9" w:rsidRDefault="00F16AC9" w:rsidP="00F16AC9">
      <w:pPr>
        <w:pStyle w:val="2"/>
      </w:pPr>
      <w:bookmarkStart w:id="10" w:name="_Toc134143996"/>
      <w:r w:rsidRPr="00DD4A33">
        <w:t>Математические методы, используемые при проектировании</w:t>
      </w:r>
      <w:bookmarkEnd w:id="10"/>
    </w:p>
    <w:p w:rsidR="00F16AC9" w:rsidRDefault="00F16AC9" w:rsidP="00F16AC9">
      <w:pPr>
        <w:pStyle w:val="34b"/>
        <w:rPr>
          <w:lang w:eastAsia="ru-RU"/>
        </w:rPr>
      </w:pPr>
    </w:p>
    <w:p w:rsidR="00F16AC9" w:rsidRDefault="00F16AC9" w:rsidP="00F16AC9">
      <w:pPr>
        <w:pStyle w:val="2"/>
      </w:pPr>
      <w:bookmarkStart w:id="11" w:name="_Toc134143997"/>
      <w:r w:rsidRPr="00DD4A33">
        <w:t>Состав проектных процедур</w:t>
      </w:r>
      <w:bookmarkEnd w:id="11"/>
    </w:p>
    <w:p w:rsidR="00F16AC9" w:rsidRDefault="00F16AC9" w:rsidP="00F16AC9">
      <w:pPr>
        <w:pStyle w:val="34b"/>
        <w:rPr>
          <w:lang w:eastAsia="ru-RU"/>
        </w:rPr>
      </w:pPr>
    </w:p>
    <w:p w:rsidR="00F16AC9" w:rsidRPr="00F16AC9" w:rsidRDefault="00F16AC9" w:rsidP="00F16AC9">
      <w:pPr>
        <w:pStyle w:val="2"/>
      </w:pPr>
      <w:bookmarkStart w:id="12" w:name="_Toc134143998"/>
      <w:r w:rsidRPr="00DD4A33">
        <w:t>Назначение проектных процедур</w:t>
      </w:r>
      <w:bookmarkEnd w:id="12"/>
    </w:p>
    <w:p w:rsidR="00F16AC9" w:rsidRDefault="00F16AC9" w:rsidP="00DD4A33">
      <w:pPr>
        <w:pStyle w:val="34b"/>
        <w:rPr>
          <w:lang w:eastAsia="ru-RU"/>
        </w:rPr>
      </w:pPr>
    </w:p>
    <w:p w:rsidR="00F16AC9" w:rsidRDefault="00F16AC9" w:rsidP="00F16AC9">
      <w:pPr>
        <w:pStyle w:val="2"/>
      </w:pPr>
      <w:bookmarkStart w:id="13" w:name="_Toc134143999"/>
      <w:r w:rsidRPr="00DD4A33">
        <w:t>Порядок взаимодействия проектных процедур в</w:t>
      </w:r>
      <w:r w:rsidR="007F1C31" w:rsidRPr="007F1C31">
        <w:t xml:space="preserve"> </w:t>
      </w:r>
      <w:r w:rsidRPr="00DD4A33">
        <w:t>процессе выполнения</w:t>
      </w:r>
      <w:bookmarkEnd w:id="13"/>
    </w:p>
    <w:p w:rsidR="00DD4A33" w:rsidRPr="00DD4A33" w:rsidRDefault="00DD4A33" w:rsidP="00DD4A33">
      <w:pPr>
        <w:pStyle w:val="34b"/>
        <w:rPr>
          <w:lang w:eastAsia="ru-RU"/>
        </w:rPr>
      </w:pPr>
    </w:p>
    <w:p w:rsidR="00DD4A33" w:rsidRPr="00DD4A33" w:rsidRDefault="00DD4A33" w:rsidP="00716BFA">
      <w:pPr>
        <w:pStyle w:val="34fffa"/>
      </w:pPr>
    </w:p>
    <w:p w:rsidR="00DE53EC" w:rsidRDefault="00DD4A33" w:rsidP="00DE53EC">
      <w:pPr>
        <w:pStyle w:val="1"/>
      </w:pPr>
      <w:bookmarkStart w:id="14" w:name="_Toc134144000"/>
      <w:r w:rsidRPr="00DD4A33">
        <w:lastRenderedPageBreak/>
        <w:t>Исходные данные</w:t>
      </w:r>
      <w:bookmarkEnd w:id="14"/>
    </w:p>
    <w:p w:rsidR="000B2BB4" w:rsidRDefault="000B2BB4" w:rsidP="000B2BB4">
      <w:pPr>
        <w:pStyle w:val="2"/>
      </w:pPr>
      <w:bookmarkStart w:id="15" w:name="_Toc134144001"/>
      <w:r w:rsidRPr="00DD4A33">
        <w:t>Массив</w:t>
      </w:r>
      <w:r>
        <w:t>ы</w:t>
      </w:r>
      <w:r w:rsidRPr="00DD4A33">
        <w:t xml:space="preserve"> информации</w:t>
      </w:r>
      <w:bookmarkEnd w:id="15"/>
    </w:p>
    <w:p w:rsidR="000B2BB4" w:rsidRDefault="000B2BB4" w:rsidP="000B2BB4">
      <w:pPr>
        <w:pStyle w:val="3"/>
      </w:pPr>
      <w:bookmarkStart w:id="16" w:name="_Toc134144002"/>
      <w:r w:rsidRPr="00DD4A33">
        <w:t>Состав</w:t>
      </w:r>
      <w:r w:rsidRPr="000B2BB4">
        <w:t xml:space="preserve"> </w:t>
      </w:r>
      <w:r w:rsidRPr="00DD4A33">
        <w:t>массив</w:t>
      </w:r>
      <w:r>
        <w:t>ов</w:t>
      </w:r>
      <w:r w:rsidRPr="00DD4A33">
        <w:t xml:space="preserve"> информации</w:t>
      </w:r>
      <w:bookmarkEnd w:id="16"/>
    </w:p>
    <w:p w:rsidR="000B2BB4" w:rsidRDefault="000B2BB4" w:rsidP="000B2BB4">
      <w:pPr>
        <w:pStyle w:val="34b"/>
        <w:rPr>
          <w:lang w:eastAsia="ru-RU"/>
        </w:rPr>
      </w:pPr>
    </w:p>
    <w:p w:rsidR="000B2BB4" w:rsidRDefault="000B2BB4" w:rsidP="000B2BB4">
      <w:pPr>
        <w:pStyle w:val="3"/>
      </w:pPr>
      <w:bookmarkStart w:id="17" w:name="_Toc134144003"/>
      <w:r w:rsidRPr="00DD4A33">
        <w:t xml:space="preserve">Порядок </w:t>
      </w:r>
      <w:r w:rsidR="00DD4A33" w:rsidRPr="00DD4A33">
        <w:t>выбора, представления и формирования массивов информации</w:t>
      </w:r>
      <w:bookmarkEnd w:id="17"/>
    </w:p>
    <w:p w:rsidR="000B2BB4" w:rsidRDefault="000B2BB4" w:rsidP="00DD4A33">
      <w:pPr>
        <w:pStyle w:val="34b"/>
        <w:rPr>
          <w:lang w:eastAsia="ru-RU"/>
        </w:rPr>
      </w:pPr>
    </w:p>
    <w:p w:rsidR="000B2BB4" w:rsidRDefault="000B2BB4" w:rsidP="000B2BB4">
      <w:pPr>
        <w:pStyle w:val="2"/>
      </w:pPr>
      <w:bookmarkStart w:id="18" w:name="_Toc134144004"/>
      <w:r w:rsidRPr="00DD4A33">
        <w:t>Обозначени</w:t>
      </w:r>
      <w:r>
        <w:t>я</w:t>
      </w:r>
      <w:r w:rsidRPr="00DD4A33">
        <w:t xml:space="preserve"> элементов</w:t>
      </w:r>
      <w:bookmarkEnd w:id="18"/>
    </w:p>
    <w:p w:rsidR="000B2BB4" w:rsidRDefault="00CF0E32" w:rsidP="00CF0E32">
      <w:pPr>
        <w:pStyle w:val="34a0"/>
      </w:pPr>
      <w:r>
        <w:t xml:space="preserve">В данном разделе </w:t>
      </w:r>
      <w:r w:rsidRPr="00DD4A33">
        <w:t xml:space="preserve">указывают </w:t>
      </w:r>
      <w:r w:rsidR="00DD4A33" w:rsidRPr="00DD4A33">
        <w:t>перечень обозначений элементов, описывающих предметную область, с указанием их наименований, единиц измерений, диапазона изменения значений</w:t>
      </w:r>
      <w:r w:rsidR="000B2BB4">
        <w:t>.</w:t>
      </w:r>
    </w:p>
    <w:p w:rsidR="000B2BB4" w:rsidRDefault="000B2BB4" w:rsidP="00DD4A33">
      <w:pPr>
        <w:pStyle w:val="34b"/>
        <w:rPr>
          <w:lang w:eastAsia="ru-RU"/>
        </w:rPr>
      </w:pPr>
    </w:p>
    <w:p w:rsidR="000B2BB4" w:rsidRDefault="000B2BB4" w:rsidP="000B2BB4">
      <w:pPr>
        <w:pStyle w:val="2"/>
      </w:pPr>
      <w:bookmarkStart w:id="19" w:name="_Toc134144005"/>
      <w:r w:rsidRPr="00DD4A33">
        <w:t xml:space="preserve">Критерии </w:t>
      </w:r>
      <w:r w:rsidR="00DD4A33" w:rsidRPr="00DD4A33">
        <w:t>оценки исходных данных</w:t>
      </w:r>
      <w:bookmarkEnd w:id="19"/>
    </w:p>
    <w:p w:rsidR="000B2BB4" w:rsidRDefault="000B2BB4" w:rsidP="00DD4A33">
      <w:pPr>
        <w:pStyle w:val="34b"/>
        <w:rPr>
          <w:lang w:eastAsia="ru-RU"/>
        </w:rPr>
      </w:pPr>
    </w:p>
    <w:p w:rsidR="00DD4A33" w:rsidRPr="00DD4A33" w:rsidRDefault="000B2BB4" w:rsidP="000B2BB4">
      <w:pPr>
        <w:pStyle w:val="2"/>
      </w:pPr>
      <w:bookmarkStart w:id="20" w:name="_Toc134144006"/>
      <w:r>
        <w:t>Методы и модели решения</w:t>
      </w:r>
      <w:bookmarkEnd w:id="20"/>
    </w:p>
    <w:p w:rsidR="00DD4A33" w:rsidRDefault="00DD4A33" w:rsidP="00DD4A33">
      <w:pPr>
        <w:pStyle w:val="34b"/>
        <w:rPr>
          <w:lang w:eastAsia="ru-RU"/>
        </w:rPr>
      </w:pPr>
    </w:p>
    <w:p w:rsidR="00CF0E32" w:rsidRPr="00DD4A33" w:rsidRDefault="00CF0E32" w:rsidP="006D2B1E">
      <w:pPr>
        <w:pStyle w:val="34fffa"/>
      </w:pPr>
    </w:p>
    <w:p w:rsidR="00DE53EC" w:rsidRDefault="00DD4A33" w:rsidP="00DE53EC">
      <w:pPr>
        <w:pStyle w:val="1"/>
      </w:pPr>
      <w:bookmarkStart w:id="21" w:name="_Toc134144007"/>
      <w:r w:rsidRPr="00DD4A33">
        <w:lastRenderedPageBreak/>
        <w:t>Проектные процедуры</w:t>
      </w:r>
      <w:bookmarkEnd w:id="21"/>
    </w:p>
    <w:p w:rsidR="00DD4A33" w:rsidRPr="00DD4A33" w:rsidRDefault="00B07D0F" w:rsidP="00CF0E32">
      <w:pPr>
        <w:pStyle w:val="34a0"/>
      </w:pPr>
      <w:r>
        <w:t xml:space="preserve">В данном разделе </w:t>
      </w:r>
      <w:r w:rsidR="00DD4A33" w:rsidRPr="00DD4A33">
        <w:t xml:space="preserve">по каждой проектной процедуре </w:t>
      </w:r>
      <w:r w:rsidRPr="00DD4A33">
        <w:t xml:space="preserve">указывают </w:t>
      </w:r>
      <w:r w:rsidR="00DD4A33" w:rsidRPr="00DD4A33">
        <w:t>состав нормативно-справочных входных данных, правила доступа к ним, порядок выполнения процедуры, состав и форму выходных сообщений.</w:t>
      </w:r>
    </w:p>
    <w:p w:rsidR="00DD4A33" w:rsidRDefault="00B07D0F" w:rsidP="00B07D0F">
      <w:pPr>
        <w:pStyle w:val="2"/>
      </w:pPr>
      <w:bookmarkStart w:id="22" w:name="_Toc134144008"/>
      <w:r>
        <w:t xml:space="preserve">Название </w:t>
      </w:r>
      <w:r w:rsidR="00CF0E32" w:rsidRPr="00DD4A33">
        <w:t>проектн</w:t>
      </w:r>
      <w:r w:rsidR="00CF0E32">
        <w:t>ой</w:t>
      </w:r>
      <w:r w:rsidR="00CF0E32" w:rsidRPr="00DD4A33">
        <w:t xml:space="preserve"> </w:t>
      </w:r>
      <w:r>
        <w:t>процедуры</w:t>
      </w:r>
      <w:bookmarkEnd w:id="22"/>
    </w:p>
    <w:p w:rsidR="00B07D0F" w:rsidRDefault="00B07D0F" w:rsidP="00B07D0F">
      <w:pPr>
        <w:pStyle w:val="3"/>
      </w:pPr>
      <w:bookmarkStart w:id="23" w:name="_Toc134144009"/>
      <w:r w:rsidRPr="00DD4A33">
        <w:t>Состав норма</w:t>
      </w:r>
      <w:r>
        <w:t>тивно-справочных входных данных</w:t>
      </w:r>
      <w:bookmarkEnd w:id="23"/>
    </w:p>
    <w:p w:rsidR="00B07D0F" w:rsidRDefault="00B07D0F" w:rsidP="00B07D0F">
      <w:pPr>
        <w:pStyle w:val="34b"/>
        <w:rPr>
          <w:lang w:eastAsia="ru-RU"/>
        </w:rPr>
      </w:pPr>
    </w:p>
    <w:p w:rsidR="00B07D0F" w:rsidRDefault="00B07D0F" w:rsidP="00B07D0F">
      <w:pPr>
        <w:pStyle w:val="3"/>
      </w:pPr>
      <w:bookmarkStart w:id="24" w:name="_Toc134144010"/>
      <w:r w:rsidRPr="00DD4A33">
        <w:t>Правила доступа к входны</w:t>
      </w:r>
      <w:r>
        <w:t>м</w:t>
      </w:r>
      <w:r w:rsidRPr="00DD4A33">
        <w:t xml:space="preserve"> данны</w:t>
      </w:r>
      <w:r>
        <w:t>м</w:t>
      </w:r>
      <w:bookmarkEnd w:id="24"/>
    </w:p>
    <w:p w:rsidR="00B07D0F" w:rsidRDefault="00B07D0F" w:rsidP="00B07D0F">
      <w:pPr>
        <w:pStyle w:val="34b"/>
        <w:rPr>
          <w:lang w:eastAsia="ru-RU"/>
        </w:rPr>
      </w:pPr>
    </w:p>
    <w:p w:rsidR="00B07D0F" w:rsidRDefault="00B07D0F" w:rsidP="00B07D0F">
      <w:pPr>
        <w:pStyle w:val="3"/>
      </w:pPr>
      <w:bookmarkStart w:id="25" w:name="_Toc134144011"/>
      <w:r w:rsidRPr="00DD4A33">
        <w:t xml:space="preserve">Порядок выполнения </w:t>
      </w:r>
      <w:r w:rsidR="006D2B1E" w:rsidRPr="00DD4A33">
        <w:t>проектн</w:t>
      </w:r>
      <w:r w:rsidR="006D2B1E">
        <w:t>ой</w:t>
      </w:r>
      <w:r w:rsidR="006D2B1E" w:rsidRPr="00DD4A33">
        <w:t xml:space="preserve"> </w:t>
      </w:r>
      <w:r w:rsidRPr="00DD4A33">
        <w:t>процедуры</w:t>
      </w:r>
      <w:bookmarkEnd w:id="25"/>
    </w:p>
    <w:p w:rsidR="00B07D0F" w:rsidRDefault="00B07D0F" w:rsidP="00B07D0F">
      <w:pPr>
        <w:pStyle w:val="34b"/>
        <w:rPr>
          <w:lang w:eastAsia="ru-RU"/>
        </w:rPr>
      </w:pPr>
    </w:p>
    <w:p w:rsidR="00B07D0F" w:rsidRDefault="00B07D0F" w:rsidP="00B07D0F">
      <w:pPr>
        <w:pStyle w:val="3"/>
      </w:pPr>
      <w:bookmarkStart w:id="26" w:name="_Toc134144012"/>
      <w:r w:rsidRPr="00DD4A33">
        <w:t>Состав и форм</w:t>
      </w:r>
      <w:r>
        <w:t>а</w:t>
      </w:r>
      <w:r w:rsidRPr="00DD4A33">
        <w:t xml:space="preserve"> выходных соо</w:t>
      </w:r>
      <w:r>
        <w:t>бщений</w:t>
      </w:r>
      <w:bookmarkEnd w:id="26"/>
    </w:p>
    <w:p w:rsidR="00B07D0F" w:rsidRDefault="00B07D0F" w:rsidP="00B07D0F">
      <w:pPr>
        <w:pStyle w:val="34b"/>
        <w:rPr>
          <w:lang w:eastAsia="ru-RU"/>
        </w:rPr>
      </w:pPr>
    </w:p>
    <w:p w:rsidR="00B07D0F" w:rsidRDefault="00CF0E32" w:rsidP="00B07D0F">
      <w:pPr>
        <w:pStyle w:val="2"/>
      </w:pPr>
      <w:bookmarkStart w:id="27" w:name="_Toc134144013"/>
      <w:r>
        <w:t xml:space="preserve">Название </w:t>
      </w:r>
      <w:r w:rsidRPr="00DD4A33">
        <w:t>проектн</w:t>
      </w:r>
      <w:r>
        <w:t>ой</w:t>
      </w:r>
      <w:r w:rsidRPr="00DD4A33">
        <w:t xml:space="preserve"> </w:t>
      </w:r>
      <w:r>
        <w:t>процедуры</w:t>
      </w:r>
      <w:bookmarkEnd w:id="27"/>
    </w:p>
    <w:p w:rsidR="00B07D0F" w:rsidRDefault="00B07D0F" w:rsidP="00B07D0F">
      <w:pPr>
        <w:pStyle w:val="3"/>
      </w:pPr>
      <w:bookmarkStart w:id="28" w:name="_Toc134144014"/>
      <w:r w:rsidRPr="00DD4A33">
        <w:t>Состав норма</w:t>
      </w:r>
      <w:r>
        <w:t>тивно-справочных входных данных</w:t>
      </w:r>
      <w:bookmarkEnd w:id="28"/>
    </w:p>
    <w:p w:rsidR="00B07D0F" w:rsidRDefault="00B07D0F" w:rsidP="00B07D0F">
      <w:pPr>
        <w:pStyle w:val="34b"/>
        <w:rPr>
          <w:lang w:eastAsia="ru-RU"/>
        </w:rPr>
      </w:pPr>
    </w:p>
    <w:p w:rsidR="00B07D0F" w:rsidRDefault="00B07D0F" w:rsidP="00B07D0F">
      <w:pPr>
        <w:pStyle w:val="3"/>
      </w:pPr>
      <w:bookmarkStart w:id="29" w:name="_Toc134144015"/>
      <w:r w:rsidRPr="00DD4A33">
        <w:t>Правила доступа к входны</w:t>
      </w:r>
      <w:r>
        <w:t>м</w:t>
      </w:r>
      <w:r w:rsidRPr="00DD4A33">
        <w:t xml:space="preserve"> данны</w:t>
      </w:r>
      <w:r>
        <w:t>м</w:t>
      </w:r>
      <w:bookmarkEnd w:id="29"/>
    </w:p>
    <w:p w:rsidR="00B07D0F" w:rsidRDefault="00B07D0F" w:rsidP="00B07D0F">
      <w:pPr>
        <w:pStyle w:val="34b"/>
        <w:rPr>
          <w:lang w:eastAsia="ru-RU"/>
        </w:rPr>
      </w:pPr>
    </w:p>
    <w:p w:rsidR="00B07D0F" w:rsidRDefault="00B07D0F" w:rsidP="00B07D0F">
      <w:pPr>
        <w:pStyle w:val="3"/>
      </w:pPr>
      <w:bookmarkStart w:id="30" w:name="_Toc134144016"/>
      <w:r w:rsidRPr="00DD4A33">
        <w:t xml:space="preserve">Порядок выполнения </w:t>
      </w:r>
      <w:r w:rsidR="006D2B1E" w:rsidRPr="00DD4A33">
        <w:t>проектн</w:t>
      </w:r>
      <w:r w:rsidR="006D2B1E">
        <w:t>ой</w:t>
      </w:r>
      <w:r w:rsidR="006D2B1E" w:rsidRPr="00DD4A33">
        <w:t xml:space="preserve"> </w:t>
      </w:r>
      <w:r w:rsidRPr="00DD4A33">
        <w:t>процедуры</w:t>
      </w:r>
      <w:bookmarkEnd w:id="30"/>
    </w:p>
    <w:p w:rsidR="00B07D0F" w:rsidRDefault="00B07D0F" w:rsidP="00B07D0F">
      <w:pPr>
        <w:pStyle w:val="34b"/>
        <w:rPr>
          <w:lang w:eastAsia="ru-RU"/>
        </w:rPr>
      </w:pPr>
    </w:p>
    <w:p w:rsidR="00B07D0F" w:rsidRDefault="00B07D0F" w:rsidP="00B07D0F">
      <w:pPr>
        <w:pStyle w:val="3"/>
      </w:pPr>
      <w:bookmarkStart w:id="31" w:name="_Toc134144017"/>
      <w:r w:rsidRPr="00DD4A33">
        <w:lastRenderedPageBreak/>
        <w:t>Состав и форм</w:t>
      </w:r>
      <w:r>
        <w:t>а</w:t>
      </w:r>
      <w:r w:rsidRPr="00DD4A33">
        <w:t xml:space="preserve"> выходных соо</w:t>
      </w:r>
      <w:r>
        <w:t>бщений</w:t>
      </w:r>
      <w:bookmarkEnd w:id="31"/>
    </w:p>
    <w:p w:rsidR="00B07D0F" w:rsidRDefault="00B07D0F" w:rsidP="00B07D0F">
      <w:pPr>
        <w:pStyle w:val="34b"/>
        <w:rPr>
          <w:lang w:eastAsia="ru-RU"/>
        </w:rPr>
      </w:pPr>
    </w:p>
    <w:p w:rsidR="00B07D0F" w:rsidRPr="00B07D0F" w:rsidRDefault="00B07D0F" w:rsidP="006D2B1E">
      <w:pPr>
        <w:pStyle w:val="34fffa"/>
      </w:pPr>
    </w:p>
    <w:p w:rsidR="00DE53EC" w:rsidRDefault="00DD4A33" w:rsidP="00DE53EC">
      <w:pPr>
        <w:pStyle w:val="1"/>
      </w:pPr>
      <w:bookmarkStart w:id="32" w:name="_Toc134144018"/>
      <w:r w:rsidRPr="00DD4A33">
        <w:lastRenderedPageBreak/>
        <w:t>Оценка результатов</w:t>
      </w:r>
      <w:bookmarkEnd w:id="32"/>
    </w:p>
    <w:p w:rsidR="00DD4A33" w:rsidRPr="00DD4A33" w:rsidRDefault="00B07D0F" w:rsidP="00CF0E32">
      <w:pPr>
        <w:pStyle w:val="34a0"/>
      </w:pPr>
      <w:r>
        <w:t xml:space="preserve">В данном разделе </w:t>
      </w:r>
      <w:r w:rsidR="00DD4A33" w:rsidRPr="00DD4A33">
        <w:t>приводят анализ полученного проектного решения на соответствие заданным критериям.</w:t>
      </w:r>
    </w:p>
    <w:p w:rsidR="000611C2" w:rsidRPr="00DD4A33" w:rsidRDefault="000611C2" w:rsidP="000611C2">
      <w:pPr>
        <w:pStyle w:val="34b"/>
        <w:rPr>
          <w:lang w:eastAsia="ru-RU"/>
        </w:rPr>
      </w:pPr>
    </w:p>
    <w:p w:rsidR="000611C2" w:rsidRPr="00DD4A33" w:rsidRDefault="000611C2" w:rsidP="004A6227">
      <w:pPr>
        <w:pStyle w:val="34b"/>
      </w:pPr>
    </w:p>
    <w:p w:rsidR="004A6227" w:rsidRPr="00DD4A33" w:rsidRDefault="004A6227" w:rsidP="000611C2">
      <w:pPr>
        <w:pStyle w:val="3412"/>
      </w:pPr>
      <w:bookmarkStart w:id="33" w:name="_Toc397971534"/>
      <w:bookmarkStart w:id="34" w:name="_Toc398225599"/>
      <w:bookmarkEnd w:id="33"/>
      <w:bookmarkEnd w:id="34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35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36" w:name="_Toc398225600"/>
      <w:bookmarkStart w:id="37" w:name="_Toc398345749"/>
      <w:bookmarkStart w:id="38" w:name="_Toc134144019"/>
      <w:r w:rsidR="001B7ABD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35"/>
      <w:bookmarkEnd w:id="36"/>
      <w:bookmarkEnd w:id="37"/>
      <w:r w:rsidR="00151B4F">
        <w:instrText>Название приложения</w:instrText>
      </w:r>
      <w:bookmarkEnd w:id="38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39" w:name="_Toc398225601"/>
      <w:bookmarkStart w:id="40" w:name="_Toc398345750"/>
      <w:bookmarkStart w:id="41" w:name="_Toc134144020"/>
      <w:r>
        <w:t>Заголовок 2</w:t>
      </w:r>
      <w:bookmarkEnd w:id="39"/>
      <w:bookmarkEnd w:id="40"/>
      <w:bookmarkEnd w:id="41"/>
    </w:p>
    <w:p w:rsidR="000611C2" w:rsidRDefault="000611C2" w:rsidP="00A5066B">
      <w:pPr>
        <w:pStyle w:val="34b"/>
      </w:pPr>
    </w:p>
    <w:p w:rsidR="00171179" w:rsidRDefault="00171179" w:rsidP="004E40CC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42" w:name="_Toc386572818"/>
      <w:bookmarkStart w:id="43" w:name="_Toc386572947"/>
      <w:bookmarkStart w:id="44" w:name="_Toc390811904"/>
      <w:bookmarkStart w:id="45" w:name="_Toc394586650"/>
      <w:bookmarkStart w:id="46" w:name="_Toc134144021"/>
      <w:r>
        <w:lastRenderedPageBreak/>
        <w:t>Перечень</w:t>
      </w:r>
      <w:r w:rsidR="00147B49">
        <w:t xml:space="preserve"> сокращений</w:t>
      </w:r>
      <w:bookmarkEnd w:id="42"/>
      <w:bookmarkEnd w:id="43"/>
      <w:bookmarkEnd w:id="44"/>
      <w:bookmarkEnd w:id="45"/>
      <w:bookmarkEnd w:id="46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47" w:name="_Toc134144022"/>
      <w:r>
        <w:lastRenderedPageBreak/>
        <w:t>Перечень терминов</w:t>
      </w:r>
      <w:bookmarkEnd w:id="47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7F1C31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7F1C31" w:rsidRPr="00A86232" w:rsidRDefault="007F1C31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7F1C31" w:rsidRPr="005F1B2E" w:rsidRDefault="007F1C31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7F1C31" w:rsidRPr="005F1B2E" w:rsidRDefault="007F1C31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7F1C31" w:rsidRPr="005F1B2E" w:rsidRDefault="007F1C31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7F1C31" w:rsidRPr="005F1B2E" w:rsidRDefault="007F1C31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7F1C31" w:rsidRPr="005F1B2E" w:rsidRDefault="007F1C31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7F1C31" w:rsidRPr="005F1B2E" w:rsidRDefault="007F1C31" w:rsidP="006877E2">
            <w:pPr>
              <w:pStyle w:val="34ff8"/>
            </w:pPr>
            <w:r w:rsidRPr="005F1B2E">
              <w:t>Дата</w:t>
            </w:r>
          </w:p>
        </w:tc>
      </w:tr>
      <w:tr w:rsidR="007F1C31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7F1C31" w:rsidRPr="005F1B2E" w:rsidRDefault="007F1C31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7F1C31" w:rsidRPr="005F1B2E" w:rsidRDefault="007F1C31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7F1C31" w:rsidRPr="005F1B2E" w:rsidRDefault="007F1C31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7F1C31" w:rsidRPr="005F1B2E" w:rsidRDefault="007F1C31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7F1C31" w:rsidRPr="005F1B2E" w:rsidRDefault="007F1C31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7F1C31" w:rsidRPr="005F1B2E" w:rsidRDefault="007F1C31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7F1C31" w:rsidRPr="005F1B2E" w:rsidRDefault="007F1C31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7F1C31" w:rsidRPr="005F1B2E" w:rsidRDefault="007F1C31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7F1C31" w:rsidRPr="005F1B2E" w:rsidRDefault="007F1C31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7F1C31" w:rsidRPr="005F1B2E" w:rsidRDefault="007F1C31" w:rsidP="006877E2">
            <w:pPr>
              <w:pStyle w:val="34ff8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  <w:tr w:rsidR="007F1C31" w:rsidTr="00D829FC">
        <w:trPr>
          <w:trHeight w:val="454"/>
        </w:trPr>
        <w:tc>
          <w:tcPr>
            <w:tcW w:w="518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F1C31" w:rsidRDefault="007F1C31" w:rsidP="00D829F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F1C31" w:rsidRDefault="007F1C31" w:rsidP="00D829FC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4D189A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01EA" w:rsidRDefault="003801EA" w:rsidP="00AD0715">
      <w:r>
        <w:separator/>
      </w:r>
    </w:p>
    <w:p w:rsidR="003801EA" w:rsidRDefault="003801EA" w:rsidP="00AD0715"/>
  </w:endnote>
  <w:endnote w:type="continuationSeparator" w:id="0">
    <w:p w:rsidR="003801EA" w:rsidRDefault="003801EA" w:rsidP="00AD0715">
      <w:r>
        <w:continuationSeparator/>
      </w:r>
    </w:p>
    <w:p w:rsidR="003801EA" w:rsidRDefault="003801EA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01EA" w:rsidRDefault="003801EA" w:rsidP="00AD0715">
      <w:r>
        <w:separator/>
      </w:r>
    </w:p>
    <w:p w:rsidR="003801EA" w:rsidRDefault="003801EA" w:rsidP="00AD0715"/>
  </w:footnote>
  <w:footnote w:type="continuationSeparator" w:id="0">
    <w:p w:rsidR="003801EA" w:rsidRDefault="003801EA" w:rsidP="00AD0715">
      <w:r>
        <w:continuationSeparator/>
      </w:r>
    </w:p>
    <w:p w:rsidR="003801EA" w:rsidRDefault="003801EA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5F94AE2D" wp14:editId="65EAEC1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7D2E3D67" wp14:editId="71F6976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1849A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3F896C6D" wp14:editId="16116CB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162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24190F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1B7ABD">
                                      <w:t>A.B.XXX.И</w:t>
                                    </w:r>
                                    <w:proofErr w:type="gramStart"/>
                                    <w:r w:rsidR="001B7ABD">
                                      <w:t>1</w:t>
                                    </w:r>
                                    <w:proofErr w:type="gramEnd"/>
                                    <w:r w:rsidR="001B7ABD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1439" y="10334562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86B3E" w:rsidRPr="006C5C53" w:rsidRDefault="00886B3E" w:rsidP="00886B3E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86B3E" w:rsidRPr="006C5C53" w:rsidRDefault="00886B3E" w:rsidP="00886B3E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" o:spid="_x0000_s1076" style="position:absolute;left:0;text-align:left;margin-left:22.7pt;margin-top:14.2pt;width:558.45pt;height:826.85pt;z-index:251689984;mso-position-horizontal-relative:page;mso-position-vertical-relative:page;mso-width-relative:margin;mso-height-relative:margin" coordsize="70920,105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24190F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1B7ABD">
                                <w:t>A.B.XXX.И</w:t>
                              </w:r>
                              <w:proofErr w:type="gramStart"/>
                              <w:r w:rsidR="001B7ABD">
                                <w:t>1</w:t>
                              </w:r>
                              <w:proofErr w:type="gramEnd"/>
                              <w:r w:rsidR="001B7ABD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14;top:103345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886B3E" w:rsidRPr="006C5C53" w:rsidRDefault="00886B3E" w:rsidP="00886B3E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886B3E" w:rsidRPr="006C5C53" w:rsidRDefault="00886B3E" w:rsidP="00886B3E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1849A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6A3C5D35" wp14:editId="28D0A7B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162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9F673E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1B7ABD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4190F" w:rsidRPr="0024190F">
                                    <w:rPr>
                                      <w:noProof/>
                                    </w:rPr>
                                    <w:instrText>14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4190F">
                                    <w:rPr>
                                      <w:noProof/>
                                    </w:rPr>
                                    <w:t>14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4190F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1B7ABD">
                                    <w:t>A.B.XXX.И</w:t>
                                  </w:r>
                                  <w:proofErr w:type="gramStart"/>
                                  <w:r w:rsidR="001B7ABD">
                                    <w:t>1</w:t>
                                  </w:r>
                                  <w:proofErr w:type="gramEnd"/>
                                  <w:r w:rsidR="001B7ABD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9F673E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1B7ABD">
                                      <w:t>Полное название системы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:rsidR="008E77B3" w:rsidRPr="008B2A2E" w:rsidRDefault="009F673E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1B7ABD">
                                      <w:t>Методика (технология) автоматизированного проектирования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1439" y="10334562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86B3E" w:rsidRPr="006C5C53" w:rsidRDefault="00886B3E" w:rsidP="00886B3E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86B3E" w:rsidRPr="006C5C53" w:rsidRDefault="00886B3E" w:rsidP="00886B3E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" o:spid="_x0000_s1137" style="position:absolute;left:0;text-align:left;margin-left:22.7pt;margin-top:14.2pt;width:558.45pt;height:826.85pt;z-index:251687936;mso-position-horizontal-relative:page;mso-position-vertical-relative:page;mso-width-relative:margin;mso-height-relative:margin" coordsize="70920,105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9F673E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1B7ABD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4190F" w:rsidRPr="0024190F">
                              <w:rPr>
                                <w:noProof/>
                              </w:rPr>
                              <w:instrText>14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4190F">
                              <w:rPr>
                                <w:noProof/>
                              </w:rPr>
                              <w:t>14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4190F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1B7ABD">
                              <w:t>A.B.XXX.И</w:t>
                            </w:r>
                            <w:proofErr w:type="gramStart"/>
                            <w:r w:rsidR="001B7ABD">
                              <w:t>1</w:t>
                            </w:r>
                            <w:proofErr w:type="gramEnd"/>
                            <w:r w:rsidR="001B7ABD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9F673E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1B7ABD">
                                <w:t>Полное название системы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:rsidR="008E77B3" w:rsidRPr="008B2A2E" w:rsidRDefault="009F673E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1B7ABD">
                                <w:t>Методика (технология) автоматизированного проектирования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14;top:103345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7tzsgA&#10;AADcAAAADwAAAGRycy9kb3ducmV2LnhtbESPT2vCQBTE7wW/w/IEL1I3tW2oqauo4J9DQdRSr8/s&#10;axKafRuyq4l++m5B6HGYmd8w42lrSnGh2hWWFTwNIhDEqdUFZwo+D8vHNxDOI2ssLZOCKzmYTjoP&#10;Y0y0bXhHl73PRICwS1BB7n2VSOnSnAy6ga2Ig/dta4M+yDqTusYmwE0ph1EUS4MFh4UcK1rklP7s&#10;z0aBOc8+RvPT2r/2m9UhvsUrPG6/lOp129k7CE+t/w/f2xut4GX0DH9nwhGQk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3u3OyAAAANwAAAAPAAAAAAAAAAAAAAAAAJgCAABk&#10;cnMvZG93bnJldi54bWxQSwUGAAAAAAQABAD1AAAAjQMAAAAA&#10;" filled="f" stroked="f">
                  <v:textbox inset="1pt,.4mm,1pt,1pt">
                    <w:txbxContent>
                      <w:p w:rsidR="00886B3E" w:rsidRPr="006C5C53" w:rsidRDefault="00886B3E" w:rsidP="00886B3E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XrzcgA&#10;AADcAAAADwAAAGRycy9kb3ducmV2LnhtbESPT2vCQBTE70K/w/IKvUjdWDSt0VVU8M+hUKqlvT6z&#10;r0lo9m3Irib66d2C4HGYmd8wk1lrSnGi2hWWFfR7EQji1OqCMwVf+9XzGwjnkTWWlknBmRzMpg+d&#10;CSbaNvxJp53PRICwS1BB7n2VSOnSnAy6nq2Ig/dra4M+yDqTusYmwE0pX6IolgYLDgs5VrTMKf3b&#10;HY0Cc5y/jxaHjR92m/U+vsRr/Pn4VurpsZ2PQXhq/T18a2+1gsHoFf7PhCMgp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5evNyAAAANwAAAAPAAAAAAAAAAAAAAAAAJgCAABk&#10;cnMvZG93bnJldi54bWxQSwUGAAAAAAQABAD1AAAAjQMAAAAA&#10;" filled="f" stroked="f">
                  <v:textbox inset="1pt,.4mm,1pt,1pt">
                    <w:txbxContent>
                      <w:p w:rsidR="00886B3E" w:rsidRPr="006C5C53" w:rsidRDefault="00886B3E" w:rsidP="00886B3E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89A" w:rsidRDefault="004D189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53C57E0B" wp14:editId="5A815B5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162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Pr="00CB1016" w:rsidRDefault="004D189A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Pr="005374BE" w:rsidRDefault="004D189A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24190F">
                                      <w:rPr>
                                        <w:noProof/>
                                        <w:lang w:val="en-US"/>
                                      </w:rPr>
                                      <w:t>14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Default="004D189A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1B7ABD">
                                      <w:t>A.B.XXX.И</w:t>
                                    </w:r>
                                    <w:proofErr w:type="gramStart"/>
                                    <w:r w:rsidR="001B7ABD">
                                      <w:t>1</w:t>
                                    </w:r>
                                    <w:proofErr w:type="gramEnd"/>
                                    <w:r w:rsidR="001B7ABD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Pr="00945CCC" w:rsidRDefault="004D189A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Default="004D189A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Pr="005E4A3B" w:rsidRDefault="004D189A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Pr="000411E6" w:rsidRDefault="004D189A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Pr="005E4A3B" w:rsidRDefault="004D189A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Default="004D189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Default="004D189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Pr="00945CCC" w:rsidRDefault="004D189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Pr="00945CCC" w:rsidRDefault="004D189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Pr="005E4A3B" w:rsidRDefault="004D189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Pr="005E4A3B" w:rsidRDefault="004D189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Pr="000411E6" w:rsidRDefault="004D189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D189A" w:rsidRPr="000411E6" w:rsidRDefault="004D189A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1439" y="10334562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D189A" w:rsidRPr="006C5C53" w:rsidRDefault="004D189A" w:rsidP="00886B3E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D189A" w:rsidRPr="006C5C53" w:rsidRDefault="004D189A" w:rsidP="00886B3E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85pt;z-index:251694080;mso-position-horizontal-relative:page;mso-position-vertical-relative:page;mso-width-relative:margin;mso-height-relative:margin" coordsize="70920,105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D189A" w:rsidRDefault="004D189A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4D189A" w:rsidRDefault="004D189A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4D189A" w:rsidRDefault="004D189A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D189A" w:rsidRDefault="004D189A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4D189A" w:rsidRDefault="004D189A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D189A" w:rsidRDefault="004D189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D189A" w:rsidRDefault="004D189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4D189A" w:rsidRDefault="004D189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D189A" w:rsidRDefault="004D189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D189A" w:rsidRDefault="004D189A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4D189A" w:rsidRPr="00CB1016" w:rsidRDefault="004D189A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4D189A" w:rsidRPr="005374BE" w:rsidRDefault="004D189A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24190F">
                                <w:rPr>
                                  <w:noProof/>
                                  <w:lang w:val="en-US"/>
                                </w:rPr>
                                <w:t>14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4D189A" w:rsidRDefault="004D189A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1B7ABD">
                                <w:t>A.B.XXX.И</w:t>
                              </w:r>
                              <w:proofErr w:type="gramStart"/>
                              <w:r w:rsidR="001B7ABD">
                                <w:t>1</w:t>
                              </w:r>
                              <w:proofErr w:type="gramEnd"/>
                              <w:r w:rsidR="001B7ABD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4D189A" w:rsidRPr="00945CCC" w:rsidRDefault="004D189A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4D189A" w:rsidRDefault="004D189A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4D189A" w:rsidRPr="005E4A3B" w:rsidRDefault="004D189A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4D189A" w:rsidRPr="000411E6" w:rsidRDefault="004D189A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4D189A" w:rsidRPr="005E4A3B" w:rsidRDefault="004D189A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4D189A" w:rsidRDefault="004D189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4D189A" w:rsidRDefault="004D189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4D189A" w:rsidRPr="00945CCC" w:rsidRDefault="004D189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4D189A" w:rsidRPr="00945CCC" w:rsidRDefault="004D189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4D189A" w:rsidRPr="005E4A3B" w:rsidRDefault="004D189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4D189A" w:rsidRPr="005E4A3B" w:rsidRDefault="004D189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4D189A" w:rsidRPr="000411E6" w:rsidRDefault="004D189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4D189A" w:rsidRPr="000411E6" w:rsidRDefault="004D189A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14;top:103345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4D189A" w:rsidRPr="006C5C53" w:rsidRDefault="004D189A" w:rsidP="00886B3E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4D189A" w:rsidRPr="006C5C53" w:rsidRDefault="004D189A" w:rsidP="00886B3E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89A" w:rsidRDefault="004D189A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1FA793DF" wp14:editId="7AE0899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162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D189A" w:rsidRDefault="004D189A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945CCC" w:rsidRDefault="004D189A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Default="004D189A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Default="004D189A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5E4A3B" w:rsidRDefault="004D189A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0411E6" w:rsidRDefault="004D189A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Default="004D189A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Default="004D189A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5E4A3B" w:rsidRDefault="004D189A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931BFC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A32665" w:rsidRDefault="004D189A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5E4A3B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5E4A3B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5E4A3B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5E4A3B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5E4A3B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0411E6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0411E6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0411E6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0411E6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0411E6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79077B" w:rsidRDefault="009F673E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1B7ABD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A32665" w:rsidRDefault="004D189A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CB1016" w:rsidRDefault="004D189A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CB1016" w:rsidRDefault="004D189A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5374BE" w:rsidRDefault="004D189A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B7ABD" w:rsidRPr="001B7ABD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B7ABD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5374BE" w:rsidRDefault="004D189A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Default="004D189A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1B7ABD">
                                    <w:t>A.B.XXX.И</w:t>
                                  </w:r>
                                  <w:proofErr w:type="gramStart"/>
                                  <w:r w:rsidR="001B7ABD">
                                    <w:t>1</w:t>
                                  </w:r>
                                  <w:proofErr w:type="gramEnd"/>
                                  <w:r w:rsidR="001B7ABD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Default="009F673E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1B7ABD">
                                      <w:t>Полное название системы</w:t>
                                    </w:r>
                                  </w:fldSimple>
                                  <w:r w:rsidR="004D189A">
                                    <w:t>.</w:t>
                                  </w:r>
                                </w:p>
                                <w:p w:rsidR="004D189A" w:rsidRPr="00F9048A" w:rsidRDefault="004D189A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1B7ABD">
                                    <w:rPr>
                                      <w:rStyle w:val="34fe"/>
                                    </w:rPr>
                                    <w:t>Методика (технология) автоматизированного проектирования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945CCC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945CCC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5E4A3B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5E4A3B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0411E6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D189A" w:rsidRPr="000411E6" w:rsidRDefault="004D189A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1439" y="10334562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D189A" w:rsidRPr="006C5C53" w:rsidRDefault="004D189A" w:rsidP="00886B3E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D189A" w:rsidRPr="006C5C53" w:rsidRDefault="004D189A" w:rsidP="00886B3E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7" o:spid="_x0000_s1289" style="position:absolute;left:0;text-align:left;margin-left:22.7pt;margin-top:14.2pt;width:558.45pt;height:826.85pt;z-index:251692032;mso-position-horizontal-relative:page;mso-position-vertical-relative:page;mso-width-relative:margin;mso-height-relative:margin" coordsize="70920,105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">
              <v:group id="Группа 8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<v:group id="Группа 9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Группа 10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group id="Группа 11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kmtcEA&#10;AADbAAAADwAAAGRycy9kb3ducmV2LnhtbERP32vCMBB+F/Y/hBv4NpMJuq1rFKfI1DdrYa9Hc7Zl&#10;zaUkmXb//TIQfLuP7+fly8F24kI+tI41PE8UCOLKmZZrDeVp+/QKIkRkg51j0vBLAZaLh1GOmXFX&#10;PtKliLVIIRwy1NDE2GdShqohi2HieuLEnZ23GBP0tTQeryncdnKq1FxabDk1NNjTuqHqu/ixGs6l&#10;2r+cIq0+1v5tdtior/lOfWo9fhxW7yAiDfEuvrl3Js2fwv8v6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pJrXBAAAA2wAAAA8AAAAAAAAAAAAAAAAAmAIAAGRycy9kb3du&#10;cmV2LnhtbFBLBQYAAAAABAAEAPUAAACGAw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<v:group id="Группа 14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K97MAAAADbAAAADwAAAGRycy9kb3ducmV2LnhtbERPS4vCMBC+C/sfwizsTdMVF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JSvezAAAAA2wAAAA8AAAAAAAAAAAAAAAAA&#10;oQIAAGRycy9kb3ducmV2LnhtbFBLBQYAAAAABAAEAPkAAACO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Ajm78AAADbAAAADwAAAGRycy9kb3ducmV2LnhtbERPS4vCMBC+C/sfwizsTdP1UKRrFBEE&#10;xT34Aq9DM23KNpOSZG3990YQvM3H95z5crCtuJEPjWMF35MMBHHpdMO1gst5M56BCBFZY+uYFNwp&#10;wHLxMZpjoV3PR7qdYi1SCIcCFZgYu0LKUBqyGCauI05c5bzFmKCvpfbYp3DbymmW5dJiw6nBYEdr&#10;Q+Xf6d8qkLt9f/Cb6aWqq23nrjvzm/eDUl+fw+oHRKQhvsUv91an+Tk8f0kHyM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oAjm78AAADbAAAADwAAAAAAAAAAAAAAAACh&#10;AgAAZHJzL2Rvd25yZXYueG1sUEsFBgAAAAAEAAQA+QAAAI0DAAAAAA=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yGAMAAAADbAAAADwAAAGRycy9kb3ducmV2LnhtbERPS4vCMBC+L/gfwgh7W1M9qFSjiCAo&#10;uwdf4HVopk2xmZQk2vrvzcLC3ubje85y3dtGPMmH2rGC8SgDQVw4XXOl4HrZfc1BhIissXFMCl4U&#10;YL0afCwx167jEz3PsRIphEOOCkyMbS5lKAxZDCPXEieudN5iTNBXUnvsUrht5CTLptJizanBYEtb&#10;Q8X9/LAK5OG7O/rd5FpW5b51t4P5mXa9Up/DfrMAEamP/+I/916n+T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3MhgDAAAAA2wAAAA8AAAAAAAAAAAAAAAAA&#10;oQIAAGRycy9kb3ducmV2LnhtbFBLBQYAAAAABAAEAPkAAACOAwAAAAA=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<v:group id="Группа 22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bi28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YPQF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G4tv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D189A" w:rsidRDefault="004D189A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BQ8UA&#10;AADbAAAADwAAAGRycy9kb3ducmV2LnhtbESPwWrDMBBE74X+g9hAL6WW44PTOlFCEwi0FAxN/AEb&#10;a2ObWCsjKbH791WhkOMwM2+Y1WYyvbiR851lBfMkBUFcW91xo6A67l9eQfiArLG3TAp+yMNm/fiw&#10;wkLbkb/pdgiNiBD2BSpoQxgKKX3dkkGf2IE4emfrDIYoXSO1wzHCTS+zNM2lwY7jQosD7VqqL4er&#10;UYBleJtf3HbbPF+PZZl/nhaV/lLqaTa9L0EEmsI9/N/+0AqyHP6+xB8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8UFDxQAAANs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4D189A" w:rsidRDefault="004D189A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Jwqs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ODZ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nCq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4D189A" w:rsidRDefault="004D189A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D189A" w:rsidRDefault="004D189A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D189A" w:rsidRDefault="004D189A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lUAMUA&#10;AADbAAAADwAAAGRycy9kb3ducmV2LnhtbESPQWsCMRSE7wX/Q3iCt5pV2yqrUaSgSC+l6sHjY/NM&#10;Fjcvu5t03fbXN4VCj8PMfMOsNr2rREdtKD0rmIwzEMSF1yUbBefT7nEBIkRkjZVnUvBFATbrwcMK&#10;c+3v/EHdMRqRIBxyVGBjrHMpQ2HJYRj7mjh5V986jEm2RuoW7wnuKjnNshfpsOS0YLGmV0vF7fjp&#10;FDS2f3o2zXt1696+zdbuD6E5X5QaDfvtEkSkPv6H/9oHrWA2h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VQAxQAAANs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D189A" w:rsidRDefault="004D189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bAcsEA&#10;AADbAAAADwAAAGRycy9kb3ducmV2LnhtbERPz2vCMBS+C/sfwhO8aep0MqpRZLAhXmTqYcdH80yK&#10;zUvbZLX615vDYMeP7/dq07tKdNSG0rOC6SQDQVx4XbJRcD59jt9BhIissfJMCu4UYLN+Gaww1/7G&#10;39QdoxEphEOOCmyMdS5lKCw5DBNfEyfu4luHMcHWSN3iLYW7Sr5m2UI6LDk1WKzpw1JxPf46BY3t&#10;52+mOVTXbv8wW/u1C835R6nRsN8uQUTq47/4z73TCmZpbPqSfoB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2wHLBAAAA2w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4D189A" w:rsidRDefault="004D189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oaksQA&#10;AADbAAAADwAAAGRycy9kb3ducmV2LnhtbESPQWsCMRSE74X+h/AK3mpWsSKrUaSgiJdS9eDxsXlN&#10;Fjcvu5u4rv76plDwOMzMN8xi1btKdNSG0rOC0TADQVx4XbJRcDpu3mcgQkTWWHkmBXcKsFq+viww&#10;1/7G39QdohEJwiFHBTbGOpcyFJYchqGviZP341uHMcnWSN3iLcFdJcdZNpUOS04LFmv6tFRcDlen&#10;oLH95MM0X9Wl2z/M2m53oTmdlRq89es5iEh9fIb/2zutYDKC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KGpL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D189A" w:rsidRDefault="004D189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D189A" w:rsidRDefault="004D189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D189A" w:rsidRDefault="004D189A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Ofdc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Af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OfdcMAAADbAAAADwAAAAAAAAAAAAAAAACYAgAAZHJzL2Rv&#10;d25yZXYueG1sUEsFBgAAAAAEAAQA9QAAAIgD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group id="Группа 472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KAQccAAADcAAAADwAAAGRycy9kb3ducmV2LnhtbESPQUvDQBSE74X+h+UJXqTdNBEtabel&#10;agXpzVoovT2yL9lg9m3Mrk3qr3cFocdhZr5hluvBNuJMna8dK5hNExDEhdM1VwoOH6+TOQgfkDU2&#10;jknBhTysV+PREnPten6n8z5UIkLY56jAhNDmUvrCkEU/dS1x9ErXWQxRdpXUHfYRbhuZJsmDtFhz&#10;XDDY0rOh4nP/bRVk5Wl795W9zNK0Tnal+emLp2Ol1O3NsFmACDSEa/i//aYV3D9m8HcmHgG5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EoBB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cJVcYAAADcAAAADwAAAGRycy9kb3ducmV2LnhtbESPUWvCQBCE3wv9D8cW+lLqpWLPknpK&#10;EYSCIFQtfd3mtkkwt5fmVo3++l5B8HGYmW+Yyaz3jTpQF+vAFp4GGSjiIriaSwvbzeLxBVQUZIdN&#10;YLJwogiz6e3NBHMXjvxBh7WUKkE45mihEmlzrWNRkcc4CC1x8n5C51GS7ErtOjwmuG/0MMuM9lhz&#10;WqiwpXlFxW699xY+8VzKafn9sNoZI9uvX7Ofj42193f92ysooV6u4Uv73VkYjZ/h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rnCV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oDUM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iC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qA1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qb7M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62QM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am+zGAAAA3AAAAA8AAAAAAAAA&#10;AAAAAAAAoQIAAGRycy9kb3ducmV2LnhtbFBLBQYAAAAABAAEAPkAAACUAwAAAAA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Y+d8cAAADcAAAADwAAAGRycy9kb3ducmV2LnhtbESPT2vCQBTE7wW/w/KE3uqmtQSJriIt&#10;Be1B/Ad6fGafSdrs27C7TdJv7wqFHoeZ+Q0zW/SmFi05X1lW8DxKQBDnVldcKDgePp4mIHxA1lhb&#10;JgW/5GExHzzMMNO24x21+1CICGGfoYIyhCaT0uclGfQj2xBH72qdwRClK6R22EW4qeVLkqTSYMVx&#10;ocSG3krKv/c/RsFmvE3b5fpz1Z/W6SV/313OX51T6nHYL6cgAvXhP/zXXmkFr5Mx3M/EIyD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lj53xwAAANwAAAAPAAAAAAAA&#10;AAAAAAAAAKECAABkcnMvZG93bnJldi54bWxQSwUGAAAAAAQABAD5AAAAlQ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v768UAAADcAAAADwAAAGRycy9kb3ducmV2LnhtbESPQWvCQBSE74X+h+UVvOnGYjXGrJKK&#10;SkEo1IjnR/Y1Cc2+DdnVpP/eLQg9DjPzDZNuBtOIG3WutqxgOolAEBdW11wqOOf7cQzCeWSNjWVS&#10;8EsONuvnpxQTbXv+otvJlyJA2CWooPK+TaR0RUUG3cS2xMH7tp1BH2RXSt1hH+Cmka9RNJcGaw4L&#10;Fba0raj4OV2Ngjfzvjj2+WE5z3YLQ/4yjT+zvVKjlyFbgfA0+P/wo/2hFcziGfydCUdAr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v768UAAADcAAAADwAAAAAAAAAA&#10;AAAAAAChAgAAZHJzL2Rvd25yZXYueG1sUEsFBgAAAAAEAAQA+QAAAJMDAAAAAA=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LNiccAAADcAAAADwAAAGRycy9kb3ducmV2LnhtbESPT2vCQBTE74LfYXkFL6VujG2R1FWs&#10;f6D0VitIb4/sSzY0+zbNrib66buFgsdhZn7DzJe9rcWZWl85VjAZJyCIc6crLhUcPncPMxA+IGus&#10;HZOCC3lYLoaDOWbadfxB530oRYSwz1CBCaHJpPS5IYt+7Bri6BWutRiibEupW+wi3NYyTZJnabHi&#10;uGCwobWh/Ht/sgqmxdf2/me6maRplbwX5trlr8dSqdFdv3oBEagPt/B/+00reJw9wd+ZeAT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hYs2J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DnBcYAAADcAAAADwAAAGRycy9kb3ducmV2LnhtbESPUWvCQBCE3wv9D8cW+lL0opRTUk8R&#10;QRAKhaqlr2tumwRzezG3auyv7xUKfRxm5htmtuh9oy7UxTqwhdEwA0VcBFdzaWG/Ww+moKIgO2wC&#10;k4UbRVjM7+9mmLtw5Xe6bKVUCcIxRwuVSJtrHYuKPMZhaImT9xU6j5JkV2rX4TXBfaPHWWa0x5rT&#10;QoUtrSoqjtuzt/CB36XcXg9Pb0djZP95MufVxFj7+NAvX0AJ9fIf/mtvnIXnqYHfM+kI6Pk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/g5w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xCnsYAAADcAAAADwAAAGRycy9kb3ducmV2LnhtbESPUWvCQBCE34X+h2MLfZF6aZFTUk8p&#10;giAIQq2lr9vcNgnm9tLcqtFf3ysUfBxm5htmtuh9o07UxTqwhadRBoq4CK7m0sL+ffU4BRUF2WET&#10;mCxcKMJifjeYYe7Cmd/otJNSJQjHHC1UIm2udSwq8hhHoSVO3nfoPEqSXaldh+cE941+zjKjPdac&#10;FipsaVlRcdgdvYUPvJZy2XwNtwdjZP/5Y47LibH24b5/fQEl1Mst/N9eOwvj6QT+zqQj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CsQp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xbOcQAAADcAAAADwAAAGRycy9kb3ducmV2LnhtbESPQYvCMBSE78L+h/AW9qapyyK2GkUW&#10;BA9etgrW26N5ttXmpW2idv+9EQSPw8x8w8yXvanFjTpXWVYwHkUgiHOrKy4U7Hfr4RSE88gaa8uk&#10;4J8cLBcfgzkm2t75j26pL0SAsEtQQel9k0jp8pIMupFtiIN3sp1BH2RXSN3hPcBNLb+jaCINVhwW&#10;Smzot6T8kl5NoOwn8To+tNX1PG7T7Ni02W6LSn199qsZCE+9f4df7Y1W8DON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XFs5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DprMYAAADcAAAADwAAAGRycy9kb3ducmV2LnhtbESPUWvCQBCE3wv+h2OFvpR6sZSzRk8p&#10;QqFQKFQtfV1zaxLM7aW5VWN/fa8g9HGYmW+Y+bL3jTpRF+vAFsajDBRxEVzNpYXt5uX+CVQUZIdN&#10;YLJwoQjLxeBmjrkLZ/6g01pKlSAcc7RQibS51rGoyGMchZY4efvQeZQku1K7Ds8J7hv9kGVGe6w5&#10;LVTY0qqi4rA+eguf+FPK5W13934wRrZf3+a4mhhrb4f98wyUUC//4Wv71Vl4nI7h70w6Anr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XQ6a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lx2MYAAADcAAAADwAAAGRycy9kb3ducmV2LnhtbESPUWvCQBCE3wv9D8cW+iJ6qZSrRk8p&#10;glAoFLQWX9fcNgnm9tLcqrG/vlco9HGYmW+Y+bL3jTpTF+vAFh5GGSjiIriaSwu79/VwAioKssMm&#10;MFm4UoTl4vZmjrkLF97QeSulShCOOVqoRNpc61hU5DGOQkucvM/QeZQku1K7Di8J7hs9zjKjPdac&#10;FipsaVVRcdyevIUP/C7l+noYvB2Nkd3+y5xWT8ba+7v+eQZKqJf/8F/7xVl4nBr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o5cd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D189A" w:rsidRPr="00945CCC" w:rsidRDefault="004D189A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D189A" w:rsidRDefault="004D189A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D189A" w:rsidRDefault="004D189A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D189A" w:rsidRPr="005E4A3B" w:rsidRDefault="004D189A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D189A" w:rsidRPr="000411E6" w:rsidRDefault="004D189A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D189A" w:rsidRDefault="004D189A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D189A" w:rsidRDefault="004D189A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D189A" w:rsidRPr="005E4A3B" w:rsidRDefault="004D189A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D189A" w:rsidRPr="00931BFC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D189A" w:rsidRPr="00A32665" w:rsidRDefault="004D189A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D189A" w:rsidRPr="005E4A3B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D189A" w:rsidRPr="005E4A3B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D189A" w:rsidRPr="005E4A3B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D189A" w:rsidRPr="005E4A3B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D189A" w:rsidRPr="005E4A3B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D189A" w:rsidRPr="000411E6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D189A" w:rsidRPr="000411E6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D189A" w:rsidRPr="000411E6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D189A" w:rsidRPr="000411E6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D189A" w:rsidRPr="000411E6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D189A" w:rsidRPr="0079077B" w:rsidRDefault="009F673E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1B7ABD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D189A" w:rsidRPr="00A32665" w:rsidRDefault="004D189A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D189A" w:rsidRPr="00CB1016" w:rsidRDefault="004D189A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D189A" w:rsidRPr="00CB1016" w:rsidRDefault="004D189A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D189A" w:rsidRPr="005374BE" w:rsidRDefault="004D189A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B7ABD" w:rsidRPr="001B7ABD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B7ABD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D189A" w:rsidRPr="005374BE" w:rsidRDefault="004D189A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D189A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D189A" w:rsidRDefault="004D189A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1B7ABD">
                              <w:t>A.B.XXX.И</w:t>
                            </w:r>
                            <w:proofErr w:type="gramStart"/>
                            <w:r w:rsidR="001B7ABD">
                              <w:t>1</w:t>
                            </w:r>
                            <w:proofErr w:type="gramEnd"/>
                            <w:r w:rsidR="001B7ABD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D189A" w:rsidRDefault="009F673E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1B7ABD">
                                <w:t>Полное название системы</w:t>
                              </w:r>
                            </w:fldSimple>
                            <w:r w:rsidR="004D189A">
                              <w:t>.</w:t>
                            </w:r>
                          </w:p>
                          <w:p w:rsidR="004D189A" w:rsidRPr="00F9048A" w:rsidRDefault="004D189A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1B7ABD">
                              <w:rPr>
                                <w:rStyle w:val="34fe"/>
                              </w:rPr>
                              <w:t>Методика (технология) автоматизированного проектирования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D189A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D189A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D189A" w:rsidRPr="00945CCC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D189A" w:rsidRPr="00945CCC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D189A" w:rsidRPr="005E4A3B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D189A" w:rsidRPr="005E4A3B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D189A" w:rsidRPr="000411E6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D189A" w:rsidRPr="000411E6" w:rsidRDefault="004D189A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14;top:103345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D189A" w:rsidRPr="006C5C53" w:rsidRDefault="004D189A" w:rsidP="00886B3E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D189A" w:rsidRPr="006C5C53" w:rsidRDefault="004D189A" w:rsidP="00886B3E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1E64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B42"/>
    <w:rsid w:val="00051DAF"/>
    <w:rsid w:val="00052358"/>
    <w:rsid w:val="0005289F"/>
    <w:rsid w:val="00054E76"/>
    <w:rsid w:val="00055FCC"/>
    <w:rsid w:val="000567EF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771A0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BB4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3DD4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3FC1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9AB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B7ABD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51E9"/>
    <w:rsid w:val="00237982"/>
    <w:rsid w:val="002408FE"/>
    <w:rsid w:val="00240E43"/>
    <w:rsid w:val="002418BE"/>
    <w:rsid w:val="0024190F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0165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2B5"/>
    <w:rsid w:val="002973C6"/>
    <w:rsid w:val="00297B12"/>
    <w:rsid w:val="00297CA6"/>
    <w:rsid w:val="00297E64"/>
    <w:rsid w:val="002A2C82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1EA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54B8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6BCA"/>
    <w:rsid w:val="004773C2"/>
    <w:rsid w:val="0047773D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25F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189A"/>
    <w:rsid w:val="004D2763"/>
    <w:rsid w:val="004D45E9"/>
    <w:rsid w:val="004D608E"/>
    <w:rsid w:val="004E23EC"/>
    <w:rsid w:val="004E2867"/>
    <w:rsid w:val="004E388F"/>
    <w:rsid w:val="004E40CC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695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B9B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5C7F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2109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2B1E"/>
    <w:rsid w:val="006D46C6"/>
    <w:rsid w:val="006D4748"/>
    <w:rsid w:val="006D583B"/>
    <w:rsid w:val="006D621D"/>
    <w:rsid w:val="006D656A"/>
    <w:rsid w:val="006D6D65"/>
    <w:rsid w:val="006D760C"/>
    <w:rsid w:val="006D7CA1"/>
    <w:rsid w:val="006D7D76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16BFA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14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231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1C31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844"/>
    <w:rsid w:val="00864CDE"/>
    <w:rsid w:val="0086562B"/>
    <w:rsid w:val="00865773"/>
    <w:rsid w:val="0086588A"/>
    <w:rsid w:val="0086688C"/>
    <w:rsid w:val="00867653"/>
    <w:rsid w:val="00870127"/>
    <w:rsid w:val="00870550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6B3E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6EC"/>
    <w:rsid w:val="008A7A55"/>
    <w:rsid w:val="008B0C5B"/>
    <w:rsid w:val="008B1A97"/>
    <w:rsid w:val="008B1E86"/>
    <w:rsid w:val="008B2735"/>
    <w:rsid w:val="008B2A2E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1B7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73E"/>
    <w:rsid w:val="009F6AFE"/>
    <w:rsid w:val="009F7187"/>
    <w:rsid w:val="009F75DF"/>
    <w:rsid w:val="00A007CB"/>
    <w:rsid w:val="00A0097F"/>
    <w:rsid w:val="00A00DF2"/>
    <w:rsid w:val="00A01431"/>
    <w:rsid w:val="00A01D51"/>
    <w:rsid w:val="00A02494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5CE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07D0F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02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0E32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6A84"/>
    <w:rsid w:val="00D07338"/>
    <w:rsid w:val="00D075C5"/>
    <w:rsid w:val="00D07A80"/>
    <w:rsid w:val="00D10284"/>
    <w:rsid w:val="00D13AC2"/>
    <w:rsid w:val="00D15101"/>
    <w:rsid w:val="00D15D1D"/>
    <w:rsid w:val="00D173DC"/>
    <w:rsid w:val="00D21E98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552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29FC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6E93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3F1D"/>
    <w:rsid w:val="00DD4259"/>
    <w:rsid w:val="00DD4A33"/>
    <w:rsid w:val="00DD5E6A"/>
    <w:rsid w:val="00DD6162"/>
    <w:rsid w:val="00DD6F3F"/>
    <w:rsid w:val="00DD7891"/>
    <w:rsid w:val="00DE2580"/>
    <w:rsid w:val="00DE2873"/>
    <w:rsid w:val="00DE3316"/>
    <w:rsid w:val="00DE3CA0"/>
    <w:rsid w:val="00DE53EC"/>
    <w:rsid w:val="00DE631A"/>
    <w:rsid w:val="00DE651F"/>
    <w:rsid w:val="00DF15B5"/>
    <w:rsid w:val="00DF43A2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C0E"/>
    <w:rsid w:val="00F07DDB"/>
    <w:rsid w:val="00F13636"/>
    <w:rsid w:val="00F161E5"/>
    <w:rsid w:val="00F16AC9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A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24190F"/>
    <w:rPr>
      <w:sz w:val="24"/>
    </w:rPr>
  </w:style>
  <w:style w:type="paragraph" w:styleId="1">
    <w:name w:val="heading 1"/>
    <w:next w:val="34b"/>
    <w:link w:val="10"/>
    <w:qFormat/>
    <w:rsid w:val="0024190F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24190F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24190F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24190F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24190F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24190F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24190F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24190F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24190F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24190F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24190F"/>
  </w:style>
  <w:style w:type="character" w:customStyle="1" w:styleId="34c">
    <w:name w:val="34_Знак_Сообщение_системы"/>
    <w:rsid w:val="0024190F"/>
    <w:rPr>
      <w:rFonts w:ascii="Calibri" w:hAnsi="Calibri"/>
    </w:rPr>
  </w:style>
  <w:style w:type="paragraph" w:customStyle="1" w:styleId="34b">
    <w:name w:val="34_Абзац_Обычный"/>
    <w:link w:val="34d"/>
    <w:qFormat/>
    <w:rsid w:val="0024190F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24190F"/>
    <w:rPr>
      <w:sz w:val="24"/>
      <w:lang w:eastAsia="x-none"/>
    </w:rPr>
  </w:style>
  <w:style w:type="character" w:customStyle="1" w:styleId="10">
    <w:name w:val="Заголовок 1 Знак"/>
    <w:link w:val="1"/>
    <w:rsid w:val="0024190F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24190F"/>
    <w:rPr>
      <w:b/>
      <w:sz w:val="32"/>
    </w:rPr>
  </w:style>
  <w:style w:type="character" w:customStyle="1" w:styleId="30">
    <w:name w:val="Заголовок 3 Знак"/>
    <w:link w:val="3"/>
    <w:rsid w:val="0024190F"/>
    <w:rPr>
      <w:b/>
      <w:bCs/>
      <w:sz w:val="28"/>
    </w:rPr>
  </w:style>
  <w:style w:type="character" w:customStyle="1" w:styleId="40">
    <w:name w:val="Заголовок 4 Знак"/>
    <w:link w:val="4"/>
    <w:rsid w:val="0024190F"/>
    <w:rPr>
      <w:b/>
      <w:sz w:val="24"/>
    </w:rPr>
  </w:style>
  <w:style w:type="character" w:customStyle="1" w:styleId="50">
    <w:name w:val="Заголовок 5 Знак"/>
    <w:link w:val="5"/>
    <w:rsid w:val="0024190F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24190F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24190F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24190F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24190F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24190F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24190F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24190F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24190F"/>
    <w:rPr>
      <w:u w:val="single"/>
    </w:rPr>
  </w:style>
  <w:style w:type="paragraph" w:customStyle="1" w:styleId="349">
    <w:name w:val="34_Список_Библиография"/>
    <w:basedOn w:val="34b"/>
    <w:rsid w:val="0024190F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B2A2E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24190F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24190F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24190F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24190F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24190F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B2A2E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24190F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B2A2E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24190F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24190F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24190F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24190F"/>
    <w:rPr>
      <w:b w:val="0"/>
      <w:i/>
    </w:rPr>
  </w:style>
  <w:style w:type="character" w:customStyle="1" w:styleId="34fc">
    <w:name w:val="34_Знак_Название_файла"/>
    <w:qFormat/>
    <w:rsid w:val="0024190F"/>
    <w:rPr>
      <w:rFonts w:ascii="Calibri" w:hAnsi="Calibri"/>
    </w:rPr>
  </w:style>
  <w:style w:type="character" w:customStyle="1" w:styleId="34fd">
    <w:name w:val="34_Знак_Термин"/>
    <w:rsid w:val="0024190F"/>
    <w:rPr>
      <w:i/>
    </w:rPr>
  </w:style>
  <w:style w:type="character" w:customStyle="1" w:styleId="34fe">
    <w:name w:val="34_Знак_Полужирный"/>
    <w:rsid w:val="0024190F"/>
    <w:rPr>
      <w:b/>
    </w:rPr>
  </w:style>
  <w:style w:type="character" w:customStyle="1" w:styleId="34ff">
    <w:name w:val="34_Знак_Верхний_индекс"/>
    <w:rsid w:val="0024190F"/>
    <w:rPr>
      <w:vertAlign w:val="superscript"/>
    </w:rPr>
  </w:style>
  <w:style w:type="character" w:customStyle="1" w:styleId="3424">
    <w:name w:val="34_Список_Марк_2 Знак"/>
    <w:link w:val="3423"/>
    <w:rsid w:val="00870550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24190F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24190F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24190F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24190F"/>
    <w:pPr>
      <w:numPr>
        <w:numId w:val="31"/>
      </w:numPr>
    </w:pPr>
  </w:style>
  <w:style w:type="character" w:customStyle="1" w:styleId="3419">
    <w:name w:val="34_Список_Марк_1 Знак"/>
    <w:link w:val="3413"/>
    <w:rsid w:val="008B2A2E"/>
    <w:rPr>
      <w:sz w:val="24"/>
      <w:lang w:eastAsia="x-none"/>
    </w:rPr>
  </w:style>
  <w:style w:type="paragraph" w:styleId="a4">
    <w:name w:val="footnote text"/>
    <w:basedOn w:val="34b"/>
    <w:link w:val="a5"/>
    <w:rsid w:val="0024190F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24190F"/>
    <w:pPr>
      <w:numPr>
        <w:numId w:val="30"/>
      </w:numPr>
    </w:pPr>
  </w:style>
  <w:style w:type="character" w:customStyle="1" w:styleId="341a">
    <w:name w:val="34_Список_Нум_1 Знак"/>
    <w:link w:val="341"/>
    <w:rsid w:val="008B2A2E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24190F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8B2A2E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24190F"/>
    <w:pPr>
      <w:keepNext/>
    </w:pPr>
  </w:style>
  <w:style w:type="paragraph" w:customStyle="1" w:styleId="34f1">
    <w:name w:val="34_Рамка_Основной"/>
    <w:basedOn w:val="34b"/>
    <w:link w:val="34f0"/>
    <w:rsid w:val="0024190F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24190F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24190F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24190F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24190F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24190F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24190F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24190F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24190F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24190F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24190F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24190F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24190F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24190F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24190F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8B2A2E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24190F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24190F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24190F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24190F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24190F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24190F"/>
    <w:rPr>
      <w:sz w:val="18"/>
      <w:lang w:eastAsia="x-none"/>
    </w:rPr>
  </w:style>
  <w:style w:type="paragraph" w:customStyle="1" w:styleId="34fff1">
    <w:name w:val="34_Листинг"/>
    <w:basedOn w:val="34b"/>
    <w:rsid w:val="0024190F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24190F"/>
    <w:rPr>
      <w:b/>
    </w:rPr>
  </w:style>
  <w:style w:type="paragraph" w:customStyle="1" w:styleId="3440">
    <w:name w:val="34_Заголовок_4_Приложение"/>
    <w:basedOn w:val="4"/>
    <w:next w:val="34b"/>
    <w:rsid w:val="0024190F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24190F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24190F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24190F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24190F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24190F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24190F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24190F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24190F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24190F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24190F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24190F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24190F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24190F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24190F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24190F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24190F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24190F"/>
  </w:style>
  <w:style w:type="paragraph" w:customStyle="1" w:styleId="34fffb">
    <w:name w:val="34_Пример_Заголовок"/>
    <w:basedOn w:val="34f8"/>
    <w:next w:val="34f8"/>
    <w:rsid w:val="0024190F"/>
    <w:pPr>
      <w:keepNext/>
      <w:spacing w:after="120"/>
    </w:pPr>
    <w:rPr>
      <w:b/>
      <w:lang w:eastAsia="ru-RU"/>
    </w:rPr>
  </w:style>
  <w:style w:type="character" w:styleId="a7">
    <w:name w:val="FollowedHyperlink"/>
    <w:rsid w:val="0024190F"/>
    <w:rPr>
      <w:color w:val="auto"/>
    </w:rPr>
  </w:style>
  <w:style w:type="character" w:customStyle="1" w:styleId="34fffc">
    <w:name w:val="34_Знак_Нижний_индекс"/>
    <w:rsid w:val="0024190F"/>
    <w:rPr>
      <w:vertAlign w:val="subscript"/>
    </w:rPr>
  </w:style>
  <w:style w:type="character" w:styleId="a8">
    <w:name w:val="footnote reference"/>
    <w:basedOn w:val="a1"/>
    <w:semiHidden/>
    <w:rsid w:val="0024190F"/>
    <w:rPr>
      <w:vertAlign w:val="superscript"/>
    </w:rPr>
  </w:style>
  <w:style w:type="paragraph" w:styleId="a9">
    <w:name w:val="header"/>
    <w:basedOn w:val="34b"/>
    <w:link w:val="aa"/>
    <w:rsid w:val="0024190F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24190F"/>
    <w:rPr>
      <w:lang w:eastAsia="x-none"/>
    </w:rPr>
  </w:style>
  <w:style w:type="paragraph" w:styleId="ab">
    <w:name w:val="footer"/>
    <w:basedOn w:val="34b"/>
    <w:link w:val="ac"/>
    <w:rsid w:val="0024190F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24190F"/>
    <w:rPr>
      <w:lang w:eastAsia="x-none"/>
    </w:rPr>
  </w:style>
  <w:style w:type="numbering" w:customStyle="1" w:styleId="a">
    <w:name w:val="Приложение"/>
    <w:uiPriority w:val="99"/>
    <w:rsid w:val="0024190F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24190F"/>
    <w:pPr>
      <w:keepNext/>
    </w:pPr>
  </w:style>
  <w:style w:type="character" w:customStyle="1" w:styleId="3434">
    <w:name w:val="34_Список_Марк_3 Знак"/>
    <w:basedOn w:val="34d"/>
    <w:link w:val="3432"/>
    <w:rsid w:val="00870550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24190F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24190F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B2A2E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B2A2E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B2A2E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24190F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24190F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24190F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8B2A2E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24190F"/>
    <w:pPr>
      <w:keepNext/>
    </w:pPr>
  </w:style>
  <w:style w:type="character" w:customStyle="1" w:styleId="34ffff0">
    <w:name w:val="34_Процедура_Подшаг Знак"/>
    <w:basedOn w:val="34d"/>
    <w:link w:val="344"/>
    <w:rsid w:val="008B2A2E"/>
    <w:rPr>
      <w:sz w:val="24"/>
      <w:lang w:eastAsia="x-none"/>
    </w:rPr>
  </w:style>
  <w:style w:type="character" w:customStyle="1" w:styleId="34ffff2">
    <w:name w:val="34_Знак_Клавиши"/>
    <w:rsid w:val="0024190F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24190F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24190F"/>
  </w:style>
  <w:style w:type="paragraph" w:styleId="ad">
    <w:name w:val="caption"/>
    <w:basedOn w:val="34b"/>
    <w:next w:val="34b"/>
    <w:rsid w:val="00501695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24190F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24190F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24190F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B2A2E"/>
    <w:rPr>
      <w:sz w:val="24"/>
      <w:lang w:eastAsia="x-none"/>
    </w:rPr>
  </w:style>
  <w:style w:type="character" w:customStyle="1" w:styleId="ae">
    <w:name w:val="Основной текст Знак"/>
    <w:semiHidden/>
    <w:rsid w:val="0024190F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24190F"/>
    <w:rPr>
      <w:rFonts w:ascii="Arial" w:hAnsi="Arial"/>
    </w:rPr>
  </w:style>
  <w:style w:type="character" w:customStyle="1" w:styleId="af0">
    <w:name w:val="Тема примечания Знак"/>
    <w:semiHidden/>
    <w:rsid w:val="0024190F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24190F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24190F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24190F"/>
  </w:style>
  <w:style w:type="character" w:styleId="af3">
    <w:name w:val="annotation reference"/>
    <w:semiHidden/>
    <w:rsid w:val="0024190F"/>
    <w:rPr>
      <w:sz w:val="16"/>
      <w:szCs w:val="16"/>
    </w:rPr>
  </w:style>
  <w:style w:type="character" w:styleId="af4">
    <w:name w:val="page number"/>
    <w:rsid w:val="0024190F"/>
  </w:style>
  <w:style w:type="paragraph" w:styleId="af5">
    <w:name w:val="Body Text"/>
    <w:basedOn w:val="a0"/>
    <w:link w:val="13"/>
    <w:semiHidden/>
    <w:unhideWhenUsed/>
    <w:rsid w:val="0024190F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24190F"/>
    <w:rPr>
      <w:sz w:val="24"/>
    </w:rPr>
  </w:style>
  <w:style w:type="paragraph" w:styleId="af6">
    <w:name w:val="annotation subject"/>
    <w:basedOn w:val="af2"/>
    <w:next w:val="af2"/>
    <w:link w:val="14"/>
    <w:semiHidden/>
    <w:rsid w:val="0024190F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24190F"/>
    <w:rPr>
      <w:b/>
      <w:bCs/>
    </w:rPr>
  </w:style>
  <w:style w:type="paragraph" w:styleId="af7">
    <w:name w:val="Balloon Text"/>
    <w:basedOn w:val="a0"/>
    <w:link w:val="15"/>
    <w:semiHidden/>
    <w:rsid w:val="0024190F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24190F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24190F"/>
  </w:style>
  <w:style w:type="paragraph" w:customStyle="1" w:styleId="34ffff9">
    <w:name w:val="34_ТЛ_Подпись"/>
    <w:basedOn w:val="34f6"/>
    <w:rsid w:val="0024190F"/>
  </w:style>
  <w:style w:type="paragraph" w:customStyle="1" w:styleId="34ffffa">
    <w:name w:val="34_ТЛ_Подпись_скрытый"/>
    <w:basedOn w:val="34ffff9"/>
    <w:rsid w:val="0024190F"/>
    <w:rPr>
      <w:vanish/>
    </w:rPr>
  </w:style>
  <w:style w:type="paragraph" w:customStyle="1" w:styleId="34ffffb">
    <w:name w:val="34_Комментарий_Философта"/>
    <w:basedOn w:val="34b"/>
    <w:rsid w:val="0024190F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24190F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24190F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24190F"/>
    <w:rPr>
      <w:b/>
    </w:rPr>
  </w:style>
  <w:style w:type="paragraph" w:customStyle="1" w:styleId="34ffffe">
    <w:name w:val="34_Таблица_Сноска_Линия"/>
    <w:basedOn w:val="34fff7"/>
    <w:next w:val="34fff7"/>
    <w:rsid w:val="0024190F"/>
    <w:pPr>
      <w:keepNext/>
    </w:pPr>
  </w:style>
  <w:style w:type="paragraph" w:customStyle="1" w:styleId="34fffff">
    <w:name w:val="34_Таблица_Примечание"/>
    <w:basedOn w:val="34fff7"/>
    <w:rsid w:val="0024190F"/>
  </w:style>
  <w:style w:type="character" w:customStyle="1" w:styleId="34fffff0">
    <w:name w:val="34_Знак_Значение"/>
    <w:qFormat/>
    <w:rsid w:val="0024190F"/>
    <w:rPr>
      <w:rFonts w:ascii="Calibri" w:hAnsi="Calibri"/>
    </w:rPr>
  </w:style>
  <w:style w:type="character" w:styleId="af8">
    <w:name w:val="Hyperlink"/>
    <w:uiPriority w:val="99"/>
    <w:rsid w:val="0024190F"/>
    <w:rPr>
      <w:color w:val="0000FF"/>
      <w:u w:val="single"/>
    </w:rPr>
  </w:style>
  <w:style w:type="paragraph" w:customStyle="1" w:styleId="34fffff1">
    <w:name w:val="34_Рисунок_Подпись"/>
    <w:basedOn w:val="34b"/>
    <w:rsid w:val="0024190F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24190F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24190F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24190F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24190F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24190F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24190F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829FC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24190F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24190F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24190F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24190F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24190F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24190F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24190F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24190F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24190F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24190F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24190F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24190F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2419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501695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24190F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24190F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24190F"/>
    <w:pPr>
      <w:jc w:val="center"/>
    </w:pPr>
  </w:style>
  <w:style w:type="paragraph" w:customStyle="1" w:styleId="3411">
    <w:name w:val="34_Таблица_Список_Марк_1_без_отступа"/>
    <w:basedOn w:val="34ff6"/>
    <w:rsid w:val="0024190F"/>
    <w:pPr>
      <w:numPr>
        <w:numId w:val="41"/>
      </w:numPr>
    </w:pPr>
  </w:style>
  <w:style w:type="paragraph" w:customStyle="1" w:styleId="34fffff9">
    <w:name w:val="34_Формула"/>
    <w:basedOn w:val="a0"/>
    <w:rsid w:val="0024190F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24190F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24190F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24190F"/>
    <w:rPr>
      <w:sz w:val="24"/>
    </w:rPr>
  </w:style>
  <w:style w:type="paragraph" w:styleId="1">
    <w:name w:val="heading 1"/>
    <w:next w:val="34b"/>
    <w:link w:val="10"/>
    <w:qFormat/>
    <w:rsid w:val="0024190F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24190F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24190F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24190F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24190F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24190F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24190F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24190F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24190F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24190F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24190F"/>
  </w:style>
  <w:style w:type="character" w:customStyle="1" w:styleId="34c">
    <w:name w:val="34_Знак_Сообщение_системы"/>
    <w:rsid w:val="0024190F"/>
    <w:rPr>
      <w:rFonts w:ascii="Calibri" w:hAnsi="Calibri"/>
    </w:rPr>
  </w:style>
  <w:style w:type="paragraph" w:customStyle="1" w:styleId="34b">
    <w:name w:val="34_Абзац_Обычный"/>
    <w:link w:val="34d"/>
    <w:qFormat/>
    <w:rsid w:val="0024190F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24190F"/>
    <w:rPr>
      <w:sz w:val="24"/>
      <w:lang w:eastAsia="x-none"/>
    </w:rPr>
  </w:style>
  <w:style w:type="character" w:customStyle="1" w:styleId="10">
    <w:name w:val="Заголовок 1 Знак"/>
    <w:link w:val="1"/>
    <w:rsid w:val="0024190F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24190F"/>
    <w:rPr>
      <w:b/>
      <w:sz w:val="32"/>
    </w:rPr>
  </w:style>
  <w:style w:type="character" w:customStyle="1" w:styleId="30">
    <w:name w:val="Заголовок 3 Знак"/>
    <w:link w:val="3"/>
    <w:rsid w:val="0024190F"/>
    <w:rPr>
      <w:b/>
      <w:bCs/>
      <w:sz w:val="28"/>
    </w:rPr>
  </w:style>
  <w:style w:type="character" w:customStyle="1" w:styleId="40">
    <w:name w:val="Заголовок 4 Знак"/>
    <w:link w:val="4"/>
    <w:rsid w:val="0024190F"/>
    <w:rPr>
      <w:b/>
      <w:sz w:val="24"/>
    </w:rPr>
  </w:style>
  <w:style w:type="character" w:customStyle="1" w:styleId="50">
    <w:name w:val="Заголовок 5 Знак"/>
    <w:link w:val="5"/>
    <w:rsid w:val="0024190F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24190F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24190F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24190F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24190F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24190F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24190F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24190F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24190F"/>
    <w:rPr>
      <w:u w:val="single"/>
    </w:rPr>
  </w:style>
  <w:style w:type="paragraph" w:customStyle="1" w:styleId="349">
    <w:name w:val="34_Список_Библиография"/>
    <w:basedOn w:val="34b"/>
    <w:rsid w:val="0024190F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B2A2E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24190F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24190F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24190F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24190F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24190F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B2A2E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24190F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B2A2E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24190F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24190F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24190F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24190F"/>
    <w:rPr>
      <w:b w:val="0"/>
      <w:i/>
    </w:rPr>
  </w:style>
  <w:style w:type="character" w:customStyle="1" w:styleId="34fc">
    <w:name w:val="34_Знак_Название_файла"/>
    <w:qFormat/>
    <w:rsid w:val="0024190F"/>
    <w:rPr>
      <w:rFonts w:ascii="Calibri" w:hAnsi="Calibri"/>
    </w:rPr>
  </w:style>
  <w:style w:type="character" w:customStyle="1" w:styleId="34fd">
    <w:name w:val="34_Знак_Термин"/>
    <w:rsid w:val="0024190F"/>
    <w:rPr>
      <w:i/>
    </w:rPr>
  </w:style>
  <w:style w:type="character" w:customStyle="1" w:styleId="34fe">
    <w:name w:val="34_Знак_Полужирный"/>
    <w:rsid w:val="0024190F"/>
    <w:rPr>
      <w:b/>
    </w:rPr>
  </w:style>
  <w:style w:type="character" w:customStyle="1" w:styleId="34ff">
    <w:name w:val="34_Знак_Верхний_индекс"/>
    <w:rsid w:val="0024190F"/>
    <w:rPr>
      <w:vertAlign w:val="superscript"/>
    </w:rPr>
  </w:style>
  <w:style w:type="character" w:customStyle="1" w:styleId="3424">
    <w:name w:val="34_Список_Марк_2 Знак"/>
    <w:link w:val="3423"/>
    <w:rsid w:val="00870550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24190F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24190F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24190F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24190F"/>
    <w:pPr>
      <w:numPr>
        <w:numId w:val="31"/>
      </w:numPr>
    </w:pPr>
  </w:style>
  <w:style w:type="character" w:customStyle="1" w:styleId="3419">
    <w:name w:val="34_Список_Марк_1 Знак"/>
    <w:link w:val="3413"/>
    <w:rsid w:val="008B2A2E"/>
    <w:rPr>
      <w:sz w:val="24"/>
      <w:lang w:eastAsia="x-none"/>
    </w:rPr>
  </w:style>
  <w:style w:type="paragraph" w:styleId="a4">
    <w:name w:val="footnote text"/>
    <w:basedOn w:val="34b"/>
    <w:link w:val="a5"/>
    <w:rsid w:val="0024190F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24190F"/>
    <w:pPr>
      <w:numPr>
        <w:numId w:val="30"/>
      </w:numPr>
    </w:pPr>
  </w:style>
  <w:style w:type="character" w:customStyle="1" w:styleId="341a">
    <w:name w:val="34_Список_Нум_1 Знак"/>
    <w:link w:val="341"/>
    <w:rsid w:val="008B2A2E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24190F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8B2A2E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24190F"/>
    <w:pPr>
      <w:keepNext/>
    </w:pPr>
  </w:style>
  <w:style w:type="paragraph" w:customStyle="1" w:styleId="34f1">
    <w:name w:val="34_Рамка_Основной"/>
    <w:basedOn w:val="34b"/>
    <w:link w:val="34f0"/>
    <w:rsid w:val="0024190F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24190F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24190F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24190F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24190F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24190F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24190F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24190F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24190F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24190F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24190F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24190F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24190F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24190F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24190F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8B2A2E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24190F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24190F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24190F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24190F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24190F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24190F"/>
    <w:rPr>
      <w:sz w:val="18"/>
      <w:lang w:eastAsia="x-none"/>
    </w:rPr>
  </w:style>
  <w:style w:type="paragraph" w:customStyle="1" w:styleId="34fff1">
    <w:name w:val="34_Листинг"/>
    <w:basedOn w:val="34b"/>
    <w:rsid w:val="0024190F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24190F"/>
    <w:rPr>
      <w:b/>
    </w:rPr>
  </w:style>
  <w:style w:type="paragraph" w:customStyle="1" w:styleId="3440">
    <w:name w:val="34_Заголовок_4_Приложение"/>
    <w:basedOn w:val="4"/>
    <w:next w:val="34b"/>
    <w:rsid w:val="0024190F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24190F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24190F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24190F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24190F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24190F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24190F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24190F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24190F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24190F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24190F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24190F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24190F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24190F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24190F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24190F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24190F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24190F"/>
  </w:style>
  <w:style w:type="paragraph" w:customStyle="1" w:styleId="34fffb">
    <w:name w:val="34_Пример_Заголовок"/>
    <w:basedOn w:val="34f8"/>
    <w:next w:val="34f8"/>
    <w:rsid w:val="0024190F"/>
    <w:pPr>
      <w:keepNext/>
      <w:spacing w:after="120"/>
    </w:pPr>
    <w:rPr>
      <w:b/>
      <w:lang w:eastAsia="ru-RU"/>
    </w:rPr>
  </w:style>
  <w:style w:type="character" w:styleId="a7">
    <w:name w:val="FollowedHyperlink"/>
    <w:rsid w:val="0024190F"/>
    <w:rPr>
      <w:color w:val="auto"/>
    </w:rPr>
  </w:style>
  <w:style w:type="character" w:customStyle="1" w:styleId="34fffc">
    <w:name w:val="34_Знак_Нижний_индекс"/>
    <w:rsid w:val="0024190F"/>
    <w:rPr>
      <w:vertAlign w:val="subscript"/>
    </w:rPr>
  </w:style>
  <w:style w:type="character" w:styleId="a8">
    <w:name w:val="footnote reference"/>
    <w:basedOn w:val="a1"/>
    <w:semiHidden/>
    <w:rsid w:val="0024190F"/>
    <w:rPr>
      <w:vertAlign w:val="superscript"/>
    </w:rPr>
  </w:style>
  <w:style w:type="paragraph" w:styleId="a9">
    <w:name w:val="header"/>
    <w:basedOn w:val="34b"/>
    <w:link w:val="aa"/>
    <w:rsid w:val="0024190F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24190F"/>
    <w:rPr>
      <w:lang w:eastAsia="x-none"/>
    </w:rPr>
  </w:style>
  <w:style w:type="paragraph" w:styleId="ab">
    <w:name w:val="footer"/>
    <w:basedOn w:val="34b"/>
    <w:link w:val="ac"/>
    <w:rsid w:val="0024190F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24190F"/>
    <w:rPr>
      <w:lang w:eastAsia="x-none"/>
    </w:rPr>
  </w:style>
  <w:style w:type="numbering" w:customStyle="1" w:styleId="a">
    <w:name w:val="Приложение"/>
    <w:uiPriority w:val="99"/>
    <w:rsid w:val="0024190F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24190F"/>
    <w:pPr>
      <w:keepNext/>
    </w:pPr>
  </w:style>
  <w:style w:type="character" w:customStyle="1" w:styleId="3434">
    <w:name w:val="34_Список_Марк_3 Знак"/>
    <w:basedOn w:val="34d"/>
    <w:link w:val="3432"/>
    <w:rsid w:val="00870550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24190F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24190F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B2A2E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B2A2E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B2A2E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24190F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24190F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24190F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8B2A2E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24190F"/>
    <w:pPr>
      <w:keepNext/>
    </w:pPr>
  </w:style>
  <w:style w:type="character" w:customStyle="1" w:styleId="34ffff0">
    <w:name w:val="34_Процедура_Подшаг Знак"/>
    <w:basedOn w:val="34d"/>
    <w:link w:val="344"/>
    <w:rsid w:val="008B2A2E"/>
    <w:rPr>
      <w:sz w:val="24"/>
      <w:lang w:eastAsia="x-none"/>
    </w:rPr>
  </w:style>
  <w:style w:type="character" w:customStyle="1" w:styleId="34ffff2">
    <w:name w:val="34_Знак_Клавиши"/>
    <w:rsid w:val="0024190F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24190F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24190F"/>
  </w:style>
  <w:style w:type="paragraph" w:styleId="ad">
    <w:name w:val="caption"/>
    <w:basedOn w:val="34b"/>
    <w:next w:val="34b"/>
    <w:rsid w:val="00501695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24190F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24190F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24190F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B2A2E"/>
    <w:rPr>
      <w:sz w:val="24"/>
      <w:lang w:eastAsia="x-none"/>
    </w:rPr>
  </w:style>
  <w:style w:type="character" w:customStyle="1" w:styleId="ae">
    <w:name w:val="Основной текст Знак"/>
    <w:semiHidden/>
    <w:rsid w:val="0024190F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24190F"/>
    <w:rPr>
      <w:rFonts w:ascii="Arial" w:hAnsi="Arial"/>
    </w:rPr>
  </w:style>
  <w:style w:type="character" w:customStyle="1" w:styleId="af0">
    <w:name w:val="Тема примечания Знак"/>
    <w:semiHidden/>
    <w:rsid w:val="0024190F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24190F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24190F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24190F"/>
  </w:style>
  <w:style w:type="character" w:styleId="af3">
    <w:name w:val="annotation reference"/>
    <w:semiHidden/>
    <w:rsid w:val="0024190F"/>
    <w:rPr>
      <w:sz w:val="16"/>
      <w:szCs w:val="16"/>
    </w:rPr>
  </w:style>
  <w:style w:type="character" w:styleId="af4">
    <w:name w:val="page number"/>
    <w:rsid w:val="0024190F"/>
  </w:style>
  <w:style w:type="paragraph" w:styleId="af5">
    <w:name w:val="Body Text"/>
    <w:basedOn w:val="a0"/>
    <w:link w:val="13"/>
    <w:semiHidden/>
    <w:unhideWhenUsed/>
    <w:rsid w:val="0024190F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24190F"/>
    <w:rPr>
      <w:sz w:val="24"/>
    </w:rPr>
  </w:style>
  <w:style w:type="paragraph" w:styleId="af6">
    <w:name w:val="annotation subject"/>
    <w:basedOn w:val="af2"/>
    <w:next w:val="af2"/>
    <w:link w:val="14"/>
    <w:semiHidden/>
    <w:rsid w:val="0024190F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24190F"/>
    <w:rPr>
      <w:b/>
      <w:bCs/>
    </w:rPr>
  </w:style>
  <w:style w:type="paragraph" w:styleId="af7">
    <w:name w:val="Balloon Text"/>
    <w:basedOn w:val="a0"/>
    <w:link w:val="15"/>
    <w:semiHidden/>
    <w:rsid w:val="0024190F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24190F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24190F"/>
  </w:style>
  <w:style w:type="paragraph" w:customStyle="1" w:styleId="34ffff9">
    <w:name w:val="34_ТЛ_Подпись"/>
    <w:basedOn w:val="34f6"/>
    <w:rsid w:val="0024190F"/>
  </w:style>
  <w:style w:type="paragraph" w:customStyle="1" w:styleId="34ffffa">
    <w:name w:val="34_ТЛ_Подпись_скрытый"/>
    <w:basedOn w:val="34ffff9"/>
    <w:rsid w:val="0024190F"/>
    <w:rPr>
      <w:vanish/>
    </w:rPr>
  </w:style>
  <w:style w:type="paragraph" w:customStyle="1" w:styleId="34ffffb">
    <w:name w:val="34_Комментарий_Философта"/>
    <w:basedOn w:val="34b"/>
    <w:rsid w:val="0024190F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24190F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24190F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24190F"/>
    <w:rPr>
      <w:b/>
    </w:rPr>
  </w:style>
  <w:style w:type="paragraph" w:customStyle="1" w:styleId="34ffffe">
    <w:name w:val="34_Таблица_Сноска_Линия"/>
    <w:basedOn w:val="34fff7"/>
    <w:next w:val="34fff7"/>
    <w:rsid w:val="0024190F"/>
    <w:pPr>
      <w:keepNext/>
    </w:pPr>
  </w:style>
  <w:style w:type="paragraph" w:customStyle="1" w:styleId="34fffff">
    <w:name w:val="34_Таблица_Примечание"/>
    <w:basedOn w:val="34fff7"/>
    <w:rsid w:val="0024190F"/>
  </w:style>
  <w:style w:type="character" w:customStyle="1" w:styleId="34fffff0">
    <w:name w:val="34_Знак_Значение"/>
    <w:qFormat/>
    <w:rsid w:val="0024190F"/>
    <w:rPr>
      <w:rFonts w:ascii="Calibri" w:hAnsi="Calibri"/>
    </w:rPr>
  </w:style>
  <w:style w:type="character" w:styleId="af8">
    <w:name w:val="Hyperlink"/>
    <w:uiPriority w:val="99"/>
    <w:rsid w:val="0024190F"/>
    <w:rPr>
      <w:color w:val="0000FF"/>
      <w:u w:val="single"/>
    </w:rPr>
  </w:style>
  <w:style w:type="paragraph" w:customStyle="1" w:styleId="34fffff1">
    <w:name w:val="34_Рисунок_Подпись"/>
    <w:basedOn w:val="34b"/>
    <w:rsid w:val="0024190F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24190F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24190F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24190F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24190F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24190F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24190F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829FC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24190F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24190F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24190F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24190F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24190F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24190F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24190F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24190F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24190F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24190F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24190F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24190F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2419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501695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24190F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24190F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24190F"/>
    <w:pPr>
      <w:jc w:val="center"/>
    </w:pPr>
  </w:style>
  <w:style w:type="paragraph" w:customStyle="1" w:styleId="3411">
    <w:name w:val="34_Таблица_Список_Марк_1_без_отступа"/>
    <w:basedOn w:val="34ff6"/>
    <w:rsid w:val="0024190F"/>
    <w:pPr>
      <w:numPr>
        <w:numId w:val="41"/>
      </w:numPr>
    </w:pPr>
  </w:style>
  <w:style w:type="paragraph" w:customStyle="1" w:styleId="34fffff9">
    <w:name w:val="34_Формула"/>
    <w:basedOn w:val="a0"/>
    <w:rsid w:val="0024190F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24190F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24190F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16B86-E161-4DDC-B52F-99ED7389D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53</TotalTime>
  <Pages>14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Методика (технология) автоматизированного проектирования</vt:lpstr>
    </vt:vector>
  </TitlesOfParts>
  <Company>Название организации</Company>
  <LinksUpToDate>false</LinksUpToDate>
  <CharactersWithSpaces>7683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(технология) автоматизированного проектирования</dc:title>
  <dc:creator>Oksana</dc:creator>
  <cp:lastModifiedBy>Oksana</cp:lastModifiedBy>
  <cp:revision>39</cp:revision>
  <cp:lastPrinted>2014-09-08T01:50:00Z</cp:lastPrinted>
  <dcterms:created xsi:type="dcterms:W3CDTF">2014-11-12T14:05:00Z</dcterms:created>
  <dcterms:modified xsi:type="dcterms:W3CDTF">2023-05-04T22:52:00Z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A.B.XXX.И1.XX.X-X.X</vt:lpwstr>
  </property>
  <property fmtid="{D5CDD505-2E9C-101B-9397-08002B2CF9AE}" pid="8" name="год_издания">
    <vt:lpwstr>2023</vt:lpwstr>
  </property>
</Properties>
</file>