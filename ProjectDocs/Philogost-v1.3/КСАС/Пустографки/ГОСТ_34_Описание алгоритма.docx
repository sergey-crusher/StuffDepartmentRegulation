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182" w:rsidRDefault="00521182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116B64">
        <w:t>Название организации</w:t>
      </w:r>
      <w:r>
        <w:fldChar w:fldCharType="end"/>
      </w:r>
    </w:p>
    <w:p w:rsidR="00521182" w:rsidRPr="00C816E8" w:rsidRDefault="00521182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521182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521182" w:rsidRPr="00C816E8" w:rsidRDefault="00521182" w:rsidP="00345A40">
            <w:pPr>
              <w:pStyle w:val="34ffff8"/>
            </w:pPr>
            <w:r w:rsidRPr="00C816E8">
              <w:t>УТВЕРЖДЕН</w:t>
            </w:r>
          </w:p>
          <w:p w:rsidR="00521182" w:rsidRPr="00C816E8" w:rsidRDefault="007C060D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116B64">
              <w:t>A.B.XXX.ПБ.XX.X-X.X</w:t>
            </w:r>
            <w:r>
              <w:fldChar w:fldCharType="end"/>
            </w:r>
            <w:r w:rsidR="00521182" w:rsidRPr="00C816E8">
              <w:t>-ЛУ</w:t>
            </w:r>
          </w:p>
          <w:p w:rsidR="00521182" w:rsidRPr="00C816E8" w:rsidRDefault="00521182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521182" w:rsidRPr="00C816E8" w:rsidRDefault="00521182" w:rsidP="00345A40">
            <w:pPr>
              <w:pStyle w:val="34ffff8"/>
            </w:pPr>
            <w:r w:rsidRPr="00C816E8">
              <w:t>УТВЕРЖДАЮ</w:t>
            </w:r>
          </w:p>
        </w:tc>
      </w:tr>
      <w:tr w:rsidR="00521182" w:rsidRPr="00C816E8" w:rsidTr="00345A40">
        <w:trPr>
          <w:trHeight w:val="630"/>
        </w:trPr>
        <w:tc>
          <w:tcPr>
            <w:tcW w:w="5554" w:type="dxa"/>
            <w:vMerge/>
          </w:tcPr>
          <w:p w:rsidR="00521182" w:rsidRPr="00C816E8" w:rsidRDefault="00521182" w:rsidP="00345A40"/>
        </w:tc>
        <w:tc>
          <w:tcPr>
            <w:tcW w:w="4563" w:type="dxa"/>
          </w:tcPr>
          <w:p w:rsidR="00521182" w:rsidRPr="00C816E8" w:rsidRDefault="00521182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521182" w:rsidRPr="00C816E8" w:rsidTr="00345A40">
        <w:trPr>
          <w:trHeight w:val="353"/>
        </w:trPr>
        <w:tc>
          <w:tcPr>
            <w:tcW w:w="5554" w:type="dxa"/>
            <w:vMerge/>
          </w:tcPr>
          <w:p w:rsidR="00521182" w:rsidRPr="00C816E8" w:rsidRDefault="00521182" w:rsidP="00345A40"/>
        </w:tc>
        <w:tc>
          <w:tcPr>
            <w:tcW w:w="4563" w:type="dxa"/>
          </w:tcPr>
          <w:p w:rsidR="00521182" w:rsidRPr="00C816E8" w:rsidRDefault="00521182" w:rsidP="00B617AD">
            <w:pPr>
              <w:pStyle w:val="34ffff9"/>
            </w:pPr>
            <w:r w:rsidRPr="00C816E8">
              <w:t>____________________ И. О. Фамилия</w:t>
            </w:r>
          </w:p>
          <w:p w:rsidR="00521182" w:rsidRPr="00C816E8" w:rsidRDefault="0052118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16B6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21182" w:rsidRPr="00C816E8" w:rsidRDefault="00521182" w:rsidP="00801734">
      <w:pPr>
        <w:pStyle w:val="34f5"/>
      </w:pPr>
    </w:p>
    <w:p w:rsidR="00521182" w:rsidRDefault="00521182" w:rsidP="00801734">
      <w:pPr>
        <w:pStyle w:val="34f5"/>
      </w:pPr>
    </w:p>
    <w:p w:rsidR="00521182" w:rsidRPr="00C816E8" w:rsidRDefault="00521182" w:rsidP="00801734">
      <w:pPr>
        <w:pStyle w:val="34f5"/>
      </w:pPr>
    </w:p>
    <w:p w:rsidR="00521182" w:rsidRDefault="00521182" w:rsidP="00801734">
      <w:pPr>
        <w:pStyle w:val="34f5"/>
        <w:rPr>
          <w:lang w:val="en-US"/>
        </w:rPr>
      </w:pPr>
    </w:p>
    <w:p w:rsidR="004228B9" w:rsidRPr="004228B9" w:rsidRDefault="004228B9" w:rsidP="00801734">
      <w:pPr>
        <w:pStyle w:val="34f5"/>
        <w:rPr>
          <w:lang w:val="en-US"/>
        </w:rPr>
      </w:pPr>
    </w:p>
    <w:p w:rsidR="00521182" w:rsidRPr="00C816E8" w:rsidRDefault="007C060D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116B64">
        <w:t>Полное название системы</w:t>
      </w:r>
      <w:r>
        <w:fldChar w:fldCharType="end"/>
      </w:r>
    </w:p>
    <w:p w:rsidR="00521182" w:rsidRPr="00C816E8" w:rsidRDefault="00521182" w:rsidP="00801734">
      <w:pPr>
        <w:pStyle w:val="34ffc"/>
      </w:pPr>
      <w:r w:rsidRPr="00C816E8">
        <w:t>(</w:t>
      </w:r>
      <w:r w:rsidR="007C060D">
        <w:fldChar w:fldCharType="begin"/>
      </w:r>
      <w:r w:rsidR="007C060D">
        <w:instrText xml:space="preserve"> DOCPROPERTY  краткое_название_системы  \* MERGEFORMAT </w:instrText>
      </w:r>
      <w:r w:rsidR="007C060D">
        <w:fldChar w:fldCharType="separate"/>
      </w:r>
      <w:r w:rsidR="00116B64">
        <w:t>Краткое название системы</w:t>
      </w:r>
      <w:r w:rsidR="007C060D">
        <w:fldChar w:fldCharType="end"/>
      </w:r>
      <w:r w:rsidRPr="00C816E8">
        <w:t>)</w:t>
      </w:r>
    </w:p>
    <w:p w:rsidR="00521182" w:rsidRPr="00C816E8" w:rsidRDefault="007C060D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116B64">
        <w:t>Описание алгоритма</w:t>
      </w:r>
      <w:r>
        <w:fldChar w:fldCharType="end"/>
      </w:r>
    </w:p>
    <w:p w:rsidR="00521182" w:rsidRDefault="00521182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116B64">
        <w:t>A.B.XXX.ПБ.XX.X-X.X</w:t>
      </w:r>
      <w:r w:rsidRPr="00C816E8">
        <w:fldChar w:fldCharType="end"/>
      </w:r>
    </w:p>
    <w:p w:rsidR="00521182" w:rsidRPr="005E08CC" w:rsidRDefault="00521182" w:rsidP="00801734">
      <w:pPr>
        <w:pStyle w:val="34f5"/>
      </w:pPr>
    </w:p>
    <w:p w:rsidR="004228B9" w:rsidRPr="005E08CC" w:rsidRDefault="004228B9" w:rsidP="00801734">
      <w:pPr>
        <w:pStyle w:val="34f5"/>
      </w:pPr>
    </w:p>
    <w:p w:rsidR="00521182" w:rsidRDefault="00521182" w:rsidP="00801734">
      <w:pPr>
        <w:pStyle w:val="34f5"/>
      </w:pPr>
    </w:p>
    <w:p w:rsidR="00521182" w:rsidRDefault="00521182" w:rsidP="00801734">
      <w:pPr>
        <w:pStyle w:val="34f5"/>
      </w:pPr>
    </w:p>
    <w:p w:rsidR="00521182" w:rsidRDefault="00521182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521182" w:rsidRPr="00C816E8" w:rsidTr="00345A40">
        <w:trPr>
          <w:trHeight w:val="404"/>
        </w:trPr>
        <w:tc>
          <w:tcPr>
            <w:tcW w:w="4564" w:type="dxa"/>
            <w:vAlign w:val="center"/>
          </w:tcPr>
          <w:p w:rsidR="00521182" w:rsidRPr="00C816E8" w:rsidRDefault="00521182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521182" w:rsidRPr="00C816E8" w:rsidRDefault="00521182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521182" w:rsidRPr="00C816E8" w:rsidRDefault="00521182" w:rsidP="00345A40">
            <w:pPr>
              <w:pStyle w:val="34ffff9"/>
            </w:pPr>
          </w:p>
        </w:tc>
      </w:tr>
      <w:tr w:rsidR="00521182" w:rsidRPr="00C816E8" w:rsidTr="00345A40">
        <w:trPr>
          <w:trHeight w:val="868"/>
        </w:trPr>
        <w:tc>
          <w:tcPr>
            <w:tcW w:w="4564" w:type="dxa"/>
          </w:tcPr>
          <w:p w:rsidR="00521182" w:rsidRPr="00C816E8" w:rsidRDefault="00521182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21182" w:rsidRPr="00C816E8" w:rsidRDefault="00521182" w:rsidP="00345A40">
            <w:pPr>
              <w:pStyle w:val="34ffff9"/>
            </w:pPr>
          </w:p>
        </w:tc>
        <w:tc>
          <w:tcPr>
            <w:tcW w:w="4563" w:type="dxa"/>
          </w:tcPr>
          <w:p w:rsidR="00521182" w:rsidRPr="00C816E8" w:rsidRDefault="00521182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21182" w:rsidRPr="00C816E8" w:rsidTr="00345A40">
        <w:trPr>
          <w:trHeight w:val="404"/>
        </w:trPr>
        <w:tc>
          <w:tcPr>
            <w:tcW w:w="4564" w:type="dxa"/>
          </w:tcPr>
          <w:p w:rsidR="00521182" w:rsidRPr="00C816E8" w:rsidRDefault="00521182" w:rsidP="00345A40">
            <w:pPr>
              <w:pStyle w:val="34ffff9"/>
            </w:pPr>
            <w:r w:rsidRPr="00C816E8">
              <w:t>____________________ И. О. Фамилия</w:t>
            </w:r>
          </w:p>
          <w:p w:rsidR="00521182" w:rsidRPr="00C816E8" w:rsidRDefault="00521182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16B6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21182" w:rsidRPr="00C816E8" w:rsidRDefault="00521182" w:rsidP="00345A40">
            <w:pPr>
              <w:pStyle w:val="34ffff9"/>
            </w:pPr>
          </w:p>
        </w:tc>
        <w:tc>
          <w:tcPr>
            <w:tcW w:w="4563" w:type="dxa"/>
          </w:tcPr>
          <w:p w:rsidR="00521182" w:rsidRPr="00C816E8" w:rsidRDefault="00521182" w:rsidP="00B617AD">
            <w:pPr>
              <w:pStyle w:val="34ffff9"/>
            </w:pPr>
            <w:r w:rsidRPr="00C816E8">
              <w:t>____________________ И. О. Фамилия</w:t>
            </w:r>
          </w:p>
          <w:p w:rsidR="00521182" w:rsidRPr="00C816E8" w:rsidRDefault="0052118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16B6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521182" w:rsidRPr="00C816E8" w:rsidTr="00345A40">
        <w:trPr>
          <w:trHeight w:val="404"/>
        </w:trPr>
        <w:tc>
          <w:tcPr>
            <w:tcW w:w="4564" w:type="dxa"/>
            <w:vAlign w:val="center"/>
          </w:tcPr>
          <w:p w:rsidR="00521182" w:rsidRPr="00C816E8" w:rsidRDefault="00521182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521182" w:rsidRPr="00C816E8" w:rsidRDefault="00521182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521182" w:rsidRPr="00C816E8" w:rsidRDefault="00521182" w:rsidP="00345A40">
            <w:pPr>
              <w:pStyle w:val="34ffff8"/>
            </w:pPr>
          </w:p>
        </w:tc>
      </w:tr>
      <w:tr w:rsidR="00521182" w:rsidRPr="00C816E8" w:rsidTr="00345A40">
        <w:trPr>
          <w:trHeight w:val="864"/>
        </w:trPr>
        <w:tc>
          <w:tcPr>
            <w:tcW w:w="4564" w:type="dxa"/>
          </w:tcPr>
          <w:p w:rsidR="00521182" w:rsidRPr="00C816E8" w:rsidRDefault="00521182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21182" w:rsidRPr="00C816E8" w:rsidRDefault="00521182" w:rsidP="00345A40">
            <w:pPr>
              <w:pStyle w:val="34ffff9"/>
            </w:pPr>
          </w:p>
        </w:tc>
        <w:tc>
          <w:tcPr>
            <w:tcW w:w="4563" w:type="dxa"/>
          </w:tcPr>
          <w:p w:rsidR="00521182" w:rsidRPr="00C816E8" w:rsidRDefault="00521182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21182" w:rsidRPr="00C816E8" w:rsidTr="00345A40">
        <w:trPr>
          <w:trHeight w:val="643"/>
        </w:trPr>
        <w:tc>
          <w:tcPr>
            <w:tcW w:w="4564" w:type="dxa"/>
          </w:tcPr>
          <w:p w:rsidR="00521182" w:rsidRPr="00C816E8" w:rsidRDefault="00521182" w:rsidP="00B617AD">
            <w:pPr>
              <w:pStyle w:val="34ffff9"/>
            </w:pPr>
            <w:r w:rsidRPr="00C816E8">
              <w:t>____________________ И. О. Фамилия</w:t>
            </w:r>
          </w:p>
          <w:p w:rsidR="00521182" w:rsidRPr="00C816E8" w:rsidRDefault="0052118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16B6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21182" w:rsidRPr="00C816E8" w:rsidRDefault="00521182" w:rsidP="00345A40">
            <w:pPr>
              <w:pStyle w:val="34ffff9"/>
            </w:pPr>
          </w:p>
        </w:tc>
        <w:tc>
          <w:tcPr>
            <w:tcW w:w="4563" w:type="dxa"/>
          </w:tcPr>
          <w:p w:rsidR="00521182" w:rsidRPr="00C816E8" w:rsidRDefault="00521182" w:rsidP="00B617AD">
            <w:pPr>
              <w:pStyle w:val="34ffff9"/>
            </w:pPr>
            <w:r w:rsidRPr="00C816E8">
              <w:t>____________________ И. О. Фамилия</w:t>
            </w:r>
          </w:p>
          <w:p w:rsidR="00521182" w:rsidRPr="00C816E8" w:rsidRDefault="0052118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16B6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21182" w:rsidRPr="00801734" w:rsidRDefault="00521182" w:rsidP="00801734">
      <w:pPr>
        <w:pStyle w:val="34f5"/>
        <w:rPr>
          <w:lang w:val="en-US"/>
        </w:rPr>
      </w:pPr>
    </w:p>
    <w:p w:rsidR="00AC2CA9" w:rsidRPr="00AC2CA9" w:rsidRDefault="00AC2CA9" w:rsidP="00D04A7E">
      <w:pPr>
        <w:pStyle w:val="34f5"/>
      </w:pPr>
    </w:p>
    <w:p w:rsidR="0069117E" w:rsidRDefault="0069117E" w:rsidP="003F38DF">
      <w:pPr>
        <w:pStyle w:val="34b"/>
        <w:sectPr w:rsidR="0069117E" w:rsidSect="00AC2CA9">
          <w:headerReference w:type="default" r:id="rId9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2B206E" w:rsidRDefault="009A4F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449202" w:history="1">
        <w:r w:rsidR="002B206E" w:rsidRPr="00ED4BB2">
          <w:rPr>
            <w:rStyle w:val="af9"/>
          </w:rPr>
          <w:t>1 Назначение и характеристики алгоритма</w:t>
        </w:r>
        <w:r w:rsidR="002B206E">
          <w:rPr>
            <w:webHidden/>
          </w:rPr>
          <w:tab/>
        </w:r>
        <w:r w:rsidR="002B206E">
          <w:rPr>
            <w:webHidden/>
          </w:rPr>
          <w:fldChar w:fldCharType="begin"/>
        </w:r>
        <w:r w:rsidR="002B206E">
          <w:rPr>
            <w:webHidden/>
          </w:rPr>
          <w:instrText xml:space="preserve"> PAGEREF _Toc134449202 \h </w:instrText>
        </w:r>
        <w:r w:rsidR="002B206E">
          <w:rPr>
            <w:webHidden/>
          </w:rPr>
        </w:r>
        <w:r w:rsidR="002B206E">
          <w:rPr>
            <w:webHidden/>
          </w:rPr>
          <w:fldChar w:fldCharType="separate"/>
        </w:r>
        <w:r w:rsidR="002B206E">
          <w:rPr>
            <w:webHidden/>
          </w:rPr>
          <w:t>4</w:t>
        </w:r>
        <w:r w:rsidR="002B206E">
          <w:rPr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03" w:history="1">
        <w:r w:rsidRPr="00ED4BB2">
          <w:rPr>
            <w:rStyle w:val="af9"/>
            <w:noProof/>
          </w:rPr>
          <w:t>1.1 Назначение алгоритма (его части)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04" w:history="1">
        <w:r w:rsidRPr="00ED4BB2">
          <w:rPr>
            <w:rStyle w:val="af9"/>
            <w:noProof/>
          </w:rPr>
          <w:t>1.2 Обозначение документа (документов) «Описание постановки задачи», для решения которой он предназначен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05" w:history="1">
        <w:r w:rsidRPr="00ED4BB2">
          <w:rPr>
            <w:rStyle w:val="af9"/>
            <w:noProof/>
          </w:rPr>
          <w:t>1.3 Обозначение документа «Описание алгоритма», с которым связан данный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 w:rsidRPr="00ED4BB2">
        <w:rPr>
          <w:rStyle w:val="af9"/>
          <w:noProof/>
        </w:rPr>
        <w:fldChar w:fldCharType="begin"/>
      </w:r>
      <w:r w:rsidRPr="00ED4BB2">
        <w:rPr>
          <w:rStyle w:val="af9"/>
          <w:noProof/>
        </w:rPr>
        <w:instrText xml:space="preserve"> </w:instrText>
      </w:r>
      <w:r>
        <w:rPr>
          <w:noProof/>
        </w:rPr>
        <w:instrText>HYPERLINK \l "_Toc134449206"</w:instrText>
      </w:r>
      <w:r w:rsidRPr="00ED4BB2">
        <w:rPr>
          <w:rStyle w:val="af9"/>
          <w:noProof/>
        </w:rPr>
        <w:instrText xml:space="preserve"> </w:instrText>
      </w:r>
      <w:r w:rsidRPr="00ED4BB2">
        <w:rPr>
          <w:rStyle w:val="af9"/>
          <w:noProof/>
        </w:rPr>
      </w:r>
      <w:r w:rsidRPr="00ED4BB2">
        <w:rPr>
          <w:rStyle w:val="af9"/>
          <w:noProof/>
        </w:rPr>
        <w:fldChar w:fldCharType="separate"/>
      </w:r>
      <w:r w:rsidRPr="00ED4BB2">
        <w:rPr>
          <w:rStyle w:val="af9"/>
          <w:noProof/>
        </w:rPr>
        <w:t>1.4 Краткие сведения о процессе (объекте), при управлении которым используют</w:t>
      </w:r>
      <w:r>
        <w:rPr>
          <w:rStyle w:val="af9"/>
          <w:noProof/>
          <w:lang w:val="ru-RU"/>
        </w:rPr>
        <w:br/>
      </w:r>
      <w:bookmarkStart w:id="0" w:name="_GoBack"/>
      <w:bookmarkEnd w:id="0"/>
      <w:r w:rsidRPr="00ED4BB2">
        <w:rPr>
          <w:rStyle w:val="af9"/>
          <w:noProof/>
        </w:rPr>
        <w:t>алгоритм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_Toc134449206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 w:rsidRPr="00ED4BB2">
        <w:rPr>
          <w:rStyle w:val="af9"/>
          <w:noProof/>
        </w:rPr>
        <w:fldChar w:fldCharType="end"/>
      </w:r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07" w:history="1">
        <w:r w:rsidRPr="00ED4BB2">
          <w:rPr>
            <w:rStyle w:val="af9"/>
            <w:noProof/>
          </w:rPr>
          <w:t>1.5 Ограничения на возможность и условия применения алгоритма и характеристики качества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08" w:history="1">
        <w:r w:rsidRPr="00ED4BB2">
          <w:rPr>
            <w:rStyle w:val="af9"/>
            <w:noProof/>
          </w:rPr>
          <w:t>1.6 Общие требования к входным и выходным данным, обеспечивающие информационную совместимость решаемых задач в 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209" w:history="1">
        <w:r w:rsidRPr="00ED4BB2">
          <w:rPr>
            <w:rStyle w:val="af9"/>
          </w:rPr>
          <w:t>2 Используемая информация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10" w:history="1">
        <w:r w:rsidRPr="00ED4BB2">
          <w:rPr>
            <w:rStyle w:val="af9"/>
            <w:noProof/>
          </w:rPr>
          <w:t>2.1 Массивы информации, сформированные из входных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9211" w:history="1">
        <w:r w:rsidRPr="00ED4BB2">
          <w:rPr>
            <w:rStyle w:val="af9"/>
            <w:noProof/>
          </w:rPr>
          <w:t>2.1.1 Перечень массивов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9212" w:history="1">
        <w:r w:rsidRPr="00ED4BB2">
          <w:rPr>
            <w:rStyle w:val="af9"/>
            <w:noProof/>
          </w:rPr>
          <w:t>2.1.2 Наименование массива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13" w:history="1">
        <w:r w:rsidRPr="00ED4BB2">
          <w:rPr>
            <w:rStyle w:val="af9"/>
            <w:noProof/>
          </w:rPr>
          <w:t>2.2 Массивы информации, полученные в результате работы других алгоритмов и сохраняемые для реализации данного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9214" w:history="1">
        <w:r w:rsidRPr="00ED4BB2">
          <w:rPr>
            <w:rStyle w:val="af9"/>
            <w:noProof/>
          </w:rPr>
          <w:t>2.2.1 Перечень массивов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9215" w:history="1">
        <w:r w:rsidRPr="00ED4BB2">
          <w:rPr>
            <w:rStyle w:val="af9"/>
            <w:noProof/>
          </w:rPr>
          <w:t>2.2.2 Наименование массива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216" w:history="1">
        <w:r w:rsidRPr="00ED4BB2">
          <w:rPr>
            <w:rStyle w:val="af9"/>
          </w:rPr>
          <w:t>3 Результаты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17" w:history="1">
        <w:r w:rsidRPr="00ED4BB2">
          <w:rPr>
            <w:rStyle w:val="af9"/>
            <w:noProof/>
          </w:rPr>
          <w:t>3.1 Массивы информации и сигналы, формируемые для</w:t>
        </w:r>
        <w:r w:rsidRPr="00ED4BB2">
          <w:rPr>
            <w:rStyle w:val="af9"/>
            <w:noProof/>
            <w:lang w:val="en-US"/>
          </w:rPr>
          <w:t> </w:t>
        </w:r>
        <w:r w:rsidRPr="00ED4BB2">
          <w:rPr>
            <w:rStyle w:val="af9"/>
            <w:noProof/>
          </w:rPr>
          <w:t>выдачи выходных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9218" w:history="1">
        <w:r w:rsidRPr="00ED4BB2">
          <w:rPr>
            <w:rStyle w:val="af9"/>
            <w:noProof/>
          </w:rPr>
          <w:t>3.1.1 Перечень массивов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9219" w:history="1">
        <w:r w:rsidRPr="00ED4BB2">
          <w:rPr>
            <w:rStyle w:val="af9"/>
            <w:noProof/>
          </w:rPr>
          <w:t>3.1.2 Наименование массива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20" w:history="1">
        <w:r w:rsidRPr="00ED4BB2">
          <w:rPr>
            <w:rStyle w:val="af9"/>
            <w:noProof/>
          </w:rPr>
          <w:t>3.2 Массивы информации, сохраняемой для решения данной и других задач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9221" w:history="1">
        <w:r w:rsidRPr="00ED4BB2">
          <w:rPr>
            <w:rStyle w:val="af9"/>
            <w:noProof/>
          </w:rPr>
          <w:t>3.2.1 Перечень массивов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449222" w:history="1">
        <w:r w:rsidRPr="00ED4BB2">
          <w:rPr>
            <w:rStyle w:val="af9"/>
            <w:noProof/>
          </w:rPr>
          <w:t>3.2.2 Наименование массива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223" w:history="1">
        <w:r w:rsidRPr="00ED4BB2">
          <w:rPr>
            <w:rStyle w:val="af9"/>
          </w:rPr>
          <w:t>4 Математическое описание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_Toc134449223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24" w:history="1">
        <w:r w:rsidRPr="00ED4BB2">
          <w:rPr>
            <w:rStyle w:val="af9"/>
            <w:noProof/>
          </w:rPr>
          <w:t>4.1 Математическая модель или математическое описание процесса (объекта)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25" w:history="1">
        <w:r w:rsidRPr="00ED4BB2">
          <w:rPr>
            <w:rStyle w:val="af9"/>
            <w:noProof/>
          </w:rPr>
          <w:t>4.2 Перечень принятых допущений и оценки соответствия принятой модели реальному процессу (объекту)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26" w:history="1">
        <w:r w:rsidRPr="00ED4BB2">
          <w:rPr>
            <w:rStyle w:val="af9"/>
            <w:noProof/>
          </w:rPr>
          <w:t>4.3 Сведения о результатах научно-исследовательских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227" w:history="1">
        <w:r w:rsidRPr="00ED4BB2">
          <w:rPr>
            <w:rStyle w:val="af9"/>
          </w:rPr>
          <w:t>5 Алгоритм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28" w:history="1">
        <w:r w:rsidRPr="00ED4BB2">
          <w:rPr>
            <w:rStyle w:val="af9"/>
            <w:noProof/>
          </w:rPr>
          <w:t>5.1 Описание логики алгоритма и способа формирования результатов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29" w:history="1">
        <w:r w:rsidRPr="00ED4BB2">
          <w:rPr>
            <w:rStyle w:val="af9"/>
            <w:noProof/>
          </w:rPr>
          <w:t>5.2 Указания о точности вычисления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30" w:history="1">
        <w:r w:rsidRPr="00ED4BB2">
          <w:rPr>
            <w:rStyle w:val="af9"/>
            <w:noProof/>
          </w:rPr>
          <w:t>5.3 Соотношения, необходимые для контроля достоверности вычислений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31" w:history="1">
        <w:r w:rsidRPr="00ED4BB2">
          <w:rPr>
            <w:rStyle w:val="af9"/>
            <w:noProof/>
          </w:rPr>
          <w:t>5.4 Описание связей между частями и операциями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232" w:history="1">
        <w:r w:rsidRPr="00ED4BB2">
          <w:rPr>
            <w:rStyle w:val="af9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B206E" w:rsidRDefault="002B206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9233" w:history="1">
        <w:r w:rsidRPr="00ED4BB2">
          <w:rPr>
            <w:rStyle w:val="af9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B206E" w:rsidRDefault="002B206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234" w:history="1">
        <w:r w:rsidRPr="00ED4BB2">
          <w:rPr>
            <w:rStyle w:val="af9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_Toc134449234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2B206E" w:rsidRDefault="002B206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9235" w:history="1">
        <w:r w:rsidRPr="00ED4BB2">
          <w:rPr>
            <w:rStyle w:val="af9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_Toc134449235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9A4FE3" w:rsidRPr="009A4FE3" w:rsidRDefault="009A4FE3" w:rsidP="009A4FE3">
      <w:pPr>
        <w:pStyle w:val="34b"/>
      </w:pPr>
      <w:r>
        <w:fldChar w:fldCharType="end"/>
      </w:r>
    </w:p>
    <w:p w:rsidR="00D47C08" w:rsidRDefault="00D47C08" w:rsidP="009A4FE3">
      <w:pPr>
        <w:pStyle w:val="34fffa"/>
      </w:pPr>
    </w:p>
    <w:p w:rsidR="0080616D" w:rsidRDefault="0080616D" w:rsidP="009A4FE3">
      <w:pPr>
        <w:pStyle w:val="34fffa"/>
        <w:sectPr w:rsidR="0080616D" w:rsidSect="00D86B2E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A70A81" w:rsidP="00116B64">
      <w:pPr>
        <w:pStyle w:val="1"/>
      </w:pPr>
      <w:bookmarkStart w:id="1" w:name="_Toc134449202"/>
      <w:r>
        <w:lastRenderedPageBreak/>
        <w:t>Назначение и характеристик</w:t>
      </w:r>
      <w:r w:rsidR="00116B64">
        <w:t xml:space="preserve">и </w:t>
      </w:r>
      <w:r w:rsidR="00116B64" w:rsidRPr="00116B64">
        <w:rPr>
          <w:lang w:val="ru-RU"/>
        </w:rPr>
        <w:t>алгоритма</w:t>
      </w:r>
      <w:bookmarkEnd w:id="1"/>
    </w:p>
    <w:p w:rsidR="00A70A81" w:rsidRDefault="007A78F0" w:rsidP="007A78F0">
      <w:pPr>
        <w:pStyle w:val="2"/>
      </w:pPr>
      <w:bookmarkStart w:id="2" w:name="_Toc134449203"/>
      <w:r>
        <w:t>Назначение алгоритма (его части)</w:t>
      </w:r>
      <w:bookmarkEnd w:id="2"/>
    </w:p>
    <w:p w:rsidR="00E503D7" w:rsidRDefault="00E503D7" w:rsidP="00E503D7">
      <w:pPr>
        <w:pStyle w:val="34b"/>
        <w:rPr>
          <w:lang w:eastAsia="ru-RU"/>
        </w:rPr>
      </w:pPr>
    </w:p>
    <w:p w:rsidR="00B55D12" w:rsidRDefault="00B55D12" w:rsidP="00E503D7">
      <w:pPr>
        <w:pStyle w:val="34b"/>
        <w:rPr>
          <w:lang w:eastAsia="ru-RU"/>
        </w:rPr>
      </w:pPr>
    </w:p>
    <w:p w:rsidR="00A70A81" w:rsidRDefault="007A78F0" w:rsidP="007A78F0">
      <w:pPr>
        <w:pStyle w:val="2"/>
      </w:pPr>
      <w:bookmarkStart w:id="3" w:name="_Toc134449204"/>
      <w:r>
        <w:t>О</w:t>
      </w:r>
      <w:r w:rsidR="00A70A81" w:rsidRPr="00A70A81">
        <w:t xml:space="preserve">бозначение документа (документов) </w:t>
      </w:r>
      <w:r>
        <w:t>«</w:t>
      </w:r>
      <w:r w:rsidR="00A70A81" w:rsidRPr="00A70A81">
        <w:t>Описание постановки задачи</w:t>
      </w:r>
      <w:r>
        <w:t>»</w:t>
      </w:r>
      <w:r w:rsidR="00A70A81" w:rsidRPr="00A70A81">
        <w:t xml:space="preserve">, для </w:t>
      </w:r>
      <w:r>
        <w:t>решения которой он предназначен</w:t>
      </w:r>
      <w:bookmarkEnd w:id="3"/>
    </w:p>
    <w:p w:rsidR="00E503D7" w:rsidRDefault="00E503D7" w:rsidP="00E503D7">
      <w:pPr>
        <w:pStyle w:val="34b"/>
        <w:rPr>
          <w:lang w:eastAsia="ru-RU"/>
        </w:rPr>
      </w:pPr>
    </w:p>
    <w:p w:rsidR="00B55D12" w:rsidRDefault="00B55D12" w:rsidP="00E503D7">
      <w:pPr>
        <w:pStyle w:val="34b"/>
        <w:rPr>
          <w:lang w:eastAsia="ru-RU"/>
        </w:rPr>
      </w:pPr>
    </w:p>
    <w:p w:rsidR="00A70A81" w:rsidRDefault="007A78F0" w:rsidP="007A78F0">
      <w:pPr>
        <w:pStyle w:val="2"/>
      </w:pPr>
      <w:bookmarkStart w:id="4" w:name="_Toc134449205"/>
      <w:r>
        <w:t>О</w:t>
      </w:r>
      <w:r w:rsidR="00A70A81" w:rsidRPr="00A70A81">
        <w:t xml:space="preserve">бозначение документа </w:t>
      </w:r>
      <w:r>
        <w:t>«</w:t>
      </w:r>
      <w:r w:rsidR="00A70A81" w:rsidRPr="00A70A81">
        <w:t>Описание алгоритма</w:t>
      </w:r>
      <w:r>
        <w:t>»</w:t>
      </w:r>
      <w:r w:rsidR="00A70A81" w:rsidRPr="00A70A81">
        <w:t>, с</w:t>
      </w:r>
      <w:r w:rsidR="005F6833" w:rsidRPr="005F6833">
        <w:t xml:space="preserve"> </w:t>
      </w:r>
      <w:r w:rsidR="00A70A81" w:rsidRPr="00A70A81">
        <w:t>которым связан данн</w:t>
      </w:r>
      <w:r>
        <w:t>ый алгоритм</w:t>
      </w:r>
      <w:bookmarkEnd w:id="4"/>
    </w:p>
    <w:p w:rsidR="00793F94" w:rsidRPr="00793F94" w:rsidRDefault="00793F94" w:rsidP="00793F94">
      <w:pPr>
        <w:pStyle w:val="34a0"/>
      </w:pPr>
      <w:r>
        <w:t>Раздел добавляется при необходимости.</w:t>
      </w:r>
    </w:p>
    <w:p w:rsidR="00E503D7" w:rsidRDefault="00E503D7" w:rsidP="00E503D7">
      <w:pPr>
        <w:pStyle w:val="34b"/>
        <w:rPr>
          <w:lang w:eastAsia="ru-RU"/>
        </w:rPr>
      </w:pPr>
    </w:p>
    <w:p w:rsidR="00B55D12" w:rsidRDefault="00B55D12" w:rsidP="00E503D7">
      <w:pPr>
        <w:pStyle w:val="34b"/>
        <w:rPr>
          <w:lang w:eastAsia="ru-RU"/>
        </w:rPr>
      </w:pPr>
    </w:p>
    <w:p w:rsidR="00A70A81" w:rsidRDefault="007A78F0" w:rsidP="007A78F0">
      <w:pPr>
        <w:pStyle w:val="2"/>
      </w:pPr>
      <w:bookmarkStart w:id="5" w:name="_Toc134449206"/>
      <w:r>
        <w:t>К</w:t>
      </w:r>
      <w:r w:rsidR="00A70A81" w:rsidRPr="00A70A81">
        <w:t>раткие</w:t>
      </w:r>
      <w:r>
        <w:t xml:space="preserve"> сведения о процессе (объекте)</w:t>
      </w:r>
      <w:r w:rsidR="00793F94" w:rsidRPr="00A70A81">
        <w:t>, при управлении которым используют алгоритм</w:t>
      </w:r>
      <w:bookmarkEnd w:id="5"/>
    </w:p>
    <w:p w:rsidR="007A78F0" w:rsidRDefault="005F3C68" w:rsidP="007A78F0">
      <w:pPr>
        <w:pStyle w:val="34a0"/>
      </w:pPr>
      <w:r w:rsidRPr="005F3C68">
        <w:t>Краткие сведения о процессе (объекте), при управлении которым используют алгоритм, а также воздействия на процесс с точки зрения пользователя, осуществляемые при функционировании алгоритма</w:t>
      </w:r>
      <w:r w:rsidR="001457C3">
        <w:t>.</w:t>
      </w:r>
    </w:p>
    <w:p w:rsidR="001457C3" w:rsidRPr="001457C3" w:rsidRDefault="001457C3" w:rsidP="007A78F0">
      <w:pPr>
        <w:pStyle w:val="34a0"/>
      </w:pPr>
      <w:r w:rsidRPr="00A70A81">
        <w:t>Примечание</w:t>
      </w:r>
      <w:r>
        <w:t xml:space="preserve"> — </w:t>
      </w:r>
      <w:r w:rsidRPr="00A70A81">
        <w:t xml:space="preserve">При включении документа в виде раздела в документ </w:t>
      </w:r>
      <w:r>
        <w:t>«</w:t>
      </w:r>
      <w:r w:rsidRPr="00A70A81">
        <w:t>Описание постановки задачи</w:t>
      </w:r>
      <w:r>
        <w:t>»</w:t>
      </w:r>
      <w:r w:rsidRPr="00A70A81">
        <w:t xml:space="preserve"> краткие сведения о процессе (объекте) </w:t>
      </w:r>
      <w:r w:rsidR="005F3C68">
        <w:t xml:space="preserve">данный подраздел </w:t>
      </w:r>
      <w:r w:rsidRPr="00A70A81">
        <w:t>не приводят.</w:t>
      </w:r>
    </w:p>
    <w:p w:rsidR="00E503D7" w:rsidRDefault="00E503D7" w:rsidP="00E503D7">
      <w:pPr>
        <w:pStyle w:val="34b"/>
      </w:pPr>
    </w:p>
    <w:p w:rsidR="00B55D12" w:rsidRDefault="00B55D12" w:rsidP="00E503D7">
      <w:pPr>
        <w:pStyle w:val="34b"/>
      </w:pPr>
    </w:p>
    <w:p w:rsidR="00A70A81" w:rsidRDefault="007A78F0" w:rsidP="007A78F0">
      <w:pPr>
        <w:pStyle w:val="2"/>
      </w:pPr>
      <w:bookmarkStart w:id="6" w:name="_Toc134449207"/>
      <w:r>
        <w:t>О</w:t>
      </w:r>
      <w:r w:rsidR="00A70A81" w:rsidRPr="00A70A81">
        <w:t>граничения на возможность и условия применения алгоритма и характеристики качества решения</w:t>
      </w:r>
      <w:bookmarkEnd w:id="6"/>
    </w:p>
    <w:p w:rsidR="007A78F0" w:rsidRPr="001457C3" w:rsidRDefault="001457C3" w:rsidP="007A78F0">
      <w:pPr>
        <w:pStyle w:val="34a0"/>
      </w:pPr>
      <w:r w:rsidRPr="00A70A81">
        <w:t>Характеристики качества решения</w:t>
      </w:r>
      <w:r>
        <w:t xml:space="preserve"> — точность</w:t>
      </w:r>
      <w:r w:rsidR="007A78F0">
        <w:t>, время решения и т.</w:t>
      </w:r>
      <w:r w:rsidR="00E503D7">
        <w:t> </w:t>
      </w:r>
      <w:r w:rsidR="007A78F0">
        <w:t>д.</w:t>
      </w:r>
    </w:p>
    <w:p w:rsidR="00E503D7" w:rsidRDefault="00E503D7" w:rsidP="00E503D7">
      <w:pPr>
        <w:pStyle w:val="34b"/>
      </w:pPr>
    </w:p>
    <w:p w:rsidR="00B55D12" w:rsidRDefault="00B55D12" w:rsidP="00E503D7">
      <w:pPr>
        <w:pStyle w:val="34b"/>
      </w:pPr>
    </w:p>
    <w:p w:rsidR="00A70A81" w:rsidRDefault="007A78F0" w:rsidP="007A78F0">
      <w:pPr>
        <w:pStyle w:val="2"/>
      </w:pPr>
      <w:bookmarkStart w:id="7" w:name="_Toc134449208"/>
      <w:r>
        <w:lastRenderedPageBreak/>
        <w:t>О</w:t>
      </w:r>
      <w:r w:rsidR="00A70A81" w:rsidRPr="00A70A81">
        <w:t>бщие требования к входным и выходным данным, обеспечивающие информационную совмест</w:t>
      </w:r>
      <w:r>
        <w:t>имость решаемых задач в</w:t>
      </w:r>
      <w:r w:rsidR="00E503D7">
        <w:t> </w:t>
      </w:r>
      <w:r>
        <w:t>системе</w:t>
      </w:r>
      <w:bookmarkEnd w:id="7"/>
    </w:p>
    <w:p w:rsidR="001457C3" w:rsidRPr="001457C3" w:rsidRDefault="00520959" w:rsidP="00A70A81">
      <w:pPr>
        <w:pStyle w:val="34a0"/>
      </w:pPr>
      <w:r w:rsidRPr="00A70A81">
        <w:t>Входн</w:t>
      </w:r>
      <w:r>
        <w:t>ые</w:t>
      </w:r>
      <w:r w:rsidRPr="00A70A81">
        <w:t xml:space="preserve"> </w:t>
      </w:r>
      <w:r w:rsidR="001457C3" w:rsidRPr="00A70A81">
        <w:t>и выходны</w:t>
      </w:r>
      <w:r>
        <w:t>е</w:t>
      </w:r>
      <w:r w:rsidR="001457C3" w:rsidRPr="00A70A81">
        <w:t xml:space="preserve"> данны</w:t>
      </w:r>
      <w:r>
        <w:t>е</w:t>
      </w:r>
      <w:r w:rsidR="001457C3">
        <w:t xml:space="preserve"> — </w:t>
      </w:r>
      <w:r w:rsidR="001457C3" w:rsidRPr="00A70A81">
        <w:t>формат</w:t>
      </w:r>
      <w:r>
        <w:t>ы</w:t>
      </w:r>
      <w:r w:rsidR="001457C3" w:rsidRPr="00A70A81">
        <w:t>, код</w:t>
      </w:r>
      <w:r>
        <w:t>ы</w:t>
      </w:r>
      <w:r w:rsidR="001457C3" w:rsidRPr="00A70A81">
        <w:t xml:space="preserve"> и т.</w:t>
      </w:r>
      <w:r w:rsidR="001457C3">
        <w:t> </w:t>
      </w:r>
      <w:r w:rsidR="001457C3" w:rsidRPr="00A70A81">
        <w:t>д.</w:t>
      </w:r>
    </w:p>
    <w:p w:rsidR="00A70A81" w:rsidRDefault="00A70A81" w:rsidP="00A70A81">
      <w:pPr>
        <w:pStyle w:val="34b"/>
      </w:pPr>
    </w:p>
    <w:p w:rsidR="00E503D7" w:rsidRDefault="00E503D7" w:rsidP="00E503D7">
      <w:pPr>
        <w:pStyle w:val="34fffa"/>
      </w:pPr>
    </w:p>
    <w:p w:rsidR="00350B99" w:rsidRDefault="00A70A81" w:rsidP="00350B99">
      <w:pPr>
        <w:pStyle w:val="1"/>
        <w:rPr>
          <w:lang w:val="ru-RU"/>
        </w:rPr>
      </w:pPr>
      <w:bookmarkStart w:id="8" w:name="_Toc134449209"/>
      <w:r>
        <w:rPr>
          <w:lang w:val="ru-RU"/>
        </w:rPr>
        <w:lastRenderedPageBreak/>
        <w:t>Используемая информация</w:t>
      </w:r>
      <w:bookmarkEnd w:id="8"/>
    </w:p>
    <w:p w:rsidR="00A70A81" w:rsidRDefault="00A70A81" w:rsidP="00A70A81">
      <w:pPr>
        <w:pStyle w:val="34a0"/>
      </w:pPr>
      <w:r w:rsidRPr="00A70A81">
        <w:t xml:space="preserve">В разделе </w:t>
      </w:r>
      <w:r w:rsidR="00E503D7">
        <w:t>«</w:t>
      </w:r>
      <w:r w:rsidRPr="00A70A81">
        <w:t>Используемая информация</w:t>
      </w:r>
      <w:r w:rsidR="00E503D7">
        <w:t>»</w:t>
      </w:r>
      <w:r w:rsidRPr="00A70A81">
        <w:t xml:space="preserve"> приводят перечень массивов информации и (или) перечень сигналов, используемых при реализации алгоритма</w:t>
      </w:r>
      <w:r w:rsidR="009A508E">
        <w:t>.</w:t>
      </w:r>
    </w:p>
    <w:p w:rsidR="00A70A81" w:rsidRDefault="007A78F0" w:rsidP="007A78F0">
      <w:pPr>
        <w:pStyle w:val="2"/>
      </w:pPr>
      <w:bookmarkStart w:id="9" w:name="_Toc134449210"/>
      <w:r>
        <w:t>М</w:t>
      </w:r>
      <w:r w:rsidR="00A70A81" w:rsidRPr="00A70A81">
        <w:t>ассивы информации, сфор</w:t>
      </w:r>
      <w:r>
        <w:t>мированные из входных сообщений</w:t>
      </w:r>
      <w:bookmarkEnd w:id="9"/>
    </w:p>
    <w:p w:rsidR="007A78F0" w:rsidRPr="009D4DE4" w:rsidRDefault="007A78F0" w:rsidP="007A78F0">
      <w:pPr>
        <w:pStyle w:val="34a0"/>
      </w:pPr>
      <w:r>
        <w:t>М</w:t>
      </w:r>
      <w:r w:rsidRPr="00A70A81">
        <w:t>ассивы информации, сформированные из входных сообщений (документов плановой, учетной и нормативно-справочной информ</w:t>
      </w:r>
      <w:r>
        <w:t>ации, сигналов и т.</w:t>
      </w:r>
      <w:r w:rsidR="00E503D7">
        <w:t> </w:t>
      </w:r>
      <w:r>
        <w:t>д.)</w:t>
      </w:r>
      <w:r w:rsidR="009D4DE4">
        <w:t>.</w:t>
      </w:r>
    </w:p>
    <w:p w:rsidR="009D4DE4" w:rsidRDefault="009D4DE4" w:rsidP="007A78F0">
      <w:pPr>
        <w:pStyle w:val="3"/>
      </w:pPr>
      <w:bookmarkStart w:id="10" w:name="_Toc134449211"/>
      <w:r>
        <w:t>Перечень массивов</w:t>
      </w:r>
      <w:bookmarkEnd w:id="10"/>
    </w:p>
    <w:p w:rsidR="009D4DE4" w:rsidRDefault="009D4DE4" w:rsidP="009D4DE4">
      <w:pPr>
        <w:pStyle w:val="34b"/>
        <w:rPr>
          <w:lang w:eastAsia="ru-RU"/>
        </w:rPr>
      </w:pPr>
    </w:p>
    <w:p w:rsidR="00E43AEC" w:rsidRDefault="00E43AEC" w:rsidP="009D4DE4">
      <w:pPr>
        <w:pStyle w:val="34b"/>
        <w:rPr>
          <w:lang w:eastAsia="ru-RU"/>
        </w:rPr>
      </w:pPr>
    </w:p>
    <w:p w:rsidR="009D4DE4" w:rsidRDefault="00696306" w:rsidP="007A78F0">
      <w:pPr>
        <w:pStyle w:val="3"/>
      </w:pPr>
      <w:bookmarkStart w:id="11" w:name="_Toc134449212"/>
      <w:r>
        <w:t>Н</w:t>
      </w:r>
      <w:r w:rsidRPr="00A70A81">
        <w:t>аименование</w:t>
      </w:r>
      <w:r>
        <w:t xml:space="preserve"> </w:t>
      </w:r>
      <w:r w:rsidR="009D4DE4">
        <w:t>массива</w:t>
      </w:r>
      <w:bookmarkEnd w:id="11"/>
    </w:p>
    <w:p w:rsidR="009D4DE4" w:rsidRPr="009D4DE4" w:rsidRDefault="009D4DE4" w:rsidP="00E43AEC">
      <w:pPr>
        <w:pStyle w:val="34a0"/>
      </w:pPr>
      <w:r>
        <w:t xml:space="preserve">В заголовке указывается </w:t>
      </w:r>
      <w:r w:rsidR="00C11605">
        <w:t>н</w:t>
      </w:r>
      <w:r w:rsidR="00C11605" w:rsidRPr="00A70A81">
        <w:t>аименование</w:t>
      </w:r>
      <w:r w:rsidR="00C11605">
        <w:t xml:space="preserve"> </w:t>
      </w:r>
      <w:r>
        <w:t xml:space="preserve">первого массива из перечня. Аналогичный раздел с приведенными ниже подразделами добавляется для каждого </w:t>
      </w:r>
      <w:r w:rsidR="00F057E0">
        <w:t xml:space="preserve">следующего </w:t>
      </w:r>
      <w:r>
        <w:t>массива из перечня.</w:t>
      </w:r>
    </w:p>
    <w:p w:rsidR="00F057E0" w:rsidRDefault="00F057E0" w:rsidP="00F057E0">
      <w:pPr>
        <w:pStyle w:val="4"/>
      </w:pPr>
      <w:r w:rsidRPr="00A70A81">
        <w:t xml:space="preserve">Обозначение </w:t>
      </w:r>
      <w:r>
        <w:t>массива</w:t>
      </w:r>
    </w:p>
    <w:p w:rsidR="00F057E0" w:rsidRDefault="00F057E0" w:rsidP="00F057E0">
      <w:pPr>
        <w:pStyle w:val="34b"/>
        <w:rPr>
          <w:lang w:eastAsia="ru-RU"/>
        </w:rPr>
      </w:pPr>
    </w:p>
    <w:p w:rsidR="00E43AEC" w:rsidRDefault="00E43AEC" w:rsidP="00F057E0">
      <w:pPr>
        <w:pStyle w:val="34b"/>
        <w:rPr>
          <w:lang w:eastAsia="ru-RU"/>
        </w:rPr>
      </w:pPr>
    </w:p>
    <w:p w:rsidR="002455C3" w:rsidRDefault="002455C3" w:rsidP="002455C3">
      <w:pPr>
        <w:pStyle w:val="4"/>
      </w:pPr>
      <w:r w:rsidRPr="002455C3">
        <w:t>Оценочный объем</w:t>
      </w:r>
    </w:p>
    <w:p w:rsidR="00F057E0" w:rsidRDefault="00F057E0" w:rsidP="002455C3">
      <w:pPr>
        <w:pStyle w:val="34a0"/>
      </w:pPr>
      <w:r w:rsidRPr="00A70A81">
        <w:t>М</w:t>
      </w:r>
      <w:r>
        <w:t>аксимальное число записей в массиве</w:t>
      </w:r>
      <w:r w:rsidR="002455C3">
        <w:t>.</w:t>
      </w:r>
    </w:p>
    <w:p w:rsidR="00F057E0" w:rsidRDefault="00F057E0" w:rsidP="00F057E0">
      <w:pPr>
        <w:pStyle w:val="34b"/>
        <w:rPr>
          <w:lang w:eastAsia="ru-RU"/>
        </w:rPr>
      </w:pPr>
    </w:p>
    <w:p w:rsidR="00E43AEC" w:rsidRDefault="00E43AEC" w:rsidP="00F057E0">
      <w:pPr>
        <w:pStyle w:val="34b"/>
        <w:rPr>
          <w:lang w:eastAsia="ru-RU"/>
        </w:rPr>
      </w:pPr>
    </w:p>
    <w:p w:rsidR="007A78F0" w:rsidRDefault="007A78F0" w:rsidP="009D4DE4">
      <w:pPr>
        <w:pStyle w:val="4"/>
      </w:pPr>
      <w:r>
        <w:t>П</w:t>
      </w:r>
      <w:r w:rsidRPr="00A70A81">
        <w:t>еречень реквизитов и входных переменных задачи</w:t>
      </w:r>
    </w:p>
    <w:p w:rsidR="009D4DE4" w:rsidRDefault="009D4DE4" w:rsidP="009D4DE4">
      <w:pPr>
        <w:pStyle w:val="34a0"/>
      </w:pPr>
      <w:r>
        <w:t xml:space="preserve">В данном разделе приводят </w:t>
      </w:r>
      <w:r w:rsidR="002455C3" w:rsidRPr="002455C3">
        <w:t>перечень наименований и обозначений используемых (или неиспользуемых) реквизитов и (или) входных переменных задачи или ссылку на документы, содержащие эти данные</w:t>
      </w:r>
      <w:r>
        <w:t>.</w:t>
      </w:r>
    </w:p>
    <w:p w:rsidR="009D4DE4" w:rsidRPr="00A70A81" w:rsidRDefault="009D4DE4" w:rsidP="009D4DE4">
      <w:pPr>
        <w:pStyle w:val="34a0"/>
        <w:keepNext/>
      </w:pPr>
      <w:r w:rsidRPr="00A70A81">
        <w:t>Примечания:</w:t>
      </w:r>
    </w:p>
    <w:p w:rsidR="009D4DE4" w:rsidRPr="00A70A81" w:rsidRDefault="009D4DE4" w:rsidP="009D4DE4">
      <w:pPr>
        <w:pStyle w:val="34a0"/>
      </w:pPr>
      <w:r>
        <w:t>1</w:t>
      </w:r>
      <w:r w:rsidRPr="00A70A81">
        <w:t xml:space="preserve"> </w:t>
      </w:r>
      <w:r w:rsidR="002455C3" w:rsidRPr="002455C3">
        <w:t>Перечень используемых реквизитов приводят в том случае, если для данного массива в проектную документацию не включен документ «Описание массива информации» или число реквизитов в документе «Описание массива информации» меньше числа используемых в алгоритме реквизитов</w:t>
      </w:r>
      <w:r w:rsidRPr="00A70A81">
        <w:t>.</w:t>
      </w:r>
    </w:p>
    <w:p w:rsidR="009D4DE4" w:rsidRPr="009D4DE4" w:rsidRDefault="009D4DE4" w:rsidP="009D4DE4">
      <w:pPr>
        <w:pStyle w:val="34a0"/>
        <w:rPr>
          <w:lang w:eastAsia="ru-RU"/>
        </w:rPr>
      </w:pPr>
      <w:r>
        <w:t>2</w:t>
      </w:r>
      <w:r w:rsidRPr="00A70A81">
        <w:t xml:space="preserve"> </w:t>
      </w:r>
      <w:r w:rsidR="002455C3" w:rsidRPr="002455C3">
        <w:t>Перечень неиспользуемых реквизитов приводят, если число используемых реквизитов в документе «Описание массива информации» больше числа неиспользуемых в алгоритме реквизитов</w:t>
      </w:r>
      <w:r w:rsidRPr="00A70A81">
        <w:t>.</w:t>
      </w:r>
    </w:p>
    <w:p w:rsidR="00E503D7" w:rsidRDefault="00E503D7" w:rsidP="00E503D7">
      <w:pPr>
        <w:pStyle w:val="34b"/>
        <w:rPr>
          <w:lang w:eastAsia="ru-RU"/>
        </w:rPr>
      </w:pPr>
    </w:p>
    <w:p w:rsidR="002455C3" w:rsidRDefault="002455C3" w:rsidP="00E503D7">
      <w:pPr>
        <w:pStyle w:val="34b"/>
        <w:rPr>
          <w:lang w:eastAsia="ru-RU"/>
        </w:rPr>
      </w:pPr>
    </w:p>
    <w:p w:rsidR="00A70A81" w:rsidRDefault="007A78F0" w:rsidP="007A78F0">
      <w:pPr>
        <w:pStyle w:val="2"/>
      </w:pPr>
      <w:bookmarkStart w:id="12" w:name="_Toc134449213"/>
      <w:r>
        <w:lastRenderedPageBreak/>
        <w:t>М</w:t>
      </w:r>
      <w:r w:rsidR="00A70A81" w:rsidRPr="00A70A81">
        <w:t>ассивы информации, полученные в результате работы других алгоритмов и сохраняемые д</w:t>
      </w:r>
      <w:r>
        <w:t>ля реализации данного алгоритма</w:t>
      </w:r>
      <w:bookmarkEnd w:id="12"/>
    </w:p>
    <w:p w:rsidR="009D4DE4" w:rsidRDefault="009D4DE4" w:rsidP="009D4DE4">
      <w:pPr>
        <w:pStyle w:val="3"/>
      </w:pPr>
      <w:bookmarkStart w:id="13" w:name="_Toc134449214"/>
      <w:r>
        <w:t>Перечень массивов</w:t>
      </w:r>
      <w:bookmarkEnd w:id="13"/>
    </w:p>
    <w:p w:rsidR="009D4DE4" w:rsidRDefault="009D4DE4" w:rsidP="009D4DE4">
      <w:pPr>
        <w:pStyle w:val="34b"/>
        <w:rPr>
          <w:lang w:eastAsia="ru-RU"/>
        </w:rPr>
      </w:pPr>
    </w:p>
    <w:p w:rsidR="00E43AEC" w:rsidRDefault="00E43AEC" w:rsidP="009D4DE4">
      <w:pPr>
        <w:pStyle w:val="34b"/>
        <w:rPr>
          <w:lang w:eastAsia="ru-RU"/>
        </w:rPr>
      </w:pPr>
    </w:p>
    <w:p w:rsidR="009D4DE4" w:rsidRDefault="00C11605" w:rsidP="009D4DE4">
      <w:pPr>
        <w:pStyle w:val="3"/>
      </w:pPr>
      <w:bookmarkStart w:id="14" w:name="_Toc134449215"/>
      <w:r>
        <w:t>Н</w:t>
      </w:r>
      <w:r w:rsidRPr="00A70A81">
        <w:t>аименование</w:t>
      </w:r>
      <w:r>
        <w:t xml:space="preserve"> </w:t>
      </w:r>
      <w:r w:rsidR="009D4DE4">
        <w:t>массива</w:t>
      </w:r>
      <w:bookmarkEnd w:id="14"/>
    </w:p>
    <w:p w:rsidR="009D4DE4" w:rsidRPr="009D4DE4" w:rsidRDefault="009D4DE4" w:rsidP="00E43AEC">
      <w:pPr>
        <w:pStyle w:val="34a0"/>
      </w:pPr>
      <w:r>
        <w:t xml:space="preserve">В заголовке указывается </w:t>
      </w:r>
      <w:r w:rsidR="00C11605">
        <w:t>н</w:t>
      </w:r>
      <w:r w:rsidR="00C11605" w:rsidRPr="00A70A81">
        <w:t>аименование</w:t>
      </w:r>
      <w:r w:rsidR="00C11605">
        <w:t xml:space="preserve"> </w:t>
      </w:r>
      <w:r>
        <w:t xml:space="preserve">первого массива из перечня. Аналогичный раздел с приведенными ниже подразделами добавляется для каждого </w:t>
      </w:r>
      <w:r w:rsidR="00F057E0">
        <w:t xml:space="preserve">следующего </w:t>
      </w:r>
      <w:r>
        <w:t>массива из перечня.</w:t>
      </w:r>
    </w:p>
    <w:p w:rsidR="00F057E0" w:rsidRDefault="00F057E0" w:rsidP="009D4DE4">
      <w:pPr>
        <w:pStyle w:val="4"/>
      </w:pPr>
      <w:r w:rsidRPr="00A70A81">
        <w:t xml:space="preserve">Обозначение </w:t>
      </w:r>
      <w:r>
        <w:t>массива</w:t>
      </w:r>
    </w:p>
    <w:p w:rsidR="00F057E0" w:rsidRDefault="00F057E0" w:rsidP="00F057E0">
      <w:pPr>
        <w:pStyle w:val="34b"/>
        <w:rPr>
          <w:lang w:eastAsia="ru-RU"/>
        </w:rPr>
      </w:pPr>
    </w:p>
    <w:p w:rsidR="00E43AEC" w:rsidRDefault="00E43AEC" w:rsidP="00F057E0">
      <w:pPr>
        <w:pStyle w:val="34b"/>
        <w:rPr>
          <w:lang w:eastAsia="ru-RU"/>
        </w:rPr>
      </w:pPr>
    </w:p>
    <w:p w:rsidR="002455C3" w:rsidRDefault="002455C3" w:rsidP="002455C3">
      <w:pPr>
        <w:pStyle w:val="4"/>
      </w:pPr>
      <w:r w:rsidRPr="002455C3">
        <w:t>Оценочный объем</w:t>
      </w:r>
    </w:p>
    <w:p w:rsidR="002455C3" w:rsidRDefault="002455C3" w:rsidP="002455C3">
      <w:pPr>
        <w:pStyle w:val="34a0"/>
      </w:pPr>
      <w:r w:rsidRPr="00A70A81">
        <w:t>М</w:t>
      </w:r>
      <w:r>
        <w:t>аксимальное число записей в массиве.</w:t>
      </w:r>
    </w:p>
    <w:p w:rsidR="002455C3" w:rsidRDefault="002455C3" w:rsidP="002455C3">
      <w:pPr>
        <w:pStyle w:val="34b"/>
        <w:rPr>
          <w:lang w:eastAsia="ru-RU"/>
        </w:rPr>
      </w:pPr>
    </w:p>
    <w:p w:rsidR="002455C3" w:rsidRDefault="002455C3" w:rsidP="002455C3">
      <w:pPr>
        <w:pStyle w:val="34b"/>
        <w:rPr>
          <w:lang w:eastAsia="ru-RU"/>
        </w:rPr>
      </w:pPr>
    </w:p>
    <w:p w:rsidR="007A78F0" w:rsidRPr="00A70A81" w:rsidRDefault="007A78F0" w:rsidP="009D4DE4">
      <w:pPr>
        <w:pStyle w:val="4"/>
      </w:pPr>
      <w:r>
        <w:t>П</w:t>
      </w:r>
      <w:r w:rsidRPr="00A70A81">
        <w:t>еречень реквизитов и входных переменных задачи</w:t>
      </w:r>
    </w:p>
    <w:p w:rsidR="002455C3" w:rsidRDefault="002455C3" w:rsidP="002455C3">
      <w:pPr>
        <w:pStyle w:val="34a0"/>
      </w:pPr>
      <w:r>
        <w:t xml:space="preserve">В данном разделе приводят </w:t>
      </w:r>
      <w:r w:rsidRPr="002455C3">
        <w:t>перечень наименований и обозначений используемых (или неиспользуемых) реквизитов и (или) входных переменных задачи или ссылку на документы, содержащие эти данные</w:t>
      </w:r>
      <w:r>
        <w:t>.</w:t>
      </w:r>
    </w:p>
    <w:p w:rsidR="002455C3" w:rsidRPr="00A70A81" w:rsidRDefault="002455C3" w:rsidP="002455C3">
      <w:pPr>
        <w:pStyle w:val="34a0"/>
        <w:keepNext/>
      </w:pPr>
      <w:r w:rsidRPr="00A70A81">
        <w:t>Примечания:</w:t>
      </w:r>
    </w:p>
    <w:p w:rsidR="002455C3" w:rsidRPr="00A70A81" w:rsidRDefault="002455C3" w:rsidP="002455C3">
      <w:pPr>
        <w:pStyle w:val="34a0"/>
      </w:pPr>
      <w:r>
        <w:t>1</w:t>
      </w:r>
      <w:r w:rsidRPr="00A70A81">
        <w:t xml:space="preserve"> </w:t>
      </w:r>
      <w:r w:rsidRPr="002455C3">
        <w:t>Перечень используемых реквизитов приводят в том случае, если для данного массива в проектную документацию не включен документ «Описание массива информации» или число реквизитов в документе «Описание массива информации» меньше числа используемых в алгоритме реквизитов</w:t>
      </w:r>
      <w:r w:rsidRPr="00A70A81">
        <w:t>.</w:t>
      </w:r>
    </w:p>
    <w:p w:rsidR="00A70A81" w:rsidRPr="00A70A81" w:rsidRDefault="002455C3" w:rsidP="002455C3">
      <w:pPr>
        <w:pStyle w:val="34a0"/>
      </w:pPr>
      <w:r>
        <w:t>2</w:t>
      </w:r>
      <w:r w:rsidRPr="00A70A81">
        <w:t xml:space="preserve"> </w:t>
      </w:r>
      <w:r w:rsidRPr="002455C3">
        <w:t>Перечень неиспользуемых реквизитов приводят, если число используемых реквизитов в документе «Описание массива информации» больше числа неиспользуемых в алгоритме реквизитов</w:t>
      </w:r>
      <w:r w:rsidRPr="00A70A81">
        <w:t>.</w:t>
      </w:r>
    </w:p>
    <w:p w:rsidR="00A70A81" w:rsidRDefault="00A70A81" w:rsidP="00A70A81">
      <w:pPr>
        <w:pStyle w:val="34b"/>
      </w:pPr>
    </w:p>
    <w:p w:rsidR="00E503D7" w:rsidRPr="00E503D7" w:rsidRDefault="00E503D7" w:rsidP="00E503D7">
      <w:pPr>
        <w:pStyle w:val="34fffa"/>
      </w:pPr>
    </w:p>
    <w:p w:rsidR="00350B99" w:rsidRDefault="00A70A81" w:rsidP="00350B99">
      <w:pPr>
        <w:pStyle w:val="1"/>
        <w:rPr>
          <w:lang w:val="ru-RU"/>
        </w:rPr>
      </w:pPr>
      <w:bookmarkStart w:id="15" w:name="_Toc134449216"/>
      <w:r>
        <w:rPr>
          <w:lang w:val="ru-RU"/>
        </w:rPr>
        <w:lastRenderedPageBreak/>
        <w:t>Результаты решения</w:t>
      </w:r>
      <w:bookmarkEnd w:id="15"/>
    </w:p>
    <w:p w:rsidR="00A70A81" w:rsidRDefault="00EA629C" w:rsidP="00A70A81">
      <w:pPr>
        <w:pStyle w:val="34a0"/>
      </w:pPr>
      <w:r w:rsidRPr="00EA629C">
        <w:t>В разделе «Результаты решения» приводят перечень массивов информации и (или) перечень сигналов, формируемых в результате реализации алгоритма</w:t>
      </w:r>
      <w:r w:rsidR="000050DE">
        <w:t>.</w:t>
      </w:r>
    </w:p>
    <w:p w:rsidR="00A70A81" w:rsidRDefault="007A78F0" w:rsidP="007A78F0">
      <w:pPr>
        <w:pStyle w:val="2"/>
      </w:pPr>
      <w:bookmarkStart w:id="16" w:name="_Toc134449217"/>
      <w:r>
        <w:t>М</w:t>
      </w:r>
      <w:r w:rsidR="00A70A81" w:rsidRPr="00A70A81">
        <w:t>ассивы информации и сигнал</w:t>
      </w:r>
      <w:r w:rsidR="00EA629C">
        <w:t>ы</w:t>
      </w:r>
      <w:r w:rsidR="00A70A81" w:rsidRPr="00A70A81">
        <w:t>, формируемые для</w:t>
      </w:r>
      <w:r w:rsidR="005F6833">
        <w:rPr>
          <w:lang w:val="en-US"/>
        </w:rPr>
        <w:t> </w:t>
      </w:r>
      <w:r w:rsidR="00A70A81" w:rsidRPr="00A70A81">
        <w:t>выдачи выходных сообщений</w:t>
      </w:r>
      <w:bookmarkEnd w:id="16"/>
    </w:p>
    <w:p w:rsidR="007A78F0" w:rsidRDefault="00EA629C" w:rsidP="007A78F0">
      <w:pPr>
        <w:pStyle w:val="34a0"/>
      </w:pPr>
      <w:r w:rsidRPr="00EA629C">
        <w:t>Массивы информации и (или) сигналы, формируемые для выдачи выходных сообщений (документов, сигналов</w:t>
      </w:r>
      <w:r w:rsidR="007A78F0">
        <w:t xml:space="preserve"> и т.</w:t>
      </w:r>
      <w:r w:rsidR="003B37EF">
        <w:t> </w:t>
      </w:r>
      <w:r w:rsidR="007A78F0">
        <w:t>д.)</w:t>
      </w:r>
      <w:r w:rsidR="00F057E0">
        <w:t>.</w:t>
      </w:r>
    </w:p>
    <w:p w:rsidR="00F057E0" w:rsidRDefault="00F057E0" w:rsidP="00F057E0">
      <w:pPr>
        <w:pStyle w:val="3"/>
      </w:pPr>
      <w:bookmarkStart w:id="17" w:name="_Toc134449218"/>
      <w:r>
        <w:t>Перечень массивов</w:t>
      </w:r>
      <w:bookmarkEnd w:id="17"/>
    </w:p>
    <w:p w:rsidR="00F057E0" w:rsidRDefault="00F057E0" w:rsidP="00F057E0">
      <w:pPr>
        <w:pStyle w:val="34b"/>
        <w:rPr>
          <w:lang w:eastAsia="ru-RU"/>
        </w:rPr>
      </w:pPr>
    </w:p>
    <w:p w:rsidR="00EA629C" w:rsidRDefault="00EA629C" w:rsidP="00F057E0">
      <w:pPr>
        <w:pStyle w:val="34b"/>
        <w:rPr>
          <w:lang w:eastAsia="ru-RU"/>
        </w:rPr>
      </w:pPr>
    </w:p>
    <w:p w:rsidR="00F057E0" w:rsidRDefault="00C11605" w:rsidP="00F057E0">
      <w:pPr>
        <w:pStyle w:val="3"/>
      </w:pPr>
      <w:bookmarkStart w:id="18" w:name="_Toc134449219"/>
      <w:r>
        <w:t>Н</w:t>
      </w:r>
      <w:r w:rsidRPr="00A70A81">
        <w:t>аименование</w:t>
      </w:r>
      <w:r>
        <w:t xml:space="preserve"> </w:t>
      </w:r>
      <w:r w:rsidR="00F057E0">
        <w:t>массива</w:t>
      </w:r>
      <w:bookmarkEnd w:id="18"/>
    </w:p>
    <w:p w:rsidR="00F057E0" w:rsidRPr="009D4DE4" w:rsidRDefault="00F057E0" w:rsidP="00EA629C">
      <w:pPr>
        <w:pStyle w:val="34a0"/>
      </w:pPr>
      <w:r>
        <w:t xml:space="preserve">В заголовке указывается </w:t>
      </w:r>
      <w:r w:rsidR="00C11605">
        <w:t>н</w:t>
      </w:r>
      <w:r w:rsidR="00C11605" w:rsidRPr="00A70A81">
        <w:t>аименование</w:t>
      </w:r>
      <w:r w:rsidR="00C11605">
        <w:t xml:space="preserve"> </w:t>
      </w:r>
      <w:r>
        <w:t>первого массива из перечня. Аналогичный раздел с приведенными ниже подразделами добавляется для каждого следующего массива из перечня.</w:t>
      </w:r>
    </w:p>
    <w:p w:rsidR="00F057E0" w:rsidRDefault="00F057E0" w:rsidP="00F057E0">
      <w:pPr>
        <w:pStyle w:val="4"/>
      </w:pPr>
      <w:r w:rsidRPr="00A70A81">
        <w:t xml:space="preserve">Обозначение </w:t>
      </w:r>
      <w:r>
        <w:t>массива</w:t>
      </w:r>
    </w:p>
    <w:p w:rsidR="00F057E0" w:rsidRDefault="00F057E0" w:rsidP="00F057E0">
      <w:pPr>
        <w:pStyle w:val="34b"/>
        <w:rPr>
          <w:lang w:eastAsia="ru-RU"/>
        </w:rPr>
      </w:pPr>
    </w:p>
    <w:p w:rsidR="00EA629C" w:rsidRDefault="00EA629C" w:rsidP="00F057E0">
      <w:pPr>
        <w:pStyle w:val="34b"/>
        <w:rPr>
          <w:lang w:eastAsia="ru-RU"/>
        </w:rPr>
      </w:pPr>
    </w:p>
    <w:p w:rsidR="00EA629C" w:rsidRDefault="00EA629C" w:rsidP="00EA629C">
      <w:pPr>
        <w:pStyle w:val="4"/>
      </w:pPr>
      <w:r w:rsidRPr="002455C3">
        <w:t>Оценочный объем</w:t>
      </w:r>
    </w:p>
    <w:p w:rsidR="00EA629C" w:rsidRDefault="00EA629C" w:rsidP="00EA629C">
      <w:pPr>
        <w:pStyle w:val="34a0"/>
      </w:pPr>
      <w:r w:rsidRPr="00A70A81">
        <w:t>М</w:t>
      </w:r>
      <w:r>
        <w:t>аксимальное число записей в массиве.</w:t>
      </w:r>
    </w:p>
    <w:p w:rsidR="00EA629C" w:rsidRDefault="00EA629C" w:rsidP="00EA629C">
      <w:pPr>
        <w:pStyle w:val="34b"/>
        <w:rPr>
          <w:lang w:eastAsia="ru-RU"/>
        </w:rPr>
      </w:pPr>
    </w:p>
    <w:p w:rsidR="00EA629C" w:rsidRDefault="00EA629C" w:rsidP="00EA629C">
      <w:pPr>
        <w:pStyle w:val="34b"/>
        <w:rPr>
          <w:lang w:eastAsia="ru-RU"/>
        </w:rPr>
      </w:pPr>
    </w:p>
    <w:p w:rsidR="007A78F0" w:rsidRDefault="007A78F0" w:rsidP="00F057E0">
      <w:pPr>
        <w:pStyle w:val="4"/>
      </w:pPr>
      <w:r>
        <w:t>П</w:t>
      </w:r>
      <w:r w:rsidRPr="00A70A81">
        <w:t>еречень реквизитов и выходных переменных, используемых для</w:t>
      </w:r>
      <w:r w:rsidR="005F6833">
        <w:rPr>
          <w:lang w:val="en-US"/>
        </w:rPr>
        <w:t> </w:t>
      </w:r>
      <w:r w:rsidRPr="00A70A81">
        <w:t>формирования выходных сообщений</w:t>
      </w:r>
    </w:p>
    <w:p w:rsidR="00F057E0" w:rsidRPr="00F057E0" w:rsidRDefault="00F057E0" w:rsidP="00F057E0">
      <w:pPr>
        <w:pStyle w:val="34a0"/>
        <w:rPr>
          <w:lang w:eastAsia="ru-RU"/>
        </w:rPr>
      </w:pPr>
      <w:r>
        <w:t xml:space="preserve">В данном разделе приводят </w:t>
      </w:r>
      <w:r w:rsidR="00EA629C" w:rsidRPr="00EA629C">
        <w:t>перечень наименований и обозначений реквизитов и (или) выходных переменных, используемых для формирования выходных сообщений, или ссылку на документы, содержащие эти данные</w:t>
      </w:r>
      <w:r>
        <w:t>.</w:t>
      </w:r>
    </w:p>
    <w:p w:rsidR="00EA629C" w:rsidRPr="000050DE" w:rsidRDefault="00EA629C" w:rsidP="00EA629C">
      <w:pPr>
        <w:pStyle w:val="34b"/>
      </w:pPr>
    </w:p>
    <w:p w:rsidR="00EA629C" w:rsidRDefault="00EA629C" w:rsidP="003B37EF">
      <w:pPr>
        <w:pStyle w:val="34b"/>
      </w:pPr>
    </w:p>
    <w:p w:rsidR="00A70A81" w:rsidRPr="00A70A81" w:rsidRDefault="00EA629C" w:rsidP="00EA629C">
      <w:pPr>
        <w:pStyle w:val="2"/>
      </w:pPr>
      <w:bookmarkStart w:id="19" w:name="_Toc134449220"/>
      <w:r w:rsidRPr="00EA629C">
        <w:lastRenderedPageBreak/>
        <w:t>Массивы информации, сохраняемой для решения данной и других задач АС</w:t>
      </w:r>
      <w:bookmarkEnd w:id="19"/>
    </w:p>
    <w:p w:rsidR="00F057E0" w:rsidRDefault="00F057E0" w:rsidP="00F057E0">
      <w:pPr>
        <w:pStyle w:val="3"/>
      </w:pPr>
      <w:bookmarkStart w:id="20" w:name="_Toc134449221"/>
      <w:r>
        <w:t>Перечень массивов</w:t>
      </w:r>
      <w:bookmarkEnd w:id="20"/>
    </w:p>
    <w:p w:rsidR="00F057E0" w:rsidRDefault="00F057E0" w:rsidP="00F057E0">
      <w:pPr>
        <w:pStyle w:val="34b"/>
        <w:rPr>
          <w:lang w:eastAsia="ru-RU"/>
        </w:rPr>
      </w:pPr>
    </w:p>
    <w:p w:rsidR="00EA629C" w:rsidRDefault="00EA629C" w:rsidP="00F057E0">
      <w:pPr>
        <w:pStyle w:val="34b"/>
        <w:rPr>
          <w:lang w:eastAsia="ru-RU"/>
        </w:rPr>
      </w:pPr>
    </w:p>
    <w:p w:rsidR="00F057E0" w:rsidRDefault="00C11605" w:rsidP="00F057E0">
      <w:pPr>
        <w:pStyle w:val="3"/>
      </w:pPr>
      <w:bookmarkStart w:id="21" w:name="_Toc134449222"/>
      <w:r>
        <w:t>Н</w:t>
      </w:r>
      <w:r w:rsidRPr="00A70A81">
        <w:t>аименование</w:t>
      </w:r>
      <w:r>
        <w:t xml:space="preserve"> </w:t>
      </w:r>
      <w:r w:rsidR="00F057E0">
        <w:t>массива</w:t>
      </w:r>
      <w:bookmarkEnd w:id="21"/>
    </w:p>
    <w:p w:rsidR="00F057E0" w:rsidRPr="009D4DE4" w:rsidRDefault="00F057E0" w:rsidP="00F057E0">
      <w:pPr>
        <w:pStyle w:val="34ffffb"/>
      </w:pPr>
      <w:r>
        <w:t xml:space="preserve">В заголовке указывается </w:t>
      </w:r>
      <w:r w:rsidR="00C11605">
        <w:t>н</w:t>
      </w:r>
      <w:r w:rsidR="00C11605" w:rsidRPr="00A70A81">
        <w:t>аименование</w:t>
      </w:r>
      <w:r w:rsidR="00C11605">
        <w:t xml:space="preserve"> </w:t>
      </w:r>
      <w:r>
        <w:t>первого массива из перечня. Аналогичный раздел с приведенными ниже подразделами добавляется для каждого следующего массива из перечня.</w:t>
      </w:r>
    </w:p>
    <w:p w:rsidR="00F057E0" w:rsidRDefault="00F057E0" w:rsidP="00F057E0">
      <w:pPr>
        <w:pStyle w:val="4"/>
      </w:pPr>
      <w:r w:rsidRPr="00A70A81">
        <w:t xml:space="preserve">Обозначение </w:t>
      </w:r>
      <w:r>
        <w:t>массива</w:t>
      </w:r>
    </w:p>
    <w:p w:rsidR="00F057E0" w:rsidRDefault="00F057E0" w:rsidP="00F057E0">
      <w:pPr>
        <w:pStyle w:val="34b"/>
        <w:rPr>
          <w:lang w:eastAsia="ru-RU"/>
        </w:rPr>
      </w:pPr>
    </w:p>
    <w:p w:rsidR="00EA629C" w:rsidRDefault="00EA629C" w:rsidP="00F057E0">
      <w:pPr>
        <w:pStyle w:val="34b"/>
        <w:rPr>
          <w:lang w:eastAsia="ru-RU"/>
        </w:rPr>
      </w:pPr>
    </w:p>
    <w:p w:rsidR="00EA629C" w:rsidRDefault="00EA629C" w:rsidP="00EA629C">
      <w:pPr>
        <w:pStyle w:val="4"/>
      </w:pPr>
      <w:r w:rsidRPr="002455C3">
        <w:t>Оценочный объем</w:t>
      </w:r>
    </w:p>
    <w:p w:rsidR="00EA629C" w:rsidRDefault="00EA629C" w:rsidP="00EA629C">
      <w:pPr>
        <w:pStyle w:val="34a0"/>
      </w:pPr>
      <w:r w:rsidRPr="00A70A81">
        <w:t>М</w:t>
      </w:r>
      <w:r>
        <w:t>аксимальное число записей в массиве.</w:t>
      </w:r>
    </w:p>
    <w:p w:rsidR="00EA629C" w:rsidRDefault="00EA629C" w:rsidP="00EA629C">
      <w:pPr>
        <w:pStyle w:val="34b"/>
        <w:rPr>
          <w:lang w:eastAsia="ru-RU"/>
        </w:rPr>
      </w:pPr>
    </w:p>
    <w:p w:rsidR="00EA629C" w:rsidRDefault="00EA629C" w:rsidP="00EA629C">
      <w:pPr>
        <w:pStyle w:val="34b"/>
        <w:rPr>
          <w:lang w:eastAsia="ru-RU"/>
        </w:rPr>
      </w:pPr>
    </w:p>
    <w:p w:rsidR="00EA629C" w:rsidRDefault="00EA629C" w:rsidP="00EA629C">
      <w:pPr>
        <w:pStyle w:val="4"/>
      </w:pPr>
      <w:r>
        <w:t>П</w:t>
      </w:r>
      <w:r w:rsidRPr="00A70A81">
        <w:t>еречень реквизитов и выходных переменных, используемых для</w:t>
      </w:r>
      <w:r>
        <w:rPr>
          <w:lang w:val="en-US"/>
        </w:rPr>
        <w:t> </w:t>
      </w:r>
      <w:r w:rsidRPr="00A70A81">
        <w:t>формирования выходных сообщений</w:t>
      </w:r>
    </w:p>
    <w:p w:rsidR="00EA629C" w:rsidRPr="00F057E0" w:rsidRDefault="00EA629C" w:rsidP="00EA629C">
      <w:pPr>
        <w:pStyle w:val="34a0"/>
        <w:rPr>
          <w:lang w:eastAsia="ru-RU"/>
        </w:rPr>
      </w:pPr>
      <w:r>
        <w:t xml:space="preserve">В данном разделе приводят </w:t>
      </w:r>
      <w:r w:rsidRPr="00EA629C">
        <w:t>перечень наименований и обозначений реквизитов и (или) выходных переменных, используемых для формирования выходных сообщений, или ссылку на документы, содержащие эти данные</w:t>
      </w:r>
      <w:r>
        <w:t>.</w:t>
      </w:r>
    </w:p>
    <w:p w:rsidR="00EA629C" w:rsidRPr="000050DE" w:rsidRDefault="00EA629C" w:rsidP="00EA629C">
      <w:pPr>
        <w:pStyle w:val="34b"/>
      </w:pPr>
    </w:p>
    <w:p w:rsidR="00EA629C" w:rsidRDefault="00EA629C" w:rsidP="00EA629C">
      <w:pPr>
        <w:pStyle w:val="34b"/>
      </w:pPr>
    </w:p>
    <w:p w:rsidR="00A5026B" w:rsidRDefault="00A70A81" w:rsidP="00A5026B">
      <w:pPr>
        <w:pStyle w:val="1"/>
        <w:rPr>
          <w:lang w:val="ru-RU"/>
        </w:rPr>
      </w:pPr>
      <w:bookmarkStart w:id="22" w:name="_Toc134449223"/>
      <w:r>
        <w:rPr>
          <w:lang w:val="ru-RU"/>
        </w:rPr>
        <w:lastRenderedPageBreak/>
        <w:t>Математическое описание</w:t>
      </w:r>
      <w:bookmarkEnd w:id="22"/>
    </w:p>
    <w:p w:rsidR="00A70A81" w:rsidRDefault="007A78F0" w:rsidP="007A78F0">
      <w:pPr>
        <w:pStyle w:val="2"/>
      </w:pPr>
      <w:bookmarkStart w:id="23" w:name="_Toc134449224"/>
      <w:r w:rsidRPr="007A78F0">
        <w:t>М</w:t>
      </w:r>
      <w:r w:rsidR="00A70A81" w:rsidRPr="007A78F0">
        <w:t>атематическ</w:t>
      </w:r>
      <w:r w:rsidRPr="007A78F0">
        <w:t>ая</w:t>
      </w:r>
      <w:r w:rsidR="00A70A81" w:rsidRPr="007A78F0">
        <w:t xml:space="preserve"> модель или </w:t>
      </w:r>
      <w:r w:rsidR="00E27D50">
        <w:t>математическое</w:t>
      </w:r>
      <w:r w:rsidRPr="007A78F0">
        <w:t xml:space="preserve"> описание процесса (объекта)</w:t>
      </w:r>
      <w:bookmarkEnd w:id="23"/>
    </w:p>
    <w:p w:rsidR="005109EA" w:rsidRDefault="005109EA" w:rsidP="005109EA">
      <w:pPr>
        <w:pStyle w:val="34b"/>
        <w:rPr>
          <w:lang w:eastAsia="ru-RU"/>
        </w:rPr>
      </w:pPr>
    </w:p>
    <w:p w:rsidR="00E27D50" w:rsidRDefault="00E27D50" w:rsidP="005109EA">
      <w:pPr>
        <w:pStyle w:val="34b"/>
        <w:rPr>
          <w:lang w:eastAsia="ru-RU"/>
        </w:rPr>
      </w:pPr>
    </w:p>
    <w:p w:rsidR="00A70A81" w:rsidRDefault="007A78F0" w:rsidP="007A78F0">
      <w:pPr>
        <w:pStyle w:val="2"/>
      </w:pPr>
      <w:bookmarkStart w:id="24" w:name="_Toc134449225"/>
      <w:r w:rsidRPr="007A78F0">
        <w:t>П</w:t>
      </w:r>
      <w:r w:rsidR="00A70A81" w:rsidRPr="007A78F0">
        <w:t>еречень принятых допущений и оценки соответствия принятой модели реальному процессу (объекту)</w:t>
      </w:r>
      <w:bookmarkEnd w:id="24"/>
    </w:p>
    <w:p w:rsidR="00E92B4E" w:rsidRPr="00E92B4E" w:rsidRDefault="00E92B4E" w:rsidP="00E92B4E">
      <w:pPr>
        <w:pStyle w:val="34a0"/>
        <w:rPr>
          <w:lang w:eastAsia="ru-RU"/>
        </w:rPr>
      </w:pPr>
      <w:r>
        <w:t xml:space="preserve">В данном разделе приводят </w:t>
      </w:r>
      <w:r w:rsidR="00E27D50" w:rsidRPr="00E27D50">
        <w:t>перечень принятых допущений и оценки соответствия принятой модели реальному процессу (объекту) в различных режимах и условиях работы</w:t>
      </w:r>
      <w:r>
        <w:t>.</w:t>
      </w:r>
    </w:p>
    <w:p w:rsidR="005109EA" w:rsidRDefault="005109EA" w:rsidP="005109EA">
      <w:pPr>
        <w:pStyle w:val="34b"/>
        <w:rPr>
          <w:lang w:eastAsia="ru-RU"/>
        </w:rPr>
      </w:pPr>
    </w:p>
    <w:p w:rsidR="00A5026B" w:rsidRDefault="007A78F0" w:rsidP="007A78F0">
      <w:pPr>
        <w:pStyle w:val="2"/>
      </w:pPr>
      <w:bookmarkStart w:id="25" w:name="_Toc134449226"/>
      <w:r w:rsidRPr="007A78F0">
        <w:t>С</w:t>
      </w:r>
      <w:r w:rsidR="00A70A81" w:rsidRPr="007A78F0">
        <w:t>ведения о результатах научно-исследовательских работ</w:t>
      </w:r>
      <w:bookmarkEnd w:id="25"/>
    </w:p>
    <w:p w:rsidR="00E92B4E" w:rsidRPr="00E92B4E" w:rsidRDefault="00E92B4E" w:rsidP="00E92B4E">
      <w:pPr>
        <w:pStyle w:val="34a0"/>
        <w:rPr>
          <w:lang w:eastAsia="ru-RU"/>
        </w:rPr>
      </w:pPr>
      <w:r>
        <w:t xml:space="preserve">В данном разделе приводят </w:t>
      </w:r>
      <w:r w:rsidRPr="007A78F0">
        <w:t>сведения о результатах научно-исследовательских работ, если они использованы для разработки алгоритма</w:t>
      </w:r>
      <w:r>
        <w:t>.</w:t>
      </w:r>
    </w:p>
    <w:p w:rsidR="005109EA" w:rsidRDefault="005109EA" w:rsidP="005109EA">
      <w:pPr>
        <w:pStyle w:val="34b"/>
        <w:rPr>
          <w:lang w:eastAsia="ru-RU"/>
        </w:rPr>
      </w:pPr>
    </w:p>
    <w:p w:rsidR="005109EA" w:rsidRDefault="005109EA" w:rsidP="005109EA">
      <w:pPr>
        <w:pStyle w:val="34fffa"/>
      </w:pPr>
    </w:p>
    <w:p w:rsidR="00A5026B" w:rsidRDefault="00A70A81" w:rsidP="00A5026B">
      <w:pPr>
        <w:pStyle w:val="1"/>
        <w:rPr>
          <w:lang w:val="ru-RU"/>
        </w:rPr>
      </w:pPr>
      <w:bookmarkStart w:id="26" w:name="_Toc134449227"/>
      <w:r>
        <w:rPr>
          <w:lang w:val="ru-RU"/>
        </w:rPr>
        <w:lastRenderedPageBreak/>
        <w:t>Алгоритм решения</w:t>
      </w:r>
      <w:bookmarkEnd w:id="26"/>
    </w:p>
    <w:p w:rsidR="002B206E" w:rsidRDefault="002B206E" w:rsidP="002B206E">
      <w:pPr>
        <w:pStyle w:val="34a0"/>
      </w:pPr>
      <w:r>
        <w:t>В алгоритме должны быть предусмотрены все ситуации, которые могут возникнуть в процессе решения задачи.</w:t>
      </w:r>
    </w:p>
    <w:p w:rsidR="002B206E" w:rsidRDefault="002B206E" w:rsidP="002B206E">
      <w:pPr>
        <w:pStyle w:val="34a0"/>
      </w:pPr>
      <w:r>
        <w:t>При изложении алгоритма следует использовать условные обозначения реквизитов, сигналов со ссылкой на соответствующие массивы и перечни сигналов.</w:t>
      </w:r>
    </w:p>
    <w:p w:rsidR="002B206E" w:rsidRDefault="002B206E" w:rsidP="002B206E">
      <w:pPr>
        <w:pStyle w:val="34a0"/>
      </w:pPr>
      <w:r>
        <w:t>В расчетных соотношениях (формулах) должны быть использованы обозначения реквизитов, приведенные при описании их состава в других разделах документа.</w:t>
      </w:r>
    </w:p>
    <w:p w:rsidR="002B206E" w:rsidRDefault="002B206E" w:rsidP="002B206E">
      <w:pPr>
        <w:pStyle w:val="34a0"/>
      </w:pPr>
      <w:r>
        <w:t>Алгоритм представляют одним из следующих способов:</w:t>
      </w:r>
    </w:p>
    <w:p w:rsidR="002B206E" w:rsidRDefault="002B206E" w:rsidP="002B206E">
      <w:pPr>
        <w:pStyle w:val="34a0"/>
      </w:pPr>
      <w:r>
        <w:t>-</w:t>
      </w:r>
      <w:r>
        <w:t xml:space="preserve"> </w:t>
      </w:r>
      <w:r>
        <w:t>графический (в виде схемы)</w:t>
      </w:r>
      <w:r>
        <w:t xml:space="preserve"> — </w:t>
      </w:r>
      <w:r>
        <w:t>по правилам, установленным ГОСТ 19.701 или ГОСТ 19.005;</w:t>
      </w:r>
    </w:p>
    <w:p w:rsidR="002B206E" w:rsidRDefault="002B206E" w:rsidP="002B206E">
      <w:pPr>
        <w:pStyle w:val="34a0"/>
      </w:pPr>
      <w:r>
        <w:t>-</w:t>
      </w:r>
      <w:r>
        <w:t xml:space="preserve"> </w:t>
      </w:r>
      <w:r>
        <w:t>табличный</w:t>
      </w:r>
      <w:r>
        <w:t xml:space="preserve"> — </w:t>
      </w:r>
      <w:r>
        <w:t xml:space="preserve">по правилам, установленным ГОСТ </w:t>
      </w:r>
      <w:proofErr w:type="gramStart"/>
      <w:r>
        <w:t>Р</w:t>
      </w:r>
      <w:proofErr w:type="gramEnd"/>
      <w:r>
        <w:t xml:space="preserve"> 2.105;</w:t>
      </w:r>
    </w:p>
    <w:p w:rsidR="002B206E" w:rsidRDefault="002B206E" w:rsidP="002B206E">
      <w:pPr>
        <w:pStyle w:val="34a0"/>
      </w:pPr>
      <w:r>
        <w:t>-</w:t>
      </w:r>
      <w:r>
        <w:t xml:space="preserve"> </w:t>
      </w:r>
      <w:r>
        <w:t>текстовый;</w:t>
      </w:r>
    </w:p>
    <w:p w:rsidR="002B206E" w:rsidRDefault="002B206E" w:rsidP="002B206E">
      <w:pPr>
        <w:pStyle w:val="34a0"/>
      </w:pPr>
      <w:r>
        <w:t>-</w:t>
      </w:r>
      <w:r>
        <w:t xml:space="preserve"> </w:t>
      </w:r>
      <w:r>
        <w:t>смешанный (графический или табличный с текстовой частью)</w:t>
      </w:r>
      <w:r>
        <w:t xml:space="preserve"> — </w:t>
      </w:r>
      <w:r>
        <w:t>по правилам, установленным ГОСТ 24.301.</w:t>
      </w:r>
    </w:p>
    <w:p w:rsidR="008D0F3F" w:rsidRPr="00A70A81" w:rsidRDefault="002B206E" w:rsidP="002B206E">
      <w:pPr>
        <w:pStyle w:val="34a0"/>
      </w:pPr>
      <w:r>
        <w:t>Способ представления алгоритма выбирает разработчик, исходя из сущности описываемого алгоритма и возможности формализации его описания.</w:t>
      </w:r>
    </w:p>
    <w:p w:rsidR="00A70A81" w:rsidRDefault="007A78F0" w:rsidP="007A78F0">
      <w:pPr>
        <w:pStyle w:val="2"/>
      </w:pPr>
      <w:bookmarkStart w:id="27" w:name="_Toc134449228"/>
      <w:r>
        <w:t>О</w:t>
      </w:r>
      <w:r w:rsidR="00A70A81" w:rsidRPr="00A70A81">
        <w:t>писание логики алгоритма и способа формирования результатов решения</w:t>
      </w:r>
      <w:bookmarkEnd w:id="27"/>
    </w:p>
    <w:p w:rsidR="00E92B4E" w:rsidRPr="00E92B4E" w:rsidRDefault="00E92B4E" w:rsidP="00E92B4E">
      <w:pPr>
        <w:pStyle w:val="34a0"/>
        <w:rPr>
          <w:lang w:eastAsia="ru-RU"/>
        </w:rPr>
      </w:pPr>
      <w:r>
        <w:t xml:space="preserve">В данном разделе приводят </w:t>
      </w:r>
      <w:r w:rsidR="002B206E" w:rsidRPr="002B206E">
        <w:t>описание логики алгоритма и способа формирования результатов решения с указанием последовательности шагов</w:t>
      </w:r>
      <w:r>
        <w:t>.</w:t>
      </w:r>
    </w:p>
    <w:p w:rsidR="008D0F3F" w:rsidRDefault="008D0F3F" w:rsidP="008D0F3F">
      <w:pPr>
        <w:pStyle w:val="34b"/>
        <w:rPr>
          <w:lang w:eastAsia="ru-RU"/>
        </w:rPr>
      </w:pPr>
    </w:p>
    <w:p w:rsidR="002B206E" w:rsidRDefault="002B206E" w:rsidP="008D0F3F">
      <w:pPr>
        <w:pStyle w:val="34b"/>
        <w:rPr>
          <w:lang w:eastAsia="ru-RU"/>
        </w:rPr>
      </w:pPr>
    </w:p>
    <w:p w:rsidR="00A70A81" w:rsidRDefault="007A78F0" w:rsidP="007A78F0">
      <w:pPr>
        <w:pStyle w:val="2"/>
      </w:pPr>
      <w:bookmarkStart w:id="28" w:name="_Toc134449229"/>
      <w:r>
        <w:t>У</w:t>
      </w:r>
      <w:r w:rsidR="00A70A81" w:rsidRPr="00A70A81">
        <w:t>казания о точности</w:t>
      </w:r>
      <w:r>
        <w:t xml:space="preserve"> вычисления</w:t>
      </w:r>
      <w:bookmarkEnd w:id="28"/>
    </w:p>
    <w:p w:rsidR="00E92B4E" w:rsidRPr="00E92B4E" w:rsidRDefault="00E92B4E" w:rsidP="00E92B4E">
      <w:pPr>
        <w:pStyle w:val="34a0"/>
      </w:pPr>
      <w:r>
        <w:t>Данный раздел добавляют при необходимости.</w:t>
      </w:r>
    </w:p>
    <w:p w:rsidR="008D0F3F" w:rsidRDefault="008D0F3F" w:rsidP="008D0F3F">
      <w:pPr>
        <w:pStyle w:val="34b"/>
        <w:rPr>
          <w:lang w:eastAsia="ru-RU"/>
        </w:rPr>
      </w:pPr>
    </w:p>
    <w:p w:rsidR="002B206E" w:rsidRDefault="002B206E" w:rsidP="008D0F3F">
      <w:pPr>
        <w:pStyle w:val="34b"/>
        <w:rPr>
          <w:lang w:eastAsia="ru-RU"/>
        </w:rPr>
      </w:pPr>
    </w:p>
    <w:p w:rsidR="00A70A81" w:rsidRDefault="007A78F0" w:rsidP="007A78F0">
      <w:pPr>
        <w:pStyle w:val="2"/>
      </w:pPr>
      <w:bookmarkStart w:id="29" w:name="_Toc134449230"/>
      <w:r>
        <w:t>С</w:t>
      </w:r>
      <w:r w:rsidR="00A70A81" w:rsidRPr="00A70A81">
        <w:t>оотношения, необходимые для ко</w:t>
      </w:r>
      <w:r>
        <w:t>нтроля достоверности вычислений</w:t>
      </w:r>
      <w:bookmarkEnd w:id="29"/>
    </w:p>
    <w:p w:rsidR="002B206E" w:rsidRDefault="002B206E" w:rsidP="007A78F0">
      <w:pPr>
        <w:pStyle w:val="34a0"/>
      </w:pPr>
      <w:r w:rsidRPr="002B206E">
        <w:t>Соотношения для контроля вычислений на отдельных этапах выполнения алгоритма приводят в виде равенств и неравенств. При этом указывают контрольные соотношения, которые позволяют выявить ошибки, допущенные в процессе вычислений, и принять решение о необходимости отклонений от нормального процесса вычислений (продолжении работы по одному из вариантов алгоритма).</w:t>
      </w:r>
    </w:p>
    <w:p w:rsidR="002B206E" w:rsidRPr="00A70A81" w:rsidRDefault="002B206E" w:rsidP="007A78F0">
      <w:pPr>
        <w:pStyle w:val="34a0"/>
      </w:pPr>
      <w:r>
        <w:t>Данный раздел добавляют при необходимости.</w:t>
      </w:r>
    </w:p>
    <w:p w:rsidR="007A78F0" w:rsidRDefault="007A78F0" w:rsidP="005F6833">
      <w:pPr>
        <w:pStyle w:val="34b"/>
      </w:pPr>
    </w:p>
    <w:p w:rsidR="002B206E" w:rsidRDefault="002B206E" w:rsidP="005F6833">
      <w:pPr>
        <w:pStyle w:val="34b"/>
      </w:pPr>
    </w:p>
    <w:p w:rsidR="00A70A81" w:rsidRDefault="007A78F0" w:rsidP="007A78F0">
      <w:pPr>
        <w:pStyle w:val="2"/>
      </w:pPr>
      <w:bookmarkStart w:id="30" w:name="_Toc134449231"/>
      <w:r>
        <w:t>О</w:t>
      </w:r>
      <w:r w:rsidR="00A70A81" w:rsidRPr="00A70A81">
        <w:t>писание связей между</w:t>
      </w:r>
      <w:r>
        <w:t xml:space="preserve"> частями и операциями алгоритма</w:t>
      </w:r>
      <w:bookmarkEnd w:id="30"/>
    </w:p>
    <w:p w:rsidR="008D0F3F" w:rsidRDefault="008D0F3F" w:rsidP="008D0F3F">
      <w:pPr>
        <w:pStyle w:val="34b"/>
        <w:rPr>
          <w:lang w:eastAsia="ru-RU"/>
        </w:rPr>
      </w:pPr>
    </w:p>
    <w:p w:rsidR="002B206E" w:rsidRDefault="002B206E" w:rsidP="008D0F3F">
      <w:pPr>
        <w:pStyle w:val="34b"/>
        <w:rPr>
          <w:lang w:eastAsia="ru-RU"/>
        </w:rPr>
      </w:pPr>
    </w:p>
    <w:p w:rsidR="007B1B5E" w:rsidRPr="00674FE6" w:rsidRDefault="007B1B5E" w:rsidP="007B1B5E">
      <w:pPr>
        <w:pStyle w:val="3412"/>
      </w:pPr>
      <w:bookmarkStart w:id="31" w:name="_Toc397971534"/>
      <w:bookmarkStart w:id="32" w:name="_Toc398225599"/>
      <w:bookmarkStart w:id="33" w:name="_Toc386572818"/>
      <w:bookmarkStart w:id="34" w:name="_Toc386572947"/>
      <w:bookmarkStart w:id="35" w:name="_Toc390811904"/>
      <w:bookmarkStart w:id="36" w:name="_Toc394586650"/>
      <w:bookmarkEnd w:id="31"/>
      <w:bookmarkEnd w:id="32"/>
    </w:p>
    <w:p w:rsidR="007B1B5E" w:rsidRDefault="007B1B5E" w:rsidP="007B1B5E">
      <w:pPr>
        <w:pStyle w:val="34e"/>
      </w:pPr>
      <w:r>
        <w:t>(справочное)</w:t>
      </w:r>
      <w:r>
        <w:fldChar w:fldCharType="begin"/>
      </w:r>
      <w:r>
        <w:instrText xml:space="preserve"> TC "</w:instrText>
      </w:r>
      <w:bookmarkStart w:id="37" w:name="_Toc397970792"/>
      <w:r>
        <w:fldChar w:fldCharType="begin"/>
      </w:r>
      <w:r>
        <w:instrText xml:space="preserve"> STYLEREF  34_Заголовок_1_Приложение \w  \* MERGEFORMAT </w:instrText>
      </w:r>
      <w:r>
        <w:fldChar w:fldCharType="separate"/>
      </w:r>
      <w:bookmarkStart w:id="38" w:name="_Toc398225600"/>
      <w:bookmarkStart w:id="39" w:name="_Toc398602266"/>
      <w:bookmarkStart w:id="40" w:name="_Toc408354862"/>
      <w:bookmarkStart w:id="41" w:name="_Toc134449232"/>
      <w:r w:rsidR="00116B64">
        <w:rPr>
          <w:noProof/>
        </w:rPr>
        <w:instrText>Приложение А</w:instrText>
      </w:r>
      <w:r>
        <w:fldChar w:fldCharType="end"/>
      </w:r>
      <w:r>
        <w:instrText xml:space="preserve">. </w:instrText>
      </w:r>
      <w:bookmarkEnd w:id="37"/>
      <w:bookmarkEnd w:id="38"/>
      <w:bookmarkEnd w:id="39"/>
      <w:r>
        <w:instrText>Название приложения</w:instrText>
      </w:r>
      <w:bookmarkEnd w:id="40"/>
      <w:bookmarkEnd w:id="41"/>
      <w:r>
        <w:instrText xml:space="preserve">" </w:instrText>
      </w:r>
      <w:r>
        <w:fldChar w:fldCharType="end"/>
      </w:r>
    </w:p>
    <w:p w:rsidR="007B1B5E" w:rsidRDefault="007B1B5E" w:rsidP="007B1B5E">
      <w:pPr>
        <w:pStyle w:val="341b"/>
      </w:pPr>
      <w:r>
        <w:t>Название приложения</w:t>
      </w:r>
    </w:p>
    <w:p w:rsidR="007B1B5E" w:rsidRPr="001149C9" w:rsidRDefault="007B1B5E" w:rsidP="007B1B5E">
      <w:pPr>
        <w:pStyle w:val="3420"/>
      </w:pPr>
      <w:bookmarkStart w:id="42" w:name="_Toc398225601"/>
      <w:bookmarkStart w:id="43" w:name="_Toc398602267"/>
      <w:bookmarkStart w:id="44" w:name="_Toc408354863"/>
      <w:bookmarkStart w:id="45" w:name="_Toc134449233"/>
      <w:r>
        <w:t>Заголовок 2</w:t>
      </w:r>
      <w:bookmarkEnd w:id="42"/>
      <w:bookmarkEnd w:id="43"/>
      <w:bookmarkEnd w:id="44"/>
      <w:bookmarkEnd w:id="45"/>
    </w:p>
    <w:p w:rsidR="007B1B5E" w:rsidRDefault="007B1B5E" w:rsidP="007B1B5E">
      <w:pPr>
        <w:pStyle w:val="34b"/>
      </w:pPr>
    </w:p>
    <w:p w:rsidR="007B1B5E" w:rsidRDefault="007B1B5E" w:rsidP="007B1B5E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46" w:name="_Toc134449234"/>
      <w:r>
        <w:lastRenderedPageBreak/>
        <w:t>Перечень</w:t>
      </w:r>
      <w:r w:rsidR="00147B49">
        <w:t xml:space="preserve"> сокращений</w:t>
      </w:r>
      <w:bookmarkEnd w:id="33"/>
      <w:bookmarkEnd w:id="34"/>
      <w:bookmarkEnd w:id="35"/>
      <w:bookmarkEnd w:id="36"/>
      <w:bookmarkEnd w:id="46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AD0715" w:rsidRDefault="006976E2" w:rsidP="00602011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AD0715" w:rsidRDefault="006976E2" w:rsidP="00602011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AD0715" w:rsidRDefault="006976E2" w:rsidP="00AD0715">
            <w:pPr>
              <w:pStyle w:val="34ff6"/>
            </w:pPr>
            <w:r w:rsidRPr="007A78F0"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AD0715" w:rsidRDefault="006976E2" w:rsidP="00AD0715">
            <w:pPr>
              <w:pStyle w:val="34ff6"/>
            </w:pPr>
            <w:r w:rsidRPr="006976E2">
              <w:t>Автоматизированная система управления технологическим процессом</w:t>
            </w: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  <w:tr w:rsidR="006976E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976E2" w:rsidRPr="00F800E2" w:rsidRDefault="006976E2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47" w:name="_Toc134449235"/>
      <w:r>
        <w:lastRenderedPageBreak/>
        <w:t>Перечень терминов</w:t>
      </w:r>
      <w:bookmarkEnd w:id="47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74412B" w:rsidRPr="00BB426D" w:rsidRDefault="0074412B" w:rsidP="0074412B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5F6833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5F6833" w:rsidRPr="00A86232" w:rsidRDefault="005F6833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5F6833" w:rsidRPr="005F1B2E" w:rsidRDefault="005F6833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5F6833" w:rsidRPr="005F1B2E" w:rsidRDefault="005F6833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5F6833" w:rsidRPr="005F1B2E" w:rsidRDefault="005F6833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5F6833" w:rsidRPr="005F1B2E" w:rsidRDefault="005F6833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5F6833" w:rsidRPr="005F1B2E" w:rsidRDefault="005F6833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5F6833" w:rsidRPr="005F1B2E" w:rsidRDefault="005F6833" w:rsidP="006877E2">
            <w:pPr>
              <w:pStyle w:val="34ff8"/>
            </w:pPr>
            <w:r w:rsidRPr="005F1B2E">
              <w:t>Дата</w:t>
            </w:r>
          </w:p>
        </w:tc>
      </w:tr>
      <w:tr w:rsidR="005F6833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5F6833" w:rsidRPr="005F1B2E" w:rsidRDefault="005F6833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5F6833" w:rsidRPr="005F1B2E" w:rsidRDefault="005F6833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5F6833" w:rsidRPr="005F1B2E" w:rsidRDefault="005F6833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5F6833" w:rsidRPr="005F1B2E" w:rsidRDefault="005F6833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5F6833" w:rsidRPr="005F1B2E" w:rsidRDefault="005F6833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5F6833" w:rsidRPr="005F1B2E" w:rsidRDefault="005F6833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5F6833" w:rsidRPr="005F1B2E" w:rsidRDefault="005F6833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5F6833" w:rsidRPr="005F1B2E" w:rsidRDefault="005F6833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5F6833" w:rsidRPr="005F1B2E" w:rsidRDefault="005F6833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5F6833" w:rsidRPr="005F1B2E" w:rsidRDefault="005F6833" w:rsidP="006877E2">
            <w:pPr>
              <w:pStyle w:val="34ff8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  <w:tr w:rsidR="005F6833" w:rsidTr="0074679E">
        <w:trPr>
          <w:trHeight w:val="454"/>
        </w:trPr>
        <w:tc>
          <w:tcPr>
            <w:tcW w:w="518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F6833" w:rsidRDefault="005F6833" w:rsidP="0074679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F6833" w:rsidRDefault="005F6833" w:rsidP="0074679E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80616D">
      <w:headerReference w:type="default" r:id="rId14"/>
      <w:headerReference w:type="first" r:id="rId15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60D" w:rsidRDefault="007C060D" w:rsidP="00AD0715">
      <w:r>
        <w:separator/>
      </w:r>
    </w:p>
    <w:p w:rsidR="007C060D" w:rsidRDefault="007C060D" w:rsidP="00AD0715"/>
  </w:endnote>
  <w:endnote w:type="continuationSeparator" w:id="0">
    <w:p w:rsidR="007C060D" w:rsidRDefault="007C060D" w:rsidP="00AD0715">
      <w:r>
        <w:continuationSeparator/>
      </w:r>
    </w:p>
    <w:p w:rsidR="007C060D" w:rsidRDefault="007C060D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CA9" w:rsidRDefault="00AC2CA9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CA9" w:rsidRDefault="00AC2CA9" w:rsidP="00AC2CA9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60D" w:rsidRDefault="007C060D" w:rsidP="00AD0715">
      <w:r>
        <w:separator/>
      </w:r>
    </w:p>
    <w:p w:rsidR="007C060D" w:rsidRDefault="007C060D" w:rsidP="00AD0715"/>
  </w:footnote>
  <w:footnote w:type="continuationSeparator" w:id="0">
    <w:p w:rsidR="007C060D" w:rsidRDefault="007C060D" w:rsidP="00AD0715">
      <w:r>
        <w:continuationSeparator/>
      </w:r>
    </w:p>
    <w:p w:rsidR="007C060D" w:rsidRDefault="007C060D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026B" w:rsidRDefault="00AC2CA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5F160F0" wp14:editId="4820BFC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C2CA9" w:rsidRDefault="00AC2CA9" w:rsidP="00AC2CA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C2CA9" w:rsidRDefault="00AC2CA9" w:rsidP="00AC2CA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C2CA9" w:rsidRDefault="00AC2CA9" w:rsidP="00AC2CA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C2CA9" w:rsidRDefault="00AC2CA9" w:rsidP="00AC2CA9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C2CA9" w:rsidRDefault="00AC2CA9" w:rsidP="00AC2CA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C2CA9" w:rsidRDefault="00AC2CA9" w:rsidP="00AC2CA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C2CA9" w:rsidRDefault="00AC2CA9" w:rsidP="00AC2CA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C2CA9" w:rsidRDefault="00AC2CA9" w:rsidP="00AC2CA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C2CA9" w:rsidRDefault="00AC2CA9" w:rsidP="00AC2CA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C2CA9" w:rsidRDefault="00AC2CA9" w:rsidP="00AC2CA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26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">
              <v:group id="Группа 21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AC2CA9" w:rsidRDefault="00AC2CA9" w:rsidP="00AC2CA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C2CA9" w:rsidRDefault="00AC2CA9" w:rsidP="00AC2CA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AC2CA9" w:rsidRDefault="00AC2CA9" w:rsidP="00AC2CA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C2CA9" w:rsidRDefault="00AC2CA9" w:rsidP="00AC2CA9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AC2CA9" w:rsidRDefault="00AC2CA9" w:rsidP="00AC2CA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AC2CA9" w:rsidRDefault="00AC2CA9" w:rsidP="00AC2CA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C2CA9" w:rsidRDefault="00AC2CA9" w:rsidP="00AC2CA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C2CA9" w:rsidRDefault="00AC2CA9" w:rsidP="00AC2CA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C2CA9" w:rsidRDefault="00AC2CA9" w:rsidP="00AC2CA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C2CA9" w:rsidRDefault="00AC2CA9" w:rsidP="00AC2CA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026B" w:rsidRDefault="00101EF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2F0A1EB1" wp14:editId="32482F9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6" name="Группа 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5026B" w:rsidRDefault="00A5026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5026B" w:rsidRDefault="00A5026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5026B" w:rsidRDefault="00A5026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5026B" w:rsidRDefault="00A5026B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5026B" w:rsidRDefault="00A5026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5026B" w:rsidRDefault="00A5026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5026B" w:rsidRDefault="00A5026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5026B" w:rsidRDefault="00A5026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5026B" w:rsidRDefault="00A5026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5026B" w:rsidRDefault="00A5026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CB1016" w:rsidRDefault="00A5026B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5374BE" w:rsidRDefault="00A5026B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B206E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Default="00A5026B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16B64">
                                      <w:t>A.B.XXX.ПБ.XX.X-X.X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945CCC" w:rsidRDefault="00A5026B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Default="00A5026B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5E4A3B" w:rsidRDefault="00A5026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0411E6" w:rsidRDefault="00A5026B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5E4A3B" w:rsidRDefault="00A5026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Default="00A5026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Default="00A5026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945CCC" w:rsidRDefault="00A5026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945CCC" w:rsidRDefault="00A5026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5E4A3B" w:rsidRDefault="00A5026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5E4A3B" w:rsidRDefault="00A5026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0411E6" w:rsidRDefault="00A5026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A5026B" w:rsidRPr="000411E6" w:rsidRDefault="00A5026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2" name="Группа 62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16E87" w:rsidRPr="006C5C53" w:rsidRDefault="00116E87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16E87" w:rsidRPr="006C5C53" w:rsidRDefault="00116E87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6" o:spid="_x0000_s1051" style="position:absolute;left:0;text-align:left;margin-left:22.7pt;margin-top:14.2pt;width:558.45pt;height:826.3pt;z-index:251681792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">
              <v:group id="Группа 2" o:spid="_x0000_s1052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5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5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5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5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5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5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6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6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6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6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6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6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6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A5026B" w:rsidRDefault="00A5026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6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A5026B" w:rsidRDefault="00A5026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6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A5026B" w:rsidRDefault="00A5026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6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A5026B" w:rsidRDefault="00A5026B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7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A5026B" w:rsidRDefault="00A5026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7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7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A5026B" w:rsidRDefault="00A5026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7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A5026B" w:rsidRDefault="00A5026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7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A5026B" w:rsidRDefault="00A5026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07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A5026B" w:rsidRDefault="00A5026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07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A5026B" w:rsidRDefault="00A5026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07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078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079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080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081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082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083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084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085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086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087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088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089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090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091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092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A5026B" w:rsidRPr="00CB1016" w:rsidRDefault="00A5026B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093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A5026B" w:rsidRPr="005374BE" w:rsidRDefault="00A5026B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2B206E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094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A5026B" w:rsidRDefault="00A5026B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16B64">
                                <w:t>A.B.XXX.ПБ.XX.X-X.X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095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096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A5026B" w:rsidRPr="00945CCC" w:rsidRDefault="00A5026B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097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A5026B" w:rsidRDefault="00A5026B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098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A5026B" w:rsidRPr="005E4A3B" w:rsidRDefault="00A5026B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099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A5026B" w:rsidRPr="000411E6" w:rsidRDefault="00A5026B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00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A5026B" w:rsidRPr="005E4A3B" w:rsidRDefault="00A5026B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0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A5026B" w:rsidRDefault="00A5026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02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A5026B" w:rsidRDefault="00A5026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0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A5026B" w:rsidRPr="00945CCC" w:rsidRDefault="00A5026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04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A5026B" w:rsidRPr="00945CCC" w:rsidRDefault="00A5026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05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A5026B" w:rsidRPr="005E4A3B" w:rsidRDefault="00A5026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06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A5026B" w:rsidRPr="005E4A3B" w:rsidRDefault="00A5026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0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A5026B" w:rsidRPr="000411E6" w:rsidRDefault="00A5026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08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A5026B" w:rsidRPr="000411E6" w:rsidRDefault="00A5026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2" o:spid="_x0000_s1109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<v:rect id="Rectangle 122" o:spid="_x0000_s111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zfrMcA&#10;AADbAAAADwAAAGRycy9kb3ducmV2LnhtbESPT2vCQBTE74V+h+UVvBTdqDS0qauo4J+DUBqlvb5m&#10;X5Ng9m3Irib66V2h0OMwM79hJrPOVOJMjSstKxgOIhDEmdUl5woO+1X/FYTzyBory6TgQg5m08eH&#10;CSbatvxJ59TnIkDYJaig8L5OpHRZQQbdwNbEwfu1jUEfZJNL3WAb4KaSoyiKpcGSw0KBNS0Lyo7p&#10;ySgwp/nubfGz8S/P7XofX+M1fn98KdV76ubvIDx1/j/8195qBfEY7l/CD5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oM36zHAAAA2wAAAA8AAAAAAAAAAAAAAAAAmAIAAGRy&#10;cy9kb3ducmV2LnhtbFBLBQYAAAAABAAEAPUAAACMAwAAAAA=&#10;" filled="f" stroked="f">
                  <v:textbox inset="1pt,.4mm,1pt,1pt">
                    <w:txbxContent>
                      <w:p w:rsidR="00116E87" w:rsidRPr="006C5C53" w:rsidRDefault="00116E87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1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VH2McA&#10;AADbAAAADwAAAGRycy9kb3ducmV2LnhtbESPT2vCQBTE74V+h+UVvBTdKDa0qauo4J+DUBqlvb5m&#10;X5Ng9m3Irib66V2h0OMwM79hJrPOVOJMjSstKxgOIhDEmdUl5woO+1X/FYTzyBory6TgQg5m08eH&#10;CSbatvxJ59TnIkDYJaig8L5OpHRZQQbdwNbEwfu1jUEfZJNL3WAb4KaSoyiKpcGSw0KBNS0Lyo7p&#10;ySgwp/nubfGz8S/P7XofX+M1fn98KdV76ubvIDx1/j/8195qBfEY7l/CD5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XlR9jHAAAA2wAAAA8AAAAAAAAAAAAAAAAAmAIAAGRy&#10;cy9kb3ducmV2LnhtbFBLBQYAAAAABAAEAPUAAACMAwAAAAA=&#10;" filled="f" stroked="f">
                  <v:textbox inset="1pt,.4mm,1pt,1pt">
                    <w:txbxContent>
                      <w:p w:rsidR="00116E87" w:rsidRPr="006C5C53" w:rsidRDefault="00116E87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6B2E" w:rsidRDefault="00101EF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4AC8B347" wp14:editId="1092955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5" name="Группа 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6B2E" w:rsidRDefault="00D86B2E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6B2E" w:rsidRDefault="00D86B2E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6B2E" w:rsidRDefault="00D86B2E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6B2E" w:rsidRDefault="00D86B2E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6B2E" w:rsidRDefault="00D86B2E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6B2E" w:rsidRDefault="00D86B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6B2E" w:rsidRDefault="00D86B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6B2E" w:rsidRDefault="00D86B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6B2E" w:rsidRDefault="00D86B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6B2E" w:rsidRDefault="00D86B2E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945CCC" w:rsidRDefault="00D86B2E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Default="00D86B2E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Default="00D86B2E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E4A3B" w:rsidRDefault="00D86B2E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0411E6" w:rsidRDefault="00D86B2E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Default="00D86B2E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Default="00D86B2E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E4A3B" w:rsidRDefault="00D86B2E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931BFC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A32665" w:rsidRDefault="00D86B2E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E4A3B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E4A3B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E4A3B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E4A3B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E4A3B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0411E6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0411E6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0411E6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0411E6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0411E6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79077B" w:rsidRDefault="007C060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116B64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A32665" w:rsidRDefault="00D86B2E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CB1016" w:rsidRDefault="00D86B2E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CB1016" w:rsidRDefault="00D86B2E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374BE" w:rsidRDefault="00D86B2E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B206E" w:rsidRPr="002B206E">
                                    <w:rPr>
                                      <w:noProof/>
                                    </w:rPr>
                                    <w:instrText>15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B206E">
                                    <w:rPr>
                                      <w:noProof/>
                                    </w:rPr>
                                    <w:t>15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374BE" w:rsidRDefault="00D86B2E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B206E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Default="00D86B2E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16B64">
                                    <w:t>A.B.XXX.ПБ.XX.X-X.X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Default="007C060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116B64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D86B2E">
                                    <w:t>.</w:t>
                                  </w:r>
                                </w:p>
                                <w:p w:rsidR="00D86B2E" w:rsidRPr="00557002" w:rsidRDefault="007C060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116B64">
                                    <w:t>Описание алгоритма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945CCC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945CCC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E4A3B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5E4A3B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0411E6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6B2E" w:rsidRPr="000411E6" w:rsidRDefault="00D86B2E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9" name="Группа 59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16E87" w:rsidRPr="006C5C53" w:rsidRDefault="00116E87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16E87" w:rsidRPr="006C5C53" w:rsidRDefault="00116E87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5" o:spid="_x0000_s1112" style="position:absolute;left:0;text-align:left;margin-left:22.7pt;margin-top:14.2pt;width:558.45pt;height:826.3pt;z-index:251679744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">
              <v:group id="Группа 448" o:spid="_x0000_s1113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14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15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1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17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1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19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20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21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22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23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24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25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26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27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86B2E" w:rsidRDefault="00D86B2E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28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86B2E" w:rsidRDefault="00D86B2E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29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86B2E" w:rsidRDefault="00D86B2E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30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86B2E" w:rsidRDefault="00D86B2E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31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86B2E" w:rsidRDefault="00D86B2E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32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33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D86B2E" w:rsidRDefault="00D86B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34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D86B2E" w:rsidRDefault="00D86B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35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86B2E" w:rsidRDefault="00D86B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36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D86B2E" w:rsidRDefault="00D86B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37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D86B2E" w:rsidRDefault="00D86B2E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38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39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40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41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42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43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44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45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46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47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48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49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5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51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52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53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54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55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56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57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58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59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60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61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62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6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D86B2E" w:rsidRPr="00945CCC" w:rsidRDefault="00D86B2E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64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D86B2E" w:rsidRDefault="00D86B2E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65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D86B2E" w:rsidRDefault="00D86B2E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66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D86B2E" w:rsidRPr="005E4A3B" w:rsidRDefault="00D86B2E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67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D86B2E" w:rsidRPr="000411E6" w:rsidRDefault="00D86B2E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68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D86B2E" w:rsidRDefault="00D86B2E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69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D86B2E" w:rsidRDefault="00D86B2E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70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D86B2E" w:rsidRPr="005E4A3B" w:rsidRDefault="00D86B2E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71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D86B2E" w:rsidRPr="00931BFC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72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D86B2E" w:rsidRPr="00A32665" w:rsidRDefault="00D86B2E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73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D86B2E" w:rsidRPr="005E4A3B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4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D86B2E" w:rsidRPr="005E4A3B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5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D86B2E" w:rsidRPr="005E4A3B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6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D86B2E" w:rsidRPr="005E4A3B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7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D86B2E" w:rsidRPr="005E4A3B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78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D86B2E" w:rsidRPr="000411E6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79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D86B2E" w:rsidRPr="000411E6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80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D86B2E" w:rsidRPr="000411E6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81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D86B2E" w:rsidRPr="000411E6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82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D86B2E" w:rsidRPr="000411E6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183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D86B2E" w:rsidRPr="0079077B" w:rsidRDefault="007C060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116B64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184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D86B2E" w:rsidRPr="00A32665" w:rsidRDefault="00D86B2E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185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D86B2E" w:rsidRPr="00CB1016" w:rsidRDefault="00D86B2E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186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D86B2E" w:rsidRPr="00CB1016" w:rsidRDefault="00D86B2E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187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D86B2E" w:rsidRPr="005374BE" w:rsidRDefault="00D86B2E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B206E" w:rsidRPr="002B206E">
                              <w:rPr>
                                <w:noProof/>
                              </w:rPr>
                              <w:instrText>15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B206E">
                              <w:rPr>
                                <w:noProof/>
                              </w:rPr>
                              <w:t>15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188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D86B2E" w:rsidRPr="005374BE" w:rsidRDefault="00D86B2E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B206E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189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D86B2E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190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D86B2E" w:rsidRDefault="00D86B2E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16B64">
                              <w:t>A.B.XXX.ПБ.XX.X-X.X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191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D86B2E" w:rsidRDefault="007C060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116B64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D86B2E">
                              <w:t>.</w:t>
                            </w:r>
                          </w:p>
                          <w:p w:rsidR="00D86B2E" w:rsidRPr="00557002" w:rsidRDefault="007C060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116B64">
                              <w:t>Описание алгоритма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192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D86B2E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193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D86B2E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194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D86B2E" w:rsidRPr="00945CCC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195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D86B2E" w:rsidRPr="00945CCC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6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D86B2E" w:rsidRPr="005E4A3B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7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D86B2E" w:rsidRPr="005E4A3B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98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D86B2E" w:rsidRPr="000411E6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99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D86B2E" w:rsidRPr="000411E6" w:rsidRDefault="00D86B2E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9" o:spid="_x0000_s1200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<v:rect id="Rectangle 122" o:spid="_x0000_s1201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5B28IA&#10;AADbAAAADwAAAGRycy9kb3ducmV2LnhtbERPy2rCQBTdC/7DcIVuRCcVGjQ6iha0XRTEB7q9Zq5J&#10;MHMnZEaT9us7C8Hl4bxni9aU4kG1KywreB9GIIhTqwvOFBwP68EYhPPIGkvLpOCXHCzm3c4ME20b&#10;3tFj7zMRQtglqCD3vkqkdGlOBt3QVsSBu9raoA+wzqSusQnhppSjKIqlwYJDQ44VfeaU3vZ3o8Dc&#10;lz+T1eXLf/SbzSH+izd43p6Ueuu1yykIT61/iZ/ub60gDuvDl/A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3kHbwgAAANsAAAAPAAAAAAAAAAAAAAAAAJgCAABkcnMvZG93&#10;bnJldi54bWxQSwUGAAAAAAQABAD1AAAAhwMAAAAA&#10;" filled="f" stroked="f">
                  <v:textbox inset="1pt,.4mm,1pt,1pt">
                    <w:txbxContent>
                      <w:p w:rsidR="00116E87" w:rsidRPr="006C5C53" w:rsidRDefault="00116E87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02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LkQMYA&#10;AADbAAAADwAAAGRycy9kb3ducmV2LnhtbESPQWvCQBSE70L/w/IKvUjdWDC0qZtgC1UPglTFXl+z&#10;r0lo9m3Irib6611B8DjMzDfMNOtNLY7UusqygvEoAkGcW11xoWC3/Xp+BeE8ssbaMik4kYMsfRhM&#10;MdG24286bnwhAoRdggpK75tESpeXZNCNbEMcvD/bGvRBtoXULXYBbmr5EkWxNFhxWCixoc+S8v/N&#10;wSgwh9nq7eN34SfDbr6Nz/Ecf9Z7pZ4e+9k7CE+9v4dv7aVWEI/h+iX8AJl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LkQMYAAADbAAAADwAAAAAAAAAAAAAAAACYAgAAZHJz&#10;L2Rvd25yZXYueG1sUEsFBgAAAAAEAAQA9QAAAIsDAAAAAA==&#10;" filled="f" stroked="f">
                  <v:textbox inset="1pt,.4mm,1pt,1pt">
                    <w:txbxContent>
                      <w:p w:rsidR="00116E87" w:rsidRPr="006C5C53" w:rsidRDefault="00116E87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0C8A" w:rsidRDefault="001B0C8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6D837EE4" wp14:editId="68A7F44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25" name="Группа 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526" name="Группа 526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27" name="Группа 527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28" name="Группа 528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29" name="Группа 529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30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31" name="Группа 531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32" name="Группа 532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33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4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5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6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37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38" name="Группа 538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39" name="Группа 539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40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0C8A" w:rsidRDefault="001B0C8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1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0C8A" w:rsidRDefault="001B0C8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2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0C8A" w:rsidRDefault="001B0C8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3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0C8A" w:rsidRDefault="001B0C8A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4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0C8A" w:rsidRDefault="001B0C8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45" name="Группа 545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0C8A" w:rsidRDefault="001B0C8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7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0C8A" w:rsidRDefault="001B0C8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0C8A" w:rsidRDefault="001B0C8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9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0C8A" w:rsidRDefault="001B0C8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B0C8A" w:rsidRDefault="001B0C8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51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2" name="Группа 552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54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6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8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9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0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1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2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3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4" name="Группа 564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65" name="Группа 565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66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CB1016" w:rsidRDefault="001B0C8A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7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5374BE" w:rsidRDefault="001B0C8A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B206E">
                                      <w:rPr>
                                        <w:noProof/>
                                        <w:lang w:val="en-US"/>
                                      </w:rPr>
                                      <w:t>15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8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Default="001B0C8A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16B64">
                                      <w:t>A.B.XXX.ПБ.XX.X-X.X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9" name="Группа 569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70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945CCC" w:rsidRDefault="001B0C8A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Default="001B0C8A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5E4A3B" w:rsidRDefault="001B0C8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0411E6" w:rsidRDefault="001B0C8A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4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5E4A3B" w:rsidRDefault="001B0C8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Default="001B0C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Default="001B0C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945CCC" w:rsidRDefault="001B0C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8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945CCC" w:rsidRDefault="001B0C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5E4A3B" w:rsidRDefault="001B0C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5E4A3B" w:rsidRDefault="001B0C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1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0411E6" w:rsidRDefault="001B0C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B0C8A" w:rsidRPr="000411E6" w:rsidRDefault="001B0C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83" name="Группа 583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8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B0C8A" w:rsidRPr="006C5C53" w:rsidRDefault="001B0C8A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8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B0C8A" w:rsidRPr="006C5C53" w:rsidRDefault="001B0C8A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25" o:spid="_x0000_s1203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">
              <v:group id="Группа 526" o:spid="_x0000_s1204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<v:group id="Группа 527" o:spid="_x0000_s1205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fyU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X8lHFAAAA3AAA&#10;AA8AAAAAAAAAAAAAAAAAqgIAAGRycy9kb3ducmV2LnhtbFBLBQYAAAAABAAEAPoAAACcAwAAAAA=&#10;">
                  <v:group id="Группа 528" o:spid="_x0000_s1206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YhmI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qSR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iGYjwwAAANwAAAAP&#10;AAAAAAAAAAAAAAAAAKoCAABkcnMvZG93bnJldi54bWxQSwUGAAAAAAQABAD6AAAAmgMAAAAA&#10;">
                    <v:group id="Группа 529" o:spid="_x0000_s120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sTDu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vH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rEw7jFAAAA3AAA&#10;AA8AAAAAAAAAAAAAAAAAqgIAAGRycy9kb3ducmV2LnhtbFBLBQYAAAAABAAEAPoAAACcAwAAAAA=&#10;">
                      <v:rect id="Rectangle 91" o:spid="_x0000_s1208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ZqHcEA&#10;AADcAAAADwAAAGRycy9kb3ducmV2LnhtbERPy2oCMRTdC/5DuIK7mqio7dQoPija7nxAt5fJdWZw&#10;cjMkUad/bxYFl4fzni9bW4s7+VA51jAcKBDEuTMVFxrOp6+3dxAhIhusHZOGPwqwXHQ7c8yMe/CB&#10;7sdYiBTCIUMNZYxNJmXIS7IYBq4hTtzFeYsxQV9I4/GRwm0tR0pNpcWKU0OJDW1Kyq/Hm9VwOavv&#10;2SnSar3xH5Ofrfqd7tVO636vXX2CiNTGl/jfvTcaJuM0P51JR0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Gah3BAAAA3AAAAA8AAAAAAAAAAAAAAAAAmAIAAGRycy9kb3du&#10;cmV2LnhtbFBLBQYAAAAABAAEAPUAAACGAwAAAAA=&#10;" filled="f" strokeweight="1.5pt">
                        <v:textbox inset=",1mm"/>
                      </v:rect>
                      <v:group id="Группа 531" o:spid="_x0000_s1209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WtZY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j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a1ljxgAAANwA&#10;AAAPAAAAAAAAAAAAAAAAAKoCAABkcnMvZG93bnJldi54bWxQSwUGAAAAAAQABAD6AAAAnQMAAAAA&#10;">
                        <v:group id="Группа 532" o:spid="_x0000_s1210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nHF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b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bnHFMQAAADcAAAA&#10;DwAAAAAAAAAAAAAAAACqAgAAZHJzL2Rvd25yZXYueG1sUEsFBgAAAAAEAAQA+gAAAJsDAAAAAA==&#10;">
                          <v:line id="Line 76" o:spid="_x0000_s1211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bXhMMAAADcAAAADwAAAGRycy9kb3ducmV2LnhtbESPQWsCMRSE74L/ITyhN82qVMpqFBEE&#10;xR6sFbw+Nm83i5uXJUnd9d83BaHHYWa+YVab3jbiQT7UjhVMJxkI4sLpmisF1+/9+ANEiMgaG8ek&#10;4EkBNuvhYIW5dh1/0eMSK5EgHHJUYGJscylDYchimLiWOHml8xZjkr6S2mOX4LaRsyxbSIs1pwWD&#10;Le0MFffLj1Ugj6fu7Peza1mVh9bdjuZz0fVKvY367RJEpD7+h1/tg1bwPp/D35l0BO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f214TDAAAA3AAAAA8AAAAAAAAAAAAA&#10;AAAAoQIAAGRycy9kb3ducmV2LnhtbFBLBQYAAAAABAAEAPkAAACRAwAAAAA=&#10;" strokeweight="1.5pt"/>
                          <v:line id="Line 77" o:spid="_x0000_s1212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9P8MQAAADcAAAADwAAAGRycy9kb3ducmV2LnhtbESPQWsCMRSE7wX/Q3iCt5pVW5HVKFIQ&#10;lHporeD1sXm7Wdy8LEnqbv99Iwgeh5n5hlltetuIG/lQO1YwGWcgiAuna64UnH92rwsQISJrbByT&#10;gj8KsFkPXlaYa9fxN91OsRIJwiFHBSbGNpcyFIYshrFriZNXOm8xJukrqT12CW4bOc2yubRYc1ow&#10;2NKHoeJ6+rUK5OGz+/K76bmsyn3rLgdznHe9UqNhv12CiNTHZ/jR3msF77M3uJ9JR0C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H0/wxAAAANwAAAAPAAAAAAAAAAAA&#10;AAAAAKECAABkcnMvZG93bnJldi54bWxQSwUGAAAAAAQABAD5AAAAkgMAAAAA&#10;" strokeweight="1.5pt"/>
                          <v:line id="Line 78" o:spid="_x0000_s1213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Pqa8MAAADcAAAADwAAAGRycy9kb3ducmV2LnhtbESPQWsCMRSE7wX/Q3iCt5rVopTVKCII&#10;ij1YK3h9bN5uFjcvS5K66783BaHHYWa+YZbr3jbiTj7UjhVMxhkI4sLpmisFl5/d+yeIEJE1No5J&#10;wYMCrFeDtyXm2nX8TfdzrESCcMhRgYmxzaUMhSGLYexa4uSVzluMSfpKao9dgttGTrNsLi3WnBYM&#10;trQ1VNzOv1aBPBy7k99NL2VV7lt3PZivedcrNRr2mwWISH38D7/ae61g9jG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T6mvDAAAA3AAAAA8AAAAAAAAAAAAA&#10;AAAAoQIAAGRycy9kb3ducmV2LnhtbFBLBQYAAAAABAAEAPkAAACRAwAAAAA=&#10;" strokeweight="1.5pt"/>
                          <v:line id="Line 79" o:spid="_x0000_s1214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F0HMQAAADcAAAADwAAAGRycy9kb3ducmV2LnhtbESPQWsCMRSE7wX/Q3iCt5qt4iJboxRB&#10;UOyhVcHrY/N2s3TzsiTRXf99IxR6HGbmG2a1GWwr7uRD41jB2zQDQVw63XCt4HLevS5BhIissXVM&#10;Ch4UYLMevayw0K7nb7qfYi0ShEOBCkyMXSFlKA1ZDFPXESevct5iTNLXUnvsE9y2cpZlubTYcFow&#10;2NHWUPlzulkF8nDsv/xudqnqat+568F85v2g1GQ8fLyDiDTE//Bfe68VLOY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gXQcxAAAANwAAAAPAAAAAAAAAAAA&#10;AAAAAKECAABkcnMvZG93bnJldi54bWxQSwUGAAAAAAQABAD5AAAAkgMAAAAA&#10;" strokeweight="1.5pt"/>
                        </v:group>
                        <v:line id="Line 92" o:spid="_x0000_s1215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3Rh8UAAADcAAAADwAAAGRycy9kb3ducmV2LnhtbESPQWvCQBSE7wX/w/KE3uqmirZEN0EE&#10;QWkPrRW8PrIv2dDs27C7mvTfd4VCj8PMfMNsytF24kY+tI4VPM8yEMSV0y03Cs5f+6dXECEia+wc&#10;k4IfClAWk4cN5toN/Em3U2xEgnDIUYGJsc+lDJUhi2HmeuLk1c5bjEn6RmqPQ4LbTs6zbCUttpwW&#10;DPa0M1R9n65WgTy+DR9+Pz/XTX3o3eVo3lfDqNTjdNyuQUQa43/4r33QCpa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M3Rh8UAAADcAAAADwAAAAAAAAAA&#10;AAAAAAChAgAAZHJzL2Rvd25yZXYueG1sUEsFBgAAAAAEAAQA+QAAAJMDAAAAAA==&#10;" strokeweight="1.5pt"/>
                      </v:group>
                    </v:group>
                    <v:group id="Группа 538" o:spid="_x0000_s1216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Hw/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UfD+wwAAANwAAAAP&#10;AAAAAAAAAAAAAAAAAKoCAABkcnMvZG93bnJldi54bWxQSwUGAAAAAAQABAD6AAAAmgMAAAAA&#10;">
                      <v:group id="Группа 539" o:spid="_x0000_s1217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1VZ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Ll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HVVl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18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VRasMA&#10;AADcAAAADwAAAGRycy9kb3ducmV2LnhtbERP3WrCMBS+F/YO4Qx2I5oqm3O1UXQwcAwKUx/grDm2&#10;pc1JSdLavf1yIezy4/vPdqNpxUDO15YVLOYJCOLC6ppLBZfzx2wNwgdkja1lUvBLHnbbh0mGqbY3&#10;/qbhFEoRQ9inqKAKoUul9EVFBv3cdsSRu1pnMEToSqkd3mK4aeUySVbSYM2xocKO3isqmlNvFGAe&#10;3haNOxzKaX/O89Xnz+tFfyn19DjuNyACjeFffHcftYKX5zg/nolH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UVRa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B0C8A" w:rsidRDefault="001B0C8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19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n08cUA&#10;AADcAAAADwAAAGRycy9kb3ducmV2LnhtbESP3WrCQBSE7wt9h+UI3pS6iai10VVqoVARAv48wDF7&#10;mgSzZ8PuqvHtu4Lg5TAz3zDzZWcacSHna8sK0kECgriwuuZSwWH/8z4F4QOyxsYyKbiRh+Xi9WWO&#10;mbZX3tJlF0oRIewzVFCF0GZS+qIig35gW+Lo/VlnMETpSqkdXiPcNHKYJBNpsOa4UGFL3xUVp93Z&#10;KMA8fKYnt1qVb+d9nk/Wx4+D3ijV73VfMxCBuvAMP9q/WsF4lML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CfT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B0C8A" w:rsidRDefault="001B0C8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20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tqhsYA&#10;AADcAAAADwAAAGRycy9kb3ducmV2LnhtbESP3WrCQBSE7wt9h+UUvCm6UVp/oqtooWApBDR5gGP2&#10;mASzZ8Puqunbu4VCL4eZ+YZZbXrTihs531hWMB4lIIhLqxuuFBT553AOwgdkja1lUvBDHjbr56cV&#10;ptre+UC3Y6hEhLBPUUEdQpdK6cuaDPqR7Yijd7bOYIjSVVI7vEe4aeUkSabSYMNxocaOPmoqL8er&#10;UYBZWIwvbrerXq95lk2/TrNCfys1eOm3SxCB+vAf/mvvtYL3twn8nolHQK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tqhs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B0C8A" w:rsidRDefault="001B0C8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21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fPHcYA&#10;AADcAAAADwAAAGRycy9kb3ducmV2LnhtbESP3WrCQBSE74W+w3KE3pS6sVVboxuphYKlEPDnAU6z&#10;xyQkezbsrpq+vSsUvBxm5htmuepNK87kfG1ZwXiUgCAurK65VHDYfz2/g/ABWWNrmRT8kYdV9jBY&#10;Yqrthbd03oVSRAj7FBVUIXSplL6oyKAf2Y44ekfrDIYoXSm1w0uEm1a+JMlMGqw5LlTY0WdFRbM7&#10;GQWYh/m4cet1+XTa5/ns+/ftoH+Uehz2HwsQgfpwD/+3N1rBdPIKtzPxCMjs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fPH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B0C8A" w:rsidRDefault="001B0C8A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22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5XacYA&#10;AADcAAAADwAAAGRycy9kb3ducmV2LnhtbESP0WrCQBRE34X+w3ILvkizsVjbpq5ShYIiBKr5gNvs&#10;bRLM3g27G03/3hUKPg4zc4ZZrAbTijM531hWME1SEMSl1Q1XCorj19MbCB+QNbaWScEfeVgtH0YL&#10;zLS98DedD6ESEcI+QwV1CF0mpS9rMugT2xFH79c6gyFKV0nt8BLhppXPaTqXBhuOCzV2tKmpPB16&#10;owDz8D49ufW6mvTHPJ/vfl4LvVdq/Dh8foAINIR7+L+91QpeZjO4nY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n5Xa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B0C8A" w:rsidRDefault="001B0C8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45" o:spid="_x0000_s1223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lYsH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Hyl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WLB3FAAAA3AAA&#10;AA8AAAAAAAAAAAAAAAAAqgIAAGRycy9kb3ducmV2LnhtbFBLBQYAAAAABAAEAPoAAACcAwAAAAA=&#10;">
                        <v:shape id="Text Box 87" o:spid="_x0000_s1224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JqucQA&#10;AADcAAAADwAAAGRycy9kb3ducmV2LnhtbESPQWsCMRSE74X+h/AEbzVrUZGtUaRQES+l6sHjY/Oa&#10;LG5edjdxXf31TUHwOMzMN8xi1btKdNSG0rOC8SgDQVx4XbJRcDx8vc1BhIissfJMCm4UYLV8fVlg&#10;rv2Vf6jbRyMShEOOCmyMdS5lKCw5DCNfEyfv17cOY5KtkbrFa4K7Sr5n2Uw6LDktWKzp01Jx3l+c&#10;gsb2k6lpvqtzt7ubtd1sQ3M8KTUc9OsPEJH6+Aw/2lutYDqZwf+Zd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iarnEAAAA3A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1B0C8A" w:rsidRDefault="001B0C8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25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7PIs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NIW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bs8i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B0C8A" w:rsidRDefault="001B0C8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26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FbUMIA&#10;AADcAAAADwAAAGRycy9kb3ducmV2LnhtbERPz2vCMBS+D/wfwhN2m6lDRTqjiLAhu4jag8dH85YU&#10;m5e2yWq3v94cBI8f3+/VZnC16KkLlWcF00kGgrj0umKjoDh/vi1BhIissfZMCv4owGY9ellhrv2N&#10;j9SfohEphEOOCmyMTS5lKC05DBPfECfux3cOY4KdkbrDWwp3tXzPsoV0WHFqsNjQzlJ5Pf06Ba0d&#10;ZnPTHupr//1vtvZrH9riotTreNh+gIg0xKf44d5rBfNZWpvOpCM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8VtQ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1B0C8A" w:rsidRDefault="001B0C8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27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3+y8UA&#10;AADcAAAADwAAAGRycy9kb3ducmV2LnhtbESPT2sCMRTE74V+h/AKvdVsRUVXo0jBIr2Ifw4eH5tn&#10;srh52d2k67af3hQKHoeZ+Q2zWPWuEh21ofSs4H2QgSAuvC7ZKDgdN29TECEia6w8k4IfCrBaPj8t&#10;MNf+xnvqDtGIBOGQowIbY51LGQpLDsPA18TJu/jWYUyyNVK3eEtwV8lhlk2kw5LTgsWaPiwV18O3&#10;U9DYfjQ2za66dl+/Zm0/t6E5nZV6fenXcxCR+vgI/7e3WsF4NIO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vf7L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B0C8A" w:rsidRDefault="001B0C8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28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Bi8IA&#10;AADcAAAADwAAAGRycy9kb3ducmV2LnhtbERPz2vCMBS+C/sfwhvspqnDjtGZFhEU2UXmPOz4aJ5J&#10;sXlpm6x2++vNYbDjx/d7XU2uFSMNofGsYLnIQBDXXjdsFJw/d/NXECEia2w9k4IfClCVD7M1Ftrf&#10;+IPGUzQihXAoUIGNsSukDLUlh2HhO+LEXfzgMCY4GKkHvKVw18rnLHuRDhtODRY72lqqr6dvp6C3&#10;0yo3/bG9ju+/ZmP3h9Cfv5R6epw2byAiTfFf/Oc+aAV5nuanM+kIy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XsGL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1B0C8A" w:rsidRDefault="001B0C8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29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UqJsMA&#10;AADcAAAADwAAAGRycy9kb3ducmV2LnhtbESPQWsCMRSE70L/Q3gFb5oorNbVKGqRWm9Vwetj89xd&#10;3LwsSarbf98UCh6HmfmGWaw624g7+VA71jAaKhDEhTM1lxrOp93gDUSIyAYbx6ThhwKsli+9BebG&#10;PfiL7sdYigThkKOGKsY2lzIUFVkMQ9cSJ+/qvMWYpC+l8fhIcNvIsVITabHmtFBhS9uKitvx22q4&#10;ntXn9BRpvdn6WXZ4V5fJXn1o3X/t1nMQkbr4DP+390ZDlo3g70w6An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9UqJsMAAADcAAAADwAAAAAAAAAAAAAAAACYAgAAZHJzL2Rv&#10;d25yZXYueG1sUEsFBgAAAAAEAAQA9QAAAIgDAAAAAA==&#10;" filled="f" strokeweight="1.5pt">
                    <v:textbox inset=",1mm"/>
                  </v:rect>
                </v:group>
                <v:group id="Группа 552" o:spid="_x0000_s1230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line id="Line 102" o:spid="_x0000_s1232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9LyMcAAADcAAAADwAAAGRycy9kb3ducmV2LnhtbESPS2vDMBCE74X+B7GFXEoix3kQ3Cgh&#10;fUHpLQ8IuS3W2jK1Vo6lxG5/fVUI9DjMzDfMct3bWlyp9ZVjBeNRAoI4d7riUsFh/z5cgPABWWPt&#10;mBR8k4f16v5uiZl2HW/puguliBD2GSowITSZlD43ZNGPXEMcvcK1FkOUbSl1i12E21qmSTKXFiuO&#10;CwYbejGUf+0uVsGkOL09niev4zStks/C/HT587FUavDQb55ABOrDf/jW/tAKZrMp/J2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Gr0vI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233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NaqMYAAADcAAAADwAAAGRycy9kb3ducmV2LnhtbESPUUvDQBCE3wX/w7GFvkh7sZBrib0W&#10;KQiCINhWfF1z2yQ0txdz2zb113uC4OMwM98wy/XgW3WmPjaBLdxPM1DEZXANVxb2u6fJAlQUZIdt&#10;YLJwpQjr1e3NEgsXLvxG561UKkE4FmihFukKrWNZk8c4DR1x8g6h9yhJ9pV2PV4S3Ld6lmVGe2w4&#10;LdTY0aam8rg9eQvv+F3J9eXz7vVojOw/vsxpMzfWjkfD4wMooUH+w3/tZ2chz3P4PZOOgF7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ezWq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234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HE38YAAADcAAAADwAAAGRycy9kb3ducmV2LnhtbESPUWvCQBCE3wv+h2MLfSl6acGrpJ4i&#10;giAUClrF121umwRze2lu1dhf3xMKfRxm5htmOu99o87UxTqwhadRBoq4CK7m0sLuYzWcgIqC7LAJ&#10;TBauFGE+G9xNMXfhwhs6b6VUCcIxRwuVSJtrHYuKPMZRaImT9xU6j5JkV2rX4SXBfaOfs8xojzWn&#10;hQpbWlZUHLcnb2GPP6Vc3z4f34/GyO7wbU7LF2Ptw32/eAUl1Mt/+K+9dhbGYwO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hxN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3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hGRsUAAADcAAAADwAAAGRycy9kb3ducmV2LnhtbESPQWvCQBSE70L/w/IKvenGgkkaXSUt&#10;TSkIgrF4fmRfk9Ds25DdmvTfdwXB4zDzzTCb3WQ6caHBtZYVLBcRCOLK6pZrBV+nYp6CcB5ZY2eZ&#10;FPyRg932YbbBTNuRj3QpfS1CCbsMFTTe95mUrmrIoFvYnjh433Yw6IMcaqkHHEO56eRzFMXSYMth&#10;ocGe3hqqfspfo2BlXpP9ePp4ifP3xJA/L9NDXij19DjlaxCeJn8P3+hPHbhVAtcz4QjI7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zhGRsUAAADcAAAADwAAAAAAAAAA&#10;AAAAAAChAgAAZHJzL2Rvd25yZXYueG1sUEsFBgAAAAAEAAQA+QAAAJMDAAAAAA==&#10;" strokecolor="windowText" strokeweight="1.5pt"/>
                    <v:line id="Line 98" o:spid="_x0000_s1236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JBzcQAAADcAAAADwAAAGRycy9kb3ducmV2LnhtbERPy2rCQBTdF/yH4QpuSp0YUUrqKD5a&#10;kO58gLi7ZG4yoZk7MTM1qV/fWRS6PJz3YtXbWtyp9ZVjBZNxAoI4d7riUsH59PHyCsIHZI21Y1Lw&#10;Qx5Wy8HTAjPtOj7Q/RhKEUPYZ6jAhNBkUvrckEU/dg1x5ArXWgwRtqXULXYx3NYyTZK5tFhxbDDY&#10;0NZQ/nX8tgqmxfX9+TbdTdK0Sj4L8+jyzaVUajTs128gAvXhX/zn3msFs1lcG8/E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4kHN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237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5QrcYAAADcAAAADwAAAGRycy9kb3ducmV2LnhtbESPUWvCQBCE3wv9D8cW+lLqpQWvNfWU&#10;IhQEQai19HXNbZNgbi/NrRr99Z4g9HGYmW+Y8bT3jdpTF+vAFp4GGSjiIriaSwvrr4/HV1BRkB02&#10;gcnCkSJMJ7c3Y8xdOPAn7VdSqgThmKOFSqTNtY5FRR7jILTEyfsNnUdJsiu16/CQ4L7Rz1lmtMea&#10;00KFLc0qKrarnbfwjadSjovNw3JrjKx//sxu9mKsvb/r399ACfXyH762587CcD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b+UK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38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gzjcMAAADcAAAADwAAAGRycy9kb3ducmV2LnhtbERPTWvCQBC9C/6HZQq9SN1YcC2pq4hQ&#10;KBQKVUuv0+w0CWZnY3bU6K/vHgSPj/c9X/a+USfqYh3YwmScgSIugqu5tLDbvj29gIqC7LAJTBYu&#10;FGG5GA7mmLtw5i86baRUKYRjjhYqkTbXOhYVeYzj0BIn7i90HiXBrtSuw3MK941+zjKjPdacGips&#10;aV1Rsd8cvYVvvJZy+fgdfe6Nkd3PwRzXM2Pt40O/egUl1MtdfHO/OwtTk+anM+kI6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moM43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1" o:spid="_x0000_s1239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Qi7ccAAADcAAAADwAAAGRycy9kb3ducmV2LnhtbESPzWrDMBCE74G8g9hAL6GR7VBT3Cgh&#10;/YOSW9JC6W2x1paJtXItNXby9FWg0OMwM98wq81oW3Gi3jeOFaSLBARx6XTDtYKP99fbexA+IGts&#10;HZOCM3nYrKeTFRbaDbyn0yHUIkLYF6jAhNAVUvrSkEW/cB1x9CrXWwxR9rXUPQ4RbluZJUkuLTYc&#10;Fwx29GSoPB5+rIJl9fUy/14+p1nWJLvKXIby8bNW6mY2bh9ABBrDf/iv/aYV3OUp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tCLt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240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UgL8UAAADcAAAADwAAAGRycy9kb3ducmV2LnhtbESPQWvCQBSE70L/w/IKvZmNQkONrlIE&#10;wUMvTQTj7ZF9TdJm3ybZ1cR/7xYKPQ4z8w2z2U2mFTcaXGNZwSKKQRCXVjdcKTjlh/kbCOeRNbaW&#10;ScGdHOy2T7MNptqO/Em3zFciQNilqKD2vkuldGVNBl1kO+LgfdnBoA9yqKQecAxw08plHCfSYMNh&#10;ocaO9jWVP9nVBMopWR1W5765fi/6rLh0fZF/oFIvz9P7GoSnyf+H/9pHreA1WcLvmXAE5P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BUgL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241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qt+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myf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l6r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564" o:spid="_x0000_s1242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<v:group id="Группа 565" o:spid="_x0000_s1243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Nwfc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z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3jcH3FAAAA3AAA&#10;AA8AAAAAAAAAAAAAAAAAqgIAAGRycy9kb3ducmV2LnhtbFBLBQYAAAAABAAEAPoAAACcAwAAAAA=&#10;">
                      <v:rect id="Rectangle 123" o:spid="_x0000_s1244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0x7McA&#10;AADcAAAADwAAAGRycy9kb3ducmV2LnhtbESPT2vCQBTE7wW/w/KEXkrdWHCxqauoUOuhIP7BXp/Z&#10;ZxLMvg3Z1cR++m6h0OMwM79hJrPOVuJGjS8daxgOEhDEmTMl5xoO+/fnMQgfkA1WjknDnTzMpr2H&#10;CabGtbyl2y7kIkLYp6ihCKFOpfRZQRb9wNXE0Tu7xmKIssmlabCNcFvJlyRR0mLJcaHAmpYFZZfd&#10;1Wqw1/nn6+L0EUZP7WqvvtUKvzZHrR/73fwNRKAu/If/2mujYaQU/J6JR0BO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dMezHAAAA3AAAAA8AAAAAAAAAAAAAAAAAmAIAAGRy&#10;cy9kb3ducmV2LnhtbFBLBQYAAAAABAAEAPUAAACMAwAAAAA=&#10;" filled="f" stroked="f">
                        <v:textbox inset="1pt,.4mm,1pt,1pt">
                          <w:txbxContent>
                            <w:p w:rsidR="001B0C8A" w:rsidRPr="00CB1016" w:rsidRDefault="001B0C8A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45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GUd8cA&#10;AADcAAAADwAAAGRycy9kb3ducmV2LnhtbESPQWvCQBSE74X+h+UJXopuFEw1dRUV1B4EqYpeX7PP&#10;JDT7NmRXk/bXu4VCj8PMfMNM560pxZ1qV1hWMOhHIIhTqwvOFJyO694YhPPIGkvLpOCbHMxnz09T&#10;TLRt+IPuB5+JAGGXoILc+yqR0qU5GXR9WxEH72prgz7IOpO6xibATSmHURRLgwWHhRwrWuWUfh1u&#10;RoG5LXaT5efWj16azTH+iTd42Z+V6nbaxRsIT63/D/+137WCUfwKv2fCEZ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RlHfHAAAA3AAAAA8AAAAAAAAAAAAAAAAAmAIAAGRy&#10;cy9kb3ducmV2LnhtbFBLBQYAAAAABAAEAPUAAACMAwAAAAA=&#10;" filled="f" stroked="f">
                        <v:textbox inset="1pt,.4mm,1pt,1pt">
                          <w:txbxContent>
                            <w:p w:rsidR="001B0C8A" w:rsidRPr="005374BE" w:rsidRDefault="001B0C8A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2B206E">
                                <w:rPr>
                                  <w:noProof/>
                                  <w:lang w:val="en-US"/>
                                </w:rPr>
                                <w:t>15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46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4ABcQA&#10;AADcAAAADwAAAGRycy9kb3ducmV2LnhtbERPTWvCQBC9C/6HZQq9iG5aMGiajdhCbQ9CaRS9TrPT&#10;JJidDdnVpP317kHw+Hjf6WowjbhQ52rLCp5mEQjiwuqaSwX73ft0AcJ5ZI2NZVLwRw5W2XiUYqJt&#10;z990yX0pQgi7BBVU3reJlK6oyKCb2ZY4cL+2M+gD7EqpO+xDuGnkcxTF0mDNoaHClt4qKk752Sgw&#10;5/V2+frz4eeTfrOL/+MNHr8OSj0+DOsXEJ4Gfxff3J9awTwOa8OZcARk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OAAXEAAAA3AAAAA8AAAAAAAAAAAAAAAAAmAIAAGRycy9k&#10;b3ducmV2LnhtbFBLBQYAAAAABAAEAPUAAACJAwAAAAA=&#10;" filled="f" stroked="f">
                        <v:textbox inset="1pt,.4mm,1pt,1pt">
                          <w:txbxContent>
                            <w:p w:rsidR="001B0C8A" w:rsidRDefault="001B0C8A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16B64">
                                <w:t>A.B.XXX.ПБ.XX.X-X.X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69" o:spid="_x0000_s1247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56eM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tH4B5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yuenjFAAAA3AAA&#10;AA8AAAAAAAAAAAAAAAAAqgIAAGRycy9kb3ducmV2LnhtbFBLBQYAAAAABAAEAPoAAACcAwAAAAA=&#10;">
                      <v:rect id="Rectangle 119" o:spid="_x0000_s124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RT7MMA&#10;AADcAAAADwAAAGRycy9kb3ducmV2LnhtbERPu2rDMBTdA/kHcQNdSiMn0Lp2LYeQl7OVpF26Xawb&#10;2dS6MpaauH9fDYWMh/MuVqPtxJUG3zpWsJgnIIhrp1s2Cj4/9k+vIHxA1tg5JgW/5GFVTicF5trd&#10;+ETXczAihrDPUUETQp9L6euGLPq564kjd3GDxRDhYKQe8BbDbSeXSfIiLbYcGxrsadNQ/X3+sQrS&#10;7fqR3r/cJeyyQ1aZU3XITKXUw2xcv4EINIa7+N991Aqe0zg/no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RT7MMAAADcAAAADwAAAAAAAAAAAAAAAACYAgAAZHJzL2Rv&#10;d25yZXYueG1sUEsFBgAAAAAEAAQA9QAAAIgDAAAAAA==&#10;" filled="f" stroked="f">
                        <v:textbox inset="0,0,0,0">
                          <w:txbxContent>
                            <w:p w:rsidR="001B0C8A" w:rsidRPr="00945CCC" w:rsidRDefault="001B0C8A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49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j2d8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ibju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uPZ3xQAAANwAAAAPAAAAAAAAAAAAAAAAAJgCAABkcnMv&#10;ZG93bnJldi54bWxQSwUGAAAAAAQABAD1AAAAigMAAAAA&#10;" filled="f" stroked="f">
                        <v:textbox inset="0,0,0,0">
                          <w:txbxContent>
                            <w:p w:rsidR="001B0C8A" w:rsidRDefault="001B0C8A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50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poAM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u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amgAxQAAANwAAAAPAAAAAAAAAAAAAAAAAJgCAABkcnMv&#10;ZG93bnJldi54bWxQSwUGAAAAAAQABAD1AAAAigMAAAAA&#10;" filled="f" stroked="f">
                        <v:textbox inset="0,0,0,0">
                          <w:txbxContent>
                            <w:p w:rsidR="001B0C8A" w:rsidRPr="005E4A3B" w:rsidRDefault="001B0C8A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51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bNm8UA&#10;AADcAAAADwAAAGRycy9kb3ducmV2LnhtbESPQWvCQBSE74X+h+UVvJS60VI1qauIVuOtqL309sg+&#10;N6HZtyG7avz3riD0OMzMN8x03tlanKn1lWMFg34CgrhwumKj4OewfpuA8AFZY+2YFFzJw3z2/DTF&#10;TLsL7+i8D0ZECPsMFZQhNJmUvijJou+7hjh6R9daDFG2RuoWLxFuazlMkpG0WHFcKLGhZUnF3/5k&#10;FYxXi1f6/nXH8JVu0tzs8k1qcqV6L93iE0SgLvyHH+2tVvAx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Js2bxQAAANwAAAAPAAAAAAAAAAAAAAAAAJgCAABkcnMv&#10;ZG93bnJldi54bWxQSwUGAAAAAAQABAD1AAAAigMAAAAA&#10;" filled="f" stroked="f">
                        <v:textbox inset="0,0,0,0">
                          <w:txbxContent>
                            <w:p w:rsidR="001B0C8A" w:rsidRPr="000411E6" w:rsidRDefault="001B0C8A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52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9V78UA&#10;AADcAAAADwAAAGRycy9kb3ducmV2LnhtbESPQWvCQBSE74X+h+UVvJS6UVo1qauIVuOtqL309sg+&#10;N6HZtyG7avz3riD0OMzMN8x03tlanKn1lWMFg34CgrhwumKj4OewfpuA8AFZY+2YFFzJw3z2/DTF&#10;TLsL7+i8D0ZECPsMFZQhNJmUvijJou+7hjh6R9daDFG2RuoWLxFuazlMkpG0WHFcKLGhZUnF3/5k&#10;FYxXi1f6/nXH8JVu0tzs8k1qcqV6L93iE0SgLvyHH+2tVvAx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z1XvxQAAANwAAAAPAAAAAAAAAAAAAAAAAJgCAABkcnMv&#10;ZG93bnJldi54bWxQSwUGAAAAAAQABAD1AAAAigMAAAAA&#10;" filled="f" stroked="f">
                        <v:textbox inset="0,0,0,0">
                          <w:txbxContent>
                            <w:p w:rsidR="001B0C8A" w:rsidRPr="005E4A3B" w:rsidRDefault="001B0C8A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53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PwdMYA&#10;AADcAAAADwAAAGRycy9kb3ducmV2LnhtbESPS2vDMBCE74X+B7GFXkoiN5CHnSghNA/nFvK45LZY&#10;G9nEWhlLTdx/XwUKPQ4z8w0zW3S2FndqfeVYwWc/AUFcOF2xUXA+bXoTED4ga6wdk4If8rCYv77M&#10;MNPuwQe6H4MREcI+QwVlCE0mpS9Ksuj7riGO3tW1FkOUrZG6xUeE21oOkmQkLVYcF0ps6Kuk4nb8&#10;tgrGq+UH7S/uGtbpNs3NId+mJlfq/a1bTkEE6sJ/+K+90wqG4yE8z8Qj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PwdMYAAADcAAAADwAAAAAAAAAAAAAAAACYAgAAZHJz&#10;L2Rvd25yZXYueG1sUEsFBgAAAAAEAAQA9QAAAIsDAAAAAA==&#10;" filled="f" stroked="f">
                        <v:textbox inset="0,0,0,0">
                          <w:txbxContent>
                            <w:p w:rsidR="001B0C8A" w:rsidRDefault="001B0C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54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FuA8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Vfo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FFuA8YAAADcAAAADwAAAAAAAAAAAAAAAACYAgAAZHJz&#10;L2Rvd25yZXYueG1sUEsFBgAAAAAEAAQA9QAAAIsDAAAAAA==&#10;" filled="f" stroked="f">
                        <v:textbox inset="0,0,0,0">
                          <w:txbxContent>
                            <w:p w:rsidR="001B0C8A" w:rsidRDefault="001B0C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5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3LmMYA&#10;AADcAAAADwAAAGRycy9kb3ducmV2LnhtbESPzWvCQBTE7wX/h+UJXopuFNqY6CrSD9Nb8ePi7ZF9&#10;boLZtyG71fjfu4VCj8PM/IZZrnvbiCt1vnasYDpJQBCXTtdsFBwPn+M5CB+QNTaOScGdPKxXg6cl&#10;5trdeEfXfTAiQtjnqKAKoc2l9GVFFv3EtcTRO7vOYoiyM1J3eItw28hZkrxKizXHhQpbequovOx/&#10;rIL0ffNM3yd3Dh/ZNivMrthmplBqNOw3CxCB+vAf/mt/aQUvaQq/Z+IRk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3LmMYAAADcAAAADwAAAAAAAAAAAAAAAACYAgAAZHJz&#10;L2Rvd25yZXYueG1sUEsFBgAAAAAEAAQA9QAAAIsDAAAAAA==&#10;" filled="f" stroked="f">
                        <v:textbox inset="0,0,0,0">
                          <w:txbxContent>
                            <w:p w:rsidR="001B0C8A" w:rsidRPr="00945CCC" w:rsidRDefault="001B0C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6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Jf6sMA&#10;AADcAAAADwAAAGRycy9kb3ducmV2LnhtbERPu2rDMBTdA/kHcQNdSiMn0Lp2LYeQl7OVpF26Xawb&#10;2dS6MpaauH9fDYWMh/MuVqPtxJUG3zpWsJgnIIhrp1s2Cj4/9k+vIHxA1tg5JgW/5GFVTicF5trd&#10;+ETXczAihrDPUUETQp9L6euGLPq564kjd3GDxRDhYKQe8BbDbSeXSfIiLbYcGxrsadNQ/X3+sQrS&#10;7fqR3r/cJeyyQ1aZU3XITKXUw2xcv4EINIa7+N991Aqe07g2no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oJf6sMAAADcAAAADwAAAAAAAAAAAAAAAACYAgAAZHJzL2Rv&#10;d25yZXYueG1sUEsFBgAAAAAEAAQA9QAAAIgDAAAAAA==&#10;" filled="f" stroked="f">
                        <v:textbox inset="0,0,0,0">
                          <w:txbxContent>
                            <w:p w:rsidR="001B0C8A" w:rsidRPr="00945CCC" w:rsidRDefault="001B0C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7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76cc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c76ccYAAADcAAAADwAAAAAAAAAAAAAAAACYAgAAZHJz&#10;L2Rvd25yZXYueG1sUEsFBgAAAAAEAAQA9QAAAIsDAAAAAA==&#10;" filled="f" stroked="f">
                        <v:textbox inset="0,0,0,0">
                          <w:txbxContent>
                            <w:p w:rsidR="001B0C8A" w:rsidRPr="005E4A3B" w:rsidRDefault="001B0C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8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Ejy8MA&#10;AADcAAAADwAAAGRycy9kb3ducmV2LnhtbERPu27CMBTdkfoP1q3EUhWnlVpIiINQH4QNhXbpdhVf&#10;nIj4OooNpH+PByTGo/POV6PtxJkG3zpW8DJLQBDXTrdsFPz+fD8vQPiArLFzTAr+ycOqeJjkmGl3&#10;4YrO+2BEDGGfoYImhD6T0tcNWfQz1xNH7uAGiyHCwUg94CWG206+Jsm7tNhybGiwp4+G6uP+ZBXM&#10;P9dPtPtzh/CVbtLSVOUmNaVS08dxvQQRaAx38c291QreFnF+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Ejy8MAAADcAAAADwAAAAAAAAAAAAAAAACYAgAAZHJzL2Rv&#10;d25yZXYueG1sUEsFBgAAAAAEAAQA9QAAAIgDAAAAAA==&#10;" filled="f" stroked="f">
                        <v:textbox inset="0,0,0,0">
                          <w:txbxContent>
                            <w:p w:rsidR="001B0C8A" w:rsidRPr="005E4A3B" w:rsidRDefault="001B0C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59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2GU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ibje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bYZQxQAAANwAAAAPAAAAAAAAAAAAAAAAAJgCAABkcnMv&#10;ZG93bnJldi54bWxQSwUGAAAAAAQABAD1AAAAigMAAAAA&#10;" filled="f" stroked="f">
                        <v:textbox inset="0,0,0,0">
                          <w:txbxContent>
                            <w:p w:rsidR="001B0C8A" w:rsidRPr="000411E6" w:rsidRDefault="001B0C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0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8YJ8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e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vxgnxQAAANwAAAAPAAAAAAAAAAAAAAAAAJgCAABkcnMv&#10;ZG93bnJldi54bWxQSwUGAAAAAAQABAD1AAAAigMAAAAA&#10;" filled="f" stroked="f">
                        <v:textbox inset="0,0,0,0">
                          <w:txbxContent>
                            <w:p w:rsidR="001B0C8A" w:rsidRPr="000411E6" w:rsidRDefault="001B0C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83" o:spid="_x0000_s1261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qraM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Gc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UqraMQAAADcAAAA&#10;DwAAAAAAAAAAAAAAAACqAgAAZHJzL2Rvd25yZXYueG1sUEsFBgAAAAAEAAQA+gAAAJsDAAAAAA==&#10;">
                <v:rect id="Rectangle 122" o:spid="_x0000_s1262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/s+scA&#10;AADcAAAADwAAAGRycy9kb3ducmV2LnhtbESPQWvCQBSE70L/w/IKvUjdWDTY6Cq2UPUgiLG019fs&#10;Mwlm34bsalJ/fbcgeBxm5htmtuhMJS7UuNKyguEgAkGcWV1yruDz8PE8AeE8ssbKMin4JQeL+UNv&#10;hom2Le/pkvpcBAi7BBUU3teJlC4ryKAb2Jo4eEfbGPRBNrnUDbYBbir5EkWxNFhyWCiwpveCslN6&#10;NgrMebl9fftZ+3G/XR3ia7zC792XUk+P3XIKwlPn7+Fbe6MVjCcj+D8Tjo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P7PrHAAAA3AAAAA8AAAAAAAAAAAAAAAAAmAIAAGRy&#10;cy9kb3ducmV2LnhtbFBLBQYAAAAABAAEAPUAAACMAwAAAAA=&#10;" filled="f" stroked="f">
                  <v:textbox inset="1pt,.4mm,1pt,1pt">
                    <w:txbxContent>
                      <w:p w:rsidR="001B0C8A" w:rsidRPr="006C5C53" w:rsidRDefault="001B0C8A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63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NJYccA&#10;AADcAAAADwAAAGRycy9kb3ducmV2LnhtbESPQWvCQBSE74L/YXmFXkQ3LSRodBVbqPVQKEbR6zP7&#10;mgSzb0N2Nam/vlso9DjMzDfMYtWbWtyodZVlBU+TCARxbnXFhYLD/m08BeE8ssbaMin4Jger5XCw&#10;wFTbjnd0y3whAoRdigpK75tUSpeXZNBNbEMcvC/bGvRBtoXULXYBbmr5HEWJNFhxWCixodeS8kt2&#10;NQrMdf0xezm/+3jUbfbJPdng6fOo1ONDv56D8NT7//Bfe6sVxNMYfs+EI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DSWHHAAAA3AAAAA8AAAAAAAAAAAAAAAAAmAIAAGRy&#10;cy9kb3ducmV2LnhtbFBLBQYAAAAABAAEAPUAAACMAwAAAAA=&#10;" filled="f" stroked="f">
                  <v:textbox inset="1pt,.4mm,1pt,1pt">
                    <w:txbxContent>
                      <w:p w:rsidR="001B0C8A" w:rsidRPr="006C5C53" w:rsidRDefault="001B0C8A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6D" w:rsidRDefault="0080616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CF40578" wp14:editId="1882B2A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7" name="Группа 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68" name="Группа 6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69" name="Группа 6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70" name="Группа 7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71" name="Группа 7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7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3" name="Группа 83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8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2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3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9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96" name="Группа 9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97" name="Группа 97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01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0616D" w:rsidRDefault="0080616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0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0616D" w:rsidRDefault="0080616D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5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0616D" w:rsidRDefault="0080616D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6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0616D" w:rsidRDefault="0080616D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7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0616D" w:rsidRDefault="0080616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4" name="Группа 1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3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0616D" w:rsidRDefault="0080616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0616D" w:rsidRDefault="0080616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7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0616D" w:rsidRDefault="0080616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8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0616D" w:rsidRDefault="0080616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9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0616D" w:rsidRDefault="0080616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40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Группа 141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4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3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3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4" name="Группа 16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6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945CCC" w:rsidRDefault="0080616D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Default="0080616D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Default="0080616D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E4A3B" w:rsidRDefault="0080616D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0411E6" w:rsidRDefault="0080616D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0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Default="0080616D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Default="0080616D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2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E4A3B" w:rsidRDefault="0080616D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3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931BFC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4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A32665" w:rsidRDefault="0080616D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E4A3B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E4A3B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E4A3B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E4A3B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E4A3B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0411E6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0411E6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0411E6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0411E6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0411E6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79077B" w:rsidRDefault="007C060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116B64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6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A32665" w:rsidRDefault="0080616D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7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CB1016" w:rsidRDefault="0080616D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8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CB1016" w:rsidRDefault="0080616D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9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374BE" w:rsidRDefault="0080616D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16B64" w:rsidRPr="00116B64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16B64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0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374BE" w:rsidRDefault="0080616D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1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2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Default="0080616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16B64">
                                    <w:t>A.B.XXX.ПБ.XX.X-X.X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3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Default="007C060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116B64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0616D">
                                    <w:t>.</w:t>
                                  </w:r>
                                </w:p>
                                <w:p w:rsidR="0080616D" w:rsidRPr="009A4FE3" w:rsidRDefault="0080616D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116B64">
                                    <w:rPr>
                                      <w:rStyle w:val="34fe"/>
                                    </w:rPr>
                                    <w:t>Описание алгоритма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945CCC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945CCC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E4A3B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5E4A3B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0411E6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0616D" w:rsidRPr="000411E6" w:rsidRDefault="0080616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22" name="Группа 522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2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0616D" w:rsidRPr="006C5C53" w:rsidRDefault="0080616D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2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0616D" w:rsidRPr="006C5C53" w:rsidRDefault="0080616D" w:rsidP="00116E8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7" o:spid="_x0000_s1264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">
              <v:group id="Группа 68" o:spid="_x0000_s1265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<v:group id="Группа 69" o:spid="_x0000_s1266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group id="Группа 70" o:spid="_x0000_s126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<v:group id="Группа 71" o:spid="_x0000_s126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<v:rect id="Rectangle 91" o:spid="_x0000_s126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bDFc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yRC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bDFcMAAADbAAAADwAAAAAAAAAAAAAAAACYAgAAZHJzL2Rv&#10;d25yZXYueG1sUEsFBgAAAAAEAAQA9QAAAIgDAAAAAA==&#10;" filled="f" strokeweight="1.5pt">
                        <v:textbox inset=",1mm"/>
                      </v:rect>
                      <v:group id="Группа 74" o:spid="_x0000_s127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group id="Группа 83" o:spid="_x0000_s127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  <v:line id="Line 76" o:spid="_x0000_s127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UibsIAAADbAAAADwAAAGRycy9kb3ducmV2LnhtbESPT4vCMBTE7wt+h/AEb2u6HkSrUZYF&#10;QdHD+ge8PprXpmzzUpJo67c3C4LHYWZ+wyzXvW3EnXyoHSv4GmcgiAuna64UXM6bzxmIEJE1No5J&#10;wYMCrFeDjyXm2nV8pPspViJBOOSowMTY5lKGwpDFMHYtcfJK5y3GJH0ltccuwW0jJ1k2lRZrTgsG&#10;W/oxVPydblaB3O27X7+ZXMqq3LbuujOHadcrNRr23wsQkfr4Dr/aW61gNof/L+kHyN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xUibsIAAADbAAAADwAAAAAAAAAAAAAA&#10;AAChAgAAZHJzL2Rvd25yZXYueG1sUEsFBgAAAAAEAAQA+QAAAJADAAAAAA==&#10;" strokeweight="1.5pt"/>
                          <v:line id="Line 77" o:spid="_x0000_s127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YdLsEAAADbAAAADwAAAGRycy9kb3ducmV2LnhtbERPPWvDMBDdA/kP4gLdErkZTOtGCaVg&#10;cGiHJjF0PayzZWqdjKTa7r+vhkLGx/s+nBY7iIl86B0reNxlIIgbp3vuFNS3cvsEIkRkjYNjUvBL&#10;AU7H9eqAhXYzX2i6xk6kEA4FKjAxjoWUoTFkMezcSJy41nmLMUHfSe1xTuF2kPssy6XFnlODwZHe&#10;DDXf1x+rQJ7f509f7uu2a6vRfZ3NRz4vSj1sltcXEJGWeBf/uyut4DmtT1/SD5DH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9h0uwQAAANsAAAAPAAAAAAAAAAAAAAAA&#10;AKECAABkcnMvZG93bnJldi54bWxQSwUGAAAAAAQABAD5AAAAjwMAAAAA&#10;" strokeweight="1.5pt"/>
                          <v:line id="Line 78" o:spid="_x0000_s127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gmwsIAAADbAAAADwAAAGRycy9kb3ducmV2LnhtbESPQYvCMBSE7wv+h/CEva2pPYhbjSKC&#10;oOweXBW8PprXpti8lCTa+u/NwsIeh5n5hlmuB9uKB/nQOFYwnWQgiEunG64VXM67jzmIEJE1to5J&#10;wZMCrFejtyUW2vX8Q49TrEWCcChQgYmxK6QMpSGLYeI64uRVzluMSfpaao99gttW5lk2kxYbTgsG&#10;O9oaKm+nu1UgD1/90e/yS1VX+85dD+Z71g9KvY+HzQJEpCH+h//ae63gM4ffL+kHyN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GgmwsIAAADbAAAADwAAAAAAAAAAAAAA&#10;AAChAgAAZHJzL2Rvd25yZXYueG1sUEsFBgAAAAAEAAQA+QAAAJADAAAAAA==&#10;" strokeweight="1.5pt"/>
                          <v:line id="Line 79" o:spid="_x0000_s127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SDW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MYP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8kg1nDAAAA2wAAAA8AAAAAAAAAAAAA&#10;AAAAoQIAAGRycy9kb3ducmV2LnhtbFBLBQYAAAAABAAEAPkAAACRAwAAAAA=&#10;" strokeweight="1.5pt"/>
                        </v:group>
                        <v:line id="Line 92" o:spid="_x0000_s127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0bLcMAAADbAAAADwAAAGRycy9kb3ducmV2LnhtbESPQWsCMRSE7wX/Q3iCt5pVROpqFBEE&#10;xR5aFbw+Nm83i5uXJYnu+u+bQqHHYWa+YVab3jbiST7UjhVMxhkI4sLpmisF18v+/QNEiMgaG8ek&#10;4EUBNuvB2wpz7Tr+puc5ViJBOOSowMTY5lKGwpDFMHYtcfJK5y3GJH0ltccuwW0jp1k2lxZrTgsG&#10;W9oZKu7nh1Ugj6fuy++n17IqD627Hc3nvOuVGg377RJEpD7+h//aB61gMYP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NGy3DAAAA2wAAAA8AAAAAAAAAAAAA&#10;AAAAoQIAAGRycy9kb3ducmV2LnhtbFBLBQYAAAAABAAEAPkAAACRAwAAAAA=&#10;" strokeweight="1.5pt"/>
                      </v:group>
                    </v:group>
                    <v:group id="Группа 96" o:spid="_x0000_s127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  <v:group id="Группа 97" o:spid="_x0000_s127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7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zhKMMA&#10;AADcAAAADwAAAGRycy9kb3ducmV2LnhtbERPyWrDMBC9F/IPYgK5lEZ2D2nrRglxoJBSMGT5gKk1&#10;tU2skZHkJX8fFQq9zeOts95OphUDOd9YVpAuExDEpdUNVwou54+nVxA+IGtsLZOCG3nYbmYPa8y0&#10;HflIwylUIoawz1BBHUKXSenLmgz6pe2II/djncEQoaukdjjGcNPK5yRZSYMNx4YaO9rXVF5PvVGA&#10;RXhLry7Pq8f+XBSrz++Xi/5SajGfdu8gAk3hX/znPug4P0nh95l4gd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+zhK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0616D" w:rsidRDefault="0080616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8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ZItcUA&#10;AADc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mdDKMzKBXj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1ki1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0616D" w:rsidRDefault="0080616D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8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5x9sMA&#10;AADcAAAADwAAAGRycy9kb3ducmV2LnhtbERP3WrCMBS+F/YO4Qx2IzbtYG7WRpmDwYZQsPoAx+as&#10;LTYnJYnavf0yELw7H9/vKdaj6cWFnO8sK8iSFARxbXXHjYLD/nP2BsIHZI29ZVLwSx7Wq4dJgbm2&#10;V97RpQqNiCHsc1TQhjDkUvq6JYM+sQNx5H6sMxgidI3UDq8x3PTyOU3n0mDHsaHFgT5aqk/V2SjA&#10;Miyyk9tsmul5X5bz7+PrQW+Venoc35cgAo3hLr65v3Scn73A/zPxA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5x9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0616D" w:rsidRDefault="0080616D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8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zvgcIA&#10;AADcAAAADwAAAGRycy9kb3ducmV2LnhtbERP24rCMBB9X9h/CLPgy6JpfehqNcq6ICgLBS8fMDZj&#10;W2wmJYla/94IC/s2h3Od+bI3rbiR841lBekoAUFcWt1wpeB4WA8nIHxA1thaJgUP8rBcvL/NMdf2&#10;zju67UMlYgj7HBXUIXS5lL6syaAf2Y44cmfrDIYIXSW1w3sMN60cJ0kmDTYcG2rs6Kem8rK/GgVY&#10;hGl6catV9Xk9FEW2PX0d9a9Sg4/+ewYiUB/+xX/ujY7z0wxez8QL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3O+B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80616D" w:rsidRDefault="0080616D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8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KGs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ny7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BKG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0616D" w:rsidRDefault="0080616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34" o:spid="_x0000_s128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    <v:shape id="Text Box 87" o:spid="_x0000_s128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krqsMA&#10;AADcAAAADwAAAGRycy9kb3ducmV2LnhtbERPTWsCMRC9F/wPYYTealatIqtRRFCkl1LrweOwGZPF&#10;zWR3E9dtf31TKPQ2j/c5q03vKtFRG0rPCsajDARx4XXJRsH5c/+yABEissbKMyn4ogCb9eBphbn2&#10;D/6g7hSNSCEcclRgY6xzKUNhyWEY+Zo4cVffOowJtkbqFh8p3FVykmVz6bDk1GCxpp2l4na6OwWN&#10;7V9npnmvbt3bt9nawzE054tSz8N+uwQRqY//4j/3Uaf50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krq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80616D" w:rsidRDefault="0080616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8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13c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twn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u13c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80616D" w:rsidRDefault="0080616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8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cQRsMA&#10;AADcAAAADwAAAGRycy9kb3ducmV2LnhtbERPTWsCMRC9C/6HMEJvNautVrZGEaFFehGtB4/DZpos&#10;bia7m7hu++ubQsHbPN7nLNe9q0RHbSg9K5iMMxDEhdclGwWnz7fHBYgQkTVWnknBNwVYr4aDJeba&#10;3/hA3TEakUI45KjAxljnUobCksMw9jVx4r586zAm2BqpW7ylcFfJaZbNpcOSU4PFmraWisvx6hQ0&#10;tn+emWZfXbqPH7Ox77vQnM5KPYz6zSuISH28i//dO53mP73A3zPp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ecQR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80616D" w:rsidRDefault="0080616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8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iENMYA&#10;AADcAAAADwAAAGRycy9kb3ducmV2LnhtbESPQU/DMAyF70j8h8hIu7EUNhAqy6YJCTTtMjF24Gg1&#10;JqnWOG0Tum6/fj4gcbP1nt/7vFiNoVED9amObOBhWoAirqKt2Rk4fL3fv4BKGdliE5kMnCnBanl7&#10;s8DSxhN/0rDPTkkIpxIN+JzbUutUeQqYprElFu0n9gGzrL3TtseThIdGPxbFsw5YszR4bOnNU3Xc&#10;/wYDnR/nT67bNcdhe3Fr/7FJ3eHbmMnduH4FlWnM/+a/640V/Jn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iE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0616D" w:rsidRDefault="0080616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8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Qhr8MA&#10;AADcAAAADwAAAGRycy9kb3ducmV2LnhtbERPTWsCMRC9C/6HMEJvNautUrdGEaFFehGtB4/DZpos&#10;bia7m7hu++ubQsHbPN7nLNe9q0RHbSg9K5iMMxDEhdclGwWnz7fHFxAhImusPJOCbwqwXg0HS8y1&#10;v/GBumM0IoVwyFGBjbHOpQyFJYdh7GvixH351mFMsDVSt3hL4a6S0yybS4clpwaLNW0tFZfj1Slo&#10;bP88M82+unQfP2Zj33ehOZ2Vehj1m1cQkfp4F/+7dzrNf1rA3zPp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Qhr8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80616D" w:rsidRDefault="0080616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9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+1ecUA&#10;AADcAAAADwAAAGRycy9kb3ducmV2LnhtbESPQU8CMRCF7yT+h2ZIuEGLUdSVQhBjBG8CidfJdtjd&#10;uJ1u2gLrv3cOJNxm8t6898182ftWnSmmJrCF6cSAIi6Da7iycNh/jJ9BpYzssA1MFv4owXJxN5hj&#10;4cKFv+m8y5WSEE4FWqhz7gqtU1mTxzQJHbFoxxA9ZlljpV3Ei4T7Vt8bM9MeG5aGGjta11T+7k7e&#10;wvFgtk/7TKu3dXx5/Ho3P7ON+bR2NOxXr6Ay9flmvl5vnOA/CL48IxPo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z7V5xQAAANwAAAAPAAAAAAAAAAAAAAAAAJgCAABkcnMv&#10;ZG93bnJldi54bWxQSwUGAAAAAAQABAD1AAAAigMAAAAA&#10;" filled="f" strokeweight="1.5pt">
                    <v:textbox inset=",1mm"/>
                  </v:rect>
                </v:group>
                <v:group id="Группа 141" o:spid="_x0000_s1291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line id="Line 102" o:spid="_x0000_s1293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DpeMQAAADcAAAADwAAAGRycy9kb3ducmV2LnhtbERPS2vCQBC+C/0Pywi9iNmYFCmpq/QJ&#10;xZtakN6G7CQbzM6m2a1J++u7QsHbfHzPWW1G24oz9b5xrGCRpCCIS6cbrhV8HN7m9yB8QNbYOiYF&#10;P+Rhs76ZrLDQbuAdnfehFjGEfYEKTAhdIaUvDVn0ieuII1e53mKIsK+l7nGI4baVWZoupcWGY4PB&#10;jp4Nlaf9t1WQV5+vs6/8ZZFlTbqtzO9QPh1rpW6n4+MDiEBjuIr/3e86zr/L4f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EOl4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294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lxDMUAAADcAAAADwAAAGRycy9kb3ducmV2LnhtbERPS2vCQBC+F/wPywheim6MIpK6io8W&#10;Sm8+oPQ2ZCfZ0OxszG5N2l/fLRS8zcf3nNWmt7W4UesrxwqmkwQEce50xaWCy/llvAThA7LG2jEp&#10;+CYPm/XgYYWZdh0f6XYKpYgh7DNUYEJoMil9bsiin7iGOHKFay2GCNtS6ha7GG5rmSbJQlqsODYY&#10;bGhvKP88fVkFs+Lj+fE6O0zTtEreCvPT5bv3UqnRsN8+gQjUh7v43/2q4/z5HP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lxDM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295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gbMQAAADc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5/G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5WBs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0" o:spid="_x0000_s1296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f+G8QAAADcAAAADwAAAGRycy9kb3ducmV2LnhtbERP22rCQBB9L/Qflin0peimUrYSXaUI&#10;BaFQ8FJ8HbNjEszOptlRY7++KxT6Nodznem89406UxfrwBaehxko4iK4mksL2837YAwqCrLDJjBZ&#10;uFKE+ez+boq5Cxde0XktpUohHHO0UIm0udaxqMhjHIaWOHGH0HmUBLtSuw4vKdw3epRlRnusOTVU&#10;2NKiouK4PnkLX/hTyvVj//R5NEa2u29zWrwaax8f+rcJKKFe/sV/7qVL818M3J5JF+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N/4b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297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tbgM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tMU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e1uA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3" o:spid="_x0000_s1298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+TP8sYAAADcAAAADwAAAGRycy9kb3ducmV2LnhtbESPQUsDQQyF70L/wxDBi9jZioyydlpK&#10;QRAEwVrxGnfi7tKdzHYnbbf+enMQvCW8l/e+zJdj7MyRhtwm9jCbFmCIqxRarj1s359uHsBkQQ7Y&#10;JSYPZ8qwXEwu5liGdOI3Om6kNhrCuUQPjUhfWpurhiLmaeqJVftOQ0TRdahtGPCk4bGzt0XhbMSW&#10;taHBntYNVbvNIXr4wJ9azi9f168752T7uXeH9b3z/upyXD2CERrl3/x3/RwU/05p9Rmdw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fkz/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299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hqacQAAADcAAAADwAAAGRycy9kb3ducmV2LnhtbERP30sCQRB+D/oflgl6Ed1LYtPTVUIQ&#10;giDQDF/H2+nu8Hb2uh317K9vg6C3+fh+znzZ+0adqYt1YAsPowwUcRFczaWF3ft6OAEVBdlhE5gs&#10;XCnCcnF7M8fchQtv6LyVUqUQjjlaqETaXOtYVOQxjkJLnLjP0HmUBLtSuw4vKdw3epxlRnusOTVU&#10;2NKqouK4PXkLH/hdyvX1MHg7GiO7/Zc5rZ6Mtfd3/fMMlFAv/+I/94tL8x+n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Gpp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00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Si/DxwAAANwAAAAPAAAAAAAA&#10;AAAAAAAAAKECAABkcnMvZG93bnJldi54bWxQSwUGAAAAAAQABAD5AAAAlQMAAAAA&#10;"/>
                    <v:line id="Line 135" o:spid="_x0000_s1301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aKWM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BopYxAAAANwAAAAPAAAAAAAAAAAA&#10;AAAAAKECAABkcnMvZG93bnJldi54bWxQSwUGAAAAAAQABAD5AAAAkgMAAAAA&#10;"/>
                    <v:line id="Прямая соединительная линия 18" o:spid="_x0000_s130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BJx8MAAADcAAAADwAAAGRycy9kb3ducmV2LnhtbERPTWvCQBC9C/0PyxR6q5sE1DS6Slqq&#10;CAWhSel5yI5JaHY2ZLcm/nu3UPA2j/c5m91kOnGhwbWWFcTzCARxZXXLtYKvcv+cgnAeWWNnmRRc&#10;ycFu+zDbYKbtyJ90KXwtQgi7DBU03veZlK5qyKCb2544cGc7GPQBDrXUA44h3HQyiaKlNNhyaGiw&#10;p7eGqp/i1yhYmNfVx1geXpb5+8qQ/47TU75X6ulxytcgPE3+Lv53H3WYv0jg75lwgd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AScfDAAAA3AAAAA8AAAAAAAAAAAAA&#10;AAAAoQIAAGRycy9kb3ducmV2LnhtbFBLBQYAAAAABAAEAPkAAACRAwAAAAA=&#10;" strokecolor="windowText" strokeweight="1.5pt"/>
                    <v:line id="Line 98" o:spid="_x0000_s1303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l/pcQAAADcAAAADwAAAGRycy9kb3ducmV2LnhtbERPS2vCQBC+C/0Pywi9iNmYUCmpq/QJ&#10;xZtakN6G7CQbzM6m2a1J++u7QsHbfHzPWW1G24oz9b5xrGCRpCCIS6cbrhV8HN7m9yB8QNbYOiYF&#10;P+Rhs76ZrLDQbuAdnfehFjGEfYEKTAhdIaUvDVn0ieuII1e53mKIsK+l7nGI4baVWZoupcWGY4PB&#10;jp4Nlaf9t1WQV5+vs6/8ZZFlTbqtzO9QPh1rpW6n4+MDiEBjuIr/3e86zr/L4f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yX+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304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BTKsQAAADc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8dP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cFM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05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z2scQAAADcAAAADwAAAGRycy9kb3ducmV2LnhtbERPTWvCQBC9F/oflhF6Kbqx4CrRVYpQ&#10;KBQKVUuvY3ZMgtnZmB019td3C4Xe5vE+Z7HqfaMu1MU6sIXxKANFXARXc2lht30ZzkBFQXbYBCYL&#10;N4qwWt7fLTB34cofdNlIqVIIxxwtVCJtrnUsKvIYR6ElTtwhdB4lwa7UrsNrCveNfsoyoz3WnBoq&#10;bGldUXHcnL2FT/wu5fa2f3w/GiO7r5M5r6fG2odB/zwHJdTLv/jP/erS/MkEfp9JF+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PPax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06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7cPcQAAADcAAAADwAAAGRycy9kb3ducmV2LnhtbERPTWvCQBC9F/wPyxR6KboxUpHoKtoq&#10;lN60gngbspNsaHY2Zrcm+uu7hUJv83ifs1j1thZXan3lWMF4lIAgzp2uuFRw/NwNZyB8QNZYOyYF&#10;N/KwWg4eFphp1/GerodQihjCPkMFJoQmk9Lnhiz6kWuII1e41mKIsC2lbrGL4baWaZJMpcWKY4PB&#10;hl4N5V+Hb6tgUpy3z5fJ2zhNq+SjMPcu35xKpZ4e+/UcRKA+/Iv/3O86zn+Zwu8z8QK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vtw9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07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HlE8UAAADcAAAADwAAAGRycy9kb3ducmV2LnhtbESPQYvCMBCF78L+hzAL3jRVUNeuURZB&#10;8ODFKmz3NjRjW7eZtE3U+u+NIHib4b33zZvFqjOVuFLrSssKRsMIBHFmdcm5guNhM/gC4Tyyxsoy&#10;KbiTg9Xyo7fAWNsb7+ma+FwECLsYFRTe17GULivIoBvamjhoJ9sa9GFtc6lbvAW4qeQ4iqbSYMnh&#10;QoE1rQvK/pOLCZTjdL6Z/zbl5TxqkvSvbtLDDpXqf3Y/3yA8df5tfqW3OtSfzOD5TJhAL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HlE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08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1ZL8YAAADcAAAADwAAAGRycy9kb3ducmV2LnhtbESPQUsDQQyF70L/wxDBi9jZCo6ydlpK&#10;QRAEwVrxGnfi7tKdzHYnbbf+enMQvCW8l/e+zJdj7MyRhtwm9jCbFmCIqxRarj1s359uHsBkQQ7Y&#10;JSYPZ8qwXEwu5liGdOI3Om6kNhrCuUQPjUhfWpurhiLmaeqJVftOQ0TRdahtGPCk4bGzt0XhbMSW&#10;taHBntYNVbvNIXr4wJ9azi9f168752T7uXeH9b3z/upyXD2CERrl3/x3/RwU/05p9Rmdw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I9WS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09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LU+sYAAADcAAAADwAAAGRycy9kb3ducmV2LnhtbESPzWrDMBCE74W+g9hCb42cQEztRgml&#10;EMghlzqBurfF2tpOrJVtyT95+6hQ6G2Xmfl2drObTSNG6l1tWcFyEYEgLqyuuVRwPu1fXkE4j6yx&#10;sUwKbuRgt3182GCq7cSfNGa+FAHCLkUFlfdtKqUrKjLoFrYlDtqP7Q36sPal1D1OAW4auYqiWBqs&#10;OVyosKWPioprNphAOcfJPvnq6uGy7LL8u+3y0xGVen6a399AeJr9v/kvfdCh/jqB32fCBHJ7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9S1Pr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7" o:spid="_x0000_s1310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S32sQAAADcAAAADwAAAGRycy9kb3ducmV2LnhtbESPQWvCQBCF7wX/wzKCt7qxh1BTVxFB&#10;8NCLUai9DdkxiWZnk+yq8d87h0Jvb5g337y3WA2uUXfqQ+3ZwGyagCIuvK25NHA8bN8/QYWIbLHx&#10;TAaeFGC1HL0tMLP+wXu657FUAuGQoYEqxjbTOhQVOQxT3xLL7ux7h1HGvtS2x4fAXaM/kiTVDmuW&#10;DxW2tKmouOY3J5RjOt/Of7r6dpl1+em37U6HbzRmMh7WX6AiDfHf/He9sxI/lfhSRhTo5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BLfa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11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gSQcYAAADcAAAADwAAAGRycy9kb3ducmV2LnhtbESPQWvCQBCF7wX/wzKCt7qJh1BTVxFB&#10;8NBLk0D1NmSnybbZ2SS7avz33UKhtxnee9+82ewm24kbjd44VpAuExDEtdOGGwVVeXx+AeEDssbO&#10;MSl4kIfddva0wVy7O7/TrQiNiBD2OSpoQ+hzKX3dkkW/dD1x1D7daDHEdWykHvEe4baTqyTJpEXD&#10;8UKLPR1aqr+Lq42UKlsf1x+DuX6lQ3G+9MO5fEOlFvNp/woi0BT+zX/pk471sxR+n4kTyO0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9IEk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12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mkeMMAAADcAAAADwAAAGRycy9kb3ducmV2LnhtbERPTWvCQBC9C/6HZQQvUjf1sJXoKkUo&#10;FIRCrdLrmJ0mwexsmh019td3CwVv83ifs1z3vlEX6mId2MLjNANFXARXc2lh//HyMAcVBdlhE5gs&#10;3CjCejUcLDF34crvdNlJqVIIxxwtVCJtrnUsKvIYp6ElTtxX6DxKgl2pXYfXFO4bPcsyoz3WnBoq&#10;bGlTUXHanb2FA/6UctseJ28nY2T/+W3Omydj7XjUPy9ACfVyF/+7X12ab2bw90y6QK9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25pHj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13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YprcQAAADcAAAADwAAAGRycy9kb3ducmV2LnhtbESPQYvCMBCF74L/IYzgTVNXKGs1igjC&#10;HrxYhXVvQzO21WbSNlHrvzeCsLcZ3nvfvFmsOlOJO7WutKxgMo5AEGdWl5wrOB62o28QziNrrCyT&#10;gic5WC37vQUm2j54T/fU5yJA2CWooPC+TqR0WUEG3djWxEE729agD2ubS93iI8BNJb+iKJYGSw4X&#10;CqxpU1B2TW8mUI7xbDv7bcrbZdKkp7+6OR12qNRw0K3nIDx1/t/8Sf/oUD+ewvuZMIFcv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1imt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64" o:spid="_x0000_s1314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<v:rect id="Rectangle 119" o:spid="_x0000_s131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XKsMMA&#10;AADcAAAADwAAAGRycy9kb3ducmV2LnhtbERPS2vCQBC+F/oflin0UnRjwUeiq4htjTfxcfE2ZMdN&#10;MDsbsluN/94VCr3Nx/ec2aKztbhS6yvHCgb9BARx4XTFRsHx8NObgPABWWPtmBTcycNi/voyw0y7&#10;G+/oug9GxBD2GSooQ2gyKX1RkkXfdw1x5M6utRgibI3ULd5iuK3lZ5KMpMWKY0OJDa1KKi77X6tg&#10;/LX8oO3JncN3uk5zs8vXqcmVen/rllMQgbrwL/5zb3ScPxrC85l4gZ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XKsMMAAADcAAAADwAAAAAAAAAAAAAAAACYAgAAZHJzL2Rv&#10;d25yZXYueG1sUEsFBgAAAAAEAAQA9QAAAIgDAAAAAA==&#10;" filled="f" stroked="f">
                      <v:textbox inset="0,0,0,0">
                        <w:txbxContent>
                          <w:p w:rsidR="0080616D" w:rsidRPr="00945CCC" w:rsidRDefault="0080616D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16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dUx8IA&#10;AADcAAAADwAAAGRycy9kb3ducmV2LnhtbERPPW/CMBDdkfgP1lViQcWBITQBgxC0pBuCdmE7xYcT&#10;NT5HsQvpv8dIldju6X3ect3bRlyp87VjBdNJAoK4dLpmo+D76+P1DYQPyBobx6TgjzysV8PBEnPt&#10;bnyk6ykYEUPY56igCqHNpfRlRRb9xLXEkbu4zmKIsDNSd3iL4baRsyRJpcWaY0OFLW0rKn9Ov1bB&#10;fLcZ0+HsLuE922eFORb7zBRKjV76zQJEoD48xf/uTx3npyk8nokX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B1THwgAAANwAAAAPAAAAAAAAAAAAAAAAAJgCAABkcnMvZG93&#10;bnJldi54bWxQSwUGAAAAAAQABAD1AAAAhwMAAAAA&#10;" filled="f" stroked="f">
                      <v:textbox inset="0,0,0,0">
                        <w:txbxContent>
                          <w:p w:rsidR="0080616D" w:rsidRDefault="0080616D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17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vxXMMA&#10;AADcAAAADwAAAGRycy9kb3ducmV2LnhtbERPPW/CMBDdK/EfrEPqgsCBAZqAQYhSwlYFWNhO8eFE&#10;xOcodiH993WlSt3u6X3eatPbRjyo87VjBdNJAoK4dLpmo+By/hi/gfABWWPjmBR8k4fNevCywky7&#10;Jxf0OAUjYgj7DBVUIbSZlL6syKKfuJY4cjfXWQwRdkbqDp8x3DZyliRzabHm2FBhS7uKyvvpyypY&#10;vG9H9Hl1t7BPD2luivyQmlyp12G/XYII1Id/8Z/7qOP8+QJ+n4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vxXMMAAADcAAAADwAAAAAAAAAAAAAAAACYAgAAZHJzL2Rv&#10;d25yZXYueG1sUEsFBgAAAAAEAAQA9QAAAIgDAAAAAA==&#10;" filled="f" stroked="f">
                      <v:textbox inset="0,0,0,0">
                        <w:txbxContent>
                          <w:p w:rsidR="0080616D" w:rsidRDefault="0080616D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18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RlLsUA&#10;AADcAAAADwAAAGRycy9kb3ducmV2LnhtbESPT2/CMAzF75P4DpGRdplGuh0YLQSE9ofuhmBcuFmN&#10;SSsap2oy6L79fEDiZus9v/fzYjX4Vl2oj01gAy+TDBRxFWzDzsDh5+t5BiomZIttYDLwRxFWy9HD&#10;Agsbrryjyz45JSEcCzRQp9QVWseqJo9xEjpi0U6h95hk7Z22PV4l3Lf6Ncum2mPD0lBjR+81Vef9&#10;rzfw9rF+ou0xnNJnvslLtys3uSuNeRwP6zmoREO6m2/X31bwp0Irz8gEe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1GUuxQAAANwAAAAPAAAAAAAAAAAAAAAAAJgCAABkcnMv&#10;ZG93bnJldi54bWxQSwUGAAAAAAQABAD1AAAAigMAAAAA&#10;" filled="f" stroked="f">
                      <v:textbox inset="0,0,0,0">
                        <w:txbxContent>
                          <w:p w:rsidR="0080616D" w:rsidRPr="005E4A3B" w:rsidRDefault="0080616D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19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jAtc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/jKF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5jAtcMAAADcAAAADwAAAAAAAAAAAAAAAACYAgAAZHJzL2Rv&#10;d25yZXYueG1sUEsFBgAAAAAEAAQA9QAAAIgDAAAAAA==&#10;" filled="f" stroked="f">
                      <v:textbox inset="0,0,0,0">
                        <w:txbxContent>
                          <w:p w:rsidR="0080616D" w:rsidRPr="000411E6" w:rsidRDefault="0080616D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20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skysMA&#10;AADcAAAADwAAAGRycy9kb3ducmV2LnhtbESPwW7CQAxE70j9h5WRuKCygQOgwIIoVYELh0A/wMqa&#10;JCLrjbILpP16fEDiZmvGM8/Ldedqdac2VJ4NjEcJKOLc24oLA7/nn885qBCRLdaeycAfBVivPnpL&#10;TK1/cEb3UyyUhHBI0UAZY5NqHfKSHIaRb4hFu/jWYZS1LbRt8SHhrtaTJJlqhxVLQ4kNbUvKr6eb&#10;M0CbzP8fr2Hnsq/v7e5SMQ313phBv9ssQEXq4tv8uj5YwZ8JvjwjE+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8skysMAAADcAAAADwAAAAAAAAAAAAAAAACYAgAAZHJzL2Rv&#10;d25yZXYueG1sUEsFBgAAAAAEAAQA9QAAAIgDAAAAAA==&#10;" filled="f" stroked="f">
                      <v:textbox inset="0,0,0,0">
                        <w:txbxContent>
                          <w:p w:rsidR="0080616D" w:rsidRDefault="0080616D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21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BUcIA&#10;AADcAAAADwAAAGRycy9kb3ducmV2LnhtbERPzWrCQBC+C32HZQpeRDd6qCV1IzbFtBcPsT7AkJ38&#10;YHY2ZLdJ7NN3C4K3+fh+Z7efTCsG6l1jWcF6FYEgLqxuuFJw+T4uX0E4j6yxtUwKbuRgnzzNdhhr&#10;O3JOw9lXIoSwi1FB7X0XS+mKmgy6le2IA1fa3qAPsK+k7nEM4aaVmyh6kQYbDg01dpTWVFzPP0YB&#10;HXL7e7q6zOTvH2lWNkwL+anU/Hk6vIHwNPmH+O7+0mH+dg3/z4QLZ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h4FRwgAAANwAAAAPAAAAAAAAAAAAAAAAAJgCAABkcnMvZG93&#10;bnJldi54bWxQSwUGAAAAAAQABAD1AAAAhwMAAAAA&#10;" filled="f" stroked="f">
                      <v:textbox inset="0,0,0,0">
                        <w:txbxContent>
                          <w:p w:rsidR="0080616D" w:rsidRDefault="0080616D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22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XEGc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OoH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5cQZwgAAANwAAAAPAAAAAAAAAAAAAAAAAJgCAABkcnMvZG93&#10;bnJldi54bWxQSwUGAAAAAAQABAD1AAAAhwMAAAAA&#10;" filled="f" stroked="f">
                      <v:textbox inset="0,0,0,0">
                        <w:txbxContent>
                          <w:p w:rsidR="0080616D" w:rsidRPr="005E4A3B" w:rsidRDefault="0080616D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23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m6vcIA&#10;AADcAAAADwAAAGRycy9kb3ducmV2LnhtbERPzWrCQBC+F3yHZQpeSt2o0ErqJkRF7aWHaB9gyI5J&#10;SHY2ZFeNPr0rFHqbj+93lulgWnGh3tWWFUwnEQjiwuqaSwW/x+37AoTzyBpby6TgRg7SZPSyxFjb&#10;K+d0OfhShBB2MSqovO9iKV1RkUE3sR1x4E62N+gD7Eupe7yGcNPKWRR9SIM1h4YKO1pXVDSHs1FA&#10;WW7vP43bmXy1We9ONdOb3Cs1fh2yLxCeBv8v/nN/6zD/cw7PZ8IF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Gbq9wgAAANwAAAAPAAAAAAAAAAAAAAAAAJgCAABkcnMvZG93&#10;bnJldi54bWxQSwUGAAAAAAQABAD1AAAAhwMAAAAA&#10;" filled="f" stroked="f">
                      <v:textbox inset="0,0,0,0">
                        <w:txbxContent>
                          <w:p w:rsidR="0080616D" w:rsidRPr="00931BFC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24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AiycIA&#10;AADcAAAADwAAAGRycy9kb3ducmV2LnhtbERPzWrCQBC+F3yHZQpeSt0o0krqJkRF7aWHaB9gyI5J&#10;SHY2ZFeNPr0rFHqbj+93lulgWnGh3tWWFUwnEQjiwuqaSwW/x+37AoTzyBpby6TgRg7SZPSyxFjb&#10;K+d0OfhShBB2MSqovO9iKV1RkUE3sR1x4E62N+gD7Eupe7yGcNPKWRR9SIM1h4YKO1pXVDSHs1FA&#10;WW7vP43bmXy1We9ONdOb3Cs1fh2yLxCeBv8v/nN/6zD/cw7PZ8IF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8CLJwgAAANwAAAAPAAAAAAAAAAAAAAAAAJgCAABkcnMvZG93&#10;bnJldi54bWxQSwUGAAAAAAQABAD1AAAAhwMAAAAA&#10;" filled="f" stroked="f">
                      <v:textbox inset="0,0,0,0">
                        <w:txbxContent>
                          <w:p w:rsidR="0080616D" w:rsidRPr="00A32665" w:rsidRDefault="0080616D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25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xcbcQA&#10;AADcAAAADwAAAGRycy9kb3ducmV2LnhtbERPS2vCQBC+F/oflil4kbqpYG1iVpFWTW/Fx8XbkJ1s&#10;QrOzIbtq+u+7BaG3+fiek68G24or9b5xrOBlkoAgLp1u2Cg4HbfPbyB8QNbYOiYFP+RhtXx8yDHT&#10;7sZ7uh6CETGEfYYK6hC6TEpf1mTRT1xHHLnK9RZDhL2RusdbDLetnCbJq7TYcGyosaP3msrvw8Uq&#10;mH+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MXG3EAAAA3AAAAA8AAAAAAAAAAAAAAAAAmAIAAGRycy9k&#10;b3ducmV2LnhtbFBLBQYAAAAABAAEAPUAAACJAwAAAAA=&#10;" filled="f" stroked="f">
                      <v:textbox inset="0,0,0,0">
                        <w:txbxContent>
                          <w:p w:rsidR="0080616D" w:rsidRPr="005E4A3B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6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7CGsMA&#10;AADcAAAADwAAAGRycy9kb3ducmV2LnhtbERPPW/CMBDdK/EfrEPqgsCBAZqAQYhSwlYFWNhO8eFE&#10;xOcodiH993WlSt3u6X3eatPbRjyo87VjBdNJAoK4dLpmo+By/hi/gfABWWPjmBR8k4fNevCywky7&#10;Jxf0OAUjYgj7DBVUIbSZlL6syKKfuJY4cjfXWQwRdkbqDp8x3DZyliRzabHm2FBhS7uKyvvpyypY&#10;vG9H9Hl1t7BPD2luivyQmlyp12G/XYII1Id/8Z/7qOP8xRx+n4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97CGsMAAADcAAAADwAAAAAAAAAAAAAAAACYAgAAZHJzL2Rv&#10;d25yZXYueG1sUEsFBgAAAAAEAAQA9QAAAIgDAAAAAA==&#10;" filled="f" stroked="f">
                      <v:textbox inset="0,0,0,0">
                        <w:txbxContent>
                          <w:p w:rsidR="0080616D" w:rsidRPr="005E4A3B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7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JngcMA&#10;AADcAAAADwAAAGRycy9kb3ducmV2LnhtbERPO2/CMBDeK/EfrEPqUoHTDoQEDEKUkm6Ix8J2ig8n&#10;Ij5HsYH03+NKlbrdp+9582VvG3GnzteOFbyPExDEpdM1GwWn49doCsIHZI2NY1LwQx6Wi8HLHHPt&#10;Hryn+yEYEUPY56igCqHNpfRlRRb92LXEkbu4zmKIsDNSd/iI4baRH0kykRZrjg0VtrSuqLweblZB&#10;+rl6o93ZXcIm22aF2RfbzBRKvQ771QxEoD78i//c3zrOT1P4fSZe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JngcMAAADcAAAADwAAAAAAAAAAAAAAAACYAgAAZHJzL2Rv&#10;d25yZXYueG1sUEsFBgAAAAAEAAQA9QAAAIgDAAAAAA==&#10;" filled="f" stroked="f">
                      <v:textbox inset="0,0,0,0">
                        <w:txbxContent>
                          <w:p w:rsidR="0080616D" w:rsidRPr="005E4A3B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8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3z88UA&#10;AADcAAAADwAAAGRycy9kb3ducmV2LnhtbESPT2/CMAzF75P4DpGRdplGuh0GLQSE9odyQzAu3KzG&#10;pBWNUzUZdN9+PkziZus9v/fzYjX4Vl2pj01gAy+TDBRxFWzDzsDx++t5BiomZIttYDLwSxFWy9HD&#10;Agsbbryn6yE5JSEcCzRQp9QVWseqJo9xEjpi0c6h95hk7Z22Pd4k3Lf6NcvetMeGpaHGjt5rqi6H&#10;H29g+rF+ot0pnNNnvslLty83uSuNeRwP6zmoREO6m/+vt1bwp0Irz8gEe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DfPzxQAAANwAAAAPAAAAAAAAAAAAAAAAAJgCAABkcnMv&#10;ZG93bnJldi54bWxQSwUGAAAAAAQABAD1AAAAigMAAAAA&#10;" filled="f" stroked="f">
                      <v:textbox inset="0,0,0,0">
                        <w:txbxContent>
                          <w:p w:rsidR="0080616D" w:rsidRPr="005E4A3B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9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FWaMMA&#10;AADcAAAADwAAAGRycy9kb3ducmV2LnhtbERPPW/CMBDdK/U/WFeJpQKnDNAEnAi1hXRDoSxsp/hw&#10;osbnKHYh/HtcqVK3e3qfty5G24kLDb51rOBlloAgrp1u2Sg4fm2nryB8QNbYOSYFN/JQ5I8Pa8y0&#10;u3JFl0MwIoawz1BBE0KfSenrhiz6meuJI3d2g8UQ4WCkHvAaw20n50mykBZbjg0N9vTWUP19+LEK&#10;lu+bZ9qf3Dl8pLu0NFW5S02p1ORp3KxABBrDv/jP/anj/GUK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FWaMMAAADcAAAADwAAAAAAAAAAAAAAAACYAgAAZHJzL2Rv&#10;d25yZXYueG1sUEsFBgAAAAAEAAQA9QAAAIgDAAAAAA==&#10;" filled="f" stroked="f">
                      <v:textbox inset="0,0,0,0">
                        <w:txbxContent>
                          <w:p w:rsidR="0080616D" w:rsidRPr="005E4A3B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0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6P0sUA&#10;AADcAAAADwAAAGRycy9kb3ducmV2LnhtbESPQW/CMAyF75P2HyJP4jKNFA4bLQSExqC7IWAXblZj&#10;0mqNUzUZlH8/HybtZus9v/d5sRp8q67Uxyawgck4A0VcBduwM/B12r7MQMWEbLENTAbuFGG1fHxY&#10;YGHDjQ90PSanJIRjgQbqlLpC61jV5DGOQ0cs2iX0HpOsvdO2x5uE+1ZPs+xVe2xYGmrs6L2m6vv4&#10;4w28bdbPtD+HS/rId3npDuUud6Uxo6dhPQeVaEj/5r/rTyv4M8GXZ2QC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ro/SxQAAANwAAAAPAAAAAAAAAAAAAAAAAJgCAABkcnMv&#10;ZG93bnJldi54bWxQSwUGAAAAAAQABAD1AAAAigMAAAAA&#10;" filled="f" stroked="f">
                      <v:textbox inset="0,0,0,0">
                        <w:txbxContent>
                          <w:p w:rsidR="0080616D" w:rsidRPr="000411E6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1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IqScIA&#10;AADcAAAADwAAAGRycy9kb3ducmV2LnhtbERPS4vCMBC+C/6HMIIX0VQPartGkX1Yb1Ldy96GZkzL&#10;NpPSZLX7783Cgrf5+J6z2fW2ETfqfO1YwXyWgCAuna7ZKPi8fEzXIHxA1tg4JgW/5GG3HQ42mGl3&#10;54Ju52BEDGGfoYIqhDaT0pcVWfQz1xJH7uo6iyHCzkjd4T2G20YukmQpLdYcGyps6bWi8vv8YxWs&#10;3vYTOn25a3hPD2luivyQmlyp8ajfv4AI1Ien+N991HH+eg5/z8QL5P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4ipJwgAAANwAAAAPAAAAAAAAAAAAAAAAAJgCAABkcnMvZG93&#10;bnJldi54bWxQSwUGAAAAAAQABAD1AAAAhwMAAAAA&#10;" filled="f" stroked="f">
                      <v:textbox inset="0,0,0,0">
                        <w:txbxContent>
                          <w:p w:rsidR="0080616D" w:rsidRPr="000411E6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2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0PsMA&#10;AADcAAAADwAAAGRycy9kb3ducmV2LnhtbERPPW/CMBDdkfofrKvEgooDA5AUgxAFwlaFdul2ig8n&#10;anyOYhfCv8dISN3u6X3ect3bRlyo87VjBZNxAoK4dLpmo+D7a/+2AOEDssbGMSm4kYf16mWwxEy7&#10;Kxd0OQUjYgj7DBVUIbSZlL6syKIfu5Y4cmfXWQwRdkbqDq8x3DZymiQzabHm2FBhS9uKyt/Tn1Uw&#10;/9iM6PPHncMuPaS5KfJDanKlhq/95h1EoD78i5/uo47zF1N4PBMv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C0PsMAAADcAAAADwAAAAAAAAAAAAAAAACYAgAAZHJzL2Rv&#10;d25yZXYueG1sUEsFBgAAAAAEAAQA9QAAAIgDAAAAAA==&#10;" filled="f" stroked="f">
                      <v:textbox inset="0,0,0,0">
                        <w:txbxContent>
                          <w:p w:rsidR="0080616D" w:rsidRPr="000411E6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3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wRpcQA&#10;AADcAAAADwAAAGRycy9kb3ducmV2LnhtbERPS2vCQBC+F/oflil4kbqpQmtiVpFWTW/Fx8XbkJ1s&#10;QrOzIbtq+u+7BaG3+fiek68G24or9b5xrOBlkoAgLp1u2Cg4HbfPcxA+IGtsHZOCH/KwWj4+5Jhp&#10;d+M9XQ/BiBjCPkMFdQhdJqUva7LoJ64jjlzleoshwt5I3eMthttWTpPkVVpsODbU2NF7TeX34WIV&#10;vH2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8EaXEAAAA3AAAAA8AAAAAAAAAAAAAAAAAmAIAAGRycy9k&#10;b3ducmV2LnhtbFBLBQYAAAAABAAEAPUAAACJAwAAAAA=&#10;" filled="f" stroked="f">
                      <v:textbox inset="0,0,0,0">
                        <w:txbxContent>
                          <w:p w:rsidR="0080616D" w:rsidRPr="000411E6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4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WJ0cQA&#10;AADcAAAADwAAAGRycy9kb3ducmV2LnhtbERPS2vCQBC+F/oflil4kbqpSGtiVpFWTW/Fx8XbkJ1s&#10;QrOzIbtq+u+7BaG3+fiek68G24or9b5xrOBlkoAgLp1u2Cg4HbfPcxA+IGtsHZOCH/KwWj4+5Jhp&#10;d+M9XQ/BiBjCPkMFdQhdJqUva7LoJ64jjlzleoshwt5I3eMthttWTpPkVVpsODbU2NF7TeX34WIV&#10;vH2sx/R1dlXYpLu0MPtil5pCqdHTsF6ACDSEf/Hd/anj/PkM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VidHEAAAA3AAAAA8AAAAAAAAAAAAAAAAAmAIAAGRycy9k&#10;b3ducmV2LnhtbFBLBQYAAAAABAAEAPUAAACJAwAAAAA=&#10;" filled="f" stroked="f">
                      <v:textbox inset="0,0,0,0">
                        <w:txbxContent>
                          <w:p w:rsidR="0080616D" w:rsidRPr="000411E6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35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zleMUA&#10;AADcAAAADwAAAGRycy9kb3ducmV2LnhtbERPTWvCQBC9F/wPywi9lLppwaAxG7GFWg+Foha9jtkx&#10;CWZnQ3Y1qb/eFQq9zeN9TjrvTS0u1LrKsoKXUQSCOLe64kLBz/bjeQLCeWSNtWVS8EsO5tngIcVE&#10;247XdNn4QoQQdgkqKL1vEildXpJBN7INceCOtjXoA2wLqVvsQrip5WsUxdJgxaGhxIbeS8pPm7NR&#10;YM6Lr+nb4dOPn7rlNr7GS9x/75R6HPaLGQhPvf8X/7lXOsyfjOH+TLh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zOV4xQAAANwAAAAPAAAAAAAAAAAAAAAAAJgCAABkcnMv&#10;ZG93bnJldi54bWxQSwUGAAAAAAQABAD1AAAAigMAAAAA&#10;" filled="f" stroked="f">
                      <v:textbox inset="1pt,.4mm,1pt,1pt">
                        <w:txbxContent>
                          <w:p w:rsidR="0080616D" w:rsidRPr="0079077B" w:rsidRDefault="007C060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116B64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36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57D8UA&#10;AADcAAAADwAAAGRycy9kb3ducmV2LnhtbERPS2vCQBC+C/6HZYRepG4qNNjUTdCCtoeC+MBex+yY&#10;BLOzIbuatL++Wyh4m4/vOfOsN7W4UesqywqeJhEI4tzqigsFh/3qcQbCeWSNtWVS8E0OsnQ4mGOi&#10;bcdbuu18IUIIuwQVlN43iZQuL8mgm9iGOHBn2xr0AbaF1C12IdzUchpFsTRYcWgosaG3kvLL7moU&#10;mOvi82V5evfP4269j3/iNX5tjko9jPrFKwhPvb+L/90fOsyfxfD3TLh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HnsPxQAAANwAAAAPAAAAAAAAAAAAAAAAAJgCAABkcnMv&#10;ZG93bnJldi54bWxQSwUGAAAAAAQABAD1AAAAigMAAAAA&#10;" filled="f" stroked="f">
                      <v:textbox inset="1pt,.4mm,1pt,1pt">
                        <w:txbxContent>
                          <w:p w:rsidR="0080616D" w:rsidRPr="00A32665" w:rsidRDefault="0080616D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37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LelMUA&#10;AADcAAAADwAAAGRycy9kb3ducmV2LnhtbERPTWvCQBC9C/6HZQq9SN1YaNToKlqoeiiURmmvY3aa&#10;BLOzIbua2F/fLQje5vE+Z77sTCUu1LjSsoLRMAJBnFldcq7gsH97moBwHlljZZkUXMnBctHvzTHR&#10;tuVPuqQ+FyGEXYIKCu/rREqXFWTQDW1NHLgf2xj0ATa51A22IdxU8jmKYmmw5NBQYE2vBWWn9GwU&#10;mPPqfbo+bv3LoN3s4994g98fX0o9PnSrGQhPnb+Lb+6dDvMnY/h/Jlw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Ut6UxQAAANwAAAAPAAAAAAAAAAAAAAAAAJgCAABkcnMv&#10;ZG93bnJldi54bWxQSwUGAAAAAAQABAD1AAAAigMAAAAA&#10;" filled="f" stroked="f">
                      <v:textbox inset="1pt,.4mm,1pt,1pt">
                        <w:txbxContent>
                          <w:p w:rsidR="0080616D" w:rsidRPr="00CB1016" w:rsidRDefault="0080616D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38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1K5sgA&#10;AADcAAAADwAAAGRycy9kb3ducmV2LnhtbESPT2vCQBDF74LfYZlCL6KbFho0dRVbqO2hIP5Br9Ps&#10;NAlmZ0N2NWk/fedQ8DbDe/Peb+bL3tXqSm2oPBt4mCSgiHNvKy4MHPZv4ymoEJEt1p7JwA8FWC6G&#10;gzlm1ne8pesuFkpCOGRooIyxybQOeUkOw8Q3xKJ9+9ZhlLUttG2xk3BX68ckSbXDiqWhxIZeS8rP&#10;u4sz4C6rz9nL13t8GnXrffqbrvG0ORpzf9evnkFF6uPN/H/9YQV/KrTyjEygF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8zUrmyAAAANwAAAAPAAAAAAAAAAAAAAAAAJgCAABk&#10;cnMvZG93bnJldi54bWxQSwUGAAAAAAQABAD1AAAAjQMAAAAA&#10;" filled="f" stroked="f">
                      <v:textbox inset="1pt,.4mm,1pt,1pt">
                        <w:txbxContent>
                          <w:p w:rsidR="0080616D" w:rsidRPr="00CB1016" w:rsidRDefault="0080616D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39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HvfcUA&#10;AADcAAAADwAAAGRycy9kb3ducmV2LnhtbERPTWvCQBC9F/wPywi9FN1UaNCYjWhB24NQ1FKv0+w0&#10;CWZnQ3Y1aX+9Kwi9zeN9TrroTS0u1LrKsoLncQSCOLe64kLB52E9moJwHlljbZkU/JKDRTZ4SDHR&#10;tuMdXfa+ECGEXYIKSu+bREqXl2TQjW1DHLgf2xr0AbaF1C12IdzUchJFsTRYcWgosaHXkvLT/mwU&#10;mPNyO1t9v/mXp25ziP/iDR4/vpR6HPbLOQhPvf8X393vOsyfzuD2TLhAZ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ge99xQAAANwAAAAPAAAAAAAAAAAAAAAAAJgCAABkcnMv&#10;ZG93bnJldi54bWxQSwUGAAAAAAQABAD1AAAAigMAAAAA&#10;" filled="f" stroked="f">
                      <v:textbox inset="1pt,.4mm,1pt,1pt">
                        <w:txbxContent>
                          <w:p w:rsidR="0080616D" w:rsidRPr="005374BE" w:rsidRDefault="0080616D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16B64" w:rsidRPr="00116B64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16B64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40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LQPccA&#10;AADcAAAADwAAAGRycy9kb3ducmV2LnhtbESPQWvCQBCF7wX/wzKCl1I3LRhq6ipaqHooiFra6zQ7&#10;TYLZ2ZBdTfTXdw6F3mZ4b977ZrboXa0u1IbKs4HHcQKKOPe24sLAx/Ht4RlUiMgWa89k4EoBFvPB&#10;3Qwz6zve0+UQCyUhHDI0UMbYZFqHvCSHYewbYtF+fOswytoW2rbYSbir9VOSpNphxdJQYkOvJeWn&#10;w9kZcOfl+3T1vYmT+259TG/pGr92n8aMhv3yBVSkPv6b/663VvCngi/PyAR6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di0D3HAAAA3AAAAA8AAAAAAAAAAAAAAAAAmAIAAGRy&#10;cy9kb3ducmV2LnhtbFBLBQYAAAAABAAEAPUAAACMAwAAAAA=&#10;" filled="f" stroked="f">
                      <v:textbox inset="1pt,.4mm,1pt,1pt">
                        <w:txbxContent>
                          <w:p w:rsidR="0080616D" w:rsidRPr="005374BE" w:rsidRDefault="0080616D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41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51p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k9H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udabEAAAA3AAAAA8AAAAAAAAAAAAAAAAAmAIAAGRycy9k&#10;b3ducmV2LnhtbFBLBQYAAAAABAAEAPUAAACJAwAAAAA=&#10;" filled="f" stroked="f">
                      <v:textbox inset="1pt,.4mm,1pt,1pt">
                        <w:txbxContent>
                          <w:p w:rsidR="0080616D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42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BEkscA&#10;AADcAAAADwAAAGRycy9kb3ducmV2LnhtbESPQWvCQBSE70L/w/IKvYhuFAw1dRVbaOpBkKrY62v2&#10;NQnNvg3ZNYn99V1B8DjMzDfMYtWbSrTUuNKygsk4AkGcWV1yruB4eB89g3AeWWNlmRRcyMFq+TBY&#10;YKJtx5/U7n0uAoRdggoK7+tESpcVZNCNbU0cvB/bGPRBNrnUDXYBbio5jaJYGiw5LBRY01tB2e/+&#10;bBSY83o7f/3+8LNhlx7ivzjFr91JqafHfv0CwlPv7+Fbe6MVzCZTuJ4JR0Au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6gRJLHAAAA3AAAAA8AAAAAAAAAAAAAAAAAmAIAAGRy&#10;cy9kb3ducmV2LnhtbFBLBQYAAAAABAAEAPUAAACMAwAAAAA=&#10;" filled="f" stroked="f">
                      <v:textbox inset="1pt,.4mm,1pt,1pt">
                        <w:txbxContent>
                          <w:p w:rsidR="0080616D" w:rsidRDefault="0080616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16B64">
                              <w:t>A.B.XXX.ПБ.XX.X-X.X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43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zhC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2G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Hs4QnHAAAA3AAAAA8AAAAAAAAAAAAAAAAAmAIAAGRy&#10;cy9kb3ducmV2LnhtbFBLBQYAAAAABAAEAPUAAACMAwAAAAA=&#10;" filled="f" stroked="f">
                      <v:textbox inset="1pt,.4mm,1pt,1pt">
                        <w:txbxContent>
                          <w:p w:rsidR="0080616D" w:rsidRDefault="007C060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116B64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0616D">
                              <w:t>.</w:t>
                            </w:r>
                          </w:p>
                          <w:p w:rsidR="0080616D" w:rsidRPr="009A4FE3" w:rsidRDefault="0080616D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116B64">
                              <w:rPr>
                                <w:rStyle w:val="34fe"/>
                              </w:rPr>
                              <w:t>Описание алгоритма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44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80616D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45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wV1MYA&#10;AADcAAAADwAAAGRycy9kb3ducmV2LnhtbESPzWvCQBTE7wX/h+UJvRTdWPAj0VXEtsab+HHx9sg+&#10;N8Hs25Ddavrfd4VCj8PM/IZZrDpbizu1vnKsYDRMQBAXTldsFJxPX4MZCB+QNdaOScEPeVgtey8L&#10;zLR78IHux2BEhLDPUEEZQpNJ6YuSLPqha4ijd3WtxRBla6Ru8RHhtpbvSTKRFiuOCyU2tCmpuB2/&#10;rYLpx/qN9hd3DZ/pNs3NId+mJlfqtd+t5yACdeE//NfeaQXj0RieZ+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VwV1MYAAADcAAAADwAAAAAAAAAAAAAAAACYAgAAZHJz&#10;L2Rvd25yZXYueG1sUEsFBgAAAAAEAAQA9QAAAIsDAAAAAA==&#10;" filled="f" stroked="f">
                      <v:textbox inset="0,0,0,0">
                        <w:txbxContent>
                          <w:p w:rsidR="0080616D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46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6Lo8UA&#10;AADcAAAADwAAAGRycy9kb3ducmV2LnhtbESPT2vCQBTE7wW/w/KEXopuLFRNdBWxrfEm/rl4e2Sf&#10;m2D2bchuNf32rlDocZiZ3zDzZWdrcaPWV44VjIYJCOLC6YqNgtPxezAF4QOyxtoxKfglD8tF72WO&#10;mXZ33tPtEIyIEPYZKihDaDIpfVGSRT90DXH0Lq61GKJsjdQt3iPc1vI9ScbSYsVxocSG1iUV18OP&#10;VTD5XL3R7uwu4SvdpLnZ55vU5Eq99rvVDESgLvyH/9pbreBjNIb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joujxQAAANwAAAAPAAAAAAAAAAAAAAAAAJgCAABkcnMv&#10;ZG93bnJldi54bWxQSwUGAAAAAAQABAD1AAAAigMAAAAA&#10;" filled="f" stroked="f">
                      <v:textbox inset="0,0,0,0">
                        <w:txbxContent>
                          <w:p w:rsidR="0080616D" w:rsidRPr="00945CCC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47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80616D" w:rsidRPr="00945CCC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48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26SsIA&#10;AADcAAAADwAAAGRycy9kb3ducmV2LnhtbERPz2vCMBS+C/sfwhvsIpo60NnOKLKp9TaqXnZ7NM+0&#10;rHkpTab1vzcHwePH93ux6m0jLtT52rGCyTgBQVw6XbNRcDpuR3MQPiBrbByTght5WC1fBgvMtLty&#10;QZdDMCKGsM9QQRVCm0npy4os+rFriSN3dp3FEGFnpO7wGsNtI9+TZCYt1hwbKmzpq6Ly7/BvFXx8&#10;r4f08+vOYZPu0twU+S41uVJvr/36E0SgPjzFD/deK5hO4tp4Jh4B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XbpKwgAAANwAAAAPAAAAAAAAAAAAAAAAAJgCAABkcnMvZG93&#10;bnJldi54bWxQSwUGAAAAAAQABAD1AAAAhwMAAAAA&#10;" filled="f" stroked="f">
                      <v:textbox inset="0,0,0,0">
                        <w:txbxContent>
                          <w:p w:rsidR="0080616D" w:rsidRPr="005E4A3B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49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Ef0cUA&#10;AADcAAAADwAAAGRycy9kb3ducmV2LnhtbESPQWvCQBSE7wX/w/IEL6VuFKomuoqoNd5E20tvj+xz&#10;E8y+DdlV03/fFQo9DjPzDbNYdbYWd2p95VjBaJiAIC6crtgo+Pr8eJuB8AFZY+2YFPyQh9Wy97LA&#10;TLsHn+h+DkZECPsMFZQhNJmUvijJoh+6hjh6F9daDFG2RuoWHxFuazlOkom0WHFcKLGhTUnF9Xyz&#10;Cqbb9Ssdv90l7NJ9mptTvk9NrtSg363nIAJ14T/81z5oBe+jF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ER/RxQAAANwAAAAPAAAAAAAAAAAAAAAAAJgCAABkcnMv&#10;ZG93bnJldi54bWxQSwUGAAAAAAQABAD1AAAAigMAAAAA&#10;" filled="f" stroked="f">
                      <v:textbox inset="0,0,0,0">
                        <w:txbxContent>
                          <w:p w:rsidR="0080616D" w:rsidRPr="005E4A3B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0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80616D" w:rsidRPr="000411E6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1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80616D" w:rsidRPr="000411E6" w:rsidRDefault="0080616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22" o:spid="_x0000_s1352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GBRy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eMk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GBRycQAAADcAAAA&#10;DwAAAAAAAAAAAAAAAACqAgAAZHJzL2Rvd25yZXYueG1sUEsFBgAAAAAEAAQA+gAAAJsDAAAAAA==&#10;">
                <v:rect id="Rectangle 122" o:spid="_x0000_s1353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ArtM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sNX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+AK7THAAAA3AAAAA8AAAAAAAAAAAAAAAAAmAIAAGRy&#10;cy9kb3ducmV2LnhtbFBLBQYAAAAABAAEAPUAAACMAwAAAAA=&#10;" filled="f" stroked="f">
                  <v:textbox inset="1pt,.4mm,1pt,1pt">
                    <w:txbxContent>
                      <w:p w:rsidR="0080616D" w:rsidRPr="006C5C53" w:rsidRDefault="0080616D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4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mzwMcA&#10;AADcAAAADwAAAGRycy9kb3ducmV2LnhtbESPQWvCQBSE70L/w/IKvZS6UWqw0VVUqPYgiLG019fs&#10;Mwlm34bsamJ/fbcgeBxm5htmOu9MJS7UuNKygkE/AkGcWV1yruDz8P4yBuE8ssbKMim4koP57KE3&#10;xUTblvd0SX0uAoRdggoK7+tESpcVZND1bU0cvKNtDPogm1zqBtsAN5UcRlEsDZYcFgqsaVVQdkrP&#10;RoE5L7Zvy5+NHz2360P8G6/xe/el1NNjt5iA8NT5e/jW/tAKRsNX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ps8DHAAAA3AAAAA8AAAAAAAAAAAAAAAAAmAIAAGRy&#10;cy9kb3ducmV2LnhtbFBLBQYAAAAABAAEAPUAAACMAwAAAAA=&#10;" filled="f" stroked="f">
                  <v:textbox inset="1pt,.4mm,1pt,1pt">
                    <w:txbxContent>
                      <w:p w:rsidR="0080616D" w:rsidRPr="006C5C53" w:rsidRDefault="0080616D" w:rsidP="00116E8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20"/>
  </w:num>
  <w:num w:numId="4">
    <w:abstractNumId w:val="1"/>
  </w:num>
  <w:num w:numId="5">
    <w:abstractNumId w:val="12"/>
  </w:num>
  <w:num w:numId="6">
    <w:abstractNumId w:val="3"/>
  </w:num>
  <w:num w:numId="7">
    <w:abstractNumId w:val="16"/>
  </w:num>
  <w:num w:numId="8">
    <w:abstractNumId w:val="15"/>
  </w:num>
  <w:num w:numId="9">
    <w:abstractNumId w:val="10"/>
  </w:num>
  <w:num w:numId="10">
    <w:abstractNumId w:val="25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9"/>
  </w:num>
  <w:num w:numId="13">
    <w:abstractNumId w:val="0"/>
  </w:num>
  <w:num w:numId="14">
    <w:abstractNumId w:val="23"/>
  </w:num>
  <w:num w:numId="15">
    <w:abstractNumId w:val="4"/>
  </w:num>
  <w:num w:numId="16">
    <w:abstractNumId w:val="26"/>
  </w:num>
  <w:num w:numId="17">
    <w:abstractNumId w:val="14"/>
  </w:num>
  <w:num w:numId="18">
    <w:abstractNumId w:val="18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</w:num>
  <w:num w:numId="21">
    <w:abstractNumId w:val="13"/>
  </w:num>
  <w:num w:numId="22">
    <w:abstractNumId w:val="9"/>
  </w:num>
  <w:num w:numId="23">
    <w:abstractNumId w:val="2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</w:num>
  <w:num w:numId="26">
    <w:abstractNumId w:val="5"/>
  </w:num>
  <w:num w:numId="27">
    <w:abstractNumId w:val="8"/>
  </w:num>
  <w:num w:numId="28">
    <w:abstractNumId w:val="14"/>
    <w:lvlOverride w:ilvl="0">
      <w:startOverride w:val="1"/>
    </w:lvlOverride>
  </w:num>
  <w:num w:numId="29">
    <w:abstractNumId w:val="25"/>
  </w:num>
  <w:num w:numId="30">
    <w:abstractNumId w:val="7"/>
  </w:num>
  <w:num w:numId="31">
    <w:abstractNumId w:val="6"/>
  </w:num>
  <w:num w:numId="32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0DE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389A"/>
    <w:rsid w:val="000440E2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5D28"/>
    <w:rsid w:val="000B737A"/>
    <w:rsid w:val="000C01D7"/>
    <w:rsid w:val="000C6094"/>
    <w:rsid w:val="000C6268"/>
    <w:rsid w:val="000C6A50"/>
    <w:rsid w:val="000C6F52"/>
    <w:rsid w:val="000C7264"/>
    <w:rsid w:val="000D013F"/>
    <w:rsid w:val="000D170B"/>
    <w:rsid w:val="000D1F0F"/>
    <w:rsid w:val="000D293B"/>
    <w:rsid w:val="000D347E"/>
    <w:rsid w:val="000D4199"/>
    <w:rsid w:val="000D4C77"/>
    <w:rsid w:val="000D5C4D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1569"/>
    <w:rsid w:val="000F3C15"/>
    <w:rsid w:val="000F6136"/>
    <w:rsid w:val="000F636F"/>
    <w:rsid w:val="001000C2"/>
    <w:rsid w:val="0010060A"/>
    <w:rsid w:val="0010129B"/>
    <w:rsid w:val="001013FD"/>
    <w:rsid w:val="00101EFF"/>
    <w:rsid w:val="00102B0E"/>
    <w:rsid w:val="001053DA"/>
    <w:rsid w:val="0010621D"/>
    <w:rsid w:val="00106A0D"/>
    <w:rsid w:val="001076CB"/>
    <w:rsid w:val="00111EE5"/>
    <w:rsid w:val="00112438"/>
    <w:rsid w:val="001135F3"/>
    <w:rsid w:val="001146F6"/>
    <w:rsid w:val="001149C9"/>
    <w:rsid w:val="0011573C"/>
    <w:rsid w:val="00115B8B"/>
    <w:rsid w:val="00116B64"/>
    <w:rsid w:val="00116E87"/>
    <w:rsid w:val="0011798F"/>
    <w:rsid w:val="00120549"/>
    <w:rsid w:val="00120D35"/>
    <w:rsid w:val="00120F79"/>
    <w:rsid w:val="001224BB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57C3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31E6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0C8A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6B7B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4DA1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6213"/>
    <w:rsid w:val="00237982"/>
    <w:rsid w:val="002408FE"/>
    <w:rsid w:val="00240E43"/>
    <w:rsid w:val="002418BE"/>
    <w:rsid w:val="00242490"/>
    <w:rsid w:val="00242DED"/>
    <w:rsid w:val="00244A20"/>
    <w:rsid w:val="002450CF"/>
    <w:rsid w:val="002455C3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43BC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529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1FE7"/>
    <w:rsid w:val="002B206E"/>
    <w:rsid w:val="002B3320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423F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95D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447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7EF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28B9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1C0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6357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3118"/>
    <w:rsid w:val="004B46BF"/>
    <w:rsid w:val="004B550B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9EA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0959"/>
    <w:rsid w:val="00520BD7"/>
    <w:rsid w:val="00521182"/>
    <w:rsid w:val="00526E2E"/>
    <w:rsid w:val="00526E4C"/>
    <w:rsid w:val="00527D16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57002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024"/>
    <w:rsid w:val="005B119F"/>
    <w:rsid w:val="005B1F8E"/>
    <w:rsid w:val="005B2D37"/>
    <w:rsid w:val="005B2F79"/>
    <w:rsid w:val="005B3351"/>
    <w:rsid w:val="005C0B73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08CC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393A"/>
    <w:rsid w:val="005F3C68"/>
    <w:rsid w:val="005F48B5"/>
    <w:rsid w:val="005F6833"/>
    <w:rsid w:val="005F729A"/>
    <w:rsid w:val="006004A4"/>
    <w:rsid w:val="00603DE8"/>
    <w:rsid w:val="00603DEC"/>
    <w:rsid w:val="00604B11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00AA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61E8"/>
    <w:rsid w:val="006571F3"/>
    <w:rsid w:val="006573AE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6306"/>
    <w:rsid w:val="00697473"/>
    <w:rsid w:val="006976E2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DD"/>
    <w:rsid w:val="006E13E6"/>
    <w:rsid w:val="006E18F8"/>
    <w:rsid w:val="006E22E4"/>
    <w:rsid w:val="006E4DAC"/>
    <w:rsid w:val="006E66B5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4CEE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68B0"/>
    <w:rsid w:val="007315BE"/>
    <w:rsid w:val="0073305A"/>
    <w:rsid w:val="00733354"/>
    <w:rsid w:val="00733A88"/>
    <w:rsid w:val="00733C97"/>
    <w:rsid w:val="007355DA"/>
    <w:rsid w:val="007400C4"/>
    <w:rsid w:val="0074412B"/>
    <w:rsid w:val="0074625D"/>
    <w:rsid w:val="0074679E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624"/>
    <w:rsid w:val="007918CF"/>
    <w:rsid w:val="0079359E"/>
    <w:rsid w:val="00793F94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A78F0"/>
    <w:rsid w:val="007B031F"/>
    <w:rsid w:val="007B1B5E"/>
    <w:rsid w:val="007B22AC"/>
    <w:rsid w:val="007B3873"/>
    <w:rsid w:val="007B3D0A"/>
    <w:rsid w:val="007B3FC5"/>
    <w:rsid w:val="007B5249"/>
    <w:rsid w:val="007B61B7"/>
    <w:rsid w:val="007B683D"/>
    <w:rsid w:val="007B6EBD"/>
    <w:rsid w:val="007C060D"/>
    <w:rsid w:val="007C0B7E"/>
    <w:rsid w:val="007C152D"/>
    <w:rsid w:val="007C1AF0"/>
    <w:rsid w:val="007C2110"/>
    <w:rsid w:val="007C24F0"/>
    <w:rsid w:val="007C2C75"/>
    <w:rsid w:val="007C3D17"/>
    <w:rsid w:val="007C3F47"/>
    <w:rsid w:val="007C4223"/>
    <w:rsid w:val="007C45AD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8E3"/>
    <w:rsid w:val="007F7CFD"/>
    <w:rsid w:val="00802BC5"/>
    <w:rsid w:val="0080442A"/>
    <w:rsid w:val="00804B04"/>
    <w:rsid w:val="0080616D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026F"/>
    <w:rsid w:val="00841229"/>
    <w:rsid w:val="00843A33"/>
    <w:rsid w:val="00846DF8"/>
    <w:rsid w:val="0085004F"/>
    <w:rsid w:val="00850C9B"/>
    <w:rsid w:val="00851A4B"/>
    <w:rsid w:val="00852125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395C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0F3F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07F26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4D29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4FE3"/>
    <w:rsid w:val="009A508E"/>
    <w:rsid w:val="009A551B"/>
    <w:rsid w:val="009A68F9"/>
    <w:rsid w:val="009B0083"/>
    <w:rsid w:val="009B0098"/>
    <w:rsid w:val="009B1048"/>
    <w:rsid w:val="009B168F"/>
    <w:rsid w:val="009B2B09"/>
    <w:rsid w:val="009B40F3"/>
    <w:rsid w:val="009B5CC8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4DE4"/>
    <w:rsid w:val="009D5A88"/>
    <w:rsid w:val="009D65DE"/>
    <w:rsid w:val="009D67C3"/>
    <w:rsid w:val="009D7AE4"/>
    <w:rsid w:val="009D7CB7"/>
    <w:rsid w:val="009E1311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546"/>
    <w:rsid w:val="00A168BE"/>
    <w:rsid w:val="00A16BA0"/>
    <w:rsid w:val="00A208E9"/>
    <w:rsid w:val="00A20AC7"/>
    <w:rsid w:val="00A21AB3"/>
    <w:rsid w:val="00A21E89"/>
    <w:rsid w:val="00A238CE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2170"/>
    <w:rsid w:val="00A434CD"/>
    <w:rsid w:val="00A4499B"/>
    <w:rsid w:val="00A4680D"/>
    <w:rsid w:val="00A469A9"/>
    <w:rsid w:val="00A47ADF"/>
    <w:rsid w:val="00A47B9A"/>
    <w:rsid w:val="00A50149"/>
    <w:rsid w:val="00A5026B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7FE5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0A81"/>
    <w:rsid w:val="00A714D1"/>
    <w:rsid w:val="00A71675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2CA9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5FA2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37B74"/>
    <w:rsid w:val="00B40D17"/>
    <w:rsid w:val="00B4466D"/>
    <w:rsid w:val="00B45681"/>
    <w:rsid w:val="00B46EC3"/>
    <w:rsid w:val="00B506B5"/>
    <w:rsid w:val="00B515A7"/>
    <w:rsid w:val="00B5199D"/>
    <w:rsid w:val="00B52298"/>
    <w:rsid w:val="00B52665"/>
    <w:rsid w:val="00B52FB5"/>
    <w:rsid w:val="00B5430B"/>
    <w:rsid w:val="00B555A9"/>
    <w:rsid w:val="00B5572E"/>
    <w:rsid w:val="00B55D12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05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48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3346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1BEC"/>
    <w:rsid w:val="00C933BF"/>
    <w:rsid w:val="00C94139"/>
    <w:rsid w:val="00C96422"/>
    <w:rsid w:val="00C97122"/>
    <w:rsid w:val="00C979F1"/>
    <w:rsid w:val="00CA050D"/>
    <w:rsid w:val="00CA16AD"/>
    <w:rsid w:val="00CA234D"/>
    <w:rsid w:val="00CA2A48"/>
    <w:rsid w:val="00CA46AD"/>
    <w:rsid w:val="00CA58FF"/>
    <w:rsid w:val="00CA7400"/>
    <w:rsid w:val="00CB1B33"/>
    <w:rsid w:val="00CB1E32"/>
    <w:rsid w:val="00CB2B1E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63C"/>
    <w:rsid w:val="00CF4867"/>
    <w:rsid w:val="00CF60A6"/>
    <w:rsid w:val="00CF79E9"/>
    <w:rsid w:val="00D007BE"/>
    <w:rsid w:val="00D01BD5"/>
    <w:rsid w:val="00D0293B"/>
    <w:rsid w:val="00D03F4B"/>
    <w:rsid w:val="00D04A7E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4993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6750B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0302"/>
    <w:rsid w:val="00D81F24"/>
    <w:rsid w:val="00D83B81"/>
    <w:rsid w:val="00D85FFC"/>
    <w:rsid w:val="00D8614E"/>
    <w:rsid w:val="00D86B2E"/>
    <w:rsid w:val="00D86F3F"/>
    <w:rsid w:val="00D875AB"/>
    <w:rsid w:val="00D922D1"/>
    <w:rsid w:val="00D92B03"/>
    <w:rsid w:val="00D92F9E"/>
    <w:rsid w:val="00D93C2A"/>
    <w:rsid w:val="00D9419E"/>
    <w:rsid w:val="00D97D1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E654C"/>
    <w:rsid w:val="00DF43F3"/>
    <w:rsid w:val="00DF4C62"/>
    <w:rsid w:val="00DF604E"/>
    <w:rsid w:val="00DF6371"/>
    <w:rsid w:val="00DF700E"/>
    <w:rsid w:val="00DF704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27D50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3AEC"/>
    <w:rsid w:val="00E44199"/>
    <w:rsid w:val="00E44406"/>
    <w:rsid w:val="00E4470B"/>
    <w:rsid w:val="00E44972"/>
    <w:rsid w:val="00E4518D"/>
    <w:rsid w:val="00E474E6"/>
    <w:rsid w:val="00E47955"/>
    <w:rsid w:val="00E47AA5"/>
    <w:rsid w:val="00E503D7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636"/>
    <w:rsid w:val="00E80992"/>
    <w:rsid w:val="00E817B6"/>
    <w:rsid w:val="00E82269"/>
    <w:rsid w:val="00E84247"/>
    <w:rsid w:val="00E84EE1"/>
    <w:rsid w:val="00E85040"/>
    <w:rsid w:val="00E85A9B"/>
    <w:rsid w:val="00E85E29"/>
    <w:rsid w:val="00E90701"/>
    <w:rsid w:val="00E910D1"/>
    <w:rsid w:val="00E924BB"/>
    <w:rsid w:val="00E92B4E"/>
    <w:rsid w:val="00E931EB"/>
    <w:rsid w:val="00E9613C"/>
    <w:rsid w:val="00E97FB3"/>
    <w:rsid w:val="00EA066F"/>
    <w:rsid w:val="00EA126D"/>
    <w:rsid w:val="00EA148D"/>
    <w:rsid w:val="00EA3FCE"/>
    <w:rsid w:val="00EA5092"/>
    <w:rsid w:val="00EA559B"/>
    <w:rsid w:val="00EA629C"/>
    <w:rsid w:val="00EA62EB"/>
    <w:rsid w:val="00EA633A"/>
    <w:rsid w:val="00EA6927"/>
    <w:rsid w:val="00EA71EF"/>
    <w:rsid w:val="00EB0CAD"/>
    <w:rsid w:val="00EB33E1"/>
    <w:rsid w:val="00EB378D"/>
    <w:rsid w:val="00EB4501"/>
    <w:rsid w:val="00EB54A0"/>
    <w:rsid w:val="00EB5531"/>
    <w:rsid w:val="00EB5635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7E0"/>
    <w:rsid w:val="00F05994"/>
    <w:rsid w:val="00F07736"/>
    <w:rsid w:val="00F07DDB"/>
    <w:rsid w:val="00F10378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77769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5D02"/>
    <w:rsid w:val="00F97FD9"/>
    <w:rsid w:val="00FA016B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82C"/>
    <w:rsid w:val="00FB226E"/>
    <w:rsid w:val="00FB2346"/>
    <w:rsid w:val="00FB3846"/>
    <w:rsid w:val="00FB4081"/>
    <w:rsid w:val="00FB5B38"/>
    <w:rsid w:val="00FC003D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0C2D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16B64"/>
    <w:rPr>
      <w:sz w:val="24"/>
    </w:rPr>
  </w:style>
  <w:style w:type="paragraph" w:styleId="1">
    <w:name w:val="heading 1"/>
    <w:next w:val="34b"/>
    <w:link w:val="10"/>
    <w:qFormat/>
    <w:rsid w:val="00116B64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16B64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16B64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16B64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16B64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16B64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16B64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16B64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16B64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116B64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16B64"/>
  </w:style>
  <w:style w:type="character" w:customStyle="1" w:styleId="34c">
    <w:name w:val="34_Знак_Сообщение_системы"/>
    <w:rsid w:val="00116B64"/>
    <w:rPr>
      <w:rFonts w:ascii="Calibri" w:hAnsi="Calibri"/>
    </w:rPr>
  </w:style>
  <w:style w:type="paragraph" w:customStyle="1" w:styleId="34b">
    <w:name w:val="34_Абзац_Обычный"/>
    <w:link w:val="34d"/>
    <w:qFormat/>
    <w:rsid w:val="00116B64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16B64"/>
    <w:rPr>
      <w:sz w:val="24"/>
      <w:lang w:eastAsia="x-none"/>
    </w:rPr>
  </w:style>
  <w:style w:type="character" w:customStyle="1" w:styleId="10">
    <w:name w:val="Заголовок 1 Знак"/>
    <w:link w:val="1"/>
    <w:rsid w:val="00116B64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16B64"/>
    <w:rPr>
      <w:b/>
      <w:sz w:val="32"/>
    </w:rPr>
  </w:style>
  <w:style w:type="character" w:customStyle="1" w:styleId="30">
    <w:name w:val="Заголовок 3 Знак"/>
    <w:link w:val="3"/>
    <w:rsid w:val="00116B64"/>
    <w:rPr>
      <w:b/>
      <w:bCs/>
      <w:sz w:val="28"/>
    </w:rPr>
  </w:style>
  <w:style w:type="character" w:customStyle="1" w:styleId="40">
    <w:name w:val="Заголовок 4 Знак"/>
    <w:link w:val="4"/>
    <w:rsid w:val="00116B64"/>
    <w:rPr>
      <w:b/>
      <w:sz w:val="24"/>
    </w:rPr>
  </w:style>
  <w:style w:type="character" w:customStyle="1" w:styleId="50">
    <w:name w:val="Заголовок 5 Знак"/>
    <w:link w:val="5"/>
    <w:rsid w:val="00116B64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16B64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16B64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16B64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16B64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16B64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16B64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16B64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116B64"/>
    <w:rPr>
      <w:u w:val="single"/>
    </w:rPr>
  </w:style>
  <w:style w:type="paragraph" w:customStyle="1" w:styleId="349">
    <w:name w:val="34_Список_Библиография"/>
    <w:basedOn w:val="34b"/>
    <w:rsid w:val="00116B64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55700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16B64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16B64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16B64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16B64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16B64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55700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116B64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55700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16B64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16B64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16B64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16B64"/>
    <w:rPr>
      <w:b w:val="0"/>
      <w:i/>
    </w:rPr>
  </w:style>
  <w:style w:type="character" w:customStyle="1" w:styleId="34fc">
    <w:name w:val="34_Знак_Название_файла"/>
    <w:qFormat/>
    <w:rsid w:val="00116B64"/>
    <w:rPr>
      <w:rFonts w:ascii="Calibri" w:hAnsi="Calibri"/>
    </w:rPr>
  </w:style>
  <w:style w:type="character" w:customStyle="1" w:styleId="34fd">
    <w:name w:val="34_Знак_Термин"/>
    <w:rsid w:val="00116B64"/>
    <w:rPr>
      <w:i/>
    </w:rPr>
  </w:style>
  <w:style w:type="character" w:customStyle="1" w:styleId="34fe">
    <w:name w:val="34_Знак_Полужирный"/>
    <w:rsid w:val="00116B64"/>
    <w:rPr>
      <w:b/>
    </w:rPr>
  </w:style>
  <w:style w:type="character" w:customStyle="1" w:styleId="34ff">
    <w:name w:val="34_Знак_Верхний_индекс"/>
    <w:rsid w:val="00116B64"/>
    <w:rPr>
      <w:vertAlign w:val="superscript"/>
    </w:rPr>
  </w:style>
  <w:style w:type="character" w:customStyle="1" w:styleId="3424">
    <w:name w:val="34_Список_Марк_2 Знак"/>
    <w:link w:val="3423"/>
    <w:rsid w:val="00EB5635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16B64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116B64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16B64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16B64"/>
    <w:pPr>
      <w:numPr>
        <w:numId w:val="14"/>
      </w:numPr>
    </w:pPr>
  </w:style>
  <w:style w:type="character" w:customStyle="1" w:styleId="3419">
    <w:name w:val="34_Список_Марк_1 Знак"/>
    <w:link w:val="3413"/>
    <w:rsid w:val="00557002"/>
    <w:rPr>
      <w:sz w:val="24"/>
      <w:lang w:eastAsia="x-none"/>
    </w:rPr>
  </w:style>
  <w:style w:type="paragraph" w:styleId="a4">
    <w:name w:val="footnote text"/>
    <w:basedOn w:val="34b"/>
    <w:link w:val="a5"/>
    <w:rsid w:val="00116B64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16B64"/>
    <w:pPr>
      <w:numPr>
        <w:numId w:val="13"/>
      </w:numPr>
    </w:pPr>
  </w:style>
  <w:style w:type="character" w:customStyle="1" w:styleId="341a">
    <w:name w:val="34_Список_Нум_1 Знак"/>
    <w:link w:val="341"/>
    <w:rsid w:val="0055700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16B64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55700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16B64"/>
    <w:pPr>
      <w:keepNext/>
    </w:pPr>
  </w:style>
  <w:style w:type="paragraph" w:customStyle="1" w:styleId="34f1">
    <w:name w:val="34_Рамка_Основной"/>
    <w:basedOn w:val="34b"/>
    <w:link w:val="34f0"/>
    <w:rsid w:val="00116B64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16B64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16B64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16B64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16B64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16B64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16B64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16B64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16B64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16B64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116B64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116B64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16B64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16B64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16B64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55700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16B64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116B64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16B64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16B64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16B64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16B64"/>
    <w:rPr>
      <w:sz w:val="18"/>
      <w:lang w:eastAsia="x-none"/>
    </w:rPr>
  </w:style>
  <w:style w:type="paragraph" w:customStyle="1" w:styleId="34fff1">
    <w:name w:val="34_Листинг"/>
    <w:basedOn w:val="34b"/>
    <w:rsid w:val="00116B64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16B64"/>
    <w:rPr>
      <w:b/>
    </w:rPr>
  </w:style>
  <w:style w:type="paragraph" w:customStyle="1" w:styleId="3440">
    <w:name w:val="34_Заголовок_4_Приложение"/>
    <w:basedOn w:val="4"/>
    <w:next w:val="34b"/>
    <w:rsid w:val="00116B64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116B64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116B64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16B64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116B64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16B64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16B64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16B64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16B64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16B64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16B64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16B64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16B64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16B64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16B64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16B64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116B64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16B64"/>
  </w:style>
  <w:style w:type="paragraph" w:customStyle="1" w:styleId="34fffb">
    <w:name w:val="34_Пример_Заголовок"/>
    <w:basedOn w:val="34f8"/>
    <w:next w:val="34f8"/>
    <w:rsid w:val="00116B64"/>
    <w:pPr>
      <w:keepNext/>
      <w:spacing w:after="120"/>
    </w:pPr>
    <w:rPr>
      <w:b/>
      <w:lang w:eastAsia="ru-RU"/>
    </w:rPr>
  </w:style>
  <w:style w:type="character" w:styleId="a7">
    <w:name w:val="FollowedHyperlink"/>
    <w:rsid w:val="00116B64"/>
    <w:rPr>
      <w:color w:val="auto"/>
    </w:rPr>
  </w:style>
  <w:style w:type="character" w:customStyle="1" w:styleId="34fffc">
    <w:name w:val="34_Знак_Нижний_индекс"/>
    <w:rsid w:val="00116B64"/>
    <w:rPr>
      <w:vertAlign w:val="subscript"/>
    </w:rPr>
  </w:style>
  <w:style w:type="character" w:styleId="a8">
    <w:name w:val="footnote reference"/>
    <w:basedOn w:val="a1"/>
    <w:semiHidden/>
    <w:rsid w:val="00116B64"/>
    <w:rPr>
      <w:vertAlign w:val="superscript"/>
    </w:rPr>
  </w:style>
  <w:style w:type="paragraph" w:styleId="a9">
    <w:name w:val="header"/>
    <w:basedOn w:val="34b"/>
    <w:link w:val="aa"/>
    <w:rsid w:val="00116B64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16B64"/>
    <w:rPr>
      <w:lang w:eastAsia="x-none"/>
    </w:rPr>
  </w:style>
  <w:style w:type="paragraph" w:styleId="ab">
    <w:name w:val="footer"/>
    <w:basedOn w:val="34b"/>
    <w:link w:val="ac"/>
    <w:rsid w:val="00116B64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16B64"/>
    <w:rPr>
      <w:lang w:eastAsia="x-none"/>
    </w:rPr>
  </w:style>
  <w:style w:type="numbering" w:customStyle="1" w:styleId="a">
    <w:name w:val="Приложение"/>
    <w:uiPriority w:val="99"/>
    <w:rsid w:val="00116B64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16B64"/>
    <w:pPr>
      <w:keepNext/>
    </w:pPr>
  </w:style>
  <w:style w:type="character" w:customStyle="1" w:styleId="3434">
    <w:name w:val="34_Список_Марк_3 Знак"/>
    <w:basedOn w:val="34d"/>
    <w:link w:val="3432"/>
    <w:rsid w:val="00EB5635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16B64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16B64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55700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55700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55700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16B64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16B64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116B64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55700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16B64"/>
    <w:pPr>
      <w:keepNext/>
    </w:pPr>
  </w:style>
  <w:style w:type="character" w:customStyle="1" w:styleId="34ffff0">
    <w:name w:val="34_Процедура_Подшаг Знак"/>
    <w:basedOn w:val="34d"/>
    <w:link w:val="344"/>
    <w:rsid w:val="00557002"/>
    <w:rPr>
      <w:sz w:val="24"/>
      <w:lang w:eastAsia="x-none"/>
    </w:rPr>
  </w:style>
  <w:style w:type="character" w:customStyle="1" w:styleId="34ffff2">
    <w:name w:val="34_Знак_Клавиши"/>
    <w:rsid w:val="00116B64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16B64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16B64"/>
  </w:style>
  <w:style w:type="paragraph" w:styleId="ad">
    <w:name w:val="caption"/>
    <w:basedOn w:val="34b"/>
    <w:next w:val="34b"/>
    <w:rsid w:val="00A4217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16B64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16B64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16B64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557002"/>
    <w:rPr>
      <w:sz w:val="24"/>
      <w:lang w:eastAsia="x-none"/>
    </w:rPr>
  </w:style>
  <w:style w:type="character" w:customStyle="1" w:styleId="ae">
    <w:name w:val="Основной текст Знак"/>
    <w:semiHidden/>
    <w:rsid w:val="00116B64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16B64"/>
    <w:rPr>
      <w:rFonts w:ascii="Arial" w:hAnsi="Arial"/>
    </w:rPr>
  </w:style>
  <w:style w:type="character" w:customStyle="1" w:styleId="af0">
    <w:name w:val="Тема примечания Знак"/>
    <w:semiHidden/>
    <w:rsid w:val="00116B64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16B64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16B64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16B64"/>
  </w:style>
  <w:style w:type="character" w:styleId="af3">
    <w:name w:val="annotation reference"/>
    <w:semiHidden/>
    <w:rsid w:val="00116B64"/>
    <w:rPr>
      <w:sz w:val="16"/>
      <w:szCs w:val="16"/>
    </w:rPr>
  </w:style>
  <w:style w:type="character" w:styleId="af4">
    <w:name w:val="page number"/>
    <w:rsid w:val="00116B64"/>
  </w:style>
  <w:style w:type="paragraph" w:styleId="af5">
    <w:name w:val="Body Text"/>
    <w:basedOn w:val="a0"/>
    <w:link w:val="13"/>
    <w:semiHidden/>
    <w:unhideWhenUsed/>
    <w:rsid w:val="00116B64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16B64"/>
    <w:rPr>
      <w:sz w:val="24"/>
    </w:rPr>
  </w:style>
  <w:style w:type="paragraph" w:styleId="af6">
    <w:name w:val="annotation subject"/>
    <w:basedOn w:val="af2"/>
    <w:next w:val="af2"/>
    <w:link w:val="14"/>
    <w:semiHidden/>
    <w:rsid w:val="00116B64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16B64"/>
    <w:rPr>
      <w:b/>
      <w:bCs/>
    </w:rPr>
  </w:style>
  <w:style w:type="paragraph" w:styleId="af7">
    <w:name w:val="Balloon Text"/>
    <w:basedOn w:val="a0"/>
    <w:link w:val="15"/>
    <w:semiHidden/>
    <w:rsid w:val="00116B64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16B64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16B64"/>
  </w:style>
  <w:style w:type="paragraph" w:customStyle="1" w:styleId="34ffff9">
    <w:name w:val="34_ТЛ_Подпись"/>
    <w:basedOn w:val="34f6"/>
    <w:rsid w:val="00116B64"/>
  </w:style>
  <w:style w:type="paragraph" w:customStyle="1" w:styleId="34ffffa">
    <w:name w:val="34_ТЛ_Подпись_скрытый"/>
    <w:basedOn w:val="34ffff9"/>
    <w:rsid w:val="00116B64"/>
    <w:rPr>
      <w:vanish/>
    </w:rPr>
  </w:style>
  <w:style w:type="paragraph" w:customStyle="1" w:styleId="34ffffb">
    <w:name w:val="34_Комментарий_Философта"/>
    <w:basedOn w:val="34b"/>
    <w:rsid w:val="00116B64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16B64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16B64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16B64"/>
    <w:rPr>
      <w:b/>
    </w:rPr>
  </w:style>
  <w:style w:type="paragraph" w:customStyle="1" w:styleId="34ffffe">
    <w:name w:val="34_Таблица_Сноска_Линия"/>
    <w:basedOn w:val="34fff7"/>
    <w:next w:val="34fff7"/>
    <w:rsid w:val="00116B64"/>
    <w:pPr>
      <w:keepNext/>
    </w:pPr>
  </w:style>
  <w:style w:type="paragraph" w:customStyle="1" w:styleId="34fffff">
    <w:name w:val="34_Таблица_Примечание"/>
    <w:basedOn w:val="34fff7"/>
    <w:rsid w:val="00116B64"/>
  </w:style>
  <w:style w:type="paragraph" w:styleId="af8">
    <w:name w:val="Normal (Web)"/>
    <w:basedOn w:val="a0"/>
    <w:uiPriority w:val="99"/>
    <w:semiHidden/>
    <w:unhideWhenUsed/>
    <w:rsid w:val="00604B11"/>
    <w:pPr>
      <w:spacing w:before="100" w:beforeAutospacing="1" w:after="100" w:afterAutospacing="1"/>
    </w:pPr>
    <w:rPr>
      <w:szCs w:val="24"/>
    </w:rPr>
  </w:style>
  <w:style w:type="character" w:customStyle="1" w:styleId="34fffff0">
    <w:name w:val="34_Знак_Значение"/>
    <w:qFormat/>
    <w:rsid w:val="00116B64"/>
    <w:rPr>
      <w:rFonts w:ascii="Calibri" w:hAnsi="Calibri"/>
    </w:rPr>
  </w:style>
  <w:style w:type="character" w:styleId="af9">
    <w:name w:val="Hyperlink"/>
    <w:uiPriority w:val="99"/>
    <w:rsid w:val="00116B64"/>
    <w:rPr>
      <w:color w:val="0000FF"/>
      <w:u w:val="single"/>
    </w:rPr>
  </w:style>
  <w:style w:type="paragraph" w:customStyle="1" w:styleId="34fffff1">
    <w:name w:val="34_Рисунок_Подпись"/>
    <w:basedOn w:val="34b"/>
    <w:rsid w:val="00116B64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16B64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16B64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16B64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116B64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16B64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16B64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4679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16B64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16B64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16B64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16B64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16B64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16B64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16B64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16B64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16B64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16B64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16B64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16B64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2"/>
    <w:rsid w:val="00116B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A42170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116B64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16B64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16B64"/>
    <w:pPr>
      <w:jc w:val="center"/>
    </w:pPr>
  </w:style>
  <w:style w:type="paragraph" w:customStyle="1" w:styleId="3411">
    <w:name w:val="34_Таблица_Список_Марк_1_без_отступа"/>
    <w:basedOn w:val="34ff6"/>
    <w:rsid w:val="00116B64"/>
    <w:pPr>
      <w:numPr>
        <w:numId w:val="31"/>
      </w:numPr>
    </w:pPr>
  </w:style>
  <w:style w:type="paragraph" w:customStyle="1" w:styleId="34fffff9">
    <w:name w:val="34_Формула"/>
    <w:basedOn w:val="a0"/>
    <w:rsid w:val="00116B64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16B64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16B64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16B64"/>
    <w:rPr>
      <w:sz w:val="24"/>
    </w:rPr>
  </w:style>
  <w:style w:type="paragraph" w:styleId="1">
    <w:name w:val="heading 1"/>
    <w:next w:val="34b"/>
    <w:link w:val="10"/>
    <w:qFormat/>
    <w:rsid w:val="00116B64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16B64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16B64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16B64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16B64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16B64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16B64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16B64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16B64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116B64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16B64"/>
  </w:style>
  <w:style w:type="character" w:customStyle="1" w:styleId="34c">
    <w:name w:val="34_Знак_Сообщение_системы"/>
    <w:rsid w:val="00116B64"/>
    <w:rPr>
      <w:rFonts w:ascii="Calibri" w:hAnsi="Calibri"/>
    </w:rPr>
  </w:style>
  <w:style w:type="paragraph" w:customStyle="1" w:styleId="34b">
    <w:name w:val="34_Абзац_Обычный"/>
    <w:link w:val="34d"/>
    <w:qFormat/>
    <w:rsid w:val="00116B64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16B64"/>
    <w:rPr>
      <w:sz w:val="24"/>
      <w:lang w:eastAsia="x-none"/>
    </w:rPr>
  </w:style>
  <w:style w:type="character" w:customStyle="1" w:styleId="10">
    <w:name w:val="Заголовок 1 Знак"/>
    <w:link w:val="1"/>
    <w:rsid w:val="00116B64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16B64"/>
    <w:rPr>
      <w:b/>
      <w:sz w:val="32"/>
    </w:rPr>
  </w:style>
  <w:style w:type="character" w:customStyle="1" w:styleId="30">
    <w:name w:val="Заголовок 3 Знак"/>
    <w:link w:val="3"/>
    <w:rsid w:val="00116B64"/>
    <w:rPr>
      <w:b/>
      <w:bCs/>
      <w:sz w:val="28"/>
    </w:rPr>
  </w:style>
  <w:style w:type="character" w:customStyle="1" w:styleId="40">
    <w:name w:val="Заголовок 4 Знак"/>
    <w:link w:val="4"/>
    <w:rsid w:val="00116B64"/>
    <w:rPr>
      <w:b/>
      <w:sz w:val="24"/>
    </w:rPr>
  </w:style>
  <w:style w:type="character" w:customStyle="1" w:styleId="50">
    <w:name w:val="Заголовок 5 Знак"/>
    <w:link w:val="5"/>
    <w:rsid w:val="00116B64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16B64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16B64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16B64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16B64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16B64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16B64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16B64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116B64"/>
    <w:rPr>
      <w:u w:val="single"/>
    </w:rPr>
  </w:style>
  <w:style w:type="paragraph" w:customStyle="1" w:styleId="349">
    <w:name w:val="34_Список_Библиография"/>
    <w:basedOn w:val="34b"/>
    <w:rsid w:val="00116B64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55700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16B64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16B64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16B64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16B64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16B64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55700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116B64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55700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16B64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16B64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16B64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16B64"/>
    <w:rPr>
      <w:b w:val="0"/>
      <w:i/>
    </w:rPr>
  </w:style>
  <w:style w:type="character" w:customStyle="1" w:styleId="34fc">
    <w:name w:val="34_Знак_Название_файла"/>
    <w:qFormat/>
    <w:rsid w:val="00116B64"/>
    <w:rPr>
      <w:rFonts w:ascii="Calibri" w:hAnsi="Calibri"/>
    </w:rPr>
  </w:style>
  <w:style w:type="character" w:customStyle="1" w:styleId="34fd">
    <w:name w:val="34_Знак_Термин"/>
    <w:rsid w:val="00116B64"/>
    <w:rPr>
      <w:i/>
    </w:rPr>
  </w:style>
  <w:style w:type="character" w:customStyle="1" w:styleId="34fe">
    <w:name w:val="34_Знак_Полужирный"/>
    <w:rsid w:val="00116B64"/>
    <w:rPr>
      <w:b/>
    </w:rPr>
  </w:style>
  <w:style w:type="character" w:customStyle="1" w:styleId="34ff">
    <w:name w:val="34_Знак_Верхний_индекс"/>
    <w:rsid w:val="00116B64"/>
    <w:rPr>
      <w:vertAlign w:val="superscript"/>
    </w:rPr>
  </w:style>
  <w:style w:type="character" w:customStyle="1" w:styleId="3424">
    <w:name w:val="34_Список_Марк_2 Знак"/>
    <w:link w:val="3423"/>
    <w:rsid w:val="00EB5635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16B64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116B64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16B64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16B64"/>
    <w:pPr>
      <w:numPr>
        <w:numId w:val="14"/>
      </w:numPr>
    </w:pPr>
  </w:style>
  <w:style w:type="character" w:customStyle="1" w:styleId="3419">
    <w:name w:val="34_Список_Марк_1 Знак"/>
    <w:link w:val="3413"/>
    <w:rsid w:val="00557002"/>
    <w:rPr>
      <w:sz w:val="24"/>
      <w:lang w:eastAsia="x-none"/>
    </w:rPr>
  </w:style>
  <w:style w:type="paragraph" w:styleId="a4">
    <w:name w:val="footnote text"/>
    <w:basedOn w:val="34b"/>
    <w:link w:val="a5"/>
    <w:rsid w:val="00116B64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16B64"/>
    <w:pPr>
      <w:numPr>
        <w:numId w:val="13"/>
      </w:numPr>
    </w:pPr>
  </w:style>
  <w:style w:type="character" w:customStyle="1" w:styleId="341a">
    <w:name w:val="34_Список_Нум_1 Знак"/>
    <w:link w:val="341"/>
    <w:rsid w:val="0055700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16B64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55700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16B64"/>
    <w:pPr>
      <w:keepNext/>
    </w:pPr>
  </w:style>
  <w:style w:type="paragraph" w:customStyle="1" w:styleId="34f1">
    <w:name w:val="34_Рамка_Основной"/>
    <w:basedOn w:val="34b"/>
    <w:link w:val="34f0"/>
    <w:rsid w:val="00116B64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16B64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16B64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16B64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16B64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16B64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16B64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16B64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16B64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16B64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116B64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116B64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16B64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16B64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16B64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55700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16B64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116B64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16B64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16B64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16B64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16B64"/>
    <w:rPr>
      <w:sz w:val="18"/>
      <w:lang w:eastAsia="x-none"/>
    </w:rPr>
  </w:style>
  <w:style w:type="paragraph" w:customStyle="1" w:styleId="34fff1">
    <w:name w:val="34_Листинг"/>
    <w:basedOn w:val="34b"/>
    <w:rsid w:val="00116B64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16B64"/>
    <w:rPr>
      <w:b/>
    </w:rPr>
  </w:style>
  <w:style w:type="paragraph" w:customStyle="1" w:styleId="3440">
    <w:name w:val="34_Заголовок_4_Приложение"/>
    <w:basedOn w:val="4"/>
    <w:next w:val="34b"/>
    <w:rsid w:val="00116B64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116B64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116B64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16B64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116B64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16B64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16B64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16B64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16B64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16B64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16B64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16B64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16B64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16B64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16B64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16B64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116B64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16B64"/>
  </w:style>
  <w:style w:type="paragraph" w:customStyle="1" w:styleId="34fffb">
    <w:name w:val="34_Пример_Заголовок"/>
    <w:basedOn w:val="34f8"/>
    <w:next w:val="34f8"/>
    <w:rsid w:val="00116B64"/>
    <w:pPr>
      <w:keepNext/>
      <w:spacing w:after="120"/>
    </w:pPr>
    <w:rPr>
      <w:b/>
      <w:lang w:eastAsia="ru-RU"/>
    </w:rPr>
  </w:style>
  <w:style w:type="character" w:styleId="a7">
    <w:name w:val="FollowedHyperlink"/>
    <w:rsid w:val="00116B64"/>
    <w:rPr>
      <w:color w:val="auto"/>
    </w:rPr>
  </w:style>
  <w:style w:type="character" w:customStyle="1" w:styleId="34fffc">
    <w:name w:val="34_Знак_Нижний_индекс"/>
    <w:rsid w:val="00116B64"/>
    <w:rPr>
      <w:vertAlign w:val="subscript"/>
    </w:rPr>
  </w:style>
  <w:style w:type="character" w:styleId="a8">
    <w:name w:val="footnote reference"/>
    <w:basedOn w:val="a1"/>
    <w:semiHidden/>
    <w:rsid w:val="00116B64"/>
    <w:rPr>
      <w:vertAlign w:val="superscript"/>
    </w:rPr>
  </w:style>
  <w:style w:type="paragraph" w:styleId="a9">
    <w:name w:val="header"/>
    <w:basedOn w:val="34b"/>
    <w:link w:val="aa"/>
    <w:rsid w:val="00116B64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16B64"/>
    <w:rPr>
      <w:lang w:eastAsia="x-none"/>
    </w:rPr>
  </w:style>
  <w:style w:type="paragraph" w:styleId="ab">
    <w:name w:val="footer"/>
    <w:basedOn w:val="34b"/>
    <w:link w:val="ac"/>
    <w:rsid w:val="00116B64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16B64"/>
    <w:rPr>
      <w:lang w:eastAsia="x-none"/>
    </w:rPr>
  </w:style>
  <w:style w:type="numbering" w:customStyle="1" w:styleId="a">
    <w:name w:val="Приложение"/>
    <w:uiPriority w:val="99"/>
    <w:rsid w:val="00116B64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16B64"/>
    <w:pPr>
      <w:keepNext/>
    </w:pPr>
  </w:style>
  <w:style w:type="character" w:customStyle="1" w:styleId="3434">
    <w:name w:val="34_Список_Марк_3 Знак"/>
    <w:basedOn w:val="34d"/>
    <w:link w:val="3432"/>
    <w:rsid w:val="00EB5635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16B64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16B64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55700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55700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55700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16B64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16B64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116B64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55700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16B64"/>
    <w:pPr>
      <w:keepNext/>
    </w:pPr>
  </w:style>
  <w:style w:type="character" w:customStyle="1" w:styleId="34ffff0">
    <w:name w:val="34_Процедура_Подшаг Знак"/>
    <w:basedOn w:val="34d"/>
    <w:link w:val="344"/>
    <w:rsid w:val="00557002"/>
    <w:rPr>
      <w:sz w:val="24"/>
      <w:lang w:eastAsia="x-none"/>
    </w:rPr>
  </w:style>
  <w:style w:type="character" w:customStyle="1" w:styleId="34ffff2">
    <w:name w:val="34_Знак_Клавиши"/>
    <w:rsid w:val="00116B64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16B64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16B64"/>
  </w:style>
  <w:style w:type="paragraph" w:styleId="ad">
    <w:name w:val="caption"/>
    <w:basedOn w:val="34b"/>
    <w:next w:val="34b"/>
    <w:rsid w:val="00A4217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16B64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16B64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16B64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557002"/>
    <w:rPr>
      <w:sz w:val="24"/>
      <w:lang w:eastAsia="x-none"/>
    </w:rPr>
  </w:style>
  <w:style w:type="character" w:customStyle="1" w:styleId="ae">
    <w:name w:val="Основной текст Знак"/>
    <w:semiHidden/>
    <w:rsid w:val="00116B64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16B64"/>
    <w:rPr>
      <w:rFonts w:ascii="Arial" w:hAnsi="Arial"/>
    </w:rPr>
  </w:style>
  <w:style w:type="character" w:customStyle="1" w:styleId="af0">
    <w:name w:val="Тема примечания Знак"/>
    <w:semiHidden/>
    <w:rsid w:val="00116B64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16B64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16B64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16B64"/>
  </w:style>
  <w:style w:type="character" w:styleId="af3">
    <w:name w:val="annotation reference"/>
    <w:semiHidden/>
    <w:rsid w:val="00116B64"/>
    <w:rPr>
      <w:sz w:val="16"/>
      <w:szCs w:val="16"/>
    </w:rPr>
  </w:style>
  <w:style w:type="character" w:styleId="af4">
    <w:name w:val="page number"/>
    <w:rsid w:val="00116B64"/>
  </w:style>
  <w:style w:type="paragraph" w:styleId="af5">
    <w:name w:val="Body Text"/>
    <w:basedOn w:val="a0"/>
    <w:link w:val="13"/>
    <w:semiHidden/>
    <w:unhideWhenUsed/>
    <w:rsid w:val="00116B64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16B64"/>
    <w:rPr>
      <w:sz w:val="24"/>
    </w:rPr>
  </w:style>
  <w:style w:type="paragraph" w:styleId="af6">
    <w:name w:val="annotation subject"/>
    <w:basedOn w:val="af2"/>
    <w:next w:val="af2"/>
    <w:link w:val="14"/>
    <w:semiHidden/>
    <w:rsid w:val="00116B64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16B64"/>
    <w:rPr>
      <w:b/>
      <w:bCs/>
    </w:rPr>
  </w:style>
  <w:style w:type="paragraph" w:styleId="af7">
    <w:name w:val="Balloon Text"/>
    <w:basedOn w:val="a0"/>
    <w:link w:val="15"/>
    <w:semiHidden/>
    <w:rsid w:val="00116B64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16B64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16B64"/>
  </w:style>
  <w:style w:type="paragraph" w:customStyle="1" w:styleId="34ffff9">
    <w:name w:val="34_ТЛ_Подпись"/>
    <w:basedOn w:val="34f6"/>
    <w:rsid w:val="00116B64"/>
  </w:style>
  <w:style w:type="paragraph" w:customStyle="1" w:styleId="34ffffa">
    <w:name w:val="34_ТЛ_Подпись_скрытый"/>
    <w:basedOn w:val="34ffff9"/>
    <w:rsid w:val="00116B64"/>
    <w:rPr>
      <w:vanish/>
    </w:rPr>
  </w:style>
  <w:style w:type="paragraph" w:customStyle="1" w:styleId="34ffffb">
    <w:name w:val="34_Комментарий_Философта"/>
    <w:basedOn w:val="34b"/>
    <w:rsid w:val="00116B64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16B64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16B64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16B64"/>
    <w:rPr>
      <w:b/>
    </w:rPr>
  </w:style>
  <w:style w:type="paragraph" w:customStyle="1" w:styleId="34ffffe">
    <w:name w:val="34_Таблица_Сноска_Линия"/>
    <w:basedOn w:val="34fff7"/>
    <w:next w:val="34fff7"/>
    <w:rsid w:val="00116B64"/>
    <w:pPr>
      <w:keepNext/>
    </w:pPr>
  </w:style>
  <w:style w:type="paragraph" w:customStyle="1" w:styleId="34fffff">
    <w:name w:val="34_Таблица_Примечание"/>
    <w:basedOn w:val="34fff7"/>
    <w:rsid w:val="00116B64"/>
  </w:style>
  <w:style w:type="paragraph" w:styleId="af8">
    <w:name w:val="Normal (Web)"/>
    <w:basedOn w:val="a0"/>
    <w:uiPriority w:val="99"/>
    <w:semiHidden/>
    <w:unhideWhenUsed/>
    <w:rsid w:val="00604B11"/>
    <w:pPr>
      <w:spacing w:before="100" w:beforeAutospacing="1" w:after="100" w:afterAutospacing="1"/>
    </w:pPr>
    <w:rPr>
      <w:szCs w:val="24"/>
    </w:rPr>
  </w:style>
  <w:style w:type="character" w:customStyle="1" w:styleId="34fffff0">
    <w:name w:val="34_Знак_Значение"/>
    <w:qFormat/>
    <w:rsid w:val="00116B64"/>
    <w:rPr>
      <w:rFonts w:ascii="Calibri" w:hAnsi="Calibri"/>
    </w:rPr>
  </w:style>
  <w:style w:type="character" w:styleId="af9">
    <w:name w:val="Hyperlink"/>
    <w:uiPriority w:val="99"/>
    <w:rsid w:val="00116B64"/>
    <w:rPr>
      <w:color w:val="0000FF"/>
      <w:u w:val="single"/>
    </w:rPr>
  </w:style>
  <w:style w:type="paragraph" w:customStyle="1" w:styleId="34fffff1">
    <w:name w:val="34_Рисунок_Подпись"/>
    <w:basedOn w:val="34b"/>
    <w:rsid w:val="00116B64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16B64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16B64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16B64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116B64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16B64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16B64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4679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16B64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16B64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16B64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16B64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16B64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16B64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16B64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16B64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16B64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16B64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16B64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16B64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2"/>
    <w:rsid w:val="00116B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A42170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116B64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16B64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16B64"/>
    <w:pPr>
      <w:jc w:val="center"/>
    </w:pPr>
  </w:style>
  <w:style w:type="paragraph" w:customStyle="1" w:styleId="3411">
    <w:name w:val="34_Таблица_Список_Марк_1_без_отступа"/>
    <w:basedOn w:val="34ff6"/>
    <w:rsid w:val="00116B64"/>
    <w:pPr>
      <w:numPr>
        <w:numId w:val="31"/>
      </w:numPr>
    </w:pPr>
  </w:style>
  <w:style w:type="paragraph" w:customStyle="1" w:styleId="34fffff9">
    <w:name w:val="34_Формула"/>
    <w:basedOn w:val="a0"/>
    <w:rsid w:val="00116B64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16B64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16B64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4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6AD31-2249-40A7-8A2A-C3D624717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111</TotalTime>
  <Pages>15</Pages>
  <Words>2052</Words>
  <Characters>11698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алгоритма</vt:lpstr>
    </vt:vector>
  </TitlesOfParts>
  <Company>Название организации</Company>
  <LinksUpToDate>false</LinksUpToDate>
  <CharactersWithSpaces>13723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алгоритма</dc:title>
  <dc:creator>Oksana</dc:creator>
  <cp:lastModifiedBy>Oksana</cp:lastModifiedBy>
  <cp:revision>72</cp:revision>
  <cp:lastPrinted>2014-09-08T01:50:00Z</cp:lastPrinted>
  <dcterms:created xsi:type="dcterms:W3CDTF">2014-09-29T13:27:00Z</dcterms:created>
  <dcterms:modified xsi:type="dcterms:W3CDTF">2023-05-08T11:40:00Z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A.B.XXX.ПБ.XX.X-X.X</vt:lpwstr>
  </property>
  <property fmtid="{D5CDD505-2E9C-101B-9397-08002B2CF9AE}" pid="8" name="год_издания">
    <vt:lpwstr>2023</vt:lpwstr>
  </property>
</Properties>
</file>