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C6C" w:rsidRDefault="008B2C6C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A1003E">
        <w:t>Название организации</w:t>
      </w:r>
      <w:r>
        <w:fldChar w:fldCharType="end"/>
      </w:r>
    </w:p>
    <w:p w:rsidR="008B2C6C" w:rsidRPr="00C816E8" w:rsidRDefault="008B2C6C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8B2C6C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8B2C6C" w:rsidRPr="00C816E8" w:rsidRDefault="008B2C6C" w:rsidP="00345A40">
            <w:pPr>
              <w:pStyle w:val="34ffff8"/>
            </w:pPr>
            <w:r w:rsidRPr="00C816E8">
              <w:t>УТВЕРЖДЕН</w:t>
            </w:r>
          </w:p>
          <w:p w:rsidR="008B2C6C" w:rsidRPr="00C816E8" w:rsidRDefault="00660E00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A1003E">
              <w:t>A.B.XXX.В</w:t>
            </w:r>
            <w:proofErr w:type="gramStart"/>
            <w:r w:rsidR="00A1003E">
              <w:t>1</w:t>
            </w:r>
            <w:proofErr w:type="gramEnd"/>
            <w:r w:rsidR="00A1003E">
              <w:t>.XX.X-X.X</w:t>
            </w:r>
            <w:r>
              <w:fldChar w:fldCharType="end"/>
            </w:r>
            <w:r w:rsidR="008B2C6C" w:rsidRPr="00C816E8">
              <w:t>-ЛУ</w:t>
            </w:r>
          </w:p>
          <w:p w:rsidR="008B2C6C" w:rsidRPr="00C816E8" w:rsidRDefault="008B2C6C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8B2C6C" w:rsidRPr="00C816E8" w:rsidRDefault="008B2C6C" w:rsidP="00345A40">
            <w:pPr>
              <w:pStyle w:val="34ffff8"/>
            </w:pPr>
            <w:r w:rsidRPr="00C816E8">
              <w:t>УТВЕРЖДАЮ</w:t>
            </w:r>
          </w:p>
        </w:tc>
      </w:tr>
      <w:tr w:rsidR="008B2C6C" w:rsidRPr="00C816E8" w:rsidTr="00345A40">
        <w:trPr>
          <w:trHeight w:val="630"/>
        </w:trPr>
        <w:tc>
          <w:tcPr>
            <w:tcW w:w="5554" w:type="dxa"/>
            <w:vMerge/>
          </w:tcPr>
          <w:p w:rsidR="008B2C6C" w:rsidRPr="00C816E8" w:rsidRDefault="008B2C6C" w:rsidP="00345A40"/>
        </w:tc>
        <w:tc>
          <w:tcPr>
            <w:tcW w:w="4563" w:type="dxa"/>
          </w:tcPr>
          <w:p w:rsidR="008B2C6C" w:rsidRPr="00C816E8" w:rsidRDefault="008B2C6C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8B2C6C" w:rsidRPr="00C816E8" w:rsidTr="00345A40">
        <w:trPr>
          <w:trHeight w:val="353"/>
        </w:trPr>
        <w:tc>
          <w:tcPr>
            <w:tcW w:w="5554" w:type="dxa"/>
            <w:vMerge/>
          </w:tcPr>
          <w:p w:rsidR="008B2C6C" w:rsidRPr="00C816E8" w:rsidRDefault="008B2C6C" w:rsidP="00345A40"/>
        </w:tc>
        <w:tc>
          <w:tcPr>
            <w:tcW w:w="4563" w:type="dxa"/>
          </w:tcPr>
          <w:p w:rsidR="008B2C6C" w:rsidRPr="00C816E8" w:rsidRDefault="008B2C6C" w:rsidP="00B617AD">
            <w:pPr>
              <w:pStyle w:val="34ffff9"/>
            </w:pPr>
            <w:r w:rsidRPr="00C816E8">
              <w:t>____________________ И. О. Фамилия</w:t>
            </w:r>
          </w:p>
          <w:p w:rsidR="008B2C6C" w:rsidRPr="00C816E8" w:rsidRDefault="008B2C6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A1003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8B2C6C" w:rsidRPr="00C816E8" w:rsidRDefault="008B2C6C" w:rsidP="00801734">
      <w:pPr>
        <w:pStyle w:val="34f5"/>
      </w:pPr>
    </w:p>
    <w:p w:rsidR="008B2C6C" w:rsidRDefault="008B2C6C" w:rsidP="00801734">
      <w:pPr>
        <w:pStyle w:val="34f5"/>
      </w:pPr>
    </w:p>
    <w:p w:rsidR="008B2C6C" w:rsidRDefault="008B2C6C" w:rsidP="00801734">
      <w:pPr>
        <w:pStyle w:val="34f5"/>
      </w:pPr>
    </w:p>
    <w:p w:rsidR="008B2C6C" w:rsidRPr="00C816E8" w:rsidRDefault="008B2C6C" w:rsidP="00801734">
      <w:pPr>
        <w:pStyle w:val="34f5"/>
      </w:pPr>
    </w:p>
    <w:p w:rsidR="008B2C6C" w:rsidRPr="00C816E8" w:rsidRDefault="008B2C6C" w:rsidP="00801734">
      <w:pPr>
        <w:pStyle w:val="34f5"/>
      </w:pPr>
    </w:p>
    <w:p w:rsidR="008B2C6C" w:rsidRPr="00C816E8" w:rsidRDefault="004645FC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A1003E">
        <w:t>Полное название системы</w:t>
      </w:r>
      <w:r>
        <w:fldChar w:fldCharType="end"/>
      </w:r>
    </w:p>
    <w:p w:rsidR="008B2C6C" w:rsidRPr="00C816E8" w:rsidRDefault="008B2C6C" w:rsidP="00801734">
      <w:pPr>
        <w:pStyle w:val="34ffc"/>
      </w:pPr>
      <w:r w:rsidRPr="00C816E8">
        <w:t>(</w:t>
      </w:r>
      <w:r w:rsidR="004645FC">
        <w:fldChar w:fldCharType="begin"/>
      </w:r>
      <w:r w:rsidR="004645FC">
        <w:instrText xml:space="preserve"> DOCPROPERTY  краткое_название_системы  \* MERGEFORMAT </w:instrText>
      </w:r>
      <w:r w:rsidR="004645FC">
        <w:fldChar w:fldCharType="separate"/>
      </w:r>
      <w:r w:rsidR="00A1003E">
        <w:t>Краткое название системы</w:t>
      </w:r>
      <w:r w:rsidR="004645FC">
        <w:fldChar w:fldCharType="end"/>
      </w:r>
      <w:r w:rsidRPr="00C816E8">
        <w:t>)</w:t>
      </w:r>
    </w:p>
    <w:p w:rsidR="008B2C6C" w:rsidRPr="00C816E8" w:rsidRDefault="004645FC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A1003E">
        <w:t>Перечень входных данных</w:t>
      </w:r>
      <w:r>
        <w:fldChar w:fldCharType="end"/>
      </w:r>
    </w:p>
    <w:p w:rsidR="008B2C6C" w:rsidRDefault="008B2C6C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A1003E">
        <w:t>A.B.XXX.В</w:t>
      </w:r>
      <w:proofErr w:type="gramStart"/>
      <w:r w:rsidR="00A1003E">
        <w:t>1</w:t>
      </w:r>
      <w:proofErr w:type="gramEnd"/>
      <w:r w:rsidR="00A1003E">
        <w:t>.XX.X-X.X</w:t>
      </w:r>
      <w:r w:rsidRPr="00C816E8">
        <w:fldChar w:fldCharType="end"/>
      </w:r>
    </w:p>
    <w:p w:rsidR="008B2C6C" w:rsidRDefault="008B2C6C" w:rsidP="00801734">
      <w:pPr>
        <w:pStyle w:val="34f5"/>
      </w:pPr>
    </w:p>
    <w:p w:rsidR="008B2C6C" w:rsidRDefault="008B2C6C" w:rsidP="00801734">
      <w:pPr>
        <w:pStyle w:val="34f5"/>
      </w:pPr>
    </w:p>
    <w:p w:rsidR="008B2C6C" w:rsidRPr="007A0036" w:rsidRDefault="008B2C6C" w:rsidP="00801734">
      <w:pPr>
        <w:pStyle w:val="34f5"/>
      </w:pPr>
    </w:p>
    <w:p w:rsidR="00F858C8" w:rsidRPr="007A0036" w:rsidRDefault="00F858C8" w:rsidP="00801734">
      <w:pPr>
        <w:pStyle w:val="34f5"/>
      </w:pPr>
    </w:p>
    <w:p w:rsidR="008B2C6C" w:rsidRDefault="008B2C6C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8B2C6C" w:rsidRPr="00C816E8" w:rsidTr="00345A40">
        <w:trPr>
          <w:trHeight w:val="404"/>
        </w:trPr>
        <w:tc>
          <w:tcPr>
            <w:tcW w:w="4564" w:type="dxa"/>
            <w:vAlign w:val="center"/>
          </w:tcPr>
          <w:p w:rsidR="008B2C6C" w:rsidRPr="00C816E8" w:rsidRDefault="008B2C6C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8B2C6C" w:rsidRPr="00C816E8" w:rsidRDefault="008B2C6C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8B2C6C" w:rsidRPr="00C816E8" w:rsidRDefault="008B2C6C" w:rsidP="00345A40">
            <w:pPr>
              <w:pStyle w:val="34ffff9"/>
            </w:pPr>
          </w:p>
        </w:tc>
      </w:tr>
      <w:tr w:rsidR="008B2C6C" w:rsidRPr="00C816E8" w:rsidTr="00345A40">
        <w:trPr>
          <w:trHeight w:val="868"/>
        </w:trPr>
        <w:tc>
          <w:tcPr>
            <w:tcW w:w="4564" w:type="dxa"/>
          </w:tcPr>
          <w:p w:rsidR="008B2C6C" w:rsidRPr="00C816E8" w:rsidRDefault="008B2C6C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8B2C6C" w:rsidRPr="00C816E8" w:rsidRDefault="008B2C6C" w:rsidP="00345A40">
            <w:pPr>
              <w:pStyle w:val="34ffff9"/>
            </w:pPr>
          </w:p>
        </w:tc>
        <w:tc>
          <w:tcPr>
            <w:tcW w:w="4563" w:type="dxa"/>
          </w:tcPr>
          <w:p w:rsidR="008B2C6C" w:rsidRPr="00C816E8" w:rsidRDefault="008B2C6C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8B2C6C" w:rsidRPr="00C816E8" w:rsidTr="00345A40">
        <w:trPr>
          <w:trHeight w:val="404"/>
        </w:trPr>
        <w:tc>
          <w:tcPr>
            <w:tcW w:w="4564" w:type="dxa"/>
          </w:tcPr>
          <w:p w:rsidR="008B2C6C" w:rsidRPr="00C816E8" w:rsidRDefault="008B2C6C" w:rsidP="00345A40">
            <w:pPr>
              <w:pStyle w:val="34ffff9"/>
            </w:pPr>
            <w:r w:rsidRPr="00C816E8">
              <w:t>____________________ И. О. Фамилия</w:t>
            </w:r>
          </w:p>
          <w:p w:rsidR="008B2C6C" w:rsidRPr="00C816E8" w:rsidRDefault="008B2C6C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A1003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8B2C6C" w:rsidRPr="00C816E8" w:rsidRDefault="008B2C6C" w:rsidP="00345A40">
            <w:pPr>
              <w:pStyle w:val="34ffff9"/>
            </w:pPr>
          </w:p>
        </w:tc>
        <w:tc>
          <w:tcPr>
            <w:tcW w:w="4563" w:type="dxa"/>
          </w:tcPr>
          <w:p w:rsidR="008B2C6C" w:rsidRPr="00C816E8" w:rsidRDefault="008B2C6C" w:rsidP="00B617AD">
            <w:pPr>
              <w:pStyle w:val="34ffff9"/>
            </w:pPr>
            <w:r w:rsidRPr="00C816E8">
              <w:t>____________________ И. О. Фамилия</w:t>
            </w:r>
          </w:p>
          <w:p w:rsidR="008B2C6C" w:rsidRPr="00C816E8" w:rsidRDefault="008B2C6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A1003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8B2C6C" w:rsidRPr="00C816E8" w:rsidTr="00345A40">
        <w:trPr>
          <w:trHeight w:val="404"/>
        </w:trPr>
        <w:tc>
          <w:tcPr>
            <w:tcW w:w="4564" w:type="dxa"/>
            <w:vAlign w:val="center"/>
          </w:tcPr>
          <w:p w:rsidR="008B2C6C" w:rsidRPr="00C816E8" w:rsidRDefault="008B2C6C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8B2C6C" w:rsidRPr="00C816E8" w:rsidRDefault="008B2C6C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8B2C6C" w:rsidRPr="00C816E8" w:rsidRDefault="008B2C6C" w:rsidP="00345A40">
            <w:pPr>
              <w:pStyle w:val="34ffff8"/>
            </w:pPr>
          </w:p>
        </w:tc>
      </w:tr>
      <w:tr w:rsidR="008B2C6C" w:rsidRPr="00C816E8" w:rsidTr="00345A40">
        <w:trPr>
          <w:trHeight w:val="864"/>
        </w:trPr>
        <w:tc>
          <w:tcPr>
            <w:tcW w:w="4564" w:type="dxa"/>
          </w:tcPr>
          <w:p w:rsidR="008B2C6C" w:rsidRPr="00C816E8" w:rsidRDefault="008B2C6C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8B2C6C" w:rsidRPr="00C816E8" w:rsidRDefault="008B2C6C" w:rsidP="00345A40">
            <w:pPr>
              <w:pStyle w:val="34ffff9"/>
            </w:pPr>
          </w:p>
        </w:tc>
        <w:tc>
          <w:tcPr>
            <w:tcW w:w="4563" w:type="dxa"/>
          </w:tcPr>
          <w:p w:rsidR="008B2C6C" w:rsidRPr="00C816E8" w:rsidRDefault="008B2C6C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8B2C6C" w:rsidRPr="00C816E8" w:rsidTr="00345A40">
        <w:trPr>
          <w:trHeight w:val="643"/>
        </w:trPr>
        <w:tc>
          <w:tcPr>
            <w:tcW w:w="4564" w:type="dxa"/>
          </w:tcPr>
          <w:p w:rsidR="008B2C6C" w:rsidRPr="00C816E8" w:rsidRDefault="008B2C6C" w:rsidP="00B617AD">
            <w:pPr>
              <w:pStyle w:val="34ffff9"/>
            </w:pPr>
            <w:r w:rsidRPr="00C816E8">
              <w:t>____________________ И. О. Фамилия</w:t>
            </w:r>
          </w:p>
          <w:p w:rsidR="008B2C6C" w:rsidRPr="00C816E8" w:rsidRDefault="008B2C6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A1003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8B2C6C" w:rsidRPr="00C816E8" w:rsidRDefault="008B2C6C" w:rsidP="00345A40">
            <w:pPr>
              <w:pStyle w:val="34ffff9"/>
            </w:pPr>
          </w:p>
        </w:tc>
        <w:tc>
          <w:tcPr>
            <w:tcW w:w="4563" w:type="dxa"/>
          </w:tcPr>
          <w:p w:rsidR="008B2C6C" w:rsidRPr="00C816E8" w:rsidRDefault="008B2C6C" w:rsidP="00B617AD">
            <w:pPr>
              <w:pStyle w:val="34ffff9"/>
            </w:pPr>
            <w:r w:rsidRPr="00C816E8">
              <w:t>____________________ И. О. Фамилия</w:t>
            </w:r>
          </w:p>
          <w:p w:rsidR="008B2C6C" w:rsidRPr="00C816E8" w:rsidRDefault="008B2C6C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A1003E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8B2C6C" w:rsidRPr="00801734" w:rsidRDefault="008B2C6C" w:rsidP="00801734">
      <w:pPr>
        <w:pStyle w:val="34f5"/>
        <w:rPr>
          <w:lang w:val="en-US"/>
        </w:rPr>
      </w:pPr>
    </w:p>
    <w:p w:rsidR="00D54962" w:rsidRPr="00D54962" w:rsidRDefault="00D54962" w:rsidP="00CB241B">
      <w:pPr>
        <w:pStyle w:val="34f5"/>
      </w:pPr>
    </w:p>
    <w:p w:rsidR="0069117E" w:rsidRDefault="0069117E" w:rsidP="003F38DF">
      <w:pPr>
        <w:pStyle w:val="34b"/>
        <w:sectPr w:rsidR="0069117E" w:rsidSect="00D5496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847BFB" w:rsidRDefault="009A4F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441815" w:history="1">
        <w:r w:rsidR="00847BFB" w:rsidRPr="00AA3080">
          <w:rPr>
            <w:rStyle w:val="af8"/>
          </w:rPr>
          <w:t>1 Перечень входных сигналов</w:t>
        </w:r>
        <w:r w:rsidR="00847BFB">
          <w:rPr>
            <w:webHidden/>
          </w:rPr>
          <w:tab/>
        </w:r>
        <w:r w:rsidR="00847BFB">
          <w:rPr>
            <w:webHidden/>
          </w:rPr>
          <w:fldChar w:fldCharType="begin"/>
        </w:r>
        <w:r w:rsidR="00847BFB">
          <w:rPr>
            <w:webHidden/>
          </w:rPr>
          <w:instrText xml:space="preserve"> PAGEREF _Toc134441815 \h </w:instrText>
        </w:r>
        <w:r w:rsidR="00847BFB">
          <w:rPr>
            <w:webHidden/>
          </w:rPr>
        </w:r>
        <w:r w:rsidR="00847BFB">
          <w:rPr>
            <w:webHidden/>
          </w:rPr>
          <w:fldChar w:fldCharType="separate"/>
        </w:r>
        <w:r w:rsidR="00847BFB">
          <w:rPr>
            <w:webHidden/>
          </w:rPr>
          <w:t>3</w:t>
        </w:r>
        <w:r w:rsidR="00847BFB">
          <w:rPr>
            <w:webHidden/>
          </w:rPr>
          <w:fldChar w:fldCharType="end"/>
        </w:r>
      </w:hyperlink>
    </w:p>
    <w:p w:rsidR="00847BFB" w:rsidRDefault="00847BF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1816" w:history="1">
        <w:r w:rsidRPr="00AA3080">
          <w:rPr>
            <w:rStyle w:val="af8"/>
            <w:noProof/>
          </w:rPr>
          <w:t>1.1 Перечень аналоговых сигналов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BFB" w:rsidRDefault="00847BF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1817" w:history="1">
        <w:r w:rsidRPr="00AA3080">
          <w:rPr>
            <w:rStyle w:val="af8"/>
            <w:noProof/>
          </w:rPr>
          <w:t>1.2 Перечень дискретных сигналов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BFB" w:rsidRDefault="00847BF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1818" w:history="1">
        <w:r w:rsidRPr="00AA3080">
          <w:rPr>
            <w:rStyle w:val="af8"/>
            <w:noProof/>
          </w:rPr>
          <w:t>1.3 Перечень сигналов типа «да-нет»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47BFB" w:rsidRDefault="00847BF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1819" w:history="1">
        <w:r w:rsidRPr="00AA3080">
          <w:rPr>
            <w:rStyle w:val="af8"/>
          </w:rPr>
          <w:t>2 Перечень входных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_Toc134441819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847BFB" w:rsidRDefault="00847BF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1820" w:history="1">
        <w:r w:rsidRPr="00AA3080">
          <w:rPr>
            <w:rStyle w:val="af8"/>
            <w:noProof/>
          </w:rPr>
          <w:t>2.1 Документы, содержание входные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BFB" w:rsidRDefault="00847BF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1821" w:history="1">
        <w:r w:rsidRPr="00AA3080">
          <w:rPr>
            <w:rStyle w:val="af8"/>
            <w:noProof/>
          </w:rPr>
          <w:t>2.2 Входные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47BFB" w:rsidRDefault="00847BF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1822" w:history="1">
        <w:r w:rsidRPr="00AA3080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_Toc134441822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847BFB" w:rsidRDefault="00847BFB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1823" w:history="1">
        <w:r w:rsidRPr="00AA3080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47BFB" w:rsidRDefault="00847BF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1824" w:history="1">
        <w:r w:rsidRPr="00AA3080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_Toc134441824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847BFB" w:rsidRDefault="00847BF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1825" w:history="1">
        <w:r w:rsidRPr="00AA3080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_Toc134441825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9A4FE3" w:rsidRPr="009A4FE3" w:rsidRDefault="009A4FE3" w:rsidP="009A4FE3">
      <w:pPr>
        <w:pStyle w:val="34b"/>
      </w:pPr>
      <w:r>
        <w:fldChar w:fldCharType="end"/>
      </w:r>
    </w:p>
    <w:p w:rsidR="00D47C08" w:rsidRDefault="00D47C08" w:rsidP="009A4FE3">
      <w:pPr>
        <w:pStyle w:val="34fffa"/>
      </w:pPr>
    </w:p>
    <w:p w:rsidR="00D514C5" w:rsidRDefault="00D514C5" w:rsidP="009A4FE3">
      <w:pPr>
        <w:pStyle w:val="34fffa"/>
        <w:sectPr w:rsidR="00D514C5" w:rsidSect="00BA5AE8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BD2774" w:rsidP="00D47C08">
      <w:pPr>
        <w:pStyle w:val="1"/>
        <w:rPr>
          <w:lang w:val="ru-RU"/>
        </w:rPr>
      </w:pPr>
      <w:bookmarkStart w:id="1" w:name="_Toc134441815"/>
      <w:r>
        <w:rPr>
          <w:lang w:val="ru-RU"/>
        </w:rPr>
        <w:lastRenderedPageBreak/>
        <w:t>Перечень входных сигналов</w:t>
      </w:r>
      <w:bookmarkEnd w:id="1"/>
    </w:p>
    <w:p w:rsidR="00597F5E" w:rsidRPr="003846DC" w:rsidRDefault="00597F5E" w:rsidP="00597F5E">
      <w:pPr>
        <w:pStyle w:val="2"/>
      </w:pPr>
      <w:bookmarkStart w:id="2" w:name="_Toc400606089"/>
      <w:bookmarkStart w:id="3" w:name="_Toc134441816"/>
      <w:r>
        <w:t>Перечень аналоговых сигнал</w:t>
      </w:r>
      <w:bookmarkEnd w:id="2"/>
      <w:r>
        <w:t>ов</w:t>
      </w:r>
      <w:bookmarkEnd w:id="3"/>
    </w:p>
    <w:p w:rsidR="00597F5E" w:rsidRDefault="00597F5E" w:rsidP="00597F5E">
      <w:pPr>
        <w:pStyle w:val="34a0"/>
      </w:pPr>
      <w:r w:rsidRPr="00BD2774">
        <w:t xml:space="preserve">Для аналогового сигнала </w:t>
      </w:r>
      <w:r>
        <w:t xml:space="preserve">указывают </w:t>
      </w:r>
      <w:r w:rsidRPr="00BD2774">
        <w:t>наименование измеряемой величины, единицы измерения, диапазон изменения, требования точности и периодичности измерения, тип сигнала</w:t>
      </w:r>
      <w:r>
        <w:t>.</w:t>
      </w:r>
    </w:p>
    <w:p w:rsidR="00597F5E" w:rsidRDefault="00597F5E" w:rsidP="00597F5E">
      <w:pPr>
        <w:pStyle w:val="34b"/>
      </w:pPr>
    </w:p>
    <w:p w:rsidR="00597F5E" w:rsidRPr="003846DC" w:rsidRDefault="00597F5E" w:rsidP="00597F5E">
      <w:pPr>
        <w:pStyle w:val="2"/>
      </w:pPr>
      <w:bookmarkStart w:id="4" w:name="_Toc400606090"/>
      <w:bookmarkStart w:id="5" w:name="_Toc134441817"/>
      <w:r>
        <w:t xml:space="preserve">Перечень дискретных </w:t>
      </w:r>
      <w:bookmarkEnd w:id="4"/>
      <w:r>
        <w:t>сигналов</w:t>
      </w:r>
      <w:bookmarkEnd w:id="5"/>
    </w:p>
    <w:p w:rsidR="00597F5E" w:rsidRDefault="00597F5E" w:rsidP="00597F5E">
      <w:pPr>
        <w:pStyle w:val="34a0"/>
      </w:pPr>
      <w:r w:rsidRPr="00BD2774">
        <w:t xml:space="preserve">Для дискретного сигнала </w:t>
      </w:r>
      <w:r>
        <w:t xml:space="preserve">указывают </w:t>
      </w:r>
      <w:r w:rsidRPr="00BD2774">
        <w:t>наименование, разрядность и периодичность, тип сигнала</w:t>
      </w:r>
      <w:r>
        <w:t>.</w:t>
      </w:r>
    </w:p>
    <w:p w:rsidR="00597F5E" w:rsidRDefault="00597F5E" w:rsidP="00597F5E">
      <w:pPr>
        <w:pStyle w:val="34b"/>
      </w:pPr>
    </w:p>
    <w:p w:rsidR="00597F5E" w:rsidRPr="003846DC" w:rsidRDefault="00597F5E" w:rsidP="00597F5E">
      <w:pPr>
        <w:pStyle w:val="2"/>
      </w:pPr>
      <w:bookmarkStart w:id="6" w:name="_Toc400606091"/>
      <w:bookmarkStart w:id="7" w:name="_Toc134441818"/>
      <w:r>
        <w:t>Перечень сигналов типа «да-нет»</w:t>
      </w:r>
      <w:bookmarkEnd w:id="6"/>
      <w:bookmarkEnd w:id="7"/>
    </w:p>
    <w:p w:rsidR="00597F5E" w:rsidRDefault="00597F5E" w:rsidP="00597F5E">
      <w:pPr>
        <w:pStyle w:val="34a0"/>
      </w:pPr>
      <w:r w:rsidRPr="00BD2774">
        <w:t xml:space="preserve">Для сигнала типа </w:t>
      </w:r>
      <w:r>
        <w:t>«</w:t>
      </w:r>
      <w:r w:rsidRPr="00BD2774">
        <w:t>да-нет</w:t>
      </w:r>
      <w:r>
        <w:t>»</w:t>
      </w:r>
      <w:r w:rsidRPr="00BD2774">
        <w:t xml:space="preserve"> </w:t>
      </w:r>
      <w:r>
        <w:t xml:space="preserve">указывают </w:t>
      </w:r>
      <w:r w:rsidRPr="00BD2774">
        <w:t>источник формирования и смысловое значение сигнала.</w:t>
      </w:r>
    </w:p>
    <w:p w:rsidR="00597F5E" w:rsidRPr="00830472" w:rsidRDefault="00597F5E" w:rsidP="00597F5E">
      <w:pPr>
        <w:pStyle w:val="34b"/>
      </w:pPr>
    </w:p>
    <w:p w:rsidR="007A0036" w:rsidRPr="00830472" w:rsidRDefault="007A0036" w:rsidP="007A0036">
      <w:pPr>
        <w:pStyle w:val="34fffa"/>
      </w:pPr>
    </w:p>
    <w:p w:rsidR="00900866" w:rsidRDefault="00BD2774" w:rsidP="00900866">
      <w:pPr>
        <w:pStyle w:val="1"/>
        <w:rPr>
          <w:lang w:val="ru-RU"/>
        </w:rPr>
      </w:pPr>
      <w:bookmarkStart w:id="8" w:name="_Toc134441819"/>
      <w:r>
        <w:rPr>
          <w:lang w:val="ru-RU"/>
        </w:rPr>
        <w:lastRenderedPageBreak/>
        <w:t>Перечень входных данных</w:t>
      </w:r>
      <w:bookmarkEnd w:id="8"/>
    </w:p>
    <w:p w:rsidR="003846DC" w:rsidRDefault="003846DC" w:rsidP="003846DC">
      <w:pPr>
        <w:pStyle w:val="2"/>
      </w:pPr>
      <w:bookmarkStart w:id="9" w:name="_Toc134441820"/>
      <w:r>
        <w:t xml:space="preserve">Документы, содержание </w:t>
      </w:r>
      <w:r w:rsidR="00E42420">
        <w:t xml:space="preserve">входные </w:t>
      </w:r>
      <w:r>
        <w:t>данные</w:t>
      </w:r>
      <w:bookmarkEnd w:id="9"/>
    </w:p>
    <w:p w:rsidR="00BD2774" w:rsidRDefault="009E1AD7" w:rsidP="00BD2774">
      <w:pPr>
        <w:pStyle w:val="34a0"/>
      </w:pPr>
      <w:r w:rsidRPr="00BD2774">
        <w:t xml:space="preserve">Наименования </w:t>
      </w:r>
      <w:r w:rsidR="00BD2774" w:rsidRPr="00BD2774">
        <w:t xml:space="preserve">и кодовые обозначения документов или сообщений, содержащих </w:t>
      </w:r>
      <w:r w:rsidR="00A1003E" w:rsidRPr="00A1003E">
        <w:t xml:space="preserve">входные </w:t>
      </w:r>
      <w:r w:rsidR="00BD2774" w:rsidRPr="00BD2774">
        <w:t>данные.</w:t>
      </w:r>
    </w:p>
    <w:p w:rsidR="009E1AD7" w:rsidRDefault="009E1AD7" w:rsidP="009E1AD7">
      <w:pPr>
        <w:pStyle w:val="34b"/>
      </w:pPr>
    </w:p>
    <w:p w:rsidR="009E1AD7" w:rsidRPr="009E1AD7" w:rsidRDefault="009E1AD7" w:rsidP="009E1AD7">
      <w:pPr>
        <w:pStyle w:val="34fffa"/>
      </w:pPr>
    </w:p>
    <w:p w:rsidR="00A1003E" w:rsidRPr="003846DC" w:rsidRDefault="00A1003E" w:rsidP="00A1003E">
      <w:pPr>
        <w:pStyle w:val="2"/>
      </w:pPr>
      <w:bookmarkStart w:id="10" w:name="_Toc134441821"/>
      <w:r>
        <w:t xml:space="preserve">Входные </w:t>
      </w:r>
      <w:r>
        <w:t>данны</w:t>
      </w:r>
      <w:r>
        <w:t>е</w:t>
      </w:r>
      <w:bookmarkEnd w:id="10"/>
    </w:p>
    <w:p w:rsidR="00A1003E" w:rsidRDefault="00A1003E" w:rsidP="00A1003E">
      <w:pPr>
        <w:pStyle w:val="34a0"/>
      </w:pPr>
      <w:bookmarkStart w:id="11" w:name="_Toc397971534"/>
      <w:bookmarkStart w:id="12" w:name="_Toc398225599"/>
      <w:bookmarkEnd w:id="11"/>
      <w:bookmarkEnd w:id="12"/>
      <w:r w:rsidRPr="00A1003E">
        <w:t>Наименование, кодовое обозначение, характеристики и допустимые форматы входных данных</w:t>
      </w:r>
      <w:r>
        <w:t>.</w:t>
      </w:r>
    </w:p>
    <w:p w:rsidR="00A1003E" w:rsidRDefault="00A1003E" w:rsidP="00A1003E">
      <w:pPr>
        <w:pStyle w:val="34b"/>
      </w:pPr>
    </w:p>
    <w:p w:rsidR="004A6227" w:rsidRPr="00674FE6" w:rsidRDefault="004A6227" w:rsidP="000611C2">
      <w:pPr>
        <w:pStyle w:val="3412"/>
      </w:pPr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</w:instrText>
      </w:r>
      <w:bookmarkStart w:id="13" w:name="_Toc397970792"/>
      <w:r w:rsidR="003210FF" w:rsidRPr="003210FF">
        <w:instrText>"</w:instrText>
      </w:r>
      <w:r w:rsidR="004645FC">
        <w:fldChar w:fldCharType="begin"/>
      </w:r>
      <w:r w:rsidR="004645FC">
        <w:instrText xml:space="preserve"> STYLEREF  34_Заголовок_1_Приложение \w  \* MERGEFORMAT </w:instrText>
      </w:r>
      <w:r w:rsidR="004645FC">
        <w:fldChar w:fldCharType="separate"/>
      </w:r>
      <w:bookmarkStart w:id="14" w:name="_Toc398225600"/>
      <w:bookmarkStart w:id="15" w:name="_Toc398629491"/>
      <w:bookmarkStart w:id="16" w:name="_Toc134441822"/>
      <w:r w:rsidR="00A1003E">
        <w:rPr>
          <w:noProof/>
        </w:rPr>
        <w:instrText>Приложение А</w:instrText>
      </w:r>
      <w:r w:rsidR="004645FC">
        <w:rPr>
          <w:noProof/>
        </w:rPr>
        <w:fldChar w:fldCharType="end"/>
      </w:r>
      <w:r w:rsidR="00A5066B">
        <w:instrText xml:space="preserve">. </w:instrText>
      </w:r>
      <w:bookmarkEnd w:id="13"/>
      <w:bookmarkEnd w:id="14"/>
      <w:bookmarkEnd w:id="15"/>
      <w:r w:rsidR="00C4048D">
        <w:instrText>Название приложения</w:instrText>
      </w:r>
      <w:bookmarkEnd w:id="16"/>
      <w:r w:rsidR="003210FF" w:rsidRPr="003210FF">
        <w:instrText>"</w:instrText>
      </w:r>
      <w:r w:rsidR="00A5066B">
        <w:instrText xml:space="preserve">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17" w:name="_Toc398225601"/>
      <w:bookmarkStart w:id="18" w:name="_Toc398629492"/>
      <w:bookmarkStart w:id="19" w:name="_Toc134441823"/>
      <w:r>
        <w:t>Заголовок 2</w:t>
      </w:r>
      <w:bookmarkEnd w:id="17"/>
      <w:bookmarkEnd w:id="18"/>
      <w:bookmarkEnd w:id="19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20" w:name="_Toc386572818"/>
      <w:bookmarkStart w:id="21" w:name="_Toc386572947"/>
      <w:bookmarkStart w:id="22" w:name="_Toc390811904"/>
      <w:bookmarkStart w:id="23" w:name="_Toc394586650"/>
      <w:bookmarkStart w:id="24" w:name="_Toc134441824"/>
      <w:r>
        <w:lastRenderedPageBreak/>
        <w:t>Перечень</w:t>
      </w:r>
      <w:r w:rsidR="00147B49">
        <w:t xml:space="preserve"> сокращений</w:t>
      </w:r>
      <w:bookmarkEnd w:id="20"/>
      <w:bookmarkEnd w:id="21"/>
      <w:bookmarkEnd w:id="22"/>
      <w:bookmarkEnd w:id="23"/>
      <w:bookmarkEnd w:id="24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25" w:name="_Toc134441825"/>
      <w:r>
        <w:lastRenderedPageBreak/>
        <w:t>Перечень терминов</w:t>
      </w:r>
      <w:bookmarkEnd w:id="25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B61287" w:rsidRPr="00BB426D" w:rsidRDefault="00B61287" w:rsidP="00B61287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7A0036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7A0036" w:rsidRPr="00A86232" w:rsidRDefault="007A0036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7A0036" w:rsidRPr="005F1B2E" w:rsidRDefault="007A0036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7A0036" w:rsidRPr="005F1B2E" w:rsidRDefault="007A0036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7A0036" w:rsidRPr="005F1B2E" w:rsidRDefault="007A0036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7A0036" w:rsidRPr="005F1B2E" w:rsidRDefault="007A0036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7A0036" w:rsidRPr="005F1B2E" w:rsidRDefault="007A0036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7A0036" w:rsidRPr="005F1B2E" w:rsidRDefault="007A0036" w:rsidP="006877E2">
            <w:pPr>
              <w:pStyle w:val="34ff8"/>
            </w:pPr>
            <w:r w:rsidRPr="005F1B2E">
              <w:t>Дата</w:t>
            </w:r>
          </w:p>
        </w:tc>
      </w:tr>
      <w:tr w:rsidR="007A0036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7A0036" w:rsidRPr="005F1B2E" w:rsidRDefault="007A0036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7A0036" w:rsidRPr="005F1B2E" w:rsidRDefault="007A0036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7A0036" w:rsidRPr="005F1B2E" w:rsidRDefault="007A0036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7A0036" w:rsidRPr="005F1B2E" w:rsidRDefault="007A0036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7A0036" w:rsidRPr="005F1B2E" w:rsidRDefault="007A0036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7A0036" w:rsidRPr="005F1B2E" w:rsidRDefault="007A0036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7A0036" w:rsidRPr="005F1B2E" w:rsidRDefault="007A0036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7A0036" w:rsidRPr="005F1B2E" w:rsidRDefault="007A0036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7A0036" w:rsidRPr="005F1B2E" w:rsidRDefault="007A0036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7A0036" w:rsidRPr="005F1B2E" w:rsidRDefault="007A0036" w:rsidP="006877E2">
            <w:pPr>
              <w:pStyle w:val="34ff8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  <w:tr w:rsidR="007A0036" w:rsidTr="009158A0">
        <w:trPr>
          <w:trHeight w:val="454"/>
        </w:trPr>
        <w:tc>
          <w:tcPr>
            <w:tcW w:w="518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7A0036" w:rsidRDefault="007A0036" w:rsidP="009158A0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7A0036" w:rsidRDefault="007A0036" w:rsidP="009158A0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D514C5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45FC" w:rsidRDefault="004645FC" w:rsidP="00AD0715">
      <w:r>
        <w:separator/>
      </w:r>
    </w:p>
    <w:p w:rsidR="004645FC" w:rsidRDefault="004645FC" w:rsidP="00AD0715"/>
  </w:endnote>
  <w:endnote w:type="continuationSeparator" w:id="0">
    <w:p w:rsidR="004645FC" w:rsidRDefault="004645FC" w:rsidP="00AD0715">
      <w:r>
        <w:continuationSeparator/>
      </w:r>
    </w:p>
    <w:p w:rsidR="004645FC" w:rsidRDefault="004645FC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4962" w:rsidRDefault="00D54962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4962" w:rsidRDefault="00D54962" w:rsidP="00D54962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45FC" w:rsidRDefault="004645FC" w:rsidP="00AD0715">
      <w:r>
        <w:separator/>
      </w:r>
    </w:p>
    <w:p w:rsidR="004645FC" w:rsidRDefault="004645FC" w:rsidP="00AD0715"/>
  </w:footnote>
  <w:footnote w:type="continuationSeparator" w:id="0">
    <w:p w:rsidR="004645FC" w:rsidRDefault="004645FC" w:rsidP="00AD0715">
      <w:r>
        <w:continuationSeparator/>
      </w:r>
    </w:p>
    <w:p w:rsidR="004645FC" w:rsidRDefault="004645FC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D5496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57D5F620" wp14:editId="4650054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4962" w:rsidRDefault="00D54962" w:rsidP="00D5496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4962" w:rsidRDefault="00D54962" w:rsidP="00D5496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4962" w:rsidRDefault="00D54962" w:rsidP="00D5496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4962" w:rsidRDefault="00D54962" w:rsidP="00D5496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4962" w:rsidRDefault="00D54962" w:rsidP="00D5496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4962" w:rsidRDefault="00D54962" w:rsidP="00D549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4962" w:rsidRDefault="00D54962" w:rsidP="00D549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4962" w:rsidRDefault="00D54962" w:rsidP="00D549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4962" w:rsidRDefault="00D54962" w:rsidP="00D549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54962" w:rsidRDefault="00D54962" w:rsidP="00D5496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D54962" w:rsidRDefault="00D54962" w:rsidP="00D5496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D54962" w:rsidRDefault="00D54962" w:rsidP="00D5496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D54962" w:rsidRDefault="00D54962" w:rsidP="00D5496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D54962" w:rsidRDefault="00D54962" w:rsidP="00D5496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D54962" w:rsidRDefault="00D54962" w:rsidP="00D5496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D54962" w:rsidRDefault="00D54962" w:rsidP="00D549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D54962" w:rsidRDefault="00D54962" w:rsidP="00D549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D54962" w:rsidRDefault="00D54962" w:rsidP="00D549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D54962" w:rsidRDefault="00D54962" w:rsidP="00D549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D54962" w:rsidRDefault="00D54962" w:rsidP="00D5496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51C3" w:rsidRDefault="00EF51C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51B62907" wp14:editId="5450DF1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F51C3" w:rsidRDefault="00EF51C3" w:rsidP="00EF51C3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F51C3" w:rsidRDefault="00EF51C3" w:rsidP="00EF51C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F51C3" w:rsidRDefault="00EF51C3" w:rsidP="00EF51C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F51C3" w:rsidRDefault="00EF51C3" w:rsidP="00EF51C3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F51C3" w:rsidRDefault="00EF51C3" w:rsidP="00EF51C3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C3" w:rsidRDefault="00EF51C3" w:rsidP="00EF51C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C3" w:rsidRDefault="00EF51C3" w:rsidP="00EF51C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C3" w:rsidRDefault="00EF51C3" w:rsidP="00EF51C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C3" w:rsidRDefault="00EF51C3" w:rsidP="00EF51C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F51C3" w:rsidRDefault="00EF51C3" w:rsidP="00EF51C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EF51C3" w:rsidRDefault="00EF51C3" w:rsidP="00EF51C3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F51C3" w:rsidRDefault="00EF51C3" w:rsidP="00EF51C3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EF51C3" w:rsidRDefault="00EF51C3" w:rsidP="00EF51C3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F51C3" w:rsidRDefault="00EF51C3" w:rsidP="00EF51C3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EF51C3" w:rsidRDefault="00EF51C3" w:rsidP="00EF51C3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EF51C3" w:rsidRDefault="00EF51C3" w:rsidP="00EF51C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EF51C3" w:rsidRDefault="00EF51C3" w:rsidP="00EF51C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EF51C3" w:rsidRDefault="00EF51C3" w:rsidP="00EF51C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EF51C3" w:rsidRDefault="00EF51C3" w:rsidP="00EF51C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EF51C3" w:rsidRDefault="00EF51C3" w:rsidP="00EF51C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EA43E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9D22C73" wp14:editId="4EFFF77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CB1016" w:rsidRDefault="00E3250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374BE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B3F31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="00BF1A6F"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A1003E">
                                      <w:t>A.B.XXX.В</w:t>
                                    </w:r>
                                    <w:proofErr w:type="gramStart"/>
                                    <w:r w:rsidR="00A1003E">
                                      <w:t>1</w:t>
                                    </w:r>
                                    <w:proofErr w:type="gramEnd"/>
                                    <w:r w:rsidR="00A1003E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42420" w:rsidRPr="006C5C53" w:rsidRDefault="00E42420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42420" w:rsidRPr="006C5C53" w:rsidRDefault="00E42420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85pt;z-index:251683840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CB1016" w:rsidRDefault="00E3250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5374BE" w:rsidRDefault="00E3250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B3F31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="00BF1A6F"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A1003E">
                                <w:t>A.B.XXX.В</w:t>
                              </w:r>
                              <w:proofErr w:type="gramStart"/>
                              <w:r w:rsidR="00A1003E">
                                <w:t>1</w:t>
                              </w:r>
                              <w:proofErr w:type="gramEnd"/>
                              <w:r w:rsidR="00A1003E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901;top:103344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E42420" w:rsidRPr="006C5C53" w:rsidRDefault="00E42420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E42420" w:rsidRPr="006C5C53" w:rsidRDefault="00E42420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AE8" w:rsidRDefault="00EA43E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17B1ED01" wp14:editId="1FDDF22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AE8" w:rsidRDefault="00BA5AE8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AE8" w:rsidRDefault="00BA5AE8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AE8" w:rsidRDefault="00BA5AE8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AE8" w:rsidRDefault="00BA5AE8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AE8" w:rsidRDefault="00BA5AE8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AE8" w:rsidRDefault="00BA5AE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AE8" w:rsidRDefault="00BA5AE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AE8" w:rsidRDefault="00BA5AE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AE8" w:rsidRDefault="00BA5AE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A5AE8" w:rsidRDefault="00BA5AE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945CCC" w:rsidRDefault="00BA5AE8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Default="00BA5AE8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Default="00BA5AE8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5E4A3B" w:rsidRDefault="00BA5AE8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0411E6" w:rsidRDefault="00BA5AE8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Default="00BA5AE8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Default="00BA5AE8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5E4A3B" w:rsidRDefault="00BA5AE8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931BFC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A32665" w:rsidRDefault="00BA5AE8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5E4A3B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5E4A3B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5E4A3B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5E4A3B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5E4A3B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0411E6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0411E6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0411E6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0411E6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0411E6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79077B" w:rsidRDefault="004645FC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A1003E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A32665" w:rsidRDefault="00BA5AE8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CB1016" w:rsidRDefault="00BA5AE8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CB1016" w:rsidRDefault="00BA5AE8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5374BE" w:rsidRDefault="00BA5AE8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47BFB" w:rsidRPr="00847BFB">
                                    <w:rPr>
                                      <w:noProof/>
                                    </w:rPr>
                                    <w:instrText>8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47BFB">
                                    <w:rPr>
                                      <w:noProof/>
                                    </w:rPr>
                                    <w:t>8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5374BE" w:rsidRDefault="00BA5AE8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47BFB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Default="00BA5AE8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A1003E">
                                    <w:t>A.B.XXX.В</w:t>
                                  </w:r>
                                  <w:proofErr w:type="gramStart"/>
                                  <w:r w:rsidR="00A1003E">
                                    <w:t>1</w:t>
                                  </w:r>
                                  <w:proofErr w:type="gramEnd"/>
                                  <w:r w:rsidR="00A1003E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Default="004645FC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A1003E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BA5AE8">
                                    <w:t>.</w:t>
                                  </w:r>
                                </w:p>
                                <w:p w:rsidR="00BA5AE8" w:rsidRPr="00BE20FE" w:rsidRDefault="004645FC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A1003E">
                                    <w:t>Перечень входных данных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945CCC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945CCC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5E4A3B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5E4A3B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0411E6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BA5AE8" w:rsidRPr="000411E6" w:rsidRDefault="00BA5AE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42420" w:rsidRPr="006C5C53" w:rsidRDefault="00E42420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42420" w:rsidRPr="006C5C53" w:rsidRDefault="00E42420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85pt;z-index:251681792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A5AE8" w:rsidRDefault="00BA5AE8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A5AE8" w:rsidRDefault="00BA5AE8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BA5AE8" w:rsidRDefault="00BA5AE8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A5AE8" w:rsidRDefault="00BA5AE8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A5AE8" w:rsidRDefault="00BA5AE8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BA5AE8" w:rsidRDefault="00BA5AE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A5AE8" w:rsidRDefault="00BA5AE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BA5AE8" w:rsidRDefault="00BA5AE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A5AE8" w:rsidRDefault="00BA5AE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BA5AE8" w:rsidRDefault="00BA5AE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BA5AE8" w:rsidRPr="00945CCC" w:rsidRDefault="00BA5AE8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BA5AE8" w:rsidRDefault="00BA5AE8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BA5AE8" w:rsidRDefault="00BA5AE8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BA5AE8" w:rsidRPr="005E4A3B" w:rsidRDefault="00BA5AE8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BA5AE8" w:rsidRPr="000411E6" w:rsidRDefault="00BA5AE8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BA5AE8" w:rsidRDefault="00BA5AE8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BA5AE8" w:rsidRDefault="00BA5AE8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BA5AE8" w:rsidRPr="005E4A3B" w:rsidRDefault="00BA5AE8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BA5AE8" w:rsidRPr="00931BFC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BA5AE8" w:rsidRPr="00A32665" w:rsidRDefault="00BA5AE8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BA5AE8" w:rsidRPr="005E4A3B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BA5AE8" w:rsidRPr="005E4A3B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BA5AE8" w:rsidRPr="005E4A3B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BA5AE8" w:rsidRPr="005E4A3B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BA5AE8" w:rsidRPr="005E4A3B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BA5AE8" w:rsidRPr="000411E6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BA5AE8" w:rsidRPr="000411E6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BA5AE8" w:rsidRPr="000411E6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BA5AE8" w:rsidRPr="000411E6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BA5AE8" w:rsidRPr="000411E6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BA5AE8" w:rsidRPr="0079077B" w:rsidRDefault="004645FC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A1003E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BA5AE8" w:rsidRPr="00A32665" w:rsidRDefault="00BA5AE8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BA5AE8" w:rsidRPr="00CB1016" w:rsidRDefault="00BA5AE8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BA5AE8" w:rsidRPr="00CB1016" w:rsidRDefault="00BA5AE8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BA5AE8" w:rsidRPr="005374BE" w:rsidRDefault="00BA5AE8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47BFB" w:rsidRPr="00847BFB">
                              <w:rPr>
                                <w:noProof/>
                              </w:rPr>
                              <w:instrText>8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47BFB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BA5AE8" w:rsidRPr="005374BE" w:rsidRDefault="00BA5AE8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47BFB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BA5AE8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BA5AE8" w:rsidRDefault="00BA5AE8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A1003E">
                              <w:t>A.B.XXX.В</w:t>
                            </w:r>
                            <w:proofErr w:type="gramStart"/>
                            <w:r w:rsidR="00A1003E">
                              <w:t>1</w:t>
                            </w:r>
                            <w:proofErr w:type="gramEnd"/>
                            <w:r w:rsidR="00A1003E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BA5AE8" w:rsidRDefault="004645FC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A1003E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BA5AE8">
                              <w:t>.</w:t>
                            </w:r>
                          </w:p>
                          <w:p w:rsidR="00BA5AE8" w:rsidRPr="00BE20FE" w:rsidRDefault="004645FC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A1003E">
                              <w:t>Перечень входных данных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BA5AE8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BA5AE8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BA5AE8" w:rsidRPr="00945CCC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BA5AE8" w:rsidRPr="00945CCC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BA5AE8" w:rsidRPr="005E4A3B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BA5AE8" w:rsidRPr="005E4A3B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BA5AE8" w:rsidRPr="000411E6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BA5AE8" w:rsidRPr="000411E6" w:rsidRDefault="00BA5AE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901;top:103344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E42420" w:rsidRPr="006C5C53" w:rsidRDefault="00E42420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E42420" w:rsidRPr="006C5C53" w:rsidRDefault="00E42420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F31" w:rsidRDefault="00FB3F3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58CB6ED7" wp14:editId="0F6811E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B3F31" w:rsidRDefault="00FB3F31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B3F31" w:rsidRDefault="00FB3F31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B3F31" w:rsidRDefault="00FB3F31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B3F31" w:rsidRDefault="00FB3F31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B3F31" w:rsidRDefault="00FB3F31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B3F31" w:rsidRDefault="00FB3F3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B3F31" w:rsidRDefault="00FB3F3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B3F31" w:rsidRDefault="00FB3F3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B3F31" w:rsidRDefault="00FB3F3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B3F31" w:rsidRDefault="00FB3F3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CB1016" w:rsidRDefault="00FB3F31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5374BE" w:rsidRDefault="00FB3F31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847BFB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Default="00FB3F31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A1003E">
                                      <w:t>A.B.XXX.В</w:t>
                                    </w:r>
                                    <w:proofErr w:type="gramStart"/>
                                    <w:r w:rsidR="00A1003E">
                                      <w:t>1</w:t>
                                    </w:r>
                                    <w:proofErr w:type="gramEnd"/>
                                    <w:r w:rsidR="00A1003E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945CCC" w:rsidRDefault="00FB3F31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Default="00FB3F31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5E4A3B" w:rsidRDefault="00FB3F31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0411E6" w:rsidRDefault="00FB3F31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5E4A3B" w:rsidRDefault="00FB3F31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Default="00FB3F3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Default="00FB3F3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945CCC" w:rsidRDefault="00FB3F3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945CCC" w:rsidRDefault="00FB3F3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5E4A3B" w:rsidRDefault="00FB3F3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5E4A3B" w:rsidRDefault="00FB3F3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0411E6" w:rsidRDefault="00FB3F3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B3F31" w:rsidRPr="000411E6" w:rsidRDefault="00FB3F3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B3F31" w:rsidRPr="006C5C53" w:rsidRDefault="00FB3F31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B3F31" w:rsidRPr="006C5C53" w:rsidRDefault="00FB3F31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85pt;z-index:251687936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FB3F31" w:rsidRDefault="00FB3F31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FB3F31" w:rsidRDefault="00FB3F31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FB3F31" w:rsidRDefault="00FB3F31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FB3F31" w:rsidRDefault="00FB3F31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FB3F31" w:rsidRDefault="00FB3F31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B3F31" w:rsidRDefault="00FB3F3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B3F31" w:rsidRDefault="00FB3F3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FB3F31" w:rsidRDefault="00FB3F3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B3F31" w:rsidRDefault="00FB3F3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B3F31" w:rsidRDefault="00FB3F3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FB3F31" w:rsidRPr="00CB1016" w:rsidRDefault="00FB3F31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FB3F31" w:rsidRPr="005374BE" w:rsidRDefault="00FB3F31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847BFB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FB3F31" w:rsidRDefault="00FB3F31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A1003E">
                                <w:t>A.B.XXX.В</w:t>
                              </w:r>
                              <w:proofErr w:type="gramStart"/>
                              <w:r w:rsidR="00A1003E">
                                <w:t>1</w:t>
                              </w:r>
                              <w:proofErr w:type="gramEnd"/>
                              <w:r w:rsidR="00A1003E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FB3F31" w:rsidRPr="00945CCC" w:rsidRDefault="00FB3F31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FB3F31" w:rsidRDefault="00FB3F31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FB3F31" w:rsidRPr="005E4A3B" w:rsidRDefault="00FB3F31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FB3F31" w:rsidRPr="000411E6" w:rsidRDefault="00FB3F31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FB3F31" w:rsidRPr="005E4A3B" w:rsidRDefault="00FB3F31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FB3F31" w:rsidRDefault="00FB3F3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FB3F31" w:rsidRDefault="00FB3F3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FB3F31" w:rsidRPr="00945CCC" w:rsidRDefault="00FB3F3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FB3F31" w:rsidRPr="00945CCC" w:rsidRDefault="00FB3F3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FB3F31" w:rsidRPr="005E4A3B" w:rsidRDefault="00FB3F3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FB3F31" w:rsidRPr="005E4A3B" w:rsidRDefault="00FB3F3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FB3F31" w:rsidRPr="000411E6" w:rsidRDefault="00FB3F3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FB3F31" w:rsidRPr="000411E6" w:rsidRDefault="00FB3F3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901;top:103344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FB3F31" w:rsidRPr="006C5C53" w:rsidRDefault="00FB3F31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FB3F31" w:rsidRPr="006C5C53" w:rsidRDefault="00FB3F31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4C5" w:rsidRDefault="00D514C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31337061" wp14:editId="1D6B109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12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1200"/>
                        <a:chOff x="0" y="0"/>
                        <a:chExt cx="7092000" cy="10500045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514C5" w:rsidRDefault="00D514C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514C5" w:rsidRDefault="00D514C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514C5" w:rsidRDefault="00D514C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514C5" w:rsidRDefault="00D514C5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514C5" w:rsidRDefault="00D514C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514C5" w:rsidRDefault="00D514C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514C5" w:rsidRDefault="00D514C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514C5" w:rsidRDefault="00D514C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514C5" w:rsidRDefault="00D514C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514C5" w:rsidRDefault="00D514C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945CCC" w:rsidRDefault="00D514C5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Default="00D514C5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Default="00D514C5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5E4A3B" w:rsidRDefault="00D514C5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0411E6" w:rsidRDefault="00D514C5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Default="00D514C5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Default="00D514C5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5E4A3B" w:rsidRDefault="00D514C5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931BFC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A32665" w:rsidRDefault="00D514C5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5E4A3B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5E4A3B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5E4A3B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5E4A3B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5E4A3B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0411E6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0411E6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0411E6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0411E6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0411E6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79077B" w:rsidRDefault="004645FC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A1003E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A32665" w:rsidRDefault="00D514C5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CB1016" w:rsidRDefault="00D514C5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CB1016" w:rsidRDefault="00D514C5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5374BE" w:rsidRDefault="00D514C5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A1003E" w:rsidRPr="00A1003E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A1003E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5374BE" w:rsidRDefault="00D514C5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Default="00D514C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A1003E">
                                    <w:t>A.B.XXX.В</w:t>
                                  </w:r>
                                  <w:proofErr w:type="gramStart"/>
                                  <w:r w:rsidR="00A1003E">
                                    <w:t>1</w:t>
                                  </w:r>
                                  <w:proofErr w:type="gramEnd"/>
                                  <w:r w:rsidR="00A1003E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Default="004645FC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A1003E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D514C5">
                                    <w:t>.</w:t>
                                  </w:r>
                                </w:p>
                                <w:p w:rsidR="00D514C5" w:rsidRPr="009A4FE3" w:rsidRDefault="00D514C5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4FE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A1003E">
                                    <w:rPr>
                                      <w:rStyle w:val="34fe"/>
                                    </w:rPr>
                                    <w:t>Перечень входных данных</w: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945CCC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945CCC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5E4A3B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5E4A3B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0411E6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514C5" w:rsidRPr="000411E6" w:rsidRDefault="00D514C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90181" y="10334445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514C5" w:rsidRPr="006C5C53" w:rsidRDefault="00D514C5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514C5" w:rsidRPr="006C5C53" w:rsidRDefault="00D514C5" w:rsidP="00E4242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85pt;z-index:251685888;mso-position-horizontal-relative:page;mso-position-vertical-relative:page;mso-width-relative:margin;mso-height-relative:margin" coordsize="70920,1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D514C5" w:rsidRDefault="00D514C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514C5" w:rsidRDefault="00D514C5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D514C5" w:rsidRDefault="00D514C5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514C5" w:rsidRDefault="00D514C5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D514C5" w:rsidRDefault="00D514C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D514C5" w:rsidRDefault="00D514C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514C5" w:rsidRDefault="00D514C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514C5" w:rsidRDefault="00D514C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D514C5" w:rsidRDefault="00D514C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514C5" w:rsidRDefault="00D514C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D514C5" w:rsidRPr="00945CCC" w:rsidRDefault="00D514C5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D514C5" w:rsidRDefault="00D514C5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D514C5" w:rsidRDefault="00D514C5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D514C5" w:rsidRPr="005E4A3B" w:rsidRDefault="00D514C5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D514C5" w:rsidRPr="000411E6" w:rsidRDefault="00D514C5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D514C5" w:rsidRDefault="00D514C5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D514C5" w:rsidRDefault="00D514C5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D514C5" w:rsidRPr="005E4A3B" w:rsidRDefault="00D514C5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D514C5" w:rsidRPr="00931BFC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D514C5" w:rsidRPr="00A32665" w:rsidRDefault="00D514C5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D514C5" w:rsidRPr="005E4A3B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D514C5" w:rsidRPr="005E4A3B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D514C5" w:rsidRPr="005E4A3B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D514C5" w:rsidRPr="005E4A3B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D514C5" w:rsidRPr="005E4A3B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D514C5" w:rsidRPr="000411E6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D514C5" w:rsidRPr="000411E6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D514C5" w:rsidRPr="000411E6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D514C5" w:rsidRPr="000411E6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D514C5" w:rsidRPr="000411E6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D514C5" w:rsidRPr="0079077B" w:rsidRDefault="004645FC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A1003E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D514C5" w:rsidRPr="00A32665" w:rsidRDefault="00D514C5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D514C5" w:rsidRPr="00CB1016" w:rsidRDefault="00D514C5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D514C5" w:rsidRPr="00CB1016" w:rsidRDefault="00D514C5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D514C5" w:rsidRPr="005374BE" w:rsidRDefault="00D514C5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A1003E" w:rsidRPr="00A1003E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A1003E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D514C5" w:rsidRPr="005374BE" w:rsidRDefault="00D514C5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D514C5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D514C5" w:rsidRDefault="00D514C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A1003E">
                              <w:t>A.B.XXX.В</w:t>
                            </w:r>
                            <w:proofErr w:type="gramStart"/>
                            <w:r w:rsidR="00A1003E">
                              <w:t>1</w:t>
                            </w:r>
                            <w:proofErr w:type="gramEnd"/>
                            <w:r w:rsidR="00A1003E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D514C5" w:rsidRDefault="004645FC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A1003E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D514C5">
                              <w:t>.</w:t>
                            </w:r>
                          </w:p>
                          <w:p w:rsidR="00D514C5" w:rsidRPr="009A4FE3" w:rsidRDefault="00D514C5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4FE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4FE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A1003E">
                              <w:rPr>
                                <w:rStyle w:val="34fe"/>
                              </w:rPr>
                              <w:t>Перечень входных данных</w: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D514C5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D514C5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D514C5" w:rsidRPr="00945CCC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D514C5" w:rsidRPr="00945CCC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D514C5" w:rsidRPr="005E4A3B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D514C5" w:rsidRPr="005E4A3B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D514C5" w:rsidRPr="000411E6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D514C5" w:rsidRPr="000411E6" w:rsidRDefault="00D514C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901;top:103344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D514C5" w:rsidRPr="006C5C53" w:rsidRDefault="00D514C5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D514C5" w:rsidRPr="006C5C53" w:rsidRDefault="00D514C5" w:rsidP="00E4242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F13009"/>
    <w:multiLevelType w:val="multilevel"/>
    <w:tmpl w:val="1F0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2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4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5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E44247"/>
    <w:multiLevelType w:val="multilevel"/>
    <w:tmpl w:val="AA7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3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4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8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0D123A"/>
    <w:multiLevelType w:val="hybridMultilevel"/>
    <w:tmpl w:val="5E822402"/>
    <w:lvl w:ilvl="0" w:tplc="F6629BFA">
      <w:start w:val="1"/>
      <w:numFmt w:val="decimal"/>
      <w:lvlText w:val="%1)"/>
      <w:lvlJc w:val="left"/>
      <w:pPr>
        <w:ind w:left="177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C232A28"/>
    <w:multiLevelType w:val="multilevel"/>
    <w:tmpl w:val="084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1"/>
  </w:num>
  <w:num w:numId="3">
    <w:abstractNumId w:val="11"/>
  </w:num>
  <w:num w:numId="4">
    <w:abstractNumId w:val="4"/>
  </w:num>
  <w:num w:numId="5">
    <w:abstractNumId w:val="35"/>
  </w:num>
  <w:num w:numId="6">
    <w:abstractNumId w:val="28"/>
  </w:num>
  <w:num w:numId="7">
    <w:abstractNumId w:val="3"/>
  </w:num>
  <w:num w:numId="8">
    <w:abstractNumId w:val="17"/>
  </w:num>
  <w:num w:numId="9">
    <w:abstractNumId w:val="7"/>
  </w:num>
  <w:num w:numId="10">
    <w:abstractNumId w:val="18"/>
  </w:num>
  <w:num w:numId="11">
    <w:abstractNumId w:val="30"/>
  </w:num>
  <w:num w:numId="12">
    <w:abstractNumId w:val="25"/>
  </w:num>
  <w:num w:numId="13">
    <w:abstractNumId w:val="1"/>
  </w:num>
  <w:num w:numId="14">
    <w:abstractNumId w:val="23"/>
  </w:num>
  <w:num w:numId="15">
    <w:abstractNumId w:val="16"/>
  </w:num>
  <w:num w:numId="16">
    <w:abstractNumId w:val="32"/>
  </w:num>
  <w:num w:numId="17">
    <w:abstractNumId w:val="22"/>
  </w:num>
  <w:num w:numId="18">
    <w:abstractNumId w:val="27"/>
  </w:num>
  <w:num w:numId="19">
    <w:abstractNumId w:val="0"/>
  </w:num>
  <w:num w:numId="20">
    <w:abstractNumId w:val="15"/>
  </w:num>
  <w:num w:numId="21">
    <w:abstractNumId w:val="21"/>
  </w:num>
  <w:num w:numId="22">
    <w:abstractNumId w:val="34"/>
  </w:num>
  <w:num w:numId="23">
    <w:abstractNumId w:val="36"/>
  </w:num>
  <w:num w:numId="24">
    <w:abstractNumId w:val="5"/>
  </w:num>
  <w:num w:numId="25">
    <w:abstractNumId w:val="29"/>
  </w:num>
  <w:num w:numId="26">
    <w:abstractNumId w:val="34"/>
  </w:num>
  <w:num w:numId="27">
    <w:abstractNumId w:val="34"/>
  </w:num>
  <w:num w:numId="28">
    <w:abstractNumId w:val="37"/>
  </w:num>
  <w:num w:numId="29">
    <w:abstractNumId w:val="37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30"/>
    <w:lvlOverride w:ilvl="0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6"/>
  </w:num>
  <w:num w:numId="35">
    <w:abstractNumId w:val="19"/>
  </w:num>
  <w:num w:numId="36">
    <w:abstractNumId w:val="26"/>
  </w:num>
  <w:num w:numId="37">
    <w:abstractNumId w:val="2"/>
  </w:num>
  <w:num w:numId="38">
    <w:abstractNumId w:val="33"/>
  </w:num>
  <w:num w:numId="3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3"/>
    <w:lvlOverride w:ilvl="0">
      <w:startOverride w:val="1"/>
    </w:lvlOverride>
  </w:num>
  <w:num w:numId="41">
    <w:abstractNumId w:val="9"/>
  </w:num>
  <w:num w:numId="42">
    <w:abstractNumId w:val="13"/>
  </w:num>
  <w:num w:numId="43">
    <w:abstractNumId w:val="8"/>
  </w:num>
  <w:num w:numId="44">
    <w:abstractNumId w:val="38"/>
  </w:num>
  <w:num w:numId="45">
    <w:abstractNumId w:val="20"/>
  </w:num>
  <w:num w:numId="46">
    <w:abstractNumId w:val="20"/>
    <w:lvlOverride w:ilvl="0">
      <w:startOverride w:val="1"/>
    </w:lvlOverride>
  </w:num>
  <w:num w:numId="47">
    <w:abstractNumId w:val="12"/>
  </w:num>
  <w:num w:numId="48">
    <w:abstractNumId w:val="10"/>
  </w:num>
  <w:num w:numId="49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6A34"/>
    <w:rsid w:val="00026CD1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07A"/>
    <w:rsid w:val="000425EA"/>
    <w:rsid w:val="000432A0"/>
    <w:rsid w:val="00044633"/>
    <w:rsid w:val="00044FE9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1E7E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84A"/>
    <w:rsid w:val="000E1994"/>
    <w:rsid w:val="000E1F0B"/>
    <w:rsid w:val="000E24C7"/>
    <w:rsid w:val="000E2971"/>
    <w:rsid w:val="000E3256"/>
    <w:rsid w:val="000E3B22"/>
    <w:rsid w:val="000E45EA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73C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5E1D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0635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43BC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0A67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15A"/>
    <w:rsid w:val="002A76D9"/>
    <w:rsid w:val="002B03CF"/>
    <w:rsid w:val="002B3320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3E8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0FF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46DC"/>
    <w:rsid w:val="00384C63"/>
    <w:rsid w:val="00385AB4"/>
    <w:rsid w:val="0038650C"/>
    <w:rsid w:val="00390653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2585"/>
    <w:rsid w:val="003A3386"/>
    <w:rsid w:val="003A3504"/>
    <w:rsid w:val="003A6110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B7FF3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438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577B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45FC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ABF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1E3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0DC9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2369"/>
    <w:rsid w:val="00513AF4"/>
    <w:rsid w:val="0051449D"/>
    <w:rsid w:val="00515D6C"/>
    <w:rsid w:val="00516371"/>
    <w:rsid w:val="00516E56"/>
    <w:rsid w:val="00520601"/>
    <w:rsid w:val="00520668"/>
    <w:rsid w:val="00524C02"/>
    <w:rsid w:val="00526E2E"/>
    <w:rsid w:val="00526E4C"/>
    <w:rsid w:val="00527D16"/>
    <w:rsid w:val="00531171"/>
    <w:rsid w:val="00532386"/>
    <w:rsid w:val="00532468"/>
    <w:rsid w:val="0053395A"/>
    <w:rsid w:val="0053413D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4A8B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97F5E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4F1A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0E00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AB2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2DD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1F5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6772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112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36"/>
    <w:rsid w:val="007A00FF"/>
    <w:rsid w:val="007A0E63"/>
    <w:rsid w:val="007A15BE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17BD"/>
    <w:rsid w:val="007B22AC"/>
    <w:rsid w:val="007B3873"/>
    <w:rsid w:val="007B3D0A"/>
    <w:rsid w:val="007B3FC5"/>
    <w:rsid w:val="007B48B6"/>
    <w:rsid w:val="007B5249"/>
    <w:rsid w:val="007B61B7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1FC"/>
    <w:rsid w:val="00802BC5"/>
    <w:rsid w:val="0080442A"/>
    <w:rsid w:val="00804B04"/>
    <w:rsid w:val="008067A1"/>
    <w:rsid w:val="00807899"/>
    <w:rsid w:val="00807F98"/>
    <w:rsid w:val="0081091D"/>
    <w:rsid w:val="00812EB3"/>
    <w:rsid w:val="00813031"/>
    <w:rsid w:val="00813BFE"/>
    <w:rsid w:val="00813D66"/>
    <w:rsid w:val="00814C2C"/>
    <w:rsid w:val="008157DF"/>
    <w:rsid w:val="0081622B"/>
    <w:rsid w:val="008167C9"/>
    <w:rsid w:val="0082444C"/>
    <w:rsid w:val="008246F8"/>
    <w:rsid w:val="008258E8"/>
    <w:rsid w:val="008268BF"/>
    <w:rsid w:val="00826F34"/>
    <w:rsid w:val="00827CA9"/>
    <w:rsid w:val="00830472"/>
    <w:rsid w:val="00832128"/>
    <w:rsid w:val="00832370"/>
    <w:rsid w:val="0083428D"/>
    <w:rsid w:val="00834762"/>
    <w:rsid w:val="00834EE8"/>
    <w:rsid w:val="0083508D"/>
    <w:rsid w:val="00836D9B"/>
    <w:rsid w:val="0083779C"/>
    <w:rsid w:val="008378D1"/>
    <w:rsid w:val="00841229"/>
    <w:rsid w:val="00841B70"/>
    <w:rsid w:val="00843A33"/>
    <w:rsid w:val="00846DF8"/>
    <w:rsid w:val="00847BFB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4CE"/>
    <w:rsid w:val="008A6BFF"/>
    <w:rsid w:val="008A72E5"/>
    <w:rsid w:val="008A7A55"/>
    <w:rsid w:val="008B0C5B"/>
    <w:rsid w:val="008B1A97"/>
    <w:rsid w:val="008B1E86"/>
    <w:rsid w:val="008B2735"/>
    <w:rsid w:val="008B2C6C"/>
    <w:rsid w:val="008B34B1"/>
    <w:rsid w:val="008B4D5D"/>
    <w:rsid w:val="008B5579"/>
    <w:rsid w:val="008B5DCD"/>
    <w:rsid w:val="008C3940"/>
    <w:rsid w:val="008C3AAA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0866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8A0"/>
    <w:rsid w:val="00915D14"/>
    <w:rsid w:val="009168F2"/>
    <w:rsid w:val="00920196"/>
    <w:rsid w:val="009203B7"/>
    <w:rsid w:val="0092063D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8DB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4FE3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1AD7"/>
    <w:rsid w:val="009E48F4"/>
    <w:rsid w:val="009E6431"/>
    <w:rsid w:val="009E67B1"/>
    <w:rsid w:val="009E6E99"/>
    <w:rsid w:val="009F1FD0"/>
    <w:rsid w:val="009F230C"/>
    <w:rsid w:val="009F2E43"/>
    <w:rsid w:val="009F3A8C"/>
    <w:rsid w:val="009F3ACB"/>
    <w:rsid w:val="009F6AFE"/>
    <w:rsid w:val="009F7187"/>
    <w:rsid w:val="009F75DF"/>
    <w:rsid w:val="00A005E8"/>
    <w:rsid w:val="00A007CB"/>
    <w:rsid w:val="00A0097F"/>
    <w:rsid w:val="00A00DF2"/>
    <w:rsid w:val="00A01431"/>
    <w:rsid w:val="00A01D51"/>
    <w:rsid w:val="00A05392"/>
    <w:rsid w:val="00A069B1"/>
    <w:rsid w:val="00A0740A"/>
    <w:rsid w:val="00A1003E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27014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2B0F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3679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602"/>
    <w:rsid w:val="00AF5E98"/>
    <w:rsid w:val="00AF6ACF"/>
    <w:rsid w:val="00B02327"/>
    <w:rsid w:val="00B0343E"/>
    <w:rsid w:val="00B043DD"/>
    <w:rsid w:val="00B061DD"/>
    <w:rsid w:val="00B06592"/>
    <w:rsid w:val="00B06B19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18C9"/>
    <w:rsid w:val="00B52298"/>
    <w:rsid w:val="00B52665"/>
    <w:rsid w:val="00B52FB5"/>
    <w:rsid w:val="00B5430B"/>
    <w:rsid w:val="00B555A9"/>
    <w:rsid w:val="00B5572E"/>
    <w:rsid w:val="00B5776F"/>
    <w:rsid w:val="00B610AE"/>
    <w:rsid w:val="00B61287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5AE8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AF8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774"/>
    <w:rsid w:val="00BD2E7D"/>
    <w:rsid w:val="00BD4E66"/>
    <w:rsid w:val="00BD4E72"/>
    <w:rsid w:val="00BD4E9C"/>
    <w:rsid w:val="00BD5105"/>
    <w:rsid w:val="00BD5316"/>
    <w:rsid w:val="00BD5A88"/>
    <w:rsid w:val="00BE0590"/>
    <w:rsid w:val="00BE20FE"/>
    <w:rsid w:val="00BE27D9"/>
    <w:rsid w:val="00BE292D"/>
    <w:rsid w:val="00BE3B91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A0B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48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52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111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A7CB9"/>
    <w:rsid w:val="00CB1B33"/>
    <w:rsid w:val="00CB241B"/>
    <w:rsid w:val="00CB2B1E"/>
    <w:rsid w:val="00CB30EF"/>
    <w:rsid w:val="00CB3A59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4C5"/>
    <w:rsid w:val="00D51650"/>
    <w:rsid w:val="00D53EAD"/>
    <w:rsid w:val="00D54777"/>
    <w:rsid w:val="00D54962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64E9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23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2420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0B21"/>
    <w:rsid w:val="00E721A5"/>
    <w:rsid w:val="00E7290C"/>
    <w:rsid w:val="00E72D33"/>
    <w:rsid w:val="00E738CB"/>
    <w:rsid w:val="00E768F6"/>
    <w:rsid w:val="00E76F99"/>
    <w:rsid w:val="00E76FC8"/>
    <w:rsid w:val="00E77D89"/>
    <w:rsid w:val="00E80636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613C"/>
    <w:rsid w:val="00E97FB3"/>
    <w:rsid w:val="00EA066F"/>
    <w:rsid w:val="00EA126D"/>
    <w:rsid w:val="00EA148D"/>
    <w:rsid w:val="00EA3FCE"/>
    <w:rsid w:val="00EA43E5"/>
    <w:rsid w:val="00EA5092"/>
    <w:rsid w:val="00EA559B"/>
    <w:rsid w:val="00EA62EB"/>
    <w:rsid w:val="00EA633A"/>
    <w:rsid w:val="00EA6927"/>
    <w:rsid w:val="00EA71EF"/>
    <w:rsid w:val="00EB0CAD"/>
    <w:rsid w:val="00EB3174"/>
    <w:rsid w:val="00EB33E1"/>
    <w:rsid w:val="00EB378D"/>
    <w:rsid w:val="00EB4501"/>
    <w:rsid w:val="00EB5531"/>
    <w:rsid w:val="00EB67E2"/>
    <w:rsid w:val="00EB6D69"/>
    <w:rsid w:val="00EC0A6C"/>
    <w:rsid w:val="00EC0B60"/>
    <w:rsid w:val="00EC172C"/>
    <w:rsid w:val="00EC2B93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2F60"/>
    <w:rsid w:val="00EF44AE"/>
    <w:rsid w:val="00EF46DE"/>
    <w:rsid w:val="00EF4F63"/>
    <w:rsid w:val="00EF4FA8"/>
    <w:rsid w:val="00EF51C3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8C8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3F31"/>
    <w:rsid w:val="00FB4081"/>
    <w:rsid w:val="00FB5B38"/>
    <w:rsid w:val="00FB5D19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0509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A1003E"/>
    <w:rPr>
      <w:sz w:val="24"/>
    </w:rPr>
  </w:style>
  <w:style w:type="paragraph" w:styleId="1">
    <w:name w:val="heading 1"/>
    <w:next w:val="34b"/>
    <w:link w:val="10"/>
    <w:qFormat/>
    <w:rsid w:val="00A1003E"/>
    <w:pPr>
      <w:keepNext/>
      <w:keepLines/>
      <w:pageBreakBefore/>
      <w:numPr>
        <w:numId w:val="49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A1003E"/>
    <w:pPr>
      <w:keepNext/>
      <w:keepLines/>
      <w:numPr>
        <w:ilvl w:val="1"/>
        <w:numId w:val="49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A1003E"/>
    <w:pPr>
      <w:keepNext/>
      <w:keepLines/>
      <w:numPr>
        <w:ilvl w:val="2"/>
        <w:numId w:val="49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A1003E"/>
    <w:pPr>
      <w:keepNext/>
      <w:keepLines/>
      <w:numPr>
        <w:ilvl w:val="3"/>
        <w:numId w:val="49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A1003E"/>
    <w:pPr>
      <w:keepNext/>
      <w:numPr>
        <w:ilvl w:val="4"/>
        <w:numId w:val="49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A1003E"/>
    <w:pPr>
      <w:keepNext/>
      <w:numPr>
        <w:ilvl w:val="5"/>
        <w:numId w:val="49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A1003E"/>
    <w:pPr>
      <w:keepNext/>
      <w:numPr>
        <w:ilvl w:val="6"/>
        <w:numId w:val="49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A1003E"/>
    <w:pPr>
      <w:keepNext/>
      <w:numPr>
        <w:ilvl w:val="7"/>
        <w:numId w:val="49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A1003E"/>
    <w:pPr>
      <w:keepNext/>
      <w:numPr>
        <w:ilvl w:val="8"/>
        <w:numId w:val="49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A1003E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A1003E"/>
  </w:style>
  <w:style w:type="character" w:customStyle="1" w:styleId="34c">
    <w:name w:val="34_Знак_Сообщение_системы"/>
    <w:rsid w:val="00A1003E"/>
    <w:rPr>
      <w:rFonts w:ascii="Calibri" w:hAnsi="Calibri"/>
    </w:rPr>
  </w:style>
  <w:style w:type="paragraph" w:customStyle="1" w:styleId="34b">
    <w:name w:val="34_Абзац_Обычный"/>
    <w:link w:val="34d"/>
    <w:qFormat/>
    <w:rsid w:val="00A1003E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A1003E"/>
    <w:rPr>
      <w:sz w:val="24"/>
      <w:lang w:eastAsia="x-none"/>
    </w:rPr>
  </w:style>
  <w:style w:type="character" w:customStyle="1" w:styleId="10">
    <w:name w:val="Заголовок 1 Знак"/>
    <w:link w:val="1"/>
    <w:rsid w:val="00A1003E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A1003E"/>
    <w:rPr>
      <w:b/>
      <w:sz w:val="32"/>
    </w:rPr>
  </w:style>
  <w:style w:type="character" w:customStyle="1" w:styleId="30">
    <w:name w:val="Заголовок 3 Знак"/>
    <w:link w:val="3"/>
    <w:rsid w:val="00A1003E"/>
    <w:rPr>
      <w:b/>
      <w:bCs/>
      <w:sz w:val="28"/>
    </w:rPr>
  </w:style>
  <w:style w:type="character" w:customStyle="1" w:styleId="40">
    <w:name w:val="Заголовок 4 Знак"/>
    <w:link w:val="4"/>
    <w:rsid w:val="00A1003E"/>
    <w:rPr>
      <w:b/>
      <w:sz w:val="24"/>
    </w:rPr>
  </w:style>
  <w:style w:type="character" w:customStyle="1" w:styleId="50">
    <w:name w:val="Заголовок 5 Знак"/>
    <w:link w:val="5"/>
    <w:rsid w:val="00A1003E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A1003E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A1003E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A1003E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A1003E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A1003E"/>
    <w:pPr>
      <w:numPr>
        <w:numId w:val="47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A1003E"/>
    <w:pPr>
      <w:numPr>
        <w:numId w:val="47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A1003E"/>
    <w:pPr>
      <w:numPr>
        <w:numId w:val="47"/>
      </w:numPr>
    </w:pPr>
    <w:rPr>
      <w:szCs w:val="22"/>
    </w:rPr>
  </w:style>
  <w:style w:type="character" w:customStyle="1" w:styleId="34f">
    <w:name w:val="34_Знак_Подчеркнутый"/>
    <w:rsid w:val="00A1003E"/>
    <w:rPr>
      <w:u w:val="single"/>
    </w:rPr>
  </w:style>
  <w:style w:type="paragraph" w:customStyle="1" w:styleId="349">
    <w:name w:val="34_Список_Библиография"/>
    <w:basedOn w:val="34b"/>
    <w:rsid w:val="00A1003E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E20FE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A1003E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A1003E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A1003E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A1003E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A1003E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E20FE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A1003E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E20FE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A1003E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A1003E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A1003E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A1003E"/>
    <w:rPr>
      <w:b w:val="0"/>
      <w:i/>
    </w:rPr>
  </w:style>
  <w:style w:type="character" w:customStyle="1" w:styleId="34fc">
    <w:name w:val="34_Знак_Название_файла"/>
    <w:qFormat/>
    <w:rsid w:val="00A1003E"/>
    <w:rPr>
      <w:rFonts w:ascii="Calibri" w:hAnsi="Calibri"/>
    </w:rPr>
  </w:style>
  <w:style w:type="character" w:customStyle="1" w:styleId="34fd">
    <w:name w:val="34_Знак_Термин"/>
    <w:rsid w:val="00A1003E"/>
    <w:rPr>
      <w:i/>
    </w:rPr>
  </w:style>
  <w:style w:type="character" w:customStyle="1" w:styleId="34fe">
    <w:name w:val="34_Знак_Полужирный"/>
    <w:rsid w:val="00A1003E"/>
    <w:rPr>
      <w:b/>
    </w:rPr>
  </w:style>
  <w:style w:type="character" w:customStyle="1" w:styleId="34ff">
    <w:name w:val="34_Знак_Верхний_индекс"/>
    <w:rsid w:val="00A1003E"/>
    <w:rPr>
      <w:vertAlign w:val="superscript"/>
    </w:rPr>
  </w:style>
  <w:style w:type="character" w:customStyle="1" w:styleId="3424">
    <w:name w:val="34_Список_Марк_2 Знак"/>
    <w:link w:val="3423"/>
    <w:rsid w:val="00476ABF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A1003E"/>
    <w:pPr>
      <w:numPr>
        <w:ilvl w:val="1"/>
        <w:numId w:val="38"/>
      </w:numPr>
    </w:pPr>
  </w:style>
  <w:style w:type="paragraph" w:customStyle="1" w:styleId="34ff0">
    <w:name w:val="34_Таблица_Заголовок_Продолжение"/>
    <w:basedOn w:val="34ff1"/>
    <w:next w:val="a0"/>
    <w:rsid w:val="00A1003E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A1003E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A1003E"/>
    <w:pPr>
      <w:numPr>
        <w:numId w:val="38"/>
      </w:numPr>
    </w:pPr>
  </w:style>
  <w:style w:type="character" w:customStyle="1" w:styleId="3419">
    <w:name w:val="34_Список_Марк_1 Знак"/>
    <w:link w:val="3413"/>
    <w:rsid w:val="00BE20FE"/>
    <w:rPr>
      <w:sz w:val="24"/>
      <w:lang w:eastAsia="x-none"/>
    </w:rPr>
  </w:style>
  <w:style w:type="paragraph" w:styleId="a4">
    <w:name w:val="footnote text"/>
    <w:basedOn w:val="34b"/>
    <w:link w:val="a5"/>
    <w:rsid w:val="00A1003E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A1003E"/>
    <w:pPr>
      <w:numPr>
        <w:numId w:val="37"/>
      </w:numPr>
    </w:pPr>
  </w:style>
  <w:style w:type="character" w:customStyle="1" w:styleId="341a">
    <w:name w:val="34_Список_Нум_1 Знак"/>
    <w:link w:val="341"/>
    <w:rsid w:val="00BE20FE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A1003E"/>
    <w:pPr>
      <w:numPr>
        <w:ilvl w:val="1"/>
        <w:numId w:val="37"/>
      </w:numPr>
    </w:pPr>
  </w:style>
  <w:style w:type="character" w:customStyle="1" w:styleId="3425">
    <w:name w:val="34_Список_Нум_2 Знак"/>
    <w:basedOn w:val="a1"/>
    <w:link w:val="342"/>
    <w:rsid w:val="00BE20FE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A1003E"/>
    <w:pPr>
      <w:keepNext/>
    </w:pPr>
  </w:style>
  <w:style w:type="paragraph" w:customStyle="1" w:styleId="34f1">
    <w:name w:val="34_Рамка_Основной"/>
    <w:basedOn w:val="34b"/>
    <w:link w:val="34f0"/>
    <w:rsid w:val="00A1003E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A1003E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A1003E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A1003E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A1003E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A1003E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A1003E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A1003E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A1003E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A1003E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A1003E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A1003E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A1003E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A1003E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A1003E"/>
    <w:pPr>
      <w:keepLines/>
      <w:numPr>
        <w:numId w:val="47"/>
      </w:numPr>
    </w:pPr>
  </w:style>
  <w:style w:type="character" w:customStyle="1" w:styleId="3433">
    <w:name w:val="34_Список_Нум_3 Знак"/>
    <w:basedOn w:val="a1"/>
    <w:link w:val="343"/>
    <w:rsid w:val="00BE20FE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A1003E"/>
    <w:pPr>
      <w:numPr>
        <w:ilvl w:val="2"/>
        <w:numId w:val="37"/>
      </w:numPr>
    </w:pPr>
  </w:style>
  <w:style w:type="paragraph" w:customStyle="1" w:styleId="34fff">
    <w:name w:val="34_Определения"/>
    <w:basedOn w:val="34b"/>
    <w:rsid w:val="00A1003E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A1003E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A1003E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A1003E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A1003E"/>
    <w:rPr>
      <w:sz w:val="18"/>
      <w:lang w:eastAsia="x-none"/>
    </w:rPr>
  </w:style>
  <w:style w:type="paragraph" w:customStyle="1" w:styleId="34fff1">
    <w:name w:val="34_Листинг"/>
    <w:basedOn w:val="34b"/>
    <w:rsid w:val="00A1003E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A1003E"/>
    <w:rPr>
      <w:b/>
    </w:rPr>
  </w:style>
  <w:style w:type="paragraph" w:customStyle="1" w:styleId="3440">
    <w:name w:val="34_Заголовок_4_Приложение"/>
    <w:basedOn w:val="4"/>
    <w:next w:val="34b"/>
    <w:rsid w:val="00A1003E"/>
    <w:pPr>
      <w:numPr>
        <w:numId w:val="47"/>
      </w:numPr>
    </w:pPr>
  </w:style>
  <w:style w:type="paragraph" w:customStyle="1" w:styleId="3410">
    <w:name w:val="34_Таблица_Список_Марк_1"/>
    <w:basedOn w:val="34ff6"/>
    <w:link w:val="341c"/>
    <w:rsid w:val="00A1003E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A1003E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A1003E"/>
    <w:pPr>
      <w:numPr>
        <w:ilvl w:val="2"/>
        <w:numId w:val="38"/>
      </w:numPr>
    </w:pPr>
  </w:style>
  <w:style w:type="paragraph" w:customStyle="1" w:styleId="3422">
    <w:name w:val="34_Таблица_Список_Нум_2"/>
    <w:basedOn w:val="34ff6"/>
    <w:rsid w:val="00A1003E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A1003E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A1003E"/>
    <w:pPr>
      <w:numPr>
        <w:numId w:val="4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A1003E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A1003E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A1003E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A1003E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A1003E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A1003E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A1003E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A1003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A1003E"/>
    <w:pPr>
      <w:numPr>
        <w:numId w:val="44"/>
      </w:numPr>
    </w:pPr>
    <w:rPr>
      <w:lang w:val="x-none"/>
    </w:rPr>
  </w:style>
  <w:style w:type="paragraph" w:styleId="a6">
    <w:name w:val="Revision"/>
    <w:hidden/>
    <w:uiPriority w:val="99"/>
    <w:semiHidden/>
    <w:rsid w:val="00A1003E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A1003E"/>
  </w:style>
  <w:style w:type="paragraph" w:customStyle="1" w:styleId="34fffb">
    <w:name w:val="34_Пример_Заголовок"/>
    <w:basedOn w:val="34f8"/>
    <w:next w:val="34f8"/>
    <w:rsid w:val="00A1003E"/>
    <w:pPr>
      <w:keepNext/>
      <w:spacing w:after="120"/>
    </w:pPr>
    <w:rPr>
      <w:b/>
      <w:lang w:eastAsia="ru-RU"/>
    </w:rPr>
  </w:style>
  <w:style w:type="character" w:styleId="a7">
    <w:name w:val="FollowedHyperlink"/>
    <w:rsid w:val="00A1003E"/>
    <w:rPr>
      <w:color w:val="auto"/>
    </w:rPr>
  </w:style>
  <w:style w:type="character" w:customStyle="1" w:styleId="34fffc">
    <w:name w:val="34_Знак_Нижний_индекс"/>
    <w:rsid w:val="00A1003E"/>
    <w:rPr>
      <w:vertAlign w:val="subscript"/>
    </w:rPr>
  </w:style>
  <w:style w:type="character" w:styleId="a8">
    <w:name w:val="footnote reference"/>
    <w:basedOn w:val="a1"/>
    <w:semiHidden/>
    <w:rsid w:val="00A1003E"/>
    <w:rPr>
      <w:vertAlign w:val="superscript"/>
    </w:rPr>
  </w:style>
  <w:style w:type="paragraph" w:styleId="a9">
    <w:name w:val="header"/>
    <w:basedOn w:val="34b"/>
    <w:link w:val="aa"/>
    <w:rsid w:val="00A1003E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A1003E"/>
    <w:rPr>
      <w:lang w:eastAsia="x-none"/>
    </w:rPr>
  </w:style>
  <w:style w:type="paragraph" w:styleId="ab">
    <w:name w:val="footer"/>
    <w:basedOn w:val="34b"/>
    <w:link w:val="ac"/>
    <w:rsid w:val="00A1003E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A1003E"/>
    <w:rPr>
      <w:lang w:eastAsia="x-none"/>
    </w:rPr>
  </w:style>
  <w:style w:type="numbering" w:customStyle="1" w:styleId="a">
    <w:name w:val="Приложение"/>
    <w:uiPriority w:val="99"/>
    <w:rsid w:val="00A1003E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A1003E"/>
    <w:pPr>
      <w:keepNext/>
    </w:pPr>
  </w:style>
  <w:style w:type="character" w:customStyle="1" w:styleId="3434">
    <w:name w:val="34_Список_Марк_3 Знак"/>
    <w:basedOn w:val="34d"/>
    <w:link w:val="3432"/>
    <w:rsid w:val="00476ABF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A1003E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A1003E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E20FE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E20FE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E20FE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A1003E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A1003E"/>
    <w:pPr>
      <w:numPr>
        <w:numId w:val="43"/>
      </w:numPr>
    </w:pPr>
  </w:style>
  <w:style w:type="paragraph" w:customStyle="1" w:styleId="344">
    <w:name w:val="34_Процедура_Подшаг"/>
    <w:basedOn w:val="34b"/>
    <w:link w:val="34ffff0"/>
    <w:qFormat/>
    <w:rsid w:val="00A1003E"/>
    <w:pPr>
      <w:numPr>
        <w:ilvl w:val="1"/>
        <w:numId w:val="43"/>
      </w:numPr>
    </w:pPr>
  </w:style>
  <w:style w:type="character" w:customStyle="1" w:styleId="34ffff">
    <w:name w:val="34_Процедура_Шаг Знак"/>
    <w:basedOn w:val="34d"/>
    <w:link w:val="340"/>
    <w:rsid w:val="00BE20FE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A1003E"/>
    <w:pPr>
      <w:keepNext/>
    </w:pPr>
  </w:style>
  <w:style w:type="character" w:customStyle="1" w:styleId="34ffff0">
    <w:name w:val="34_Процедура_Подшаг Знак"/>
    <w:basedOn w:val="34d"/>
    <w:link w:val="344"/>
    <w:rsid w:val="00BE20FE"/>
    <w:rPr>
      <w:sz w:val="24"/>
      <w:lang w:eastAsia="x-none"/>
    </w:rPr>
  </w:style>
  <w:style w:type="character" w:customStyle="1" w:styleId="34ffff2">
    <w:name w:val="34_Знак_Клавиши"/>
    <w:rsid w:val="00A1003E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A1003E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A1003E"/>
  </w:style>
  <w:style w:type="paragraph" w:styleId="ad">
    <w:name w:val="caption"/>
    <w:basedOn w:val="34b"/>
    <w:next w:val="34b"/>
    <w:rsid w:val="007B48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A1003E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A1003E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A1003E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E20FE"/>
    <w:rPr>
      <w:sz w:val="24"/>
      <w:lang w:eastAsia="x-none"/>
    </w:rPr>
  </w:style>
  <w:style w:type="character" w:customStyle="1" w:styleId="ae">
    <w:name w:val="Основной текст Знак"/>
    <w:semiHidden/>
    <w:rsid w:val="00A1003E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A1003E"/>
    <w:rPr>
      <w:rFonts w:ascii="Arial" w:hAnsi="Arial"/>
    </w:rPr>
  </w:style>
  <w:style w:type="character" w:customStyle="1" w:styleId="af0">
    <w:name w:val="Тема примечания Знак"/>
    <w:semiHidden/>
    <w:rsid w:val="00A1003E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A1003E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A1003E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A1003E"/>
  </w:style>
  <w:style w:type="character" w:styleId="af3">
    <w:name w:val="annotation reference"/>
    <w:semiHidden/>
    <w:rsid w:val="00A1003E"/>
    <w:rPr>
      <w:sz w:val="16"/>
      <w:szCs w:val="16"/>
    </w:rPr>
  </w:style>
  <w:style w:type="character" w:styleId="af4">
    <w:name w:val="page number"/>
    <w:rsid w:val="00A1003E"/>
  </w:style>
  <w:style w:type="paragraph" w:styleId="af5">
    <w:name w:val="Body Text"/>
    <w:basedOn w:val="a0"/>
    <w:link w:val="13"/>
    <w:semiHidden/>
    <w:unhideWhenUsed/>
    <w:rsid w:val="00A1003E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A1003E"/>
    <w:rPr>
      <w:sz w:val="24"/>
    </w:rPr>
  </w:style>
  <w:style w:type="paragraph" w:styleId="af6">
    <w:name w:val="annotation subject"/>
    <w:basedOn w:val="af2"/>
    <w:next w:val="af2"/>
    <w:link w:val="14"/>
    <w:semiHidden/>
    <w:rsid w:val="00A1003E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A1003E"/>
    <w:rPr>
      <w:b/>
      <w:bCs/>
    </w:rPr>
  </w:style>
  <w:style w:type="paragraph" w:styleId="af7">
    <w:name w:val="Balloon Text"/>
    <w:basedOn w:val="a0"/>
    <w:link w:val="15"/>
    <w:semiHidden/>
    <w:rsid w:val="00A1003E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A1003E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A1003E"/>
  </w:style>
  <w:style w:type="paragraph" w:customStyle="1" w:styleId="34ffff9">
    <w:name w:val="34_ТЛ_Подпись"/>
    <w:basedOn w:val="34f6"/>
    <w:rsid w:val="00A1003E"/>
  </w:style>
  <w:style w:type="paragraph" w:customStyle="1" w:styleId="34ffffa">
    <w:name w:val="34_ТЛ_Подпись_скрытый"/>
    <w:basedOn w:val="34ffff9"/>
    <w:rsid w:val="00A1003E"/>
    <w:rPr>
      <w:vanish/>
    </w:rPr>
  </w:style>
  <w:style w:type="paragraph" w:customStyle="1" w:styleId="34ffffb">
    <w:name w:val="34_Комментарий_Философта"/>
    <w:basedOn w:val="34b"/>
    <w:rsid w:val="00A1003E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A1003E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A1003E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A1003E"/>
    <w:rPr>
      <w:b/>
    </w:rPr>
  </w:style>
  <w:style w:type="paragraph" w:customStyle="1" w:styleId="34ffffe">
    <w:name w:val="34_Таблица_Сноска_Линия"/>
    <w:basedOn w:val="34fff7"/>
    <w:next w:val="34fff7"/>
    <w:rsid w:val="00A1003E"/>
    <w:pPr>
      <w:keepNext/>
    </w:pPr>
  </w:style>
  <w:style w:type="paragraph" w:customStyle="1" w:styleId="34fffff">
    <w:name w:val="34_Таблица_Примечание"/>
    <w:basedOn w:val="34fff7"/>
    <w:rsid w:val="00A1003E"/>
  </w:style>
  <w:style w:type="character" w:customStyle="1" w:styleId="34fffff0">
    <w:name w:val="34_Знак_Значение"/>
    <w:qFormat/>
    <w:rsid w:val="00A1003E"/>
    <w:rPr>
      <w:rFonts w:ascii="Calibri" w:hAnsi="Calibri"/>
    </w:rPr>
  </w:style>
  <w:style w:type="character" w:styleId="af8">
    <w:name w:val="Hyperlink"/>
    <w:uiPriority w:val="99"/>
    <w:rsid w:val="00A1003E"/>
    <w:rPr>
      <w:color w:val="0000FF"/>
      <w:u w:val="single"/>
    </w:rPr>
  </w:style>
  <w:style w:type="paragraph" w:customStyle="1" w:styleId="34fffff1">
    <w:name w:val="34_Рисунок_Подпись"/>
    <w:basedOn w:val="34b"/>
    <w:rsid w:val="00A1003E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A1003E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A1003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A1003E"/>
    <w:pPr>
      <w:numPr>
        <w:numId w:val="28"/>
      </w:numPr>
    </w:pPr>
  </w:style>
  <w:style w:type="paragraph" w:customStyle="1" w:styleId="34fffff3">
    <w:name w:val="34_Процедура_Заголовок"/>
    <w:basedOn w:val="34b"/>
    <w:next w:val="34ffff1"/>
    <w:rsid w:val="00A1003E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A1003E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A1003E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9158A0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A1003E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A1003E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A1003E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A1003E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A1003E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A1003E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A1003E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A1003E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A1003E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A1003E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A1003E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A1003E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A100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7B48B6"/>
    <w:pPr>
      <w:numPr>
        <w:numId w:val="36"/>
      </w:numPr>
    </w:pPr>
  </w:style>
  <w:style w:type="paragraph" w:customStyle="1" w:styleId="34fffff6">
    <w:name w:val="34_Таблица_Подзаголовок"/>
    <w:basedOn w:val="34ff6"/>
    <w:link w:val="34fffff7"/>
    <w:rsid w:val="00A1003E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A1003E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A1003E"/>
    <w:pPr>
      <w:jc w:val="center"/>
    </w:pPr>
  </w:style>
  <w:style w:type="paragraph" w:customStyle="1" w:styleId="3411">
    <w:name w:val="34_Таблица_Список_Марк_1_без_отступа"/>
    <w:basedOn w:val="34ff6"/>
    <w:rsid w:val="00A1003E"/>
    <w:pPr>
      <w:numPr>
        <w:numId w:val="48"/>
      </w:numPr>
    </w:pPr>
  </w:style>
  <w:style w:type="paragraph" w:customStyle="1" w:styleId="34fffff9">
    <w:name w:val="34_Формула"/>
    <w:basedOn w:val="a0"/>
    <w:rsid w:val="00A1003E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A1003E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A1003E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A1003E"/>
    <w:rPr>
      <w:sz w:val="24"/>
    </w:rPr>
  </w:style>
  <w:style w:type="paragraph" w:styleId="1">
    <w:name w:val="heading 1"/>
    <w:next w:val="34b"/>
    <w:link w:val="10"/>
    <w:qFormat/>
    <w:rsid w:val="00A1003E"/>
    <w:pPr>
      <w:keepNext/>
      <w:keepLines/>
      <w:pageBreakBefore/>
      <w:numPr>
        <w:numId w:val="49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A1003E"/>
    <w:pPr>
      <w:keepNext/>
      <w:keepLines/>
      <w:numPr>
        <w:ilvl w:val="1"/>
        <w:numId w:val="49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A1003E"/>
    <w:pPr>
      <w:keepNext/>
      <w:keepLines/>
      <w:numPr>
        <w:ilvl w:val="2"/>
        <w:numId w:val="49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A1003E"/>
    <w:pPr>
      <w:keepNext/>
      <w:keepLines/>
      <w:numPr>
        <w:ilvl w:val="3"/>
        <w:numId w:val="49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A1003E"/>
    <w:pPr>
      <w:keepNext/>
      <w:numPr>
        <w:ilvl w:val="4"/>
        <w:numId w:val="49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A1003E"/>
    <w:pPr>
      <w:keepNext/>
      <w:numPr>
        <w:ilvl w:val="5"/>
        <w:numId w:val="49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A1003E"/>
    <w:pPr>
      <w:keepNext/>
      <w:numPr>
        <w:ilvl w:val="6"/>
        <w:numId w:val="49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A1003E"/>
    <w:pPr>
      <w:keepNext/>
      <w:numPr>
        <w:ilvl w:val="7"/>
        <w:numId w:val="49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A1003E"/>
    <w:pPr>
      <w:keepNext/>
      <w:numPr>
        <w:ilvl w:val="8"/>
        <w:numId w:val="49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A1003E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A1003E"/>
  </w:style>
  <w:style w:type="character" w:customStyle="1" w:styleId="34c">
    <w:name w:val="34_Знак_Сообщение_системы"/>
    <w:rsid w:val="00A1003E"/>
    <w:rPr>
      <w:rFonts w:ascii="Calibri" w:hAnsi="Calibri"/>
    </w:rPr>
  </w:style>
  <w:style w:type="paragraph" w:customStyle="1" w:styleId="34b">
    <w:name w:val="34_Абзац_Обычный"/>
    <w:link w:val="34d"/>
    <w:qFormat/>
    <w:rsid w:val="00A1003E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A1003E"/>
    <w:rPr>
      <w:sz w:val="24"/>
      <w:lang w:eastAsia="x-none"/>
    </w:rPr>
  </w:style>
  <w:style w:type="character" w:customStyle="1" w:styleId="10">
    <w:name w:val="Заголовок 1 Знак"/>
    <w:link w:val="1"/>
    <w:rsid w:val="00A1003E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A1003E"/>
    <w:rPr>
      <w:b/>
      <w:sz w:val="32"/>
    </w:rPr>
  </w:style>
  <w:style w:type="character" w:customStyle="1" w:styleId="30">
    <w:name w:val="Заголовок 3 Знак"/>
    <w:link w:val="3"/>
    <w:rsid w:val="00A1003E"/>
    <w:rPr>
      <w:b/>
      <w:bCs/>
      <w:sz w:val="28"/>
    </w:rPr>
  </w:style>
  <w:style w:type="character" w:customStyle="1" w:styleId="40">
    <w:name w:val="Заголовок 4 Знак"/>
    <w:link w:val="4"/>
    <w:rsid w:val="00A1003E"/>
    <w:rPr>
      <w:b/>
      <w:sz w:val="24"/>
    </w:rPr>
  </w:style>
  <w:style w:type="character" w:customStyle="1" w:styleId="50">
    <w:name w:val="Заголовок 5 Знак"/>
    <w:link w:val="5"/>
    <w:rsid w:val="00A1003E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A1003E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A1003E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A1003E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A1003E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A1003E"/>
    <w:pPr>
      <w:numPr>
        <w:numId w:val="47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A1003E"/>
    <w:pPr>
      <w:numPr>
        <w:numId w:val="47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A1003E"/>
    <w:pPr>
      <w:numPr>
        <w:numId w:val="47"/>
      </w:numPr>
    </w:pPr>
    <w:rPr>
      <w:szCs w:val="22"/>
    </w:rPr>
  </w:style>
  <w:style w:type="character" w:customStyle="1" w:styleId="34f">
    <w:name w:val="34_Знак_Подчеркнутый"/>
    <w:rsid w:val="00A1003E"/>
    <w:rPr>
      <w:u w:val="single"/>
    </w:rPr>
  </w:style>
  <w:style w:type="paragraph" w:customStyle="1" w:styleId="349">
    <w:name w:val="34_Список_Библиография"/>
    <w:basedOn w:val="34b"/>
    <w:rsid w:val="00A1003E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E20FE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A1003E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A1003E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A1003E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A1003E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A1003E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E20FE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A1003E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E20FE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A1003E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A1003E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A1003E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A1003E"/>
    <w:rPr>
      <w:b w:val="0"/>
      <w:i/>
    </w:rPr>
  </w:style>
  <w:style w:type="character" w:customStyle="1" w:styleId="34fc">
    <w:name w:val="34_Знак_Название_файла"/>
    <w:qFormat/>
    <w:rsid w:val="00A1003E"/>
    <w:rPr>
      <w:rFonts w:ascii="Calibri" w:hAnsi="Calibri"/>
    </w:rPr>
  </w:style>
  <w:style w:type="character" w:customStyle="1" w:styleId="34fd">
    <w:name w:val="34_Знак_Термин"/>
    <w:rsid w:val="00A1003E"/>
    <w:rPr>
      <w:i/>
    </w:rPr>
  </w:style>
  <w:style w:type="character" w:customStyle="1" w:styleId="34fe">
    <w:name w:val="34_Знак_Полужирный"/>
    <w:rsid w:val="00A1003E"/>
    <w:rPr>
      <w:b/>
    </w:rPr>
  </w:style>
  <w:style w:type="character" w:customStyle="1" w:styleId="34ff">
    <w:name w:val="34_Знак_Верхний_индекс"/>
    <w:rsid w:val="00A1003E"/>
    <w:rPr>
      <w:vertAlign w:val="superscript"/>
    </w:rPr>
  </w:style>
  <w:style w:type="character" w:customStyle="1" w:styleId="3424">
    <w:name w:val="34_Список_Марк_2 Знак"/>
    <w:link w:val="3423"/>
    <w:rsid w:val="00476ABF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A1003E"/>
    <w:pPr>
      <w:numPr>
        <w:ilvl w:val="1"/>
        <w:numId w:val="38"/>
      </w:numPr>
    </w:pPr>
  </w:style>
  <w:style w:type="paragraph" w:customStyle="1" w:styleId="34ff0">
    <w:name w:val="34_Таблица_Заголовок_Продолжение"/>
    <w:basedOn w:val="34ff1"/>
    <w:next w:val="a0"/>
    <w:rsid w:val="00A1003E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A1003E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A1003E"/>
    <w:pPr>
      <w:numPr>
        <w:numId w:val="38"/>
      </w:numPr>
    </w:pPr>
  </w:style>
  <w:style w:type="character" w:customStyle="1" w:styleId="3419">
    <w:name w:val="34_Список_Марк_1 Знак"/>
    <w:link w:val="3413"/>
    <w:rsid w:val="00BE20FE"/>
    <w:rPr>
      <w:sz w:val="24"/>
      <w:lang w:eastAsia="x-none"/>
    </w:rPr>
  </w:style>
  <w:style w:type="paragraph" w:styleId="a4">
    <w:name w:val="footnote text"/>
    <w:basedOn w:val="34b"/>
    <w:link w:val="a5"/>
    <w:rsid w:val="00A1003E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A1003E"/>
    <w:pPr>
      <w:numPr>
        <w:numId w:val="37"/>
      </w:numPr>
    </w:pPr>
  </w:style>
  <w:style w:type="character" w:customStyle="1" w:styleId="341a">
    <w:name w:val="34_Список_Нум_1 Знак"/>
    <w:link w:val="341"/>
    <w:rsid w:val="00BE20FE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A1003E"/>
    <w:pPr>
      <w:numPr>
        <w:ilvl w:val="1"/>
        <w:numId w:val="37"/>
      </w:numPr>
    </w:pPr>
  </w:style>
  <w:style w:type="character" w:customStyle="1" w:styleId="3425">
    <w:name w:val="34_Список_Нум_2 Знак"/>
    <w:basedOn w:val="a1"/>
    <w:link w:val="342"/>
    <w:rsid w:val="00BE20FE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A1003E"/>
    <w:pPr>
      <w:keepNext/>
    </w:pPr>
  </w:style>
  <w:style w:type="paragraph" w:customStyle="1" w:styleId="34f1">
    <w:name w:val="34_Рамка_Основной"/>
    <w:basedOn w:val="34b"/>
    <w:link w:val="34f0"/>
    <w:rsid w:val="00A1003E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A1003E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A1003E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A1003E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A1003E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A1003E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A1003E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A1003E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A1003E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A1003E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A1003E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A1003E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A1003E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A1003E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A1003E"/>
    <w:pPr>
      <w:keepLines/>
      <w:numPr>
        <w:numId w:val="47"/>
      </w:numPr>
    </w:pPr>
  </w:style>
  <w:style w:type="character" w:customStyle="1" w:styleId="3433">
    <w:name w:val="34_Список_Нум_3 Знак"/>
    <w:basedOn w:val="a1"/>
    <w:link w:val="343"/>
    <w:rsid w:val="00BE20FE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A1003E"/>
    <w:pPr>
      <w:numPr>
        <w:ilvl w:val="2"/>
        <w:numId w:val="37"/>
      </w:numPr>
    </w:pPr>
  </w:style>
  <w:style w:type="paragraph" w:customStyle="1" w:styleId="34fff">
    <w:name w:val="34_Определения"/>
    <w:basedOn w:val="34b"/>
    <w:rsid w:val="00A1003E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A1003E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A1003E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A1003E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A1003E"/>
    <w:rPr>
      <w:sz w:val="18"/>
      <w:lang w:eastAsia="x-none"/>
    </w:rPr>
  </w:style>
  <w:style w:type="paragraph" w:customStyle="1" w:styleId="34fff1">
    <w:name w:val="34_Листинг"/>
    <w:basedOn w:val="34b"/>
    <w:rsid w:val="00A1003E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A1003E"/>
    <w:rPr>
      <w:b/>
    </w:rPr>
  </w:style>
  <w:style w:type="paragraph" w:customStyle="1" w:styleId="3440">
    <w:name w:val="34_Заголовок_4_Приложение"/>
    <w:basedOn w:val="4"/>
    <w:next w:val="34b"/>
    <w:rsid w:val="00A1003E"/>
    <w:pPr>
      <w:numPr>
        <w:numId w:val="47"/>
      </w:numPr>
    </w:pPr>
  </w:style>
  <w:style w:type="paragraph" w:customStyle="1" w:styleId="3410">
    <w:name w:val="34_Таблица_Список_Марк_1"/>
    <w:basedOn w:val="34ff6"/>
    <w:link w:val="341c"/>
    <w:rsid w:val="00A1003E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A1003E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A1003E"/>
    <w:pPr>
      <w:numPr>
        <w:ilvl w:val="2"/>
        <w:numId w:val="38"/>
      </w:numPr>
    </w:pPr>
  </w:style>
  <w:style w:type="paragraph" w:customStyle="1" w:styleId="3422">
    <w:name w:val="34_Таблица_Список_Нум_2"/>
    <w:basedOn w:val="34ff6"/>
    <w:rsid w:val="00A1003E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A1003E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A1003E"/>
    <w:pPr>
      <w:numPr>
        <w:numId w:val="4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A1003E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A1003E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A1003E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A1003E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A1003E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A1003E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A1003E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A1003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A1003E"/>
    <w:pPr>
      <w:numPr>
        <w:numId w:val="44"/>
      </w:numPr>
    </w:pPr>
    <w:rPr>
      <w:lang w:val="x-none"/>
    </w:rPr>
  </w:style>
  <w:style w:type="paragraph" w:styleId="a6">
    <w:name w:val="Revision"/>
    <w:hidden/>
    <w:uiPriority w:val="99"/>
    <w:semiHidden/>
    <w:rsid w:val="00A1003E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A1003E"/>
  </w:style>
  <w:style w:type="paragraph" w:customStyle="1" w:styleId="34fffb">
    <w:name w:val="34_Пример_Заголовок"/>
    <w:basedOn w:val="34f8"/>
    <w:next w:val="34f8"/>
    <w:rsid w:val="00A1003E"/>
    <w:pPr>
      <w:keepNext/>
      <w:spacing w:after="120"/>
    </w:pPr>
    <w:rPr>
      <w:b/>
      <w:lang w:eastAsia="ru-RU"/>
    </w:rPr>
  </w:style>
  <w:style w:type="character" w:styleId="a7">
    <w:name w:val="FollowedHyperlink"/>
    <w:rsid w:val="00A1003E"/>
    <w:rPr>
      <w:color w:val="auto"/>
    </w:rPr>
  </w:style>
  <w:style w:type="character" w:customStyle="1" w:styleId="34fffc">
    <w:name w:val="34_Знак_Нижний_индекс"/>
    <w:rsid w:val="00A1003E"/>
    <w:rPr>
      <w:vertAlign w:val="subscript"/>
    </w:rPr>
  </w:style>
  <w:style w:type="character" w:styleId="a8">
    <w:name w:val="footnote reference"/>
    <w:basedOn w:val="a1"/>
    <w:semiHidden/>
    <w:rsid w:val="00A1003E"/>
    <w:rPr>
      <w:vertAlign w:val="superscript"/>
    </w:rPr>
  </w:style>
  <w:style w:type="paragraph" w:styleId="a9">
    <w:name w:val="header"/>
    <w:basedOn w:val="34b"/>
    <w:link w:val="aa"/>
    <w:rsid w:val="00A1003E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A1003E"/>
    <w:rPr>
      <w:lang w:eastAsia="x-none"/>
    </w:rPr>
  </w:style>
  <w:style w:type="paragraph" w:styleId="ab">
    <w:name w:val="footer"/>
    <w:basedOn w:val="34b"/>
    <w:link w:val="ac"/>
    <w:rsid w:val="00A1003E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A1003E"/>
    <w:rPr>
      <w:lang w:eastAsia="x-none"/>
    </w:rPr>
  </w:style>
  <w:style w:type="numbering" w:customStyle="1" w:styleId="a">
    <w:name w:val="Приложение"/>
    <w:uiPriority w:val="99"/>
    <w:rsid w:val="00A1003E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A1003E"/>
    <w:pPr>
      <w:keepNext/>
    </w:pPr>
  </w:style>
  <w:style w:type="character" w:customStyle="1" w:styleId="3434">
    <w:name w:val="34_Список_Марк_3 Знак"/>
    <w:basedOn w:val="34d"/>
    <w:link w:val="3432"/>
    <w:rsid w:val="00476ABF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A1003E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A1003E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E20FE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E20FE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E20FE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A1003E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A1003E"/>
    <w:pPr>
      <w:numPr>
        <w:numId w:val="43"/>
      </w:numPr>
    </w:pPr>
  </w:style>
  <w:style w:type="paragraph" w:customStyle="1" w:styleId="344">
    <w:name w:val="34_Процедура_Подшаг"/>
    <w:basedOn w:val="34b"/>
    <w:link w:val="34ffff0"/>
    <w:qFormat/>
    <w:rsid w:val="00A1003E"/>
    <w:pPr>
      <w:numPr>
        <w:ilvl w:val="1"/>
        <w:numId w:val="43"/>
      </w:numPr>
    </w:pPr>
  </w:style>
  <w:style w:type="character" w:customStyle="1" w:styleId="34ffff">
    <w:name w:val="34_Процедура_Шаг Знак"/>
    <w:basedOn w:val="34d"/>
    <w:link w:val="340"/>
    <w:rsid w:val="00BE20FE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A1003E"/>
    <w:pPr>
      <w:keepNext/>
    </w:pPr>
  </w:style>
  <w:style w:type="character" w:customStyle="1" w:styleId="34ffff0">
    <w:name w:val="34_Процедура_Подшаг Знак"/>
    <w:basedOn w:val="34d"/>
    <w:link w:val="344"/>
    <w:rsid w:val="00BE20FE"/>
    <w:rPr>
      <w:sz w:val="24"/>
      <w:lang w:eastAsia="x-none"/>
    </w:rPr>
  </w:style>
  <w:style w:type="character" w:customStyle="1" w:styleId="34ffff2">
    <w:name w:val="34_Знак_Клавиши"/>
    <w:rsid w:val="00A1003E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A1003E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A1003E"/>
  </w:style>
  <w:style w:type="paragraph" w:styleId="ad">
    <w:name w:val="caption"/>
    <w:basedOn w:val="34b"/>
    <w:next w:val="34b"/>
    <w:rsid w:val="007B48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A1003E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A1003E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A1003E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E20FE"/>
    <w:rPr>
      <w:sz w:val="24"/>
      <w:lang w:eastAsia="x-none"/>
    </w:rPr>
  </w:style>
  <w:style w:type="character" w:customStyle="1" w:styleId="ae">
    <w:name w:val="Основной текст Знак"/>
    <w:semiHidden/>
    <w:rsid w:val="00A1003E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A1003E"/>
    <w:rPr>
      <w:rFonts w:ascii="Arial" w:hAnsi="Arial"/>
    </w:rPr>
  </w:style>
  <w:style w:type="character" w:customStyle="1" w:styleId="af0">
    <w:name w:val="Тема примечания Знак"/>
    <w:semiHidden/>
    <w:rsid w:val="00A1003E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A1003E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A1003E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A1003E"/>
  </w:style>
  <w:style w:type="character" w:styleId="af3">
    <w:name w:val="annotation reference"/>
    <w:semiHidden/>
    <w:rsid w:val="00A1003E"/>
    <w:rPr>
      <w:sz w:val="16"/>
      <w:szCs w:val="16"/>
    </w:rPr>
  </w:style>
  <w:style w:type="character" w:styleId="af4">
    <w:name w:val="page number"/>
    <w:rsid w:val="00A1003E"/>
  </w:style>
  <w:style w:type="paragraph" w:styleId="af5">
    <w:name w:val="Body Text"/>
    <w:basedOn w:val="a0"/>
    <w:link w:val="13"/>
    <w:semiHidden/>
    <w:unhideWhenUsed/>
    <w:rsid w:val="00A1003E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A1003E"/>
    <w:rPr>
      <w:sz w:val="24"/>
    </w:rPr>
  </w:style>
  <w:style w:type="paragraph" w:styleId="af6">
    <w:name w:val="annotation subject"/>
    <w:basedOn w:val="af2"/>
    <w:next w:val="af2"/>
    <w:link w:val="14"/>
    <w:semiHidden/>
    <w:rsid w:val="00A1003E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A1003E"/>
    <w:rPr>
      <w:b/>
      <w:bCs/>
    </w:rPr>
  </w:style>
  <w:style w:type="paragraph" w:styleId="af7">
    <w:name w:val="Balloon Text"/>
    <w:basedOn w:val="a0"/>
    <w:link w:val="15"/>
    <w:semiHidden/>
    <w:rsid w:val="00A1003E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A1003E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A1003E"/>
  </w:style>
  <w:style w:type="paragraph" w:customStyle="1" w:styleId="34ffff9">
    <w:name w:val="34_ТЛ_Подпись"/>
    <w:basedOn w:val="34f6"/>
    <w:rsid w:val="00A1003E"/>
  </w:style>
  <w:style w:type="paragraph" w:customStyle="1" w:styleId="34ffffa">
    <w:name w:val="34_ТЛ_Подпись_скрытый"/>
    <w:basedOn w:val="34ffff9"/>
    <w:rsid w:val="00A1003E"/>
    <w:rPr>
      <w:vanish/>
    </w:rPr>
  </w:style>
  <w:style w:type="paragraph" w:customStyle="1" w:styleId="34ffffb">
    <w:name w:val="34_Комментарий_Философта"/>
    <w:basedOn w:val="34b"/>
    <w:rsid w:val="00A1003E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A1003E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A1003E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A1003E"/>
    <w:rPr>
      <w:b/>
    </w:rPr>
  </w:style>
  <w:style w:type="paragraph" w:customStyle="1" w:styleId="34ffffe">
    <w:name w:val="34_Таблица_Сноска_Линия"/>
    <w:basedOn w:val="34fff7"/>
    <w:next w:val="34fff7"/>
    <w:rsid w:val="00A1003E"/>
    <w:pPr>
      <w:keepNext/>
    </w:pPr>
  </w:style>
  <w:style w:type="paragraph" w:customStyle="1" w:styleId="34fffff">
    <w:name w:val="34_Таблица_Примечание"/>
    <w:basedOn w:val="34fff7"/>
    <w:rsid w:val="00A1003E"/>
  </w:style>
  <w:style w:type="character" w:customStyle="1" w:styleId="34fffff0">
    <w:name w:val="34_Знак_Значение"/>
    <w:qFormat/>
    <w:rsid w:val="00A1003E"/>
    <w:rPr>
      <w:rFonts w:ascii="Calibri" w:hAnsi="Calibri"/>
    </w:rPr>
  </w:style>
  <w:style w:type="character" w:styleId="af8">
    <w:name w:val="Hyperlink"/>
    <w:uiPriority w:val="99"/>
    <w:rsid w:val="00A1003E"/>
    <w:rPr>
      <w:color w:val="0000FF"/>
      <w:u w:val="single"/>
    </w:rPr>
  </w:style>
  <w:style w:type="paragraph" w:customStyle="1" w:styleId="34fffff1">
    <w:name w:val="34_Рисунок_Подпись"/>
    <w:basedOn w:val="34b"/>
    <w:rsid w:val="00A1003E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A1003E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A1003E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A1003E"/>
    <w:pPr>
      <w:numPr>
        <w:numId w:val="28"/>
      </w:numPr>
    </w:pPr>
  </w:style>
  <w:style w:type="paragraph" w:customStyle="1" w:styleId="34fffff3">
    <w:name w:val="34_Процедура_Заголовок"/>
    <w:basedOn w:val="34b"/>
    <w:next w:val="34ffff1"/>
    <w:rsid w:val="00A1003E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A1003E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A1003E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9158A0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A1003E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A1003E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A1003E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A1003E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A1003E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A1003E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A1003E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A1003E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A1003E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A1003E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A1003E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A1003E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A100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7B48B6"/>
    <w:pPr>
      <w:numPr>
        <w:numId w:val="36"/>
      </w:numPr>
    </w:pPr>
  </w:style>
  <w:style w:type="paragraph" w:customStyle="1" w:styleId="34fffff6">
    <w:name w:val="34_Таблица_Подзаголовок"/>
    <w:basedOn w:val="34ff6"/>
    <w:link w:val="34fffff7"/>
    <w:rsid w:val="00A1003E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A1003E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A1003E"/>
    <w:pPr>
      <w:jc w:val="center"/>
    </w:pPr>
  </w:style>
  <w:style w:type="paragraph" w:customStyle="1" w:styleId="3411">
    <w:name w:val="34_Таблица_Список_Марк_1_без_отступа"/>
    <w:basedOn w:val="34ff6"/>
    <w:rsid w:val="00A1003E"/>
    <w:pPr>
      <w:numPr>
        <w:numId w:val="48"/>
      </w:numPr>
    </w:pPr>
  </w:style>
  <w:style w:type="paragraph" w:customStyle="1" w:styleId="34fffff9">
    <w:name w:val="34_Формула"/>
    <w:basedOn w:val="a0"/>
    <w:rsid w:val="00A1003E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A1003E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A1003E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4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1F6C0-6F87-42EA-BF4C-ACE2D4F50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55</TotalTime>
  <Pages>8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Перечень входных данных</vt:lpstr>
    </vt:vector>
  </TitlesOfParts>
  <Company>Название организации</Company>
  <LinksUpToDate>false</LinksUpToDate>
  <CharactersWithSpaces>4110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входных данных</dc:title>
  <dc:creator>Oksana</dc:creator>
  <cp:lastModifiedBy>Oksana</cp:lastModifiedBy>
  <cp:revision>52</cp:revision>
  <cp:lastPrinted>2014-09-08T01:50:00Z</cp:lastPrinted>
  <dcterms:created xsi:type="dcterms:W3CDTF">2014-09-26T18:04:00Z</dcterms:created>
  <dcterms:modified xsi:type="dcterms:W3CDTF">2023-05-08T09:36:00Z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A.B.XXX.В1.XX.X-X.X</vt:lpwstr>
  </property>
  <property fmtid="{D5CDD505-2E9C-101B-9397-08002B2CF9AE}" pid="8" name="год_издания">
    <vt:lpwstr>2023</vt:lpwstr>
  </property>
</Properties>
</file>