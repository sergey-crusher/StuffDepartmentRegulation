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419" w:rsidRDefault="00984419" w:rsidP="00801734">
      <w:pPr>
        <w:pStyle w:val="34ffffe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B81E72">
        <w:t>Название организации</w:t>
      </w:r>
      <w:r>
        <w:fldChar w:fldCharType="end"/>
      </w:r>
    </w:p>
    <w:p w:rsidR="00984419" w:rsidRPr="00C816E8" w:rsidRDefault="00984419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984419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984419" w:rsidRPr="00C816E8" w:rsidRDefault="00984419" w:rsidP="00345A40">
            <w:pPr>
              <w:pStyle w:val="34ffff8"/>
            </w:pPr>
            <w:r w:rsidRPr="00C816E8">
              <w:t>УТВЕРЖДЕН</w:t>
            </w:r>
          </w:p>
          <w:p w:rsidR="00984419" w:rsidRPr="00C816E8" w:rsidRDefault="006B63BF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B81E72">
              <w:t>A.B.XXX.П</w:t>
            </w:r>
            <w:proofErr w:type="gramStart"/>
            <w:r w:rsidR="00B81E72">
              <w:t>9</w:t>
            </w:r>
            <w:proofErr w:type="gramEnd"/>
            <w:r w:rsidR="00B81E72">
              <w:t>.XX.X-X.X</w:t>
            </w:r>
            <w:r>
              <w:fldChar w:fldCharType="end"/>
            </w:r>
            <w:r w:rsidR="00984419" w:rsidRPr="00C816E8">
              <w:t>-ЛУ</w:t>
            </w:r>
          </w:p>
          <w:p w:rsidR="00984419" w:rsidRPr="00C816E8" w:rsidRDefault="00984419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984419" w:rsidRPr="00C816E8" w:rsidRDefault="00984419" w:rsidP="00345A40">
            <w:pPr>
              <w:pStyle w:val="34ffff8"/>
            </w:pPr>
            <w:r w:rsidRPr="00C816E8">
              <w:t>УТВЕРЖДАЮ</w:t>
            </w:r>
          </w:p>
        </w:tc>
      </w:tr>
      <w:tr w:rsidR="00984419" w:rsidRPr="00C816E8" w:rsidTr="00345A40">
        <w:trPr>
          <w:trHeight w:val="630"/>
        </w:trPr>
        <w:tc>
          <w:tcPr>
            <w:tcW w:w="5554" w:type="dxa"/>
            <w:vMerge/>
          </w:tcPr>
          <w:p w:rsidR="00984419" w:rsidRPr="00C816E8" w:rsidRDefault="00984419" w:rsidP="00345A40"/>
        </w:tc>
        <w:tc>
          <w:tcPr>
            <w:tcW w:w="4563" w:type="dxa"/>
          </w:tcPr>
          <w:p w:rsidR="00984419" w:rsidRPr="00C816E8" w:rsidRDefault="00984419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984419" w:rsidRPr="00C816E8" w:rsidTr="00345A40">
        <w:trPr>
          <w:trHeight w:val="353"/>
        </w:trPr>
        <w:tc>
          <w:tcPr>
            <w:tcW w:w="5554" w:type="dxa"/>
            <w:vMerge/>
          </w:tcPr>
          <w:p w:rsidR="00984419" w:rsidRPr="00C816E8" w:rsidRDefault="00984419" w:rsidP="00345A40"/>
        </w:tc>
        <w:tc>
          <w:tcPr>
            <w:tcW w:w="4563" w:type="dxa"/>
          </w:tcPr>
          <w:p w:rsidR="00984419" w:rsidRPr="00C816E8" w:rsidRDefault="00984419" w:rsidP="00B617AD">
            <w:pPr>
              <w:pStyle w:val="34ffff9"/>
            </w:pPr>
            <w:r w:rsidRPr="00C816E8">
              <w:t>____________________ И. О. Фамилия</w:t>
            </w:r>
          </w:p>
          <w:p w:rsidR="00984419" w:rsidRPr="00C816E8" w:rsidRDefault="00984419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B81E7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984419" w:rsidRPr="00C816E8" w:rsidRDefault="00984419" w:rsidP="00801734">
      <w:pPr>
        <w:pStyle w:val="34f5"/>
      </w:pPr>
    </w:p>
    <w:p w:rsidR="00984419" w:rsidRDefault="00984419" w:rsidP="00801734">
      <w:pPr>
        <w:pStyle w:val="34f5"/>
        <w:rPr>
          <w:lang w:val="en-US"/>
        </w:rPr>
      </w:pPr>
    </w:p>
    <w:p w:rsidR="00EF1473" w:rsidRPr="000A1140" w:rsidRDefault="00EF1473" w:rsidP="00801734">
      <w:pPr>
        <w:pStyle w:val="34f5"/>
      </w:pPr>
    </w:p>
    <w:p w:rsidR="00984419" w:rsidRPr="00C816E8" w:rsidRDefault="00984419" w:rsidP="00801734">
      <w:pPr>
        <w:pStyle w:val="34f5"/>
      </w:pPr>
    </w:p>
    <w:p w:rsidR="00984419" w:rsidRPr="00C816E8" w:rsidRDefault="00984419" w:rsidP="00801734">
      <w:pPr>
        <w:pStyle w:val="34f5"/>
      </w:pPr>
    </w:p>
    <w:p w:rsidR="00984419" w:rsidRPr="00C816E8" w:rsidRDefault="006B63BF" w:rsidP="00801734">
      <w:pPr>
        <w:pStyle w:val="34ffb"/>
      </w:pPr>
      <w:fldSimple w:instr=" DOCPROPERTY  полное_название_системы  \* MERGEFORMAT ">
        <w:r w:rsidR="00B81E72">
          <w:t>Полное название системы</w:t>
        </w:r>
      </w:fldSimple>
    </w:p>
    <w:p w:rsidR="00984419" w:rsidRPr="00C816E8" w:rsidRDefault="00984419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B81E72">
          <w:t>Краткое название системы</w:t>
        </w:r>
      </w:fldSimple>
      <w:r w:rsidRPr="00C816E8">
        <w:t>)</w:t>
      </w:r>
    </w:p>
    <w:p w:rsidR="00984419" w:rsidRPr="00C816E8" w:rsidRDefault="006B63BF" w:rsidP="00801734">
      <w:pPr>
        <w:pStyle w:val="34ffd"/>
      </w:pPr>
      <w:fldSimple w:instr=" DOCPROPERTY  Title  \* MERGEFORMAT ">
        <w:r w:rsidR="00B81E72">
          <w:t>Описание комплекса технических средств</w:t>
        </w:r>
      </w:fldSimple>
    </w:p>
    <w:p w:rsidR="00984419" w:rsidRDefault="00984419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B81E72">
        <w:t>A.B.XXX.П</w:t>
      </w:r>
      <w:proofErr w:type="gramStart"/>
      <w:r w:rsidR="00B81E72">
        <w:t>9</w:t>
      </w:r>
      <w:proofErr w:type="gramEnd"/>
      <w:r w:rsidR="00B81E72">
        <w:t>.XX.X-X.X</w:t>
      </w:r>
      <w:r w:rsidRPr="00C816E8">
        <w:fldChar w:fldCharType="end"/>
      </w:r>
    </w:p>
    <w:p w:rsidR="00984419" w:rsidRDefault="00984419" w:rsidP="00801734">
      <w:pPr>
        <w:pStyle w:val="34f5"/>
      </w:pPr>
    </w:p>
    <w:p w:rsidR="00984419" w:rsidRPr="000A1140" w:rsidRDefault="00984419" w:rsidP="00801734">
      <w:pPr>
        <w:pStyle w:val="34f5"/>
      </w:pPr>
    </w:p>
    <w:p w:rsidR="00EF1473" w:rsidRPr="000A1140" w:rsidRDefault="00EF1473" w:rsidP="00801734">
      <w:pPr>
        <w:pStyle w:val="34f5"/>
      </w:pPr>
    </w:p>
    <w:p w:rsidR="00EF1473" w:rsidRPr="000A1140" w:rsidRDefault="00EF1473" w:rsidP="00801734">
      <w:pPr>
        <w:pStyle w:val="34f5"/>
      </w:pPr>
    </w:p>
    <w:p w:rsidR="00984419" w:rsidRDefault="00984419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984419" w:rsidRPr="00C816E8" w:rsidTr="00345A40">
        <w:trPr>
          <w:trHeight w:val="404"/>
        </w:trPr>
        <w:tc>
          <w:tcPr>
            <w:tcW w:w="4564" w:type="dxa"/>
            <w:vAlign w:val="center"/>
          </w:tcPr>
          <w:p w:rsidR="00984419" w:rsidRPr="00C816E8" w:rsidRDefault="00984419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984419" w:rsidRPr="00C816E8" w:rsidRDefault="00984419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984419" w:rsidRPr="00C816E8" w:rsidRDefault="00984419" w:rsidP="00345A40">
            <w:pPr>
              <w:pStyle w:val="34ffff9"/>
            </w:pPr>
          </w:p>
        </w:tc>
      </w:tr>
      <w:tr w:rsidR="00984419" w:rsidRPr="00C816E8" w:rsidTr="00345A40">
        <w:trPr>
          <w:trHeight w:val="868"/>
        </w:trPr>
        <w:tc>
          <w:tcPr>
            <w:tcW w:w="4564" w:type="dxa"/>
          </w:tcPr>
          <w:p w:rsidR="00984419" w:rsidRPr="00C816E8" w:rsidRDefault="00984419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984419" w:rsidRPr="00C816E8" w:rsidRDefault="00984419" w:rsidP="00345A40">
            <w:pPr>
              <w:pStyle w:val="34ffff9"/>
            </w:pPr>
          </w:p>
        </w:tc>
        <w:tc>
          <w:tcPr>
            <w:tcW w:w="4563" w:type="dxa"/>
          </w:tcPr>
          <w:p w:rsidR="00984419" w:rsidRPr="00C816E8" w:rsidRDefault="00984419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984419" w:rsidRPr="00C816E8" w:rsidTr="00345A40">
        <w:trPr>
          <w:trHeight w:val="404"/>
        </w:trPr>
        <w:tc>
          <w:tcPr>
            <w:tcW w:w="4564" w:type="dxa"/>
          </w:tcPr>
          <w:p w:rsidR="00984419" w:rsidRPr="00C816E8" w:rsidRDefault="00984419" w:rsidP="00345A40">
            <w:pPr>
              <w:pStyle w:val="34ffff9"/>
            </w:pPr>
            <w:r w:rsidRPr="00C816E8">
              <w:t>____________________ И. О. Фамилия</w:t>
            </w:r>
          </w:p>
          <w:p w:rsidR="00984419" w:rsidRPr="00C816E8" w:rsidRDefault="00984419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B81E7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984419" w:rsidRPr="00C816E8" w:rsidRDefault="00984419" w:rsidP="00345A40">
            <w:pPr>
              <w:pStyle w:val="34ffff9"/>
            </w:pPr>
          </w:p>
        </w:tc>
        <w:tc>
          <w:tcPr>
            <w:tcW w:w="4563" w:type="dxa"/>
          </w:tcPr>
          <w:p w:rsidR="00984419" w:rsidRPr="00C816E8" w:rsidRDefault="00984419" w:rsidP="00B617AD">
            <w:pPr>
              <w:pStyle w:val="34ffff9"/>
            </w:pPr>
            <w:r w:rsidRPr="00C816E8">
              <w:t>____________________ И. О. Фамилия</w:t>
            </w:r>
          </w:p>
          <w:p w:rsidR="00984419" w:rsidRPr="00C816E8" w:rsidRDefault="00984419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B81E7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984419" w:rsidRPr="00C816E8" w:rsidTr="00345A40">
        <w:trPr>
          <w:trHeight w:val="404"/>
        </w:trPr>
        <w:tc>
          <w:tcPr>
            <w:tcW w:w="4564" w:type="dxa"/>
            <w:vAlign w:val="center"/>
          </w:tcPr>
          <w:p w:rsidR="00984419" w:rsidRPr="00C816E8" w:rsidRDefault="00984419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984419" w:rsidRPr="00C816E8" w:rsidRDefault="00984419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984419" w:rsidRPr="00C816E8" w:rsidRDefault="00984419" w:rsidP="00345A40">
            <w:pPr>
              <w:pStyle w:val="34ffff8"/>
            </w:pPr>
          </w:p>
        </w:tc>
      </w:tr>
      <w:tr w:rsidR="00984419" w:rsidRPr="00C816E8" w:rsidTr="00345A40">
        <w:trPr>
          <w:trHeight w:val="864"/>
        </w:trPr>
        <w:tc>
          <w:tcPr>
            <w:tcW w:w="4564" w:type="dxa"/>
          </w:tcPr>
          <w:p w:rsidR="00984419" w:rsidRPr="00C816E8" w:rsidRDefault="00984419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984419" w:rsidRPr="00C816E8" w:rsidRDefault="00984419" w:rsidP="00345A40">
            <w:pPr>
              <w:pStyle w:val="34ffff9"/>
            </w:pPr>
          </w:p>
        </w:tc>
        <w:tc>
          <w:tcPr>
            <w:tcW w:w="4563" w:type="dxa"/>
          </w:tcPr>
          <w:p w:rsidR="00984419" w:rsidRPr="00C816E8" w:rsidRDefault="00984419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984419" w:rsidRPr="00C816E8" w:rsidTr="00345A40">
        <w:trPr>
          <w:trHeight w:val="643"/>
        </w:trPr>
        <w:tc>
          <w:tcPr>
            <w:tcW w:w="4564" w:type="dxa"/>
          </w:tcPr>
          <w:p w:rsidR="00984419" w:rsidRPr="00C816E8" w:rsidRDefault="00984419" w:rsidP="00B617AD">
            <w:pPr>
              <w:pStyle w:val="34ffff9"/>
            </w:pPr>
            <w:r w:rsidRPr="00C816E8">
              <w:t>____________________ И. О. Фамилия</w:t>
            </w:r>
          </w:p>
          <w:p w:rsidR="00984419" w:rsidRPr="00C816E8" w:rsidRDefault="00984419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B81E7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984419" w:rsidRPr="00C816E8" w:rsidRDefault="00984419" w:rsidP="00345A40">
            <w:pPr>
              <w:pStyle w:val="34ffff9"/>
            </w:pPr>
          </w:p>
        </w:tc>
        <w:tc>
          <w:tcPr>
            <w:tcW w:w="4563" w:type="dxa"/>
          </w:tcPr>
          <w:p w:rsidR="00984419" w:rsidRPr="00C816E8" w:rsidRDefault="00984419" w:rsidP="00B617AD">
            <w:pPr>
              <w:pStyle w:val="34ffff9"/>
            </w:pPr>
            <w:r w:rsidRPr="00C816E8">
              <w:t>____________________ И. О. Фамилия</w:t>
            </w:r>
          </w:p>
          <w:p w:rsidR="00984419" w:rsidRPr="00C816E8" w:rsidRDefault="00984419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B81E7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984419" w:rsidRPr="00801734" w:rsidRDefault="00984419" w:rsidP="00801734">
      <w:pPr>
        <w:pStyle w:val="34f5"/>
        <w:rPr>
          <w:lang w:val="en-US"/>
        </w:rPr>
      </w:pPr>
    </w:p>
    <w:p w:rsidR="008E11EB" w:rsidRPr="008E11EB" w:rsidRDefault="008E11EB" w:rsidP="00090A2A">
      <w:pPr>
        <w:pStyle w:val="34f5"/>
      </w:pPr>
    </w:p>
    <w:p w:rsidR="0069117E" w:rsidRDefault="0069117E" w:rsidP="003F38DF">
      <w:pPr>
        <w:pStyle w:val="34b"/>
        <w:sectPr w:rsidR="0069117E" w:rsidSect="008E11EB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bookmarkStart w:id="0" w:name="_GoBack"/>
    <w:bookmarkEnd w:id="0"/>
    <w:p w:rsidR="00252A95" w:rsidRDefault="003E33B3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34205813" w:history="1">
        <w:r w:rsidR="00252A95" w:rsidRPr="006D636D">
          <w:rPr>
            <w:rStyle w:val="af8"/>
          </w:rPr>
          <w:t>1 Общие положения</w:t>
        </w:r>
        <w:r w:rsidR="00252A95">
          <w:rPr>
            <w:webHidden/>
          </w:rPr>
          <w:tab/>
        </w:r>
        <w:r w:rsidR="00252A95">
          <w:rPr>
            <w:webHidden/>
          </w:rPr>
          <w:fldChar w:fldCharType="begin"/>
        </w:r>
        <w:r w:rsidR="00252A95">
          <w:rPr>
            <w:webHidden/>
          </w:rPr>
          <w:instrText xml:space="preserve"> PAGEREF _Toc134205813 \h </w:instrText>
        </w:r>
        <w:r w:rsidR="00252A95">
          <w:rPr>
            <w:webHidden/>
          </w:rPr>
        </w:r>
        <w:r w:rsidR="00252A95">
          <w:rPr>
            <w:webHidden/>
          </w:rPr>
          <w:fldChar w:fldCharType="separate"/>
        </w:r>
        <w:r w:rsidR="00252A95">
          <w:rPr>
            <w:webHidden/>
          </w:rPr>
          <w:t>3</w:t>
        </w:r>
        <w:r w:rsidR="00252A95">
          <w:rPr>
            <w:webHidden/>
          </w:rPr>
          <w:fldChar w:fldCharType="end"/>
        </w:r>
      </w:hyperlink>
    </w:p>
    <w:p w:rsidR="00252A95" w:rsidRDefault="00252A95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205814" w:history="1">
        <w:r w:rsidRPr="006D636D">
          <w:rPr>
            <w:rStyle w:val="af8"/>
          </w:rPr>
          <w:t>2 Структура комплекса технических средств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_Toc134205814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252A95" w:rsidRDefault="00252A9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5815" w:history="1">
        <w:r w:rsidRPr="006D636D">
          <w:rPr>
            <w:rStyle w:val="af8"/>
            <w:noProof/>
          </w:rPr>
          <w:t>2.1 Обоснование выбора структуры комплекса технических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_Toc134205815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52A95" w:rsidRDefault="00252A9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5816" w:history="1">
        <w:r w:rsidRPr="006D636D">
          <w:rPr>
            <w:rStyle w:val="af8"/>
            <w:noProof/>
          </w:rPr>
          <w:t>2.2 Описание функционирования КТС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_Toc134205816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52A95" w:rsidRDefault="00252A9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5817" w:history="1">
        <w:r w:rsidRPr="006D636D">
          <w:rPr>
            <w:rStyle w:val="af8"/>
            <w:noProof/>
          </w:rPr>
          <w:t>2.3 Описание размещения КТС на объектах и на</w:t>
        </w:r>
        <w:r w:rsidRPr="006D636D">
          <w:rPr>
            <w:rStyle w:val="af8"/>
            <w:noProof/>
            <w:lang w:val="en-US"/>
          </w:rPr>
          <w:t> </w:t>
        </w:r>
        <w:r w:rsidRPr="006D636D">
          <w:rPr>
            <w:rStyle w:val="af8"/>
            <w:noProof/>
          </w:rPr>
          <w:t>производственных площадях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_Toc134205817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52A95" w:rsidRDefault="00252A9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5818" w:history="1">
        <w:r w:rsidRPr="006D636D">
          <w:rPr>
            <w:rStyle w:val="af8"/>
            <w:noProof/>
          </w:rPr>
          <w:t>2.4 Обоснование применения оборудования и технические требования к нему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_Toc134205818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52A95" w:rsidRDefault="00252A9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5819" w:history="1">
        <w:r w:rsidRPr="006D636D">
          <w:rPr>
            <w:rStyle w:val="af8"/>
            <w:noProof/>
          </w:rPr>
          <w:t>2.5 Обоснование методов защиты технических средств и</w:t>
        </w:r>
        <w:r w:rsidRPr="006D636D">
          <w:rPr>
            <w:rStyle w:val="af8"/>
            <w:noProof/>
            <w:lang w:val="en-US"/>
          </w:rPr>
          <w:t> </w:t>
        </w:r>
        <w:r w:rsidRPr="006D636D">
          <w:rPr>
            <w:rStyle w:val="af8"/>
            <w:noProof/>
          </w:rPr>
          <w:t>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_Toc134205819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52A95" w:rsidRDefault="00252A9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5820" w:history="1">
        <w:r w:rsidRPr="006D636D">
          <w:rPr>
            <w:rStyle w:val="af8"/>
            <w:noProof/>
          </w:rPr>
          <w:t>2.6 Результаты проектной оценки надежности КТС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_Toc134205820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52A95" w:rsidRDefault="00252A95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205821" w:history="1">
        <w:r w:rsidRPr="006D636D">
          <w:rPr>
            <w:rStyle w:val="af8"/>
          </w:rPr>
          <w:t>3 Средства вычислительной техники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_Toc134205821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252A95" w:rsidRDefault="00252A9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5822" w:history="1">
        <w:r w:rsidRPr="006D636D">
          <w:rPr>
            <w:rStyle w:val="af8"/>
            <w:noProof/>
          </w:rPr>
          <w:t>3.1 Обоснование и описание основных решений по выбору средств вычислительной техники;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_Toc134205822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52A95" w:rsidRDefault="00252A9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5823" w:history="1">
        <w:r w:rsidRPr="006D636D">
          <w:rPr>
            <w:rStyle w:val="af8"/>
            <w:noProof/>
          </w:rPr>
          <w:t>3.2 Описание структурной схемы размещения средств вычислительной техники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_Toc134205823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52A95" w:rsidRDefault="00252A9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5824" w:history="1">
        <w:r w:rsidRPr="006D636D">
          <w:rPr>
            <w:rStyle w:val="af8"/>
            <w:noProof/>
          </w:rPr>
          <w:t>3.3 Обоснование численности персонала, обеспечивающего функционирование средств вычислительной техники в различных режимах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_Toc134205824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52A95" w:rsidRDefault="00252A9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5825" w:history="1">
        <w:r w:rsidRPr="006D636D">
          <w:rPr>
            <w:rStyle w:val="af8"/>
            <w:noProof/>
          </w:rPr>
          <w:t>3.4 Технические решения по оснащению рабочих мест персонала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_Toc134205825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52A95" w:rsidRDefault="00252A9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5826" w:history="1">
        <w:r w:rsidRPr="006D636D">
          <w:rPr>
            <w:rStyle w:val="af8"/>
            <w:noProof/>
          </w:rPr>
          <w:t>3.5 Описание особенностей функционирования средств вычислительной техники в различных режимах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_Toc134205826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52A95" w:rsidRDefault="00252A95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205827" w:history="1">
        <w:r w:rsidRPr="006D636D">
          <w:rPr>
            <w:rStyle w:val="af8"/>
          </w:rPr>
          <w:t>4 Аппаратура передачи данных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_Toc134205827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252A95" w:rsidRDefault="00252A9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5828" w:history="1">
        <w:r w:rsidRPr="006D636D">
          <w:rPr>
            <w:rStyle w:val="af8"/>
            <w:noProof/>
          </w:rPr>
          <w:t>4.1 Обоснование и описание решений по выбору средств передачи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_Toc134205828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52A95" w:rsidRDefault="00252A9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5829" w:history="1">
        <w:r w:rsidRPr="006D636D">
          <w:rPr>
            <w:rStyle w:val="af8"/>
            <w:noProof/>
          </w:rPr>
          <w:t>4.2 Решения по выбору технических средств, обеспечивающих сопряжения с каналами связи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_Toc134205829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52A95" w:rsidRDefault="00252A9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5830" w:history="1">
        <w:r w:rsidRPr="006D636D">
          <w:rPr>
            <w:rStyle w:val="af8"/>
            <w:noProof/>
          </w:rPr>
          <w:t>4.3 Требования к арендуемым каналам связи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_Toc134205830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52A95" w:rsidRDefault="00252A9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5831" w:history="1">
        <w:r w:rsidRPr="006D636D">
          <w:rPr>
            <w:rStyle w:val="af8"/>
            <w:noProof/>
          </w:rPr>
          <w:t>4.4 Сведения о размещении абонентов и объемно-временных характеристиках передаваемых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_Toc134205831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52A95" w:rsidRDefault="00252A9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5832" w:history="1">
        <w:r w:rsidRPr="006D636D">
          <w:rPr>
            <w:rStyle w:val="af8"/>
            <w:noProof/>
          </w:rPr>
          <w:t>4.5 Основные показатели надежности, достоверности и других технических характеристик средств передачи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_Toc134205832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52A95" w:rsidRDefault="00252A95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205833" w:history="1">
        <w:r w:rsidRPr="006D636D">
          <w:rPr>
            <w:rStyle w:val="af8"/>
          </w:rPr>
          <w:t>Приложение А. Название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_Toc134205833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252A95" w:rsidRDefault="00252A9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5834" w:history="1">
        <w:r w:rsidRPr="006D636D">
          <w:rPr>
            <w:rStyle w:val="af8"/>
            <w:noProof/>
          </w:rPr>
          <w:t>А.1 Заголовок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_Toc134205834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52A95" w:rsidRDefault="00252A95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205835" w:history="1">
        <w:r w:rsidRPr="006D636D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_Toc134205835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252A95" w:rsidRDefault="00252A95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205836" w:history="1">
        <w:r w:rsidRPr="006D636D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_Toc134205836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5C3089" w:rsidRDefault="003E33B3" w:rsidP="00E51A3B">
      <w:pPr>
        <w:pStyle w:val="11"/>
      </w:pPr>
      <w:r>
        <w:fldChar w:fldCharType="end"/>
      </w:r>
    </w:p>
    <w:p w:rsidR="005C3089" w:rsidRDefault="005C3089" w:rsidP="000C5618">
      <w:pPr>
        <w:pStyle w:val="34b"/>
        <w:sectPr w:rsidR="005C3089" w:rsidSect="00577A51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F72014" w:rsidRDefault="00F72014" w:rsidP="00F72014">
      <w:pPr>
        <w:pStyle w:val="1"/>
        <w:rPr>
          <w:lang w:val="ru-RU"/>
        </w:rPr>
      </w:pPr>
      <w:bookmarkStart w:id="1" w:name="_Toc398604379"/>
      <w:bookmarkStart w:id="2" w:name="_Toc403478954"/>
      <w:bookmarkStart w:id="3" w:name="_Toc403479006"/>
      <w:bookmarkStart w:id="4" w:name="_Toc134205813"/>
      <w:r>
        <w:rPr>
          <w:lang w:val="ru-RU"/>
        </w:rPr>
        <w:lastRenderedPageBreak/>
        <w:t>Общие</w:t>
      </w:r>
      <w:r>
        <w:t xml:space="preserve"> положения</w:t>
      </w:r>
      <w:bookmarkEnd w:id="1"/>
      <w:bookmarkEnd w:id="2"/>
      <w:bookmarkEnd w:id="3"/>
      <w:bookmarkEnd w:id="4"/>
    </w:p>
    <w:p w:rsidR="00F72014" w:rsidRDefault="0086769D" w:rsidP="0086769D">
      <w:pPr>
        <w:pStyle w:val="34a0"/>
      </w:pPr>
      <w:r w:rsidRPr="0086769D">
        <w:t xml:space="preserve">В разделе </w:t>
      </w:r>
      <w:r w:rsidR="006B5B04">
        <w:t>«</w:t>
      </w:r>
      <w:r w:rsidRPr="0086769D">
        <w:t>Общие положения</w:t>
      </w:r>
      <w:r w:rsidR="006B5B04">
        <w:t>»</w:t>
      </w:r>
      <w:r w:rsidRPr="0086769D">
        <w:t xml:space="preserve"> приводят исходные данные, использованные при проектировании технического обеспечения АС</w:t>
      </w:r>
      <w:r>
        <w:t>.</w:t>
      </w:r>
    </w:p>
    <w:p w:rsidR="006B5B04" w:rsidRDefault="006B5B04" w:rsidP="006B5B04">
      <w:pPr>
        <w:pStyle w:val="34b"/>
      </w:pPr>
    </w:p>
    <w:p w:rsidR="006B5B04" w:rsidRPr="0086769D" w:rsidRDefault="006B5B04" w:rsidP="006B5B04">
      <w:pPr>
        <w:pStyle w:val="34fffa"/>
      </w:pPr>
    </w:p>
    <w:p w:rsidR="00F72014" w:rsidRDefault="0086769D" w:rsidP="00F72014">
      <w:pPr>
        <w:pStyle w:val="1"/>
        <w:rPr>
          <w:lang w:val="ru-RU"/>
        </w:rPr>
      </w:pPr>
      <w:bookmarkStart w:id="5" w:name="_Toc398604380"/>
      <w:bookmarkStart w:id="6" w:name="_Toc403478955"/>
      <w:bookmarkStart w:id="7" w:name="_Toc403479007"/>
      <w:bookmarkStart w:id="8" w:name="_Toc134205814"/>
      <w:r>
        <w:rPr>
          <w:lang w:val="ru-RU"/>
        </w:rPr>
        <w:lastRenderedPageBreak/>
        <w:t>С</w:t>
      </w:r>
      <w:r w:rsidR="00B9150B">
        <w:rPr>
          <w:lang w:val="ru-RU"/>
        </w:rPr>
        <w:t>труктура</w:t>
      </w:r>
      <w:r>
        <w:t xml:space="preserve"> комплекса технических средств</w:t>
      </w:r>
      <w:bookmarkEnd w:id="5"/>
      <w:bookmarkEnd w:id="6"/>
      <w:bookmarkEnd w:id="7"/>
      <w:bookmarkEnd w:id="8"/>
    </w:p>
    <w:p w:rsidR="002D2D7A" w:rsidRDefault="002D2D7A" w:rsidP="002D2D7A">
      <w:pPr>
        <w:pStyle w:val="34a0"/>
      </w:pPr>
      <w:r w:rsidRPr="002D2D7A">
        <w:t>В разделе приводят в виде иллюстраций другие документы, которые допускается включать по ГОСТ 34.201.</w:t>
      </w:r>
    </w:p>
    <w:p w:rsidR="0086769D" w:rsidRDefault="0086769D" w:rsidP="0086769D">
      <w:pPr>
        <w:pStyle w:val="2"/>
      </w:pPr>
      <w:bookmarkStart w:id="9" w:name="_Toc398604381"/>
      <w:bookmarkStart w:id="10" w:name="_Toc403478956"/>
      <w:bookmarkStart w:id="11" w:name="_Toc403479008"/>
      <w:bookmarkStart w:id="12" w:name="_Toc134205815"/>
      <w:r>
        <w:t>О</w:t>
      </w:r>
      <w:r w:rsidRPr="0086769D">
        <w:t>боснование выбора структуры комплекса технических средств</w:t>
      </w:r>
      <w:bookmarkEnd w:id="9"/>
      <w:bookmarkEnd w:id="10"/>
      <w:bookmarkEnd w:id="11"/>
      <w:bookmarkEnd w:id="12"/>
    </w:p>
    <w:p w:rsidR="00B81E72" w:rsidRDefault="005D54AA" w:rsidP="00B81E72">
      <w:pPr>
        <w:pStyle w:val="34a0"/>
      </w:pPr>
      <w:proofErr w:type="gramStart"/>
      <w:r w:rsidRPr="0086769D">
        <w:t xml:space="preserve">В </w:t>
      </w:r>
      <w:r>
        <w:t xml:space="preserve">данном </w:t>
      </w:r>
      <w:r w:rsidRPr="0086769D">
        <w:t xml:space="preserve">разделе приводят </w:t>
      </w:r>
      <w:r w:rsidR="00B81E72">
        <w:t>обоснование выбора структуры комплекса технических средств (КТС), в том числе технические решения по обмену данными с техническими средствами других АС (в случае наличия указанных связей), по использованию технических средств ограниченного применения (в соответствии с перечнями, утвержденными в установленном порядке) и ссылки на документы, подтверждающие согласование их поставки</w:t>
      </w:r>
      <w:r w:rsidR="00B81E72">
        <w:t>.</w:t>
      </w:r>
      <w:proofErr w:type="gramEnd"/>
    </w:p>
    <w:p w:rsidR="00B81E72" w:rsidRDefault="00B81E72" w:rsidP="006B5B04">
      <w:pPr>
        <w:pStyle w:val="34b"/>
      </w:pPr>
    </w:p>
    <w:p w:rsidR="00B81E72" w:rsidRDefault="00B81E72" w:rsidP="006B5B04">
      <w:pPr>
        <w:pStyle w:val="34b"/>
      </w:pPr>
    </w:p>
    <w:p w:rsidR="0086769D" w:rsidRDefault="0086769D" w:rsidP="0086769D">
      <w:pPr>
        <w:pStyle w:val="2"/>
      </w:pPr>
      <w:bookmarkStart w:id="13" w:name="_Toc398604382"/>
      <w:bookmarkStart w:id="14" w:name="_Toc403478957"/>
      <w:bookmarkStart w:id="15" w:name="_Toc403479009"/>
      <w:bookmarkStart w:id="16" w:name="_Toc134205816"/>
      <w:r>
        <w:t>О</w:t>
      </w:r>
      <w:r w:rsidRPr="0086769D">
        <w:t>писание функционирования КТС</w:t>
      </w:r>
      <w:bookmarkEnd w:id="13"/>
      <w:bookmarkEnd w:id="14"/>
      <w:bookmarkEnd w:id="15"/>
      <w:bookmarkEnd w:id="16"/>
    </w:p>
    <w:p w:rsidR="002918CD" w:rsidRPr="002918CD" w:rsidRDefault="002918CD" w:rsidP="002918CD">
      <w:pPr>
        <w:pStyle w:val="34a0"/>
        <w:rPr>
          <w:lang w:eastAsia="ru-RU"/>
        </w:rPr>
      </w:pPr>
      <w:r w:rsidRPr="0086769D">
        <w:t xml:space="preserve">В </w:t>
      </w:r>
      <w:r>
        <w:t xml:space="preserve">данном </w:t>
      </w:r>
      <w:r w:rsidRPr="0086769D">
        <w:t>разделе приводят</w:t>
      </w:r>
      <w:r>
        <w:t xml:space="preserve"> о</w:t>
      </w:r>
      <w:r w:rsidRPr="0086769D">
        <w:t>писание функционирования КТС, в том числе</w:t>
      </w:r>
      <w:r>
        <w:t xml:space="preserve"> в пусковых и аварийных режимах.</w:t>
      </w:r>
    </w:p>
    <w:p w:rsidR="0086769D" w:rsidRDefault="0086769D" w:rsidP="0086769D">
      <w:pPr>
        <w:pStyle w:val="34b"/>
        <w:rPr>
          <w:lang w:eastAsia="ru-RU"/>
        </w:rPr>
      </w:pPr>
    </w:p>
    <w:p w:rsidR="00B81E72" w:rsidRDefault="00B81E72" w:rsidP="0086769D">
      <w:pPr>
        <w:pStyle w:val="34b"/>
        <w:rPr>
          <w:lang w:eastAsia="ru-RU"/>
        </w:rPr>
      </w:pPr>
    </w:p>
    <w:p w:rsidR="0086769D" w:rsidRDefault="0086769D" w:rsidP="0086769D">
      <w:pPr>
        <w:pStyle w:val="2"/>
      </w:pPr>
      <w:bookmarkStart w:id="17" w:name="_Toc398604383"/>
      <w:bookmarkStart w:id="18" w:name="_Toc403478958"/>
      <w:bookmarkStart w:id="19" w:name="_Toc403479010"/>
      <w:bookmarkStart w:id="20" w:name="_Toc134205817"/>
      <w:r>
        <w:t>О</w:t>
      </w:r>
      <w:r w:rsidRPr="0086769D">
        <w:t>писание размещения КТС на объектах и на</w:t>
      </w:r>
      <w:r w:rsidR="00E51A3B">
        <w:rPr>
          <w:lang w:val="en-US"/>
        </w:rPr>
        <w:t> </w:t>
      </w:r>
      <w:r w:rsidRPr="0086769D">
        <w:t>производственных площадях</w:t>
      </w:r>
      <w:bookmarkEnd w:id="17"/>
      <w:bookmarkEnd w:id="18"/>
      <w:bookmarkEnd w:id="19"/>
      <w:bookmarkEnd w:id="20"/>
    </w:p>
    <w:p w:rsidR="002918CD" w:rsidRPr="00241468" w:rsidRDefault="002918CD" w:rsidP="002918CD">
      <w:pPr>
        <w:pStyle w:val="34a0"/>
        <w:rPr>
          <w:lang w:eastAsia="ru-RU"/>
        </w:rPr>
      </w:pPr>
      <w:r w:rsidRPr="0086769D">
        <w:t xml:space="preserve">В </w:t>
      </w:r>
      <w:r>
        <w:t xml:space="preserve">данном </w:t>
      </w:r>
      <w:r w:rsidRPr="0086769D">
        <w:t>разделе приводят</w:t>
      </w:r>
      <w:r>
        <w:t xml:space="preserve"> </w:t>
      </w:r>
      <w:r w:rsidR="00B81E72" w:rsidRPr="00B81E72">
        <w:t>описание размещения КТС на объектах и на производственных площадях с учетом выполнения требований техники безопасности и соблюдения технических условий эксплуатации технических средств</w:t>
      </w:r>
      <w:r w:rsidR="00241468">
        <w:t>.</w:t>
      </w:r>
    </w:p>
    <w:p w:rsidR="0086769D" w:rsidRDefault="0086769D" w:rsidP="0086769D">
      <w:pPr>
        <w:pStyle w:val="34b"/>
        <w:rPr>
          <w:lang w:eastAsia="ru-RU"/>
        </w:rPr>
      </w:pPr>
    </w:p>
    <w:p w:rsidR="00B81E72" w:rsidRDefault="00B81E72" w:rsidP="0086769D">
      <w:pPr>
        <w:pStyle w:val="34b"/>
        <w:rPr>
          <w:lang w:eastAsia="ru-RU"/>
        </w:rPr>
      </w:pPr>
    </w:p>
    <w:p w:rsidR="0086769D" w:rsidRDefault="0086769D" w:rsidP="0086769D">
      <w:pPr>
        <w:pStyle w:val="2"/>
      </w:pPr>
      <w:bookmarkStart w:id="21" w:name="_Toc398604384"/>
      <w:bookmarkStart w:id="22" w:name="_Toc403478959"/>
      <w:bookmarkStart w:id="23" w:name="_Toc403479011"/>
      <w:bookmarkStart w:id="24" w:name="_Toc134205818"/>
      <w:r>
        <w:t>О</w:t>
      </w:r>
      <w:r w:rsidRPr="0086769D">
        <w:t xml:space="preserve">боснование применения </w:t>
      </w:r>
      <w:r w:rsidR="00241468" w:rsidRPr="0086769D">
        <w:t>оборудовани</w:t>
      </w:r>
      <w:r w:rsidR="00241468">
        <w:t>я</w:t>
      </w:r>
      <w:r w:rsidR="00241468" w:rsidRPr="0086769D">
        <w:t xml:space="preserve"> </w:t>
      </w:r>
      <w:r w:rsidRPr="0086769D">
        <w:t xml:space="preserve">и технические требования к </w:t>
      </w:r>
      <w:bookmarkEnd w:id="21"/>
      <w:bookmarkEnd w:id="22"/>
      <w:bookmarkEnd w:id="23"/>
      <w:r w:rsidR="00241468">
        <w:t>нему</w:t>
      </w:r>
      <w:bookmarkEnd w:id="24"/>
    </w:p>
    <w:p w:rsidR="00241468" w:rsidRPr="00241468" w:rsidRDefault="00241468" w:rsidP="00241468">
      <w:pPr>
        <w:pStyle w:val="34a0"/>
        <w:rPr>
          <w:lang w:eastAsia="ru-RU"/>
        </w:rPr>
      </w:pPr>
      <w:proofErr w:type="gramStart"/>
      <w:r w:rsidRPr="0086769D">
        <w:t xml:space="preserve">В </w:t>
      </w:r>
      <w:r>
        <w:t xml:space="preserve">данном </w:t>
      </w:r>
      <w:r w:rsidRPr="0086769D">
        <w:t>разделе приводят</w:t>
      </w:r>
      <w:r>
        <w:t xml:space="preserve"> </w:t>
      </w:r>
      <w:r w:rsidR="00B81E72">
        <w:t>обоснование применения и технические требования к оборудованию, предусмотренному в утвержденных проектах и сметах на строительство или реконструкцию предприятий и изготовляемому в индивидуальном порядке промышленными предприятиями или строительно-монтажными организациями по заказным спецификациям и чертежам проектных организаций как неповторяющиеся, не имеющие отраслевой принадлежности по изготовлению и применяемые в силу особых технических решений в проекте</w:t>
      </w:r>
      <w:r>
        <w:t>.</w:t>
      </w:r>
      <w:proofErr w:type="gramEnd"/>
    </w:p>
    <w:p w:rsidR="0086769D" w:rsidRDefault="0086769D" w:rsidP="0086769D">
      <w:pPr>
        <w:pStyle w:val="34b"/>
        <w:rPr>
          <w:lang w:eastAsia="ru-RU"/>
        </w:rPr>
      </w:pPr>
    </w:p>
    <w:p w:rsidR="00B81E72" w:rsidRDefault="00B81E72" w:rsidP="0086769D">
      <w:pPr>
        <w:pStyle w:val="34b"/>
        <w:rPr>
          <w:lang w:eastAsia="ru-RU"/>
        </w:rPr>
      </w:pPr>
    </w:p>
    <w:p w:rsidR="0086769D" w:rsidRDefault="0086769D" w:rsidP="0086769D">
      <w:pPr>
        <w:pStyle w:val="2"/>
      </w:pPr>
      <w:bookmarkStart w:id="25" w:name="_Toc398604385"/>
      <w:bookmarkStart w:id="26" w:name="_Toc403478960"/>
      <w:bookmarkStart w:id="27" w:name="_Toc403479012"/>
      <w:bookmarkStart w:id="28" w:name="_Toc134205819"/>
      <w:r>
        <w:t>О</w:t>
      </w:r>
      <w:r w:rsidRPr="0086769D">
        <w:t xml:space="preserve">боснование методов защиты технических средств </w:t>
      </w:r>
      <w:r w:rsidR="00241468">
        <w:t>и</w:t>
      </w:r>
      <w:r w:rsidR="00E51A3B">
        <w:rPr>
          <w:lang w:val="en-US"/>
        </w:rPr>
        <w:t> </w:t>
      </w:r>
      <w:r w:rsidRPr="0086769D">
        <w:t>данных</w:t>
      </w:r>
      <w:bookmarkEnd w:id="25"/>
      <w:bookmarkEnd w:id="26"/>
      <w:bookmarkEnd w:id="27"/>
      <w:bookmarkEnd w:id="28"/>
    </w:p>
    <w:p w:rsidR="00241468" w:rsidRPr="00241468" w:rsidRDefault="00241468" w:rsidP="00241468">
      <w:pPr>
        <w:pStyle w:val="34a0"/>
        <w:rPr>
          <w:lang w:eastAsia="ru-RU"/>
        </w:rPr>
      </w:pPr>
      <w:r w:rsidRPr="0086769D">
        <w:t xml:space="preserve">В </w:t>
      </w:r>
      <w:r>
        <w:t xml:space="preserve">данном </w:t>
      </w:r>
      <w:r w:rsidRPr="0086769D">
        <w:t>разделе приводят</w:t>
      </w:r>
      <w:r>
        <w:t xml:space="preserve"> </w:t>
      </w:r>
      <w:r w:rsidR="00B81E72" w:rsidRPr="00B81E72">
        <w:t>обоснование методов защиты технических средств от механических, тепловых, электромагнитных и других воздействий, защиты данных, в том числе от несанкционированного доступа к ним, и обеспечения заданной достоверности данных в процессе функционирования КТС (при необходимости)</w:t>
      </w:r>
      <w:r>
        <w:t>.</w:t>
      </w:r>
    </w:p>
    <w:p w:rsidR="00241468" w:rsidRDefault="00241468" w:rsidP="00241468">
      <w:pPr>
        <w:pStyle w:val="34b"/>
        <w:rPr>
          <w:lang w:eastAsia="ru-RU"/>
        </w:rPr>
      </w:pPr>
    </w:p>
    <w:p w:rsidR="00B81E72" w:rsidRPr="00241468" w:rsidRDefault="00B81E72" w:rsidP="00241468">
      <w:pPr>
        <w:pStyle w:val="34b"/>
        <w:rPr>
          <w:lang w:eastAsia="ru-RU"/>
        </w:rPr>
      </w:pPr>
    </w:p>
    <w:p w:rsidR="0086769D" w:rsidRDefault="0086769D" w:rsidP="0086769D">
      <w:pPr>
        <w:pStyle w:val="2"/>
      </w:pPr>
      <w:bookmarkStart w:id="29" w:name="_Toc398604386"/>
      <w:bookmarkStart w:id="30" w:name="_Toc403478961"/>
      <w:bookmarkStart w:id="31" w:name="_Toc403479013"/>
      <w:bookmarkStart w:id="32" w:name="_Toc134205820"/>
      <w:r>
        <w:lastRenderedPageBreak/>
        <w:t>Р</w:t>
      </w:r>
      <w:r w:rsidRPr="0086769D">
        <w:t xml:space="preserve">езультаты </w:t>
      </w:r>
      <w:r>
        <w:t>проектной оценки надежности КТС</w:t>
      </w:r>
      <w:bookmarkEnd w:id="29"/>
      <w:bookmarkEnd w:id="30"/>
      <w:bookmarkEnd w:id="31"/>
      <w:bookmarkEnd w:id="32"/>
    </w:p>
    <w:p w:rsidR="004A7E25" w:rsidRDefault="004A7E25" w:rsidP="004A7E25">
      <w:pPr>
        <w:pStyle w:val="34b"/>
        <w:rPr>
          <w:lang w:eastAsia="ru-RU"/>
        </w:rPr>
      </w:pPr>
    </w:p>
    <w:p w:rsidR="004A7E25" w:rsidRPr="004A7E25" w:rsidRDefault="004A7E25" w:rsidP="004A7E25">
      <w:pPr>
        <w:pStyle w:val="34fffa"/>
      </w:pPr>
    </w:p>
    <w:p w:rsidR="00F72014" w:rsidRDefault="0086769D" w:rsidP="00F72014">
      <w:pPr>
        <w:pStyle w:val="1"/>
        <w:rPr>
          <w:lang w:val="ru-RU"/>
        </w:rPr>
      </w:pPr>
      <w:bookmarkStart w:id="33" w:name="_Toc398604387"/>
      <w:bookmarkStart w:id="34" w:name="_Toc403478962"/>
      <w:bookmarkStart w:id="35" w:name="_Toc403479014"/>
      <w:bookmarkStart w:id="36" w:name="_Toc134205821"/>
      <w:r>
        <w:rPr>
          <w:lang w:val="ru-RU"/>
        </w:rPr>
        <w:lastRenderedPageBreak/>
        <w:t>С</w:t>
      </w:r>
      <w:r w:rsidR="00B9150B">
        <w:rPr>
          <w:lang w:val="ru-RU"/>
        </w:rPr>
        <w:t>редства</w:t>
      </w:r>
      <w:r>
        <w:t xml:space="preserve"> вычислительной техники</w:t>
      </w:r>
      <w:bookmarkEnd w:id="33"/>
      <w:bookmarkEnd w:id="34"/>
      <w:bookmarkEnd w:id="35"/>
      <w:bookmarkEnd w:id="36"/>
    </w:p>
    <w:p w:rsidR="006A363B" w:rsidRDefault="00B81E72" w:rsidP="00B81E72">
      <w:pPr>
        <w:pStyle w:val="2"/>
      </w:pPr>
      <w:bookmarkStart w:id="37" w:name="_Toc134205822"/>
      <w:r w:rsidRPr="00B81E72">
        <w:t>Обоснование и описание основных решений по выбору средств вычислительной техники;</w:t>
      </w:r>
      <w:bookmarkEnd w:id="37"/>
    </w:p>
    <w:p w:rsidR="006A363B" w:rsidRDefault="006A363B" w:rsidP="006A363B">
      <w:pPr>
        <w:pStyle w:val="34b"/>
      </w:pPr>
    </w:p>
    <w:p w:rsidR="00B81E72" w:rsidRDefault="00B81E72" w:rsidP="006A363B">
      <w:pPr>
        <w:pStyle w:val="34b"/>
        <w:rPr>
          <w:lang w:eastAsia="ru-RU"/>
        </w:rPr>
      </w:pPr>
    </w:p>
    <w:p w:rsidR="006A363B" w:rsidRDefault="006A363B" w:rsidP="006A363B">
      <w:pPr>
        <w:pStyle w:val="2"/>
      </w:pPr>
      <w:bookmarkStart w:id="38" w:name="_Toc398604390"/>
      <w:bookmarkStart w:id="39" w:name="_Toc403478965"/>
      <w:bookmarkStart w:id="40" w:name="_Toc403479017"/>
      <w:bookmarkStart w:id="41" w:name="_Toc134205823"/>
      <w:r>
        <w:t>О</w:t>
      </w:r>
      <w:r w:rsidRPr="006A363B">
        <w:t xml:space="preserve">писание </w:t>
      </w:r>
      <w:bookmarkEnd w:id="38"/>
      <w:bookmarkEnd w:id="39"/>
      <w:bookmarkEnd w:id="40"/>
      <w:r w:rsidR="00B81E72">
        <w:t>структурной схемы размещения средств вычислительной техники</w:t>
      </w:r>
      <w:bookmarkEnd w:id="41"/>
    </w:p>
    <w:p w:rsidR="006A363B" w:rsidRDefault="006A363B" w:rsidP="006A363B">
      <w:pPr>
        <w:pStyle w:val="34b"/>
        <w:rPr>
          <w:lang w:eastAsia="ru-RU"/>
        </w:rPr>
      </w:pPr>
    </w:p>
    <w:p w:rsidR="00B81E72" w:rsidRDefault="00B81E72" w:rsidP="006A363B">
      <w:pPr>
        <w:pStyle w:val="34b"/>
        <w:rPr>
          <w:lang w:eastAsia="ru-RU"/>
        </w:rPr>
      </w:pPr>
    </w:p>
    <w:p w:rsidR="006A363B" w:rsidRDefault="00B9150B" w:rsidP="00B81E72">
      <w:pPr>
        <w:pStyle w:val="2"/>
      </w:pPr>
      <w:bookmarkStart w:id="42" w:name="_Toc398604392"/>
      <w:bookmarkStart w:id="43" w:name="_Toc403478967"/>
      <w:bookmarkStart w:id="44" w:name="_Toc403479019"/>
      <w:bookmarkStart w:id="45" w:name="_Toc134205824"/>
      <w:r>
        <w:t>О</w:t>
      </w:r>
      <w:r w:rsidR="006A363B" w:rsidRPr="006A363B">
        <w:t xml:space="preserve">боснование </w:t>
      </w:r>
      <w:bookmarkEnd w:id="42"/>
      <w:bookmarkEnd w:id="43"/>
      <w:bookmarkEnd w:id="44"/>
      <w:r w:rsidR="00B81E72" w:rsidRPr="00B81E72">
        <w:t>численности персонала, обеспечивающего функционирование средств вычислительной техники в различных режимах</w:t>
      </w:r>
      <w:bookmarkEnd w:id="45"/>
    </w:p>
    <w:p w:rsidR="00B9150B" w:rsidRDefault="00B9150B" w:rsidP="00B9150B">
      <w:pPr>
        <w:pStyle w:val="34b"/>
        <w:rPr>
          <w:lang w:eastAsia="ru-RU"/>
        </w:rPr>
      </w:pPr>
    </w:p>
    <w:p w:rsidR="00B81E72" w:rsidRDefault="00B81E72" w:rsidP="00B9150B">
      <w:pPr>
        <w:pStyle w:val="34b"/>
        <w:rPr>
          <w:lang w:eastAsia="ru-RU"/>
        </w:rPr>
      </w:pPr>
    </w:p>
    <w:p w:rsidR="006A363B" w:rsidRDefault="00B9150B" w:rsidP="006A363B">
      <w:pPr>
        <w:pStyle w:val="2"/>
      </w:pPr>
      <w:bookmarkStart w:id="46" w:name="_Toc398604393"/>
      <w:bookmarkStart w:id="47" w:name="_Toc403478968"/>
      <w:bookmarkStart w:id="48" w:name="_Toc403479020"/>
      <w:bookmarkStart w:id="49" w:name="_Toc134205825"/>
      <w:r>
        <w:t>Т</w:t>
      </w:r>
      <w:r w:rsidR="006A363B" w:rsidRPr="006A363B">
        <w:t>ехнические решения по оснащению рабочих мест персонала</w:t>
      </w:r>
      <w:bookmarkEnd w:id="46"/>
      <w:bookmarkEnd w:id="47"/>
      <w:bookmarkEnd w:id="48"/>
      <w:bookmarkEnd w:id="49"/>
    </w:p>
    <w:p w:rsidR="00BF34DD" w:rsidRPr="00BA4FB0" w:rsidRDefault="00BF34DD" w:rsidP="00BF34DD">
      <w:pPr>
        <w:pStyle w:val="34a0"/>
        <w:rPr>
          <w:lang w:eastAsia="ru-RU"/>
        </w:rPr>
      </w:pPr>
      <w:r w:rsidRPr="0086769D">
        <w:t xml:space="preserve">В </w:t>
      </w:r>
      <w:r>
        <w:t xml:space="preserve">данном </w:t>
      </w:r>
      <w:r w:rsidRPr="0086769D">
        <w:t>разделе приводят</w:t>
      </w:r>
      <w:r>
        <w:t xml:space="preserve"> т</w:t>
      </w:r>
      <w:r w:rsidRPr="006A363B">
        <w:t>ехнические решения по оснащению рабочих мест персонала, включая описание</w:t>
      </w:r>
      <w:r>
        <w:t xml:space="preserve"> рабочих мест и расчет площадей.</w:t>
      </w:r>
    </w:p>
    <w:p w:rsidR="00B9150B" w:rsidRDefault="00B9150B" w:rsidP="00B9150B">
      <w:pPr>
        <w:pStyle w:val="34b"/>
        <w:rPr>
          <w:lang w:eastAsia="ru-RU"/>
        </w:rPr>
      </w:pPr>
    </w:p>
    <w:p w:rsidR="00B81E72" w:rsidRDefault="00B81E72" w:rsidP="00B9150B">
      <w:pPr>
        <w:pStyle w:val="34b"/>
        <w:rPr>
          <w:lang w:eastAsia="ru-RU"/>
        </w:rPr>
      </w:pPr>
    </w:p>
    <w:p w:rsidR="0086769D" w:rsidRDefault="00B9150B" w:rsidP="006A363B">
      <w:pPr>
        <w:pStyle w:val="2"/>
      </w:pPr>
      <w:bookmarkStart w:id="50" w:name="_Toc398604394"/>
      <w:bookmarkStart w:id="51" w:name="_Toc403478969"/>
      <w:bookmarkStart w:id="52" w:name="_Toc403479021"/>
      <w:bookmarkStart w:id="53" w:name="_Toc134205826"/>
      <w:r>
        <w:t>О</w:t>
      </w:r>
      <w:r w:rsidR="006A363B" w:rsidRPr="006A363B">
        <w:t xml:space="preserve">писание </w:t>
      </w:r>
      <w:bookmarkEnd w:id="50"/>
      <w:bookmarkEnd w:id="51"/>
      <w:bookmarkEnd w:id="52"/>
      <w:r w:rsidR="00B81E72">
        <w:t>особенностей функционирования средств вычислительной техники в различных режимах</w:t>
      </w:r>
      <w:bookmarkEnd w:id="53"/>
    </w:p>
    <w:p w:rsidR="00B9150B" w:rsidRDefault="00B9150B" w:rsidP="00B9150B">
      <w:pPr>
        <w:pStyle w:val="34b"/>
        <w:rPr>
          <w:lang w:eastAsia="ru-RU"/>
        </w:rPr>
      </w:pPr>
    </w:p>
    <w:p w:rsidR="00B81E72" w:rsidRPr="00B9150B" w:rsidRDefault="00B81E72" w:rsidP="00B81E72">
      <w:pPr>
        <w:pStyle w:val="34fffa"/>
      </w:pPr>
    </w:p>
    <w:p w:rsidR="000611C2" w:rsidRDefault="00B9150B" w:rsidP="00F72014">
      <w:pPr>
        <w:pStyle w:val="1"/>
        <w:rPr>
          <w:lang w:val="ru-RU"/>
        </w:rPr>
      </w:pPr>
      <w:bookmarkStart w:id="54" w:name="_Toc398604395"/>
      <w:bookmarkStart w:id="55" w:name="_Toc403478970"/>
      <w:bookmarkStart w:id="56" w:name="_Toc403479022"/>
      <w:bookmarkStart w:id="57" w:name="_Toc134205827"/>
      <w:r>
        <w:rPr>
          <w:lang w:val="ru-RU"/>
        </w:rPr>
        <w:lastRenderedPageBreak/>
        <w:t>Аппаратура</w:t>
      </w:r>
      <w:r>
        <w:t xml:space="preserve"> передачи данных</w:t>
      </w:r>
      <w:bookmarkEnd w:id="54"/>
      <w:bookmarkEnd w:id="55"/>
      <w:bookmarkEnd w:id="56"/>
      <w:bookmarkEnd w:id="57"/>
    </w:p>
    <w:p w:rsidR="00B9150B" w:rsidRDefault="00B9150B" w:rsidP="00B9150B">
      <w:pPr>
        <w:pStyle w:val="2"/>
      </w:pPr>
      <w:bookmarkStart w:id="58" w:name="_Toc398604396"/>
      <w:bookmarkStart w:id="59" w:name="_Toc403478971"/>
      <w:bookmarkStart w:id="60" w:name="_Toc403479023"/>
      <w:bookmarkStart w:id="61" w:name="_Toc134205828"/>
      <w:r>
        <w:t>О</w:t>
      </w:r>
      <w:r w:rsidRPr="00B9150B">
        <w:t>боснование и описание решений по выбору средств передачи данных</w:t>
      </w:r>
      <w:bookmarkEnd w:id="58"/>
      <w:bookmarkEnd w:id="59"/>
      <w:bookmarkEnd w:id="60"/>
      <w:bookmarkEnd w:id="61"/>
    </w:p>
    <w:p w:rsidR="002139B9" w:rsidRPr="00BA4FB0" w:rsidRDefault="002139B9" w:rsidP="002139B9">
      <w:pPr>
        <w:pStyle w:val="34a0"/>
        <w:rPr>
          <w:lang w:eastAsia="ru-RU"/>
        </w:rPr>
      </w:pPr>
      <w:r w:rsidRPr="0086769D">
        <w:t xml:space="preserve">В </w:t>
      </w:r>
      <w:r>
        <w:t xml:space="preserve">данном </w:t>
      </w:r>
      <w:r w:rsidRPr="0086769D">
        <w:t>разделе приводят</w:t>
      </w:r>
      <w:r>
        <w:t xml:space="preserve"> </w:t>
      </w:r>
      <w:r w:rsidR="00252A95" w:rsidRPr="00252A95">
        <w:t>обоснование и описание решений по выбору средств передачи данных, в том числе решения по выбору каналов связи и результаты расчета (при необходимости расчет) их числа</w:t>
      </w:r>
      <w:r>
        <w:t>.</w:t>
      </w:r>
    </w:p>
    <w:p w:rsidR="00B9150B" w:rsidRDefault="00B9150B" w:rsidP="00B9150B">
      <w:pPr>
        <w:pStyle w:val="34b"/>
        <w:rPr>
          <w:lang w:eastAsia="ru-RU"/>
        </w:rPr>
      </w:pPr>
    </w:p>
    <w:p w:rsidR="00252A95" w:rsidRDefault="00252A95" w:rsidP="00B9150B">
      <w:pPr>
        <w:pStyle w:val="34b"/>
        <w:rPr>
          <w:lang w:eastAsia="ru-RU"/>
        </w:rPr>
      </w:pPr>
    </w:p>
    <w:p w:rsidR="00B9150B" w:rsidRDefault="00B9150B" w:rsidP="00B9150B">
      <w:pPr>
        <w:pStyle w:val="2"/>
      </w:pPr>
      <w:bookmarkStart w:id="62" w:name="_Toc398604397"/>
      <w:bookmarkStart w:id="63" w:name="_Toc403478972"/>
      <w:bookmarkStart w:id="64" w:name="_Toc403479024"/>
      <w:bookmarkStart w:id="65" w:name="_Toc134205829"/>
      <w:r>
        <w:t>Р</w:t>
      </w:r>
      <w:r w:rsidRPr="00B9150B">
        <w:t>ешения по выбору технических средств, обеспечивающих сопряжения с каналами связи</w:t>
      </w:r>
      <w:bookmarkEnd w:id="62"/>
      <w:bookmarkEnd w:id="63"/>
      <w:bookmarkEnd w:id="64"/>
      <w:bookmarkEnd w:id="65"/>
    </w:p>
    <w:p w:rsidR="002139B9" w:rsidRPr="00BA4FB0" w:rsidRDefault="002139B9" w:rsidP="002139B9">
      <w:pPr>
        <w:pStyle w:val="34a0"/>
        <w:rPr>
          <w:lang w:eastAsia="ru-RU"/>
        </w:rPr>
      </w:pPr>
      <w:r w:rsidRPr="0086769D">
        <w:t xml:space="preserve">В </w:t>
      </w:r>
      <w:r>
        <w:t xml:space="preserve">данном </w:t>
      </w:r>
      <w:r w:rsidRPr="0086769D">
        <w:t>разделе приводят</w:t>
      </w:r>
      <w:r>
        <w:t xml:space="preserve"> </w:t>
      </w:r>
      <w:r w:rsidR="00252A95" w:rsidRPr="00252A95">
        <w:t>решения по выбору технических средств, обеспечивающих сопряжения с каналами связи, в том числе результаты расчета (или расчет) их потребности</w:t>
      </w:r>
      <w:r>
        <w:t>.</w:t>
      </w:r>
    </w:p>
    <w:p w:rsidR="00B9150B" w:rsidRDefault="00B9150B" w:rsidP="00B9150B">
      <w:pPr>
        <w:pStyle w:val="34b"/>
        <w:rPr>
          <w:lang w:eastAsia="ru-RU"/>
        </w:rPr>
      </w:pPr>
    </w:p>
    <w:p w:rsidR="00252A95" w:rsidRDefault="00252A95" w:rsidP="00B9150B">
      <w:pPr>
        <w:pStyle w:val="34b"/>
        <w:rPr>
          <w:lang w:eastAsia="ru-RU"/>
        </w:rPr>
      </w:pPr>
    </w:p>
    <w:p w:rsidR="00B9150B" w:rsidRDefault="00B9150B" w:rsidP="00B9150B">
      <w:pPr>
        <w:pStyle w:val="2"/>
      </w:pPr>
      <w:bookmarkStart w:id="66" w:name="_Toc398604398"/>
      <w:bookmarkStart w:id="67" w:name="_Toc403478973"/>
      <w:bookmarkStart w:id="68" w:name="_Toc403479025"/>
      <w:bookmarkStart w:id="69" w:name="_Toc134205830"/>
      <w:r>
        <w:t>Т</w:t>
      </w:r>
      <w:r w:rsidRPr="00B9150B">
        <w:t>ребов</w:t>
      </w:r>
      <w:r>
        <w:t>ания к арендуемым каналам связи</w:t>
      </w:r>
      <w:bookmarkEnd w:id="66"/>
      <w:bookmarkEnd w:id="67"/>
      <w:bookmarkEnd w:id="68"/>
      <w:bookmarkEnd w:id="69"/>
    </w:p>
    <w:p w:rsidR="00B9150B" w:rsidRDefault="00B9150B" w:rsidP="00B9150B">
      <w:pPr>
        <w:pStyle w:val="34b"/>
        <w:rPr>
          <w:lang w:eastAsia="ru-RU"/>
        </w:rPr>
      </w:pPr>
    </w:p>
    <w:p w:rsidR="00252A95" w:rsidRDefault="00252A95" w:rsidP="00B9150B">
      <w:pPr>
        <w:pStyle w:val="34b"/>
        <w:rPr>
          <w:lang w:eastAsia="ru-RU"/>
        </w:rPr>
      </w:pPr>
    </w:p>
    <w:p w:rsidR="00B9150B" w:rsidRDefault="00B9150B" w:rsidP="00B9150B">
      <w:pPr>
        <w:pStyle w:val="2"/>
      </w:pPr>
      <w:bookmarkStart w:id="70" w:name="_Toc398604399"/>
      <w:bookmarkStart w:id="71" w:name="_Toc403478974"/>
      <w:bookmarkStart w:id="72" w:name="_Toc403479026"/>
      <w:bookmarkStart w:id="73" w:name="_Toc134205831"/>
      <w:r>
        <w:t>С</w:t>
      </w:r>
      <w:r w:rsidRPr="00B9150B">
        <w:t>ведения о размещении абонентов и объемно-временных хара</w:t>
      </w:r>
      <w:r>
        <w:t>ктеристиках передаваемых данных</w:t>
      </w:r>
      <w:bookmarkEnd w:id="70"/>
      <w:bookmarkEnd w:id="71"/>
      <w:bookmarkEnd w:id="72"/>
      <w:bookmarkEnd w:id="73"/>
    </w:p>
    <w:p w:rsidR="00B9150B" w:rsidRDefault="00B9150B" w:rsidP="00B9150B">
      <w:pPr>
        <w:pStyle w:val="34b"/>
        <w:rPr>
          <w:lang w:eastAsia="ru-RU"/>
        </w:rPr>
      </w:pPr>
    </w:p>
    <w:p w:rsidR="00252A95" w:rsidRDefault="00252A95" w:rsidP="00B9150B">
      <w:pPr>
        <w:pStyle w:val="34b"/>
        <w:rPr>
          <w:lang w:eastAsia="ru-RU"/>
        </w:rPr>
      </w:pPr>
    </w:p>
    <w:p w:rsidR="00B9150B" w:rsidRDefault="00B9150B" w:rsidP="00B9150B">
      <w:pPr>
        <w:pStyle w:val="2"/>
      </w:pPr>
      <w:bookmarkStart w:id="74" w:name="_Toc398604400"/>
      <w:bookmarkStart w:id="75" w:name="_Toc403478975"/>
      <w:bookmarkStart w:id="76" w:name="_Toc403479027"/>
      <w:bookmarkStart w:id="77" w:name="_Toc134205832"/>
      <w:r>
        <w:t>О</w:t>
      </w:r>
      <w:r w:rsidRPr="00B9150B">
        <w:t xml:space="preserve">сновные показатели надежности, достоверности и других технических характеристик средств </w:t>
      </w:r>
      <w:r>
        <w:t>передачи данных</w:t>
      </w:r>
      <w:bookmarkEnd w:id="74"/>
      <w:bookmarkEnd w:id="75"/>
      <w:bookmarkEnd w:id="76"/>
      <w:bookmarkEnd w:id="77"/>
    </w:p>
    <w:p w:rsidR="00B9150B" w:rsidRDefault="00B9150B" w:rsidP="00B9150B">
      <w:pPr>
        <w:pStyle w:val="34b"/>
        <w:rPr>
          <w:lang w:eastAsia="ru-RU"/>
        </w:rPr>
      </w:pPr>
    </w:p>
    <w:p w:rsidR="00E3117B" w:rsidRDefault="00E3117B" w:rsidP="00E3117B">
      <w:pPr>
        <w:pStyle w:val="34fffa"/>
      </w:pPr>
    </w:p>
    <w:p w:rsidR="004A6227" w:rsidRPr="00B9150B" w:rsidRDefault="004A6227" w:rsidP="000611C2">
      <w:pPr>
        <w:pStyle w:val="3412"/>
      </w:pPr>
      <w:bookmarkStart w:id="78" w:name="_Toc397971534"/>
      <w:bookmarkStart w:id="79" w:name="_Toc398225599"/>
      <w:bookmarkEnd w:id="78"/>
      <w:bookmarkEnd w:id="79"/>
    </w:p>
    <w:p w:rsidR="000611C2" w:rsidRDefault="000611C2" w:rsidP="000611C2">
      <w:pPr>
        <w:pStyle w:val="34e"/>
      </w:pPr>
      <w:r>
        <w:t>(справочное)</w:t>
      </w:r>
      <w:r w:rsidR="00A5066B">
        <w:fldChar w:fldCharType="begin"/>
      </w:r>
      <w:r w:rsidR="00A5066B">
        <w:instrText xml:space="preserve"> TC "</w:instrText>
      </w:r>
      <w:bookmarkStart w:id="80" w:name="_Toc397970792"/>
      <w:r w:rsidR="00A5066B">
        <w:fldChar w:fldCharType="begin"/>
      </w:r>
      <w:r w:rsidR="00A5066B">
        <w:instrText xml:space="preserve"> STYLEREF  34_Заголовок_1_Приложение \w  \* MERGEFORMAT </w:instrText>
      </w:r>
      <w:r w:rsidR="00A5066B">
        <w:fldChar w:fldCharType="separate"/>
      </w:r>
      <w:bookmarkStart w:id="81" w:name="_Toc398225600"/>
      <w:bookmarkStart w:id="82" w:name="_Toc398604401"/>
      <w:bookmarkStart w:id="83" w:name="_Toc403478976"/>
      <w:bookmarkStart w:id="84" w:name="_Toc403479028"/>
      <w:bookmarkStart w:id="85" w:name="_Toc134205833"/>
      <w:r w:rsidR="00B81E72">
        <w:rPr>
          <w:noProof/>
        </w:rPr>
        <w:instrText>Приложение А</w:instrText>
      </w:r>
      <w:r w:rsidR="00A5066B">
        <w:fldChar w:fldCharType="end"/>
      </w:r>
      <w:r w:rsidR="00A5066B">
        <w:instrText xml:space="preserve">. </w:instrText>
      </w:r>
      <w:bookmarkEnd w:id="80"/>
      <w:bookmarkEnd w:id="81"/>
      <w:bookmarkEnd w:id="82"/>
      <w:r w:rsidR="00A45131">
        <w:instrText>Название приложения</w:instrText>
      </w:r>
      <w:bookmarkEnd w:id="83"/>
      <w:bookmarkEnd w:id="84"/>
      <w:bookmarkEnd w:id="85"/>
      <w:r w:rsidR="00A5066B">
        <w:instrText xml:space="preserve">" </w:instrText>
      </w:r>
      <w:r w:rsidR="00A5066B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86" w:name="_Toc398225601"/>
      <w:bookmarkStart w:id="87" w:name="_Toc398604402"/>
      <w:bookmarkStart w:id="88" w:name="_Toc403478977"/>
      <w:bookmarkStart w:id="89" w:name="_Toc403479029"/>
      <w:bookmarkStart w:id="90" w:name="_Toc134205834"/>
      <w:r>
        <w:t>Заголовок 2</w:t>
      </w:r>
      <w:bookmarkEnd w:id="86"/>
      <w:bookmarkEnd w:id="87"/>
      <w:bookmarkEnd w:id="88"/>
      <w:bookmarkEnd w:id="89"/>
      <w:bookmarkEnd w:id="90"/>
    </w:p>
    <w:p w:rsidR="000611C2" w:rsidRDefault="000611C2" w:rsidP="00A5066B">
      <w:pPr>
        <w:pStyle w:val="34b"/>
      </w:pPr>
    </w:p>
    <w:p w:rsidR="002C35B5" w:rsidRDefault="002C35B5" w:rsidP="002C35B5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91" w:name="_Toc386572818"/>
      <w:bookmarkStart w:id="92" w:name="_Toc386572947"/>
      <w:bookmarkStart w:id="93" w:name="_Toc390811904"/>
      <w:bookmarkStart w:id="94" w:name="_Toc394586650"/>
      <w:bookmarkStart w:id="95" w:name="_Toc134205835"/>
      <w:r>
        <w:lastRenderedPageBreak/>
        <w:t>Перечень</w:t>
      </w:r>
      <w:r w:rsidR="00147B49">
        <w:t xml:space="preserve"> сокращений</w:t>
      </w:r>
      <w:bookmarkEnd w:id="91"/>
      <w:bookmarkEnd w:id="92"/>
      <w:bookmarkEnd w:id="93"/>
      <w:bookmarkEnd w:id="94"/>
      <w:bookmarkEnd w:id="95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4F101B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F101B" w:rsidRPr="00AD0715" w:rsidRDefault="004F101B" w:rsidP="00602011">
            <w:pPr>
              <w:pStyle w:val="34ff6"/>
            </w:pPr>
            <w:r>
              <w:t>А</w:t>
            </w:r>
            <w:r w:rsidRPr="00AD0715">
              <w:t>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F101B" w:rsidRPr="00AD0715" w:rsidRDefault="004F101B" w:rsidP="00602011">
            <w:pPr>
              <w:pStyle w:val="34ff6"/>
            </w:pPr>
            <w:r w:rsidRPr="00AD0715">
              <w:t>Автоматизированная система</w:t>
            </w:r>
          </w:p>
        </w:tc>
      </w:tr>
      <w:tr w:rsidR="004F101B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F101B" w:rsidRPr="00F60889" w:rsidRDefault="004F101B" w:rsidP="00602011">
            <w:pPr>
              <w:pStyle w:val="34ff6"/>
            </w:pPr>
            <w:r w:rsidRPr="006A363B">
              <w:t>ВЦ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F101B" w:rsidRPr="006F14B1" w:rsidRDefault="004F101B" w:rsidP="00602011">
            <w:pPr>
              <w:pStyle w:val="34ff6"/>
            </w:pPr>
            <w:r w:rsidRPr="006A363B">
              <w:t>Вычислительн</w:t>
            </w:r>
            <w:r>
              <w:t>ый</w:t>
            </w:r>
            <w:r w:rsidRPr="006A363B">
              <w:t xml:space="preserve"> центр</w:t>
            </w:r>
          </w:p>
        </w:tc>
      </w:tr>
      <w:tr w:rsidR="004F101B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F101B" w:rsidRPr="00F60889" w:rsidRDefault="004F101B" w:rsidP="00602011">
            <w:pPr>
              <w:pStyle w:val="34ff6"/>
            </w:pPr>
            <w:r w:rsidRPr="0086769D">
              <w:t>КТС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F101B" w:rsidRPr="00F63FD6" w:rsidRDefault="004F101B" w:rsidP="00602011">
            <w:pPr>
              <w:pStyle w:val="34ff6"/>
            </w:pPr>
            <w:r>
              <w:t>Комплекс</w:t>
            </w:r>
            <w:r w:rsidRPr="0086769D">
              <w:t xml:space="preserve"> технических средств</w:t>
            </w:r>
          </w:p>
        </w:tc>
      </w:tr>
      <w:tr w:rsidR="004F101B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  <w:r>
              <w:t>ЭВМ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  <w:r w:rsidRPr="004F101B">
              <w:t>Электронно-вычислительная машина</w:t>
            </w:r>
          </w:p>
        </w:tc>
      </w:tr>
      <w:tr w:rsidR="004F101B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</w:tr>
      <w:tr w:rsidR="004F101B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</w:tr>
      <w:tr w:rsidR="004F101B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</w:tr>
      <w:tr w:rsidR="004F101B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</w:tr>
      <w:tr w:rsidR="004F101B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</w:tr>
      <w:tr w:rsidR="004F101B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Default="004F101B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Default="004F101B" w:rsidP="00D358E9">
            <w:pPr>
              <w:pStyle w:val="34ff6"/>
            </w:pPr>
          </w:p>
        </w:tc>
      </w:tr>
      <w:tr w:rsidR="004F101B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</w:tr>
      <w:tr w:rsidR="004F101B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</w:tr>
      <w:tr w:rsidR="004F101B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</w:tr>
      <w:tr w:rsidR="004F101B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</w:tr>
      <w:tr w:rsidR="004F101B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</w:tr>
      <w:tr w:rsidR="004F101B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</w:tr>
      <w:tr w:rsidR="004F101B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</w:tr>
      <w:tr w:rsidR="004F101B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96" w:name="_Toc134205836"/>
      <w:r>
        <w:lastRenderedPageBreak/>
        <w:t>Перечень терминов</w:t>
      </w:r>
      <w:bookmarkEnd w:id="96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6F14B1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F14B1" w:rsidRPr="00AD0715" w:rsidRDefault="006F14B1" w:rsidP="00602011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6F14B1" w:rsidRPr="00AD0715" w:rsidRDefault="006F14B1" w:rsidP="00602011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F14B1" w:rsidRPr="00F60889" w:rsidRDefault="006F14B1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6F14B1" w:rsidRPr="006F14B1" w:rsidRDefault="006F14B1" w:rsidP="006F14B1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F14B1" w:rsidRPr="00F60889" w:rsidRDefault="006F14B1" w:rsidP="00A10B2D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6F14B1" w:rsidRPr="00F63FD6" w:rsidRDefault="006F14B1" w:rsidP="00A10B2D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Default="006F14B1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Default="006F14B1" w:rsidP="00EA066F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892FC9" w:rsidRPr="00BB426D" w:rsidRDefault="00892FC9" w:rsidP="00892FC9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E51A3B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E51A3B" w:rsidRPr="00A86232" w:rsidRDefault="00E51A3B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E51A3B" w:rsidRPr="005F1B2E" w:rsidRDefault="00E51A3B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E51A3B" w:rsidRPr="005F1B2E" w:rsidRDefault="00E51A3B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E51A3B" w:rsidRPr="005F1B2E" w:rsidRDefault="00E51A3B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E51A3B" w:rsidRPr="005F1B2E" w:rsidRDefault="00E51A3B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E51A3B" w:rsidRPr="005F1B2E" w:rsidRDefault="00E51A3B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E51A3B" w:rsidRPr="005F1B2E" w:rsidRDefault="00E51A3B" w:rsidP="006877E2">
            <w:pPr>
              <w:pStyle w:val="34ff8"/>
            </w:pPr>
            <w:r w:rsidRPr="005F1B2E">
              <w:t>Дата</w:t>
            </w:r>
          </w:p>
        </w:tc>
      </w:tr>
      <w:tr w:rsidR="00E51A3B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E51A3B" w:rsidRPr="005F1B2E" w:rsidRDefault="00E51A3B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E51A3B" w:rsidRPr="005F1B2E" w:rsidRDefault="00E51A3B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E51A3B" w:rsidRPr="005F1B2E" w:rsidRDefault="00E51A3B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E51A3B" w:rsidRPr="005F1B2E" w:rsidRDefault="00E51A3B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E51A3B" w:rsidRPr="005F1B2E" w:rsidRDefault="00E51A3B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E51A3B" w:rsidRPr="005F1B2E" w:rsidRDefault="00E51A3B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E51A3B" w:rsidRPr="005F1B2E" w:rsidRDefault="00E51A3B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E51A3B" w:rsidRPr="005F1B2E" w:rsidRDefault="00E51A3B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E51A3B" w:rsidRPr="005F1B2E" w:rsidRDefault="00E51A3B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E51A3B" w:rsidRPr="005F1B2E" w:rsidRDefault="00E51A3B" w:rsidP="006877E2">
            <w:pPr>
              <w:pStyle w:val="34ff8"/>
            </w:pPr>
          </w:p>
        </w:tc>
      </w:tr>
      <w:tr w:rsidR="00E51A3B" w:rsidTr="00F34B16">
        <w:trPr>
          <w:trHeight w:val="454"/>
        </w:trPr>
        <w:tc>
          <w:tcPr>
            <w:tcW w:w="518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1A3B" w:rsidRDefault="00E51A3B" w:rsidP="00F34B16">
            <w:pPr>
              <w:pStyle w:val="34ff6"/>
            </w:pPr>
          </w:p>
        </w:tc>
      </w:tr>
      <w:tr w:rsidR="00E51A3B" w:rsidTr="00F34B16">
        <w:trPr>
          <w:trHeight w:val="454"/>
        </w:trPr>
        <w:tc>
          <w:tcPr>
            <w:tcW w:w="518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1A3B" w:rsidRDefault="00E51A3B" w:rsidP="00F34B16">
            <w:pPr>
              <w:pStyle w:val="34ff6"/>
            </w:pPr>
          </w:p>
        </w:tc>
      </w:tr>
      <w:tr w:rsidR="00E51A3B" w:rsidTr="00F34B16">
        <w:trPr>
          <w:trHeight w:val="454"/>
        </w:trPr>
        <w:tc>
          <w:tcPr>
            <w:tcW w:w="518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1A3B" w:rsidRDefault="00E51A3B" w:rsidP="00F34B16">
            <w:pPr>
              <w:pStyle w:val="34ff6"/>
            </w:pPr>
          </w:p>
        </w:tc>
      </w:tr>
      <w:tr w:rsidR="00E51A3B" w:rsidTr="00F34B16">
        <w:trPr>
          <w:trHeight w:val="454"/>
        </w:trPr>
        <w:tc>
          <w:tcPr>
            <w:tcW w:w="518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1A3B" w:rsidRDefault="00E51A3B" w:rsidP="00F34B16">
            <w:pPr>
              <w:pStyle w:val="34ff6"/>
            </w:pPr>
          </w:p>
        </w:tc>
      </w:tr>
      <w:tr w:rsidR="00E51A3B" w:rsidTr="00F34B16">
        <w:trPr>
          <w:trHeight w:val="454"/>
        </w:trPr>
        <w:tc>
          <w:tcPr>
            <w:tcW w:w="518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1A3B" w:rsidRDefault="00E51A3B" w:rsidP="00F34B16">
            <w:pPr>
              <w:pStyle w:val="34ff6"/>
            </w:pPr>
          </w:p>
        </w:tc>
      </w:tr>
      <w:tr w:rsidR="00E51A3B" w:rsidTr="00F34B16">
        <w:trPr>
          <w:trHeight w:val="454"/>
        </w:trPr>
        <w:tc>
          <w:tcPr>
            <w:tcW w:w="518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1A3B" w:rsidRDefault="00E51A3B" w:rsidP="00F34B16">
            <w:pPr>
              <w:pStyle w:val="34ff6"/>
            </w:pPr>
          </w:p>
        </w:tc>
      </w:tr>
      <w:tr w:rsidR="00E51A3B" w:rsidTr="00F34B16">
        <w:trPr>
          <w:trHeight w:val="454"/>
        </w:trPr>
        <w:tc>
          <w:tcPr>
            <w:tcW w:w="518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1A3B" w:rsidRDefault="00E51A3B" w:rsidP="00F34B16">
            <w:pPr>
              <w:pStyle w:val="34ff6"/>
            </w:pPr>
          </w:p>
        </w:tc>
      </w:tr>
      <w:tr w:rsidR="00E51A3B" w:rsidTr="00F34B16">
        <w:trPr>
          <w:trHeight w:val="454"/>
        </w:trPr>
        <w:tc>
          <w:tcPr>
            <w:tcW w:w="518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1A3B" w:rsidRDefault="00E51A3B" w:rsidP="00F34B16">
            <w:pPr>
              <w:pStyle w:val="34ff6"/>
            </w:pPr>
          </w:p>
        </w:tc>
      </w:tr>
      <w:tr w:rsidR="00E51A3B" w:rsidTr="00F34B16">
        <w:trPr>
          <w:trHeight w:val="454"/>
        </w:trPr>
        <w:tc>
          <w:tcPr>
            <w:tcW w:w="518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1A3B" w:rsidRDefault="00E51A3B" w:rsidP="00F34B16">
            <w:pPr>
              <w:pStyle w:val="34ff6"/>
            </w:pPr>
          </w:p>
        </w:tc>
      </w:tr>
      <w:tr w:rsidR="00E51A3B" w:rsidTr="00F34B16">
        <w:trPr>
          <w:trHeight w:val="454"/>
        </w:trPr>
        <w:tc>
          <w:tcPr>
            <w:tcW w:w="518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1A3B" w:rsidRDefault="00E51A3B" w:rsidP="00F34B16">
            <w:pPr>
              <w:pStyle w:val="34ff6"/>
            </w:pPr>
          </w:p>
        </w:tc>
      </w:tr>
      <w:tr w:rsidR="00E51A3B" w:rsidTr="00F34B16">
        <w:trPr>
          <w:trHeight w:val="454"/>
        </w:trPr>
        <w:tc>
          <w:tcPr>
            <w:tcW w:w="518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1A3B" w:rsidRDefault="00E51A3B" w:rsidP="00F34B16">
            <w:pPr>
              <w:pStyle w:val="34ff6"/>
            </w:pPr>
          </w:p>
        </w:tc>
      </w:tr>
      <w:tr w:rsidR="00E51A3B" w:rsidTr="00F34B16">
        <w:trPr>
          <w:trHeight w:val="454"/>
        </w:trPr>
        <w:tc>
          <w:tcPr>
            <w:tcW w:w="518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1A3B" w:rsidRDefault="00E51A3B" w:rsidP="00F34B16">
            <w:pPr>
              <w:pStyle w:val="34ff6"/>
            </w:pPr>
          </w:p>
        </w:tc>
      </w:tr>
      <w:tr w:rsidR="00E51A3B" w:rsidTr="00F34B16">
        <w:trPr>
          <w:trHeight w:val="454"/>
        </w:trPr>
        <w:tc>
          <w:tcPr>
            <w:tcW w:w="518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1A3B" w:rsidRDefault="00E51A3B" w:rsidP="00F34B16">
            <w:pPr>
              <w:pStyle w:val="34ff6"/>
            </w:pPr>
          </w:p>
        </w:tc>
      </w:tr>
      <w:tr w:rsidR="00E51A3B" w:rsidTr="00F34B16">
        <w:trPr>
          <w:trHeight w:val="454"/>
        </w:trPr>
        <w:tc>
          <w:tcPr>
            <w:tcW w:w="518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1A3B" w:rsidRDefault="00E51A3B" w:rsidP="00F34B16">
            <w:pPr>
              <w:pStyle w:val="34ff6"/>
            </w:pPr>
          </w:p>
        </w:tc>
      </w:tr>
      <w:tr w:rsidR="00E51A3B" w:rsidTr="00F34B16">
        <w:trPr>
          <w:trHeight w:val="454"/>
        </w:trPr>
        <w:tc>
          <w:tcPr>
            <w:tcW w:w="518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1A3B" w:rsidRDefault="00E51A3B" w:rsidP="00F34B16">
            <w:pPr>
              <w:pStyle w:val="34ff6"/>
            </w:pPr>
          </w:p>
        </w:tc>
      </w:tr>
      <w:tr w:rsidR="00E51A3B" w:rsidTr="00F34B16">
        <w:trPr>
          <w:trHeight w:val="454"/>
        </w:trPr>
        <w:tc>
          <w:tcPr>
            <w:tcW w:w="518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1A3B" w:rsidRDefault="00E51A3B" w:rsidP="00F34B16">
            <w:pPr>
              <w:pStyle w:val="34ff6"/>
            </w:pPr>
          </w:p>
        </w:tc>
      </w:tr>
      <w:tr w:rsidR="00E51A3B" w:rsidTr="00F34B16">
        <w:trPr>
          <w:trHeight w:val="454"/>
        </w:trPr>
        <w:tc>
          <w:tcPr>
            <w:tcW w:w="518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1A3B" w:rsidRDefault="00E51A3B" w:rsidP="00F34B16">
            <w:pPr>
              <w:pStyle w:val="34ff6"/>
            </w:pPr>
          </w:p>
        </w:tc>
      </w:tr>
      <w:tr w:rsidR="00E51A3B" w:rsidTr="00F34B16">
        <w:trPr>
          <w:trHeight w:val="454"/>
        </w:trPr>
        <w:tc>
          <w:tcPr>
            <w:tcW w:w="518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1A3B" w:rsidRDefault="00E51A3B" w:rsidP="00F34B16">
            <w:pPr>
              <w:pStyle w:val="34ff6"/>
            </w:pPr>
          </w:p>
        </w:tc>
      </w:tr>
      <w:tr w:rsidR="00E51A3B" w:rsidTr="00F34B16">
        <w:trPr>
          <w:trHeight w:val="454"/>
        </w:trPr>
        <w:tc>
          <w:tcPr>
            <w:tcW w:w="518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1A3B" w:rsidRDefault="00E51A3B" w:rsidP="00F34B16">
            <w:pPr>
              <w:pStyle w:val="34ff6"/>
            </w:pPr>
          </w:p>
        </w:tc>
      </w:tr>
      <w:tr w:rsidR="00E51A3B" w:rsidTr="00F34B16">
        <w:trPr>
          <w:trHeight w:val="454"/>
        </w:trPr>
        <w:tc>
          <w:tcPr>
            <w:tcW w:w="518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1A3B" w:rsidRDefault="00E51A3B" w:rsidP="00F34B16">
            <w:pPr>
              <w:pStyle w:val="34ff6"/>
            </w:pPr>
          </w:p>
        </w:tc>
      </w:tr>
      <w:tr w:rsidR="00E51A3B" w:rsidTr="00F34B16">
        <w:trPr>
          <w:trHeight w:val="454"/>
        </w:trPr>
        <w:tc>
          <w:tcPr>
            <w:tcW w:w="518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1A3B" w:rsidRDefault="00E51A3B" w:rsidP="00F34B16">
            <w:pPr>
              <w:pStyle w:val="34ff6"/>
            </w:pPr>
          </w:p>
        </w:tc>
      </w:tr>
      <w:tr w:rsidR="00E51A3B" w:rsidTr="00F34B16">
        <w:trPr>
          <w:trHeight w:val="454"/>
        </w:trPr>
        <w:tc>
          <w:tcPr>
            <w:tcW w:w="518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1A3B" w:rsidRDefault="00E51A3B" w:rsidP="00F34B16">
            <w:pPr>
              <w:pStyle w:val="34ff6"/>
            </w:pPr>
          </w:p>
        </w:tc>
      </w:tr>
      <w:tr w:rsidR="00E51A3B" w:rsidTr="00F34B16">
        <w:trPr>
          <w:trHeight w:val="454"/>
        </w:trPr>
        <w:tc>
          <w:tcPr>
            <w:tcW w:w="518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1A3B" w:rsidRDefault="00E51A3B" w:rsidP="00F34B16">
            <w:pPr>
              <w:pStyle w:val="34ff6"/>
            </w:pPr>
          </w:p>
        </w:tc>
      </w:tr>
      <w:tr w:rsidR="00E51A3B" w:rsidTr="00F34B16">
        <w:trPr>
          <w:trHeight w:val="454"/>
        </w:trPr>
        <w:tc>
          <w:tcPr>
            <w:tcW w:w="518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1A3B" w:rsidRDefault="00E51A3B" w:rsidP="00F34B16">
            <w:pPr>
              <w:pStyle w:val="34ff6"/>
            </w:pPr>
          </w:p>
        </w:tc>
      </w:tr>
      <w:tr w:rsidR="00E51A3B" w:rsidTr="00F34B16">
        <w:trPr>
          <w:trHeight w:val="454"/>
        </w:trPr>
        <w:tc>
          <w:tcPr>
            <w:tcW w:w="518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1A3B" w:rsidRDefault="00E51A3B" w:rsidP="00F34B1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1A3B" w:rsidRDefault="00E51A3B" w:rsidP="00F34B16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5C3089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6E3B" w:rsidRDefault="00AC6E3B" w:rsidP="00AD0715">
      <w:r>
        <w:separator/>
      </w:r>
    </w:p>
    <w:p w:rsidR="00AC6E3B" w:rsidRDefault="00AC6E3B" w:rsidP="00AD0715"/>
  </w:endnote>
  <w:endnote w:type="continuationSeparator" w:id="0">
    <w:p w:rsidR="00AC6E3B" w:rsidRDefault="00AC6E3B" w:rsidP="00AD0715">
      <w:r>
        <w:continuationSeparator/>
      </w:r>
    </w:p>
    <w:p w:rsidR="00AC6E3B" w:rsidRDefault="00AC6E3B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11EB" w:rsidRDefault="008E11EB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11EB" w:rsidRDefault="008E11EB" w:rsidP="008E11EB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6E3B" w:rsidRDefault="00AC6E3B" w:rsidP="00AD0715">
      <w:r>
        <w:separator/>
      </w:r>
    </w:p>
    <w:p w:rsidR="00AC6E3B" w:rsidRDefault="00AC6E3B" w:rsidP="00AD0715"/>
  </w:footnote>
  <w:footnote w:type="continuationSeparator" w:id="0">
    <w:p w:rsidR="00AC6E3B" w:rsidRDefault="00AC6E3B" w:rsidP="00AD0715">
      <w:r>
        <w:continuationSeparator/>
      </w:r>
    </w:p>
    <w:p w:rsidR="00AC6E3B" w:rsidRDefault="00AC6E3B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8E11E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017D76DA" wp14:editId="454535BD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11EB" w:rsidRDefault="008E11EB" w:rsidP="008E11EB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11EB" w:rsidRDefault="008E11EB" w:rsidP="008E11EB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11EB" w:rsidRDefault="008E11EB" w:rsidP="008E11EB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11EB" w:rsidRDefault="008E11EB" w:rsidP="008E11EB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11EB" w:rsidRDefault="008E11EB" w:rsidP="008E11EB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E11EB" w:rsidRDefault="008E11EB" w:rsidP="008E11EB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E11EB" w:rsidRDefault="008E11EB" w:rsidP="008E11EB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E11EB" w:rsidRDefault="008E11EB" w:rsidP="008E11EB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E11EB" w:rsidRDefault="008E11EB" w:rsidP="008E11EB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E11EB" w:rsidRDefault="008E11EB" w:rsidP="008E11EB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9" o:spid="_x0000_s1026" style="position:absolute;left:0;text-align:left;margin-left:22.7pt;margin-top:14.2pt;width:558.45pt;height:813.55pt;z-index:25167974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">
              <v:group id="Группа 60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<v:group id="Группа 61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9VyMIA&#10;AADbAAAADwAAAGRycy9kb3ducmV2LnhtbESPQWsCMRSE7wX/Q3iCt5oodKurUdQi2t6qgtfH5rm7&#10;uHlZkqjrv28KhR6HmfmGmS8724g7+VA71jAaKhDEhTM1lxpOx+3rBESIyAYbx6ThSQGWi97LHHPj&#10;HvxN90MsRYJwyFFDFWObSxmKiiyGoWuJk3dx3mJM0pfSeHwkuG3kWKlMWqw5LVTY0qai4nq4WQ2X&#10;k/p8P0ZarTd++vb1oc7ZXu20HvS71QxEpC7+h//ae6MhG8Pvl/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r1XIwgAAANsAAAAPAAAAAAAAAAAAAAAAAJgCAABkcnMvZG93&#10;bnJldi54bWxQSwUGAAAAAAQABAD1AAAAhwMAAAAA&#10;" filled="f" strokeweight="1.5pt">
                    <v:textbox inset=",1mm"/>
                  </v:rect>
                  <v:group id="Группа 63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group id="Группа 64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TOkcIAAADbAAAADwAAAGRycy9kb3ducmV2LnhtbESPQYvCMBSE7wv+h/AEb2uqsEWqUUQQ&#10;lN3D6gp7fTSvTbF5KUm09d9vFgSPw8x8w6w2g23FnXxoHCuYTTMQxKXTDdcKLj/79wWIEJE1to5J&#10;wYMCbNajtxUW2vV8ovs51iJBOBSowMTYFVKG0pDFMHUdcfIq5y3GJH0ttcc+wW0r51mWS4sNpwWD&#10;He0MldfzzSqQx8/+2+/nl6quDp37PZqvvB+UmoyH7RJEpCG+ws/2QSvIP+D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lTOkcIAAADbAAAADwAAAAAAAAAAAAAA&#10;AAChAgAAZHJzL2Rvd25yZXYueG1sUEsFBgAAAAAEAAQA+QAAAJADAAAAAA==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ZQ5sIAAADbAAAADwAAAGRycy9kb3ducmV2LnhtbESPT4vCMBTE78J+h/AW9qbpeijSNYoI&#10;guIe/AdeH81rU7Z5KUnW1m9vBMHjMDO/YebLwbbiRj40jhV8TzIQxKXTDdcKLufNeAYiRGSNrWNS&#10;cKcAy8XHaI6Fdj0f6XaKtUgQDgUqMDF2hZShNGQxTFxHnLzKeYsxSV9L7bFPcNvKaZbl0mLDacFg&#10;R2tD5d/p3yqQu31/8JvppaqrbeeuO/Ob94NSX5/D6gdEpCG+w6/2VivIc3h+ST9AL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oZQ5sIAAADbAAAADwAAAAAAAAAAAAAA&#10;AAChAgAAZHJzL2Rvd25yZXYueG1sUEsFBgAAAAAEAAQA+QAAAJADAAAAAA=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r1fcMAAADbAAAADwAAAGRycy9kb3ducmV2LnhtbESPQWvCQBSE74L/YXmF3nRTD2lJ3QQR&#10;BKUeWiv0+si+ZEOzb8PuauK/d4VCj8PMfMOsq8n24ko+dI4VvCwzEMS10x23Cs7fu8UbiBCRNfaO&#10;ScGNAlTlfLbGQruRv+h6iq1IEA4FKjAxDoWUoTZkMSzdQJy8xnmLMUnfSu1xTHDby1WW5dJix2nB&#10;4EBbQ/Xv6WIVyMPH+Ol3q3PTNvvB/RzMMR8npZ6fps07iEhT/A//tfdaQf4K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K9X3DAAAA2wAAAA8AAAAAAAAAAAAA&#10;AAAAoQIAAGRycy9kb3ducmV2LnhtbFBLBQYAAAAABAAEAPkAAACRAwAAAAA=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VhD78AAADbAAAADwAAAGRycy9kb3ducmV2LnhtbERPy4rCMBTdC/5DuMLsNB0XRTpGkQFB&#10;GRc+CrO9NLdNsbkpScbWv58sBJeH815vR9uJB/nQOlbwuchAEFdOt9woKG/7+QpEiMgaO8ek4EkB&#10;tpvpZI2FdgNf6HGNjUghHApUYGLsCylDZchiWLieOHG18xZjgr6R2uOQwm0nl1mWS4stpwaDPX0b&#10;qu7XP6tAHn+Gs98vy7qpD737PZpTPoxKfczG3ReISGN8i1/ug1aQp7HpS/oBcvM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FVhD78AAADbAAAADwAAAAAAAAAAAAAAAACh&#10;AgAAZHJzL2Rvd25yZXYueG1sUEsFBgAAAAAEAAQA+QAAAI0DAAAAAA=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nElMMAAADbAAAADwAAAGRycy9kb3ducmV2LnhtbESPQWvCQBSE74L/YXmF3nRTD6FN3QQR&#10;BKUeWiv0+si+ZEOzb8PuauK/d4VCj8PMfMOsq8n24ko+dI4VvCwzEMS10x23Cs7fu8UriBCRNfaO&#10;ScGNAlTlfLbGQruRv+h6iq1IEA4FKjAxDoWUoTZkMSzdQJy8xnmLMUnfSu1xTHDby1WW5dJix2nB&#10;4EBbQ/Xv6WIVyMPH+Ol3q3PTNvvB/RzMMR8npZ6fps07iEhT/A//tfdaQf4G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ZxJTDAAAA2wAAAA8AAAAAAAAAAAAA&#10;AAAAoQIAAGRycy9kb3ducmV2LnhtbFBLBQYAAAAABAAEAPkAAACRAwAAAAA=&#10;" strokeweight="1.5pt"/>
                  </v:group>
                </v:group>
                <v:group id="Группа 70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v:group id="Группа 71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oXcMA&#10;AADbAAAADwAAAGRycy9kb3ducmV2LnhtbESP0YrCMBRE34X9h3AXfBFN9UF3q1HWBUFZKFj9gGtz&#10;bYvNTUmi1r83C4KPw8ycYRarzjTiRs7XlhWMRwkI4sLqmksFx8Nm+AXCB2SNjWVS8CAPq+VHb4Gp&#10;tnfe0y0PpYgQ9ikqqEJoUyl9UZFBP7ItcfTO1hkMUbpSaof3CDeNnCTJVBqsOS5U2NJvRcUlvxoF&#10;mIXv8cWt1+Xgesiy6e40O+o/pfqf3c8cRKAuvMOv9lYrmE3g/0v8AXL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HloX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8E11EB" w:rsidRDefault="008E11EB" w:rsidP="008E11EB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Vss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xVss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8E11EB" w:rsidRDefault="008E11EB" w:rsidP="008E11EB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C94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X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C94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8E11EB" w:rsidRDefault="008E11EB" w:rsidP="008E11EB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iKC8UA&#10;AADbAAAADwAAAGRycy9kb3ducmV2LnhtbESPwWrDMBBE74X+g9hCLyWR00PiuFFCUyi0FAyx8wEb&#10;a2ubWCsjKbbz91GhkOMwM2+YzW4ynRjI+daygsU8AUFcWd1yreBYfs5SED4ga+wsk4IredhtHx82&#10;mGk78oGGItQiQthnqKAJoc+k9FVDBv3c9sTR+7XOYIjS1VI7HCPcdPI1SZbSYMtxocGePhqqzsXF&#10;KMA8rBdnt9/XL5cyz5ffp9VR/yj1/DS9v4EINIV7+L/9pRWka/j7En+A3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CIoLxQAAANs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8E11EB" w:rsidRDefault="008E11EB" w:rsidP="008E11EB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u1S8IA&#10;AADbAAAADwAAAGRycy9kb3ducmV2LnhtbERP3WrCMBS+H/gO4QjeDE3rhdNqLDoYbAwK/jzAsTm2&#10;xeakJLHt3n65GOzy4/vf5aNpRU/ON5YVpIsEBHFpdcOVguvlY74G4QOyxtYyKfghD/l+8rLDTNuB&#10;T9SfQyViCPsMFdQhdJmUvqzJoF/Yjjhyd+sMhghdJbXDIYabVi6TZCUNNhwbauzovabycX4aBViE&#10;Tfpwx2P1+rwUxerr9nbV30rNpuNhCyLQGP7Ff+5PrWAT18cv8QfI/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67VLwgAAANs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8E11EB" w:rsidRDefault="008E11EB" w:rsidP="008E11EB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QNOcUA&#10;AADbAAAADwAAAGRycy9kb3ducmV2LnhtbESPQWsCMRSE7wX/Q3iCt5pV26KrUaSgSC+l6sHjY/NM&#10;Fjcvu5t03fbXN4VCj8PMfMOsNr2rREdtKD0rmIwzEMSF1yUbBefT7nEOIkRkjZVnUvBFATbrwcMK&#10;c+3v/EHdMRqRIBxyVGBjrHMpQ2HJYRj7mjh5V986jEm2RuoW7wnuKjnNshfpsOS0YLGmV0vF7fjp&#10;FDS2f3o2zXt1696+zdbuD6E5X5QaDfvtEkSkPv6H/9oHrWAxg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NA05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8E11EB" w:rsidRDefault="008E11EB" w:rsidP="008E11EB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2VTcQA&#10;AADbAAAADwAAAGRycy9kb3ducmV2LnhtbESPQWsCMRSE7wX/Q3iCt5pVbNHVKCJUpJdS68HjY/NM&#10;Fjcvu5t0Xf31TaHQ4zAz3zCrTe8q0VEbSs8KJuMMBHHhdclGwenr7XkOIkRkjZVnUnCnAJv14GmF&#10;ufY3/qTuGI1IEA45KrAx1rmUobDkMIx9TZy8i28dxiRbI3WLtwR3lZxm2at0WHJasFjTzlJxPX47&#10;BY3tZy+m+aiu3fvDbO3+EJrTWanRsN8uQUTq43/4r33Q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dlU3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8E11EB" w:rsidRDefault="008E11EB" w:rsidP="008E11EB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OuocQA&#10;AADbAAAADwAAAGRycy9kb3ducmV2LnhtbESPQWsCMRSE7wX/Q3hCbzWrWNHVKCIo0kup9eDxsXkm&#10;i5uX3U1ct/31TaHQ4zAz3zCrTe8q0VEbSs8KxqMMBHHhdclGwflz/zIHESKyxsozKfiiAJv14GmF&#10;ufYP/qDuFI1IEA45KrAx1rmUobDkMIx8TZy8q28dxiRbI3WLjwR3lZxk2Uw6LDktWKxpZ6m4ne5O&#10;QWP76atp3qtb9/ZttvZwDM35otTzsN8uQUTq43/4r33U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DrqH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8E11EB" w:rsidRDefault="008E11EB" w:rsidP="008E11EB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8LOsUA&#10;AADbAAAADwAAAGRycy9kb3ducmV2LnhtbESPQWsCMRSE7wX/Q3iCt5pVbKurUaSgSC+l6sHjY/NM&#10;Fjcvu5t03fbXN4VCj8PMfMOsNr2rREdtKD0rmIwzEMSF1yUbBefT7nEOIkRkjZVnUvBFATbrwcMK&#10;c+3v/EHdMRqRIBxyVGBjrHMpQ2HJYRj7mjh5V986jEm2RuoW7wnuKjnNsmfpsOS0YLGmV0vF7fjp&#10;FDS2nz2Z5r26dW/fZmv3h9CcL0qNhv12CSJSH//Df+2DVrB4gd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Dws6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8E11EB" w:rsidRDefault="008E11EB" w:rsidP="008E11EB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7nFMIA&#10;AADcAAAADwAAAGRycy9kb3ducmV2LnhtbERPS2sCMRC+C/6HMEJvmrVYKVujiKBIL+Lj0OOwmSaL&#10;m8nuJl23/fWmIHibj+85i1XvKtFRG0rPCqaTDARx4XXJRsHlvB2/gwgRWWPlmRT8UoDVcjhYYK79&#10;jY/UnaIRKYRDjgpsjHUuZSgsOQwTXxMn7tu3DmOCrZG6xVsKd5V8zbK5dFhyarBY08ZScT39OAWN&#10;7WdvpjlU1+7zz6ztbh+ay5dSL6N+/QEiUh+f4od7r9P8bAr/z6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LucU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8E11EB" w:rsidRDefault="008E11EB" w:rsidP="008E11EB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MAv8UA&#10;AADcAAAADwAAAGRycy9kb3ducmV2LnhtbESPS28CMQyE75X6HyJX6q0kVCqPhYAoVVXgxkPiam3M&#10;7oqNs0pS2P77+lCpN1sznvk8X/a+VTeKqQlsYTgwoIjL4BquLJyOny8TUCkjO2wDk4UfSrBcPD7M&#10;sXDhznu6HXKlJIRTgRbqnLtC61TW5DENQkcs2iVEj1nWWGkX8S7hvtWvxoy0x4alocaO1jWV18O3&#10;t3A5me34mGn1vo7Tt92HOY825sva56d+NQOVqc//5r/rjRN8I7TyjEy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0wC/xQAAANwAAAAPAAAAAAAAAAAAAAAAAJgCAABkcnMv&#10;ZG93bnJldi54bWxQSwUGAAAAAAQABAD1AAAAig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6762" w:rsidRDefault="00CB676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24CDA332" wp14:editId="7FFA7B25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6762" w:rsidRDefault="00CB6762" w:rsidP="00CB676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6762" w:rsidRDefault="00CB6762" w:rsidP="00CB676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6762" w:rsidRDefault="00CB6762" w:rsidP="00CB676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6762" w:rsidRDefault="00CB6762" w:rsidP="00CB676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6762" w:rsidRDefault="00CB6762" w:rsidP="00CB676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B6762" w:rsidRDefault="00CB6762" w:rsidP="00CB676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B6762" w:rsidRDefault="00CB6762" w:rsidP="00CB676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B6762" w:rsidRDefault="00CB6762" w:rsidP="00CB676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B6762" w:rsidRDefault="00CB6762" w:rsidP="00CB676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B6762" w:rsidRDefault="00CB6762" w:rsidP="00CB676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">
              <v:group id="Группа 21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<v:group id="Группа 24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x0fM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Ib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x0fMMAAADbAAAADwAAAAAAAAAAAAAAAACYAgAAZHJzL2Rv&#10;d25yZXYueG1sUEsFBgAAAAAEAAQA9QAAAIgDAAAAAA==&#10;" filled="f" strokeweight="1.5pt">
                    <v:textbox inset=",1mm"/>
                  </v:rect>
                  <v:group id="Группа 27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group id="Группа 29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BCFL8AAADbAAAADwAAAGRycy9kb3ducmV2LnhtbERPTYvCMBC9L/gfwgje1lQF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ZBCFL8AAADbAAAADwAAAAAAAAAAAAAAAACh&#10;AgAAZHJzL2Rvd25yZXYueG1sUEsFBgAAAAAEAAQA+QAAAI0DAAAAAA==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</v:group>
                </v:group>
                <v:group id="Группа 40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group id="Группа 42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He8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3ibwu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ZB3v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CB6762" w:rsidRDefault="00CB6762" w:rsidP="00CB676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CB6762" w:rsidRDefault="00CB6762" w:rsidP="00CB676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CB6762" w:rsidRDefault="00CB6762" w:rsidP="00CB676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CB6762" w:rsidRDefault="00CB6762" w:rsidP="00CB676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<v:textbox style="layout-flow:vertical;mso-layout-flow-alt:bottom-to-top" inset=".4mm,.4mm,.4mm,.4mm">
                        <w:txbxContent>
                          <w:p w:rsidR="00CB6762" w:rsidRDefault="00CB6762" w:rsidP="00CB676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8p1M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Wpy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F8p1MAAAADbAAAADwAAAAAAAAAAAAAAAACYAgAAZHJzL2Rvd25y&#10;ZXYueG1sUEsFBgAAAAAEAAQA9QAAAIUDAAAAAA==&#10;" filled="f" stroked="f" strokeweight="1.5pt">
                      <v:textbox style="layout-flow:vertical;mso-layout-flow-alt:bottom-to-top" inset="0,0,0,0">
                        <w:txbxContent>
                          <w:p w:rsidR="00CB6762" w:rsidRDefault="00CB6762" w:rsidP="00CB676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CB6762" w:rsidRDefault="00CB6762" w:rsidP="00CB676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CB6762" w:rsidRDefault="00CB6762" w:rsidP="00CB676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CB6762" w:rsidRDefault="00CB6762" w:rsidP="00CB676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CB6762" w:rsidRDefault="00CB6762" w:rsidP="00CB676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uon78A&#10;AADbAAAADwAAAGRycy9kb3ducmV2LnhtbERPy4rCMBTdC/MP4Q6402QG1LEaxVHEx25UcHtprm2x&#10;uSlJRuvfm4Xg8nDe03lra3EjHyrHGr76CgRx7kzFhYbTcd37AREissHaMWl4UID57KMzxcy4O//R&#10;7RALkUI4ZKihjLHJpAx5SRZD3zXEibs4bzEm6AtpPN5TuK3lt1JDabHi1FBiQ8uS8uvh32q4nNRu&#10;dIy0+F368WC/UufhVm207n62iwmISG18i1/urdEwSGPTl/QD5O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K6ifvwAAANsAAAAPAAAAAAAAAAAAAAAAAJgCAABkcnMvZG93bnJl&#10;di54bWxQSwUGAAAAAAQABAD1AAAAhA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11C2" w:rsidRDefault="00F06D9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0A3B75E7" wp14:editId="2626E00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138" name="Группа 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344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CB1016" w:rsidRDefault="00E32508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374BE" w:rsidRDefault="00E32508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E51A3B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="00BF1A6F"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B81E72">
                                      <w:t>A.B.XXX.П</w:t>
                                    </w:r>
                                    <w:proofErr w:type="gramStart"/>
                                    <w:r w:rsidR="00B81E72">
                                      <w:t>9</w:t>
                                    </w:r>
                                    <w:proofErr w:type="gramEnd"/>
                                    <w:r w:rsidR="00B81E72">
                                      <w:t>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945CCC" w:rsidRDefault="00E32508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0411E6" w:rsidRDefault="00E32508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945CCC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945CCC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0411E6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0411E6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34" name="Группа 134"/>
                      <wpg:cNvGrpSpPr/>
                      <wpg:grpSpPr>
                        <a:xfrm>
                          <a:off x="3387256" y="1032874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3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35100" w:rsidRPr="006C5C53" w:rsidRDefault="00335100" w:rsidP="0033510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3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35100" w:rsidRPr="006C5C53" w:rsidRDefault="00335100" w:rsidP="0033510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8" o:spid="_x0000_s1076" style="position:absolute;left:0;text-align:left;margin-left:22.7pt;margin-top:14.2pt;width:558.45pt;height:826.3pt;z-index:251683840;mso-position-horizontal-relative:page;mso-position-vertical-relative:page;mso-width-relative:margin;mso-height-relative:margin" coordsize="70920,104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">
              <v:group id="Группа 2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group id="Группа 3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Группа 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group id="Группа 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z+6cIA&#10;AADaAAAADwAAAGRycy9kb3ducmV2LnhtbESPW2sCMRSE3wv+h3CEvtXEgltdjeKFUuubF/D1sDnu&#10;Lm5OliTV7b83QqGPw8x8w8wWnW3EjXyoHWsYDhQI4sKZmksNp+Pn2xhEiMgGG8ek4ZcCLOa9lxnm&#10;xt15T7dDLEWCcMhRQxVjm0sZiooshoFriZN3cd5iTNKX0ni8J7ht5LtSmbRYc1qosKV1RcX18GM1&#10;XE7q++MYabla+8lot1HnbKu+tH7td8spiEhd/A//tbdGQwbPK+kG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rP7pwgAAANoAAAAPAAAAAAAAAAAAAAAAAJgCAABkcnMvZG93&#10;bnJldi54bWxQSwUGAAAAAAQABAD1AAAAhwMAAAAA&#10;" filled="f" strokeweight="1.5pt">
                        <v:textbox inset=",1mm"/>
                      </v:rect>
                      <v:group id="Группа 7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v:group id="Группа 8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yXmsMAAADaAAAADwAAAGRycy9kb3ducmV2LnhtbESPwWrDMBBE74X8g9hAb42cHEzrRAkh&#10;EIhpD60b6HWx1paJtTKSYrt/XxUKPQ4z84bZHWbbi5F86BwrWK8yEMS10x23Cq6f56dnECEia+wd&#10;k4JvCnDYLx52WGg38QeNVWxFgnAoUIGJcSikDLUhi2HlBuLkNc5bjEn6VmqPU4LbXm6yLJcWO04L&#10;Bgc6Gapv1d0qkOXr9O7Pm2vTNpfBfZXmLZ9mpR6X83ELItIc/8N/7YtW8AK/V9INkP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8l5rDAAAA2gAAAA8AAAAAAAAAAAAA&#10;AAAAoQIAAGRycy9kb3ducmV2LnhtbFBLBQYAAAAABAAEAPkAAACRAwAAAAA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UedM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Qyy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lHnT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m778EAAADbAAAADwAAAGRycy9kb3ducmV2LnhtbERPPWvDMBDdA/kP4gLdEjkeTHGjhBII&#10;JLRD6ga6HtbZMrVORlJs999HhUK3e7zP2x1m24uRfOgcK9huMhDEtdMdtwpun6f1M4gQkTX2jknB&#10;DwU47JeLHZbaTfxBYxVbkUI4lKjAxDiUUobakMWwcQNx4hrnLcYEfSu1xymF217mWVZIix2nBoMD&#10;HQ3V39XdKpCXt+nqT/mtaZvz4L4u5r2YZqWeVvPrC4hIc/wX/7nPOs3fwu8v6QC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abvvwQAAANsAAAAPAAAAAAAAAAAAAAAA&#10;AKECAABkcnMvZG93bnJldi54bWxQSwUGAAAAAAQABAD5AAAAjwMAAAAA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slmMAAAADbAAAADwAAAGRycy9kb3ducmV2LnhtbERPS4vCMBC+L/gfwgje1tQeRKpRRBCU&#10;9bA+wOvQTJtiMylJtN1/v1lY8DYf33NWm8G24kU+NI4VzKYZCOLS6YZrBbfr/nMBIkRkja1jUvBD&#10;ATbr0ccKC+16PtPrEmuRQjgUqMDE2BVShtKQxTB1HXHiKuctxgR9LbXHPoXbVuZZNpcWG04NBjva&#10;GSofl6dVII9f/bff57eqrg6dux/Nad4PSk3Gw3YJItIQ3+J/90Gn+Tn8/ZIOkOt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27JZjAAAAA2wAAAA8AAAAAAAAAAAAAAAAA&#10;oQIAAGRycy9kb3ducmV2LnhtbFBLBQYAAAAABAAEAPkAAACO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eAA8AAAADbAAAADwAAAGRycy9kb3ducmV2LnhtbERPS4vCMBC+C/sfwizsTdNVE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L3gAPAAAAA2wAAAA8AAAAAAAAAAAAAAAAA&#10;oQIAAGRycy9kb3ducmV2LnhtbFBLBQYAAAAABAAEAPkAAACOAwAAAAA=&#10;" strokeweight="1.5pt"/>
                      </v:group>
                    </v:group>
                    <v:group id="Группа 14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group id="Группа 15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2L/sIA&#10;AADbAAAADwAAAGRycy9kb3ducmV2LnhtbERPzWrCQBC+C32HZQq9SN3YQ2xTN6EWChUhYOIDTLPT&#10;JJidDburpm/fFQRv8/H9zrqYzCDO5HxvWcFykYAgbqzuuVVwqL+eX0H4gKxxsEwK/shDkT/M1php&#10;e+E9navQihjCPkMFXQhjJqVvOjLoF3YkjtyvdQZDhK6V2uElhptBviRJKg32HBs6HOmzo+ZYnYwC&#10;LMPb8ug2m3Z+qssy3f6sDnqn1NPj9PEOItAU7uKb+1vH+Slcf4kHy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nYv+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uZcEA&#10;AADbAAAADwAAAGRycy9kb3ducmV2LnhtbERPzYrCMBC+C/sOYRa8yJrqQd1qlFUQlIWC1QcYm9m2&#10;2ExKErW+vVkQvM3H9zuLVWcacSPna8sKRsMEBHFhdc2lgtNx+zUD4QOyxsYyKXiQh9Xyo7fAVNs7&#10;H+iWh1LEEPYpKqhCaFMpfVGRQT+0LXHk/qwzGCJ0pdQO7zHcNHKcJBNpsObYUGFLm4qKS341CjAL&#10;36OLW6/LwfWYZZP9eXrSv0r1P7ufOYhAXXiLX+6djvOn8P9LP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RLmX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66F8QA&#10;AADbAAAADwAAAGRycy9kb3ducmV2LnhtbESPQWvCQBCF7wX/wzIFL0U3erA1dRUtFBQhUPUHTLPT&#10;JJidDburxn/vHITeZnhv3vtmsepdq64UYuPZwGScgSIuvW24MnA6fo8+QMWEbLH1TAbuFGG1HLws&#10;MLf+xj90PaRKSQjHHA3UKXW51rGsyWEc+45YtD8fHCZZQ6VtwJuEu1ZPs2ymHTYsDTV29FVTeT5c&#10;nAEs0nxyDptN9XY5FsVs9/t+sntjhq/9+hNUoj79m5/XWyv4Aiu/yAB6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Ouhf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fjMEA&#10;AADbAAAADwAAAGRycy9kb3ducmV2LnhtbERP24rCMBB9F/yHMIIvsqbug5dqlHVhQREKVj9gthnb&#10;YjMpSdTu328Ewbc5nOusNp1pxJ2cry0rmIwTEMSF1TWXCs6nn485CB+QNTaWScEfedis+70Vpto+&#10;+Ej3PJQihrBPUUEVQptK6YuKDPqxbYkjd7HOYIjQlVI7fMRw08jPJJlKgzXHhgpb+q6ouOY3owCz&#10;sJhc3XZbjm6nLJvuf2dnfVBqOOi+liACdeEtfrl3Os5fwPOXeI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CH4z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8rM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uD5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Hys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vE3s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iav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LxN7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nRsQA&#10;AADbAAAADwAAAGRycy9kb3ducmV2LnhtbESPQWsCMRSE74X+h/AK3mpWsSJbo4igiJdS9dDjY/NM&#10;Fjcvu5u4rv56Uyj0OMzMN8x82btKdNSG0rOC0TADQVx4XbJRcDpu3mcgQkTWWHkmBXcKsFy8vswx&#10;1/7G39QdohEJwiFHBTbGOpcyFJYchqGviZN39q3DmGRrpG7xluCukuMsm0qHJacFizWtLRWXw9Up&#10;aGw/+TDNV3Xp9g+zsttdaE4/Sg3e+tUniEh9/A//tXdawXgK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8Z0b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9Wr8IA&#10;AADbAAAADwAAAGRycy9kb3ducmV2LnhtbERPz2vCMBS+D/wfwhN2m6myjdGZigwm4mXM9bDjo3km&#10;pc1L28Ra/evNYbDjx/d7vZlcK0YaQu1ZwXKRgSCuvK7ZKCh/Pp/eQISIrLH1TAquFGBTzB7WmGt/&#10;4W8aj9GIFMIhRwU2xi6XMlSWHIaF74gTd/KDw5jgYKQe8JLCXStXWfYqHdacGix29GGpao5np6C3&#10;0/OL6b/aZjzczNbu9qEvf5V6nE/bdxCRpvgv/nPvtYJVGpu+pB8gi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L1avwgAAANs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73mM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l4n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e95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JSA8QA&#10;AADbAAAADwAAAGRycy9kb3ducmV2LnhtbESPQWsCMRSE7wX/Q3iCt5pVW5HVKCJUpJdS68HjY/NM&#10;Fjcvu5t0Xf31TaHQ4zAz3zCrTe8q0VEbSs8KJuMMBHHhdclGwenr7XkBIkRkjZVnUnCnAJv14GmF&#10;ufY3/qTuGI1IEA45KrAx1rmUobDkMIx9TZy8i28dxiRbI3WLtwR3lZxm2Vw6LDktWKxpZ6m4Hr+d&#10;gsb2L6+m+aiu3fvDbO3+EJrTWanRsN8uQUTq43/4r33QCm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Ug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lHOsQA&#10;AADbAAAADwAAAGRycy9kb3ducmV2LnhtbESPW2sCMRSE3wv9D+EU+lYTq/WyGsULUuubF/D1sDnu&#10;Lt2cLEmq679vCkIfh5n5hpnOW1uLK/lQOdbQ7SgQxLkzFRcaTsfN2whEiMgGa8ek4U4B5rPnpylm&#10;xt14T9dDLESCcMhQQxljk0kZ8pIsho5riJN3cd5iTNIX0ni8Jbit5btSA2mx4rRQYkOrkvLvw4/V&#10;cDmpr+Ex0mK58uOP3VqdB1v1qfXrS7uYgIjUxv/wo701Gnp9+PuSfoC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5RzrEAAAA2wAAAA8AAAAAAAAAAAAAAAAAmAIAAGRycy9k&#10;b3ducmV2LnhtbFBLBQYAAAAABAAEAPUAAACJAwAAAAA=&#10;" filled="f" strokeweight="1.5pt">
                    <v:textbox inset=",1mm"/>
                  </v:rect>
                </v:group>
                <v:group id="Группа 37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group id="Группа 38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XbwcYAAADbAAAADwAAAGRycy9kb3ducmV2LnhtbESPT2vCQBTE7wW/w/IKXopuEkUkuor9&#10;B6W3qiDeHtmXbGj2bZpdTdpP3y0IPQ4z8xtmvR1sI67U+dqxgnSagCAunK65UnA8vE6WIHxA1tg4&#10;JgXf5GG7Gd2tMdeu5w+67kMlIoR9jgpMCG0upS8MWfRT1xJHr3SdxRBlV0ndYR/htpFZkiykxZrj&#10;gsGWngwVn/uLVTArzy8PX7PnNMvq5L00P33xeKqUGt8PuxWIQEP4D9/ab1rBPIW/L/EHyM0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xl28H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XBosUAAADb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l4GsPvl/QD9O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FXBo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dRfMUAAADb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PY/j9kn6AX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rdRf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hJQcMAAADbAAAADwAAAGRycy9kb3ducmV2LnhtbESP3YrCMBSE7xd8h3AE7zRVUGs1SpV1&#10;EQTBH7w+NGfbss1JabK2+/ZGEPZymPlmmNWmM5V4UONKywrGowgEcWZ1ybmC23U/jEE4j6yxskwK&#10;/sjBZt37WGGibctnelx8LkIJuwQVFN7XiZQuK8igG9maOHjftjHog2xyqRtsQ7mp5CSKZtJgyWGh&#10;wJp2BWU/l1+jYGq282N7/VrM0s+5IX8fx6d0r9Sg36VLEJ46/x9+0wcduAm8voQfIN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ISUH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J28MYAAADbAAAADwAAAGRycy9kb3ducmV2LnhtbESPT2vCQBTE74V+h+UJvRTdmFCR6Cq1&#10;f6D0VhXE2yP7kg1m38bs1kQ/fbdQ6HGYmd8wy/VgG3GhzteOFUwnCQjiwumaKwX73ft4DsIHZI2N&#10;Y1JwJQ/r1f3dEnPtev6iyzZUIkLY56jAhNDmUvrCkEU/cS1x9ErXWQxRdpXUHfYRbhuZJslMWqw5&#10;Lhhs6cVQcdp+WwVZeXx7PGev0zStk8/S3Ppic6iUehgNzwsQgYbwH/5rf2gFTxn8fok/QK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YidvD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6RIcYAAADcAAAADwAAAGRycy9kb3ducmV2LnhtbESPUUvDQBCE3wX/w7GCL2IvLeUqsdci&#10;hYIgCNaIr2tuTUJzezG3bdP+eq9Q6OMwM98w8+XgW7WnPjaBLYxHGSjiMriGKwvF5/rxCVQUZIdt&#10;YLJwpAjLxe3NHHMXDvxB+41UKkE45mihFulyrWNZk8c4Ch1x8n5D71GS7CvtejwkuG/1JMuM9thw&#10;Wqixo1VN5Xaz8xa+8FTJ8e3n4X1rjBTff2a3mhlr7++Gl2dQQoNcw5f2q7MwnU3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OkS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I0usYAAADcAAAADwAAAGRycy9kb3ducmV2LnhtbESPUWvCQBCE3wv9D8cW+lLqpVrOknpK&#10;EYSCIFQtfd3mtkkwt5fmVo3++l5B8HGYmW+Yyaz3jTpQF+vAFp4GGSjiIriaSwvbzeLxBVQUZIdN&#10;YLJwogiz6e3NBHMXjvxBh7WUKkE45mihEmlzrWNRkcc4CC1x8n5C51GS7ErtOjwmuG/0MMuM9lhz&#10;WqiwpXlFxW699xY+8VzKafn9sNoZI9uvX7Ofj42193f92ysooV6u4Uv73Vl4Ho/g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pCNL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QhG8YAAADcAAAADwAAAGRycy9kb3ducmV2LnhtbESPQWvCQBSE7wX/w/IEb3VjsWlNXUUK&#10;Qg+9mAjV2yP7TFKzb5PsmqT/3i0Uehxm5htmvR1NLXrqXGVZwWIegSDOra64UHDM9o+vIJxH1lhb&#10;JgU/5GC7mTysMdF24AP1qS9EgLBLUEHpfZNI6fKSDLq5bYiDd7GdQR9kV0jd4RDgppZPURRLgxWH&#10;hRIbei8pv6Y3EyjHeLVffbXV7XvRpqdz056yT1RqNh13byA8jf4//Nf+0AqWL8/weyYcAbm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EIRv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  <v:group id="Группа 480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lA/8cA&#10;AADcAAAADwAAAGRycy9kb3ducmV2LnhtbESPQWvCQBSE74L/YXlCL1I3Shts6ioqVHsQpLHU6zP7&#10;mgSzb0N2NbG/vlsQehxm5htmtuhMJa7UuNKygvEoAkGcWV1yruDz8PY4BeE8ssbKMim4kYPFvN+b&#10;YaJtyx90TX0uAoRdggoK7+tESpcVZNCNbE0cvG/bGPRBNrnUDbYBbio5iaJYGiw5LBRY07qg7Jxe&#10;jAJzWe5eVqetfx62m0P8E2/wuP9S6mHQLV9BeOr8f/jeftcKnqZj+Ds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ZQP/HAAAA3AAAAA8AAAAAAAAAAAAAAAAAmAIAAGRy&#10;cy9kb3ducmV2LnhtbFBLBQYAAAAABAAEAPUAAACMAwAAAAA=&#10;" filled="f" stroked="f">
                        <v:textbox inset="1pt,.4mm,1pt,1pt">
                          <w:txbxContent>
                            <w:p w:rsidR="00E32508" w:rsidRPr="00CB1016" w:rsidRDefault="00E32508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veiMcA&#10;AADcAAAADwAAAGRycy9kb3ducmV2LnhtbESPQWvCQBSE74L/YXmCF9FNxQZNXUUFbQ9CqYpen9nX&#10;JDT7NmRXk/bXu4VCj8PMfMPMl60pxZ1qV1hW8DSKQBCnVhecKTgdt8MpCOeRNZaWScE3OVguup05&#10;Jto2/EH3g89EgLBLUEHufZVI6dKcDLqRrYiD92lrgz7IOpO6xibATSnHURRLgwWHhRwr2uSUfh1u&#10;RoG5rfaz9fXVPw+a3TH+iXd4eT8r1e+1qxcQnlr/H/5rv2kFk+k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L3ojHAAAA3AAAAA8AAAAAAAAAAAAAAAAAmAIAAGRy&#10;cy9kb3ducmV2LnhtbFBLBQYAAAAABAAEAPUAAACMAwAAAAA=&#10;" filled="f" stroked="f">
                        <v:textbox inset="1pt,.4mm,1pt,1pt">
                          <w:txbxContent>
                            <w:p w:rsidR="00E32508" w:rsidRPr="005374BE" w:rsidRDefault="00E32508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E51A3B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d7E8gA&#10;AADcAAAADwAAAGRycy9kb3ducmV2LnhtbESPT2vCQBTE74V+h+UVvJS60Wqw0VVU8M9BKNXSXl+z&#10;zySYfRuyq4l++q5Q6HGYmd8wk1lrSnGh2hWWFfS6EQji1OqCMwWfh9XLCITzyBpLy6TgSg5m08eH&#10;CSbaNvxBl73PRICwS1BB7n2VSOnSnAy6rq2Ig3e0tUEfZJ1JXWMT4KaU/SiKpcGCw0KOFS1zSk/7&#10;s1FgzvPd2+Jn44fPzfoQ3+I1fr9/KdV5audjEJ5a/x/+a2+1gsHoFe5nwhGQ0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B3sTyAAAANwAAAAPAAAAAAAAAAAAAAAAAJgCAABk&#10;cnMvZG93bnJldi54bWxQSwUGAAAAAAQABAD1AAAAjQMAAAAA&#10;" filled="f" stroked="f">
                        <v:textbox inset="1pt,.4mm,1pt,1pt">
                          <w:txbxContent>
                            <w:p w:rsidR="00E32508" w:rsidRDefault="00E32508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="00BF1A6F"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B81E72">
                                <w:t>A.B.XXX.П</w:t>
                              </w:r>
                              <w:proofErr w:type="gramStart"/>
                              <w:r w:rsidR="00B81E72">
                                <w:t>9</w:t>
                              </w:r>
                              <w:proofErr w:type="gramEnd"/>
                              <w:r w:rsidR="00B81E72">
                                <w:t>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ePzsUA&#10;AADcAAAADwAAAGRycy9kb3ducmV2LnhtbESPT2vCQBTE7wW/w/KEXopuLP1joquIVtNbUXvp7ZF9&#10;boLZtyG7avz2riD0OMzMb5jpvLO1OFPrK8cKRsMEBHHhdMVGwe9+PRiD8AFZY+2YFFzJw3zWe5pi&#10;pt2Ft3TeBSMihH2GCsoQmkxKX5Rk0Q9dQxy9g2sthihbI3WLlwi3tXxNkg9pseK4UGJDy5KK4+5k&#10;FXyuFi/08+cO4SvdpLnZ5pvU5Eo997vFBESgLvyHH+1vreBt/A7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t4/OxQAAANwAAAAPAAAAAAAAAAAAAAAAAJgCAABkcnMv&#10;ZG93bnJldi54bWxQSwUGAAAAAAQABAD1AAAAigMAAAAA&#10;" filled="f" stroked="f">
                        <v:textbox inset="0,0,0,0">
                          <w:txbxContent>
                            <w:p w:rsidR="00E32508" w:rsidRPr="00945CCC" w:rsidRDefault="00E32508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Ruc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URucYAAADcAAAADwAAAAAAAAAAAAAAAACYAgAAZHJz&#10;L2Rvd25yZXYueG1sUEsFBgAAAAAEAAQA9QAAAIsDAAAAAA==&#10;" filled="f" stroked="f">
                        <v:textbox inset="0,0,0,0">
                          <w:txbxContent>
                            <w:p w:rsidR="00E32508" w:rsidRDefault="00E32508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m0IsYA&#10;AADcAAAADwAAAGRycy9kb3ducmV2LnhtbESPQWvCQBSE7wX/w/IKvYjZWKS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m0Is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YgUMMA&#10;AADcAAAADwAAAGRycy9kb3ducmV2LnhtbERPu27CMBTdkfoP1q3EUhWnVVV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YgUMMAAADcAAAADwAAAAAAAAAAAAAAAACYAgAAZHJzL2Rv&#10;d25yZXYueG1sUEsFBgAAAAAEAAQA9QAAAIgDAAAAAA==&#10;" filled="f" stroked="f">
                        <v:textbox inset="0,0,0,0">
                          <w:txbxContent>
                            <w:p w:rsidR="00E32508" w:rsidRPr="000411E6" w:rsidRDefault="00E32508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Fy8YA&#10;AADcAAAADwAAAGRycy9kb3ducmV2LnhtbESPT2vCQBTE74V+h+UVvEjdVKQ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qFy8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m6i8IA&#10;AADcAAAADwAAAGRycy9kb3ducmV2LnhtbERPu27CMBTdK/EP1kXqUoEDQoUEDELQkm4Vj4XtKr44&#10;EfF1FLsQ/h4PSB2Pznux6mwtbtT6yrGC0TABQVw4XbFRcDp+D2YgfEDWWDsmBQ/ysFr23haYaXfn&#10;Pd0OwYgYwj5DBWUITSalL0qy6IeuIY7cxbUWQ4StkbrFewy3tRwnyae0WHFsKLGhTUnF9fBnFUy3&#10;6w/6PbtL+Ep3aW72+S41uVLv/W49BxGoC//il/tHK5ikcX4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GbqLwgAAANwAAAAPAAAAAAAAAAAAAAAAAJgCAABkcnMvZG93&#10;bnJldi54bWxQSwUGAAAAAAQABAD1AAAAhwMAAAAA&#10;" filled="f" stroked="f">
                        <v:textbox inset="0,0,0,0">
                          <w:txbxContent>
                            <w:p w:rsidR="00E32508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UfEMUA&#10;AADcAAAADwAAAGRycy9kb3ducmV2LnhtbESPQWvCQBSE7wX/w/IEL6VulKI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VR8QxQAAANwAAAAPAAAAAAAAAAAAAAAAAJgCAABkcnMv&#10;ZG93bnJldi54bWxQSwUGAAAAAAQABAD1AAAAigMAAAAA&#10;" filled="f" stroked="f">
                        <v:textbox inset="0,0,0,0">
                          <w:txbxContent>
                            <w:p w:rsidR="00E32508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BZ8YA&#10;AADcAAAADwAAAGRycy9kb3ducmV2LnhtbESPT2vCQBTE74V+h+UVvIhuKtI2qatIrUlvxT8Xb4/s&#10;cxOafRuyWxO/vVsQehxm5jfMYjXYRlyo87VjBc/TBARx6XTNRsHxsJ28gfABWWPjmBRcycNq+fiw&#10;wEy7nnd02QcjIoR9hgqqENpMSl9WZNFPXUscvbPrLIYoOyN1h32E20bOkuRFWqw5LlTY0kdF5c/+&#10;1yp43azH9H1y5/CZ5mlhdkWemkKp0dOwfgcRaAj/4Xv7SyuYpz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BZ8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945CCC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sk/MUA&#10;AADcAAAADwAAAGRycy9kb3ducmV2LnhtbESPQWvCQBSE7wX/w/IKXoputEVN6iqirfEmai+9PbLP&#10;TTD7NmRXTf99tyD0OMzMN8x82dla3Kj1lWMFo2ECgrhwumKj4Ov0OZiB8AFZY+2YFPyQh+Wi9zTH&#10;TLs7H+h2DEZECPsMFZQhNJmUvijJoh+6hjh6Z9daDFG2RuoW7xFuazlOkom0WHFcKLGhdUnF5Xi1&#10;Cqab1Qvtv905fKTbNDeHfJuaXKn+c7d6BxGoC//hR3unFbylr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yT8xQAAANwAAAAPAAAAAAAAAAAAAAAAAJgCAABkcnMv&#10;ZG93bnJldi54bWxQSwUGAAAAAAQABAD1AAAAigMAAAAA&#10;" filled="f" stroked="f">
                        <v:textbox inset="0,0,0,0">
                          <w:txbxContent>
                            <w:p w:rsidR="00E32508" w:rsidRPr="00945CCC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K8iMUA&#10;AADcAAAADwAAAGRycy9kb3ducmV2LnhtbESPQWvCQBSE74X+h+UVvJS6sYiamI2IVdNb0fbS2yP7&#10;3ASzb0N21fTfd4VCj8PMfMPkq8G24kq9bxwrmIwTEMSV0w0bBV+fu5cFCB+QNbaOScEPeVgVjw85&#10;Ztrd+EDXYzAiQthnqKAOocuk9FVNFv3YdcTRO7neYoiyN1L3eItw28rXJJlJiw3HhRo72tRUnY8X&#10;q2D+tn6mj293Ctt0n5bmUO5TUyo1ehrWSxCBhvAf/mu/awXTdAr3M/EI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IryIxQAAANwAAAAPAAAAAAAAAAAAAAAAAJgCAABkcnMv&#10;ZG93bnJldi54bWxQSwUGAAAAAAQABAD1AAAAigMAAAAA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4ZE8UA&#10;AADcAAAADwAAAGRycy9kb3ducmV2LnhtbESPQWvCQBSE7wX/w/IKXopulFZN6iqirfEmai+9PbLP&#10;TTD7NmRXTf99tyD0OMzMN8x82dla3Kj1lWMFo2ECgrhwumKj4Ov0OZiB8AFZY+2YFPyQh+Wi9zTH&#10;TLs7H+h2DEZECPsMFZQhNJmUvijJoh+6hjh6Z9daDFG2RuoW7xFuazlOkom0WHFcKLGhdUnF5Xi1&#10;Cqab1Qvtv905fKTbNDeHfJuaXKn+c7d6BxGoC//hR3unFbymb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hkTxQAAANwAAAAPAAAAAAAAAAAAAAAAAJgCAABkcnMv&#10;ZG93bnJldi54bWxQSwUGAAAAAAQABAD1AAAAigMAAAAA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yHZM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vIdkxQAAANwAAAAPAAAAAAAAAAAAAAAAAJgCAABkcnMv&#10;ZG93bnJldi54bWxQSwUGAAAAAAQABAD1AAAAigMAAAAA&#10;" filled="f" stroked="f">
                        <v:textbox inset="0,0,0,0">
                          <w:txbxContent>
                            <w:p w:rsidR="00E32508" w:rsidRPr="000411E6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Ai/8YA&#10;AADcAAAADwAAAGRycy9kb3ducmV2LnhtbESPT2vCQBTE74V+h+UVvEjdVKQ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Ai/8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0411E6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34" o:spid="_x0000_s1134" style="position:absolute;left:33872;top:10328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Msn8UA&#10;AADcAAAADwAAAGRycy9kb3ducmV2LnhtbERPTWvCQBC9C/6HZQq9lLqxYqjRVbRQ7aEgRmmvY3aa&#10;BLOzIbua2F/vFgre5vE+Z7boTCUu1LjSsoLhIAJBnFldcq7gsH9/fgXhPLLGyjIpuJKDxbzfm2Gi&#10;bcs7uqQ+FyGEXYIKCu/rREqXFWTQDWxNHLgf2xj0ATa51A22IdxU8iWKYmmw5NBQYE1vBWWn9GwU&#10;mPPyc7I6bvz4qV3v4994jd/bL6UeH7rlFISnzt/F/+4PHeaPxvD3TLh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cyyfxQAAANwAAAAPAAAAAAAAAAAAAAAAAJgCAABkcnMv&#10;ZG93bnJldi54bWxQSwUGAAAAAAQABAD1AAAAigMAAAAA&#10;" filled="f" stroked="f">
                  <v:textbox inset="1pt,.4mm,1pt,1pt">
                    <w:txbxContent>
                      <w:p w:rsidR="00335100" w:rsidRPr="006C5C53" w:rsidRDefault="00335100" w:rsidP="0033510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Gy6MUA&#10;AADcAAAADwAAAGRycy9kb3ducmV2LnhtbERPS2vCQBC+F/oflil4KbpRaWhTV1HBx0EojdJep9lp&#10;EszOhuxqor/eFQq9zcf3nMmsM5U4U+NKywqGgwgEcWZ1ybmCw37VfwXhPLLGyjIpuJCD2fTxYYKJ&#10;ti1/0jn1uQgh7BJUUHhfJ1K6rCCDbmBr4sD92sagD7DJpW6wDeGmkqMoiqXBkkNDgTUtC8qO6cko&#10;MKf57m3xs/Evz+16H1/jNX5/fCnVe+rm7yA8df5f/Ofe6jB/HMP9mXCBn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obLoxQAAANwAAAAPAAAAAAAAAAAAAAAAAJgCAABkcnMv&#10;ZG93bnJldi54bWxQSwUGAAAAAAQABAD1AAAAigMAAAAA&#10;" filled="f" stroked="f">
                  <v:textbox inset="1pt,.4mm,1pt,1pt">
                    <w:txbxContent>
                      <w:p w:rsidR="00335100" w:rsidRPr="006C5C53" w:rsidRDefault="00335100" w:rsidP="0033510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7A51" w:rsidRDefault="00F06D9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09AF08F9" wp14:editId="1AF7F0E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137" name="Группа 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344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7A51" w:rsidRDefault="00577A51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7A51" w:rsidRDefault="00577A51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7A51" w:rsidRDefault="00577A51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7A51" w:rsidRDefault="00577A51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7A51" w:rsidRDefault="00577A51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7A51" w:rsidRDefault="00577A51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7A51" w:rsidRDefault="00577A51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7A51" w:rsidRDefault="00577A51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7A51" w:rsidRDefault="00577A51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7A51" w:rsidRDefault="00577A51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945CCC" w:rsidRDefault="00577A51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Default="00577A51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Default="00577A51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5E4A3B" w:rsidRDefault="00577A51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0411E6" w:rsidRDefault="00577A51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Default="00577A51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Default="00577A51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5E4A3B" w:rsidRDefault="00577A51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931BFC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A32665" w:rsidRDefault="00577A51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5E4A3B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5E4A3B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5E4A3B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5E4A3B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5E4A3B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0411E6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0411E6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0411E6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0411E6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0411E6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79077B" w:rsidRDefault="006B63BF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B81E72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A32665" w:rsidRDefault="00577A51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CB1016" w:rsidRDefault="00577A51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CB1016" w:rsidRDefault="00577A51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5374BE" w:rsidRDefault="00577A51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52A95" w:rsidRPr="00252A95">
                                    <w:rPr>
                                      <w:noProof/>
                                    </w:rPr>
                                    <w:instrText>12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52A95">
                                    <w:rPr>
                                      <w:noProof/>
                                    </w:rPr>
                                    <w:t>12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5374BE" w:rsidRDefault="00577A51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52A95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Default="00577A51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B81E72">
                                    <w:t>A.B.XXX.П</w:t>
                                  </w:r>
                                  <w:proofErr w:type="gramStart"/>
                                  <w:r w:rsidR="00B81E72">
                                    <w:t>9</w:t>
                                  </w:r>
                                  <w:proofErr w:type="gramEnd"/>
                                  <w:r w:rsidR="00B81E72">
                                    <w:t>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Default="006B63BF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B81E72">
                                      <w:t>Полное название системы</w:t>
                                    </w:r>
                                  </w:fldSimple>
                                  <w:r w:rsidR="00577A51">
                                    <w:t>.</w:t>
                                  </w:r>
                                </w:p>
                                <w:p w:rsidR="00577A51" w:rsidRPr="008A3A9F" w:rsidRDefault="006B63BF" w:rsidP="00B2745D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B81E72">
                                      <w:t>Описание комплекса технических средств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945CCC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945CCC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5E4A3B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5E4A3B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0411E6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0411E6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15" name="Группа 115"/>
                      <wpg:cNvGrpSpPr/>
                      <wpg:grpSpPr>
                        <a:xfrm>
                          <a:off x="3387256" y="1032874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1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35100" w:rsidRPr="006C5C53" w:rsidRDefault="00335100" w:rsidP="0033510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1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35100" w:rsidRPr="006C5C53" w:rsidRDefault="00335100" w:rsidP="0033510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7" o:spid="_x0000_s1137" style="position:absolute;left:0;text-align:left;margin-left:22.7pt;margin-top:14.2pt;width:558.45pt;height:826.3pt;z-index:251681792;mso-position-horizontal-relative:page;mso-position-vertical-relative:page;mso-width-relative:margin;mso-height-relative:margin" coordsize="70920,104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77A51" w:rsidRDefault="00577A51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77A51" w:rsidRDefault="00577A51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77A51" w:rsidRDefault="00577A51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77A51" w:rsidRDefault="00577A51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77A51" w:rsidRDefault="00577A51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577A51" w:rsidRDefault="00577A51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77A51" w:rsidRDefault="00577A51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577A51" w:rsidRDefault="00577A51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77A51" w:rsidRDefault="00577A51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577A51" w:rsidRDefault="00577A51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577A51" w:rsidRPr="00945CCC" w:rsidRDefault="00577A51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577A51" w:rsidRDefault="00577A51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577A51" w:rsidRDefault="00577A51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577A51" w:rsidRPr="005E4A3B" w:rsidRDefault="00577A51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577A51" w:rsidRPr="000411E6" w:rsidRDefault="00577A51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577A51" w:rsidRDefault="00577A51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577A51" w:rsidRDefault="00577A51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577A51" w:rsidRPr="005E4A3B" w:rsidRDefault="00577A51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577A51" w:rsidRPr="00931BFC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577A51" w:rsidRPr="00A32665" w:rsidRDefault="00577A51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577A51" w:rsidRPr="005E4A3B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577A51" w:rsidRPr="005E4A3B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577A51" w:rsidRPr="005E4A3B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577A51" w:rsidRPr="005E4A3B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577A51" w:rsidRPr="005E4A3B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577A51" w:rsidRPr="000411E6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577A51" w:rsidRPr="000411E6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577A51" w:rsidRPr="000411E6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577A51" w:rsidRPr="000411E6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577A51" w:rsidRPr="000411E6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577A51" w:rsidRPr="0079077B" w:rsidRDefault="006B63BF" w:rsidP="00B2745D">
                            <w:pPr>
                              <w:pStyle w:val="34f1"/>
                            </w:pPr>
                            <w:fldSimple w:instr=" DOCPROPERTY  Company  \* MERGEFORMAT ">
                              <w:r w:rsidR="00B81E72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577A51" w:rsidRPr="00A32665" w:rsidRDefault="00577A51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577A51" w:rsidRPr="00CB1016" w:rsidRDefault="00577A51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577A51" w:rsidRPr="00CB1016" w:rsidRDefault="00577A51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577A51" w:rsidRPr="005374BE" w:rsidRDefault="00577A51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52A95" w:rsidRPr="00252A95">
                              <w:rPr>
                                <w:noProof/>
                              </w:rPr>
                              <w:instrText>12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52A95">
                              <w:rPr>
                                <w:noProof/>
                              </w:rPr>
                              <w:t>12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577A51" w:rsidRPr="005374BE" w:rsidRDefault="00577A51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52A95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577A51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577A51" w:rsidRDefault="00577A51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B81E72">
                              <w:t>A.B.XXX.П</w:t>
                            </w:r>
                            <w:proofErr w:type="gramStart"/>
                            <w:r w:rsidR="00B81E72">
                              <w:t>9</w:t>
                            </w:r>
                            <w:proofErr w:type="gramEnd"/>
                            <w:r w:rsidR="00B81E72">
                              <w:t>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577A51" w:rsidRDefault="006B63BF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B81E72">
                                <w:t>Полное название системы</w:t>
                              </w:r>
                            </w:fldSimple>
                            <w:r w:rsidR="00577A51">
                              <w:t>.</w:t>
                            </w:r>
                          </w:p>
                          <w:p w:rsidR="00577A51" w:rsidRPr="008A3A9F" w:rsidRDefault="006B63BF" w:rsidP="00B2745D">
                            <w:pPr>
                              <w:pStyle w:val="34f1"/>
                            </w:pPr>
                            <w:fldSimple w:instr=" DOCPROPERTY  Title  \* MERGEFORMAT ">
                              <w:r w:rsidR="00B81E72">
                                <w:t>Описание комплекса технических средств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577A51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577A51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577A51" w:rsidRPr="00945CCC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577A51" w:rsidRPr="00945CCC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577A51" w:rsidRPr="005E4A3B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577A51" w:rsidRPr="005E4A3B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577A51" w:rsidRPr="000411E6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577A51" w:rsidRPr="000411E6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15" o:spid="_x0000_s1225" style="position:absolute;left:33872;top:10328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TuiMUA&#10;AADcAAAADwAAAGRycy9kb3ducmV2LnhtbERPTWvCQBC9C/0PyxR6kbqxYGhTN8EWqh4EqYq9TrPT&#10;JDQ7G7Krif56VxC8zeN9zjTrTS2O1LrKsoLxKAJBnFtdcaFgt/16fgXhPLLG2jIpOJGDLH0YTDHR&#10;tuNvOm58IUIIuwQVlN43iZQuL8mgG9mGOHB/tjXoA2wLqVvsQrip5UsUxdJgxaGhxIY+S8r/Nwej&#10;wBxmq7eP34WfDLv5Nj7Hc/xZ75V6euxn7yA89f4uvrmXOswfx3B9Jlwg0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FO6IxQAAANwAAAAPAAAAAAAAAAAAAAAAAJgCAABkcnMv&#10;ZG93bnJldi54bWxQSwUGAAAAAAQABAD1AAAAigMAAAAA&#10;" filled="f" stroked="f">
                  <v:textbox inset="1pt,.4mm,1pt,1pt">
                    <w:txbxContent>
                      <w:p w:rsidR="00335100" w:rsidRPr="006C5C53" w:rsidRDefault="00335100" w:rsidP="0033510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hLE8UA&#10;AADcAAAADwAAAGRycy9kb3ducmV2LnhtbERPS2vCQBC+F/wPywheSt0oGGt0FVtQeygUH7TXMTsm&#10;wexsyK4m+uvdQqG3+fieM1u0phRXql1hWcGgH4EgTq0uOFNw2K9eXkE4j6yxtEwKbuRgMe88zTDR&#10;tuEtXXc+EyGEXYIKcu+rREqX5mTQ9W1FHLiTrQ36AOtM6hqbEG5KOYyiWBosODTkWNF7Tul5dzEK&#10;zGX5OXk7bvzouVnv43u8xp+vb6V63XY5BeGp9f/iP/eHDvMHY/h9Jl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WEsTxQAAANwAAAAPAAAAAAAAAAAAAAAAAJgCAABkcnMv&#10;ZG93bnJldi54bWxQSwUGAAAAAAQABAD1AAAAigMAAAAA&#10;" filled="f" stroked="f">
                  <v:textbox inset="1pt,.4mm,1pt,1pt">
                    <w:txbxContent>
                      <w:p w:rsidR="00335100" w:rsidRPr="006C5C53" w:rsidRDefault="00335100" w:rsidP="0033510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24B7" w:rsidRDefault="001B24B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1171827C" wp14:editId="4AA785D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344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B24B7" w:rsidRDefault="001B24B7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B24B7" w:rsidRDefault="001B24B7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B24B7" w:rsidRDefault="001B24B7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B24B7" w:rsidRDefault="001B24B7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B24B7" w:rsidRDefault="001B24B7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B24B7" w:rsidRDefault="001B24B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B24B7" w:rsidRDefault="001B24B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B24B7" w:rsidRDefault="001B24B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B24B7" w:rsidRDefault="001B24B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B24B7" w:rsidRDefault="001B24B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4B7" w:rsidRPr="00CB1016" w:rsidRDefault="001B24B7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4B7" w:rsidRPr="005374BE" w:rsidRDefault="001B24B7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252A95">
                                      <w:rPr>
                                        <w:noProof/>
                                        <w:lang w:val="en-US"/>
                                      </w:rPr>
                                      <w:t>12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4B7" w:rsidRDefault="001B24B7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B81E72">
                                      <w:t>A.B.XXX.П</w:t>
                                    </w:r>
                                    <w:proofErr w:type="gramStart"/>
                                    <w:r w:rsidR="00B81E72">
                                      <w:t>9</w:t>
                                    </w:r>
                                    <w:proofErr w:type="gramEnd"/>
                                    <w:r w:rsidR="00B81E72">
                                      <w:t>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4B7" w:rsidRPr="00945CCC" w:rsidRDefault="001B24B7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4B7" w:rsidRDefault="001B24B7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4B7" w:rsidRPr="005E4A3B" w:rsidRDefault="001B24B7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4B7" w:rsidRPr="000411E6" w:rsidRDefault="001B24B7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4B7" w:rsidRPr="005E4A3B" w:rsidRDefault="001B24B7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4B7" w:rsidRDefault="001B24B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4B7" w:rsidRDefault="001B24B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4B7" w:rsidRPr="00945CCC" w:rsidRDefault="001B24B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4B7" w:rsidRPr="00945CCC" w:rsidRDefault="001B24B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4B7" w:rsidRPr="005E4A3B" w:rsidRDefault="001B24B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4B7" w:rsidRPr="005E4A3B" w:rsidRDefault="001B24B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4B7" w:rsidRPr="000411E6" w:rsidRDefault="001B24B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4B7" w:rsidRPr="000411E6" w:rsidRDefault="001B24B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7256" y="1032874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B24B7" w:rsidRPr="006C5C53" w:rsidRDefault="001B24B7" w:rsidP="0033510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B24B7" w:rsidRPr="006C5C53" w:rsidRDefault="001B24B7" w:rsidP="0033510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28" style="position:absolute;left:0;text-align:left;margin-left:22.7pt;margin-top:14.2pt;width:558.45pt;height:826.3pt;z-index:251687936;mso-position-horizontal-relative:page;mso-position-vertical-relative:page;mso-width-relative:margin;mso-height-relative:margin" coordsize="70920,104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">
              <v:group id="Группа 551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1B24B7" w:rsidRDefault="001B24B7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1B24B7" w:rsidRDefault="001B24B7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1B24B7" w:rsidRDefault="001B24B7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1B24B7" w:rsidRDefault="001B24B7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1B24B7" w:rsidRDefault="001B24B7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B24B7" w:rsidRDefault="001B24B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B24B7" w:rsidRDefault="001B24B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1B24B7" w:rsidRDefault="001B24B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B24B7" w:rsidRDefault="001B24B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B24B7" w:rsidRDefault="001B24B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1B24B7" w:rsidRPr="00CB1016" w:rsidRDefault="001B24B7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1B24B7" w:rsidRPr="005374BE" w:rsidRDefault="001B24B7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252A95">
                                <w:rPr>
                                  <w:noProof/>
                                  <w:lang w:val="en-US"/>
                                </w:rPr>
                                <w:t>12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1B24B7" w:rsidRDefault="001B24B7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B81E72">
                                <w:t>A.B.XXX.П</w:t>
                              </w:r>
                              <w:proofErr w:type="gramStart"/>
                              <w:r w:rsidR="00B81E72">
                                <w:t>9</w:t>
                              </w:r>
                              <w:proofErr w:type="gramEnd"/>
                              <w:r w:rsidR="00B81E72">
                                <w:t>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1B24B7" w:rsidRPr="00945CCC" w:rsidRDefault="001B24B7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1B24B7" w:rsidRDefault="001B24B7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1B24B7" w:rsidRPr="005E4A3B" w:rsidRDefault="001B24B7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1B24B7" w:rsidRPr="000411E6" w:rsidRDefault="001B24B7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1B24B7" w:rsidRPr="005E4A3B" w:rsidRDefault="001B24B7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1B24B7" w:rsidRDefault="001B24B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1B24B7" w:rsidRDefault="001B24B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1B24B7" w:rsidRPr="00945CCC" w:rsidRDefault="001B24B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1B24B7" w:rsidRPr="00945CCC" w:rsidRDefault="001B24B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1B24B7" w:rsidRPr="005E4A3B" w:rsidRDefault="001B24B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1B24B7" w:rsidRPr="005E4A3B" w:rsidRDefault="001B24B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1B24B7" w:rsidRPr="000411E6" w:rsidRDefault="001B24B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1B24B7" w:rsidRPr="000411E6" w:rsidRDefault="001B24B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72;top:10328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1B24B7" w:rsidRPr="006C5C53" w:rsidRDefault="001B24B7" w:rsidP="0033510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1B24B7" w:rsidRPr="006C5C53" w:rsidRDefault="001B24B7" w:rsidP="0033510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3089" w:rsidRDefault="005C3089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02CEAE47" wp14:editId="4E007EF5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139" name="Группа 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344"/>
                      </a:xfrm>
                    </wpg:grpSpPr>
                    <wpg:grpSp>
                      <wpg:cNvPr id="140" name="Группа 14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41" name="Группа 14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42" name="Группа 14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3" name="Группа 14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4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5" name="Группа 14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6" name="Группа 14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4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5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52" name="Группа 15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3" name="Группа 15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5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C3089" w:rsidRDefault="005C3089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C3089" w:rsidRDefault="005C3089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C3089" w:rsidRDefault="005C3089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C3089" w:rsidRDefault="005C3089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C3089" w:rsidRDefault="005C3089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9" name="Группа 15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C3089" w:rsidRDefault="005C3089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C3089" w:rsidRDefault="005C3089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C3089" w:rsidRDefault="005C3089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C3089" w:rsidRDefault="005C3089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C3089" w:rsidRDefault="005C3089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6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16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Pr="00945CCC" w:rsidRDefault="005C3089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Default="005C3089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Default="005C3089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Pr="005E4A3B" w:rsidRDefault="005C3089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Pr="000411E6" w:rsidRDefault="005C3089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Default="005C3089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Default="005C3089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Pr="005E4A3B" w:rsidRDefault="005C3089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Pr="00931BFC" w:rsidRDefault="005C30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Pr="00A32665" w:rsidRDefault="005C3089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Pr="005E4A3B" w:rsidRDefault="005C30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Pr="005E4A3B" w:rsidRDefault="005C30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Pr="005E4A3B" w:rsidRDefault="005C30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Pr="005E4A3B" w:rsidRDefault="005C30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Pr="005E4A3B" w:rsidRDefault="005C30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Pr="000411E6" w:rsidRDefault="005C30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Pr="000411E6" w:rsidRDefault="005C30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Pr="000411E6" w:rsidRDefault="005C30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Pr="000411E6" w:rsidRDefault="005C30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Pr="000411E6" w:rsidRDefault="005C30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Pr="0079077B" w:rsidRDefault="006B63BF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B81E72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Pr="00A32665" w:rsidRDefault="005C3089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Pr="00CB1016" w:rsidRDefault="005C3089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Pr="00CB1016" w:rsidRDefault="005C3089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Pr="005374BE" w:rsidRDefault="005C3089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B81E72" w:rsidRPr="00B81E72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B81E72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Pr="005374BE" w:rsidRDefault="005C3089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Default="005C30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Default="005C3089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B81E72">
                                    <w:t>A.B.XXX.П</w:t>
                                  </w:r>
                                  <w:proofErr w:type="gramStart"/>
                                  <w:r w:rsidR="00B81E72">
                                    <w:t>9</w:t>
                                  </w:r>
                                  <w:proofErr w:type="gramEnd"/>
                                  <w:r w:rsidR="00B81E72">
                                    <w:t>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Default="006B63BF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B81E72">
                                      <w:t>Полное название системы</w:t>
                                    </w:r>
                                  </w:fldSimple>
                                  <w:r w:rsidR="005C3089">
                                    <w:t>.</w:t>
                                  </w:r>
                                </w:p>
                                <w:p w:rsidR="005C3089" w:rsidRPr="003E33B3" w:rsidRDefault="005C3089" w:rsidP="00B2745D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3E33B3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3E33B3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3E33B3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B81E72">
                                    <w:rPr>
                                      <w:rStyle w:val="34fe"/>
                                    </w:rPr>
                                    <w:t>Описание комплекса технических средств</w:t>
                                  </w:r>
                                  <w:r w:rsidRPr="003E33B3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Default="005C30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Default="005C30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Pr="00945CCC" w:rsidRDefault="005C30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Pr="00945CCC" w:rsidRDefault="005C30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Pr="005E4A3B" w:rsidRDefault="005C30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Pr="005E4A3B" w:rsidRDefault="005C30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Pr="000411E6" w:rsidRDefault="005C30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3089" w:rsidRPr="000411E6" w:rsidRDefault="005C30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7256" y="1032874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C3089" w:rsidRPr="006C5C53" w:rsidRDefault="005C3089" w:rsidP="0033510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C3089" w:rsidRPr="006C5C53" w:rsidRDefault="005C3089" w:rsidP="0033510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9" o:spid="_x0000_s1289" style="position:absolute;left:0;text-align:left;margin-left:22.7pt;margin-top:14.2pt;width:558.45pt;height:826.3pt;z-index:251685888;mso-position-horizontal-relative:page;mso-position-vertical-relative:page;mso-width-relative:margin;mso-height-relative:margin" coordsize="70920,104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">
              <v:group id="Группа 140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4jnM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riOcxgAAANwA&#10;AAAPAAAAAAAAAAAAAAAAAKoCAABkcnMvZG93bnJldi54bWxQSwUGAAAAAAQABAD6AAAAnQMAAAAA&#10;">
                <v:group id="Группа 141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KGB8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uKGB8QAAADcAAAA&#10;DwAAAAAAAAAAAAAAAACqAgAAZHJzL2Rvd25yZXYueG1sUEsFBgAAAAAEAAQA+gAAAJsDAAAAAA==&#10;">
                  <v:group id="Группа 142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AYcM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8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IwGHDCAAAA3AAAAA8A&#10;AAAAAAAAAAAAAAAAqgIAAGRycy9kb3ducmV2LnhtbFBLBQYAAAAABAAEAPoAAACZAwAAAAA=&#10;">
                    <v:group id="Группа 143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SzesIA&#10;AADcAAAADwAAAGRycy9kb3ducmV2LnhtbERPS2sCMRC+C/0PYQreatKitm7NLj6Qam9VweuwGXeX&#10;biZLEnX775tCwdt8fM+ZF71txZV8aBxreB4pEMSlMw1XGo6HzdMbiBCRDbaOScMPBSjyh8EcM+Nu&#10;/EXXfaxECuGQoYY6xi6TMpQ1WQwj1xEn7uy8xZigr6TxeEvhtpUvSk2lxYZTQ40drWoqv/cXq+F8&#10;VLvXQ6TFcuVnk8+1Ok236kPr4WO/eAcRqY938b97a9L88Rj+nkkXy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9LN6wgAAANwAAAAPAAAAAAAAAAAAAAAAAJgCAABkcnMvZG93&#10;bnJldi54bWxQSwUGAAAAAAQABAD1AAAAhwMAAAAA&#10;" filled="f" strokeweight="1.5pt">
                        <v:textbox inset=",1mm"/>
                      </v:rect>
                      <v:group id="Группа 145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      <v:group id="Группа 146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0QO48EAAADcAAAADwAAAGRycy9kb3ducmV2LnhtbERPTYvCMBC9L/gfwgje1lQRV6pRRBAU&#10;97CrgtehmTbFZlKSaOu/3yws7G0e73NWm9424kk+1I4VTMYZCOLC6ZorBdfL/n0BIkRkjY1jUvCi&#10;AJv14G2FuXYdf9PzHCuRQjjkqMDE2OZShsKQxTB2LXHiSuctxgR9JbXHLoXbRk6zbC4t1pwaDLa0&#10;M1Tczw+rQB5P3ZffT69lVR5adzuaz3nXKzUa9tsliEh9/Bf/uQ86zZ99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RA7jwQAAANwAAAAPAAAAAAAAAAAAAAAA&#10;AKECAABkcnMvZG93bnJldi54bWxQSwUGAAAAAAQABAD5AAAAjwMAAAAA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uakcQAAADcAAAADwAAAGRycy9kb3ducmV2LnhtbESPQWsCMRCF74X+hzAFbzWriJStUUQQ&#10;lPZgVeh12MxuFjeTJUnd7b/vHAreZnhv3vtmtRl9p+4UUxvYwGxagCKugm25MXC97F/fQKWMbLEL&#10;TAZ+KcFm/fy0wtKGgb/ofs6NkhBOJRpwOfel1qly5DFNQ08sWh2ixyxrbLSNOEi47/S8KJbaY8vS&#10;4LCnnaPqdv7xBvTxYzjF/fxaN/WhD99H97kcRmMmL+P2HVSmMT/M/9cHK/gLoZV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25qRxAAAANwAAAAPAAAAAAAAAAAA&#10;AAAAAKECAABkcnMvZG93bnJldi54bWxQSwUGAAAAAAQABAD5AAAAkgMAAAAA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c/CsEAAADcAAAADwAAAGRycy9kb3ducmV2LnhtbERPTYvCMBC9L/gfwgje1lQRWatRRBAU&#10;97CrgtehmTbFZlKSaOu/3yws7G0e73NWm9424kk+1I4VTMYZCOLC6ZorBdfL/v0DRIjIGhvHpOBF&#10;ATbrwdsKc+06/qbnOVYihXDIUYGJsc2lDIUhi2HsWuLElc5bjAn6SmqPXQq3jZxm2VxarDk1GGxp&#10;Z6i4nx9WgTyeui+/n17Lqjy07nY0n/OuV2o07LdLEJH6+C/+cx90mj9b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lz8KwQAAANwAAAAPAAAAAAAAAAAAAAAA&#10;AKECAABkcnMvZG93bnJldi54bWxQSwUGAAAAAAQABAD5AAAAjwMAAAAA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/v:group>
                    </v:group>
                    <v:group id="Группа 152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        <v:group id="Группа 153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UrNs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OUC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pSs2wwAAANw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htrcMA&#10;AADcAAAADwAAAGRycy9kb3ducmV2LnhtbERP22rCQBB9F/oPyxT6Is3G0lpNs0otFBQh4OUDxuyY&#10;BLOzYXfV9O9doeDbHM518nlvWnEh5xvLCkZJCoK4tLrhSsF+9/s6AeEDssbWMin4Iw/z2dMgx0zb&#10;K2/osg2ViCHsM1RQh9BlUvqyJoM+sR1x5I7WGQwRukpqh9cYblr5lqZjabDh2FBjRz81laft2SjA&#10;IkxHJ7dYVMPzrijGq8PnXq+Vennuv79ABOrDQ/zvXuo4/+Md7s/EC+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htr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5C3089" w:rsidRDefault="005C3089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TINsIA&#10;AADcAAAADwAAAGRycy9kb3ducmV2LnhtbERP24rCMBB9F/Yfwizsi2jqgq5Wo6gguAiFVT9gbMa2&#10;2ExKErX+vVkQfJvDuc5s0Zpa3Mj5yrKCQT8BQZxbXXGh4HjY9MYgfEDWWFsmBQ/ysJh/dGaYanvn&#10;P7rtQyFiCPsUFZQhNKmUPi/JoO/bhjhyZ+sMhghdIbXDeww3tfxOkpE0WHFsKLGhdUn5ZX81CjAL&#10;k8HFrVZF93rIstHv6eeod0p9fbbLKYhAbXiLX+6tjvOHQ/h/Jl4g5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ZMg2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5C3089" w:rsidRDefault="005C3089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ZWQcMA&#10;AADcAAAADwAAAGRycy9kb3ducmV2LnhtbERP3WrCMBS+H+wdwhnsZthUwW7WRpnCQBkUpj7AsTlr&#10;i81JSaLWtzfCYHfn4/s9xXIwnbiQ861lBeMkBUFcWd1yreCw/xp9gPABWWNnmRTcyMNy8fxUYK7t&#10;lX/osgu1iCHsc1TQhNDnUvqqIYM+sT1x5H6tMxgidLXUDq8x3HRykqaZNNhybGiwp3VD1Wl3Ngqw&#10;DLPxya1W9dt5X5bZ9vh+0N9Kvb4Mn3MQgYbwL/5zb3ScP83g8Uy8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ZWQ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5C3089" w:rsidRDefault="005C3089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5C3089" w:rsidRDefault="005C3089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5C3089" w:rsidRDefault="005C3089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59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2nL8YA&#10;AADcAAAADwAAAGRycy9kb3ducmV2LnhtbESPQWvDMAyF74P9B6PBbquzspaR1S1lsFF6Ge162FHE&#10;mh0ay0nspll//XQo9Cbxnt77tFiNoVED9amObOB5UoAirqKt2Rk4fH88vYJKGdliE5kM/FGC1fL+&#10;boGljWfe0bDPTkkIpxIN+JzbUutUeQqYJrElFu039gGzrL3TtsezhIdGT4tirgPWLA0eW3r3VB33&#10;p2Cg8+PLzHVfzXHYXtzaf25Sd/gx5vFhXL+ByjTmm/l6vbGC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b2nL8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5C3089" w:rsidRDefault="005C3089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ECtMIA&#10;AADcAAAADwAAAGRycy9kb3ducmV2LnhtbERPTWsCMRC9F/wPYQRvNWuxUlajiFCRXorWg8dhMyaL&#10;m8nuJq7b/vpGELzN433OYtW7SnTUhtKzgsk4A0FceF2yUXD8+Xz9ABEissbKMyn4pQCr5eBlgbn2&#10;N95Td4hGpBAOOSqwMda5lKGw5DCMfU2cuLNvHcYEWyN1i7cU7ir5lmUz6bDk1GCxpo2l4nK4OgWN&#10;7afvpvmuLt3Xn1nb7S40x5NSo2G/noOI1Men+OHe6TR/NoH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8QK0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5C3089" w:rsidRDefault="005C3089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Ocw8IA&#10;AADcAAAADwAAAGRycy9kb3ducmV2LnhtbERPTWsCMRC9F/ofwhS81axiRbZGEUERL6XqocdhMyaL&#10;m8nuJq6rv94UCr3N433OfNm7SnTUhtKzgtEwA0FceF2yUXA6bt5nIEJE1lh5JgV3CrBcvL7MMdf+&#10;xt/UHaIRKYRDjgpsjHUuZSgsOQxDXxMn7uxbhzHB1kjd4i2Fu0qOs2wqHZacGizWtLZUXA5Xp6Cx&#10;/eTDNF/Vpds/zMpud6E5/Sg1eOtXnyAi9fFf/Ofe6TR/OobfZ9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I5zD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5C3089" w:rsidRDefault="005C3089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85WM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y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85WM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5C3089" w:rsidRDefault="005C3089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ahLMIA&#10;AADcAAAADwAAAGRycy9kb3ducmV2LnhtbERPTWsCMRC9F/wPYQRvNWuxUlajiKBIL0XrweOwGZPF&#10;zWR3k67b/vpGELzN433OYtW7SnTUhtKzgsk4A0FceF2yUXD63r5+gAgRWWPlmRT8UoDVcvCywFz7&#10;Gx+oO0YjUgiHHBXYGOtcylBYchjGviZO3MW3DmOCrZG6xVsKd5V8y7KZdFhyarBY08ZScT3+OAWN&#10;7afvpvmqrt3nn1nb3T40p7NSo2G/noOI1Men+OHe6zR/NoX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hqEs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5C3089" w:rsidRDefault="005C3089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1KgcEA&#10;AADcAAAADwAAAGRycy9kb3ducmV2LnhtbERPS2sCMRC+F/wPYQRvNVFwq6tRfCC1vVUFr8Nm3F3c&#10;TJYk6vbfN4VCb/PxPWex6mwjHuRD7VjDaKhAEBfO1FxqOJ/2r1MQISIbbByThm8KsFr2XhaYG/fk&#10;L3ocYylSCIccNVQxtrmUoajIYhi6ljhxV+ctxgR9KY3HZwq3jRwrlUmLNaeGClvaVlTcjner4XpW&#10;H2+nSOvN1s8mnzt1yQ7qXetBv1vPQUTq4r/4z30waX42gd9n0gVy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NSoHBAAAA3AAAAA8AAAAAAAAAAAAAAAAAmAIAAGRycy9kb3du&#10;cmV2LnhtbFBLBQYAAAAABAAEAPUAAACGAwAAAAA=&#10;" filled="f" strokeweight="1.5pt">
                    <v:textbox inset=",1mm"/>
                  </v:rect>
                </v:group>
                <v:group id="Группа 166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EnaccAAADcAAAADwAAAGRycy9kb3ducmV2LnhtbESPQUvDQBCF74X+h2WEXordNIUisdti&#10;tULxZhXE25CdZIPZ2Zhdm9hf7xyE3mZ4b977ZrMbfavO1McmsIHlIgNFXAbbcG3g/e359g5UTMgW&#10;28Bk4Jci7LbTyQYLGwZ+pfMp1UpCOBZowKXUFVrH0pHHuAgdsWhV6D0mWfta2x4HCfetzrNsrT02&#10;LA0OO3p0VH6dfryBVfV5mH+vnpZ53mQvlbsM5f6jNmZ2Mz7cg0o0pqv5//poBX8ttPKMTKC3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ASdp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2C8sUAAADcAAAADwAAAGRycy9kb3ducmV2LnhtbERPS2vCQBC+F/wPywheim6MIJq6io8W&#10;Sm8+oPQ2ZCfZ0OxszG5N2l/fLRS8zcf3nNWmt7W4UesrxwqmkwQEce50xaWCy/llvADhA7LG2jEp&#10;+CYPm/XgYYWZdh0f6XYKpYgh7DNUYEJoMil9bsiin7iGOHKFay2GCNtS6ha7GG5rmSbJXFqsODYY&#10;bGhvKP88fVkFs+Lj+fE6O0zTtEreCvPT5bv3UqnRsN8+gQjUh7v43/2q4/z5Ev6eiRfI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U2C8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/4JScYAAADcAAAADwAAAGRycy9kb3ducmV2LnhtbESPQUsDQQyF74L/YYjgReysHqaydlqk&#10;UBAEobXiNe7E3aU7me1O2m77681B8JbwXt77MluMsTNHGnKb2MPDpABDXKXQcu1h+7G6fwKTBTlg&#10;l5g8nCnDYn59NcMypBOv6biR2mgI5xI9NCJ9aW2uGoqYJ6knVu0nDRFF16G2YcCThsfOPhaFsxFb&#10;1oYGe1o2VO02h+jhEy+1nN++7953zsn2a+8Oy6nz/vZmfHkGIzTKv/nv+jUo/lTx9Rmdw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f+CU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Ks0sMAAADcAAAADwAAAGRycy9kb3ducmV2LnhtbERPS2vCQBC+F/oflil4KXVjD2tJXaUI&#10;glAQ6oNep9lpEszOptlRY3+9Kwje5uN7zmTW+0YdqYt1YAujYQaKuAiu5tLCdrN4eQMVBdlhE5gs&#10;nCnCbPr4MMHchRN/0XEtpUohHHO0UIm0udaxqMhjHIaWOHG/ofMoCXaldh2eUrhv9GuWGe2x5tRQ&#10;YUvzior9+uAt7PC/lPPnz/Nqb4xsv//MYT421g6e+o93UEK93MU399Kl+eMRXJ9JF+jp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yrNL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AypcMAAADcAAAADwAAAGRycy9kb3ducmV2LnhtbERPS2vCQBC+F/oflin0UupGD2tJXaUI&#10;QqFQ8EWv0+w0CWZn0+yo0V/vCoK3+fieM5n1vlEH6mId2MJwkIEiLoKrubSwWS9e30BFQXbYBCYL&#10;J4owmz4+TDB34chLOqykVCmEY44WKpE21zoWFXmMg9ASJ+4vdB4lwa7UrsNjCveNHmWZ0R5rTg0V&#10;tjSvqNit9t7CFs+lnL5+X753xsjm59/s52Nj7fNT//EOSqiXu/jm/nRp/ngE12fSBXp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hgMqX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yXPsQAAADcAAAADwAAAGRycy9kb3ducmV2LnhtbERPTWvCQBC9F/oflhG8FN3Uw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LJc+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UPSsQAAADcAAAADwAAAGRycy9kb3ducmV2LnhtbERPTWvCQBC9F/oflhG8FN1Uy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xQ9K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jQO8UAAADcAAAADwAAAGRycy9kb3ducmV2LnhtbERPTWvCQBC9C/6HZYTedNMW05K6irQU&#10;tAdRW2iPY3aaRLOzYXdN0n/vCkJv83ifM1v0phYtOV9ZVnA/SUAQ51ZXXCj4+nwfP4PwAVljbZkU&#10;/JGHxXw4mGGmbcc7avehEDGEfYYKyhCaTEqfl2TQT2xDHLlf6wyGCF0htcMuhptaPiRJKg1WHBtK&#10;bOi1pPy0PxsFm8dt2i7XH6v+e50e8rfd4efYOaXuRv3yBUSgPvyLb+6VjvOfpn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ojQO8UAAADcAAAADwAAAAAAAAAA&#10;AAAAAAChAgAAZHJzL2Rvd25yZXYueG1sUEsFBgAAAAAEAAQA+QAAAJMDAAAAAA==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OTMQAAADcAAAADwAAAGRycy9kb3ducmV2LnhtbERPS2vCQBC+F/oflhF6qxtbSCW6irQU&#10;1EOpD9DjmB2T2Oxs2F2T9N+7QqG3+fieM533phYtOV9ZVjAaJiCIc6srLhTsd5/PYxA+IGusLZOC&#10;X/Iwnz0+TDHTtuMNtdtQiBjCPkMFZQhNJqXPSzLoh7YhjtzZOoMhQldI7bCL4aaWL0mSSoMVx4YS&#10;G3ovKf/ZXo2Cr9fvtF2s1sv+sEpP+cfmdLx0TqmnQb+YgAjUh3/xn3up4/y3FO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Wk5MxAAAANwAAAAPAAAAAAAAAAAA&#10;AAAAAKECAABkcnMvZG93bnJldi54bWxQSwUGAAAAAAQABAD5AAAAkgMAAAAA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K2P8EAAADcAAAADwAAAGRycy9kb3ducmV2LnhtbERP24rCMBB9X/Afwgj7tqYKa7UapYou&#10;woLgBZ+HZmyLzaQ00Xb/3gjCvs3hXGe+7EwlHtS40rKC4SACQZxZXXKu4Hzafk1AOI+ssbJMCv7I&#10;wXLR+5hjom3LB3ocfS5CCLsEFRTe14mULivIoBvYmjhwV9sY9AE2udQNtiHcVHIURWNpsOTQUGBN&#10;64Ky2/FuFHybVfzbnn6m43QTG/KX4WSfbpX67HfpDISnzv+L3+6dDvPjGF7PhAvk4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ArY/wQAAANwAAAAPAAAAAAAAAAAAAAAA&#10;AKECAABkcnMvZG93bnJldi54bWxQSwUGAAAAAAQABAD5AAAAjwM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ixtMcAAADcAAAADwAAAGRycy9kb3ducmV2LnhtbESPT0vDQBDF74LfYRmhF7GbpmAldlu0&#10;f0C8tRXE25CdZIPZ2ZjdNtFP7xwEbzO8N+/9Zrkefasu1McmsIHZNANFXAbbcG3g7bS/ewAVE7LF&#10;NjAZ+KYI69X11RILGwY+0OWYaiUhHAs04FLqCq1j6chjnIaOWLQq9B6TrH2tbY+DhPtW51l2rz02&#10;LA0OO9o4Kj+PZ29gXn3sbr/m21meN9lr5X6G8vm9NmZyMz49gko0pn/z3/WLFfyF0MozMoFe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X2LG0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sSg1MQAAADcAAAADwAAAGRycy9kb3ducmV2LnhtbERPTWvCQBC9F/oflhG8FN3Uw6rRVYpQ&#10;KBQKVUuvY3ZMgtnZNDtq7K/vFgq9zeN9znLd+0ZdqIt1YAuP4wwUcRFczaWF/e55NAMVBdlhE5gs&#10;3CjCenV/t8TchSu/02UrpUohHHO0UIm0udaxqMhjHIeWOHHH0HmUBLtSuw6vKdw3epJlRnusOTVU&#10;2NKmouK0PXsLH/hdyu318PB2Mkb2n1/mvJkaa4eD/mkBSqiXf/Gf+8Wl+dM5/D6TLtC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xKDU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t5bsYAAADcAAAADwAAAGRycy9kb3ducmV2LnhtbESPQUsDQQyF74L/YYjQi9hZexjL2mmR&#10;glAoCNaK17gTd5fuZNadtN36681B8JbwXt77sliNsTMnGnKb2MP9tABDXKXQcu1h//Z8NweTBTlg&#10;l5g8XCjDanl9tcAypDO/0mkntdEQziV6aET60tpcNRQxT1NPrNpXGiKKrkNtw4BnDY+dnRWFsxFb&#10;1oYGe1o3VB12x+jhHX9quWw/b18Ozsn+49sd1w/O+8nN+PQIRmiUf/Pf9SYo/lzx9Rmdw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IreW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doDsQAAADcAAAADwAAAGRycy9kb3ducmV2LnhtbERPTWvCQBC9F/oflhF6KbpJBJHoKta2&#10;ULzVCuJtyE6ywexszG5N2l/vFoTe5vE+Z7kebCOu1PnasYJ0koAgLpyuuVJw+Hofz0H4gKyxcUwK&#10;fsjDevX4sMRcu54/6boPlYgh7HNUYEJocyl9Yciin7iWOHKl6yyGCLtK6g77GG4bmSXJTFqsOTYY&#10;bGlrqDjvv62CaXl6e75MX9Msq5NdaX774uVYKfU0GjYLEIGG8C++uz90nD9P4e+ZeIF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N2gO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5ZqzMUAAADcAAAADwAAAGRycy9kb3ducmV2LnhtbESPQWvCQBCF7wX/wzKCt7rRQ4ipq4gg&#10;ePBiEqjehuw0SZudTbKrxn/vFgq9zfDe++bNejuaVtxpcI1lBYt5BIK4tLrhSkGRH94TEM4ja2wt&#10;k4InOdhuJm9rTLV98Jnuma9EgLBLUUHtfZdK6cqaDLq57YiD9mUHgz6sQyX1gI8AN61cRlEsDTYc&#10;LtTY0b6m8ie7mUAp4tVh9dk3t+9Fn12uXX/JT6jUbDruPkB4Gv2/+S991KF+soTfZ8IEcvM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5ZqzM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nnGcQAAADcAAAADwAAAGRycy9kb3ducmV2LnhtbERPTWvCQBC9F/oflin0UnSjhVVSVxFB&#10;EAqFqqXXMTtNgtnZmB019td3C4Xe5vE+Z7bofaMu1MU6sIXRMANFXARXc2lhv1sPpqCiIDtsApOF&#10;G0VYzO/vZpi7cOV3umylVCmEY44WKpE21zoWFXmMw9ASJ+4rdB4lwa7UrsNrCveNHmeZ0R5rTg0V&#10;trSqqDhuz97CB36Xcns9PL0djZH958mcVxNj7eNDv3wBJdTLv/jPvXFp/vQZfp9JF+j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+ecZ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NXI8MAAADcAAAADwAAAGRycy9kb3ducmV2LnhtbESPQYvCMBCF74L/IYzgTVNFRK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8zVyP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H/yuMMAAADcAAAADwAAAGRycy9kb3ducmV2LnhtbESPQYvCMBCF74L/IYzgTVMFRa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B/8rj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1sz8UAAADcAAAADwAAAGRycy9kb3ducmV2LnhtbESPQWvCQBCF7wX/wzKCt7qxhxDTbEQE&#10;wUMvJkLtbciOSTQ7m2RXTf99t1DobYb33jdvss1kOvGg0bWWFayWEQjiyuqWawWncv+agHAeWWNn&#10;mRR8k4NNPnvJMNX2yUd6FL4WAcIuRQWN930qpasaMuiWticO2sWOBn1Yx1rqEZ8Bbjr5FkWxNNhy&#10;uNBgT7uGqltxN4Fyitf79efQ3q+roTh/9cO5/EClFvNp+w7C0+T/zX/pgw71kxh+nwkTyP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K1sz8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LhGsMAAADcAAAADwAAAGRycy9kb3ducmV2LnhtbERPTWvCQBC9F/oflil4KXVTD6tEVxGh&#10;UBCEqqXXMTsmwexsmh019td3C0Jv83ifM1v0vlEX6mId2MLrMANFXARXc2lhv3t7mYCKguywCUwW&#10;bhRhMX98mGHuwpU/6LKVUqUQjjlaqETaXOtYVOQxDkNLnLhj6DxKgl2pXYfXFO4bPcoyoz3WnBoq&#10;bGlVUXHanr2FT/wp5bY+PG9Oxsj+69ucV2Nj7eCpX05BCfXyL767312aPxnD3zPpAj3/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3C4R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5C3089" w:rsidRPr="00945CCC" w:rsidRDefault="005C3089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5C3089" w:rsidRDefault="005C3089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5C3089" w:rsidRDefault="005C3089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5C3089" w:rsidRPr="005E4A3B" w:rsidRDefault="005C3089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5C3089" w:rsidRPr="000411E6" w:rsidRDefault="005C3089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5C3089" w:rsidRDefault="005C3089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5C3089" w:rsidRDefault="005C3089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5C3089" w:rsidRPr="005E4A3B" w:rsidRDefault="005C3089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5C3089" w:rsidRPr="00931BFC" w:rsidRDefault="005C30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5C3089" w:rsidRPr="00A32665" w:rsidRDefault="005C3089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5C3089" w:rsidRPr="005E4A3B" w:rsidRDefault="005C30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5C3089" w:rsidRPr="005E4A3B" w:rsidRDefault="005C30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5C3089" w:rsidRPr="005E4A3B" w:rsidRDefault="005C30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5C3089" w:rsidRPr="005E4A3B" w:rsidRDefault="005C30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5C3089" w:rsidRPr="005E4A3B" w:rsidRDefault="005C30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5C3089" w:rsidRPr="000411E6" w:rsidRDefault="005C30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5C3089" w:rsidRPr="000411E6" w:rsidRDefault="005C30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5C3089" w:rsidRPr="000411E6" w:rsidRDefault="005C30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5C3089" w:rsidRPr="000411E6" w:rsidRDefault="005C30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5C3089" w:rsidRPr="000411E6" w:rsidRDefault="005C30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5C3089" w:rsidRPr="0079077B" w:rsidRDefault="006B63BF" w:rsidP="00B2745D">
                            <w:pPr>
                              <w:pStyle w:val="34f1"/>
                            </w:pPr>
                            <w:fldSimple w:instr=" DOCPROPERTY  Company  \* MERGEFORMAT ">
                              <w:r w:rsidR="00B81E72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5C3089" w:rsidRPr="00A32665" w:rsidRDefault="005C3089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5C3089" w:rsidRPr="00CB1016" w:rsidRDefault="005C3089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5C3089" w:rsidRPr="00CB1016" w:rsidRDefault="005C3089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5C3089" w:rsidRPr="005374BE" w:rsidRDefault="005C3089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B81E72" w:rsidRPr="00B81E72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B81E72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5C3089" w:rsidRPr="005374BE" w:rsidRDefault="005C3089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5C3089" w:rsidRDefault="005C30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5C3089" w:rsidRDefault="005C3089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B81E72">
                              <w:t>A.B.XXX.П</w:t>
                            </w:r>
                            <w:proofErr w:type="gramStart"/>
                            <w:r w:rsidR="00B81E72">
                              <w:t>9</w:t>
                            </w:r>
                            <w:proofErr w:type="gramEnd"/>
                            <w:r w:rsidR="00B81E72">
                              <w:t>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5C3089" w:rsidRDefault="006B63BF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B81E72">
                                <w:t>Полное название системы</w:t>
                              </w:r>
                            </w:fldSimple>
                            <w:r w:rsidR="005C3089">
                              <w:t>.</w:t>
                            </w:r>
                          </w:p>
                          <w:p w:rsidR="005C3089" w:rsidRPr="003E33B3" w:rsidRDefault="005C3089" w:rsidP="00B2745D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3E33B3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3E33B3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3E33B3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B81E72">
                              <w:rPr>
                                <w:rStyle w:val="34fe"/>
                              </w:rPr>
                              <w:t>Описание комплекса технических средств</w:t>
                            </w:r>
                            <w:r w:rsidRPr="003E33B3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5C3089" w:rsidRDefault="005C30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5C3089" w:rsidRDefault="005C30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5C3089" w:rsidRPr="00945CCC" w:rsidRDefault="005C30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5C3089" w:rsidRPr="00945CCC" w:rsidRDefault="005C30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5C3089" w:rsidRPr="005E4A3B" w:rsidRDefault="005C30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5C3089" w:rsidRPr="005E4A3B" w:rsidRDefault="005C30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5C3089" w:rsidRPr="000411E6" w:rsidRDefault="005C30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5C3089" w:rsidRPr="000411E6" w:rsidRDefault="005C30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72;top:10328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5C3089" w:rsidRPr="006C5C53" w:rsidRDefault="005C3089" w:rsidP="0033510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5C3089" w:rsidRPr="006C5C53" w:rsidRDefault="005C3089" w:rsidP="0033510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1"/>
  </w:num>
  <w:num w:numId="22">
    <w:abstractNumId w:val="31"/>
  </w:num>
  <w:num w:numId="23">
    <w:abstractNumId w:val="33"/>
  </w:num>
  <w:num w:numId="24">
    <w:abstractNumId w:val="33"/>
    <w:lvlOverride w:ilvl="0">
      <w:startOverride w:val="1"/>
    </w:lvlOverride>
  </w:num>
  <w:num w:numId="25">
    <w:abstractNumId w:val="4"/>
    <w:lvlOverride w:ilvl="0">
      <w:startOverride w:val="1"/>
    </w:lvlOverride>
  </w:num>
  <w:num w:numId="26">
    <w:abstractNumId w:val="27"/>
    <w:lvlOverride w:ilvl="0">
      <w:startOverride w:val="1"/>
    </w:lvlOverride>
  </w:num>
  <w:num w:numId="2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3"/>
  </w:num>
  <w:num w:numId="29">
    <w:abstractNumId w:val="5"/>
  </w:num>
  <w:num w:numId="30">
    <w:abstractNumId w:val="18"/>
  </w:num>
  <w:num w:numId="31">
    <w:abstractNumId w:val="24"/>
  </w:num>
  <w:num w:numId="32">
    <w:abstractNumId w:val="2"/>
  </w:num>
  <w:num w:numId="33">
    <w:abstractNumId w:val="30"/>
  </w:num>
  <w:num w:numId="3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0"/>
    <w:lvlOverride w:ilvl="0">
      <w:startOverride w:val="1"/>
    </w:lvlOverride>
  </w:num>
  <w:num w:numId="36">
    <w:abstractNumId w:val="8"/>
  </w:num>
  <w:num w:numId="37">
    <w:abstractNumId w:val="12"/>
  </w:num>
  <w:num w:numId="38">
    <w:abstractNumId w:val="7"/>
  </w:num>
  <w:num w:numId="39">
    <w:abstractNumId w:val="34"/>
  </w:num>
  <w:num w:numId="40">
    <w:abstractNumId w:val="19"/>
  </w:num>
  <w:num w:numId="41">
    <w:abstractNumId w:val="19"/>
    <w:lvlOverride w:ilvl="0">
      <w:startOverride w:val="1"/>
    </w:lvlOverride>
  </w:num>
  <w:num w:numId="42">
    <w:abstractNumId w:val="11"/>
  </w:num>
  <w:num w:numId="43">
    <w:abstractNumId w:val="9"/>
  </w:num>
  <w:num w:numId="44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379A"/>
    <w:rsid w:val="00044633"/>
    <w:rsid w:val="000460EE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6B"/>
    <w:rsid w:val="00090A2A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1140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5618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7DD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4152"/>
    <w:rsid w:val="001A60C4"/>
    <w:rsid w:val="001A7920"/>
    <w:rsid w:val="001B1371"/>
    <w:rsid w:val="001B1AFB"/>
    <w:rsid w:val="001B24B7"/>
    <w:rsid w:val="001B4CA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003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0C8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9B9"/>
    <w:rsid w:val="00213CD6"/>
    <w:rsid w:val="00215ADC"/>
    <w:rsid w:val="00220381"/>
    <w:rsid w:val="0022057E"/>
    <w:rsid w:val="00221122"/>
    <w:rsid w:val="002225C6"/>
    <w:rsid w:val="00225688"/>
    <w:rsid w:val="0022616F"/>
    <w:rsid w:val="002266E7"/>
    <w:rsid w:val="00230333"/>
    <w:rsid w:val="00232ABC"/>
    <w:rsid w:val="00233D57"/>
    <w:rsid w:val="00237982"/>
    <w:rsid w:val="002379A9"/>
    <w:rsid w:val="002408FE"/>
    <w:rsid w:val="00240E43"/>
    <w:rsid w:val="00241468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2A95"/>
    <w:rsid w:val="0025488E"/>
    <w:rsid w:val="00254F29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5EAE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18CD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6D9"/>
    <w:rsid w:val="002B03CF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2D7A"/>
    <w:rsid w:val="002D3361"/>
    <w:rsid w:val="002D5BD9"/>
    <w:rsid w:val="002D62F4"/>
    <w:rsid w:val="002D6698"/>
    <w:rsid w:val="002E3B8A"/>
    <w:rsid w:val="002E46EB"/>
    <w:rsid w:val="002E4CD3"/>
    <w:rsid w:val="002E6D47"/>
    <w:rsid w:val="002E7BE6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32B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388A"/>
    <w:rsid w:val="00324BE0"/>
    <w:rsid w:val="00325B70"/>
    <w:rsid w:val="00325BCF"/>
    <w:rsid w:val="003266A7"/>
    <w:rsid w:val="0032763C"/>
    <w:rsid w:val="003313FE"/>
    <w:rsid w:val="00335100"/>
    <w:rsid w:val="00335A84"/>
    <w:rsid w:val="00337B8E"/>
    <w:rsid w:val="00342C00"/>
    <w:rsid w:val="00343090"/>
    <w:rsid w:val="003438E1"/>
    <w:rsid w:val="00344CAD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7F4"/>
    <w:rsid w:val="00376A22"/>
    <w:rsid w:val="0038024E"/>
    <w:rsid w:val="00382C71"/>
    <w:rsid w:val="00385AB4"/>
    <w:rsid w:val="0038650C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3386"/>
    <w:rsid w:val="003A3504"/>
    <w:rsid w:val="003A364D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5A93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D67E2"/>
    <w:rsid w:val="003E0420"/>
    <w:rsid w:val="003E1C94"/>
    <w:rsid w:val="003E1D35"/>
    <w:rsid w:val="003E33B3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2B5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DF6"/>
    <w:rsid w:val="00491F5B"/>
    <w:rsid w:val="0049305F"/>
    <w:rsid w:val="0049334E"/>
    <w:rsid w:val="00493C63"/>
    <w:rsid w:val="00494277"/>
    <w:rsid w:val="00495189"/>
    <w:rsid w:val="00495E7E"/>
    <w:rsid w:val="00495F4E"/>
    <w:rsid w:val="00496266"/>
    <w:rsid w:val="0049775E"/>
    <w:rsid w:val="004979BD"/>
    <w:rsid w:val="00497A46"/>
    <w:rsid w:val="00497C71"/>
    <w:rsid w:val="004A1FFC"/>
    <w:rsid w:val="004A27A1"/>
    <w:rsid w:val="004A3347"/>
    <w:rsid w:val="004A3647"/>
    <w:rsid w:val="004A3B47"/>
    <w:rsid w:val="004A4CBC"/>
    <w:rsid w:val="004A6227"/>
    <w:rsid w:val="004A6FD9"/>
    <w:rsid w:val="004A7E25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664C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E7337"/>
    <w:rsid w:val="004F101B"/>
    <w:rsid w:val="004F159D"/>
    <w:rsid w:val="004F238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4CE8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668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4638"/>
    <w:rsid w:val="0057537E"/>
    <w:rsid w:val="00575A58"/>
    <w:rsid w:val="00577A51"/>
    <w:rsid w:val="005809FD"/>
    <w:rsid w:val="0058102B"/>
    <w:rsid w:val="00581FD2"/>
    <w:rsid w:val="00582682"/>
    <w:rsid w:val="00584D66"/>
    <w:rsid w:val="00585447"/>
    <w:rsid w:val="00585D8D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56B7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3089"/>
    <w:rsid w:val="005C5A96"/>
    <w:rsid w:val="005C5CD8"/>
    <w:rsid w:val="005C733C"/>
    <w:rsid w:val="005D0980"/>
    <w:rsid w:val="005D1130"/>
    <w:rsid w:val="005D1378"/>
    <w:rsid w:val="005D1889"/>
    <w:rsid w:val="005D4D23"/>
    <w:rsid w:val="005D54AA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2F1C"/>
    <w:rsid w:val="00654670"/>
    <w:rsid w:val="00654B1A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5A0F"/>
    <w:rsid w:val="00697473"/>
    <w:rsid w:val="00697B87"/>
    <w:rsid w:val="006A03A5"/>
    <w:rsid w:val="006A052D"/>
    <w:rsid w:val="006A2A7D"/>
    <w:rsid w:val="006A363B"/>
    <w:rsid w:val="006A436C"/>
    <w:rsid w:val="006B14AE"/>
    <w:rsid w:val="006B338A"/>
    <w:rsid w:val="006B3D8D"/>
    <w:rsid w:val="006B47D3"/>
    <w:rsid w:val="006B4D99"/>
    <w:rsid w:val="006B5B04"/>
    <w:rsid w:val="006B63BF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179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14B1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19C0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49F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1BA8"/>
    <w:rsid w:val="007B22AC"/>
    <w:rsid w:val="007B3873"/>
    <w:rsid w:val="007B3D0A"/>
    <w:rsid w:val="007B3FC5"/>
    <w:rsid w:val="007B458D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2CE6"/>
    <w:rsid w:val="007D4F13"/>
    <w:rsid w:val="007D5BE5"/>
    <w:rsid w:val="007D621E"/>
    <w:rsid w:val="007D748C"/>
    <w:rsid w:val="007E1202"/>
    <w:rsid w:val="007E2818"/>
    <w:rsid w:val="007E5D84"/>
    <w:rsid w:val="007E63EC"/>
    <w:rsid w:val="007E6B44"/>
    <w:rsid w:val="007F4719"/>
    <w:rsid w:val="007F545B"/>
    <w:rsid w:val="007F6332"/>
    <w:rsid w:val="007F7667"/>
    <w:rsid w:val="007F7CFD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03EE"/>
    <w:rsid w:val="00832128"/>
    <w:rsid w:val="00832370"/>
    <w:rsid w:val="0083428D"/>
    <w:rsid w:val="00834762"/>
    <w:rsid w:val="00834EE8"/>
    <w:rsid w:val="00836D9B"/>
    <w:rsid w:val="0083779C"/>
    <w:rsid w:val="0083789A"/>
    <w:rsid w:val="008378D1"/>
    <w:rsid w:val="00841229"/>
    <w:rsid w:val="00843A33"/>
    <w:rsid w:val="00846DF8"/>
    <w:rsid w:val="0085004F"/>
    <w:rsid w:val="008507EE"/>
    <w:rsid w:val="00850C9B"/>
    <w:rsid w:val="00851A4B"/>
    <w:rsid w:val="00851B58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6769D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2FC9"/>
    <w:rsid w:val="00896648"/>
    <w:rsid w:val="00897038"/>
    <w:rsid w:val="008973C3"/>
    <w:rsid w:val="00897B35"/>
    <w:rsid w:val="00897CFB"/>
    <w:rsid w:val="008A0E95"/>
    <w:rsid w:val="008A13D2"/>
    <w:rsid w:val="008A1649"/>
    <w:rsid w:val="008A3A9F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1EB"/>
    <w:rsid w:val="008E165C"/>
    <w:rsid w:val="008E3437"/>
    <w:rsid w:val="008E3473"/>
    <w:rsid w:val="008E767A"/>
    <w:rsid w:val="008E7742"/>
    <w:rsid w:val="008F20FE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2AD3"/>
    <w:rsid w:val="00912CD8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4419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5EF9"/>
    <w:rsid w:val="00A161FD"/>
    <w:rsid w:val="00A168BE"/>
    <w:rsid w:val="00A16BA0"/>
    <w:rsid w:val="00A208E9"/>
    <w:rsid w:val="00A20AC7"/>
    <w:rsid w:val="00A21AB3"/>
    <w:rsid w:val="00A21E89"/>
    <w:rsid w:val="00A225E9"/>
    <w:rsid w:val="00A23AAB"/>
    <w:rsid w:val="00A24B72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5131"/>
    <w:rsid w:val="00A4680D"/>
    <w:rsid w:val="00A469A9"/>
    <w:rsid w:val="00A4773A"/>
    <w:rsid w:val="00A47ADF"/>
    <w:rsid w:val="00A50149"/>
    <w:rsid w:val="00A5066B"/>
    <w:rsid w:val="00A50787"/>
    <w:rsid w:val="00A50DBA"/>
    <w:rsid w:val="00A51944"/>
    <w:rsid w:val="00A52014"/>
    <w:rsid w:val="00A52976"/>
    <w:rsid w:val="00A532BA"/>
    <w:rsid w:val="00A540D9"/>
    <w:rsid w:val="00A547E4"/>
    <w:rsid w:val="00A55837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DF7"/>
    <w:rsid w:val="00A80EF9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A5EED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C6E3B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908"/>
    <w:rsid w:val="00AE1140"/>
    <w:rsid w:val="00AE1320"/>
    <w:rsid w:val="00AE27B8"/>
    <w:rsid w:val="00AE2E3A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172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3669D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2AF5"/>
    <w:rsid w:val="00B74A7E"/>
    <w:rsid w:val="00B7567B"/>
    <w:rsid w:val="00B75710"/>
    <w:rsid w:val="00B76B8E"/>
    <w:rsid w:val="00B76ED0"/>
    <w:rsid w:val="00B80DA5"/>
    <w:rsid w:val="00B81BCB"/>
    <w:rsid w:val="00B81D6D"/>
    <w:rsid w:val="00B81E72"/>
    <w:rsid w:val="00B84EA1"/>
    <w:rsid w:val="00B85E23"/>
    <w:rsid w:val="00B86B5B"/>
    <w:rsid w:val="00B86BA0"/>
    <w:rsid w:val="00B876C7"/>
    <w:rsid w:val="00B87BB7"/>
    <w:rsid w:val="00B9150B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FB0"/>
    <w:rsid w:val="00BB01B2"/>
    <w:rsid w:val="00BB0C69"/>
    <w:rsid w:val="00BB1A01"/>
    <w:rsid w:val="00BB2474"/>
    <w:rsid w:val="00BB256A"/>
    <w:rsid w:val="00BB2628"/>
    <w:rsid w:val="00BB426D"/>
    <w:rsid w:val="00BB6EE7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CF9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34DD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5E9"/>
    <w:rsid w:val="00C17B72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1CC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296C"/>
    <w:rsid w:val="00CA46AD"/>
    <w:rsid w:val="00CA58FF"/>
    <w:rsid w:val="00CA7400"/>
    <w:rsid w:val="00CB1B33"/>
    <w:rsid w:val="00CB2B1E"/>
    <w:rsid w:val="00CB3A59"/>
    <w:rsid w:val="00CB50D2"/>
    <w:rsid w:val="00CB6310"/>
    <w:rsid w:val="00CB6762"/>
    <w:rsid w:val="00CB6EF8"/>
    <w:rsid w:val="00CC1B49"/>
    <w:rsid w:val="00CC3CF7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682B"/>
    <w:rsid w:val="00D07338"/>
    <w:rsid w:val="00D075C5"/>
    <w:rsid w:val="00D07A80"/>
    <w:rsid w:val="00D10284"/>
    <w:rsid w:val="00D13AC2"/>
    <w:rsid w:val="00D15101"/>
    <w:rsid w:val="00D15D1D"/>
    <w:rsid w:val="00D16903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3EAD"/>
    <w:rsid w:val="00D54777"/>
    <w:rsid w:val="00D56AB5"/>
    <w:rsid w:val="00D5794D"/>
    <w:rsid w:val="00D57B5B"/>
    <w:rsid w:val="00D57E5A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71E"/>
    <w:rsid w:val="00DD7891"/>
    <w:rsid w:val="00DE2580"/>
    <w:rsid w:val="00DE3316"/>
    <w:rsid w:val="00DE3CA0"/>
    <w:rsid w:val="00DE631A"/>
    <w:rsid w:val="00DE651F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4517"/>
    <w:rsid w:val="00E14D20"/>
    <w:rsid w:val="00E153A2"/>
    <w:rsid w:val="00E161C0"/>
    <w:rsid w:val="00E16A32"/>
    <w:rsid w:val="00E20E33"/>
    <w:rsid w:val="00E21551"/>
    <w:rsid w:val="00E23292"/>
    <w:rsid w:val="00E25E53"/>
    <w:rsid w:val="00E2638A"/>
    <w:rsid w:val="00E26449"/>
    <w:rsid w:val="00E26E3D"/>
    <w:rsid w:val="00E27334"/>
    <w:rsid w:val="00E3039F"/>
    <w:rsid w:val="00E3061F"/>
    <w:rsid w:val="00E3117B"/>
    <w:rsid w:val="00E32473"/>
    <w:rsid w:val="00E32508"/>
    <w:rsid w:val="00E32FA8"/>
    <w:rsid w:val="00E331F6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1A3B"/>
    <w:rsid w:val="00E52053"/>
    <w:rsid w:val="00E557F8"/>
    <w:rsid w:val="00E56896"/>
    <w:rsid w:val="00E56A59"/>
    <w:rsid w:val="00E57A9F"/>
    <w:rsid w:val="00E60A01"/>
    <w:rsid w:val="00E610E0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1771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4247"/>
    <w:rsid w:val="00E84EE1"/>
    <w:rsid w:val="00E85040"/>
    <w:rsid w:val="00E85A9B"/>
    <w:rsid w:val="00E85E29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473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6D93"/>
    <w:rsid w:val="00F07736"/>
    <w:rsid w:val="00F07DDB"/>
    <w:rsid w:val="00F13636"/>
    <w:rsid w:val="00F161E5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B16"/>
    <w:rsid w:val="00F34D38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89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2014"/>
    <w:rsid w:val="00F74DF7"/>
    <w:rsid w:val="00F7512C"/>
    <w:rsid w:val="00F75B9A"/>
    <w:rsid w:val="00F76DA8"/>
    <w:rsid w:val="00F81040"/>
    <w:rsid w:val="00F81596"/>
    <w:rsid w:val="00F83414"/>
    <w:rsid w:val="00F83F3C"/>
    <w:rsid w:val="00F85466"/>
    <w:rsid w:val="00F85A29"/>
    <w:rsid w:val="00F86AF8"/>
    <w:rsid w:val="00F86CDA"/>
    <w:rsid w:val="00F908FF"/>
    <w:rsid w:val="00F92FD1"/>
    <w:rsid w:val="00F93301"/>
    <w:rsid w:val="00F938C3"/>
    <w:rsid w:val="00F94910"/>
    <w:rsid w:val="00F95020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5FBC"/>
    <w:rsid w:val="00FA630C"/>
    <w:rsid w:val="00FA73CD"/>
    <w:rsid w:val="00FB0879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B81E72"/>
    <w:rPr>
      <w:sz w:val="24"/>
    </w:rPr>
  </w:style>
  <w:style w:type="paragraph" w:styleId="1">
    <w:name w:val="heading 1"/>
    <w:next w:val="34b"/>
    <w:link w:val="10"/>
    <w:qFormat/>
    <w:rsid w:val="00B81E72"/>
    <w:pPr>
      <w:keepNext/>
      <w:keepLines/>
      <w:pageBreakBefore/>
      <w:numPr>
        <w:numId w:val="44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B81E72"/>
    <w:pPr>
      <w:keepNext/>
      <w:keepLines/>
      <w:numPr>
        <w:ilvl w:val="1"/>
        <w:numId w:val="44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B81E72"/>
    <w:pPr>
      <w:keepNext/>
      <w:keepLines/>
      <w:numPr>
        <w:ilvl w:val="2"/>
        <w:numId w:val="44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B81E72"/>
    <w:pPr>
      <w:keepNext/>
      <w:keepLines/>
      <w:numPr>
        <w:ilvl w:val="3"/>
        <w:numId w:val="44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B81E72"/>
    <w:pPr>
      <w:keepNext/>
      <w:numPr>
        <w:ilvl w:val="4"/>
        <w:numId w:val="44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B81E72"/>
    <w:pPr>
      <w:keepNext/>
      <w:numPr>
        <w:ilvl w:val="5"/>
        <w:numId w:val="44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B81E72"/>
    <w:pPr>
      <w:keepNext/>
      <w:numPr>
        <w:ilvl w:val="6"/>
        <w:numId w:val="44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B81E72"/>
    <w:pPr>
      <w:keepNext/>
      <w:numPr>
        <w:ilvl w:val="7"/>
        <w:numId w:val="44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B81E72"/>
    <w:pPr>
      <w:keepNext/>
      <w:numPr>
        <w:ilvl w:val="8"/>
        <w:numId w:val="44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B81E72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B81E72"/>
  </w:style>
  <w:style w:type="character" w:customStyle="1" w:styleId="34c">
    <w:name w:val="34_Знак_Сообщение_системы"/>
    <w:rsid w:val="00B81E72"/>
    <w:rPr>
      <w:rFonts w:ascii="Calibri" w:hAnsi="Calibri"/>
    </w:rPr>
  </w:style>
  <w:style w:type="paragraph" w:customStyle="1" w:styleId="34b">
    <w:name w:val="34_Абзац_Обычный"/>
    <w:link w:val="34d"/>
    <w:qFormat/>
    <w:rsid w:val="00B81E72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B81E72"/>
    <w:rPr>
      <w:sz w:val="24"/>
      <w:lang w:eastAsia="x-none"/>
    </w:rPr>
  </w:style>
  <w:style w:type="character" w:customStyle="1" w:styleId="10">
    <w:name w:val="Заголовок 1 Знак"/>
    <w:link w:val="1"/>
    <w:rsid w:val="00B81E72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B81E72"/>
    <w:rPr>
      <w:b/>
      <w:sz w:val="32"/>
    </w:rPr>
  </w:style>
  <w:style w:type="character" w:customStyle="1" w:styleId="30">
    <w:name w:val="Заголовок 3 Знак"/>
    <w:link w:val="3"/>
    <w:rsid w:val="00B81E72"/>
    <w:rPr>
      <w:b/>
      <w:bCs/>
      <w:sz w:val="28"/>
    </w:rPr>
  </w:style>
  <w:style w:type="character" w:customStyle="1" w:styleId="40">
    <w:name w:val="Заголовок 4 Знак"/>
    <w:link w:val="4"/>
    <w:rsid w:val="00B81E72"/>
    <w:rPr>
      <w:b/>
      <w:sz w:val="24"/>
    </w:rPr>
  </w:style>
  <w:style w:type="character" w:customStyle="1" w:styleId="50">
    <w:name w:val="Заголовок 5 Знак"/>
    <w:link w:val="5"/>
    <w:rsid w:val="00B81E72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B81E72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B81E72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B81E72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B81E72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B81E72"/>
    <w:pPr>
      <w:numPr>
        <w:numId w:val="42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B81E72"/>
    <w:pPr>
      <w:numPr>
        <w:numId w:val="42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B81E72"/>
    <w:pPr>
      <w:numPr>
        <w:numId w:val="42"/>
      </w:numPr>
    </w:pPr>
    <w:rPr>
      <w:szCs w:val="22"/>
    </w:rPr>
  </w:style>
  <w:style w:type="character" w:customStyle="1" w:styleId="34f">
    <w:name w:val="34_Знак_Подчеркнутый"/>
    <w:rsid w:val="00B81E72"/>
    <w:rPr>
      <w:u w:val="single"/>
    </w:rPr>
  </w:style>
  <w:style w:type="paragraph" w:customStyle="1" w:styleId="349">
    <w:name w:val="34_Список_Библиография"/>
    <w:basedOn w:val="34b"/>
    <w:rsid w:val="00B81E72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8A3A9F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B81E72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B81E72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B81E72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B81E72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B81E72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8A3A9F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B81E72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8A3A9F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B81E72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B81E72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B81E72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B81E72"/>
    <w:rPr>
      <w:b w:val="0"/>
      <w:i/>
    </w:rPr>
  </w:style>
  <w:style w:type="character" w:customStyle="1" w:styleId="34fc">
    <w:name w:val="34_Знак_Название_файла"/>
    <w:qFormat/>
    <w:rsid w:val="00B81E72"/>
    <w:rPr>
      <w:rFonts w:ascii="Calibri" w:hAnsi="Calibri"/>
    </w:rPr>
  </w:style>
  <w:style w:type="character" w:customStyle="1" w:styleId="34fd">
    <w:name w:val="34_Знак_Термин"/>
    <w:rsid w:val="00B81E72"/>
    <w:rPr>
      <w:i/>
    </w:rPr>
  </w:style>
  <w:style w:type="character" w:customStyle="1" w:styleId="34fe">
    <w:name w:val="34_Знак_Полужирный"/>
    <w:rsid w:val="00B81E72"/>
    <w:rPr>
      <w:b/>
    </w:rPr>
  </w:style>
  <w:style w:type="character" w:customStyle="1" w:styleId="34ff">
    <w:name w:val="34_Знак_Верхний_индекс"/>
    <w:rsid w:val="00B81E72"/>
    <w:rPr>
      <w:vertAlign w:val="superscript"/>
    </w:rPr>
  </w:style>
  <w:style w:type="character" w:customStyle="1" w:styleId="3424">
    <w:name w:val="34_Список_Марк_2 Знак"/>
    <w:link w:val="3423"/>
    <w:rsid w:val="00493C63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B81E72"/>
    <w:pPr>
      <w:numPr>
        <w:ilvl w:val="1"/>
        <w:numId w:val="33"/>
      </w:numPr>
    </w:pPr>
  </w:style>
  <w:style w:type="paragraph" w:customStyle="1" w:styleId="34ff0">
    <w:name w:val="34_Таблица_Заголовок_Продолжение"/>
    <w:basedOn w:val="34ff1"/>
    <w:next w:val="a0"/>
    <w:rsid w:val="00B81E72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B81E72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B81E72"/>
    <w:pPr>
      <w:numPr>
        <w:numId w:val="33"/>
      </w:numPr>
    </w:pPr>
  </w:style>
  <w:style w:type="character" w:customStyle="1" w:styleId="3419">
    <w:name w:val="34_Список_Марк_1 Знак"/>
    <w:link w:val="3413"/>
    <w:rsid w:val="008A3A9F"/>
    <w:rPr>
      <w:sz w:val="24"/>
      <w:lang w:eastAsia="x-none"/>
    </w:rPr>
  </w:style>
  <w:style w:type="paragraph" w:styleId="a4">
    <w:name w:val="footnote text"/>
    <w:basedOn w:val="34b"/>
    <w:link w:val="a5"/>
    <w:rsid w:val="00B81E72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B81E72"/>
    <w:pPr>
      <w:numPr>
        <w:numId w:val="32"/>
      </w:numPr>
    </w:pPr>
  </w:style>
  <w:style w:type="character" w:customStyle="1" w:styleId="341a">
    <w:name w:val="34_Список_Нум_1 Знак"/>
    <w:link w:val="341"/>
    <w:rsid w:val="008A3A9F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B81E72"/>
    <w:pPr>
      <w:numPr>
        <w:ilvl w:val="1"/>
        <w:numId w:val="32"/>
      </w:numPr>
    </w:pPr>
  </w:style>
  <w:style w:type="character" w:customStyle="1" w:styleId="3425">
    <w:name w:val="34_Список_Нум_2 Знак"/>
    <w:basedOn w:val="a1"/>
    <w:link w:val="342"/>
    <w:rsid w:val="008A3A9F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B81E72"/>
    <w:pPr>
      <w:keepNext/>
    </w:pPr>
  </w:style>
  <w:style w:type="paragraph" w:customStyle="1" w:styleId="34f1">
    <w:name w:val="34_Рамка_Основной"/>
    <w:basedOn w:val="34b"/>
    <w:link w:val="34f0"/>
    <w:rsid w:val="00B81E72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B81E72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B81E72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B81E72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B81E72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B81E72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B81E72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B81E72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B81E72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B81E72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B81E72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B81E72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B81E72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B81E72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B81E72"/>
    <w:pPr>
      <w:keepLines/>
      <w:numPr>
        <w:numId w:val="42"/>
      </w:numPr>
    </w:pPr>
  </w:style>
  <w:style w:type="character" w:customStyle="1" w:styleId="3433">
    <w:name w:val="34_Список_Нум_3 Знак"/>
    <w:basedOn w:val="a1"/>
    <w:link w:val="343"/>
    <w:rsid w:val="008A3A9F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B81E72"/>
    <w:pPr>
      <w:numPr>
        <w:ilvl w:val="2"/>
        <w:numId w:val="32"/>
      </w:numPr>
    </w:pPr>
  </w:style>
  <w:style w:type="paragraph" w:customStyle="1" w:styleId="34fff">
    <w:name w:val="34_Определения"/>
    <w:basedOn w:val="34b"/>
    <w:rsid w:val="00B81E72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B81E72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B81E72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B81E72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B81E72"/>
    <w:rPr>
      <w:sz w:val="18"/>
      <w:lang w:eastAsia="x-none"/>
    </w:rPr>
  </w:style>
  <w:style w:type="paragraph" w:customStyle="1" w:styleId="34fff1">
    <w:name w:val="34_Листинг"/>
    <w:basedOn w:val="34b"/>
    <w:rsid w:val="00B81E72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B81E72"/>
    <w:rPr>
      <w:b/>
    </w:rPr>
  </w:style>
  <w:style w:type="paragraph" w:customStyle="1" w:styleId="3440">
    <w:name w:val="34_Заголовок_4_Приложение"/>
    <w:basedOn w:val="4"/>
    <w:next w:val="34b"/>
    <w:rsid w:val="00B81E72"/>
    <w:pPr>
      <w:numPr>
        <w:numId w:val="42"/>
      </w:numPr>
    </w:pPr>
  </w:style>
  <w:style w:type="paragraph" w:customStyle="1" w:styleId="3410">
    <w:name w:val="34_Таблица_Список_Марк_1"/>
    <w:basedOn w:val="34ff6"/>
    <w:link w:val="341c"/>
    <w:rsid w:val="00B81E72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B81E72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B81E72"/>
    <w:pPr>
      <w:numPr>
        <w:ilvl w:val="2"/>
        <w:numId w:val="33"/>
      </w:numPr>
    </w:pPr>
  </w:style>
  <w:style w:type="paragraph" w:customStyle="1" w:styleId="3422">
    <w:name w:val="34_Таблица_Список_Нум_2"/>
    <w:basedOn w:val="34ff6"/>
    <w:rsid w:val="00B81E72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B81E72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B81E72"/>
    <w:pPr>
      <w:numPr>
        <w:numId w:val="40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B81E72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B81E72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B81E72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B81E72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B81E72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B81E72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B81E72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B81E7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B81E72"/>
    <w:pPr>
      <w:numPr>
        <w:numId w:val="39"/>
      </w:numPr>
    </w:pPr>
    <w:rPr>
      <w:lang w:val="x-none"/>
    </w:rPr>
  </w:style>
  <w:style w:type="paragraph" w:styleId="a6">
    <w:name w:val="Revision"/>
    <w:hidden/>
    <w:uiPriority w:val="99"/>
    <w:semiHidden/>
    <w:rsid w:val="00B81E72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B81E72"/>
  </w:style>
  <w:style w:type="paragraph" w:customStyle="1" w:styleId="34fffb">
    <w:name w:val="34_Пример_Заголовок"/>
    <w:basedOn w:val="34f8"/>
    <w:next w:val="34f8"/>
    <w:rsid w:val="00B81E72"/>
    <w:pPr>
      <w:keepNext/>
      <w:spacing w:after="120"/>
    </w:pPr>
    <w:rPr>
      <w:b/>
      <w:lang w:eastAsia="ru-RU"/>
    </w:rPr>
  </w:style>
  <w:style w:type="character" w:styleId="a7">
    <w:name w:val="FollowedHyperlink"/>
    <w:rsid w:val="00B81E72"/>
    <w:rPr>
      <w:color w:val="auto"/>
    </w:rPr>
  </w:style>
  <w:style w:type="character" w:customStyle="1" w:styleId="34fffc">
    <w:name w:val="34_Знак_Нижний_индекс"/>
    <w:rsid w:val="00B81E72"/>
    <w:rPr>
      <w:vertAlign w:val="subscript"/>
    </w:rPr>
  </w:style>
  <w:style w:type="character" w:styleId="a8">
    <w:name w:val="footnote reference"/>
    <w:basedOn w:val="a1"/>
    <w:semiHidden/>
    <w:rsid w:val="00B81E72"/>
    <w:rPr>
      <w:vertAlign w:val="superscript"/>
    </w:rPr>
  </w:style>
  <w:style w:type="paragraph" w:styleId="a9">
    <w:name w:val="header"/>
    <w:basedOn w:val="34b"/>
    <w:link w:val="aa"/>
    <w:rsid w:val="00B81E72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B81E72"/>
    <w:rPr>
      <w:lang w:eastAsia="x-none"/>
    </w:rPr>
  </w:style>
  <w:style w:type="paragraph" w:styleId="ab">
    <w:name w:val="footer"/>
    <w:basedOn w:val="34b"/>
    <w:link w:val="ac"/>
    <w:rsid w:val="00B81E72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B81E72"/>
    <w:rPr>
      <w:lang w:eastAsia="x-none"/>
    </w:rPr>
  </w:style>
  <w:style w:type="numbering" w:customStyle="1" w:styleId="a">
    <w:name w:val="Приложение"/>
    <w:uiPriority w:val="99"/>
    <w:rsid w:val="00B81E72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B81E72"/>
    <w:pPr>
      <w:keepNext/>
    </w:pPr>
  </w:style>
  <w:style w:type="character" w:customStyle="1" w:styleId="3434">
    <w:name w:val="34_Список_Марк_3 Знак"/>
    <w:basedOn w:val="34d"/>
    <w:link w:val="3432"/>
    <w:rsid w:val="00493C63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B81E72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B81E72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8A3A9F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8A3A9F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8A3A9F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B81E72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B81E72"/>
    <w:pPr>
      <w:numPr>
        <w:numId w:val="38"/>
      </w:numPr>
    </w:pPr>
  </w:style>
  <w:style w:type="paragraph" w:customStyle="1" w:styleId="344">
    <w:name w:val="34_Процедура_Подшаг"/>
    <w:basedOn w:val="34b"/>
    <w:link w:val="34ffff0"/>
    <w:qFormat/>
    <w:rsid w:val="00B81E72"/>
    <w:pPr>
      <w:numPr>
        <w:ilvl w:val="1"/>
        <w:numId w:val="38"/>
      </w:numPr>
    </w:pPr>
  </w:style>
  <w:style w:type="character" w:customStyle="1" w:styleId="34ffff">
    <w:name w:val="34_Процедура_Шаг Знак"/>
    <w:basedOn w:val="34d"/>
    <w:link w:val="340"/>
    <w:rsid w:val="008A3A9F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B81E72"/>
    <w:pPr>
      <w:keepNext/>
    </w:pPr>
  </w:style>
  <w:style w:type="character" w:customStyle="1" w:styleId="34ffff0">
    <w:name w:val="34_Процедура_Подшаг Знак"/>
    <w:basedOn w:val="34d"/>
    <w:link w:val="344"/>
    <w:rsid w:val="008A3A9F"/>
    <w:rPr>
      <w:sz w:val="24"/>
      <w:lang w:eastAsia="x-none"/>
    </w:rPr>
  </w:style>
  <w:style w:type="character" w:customStyle="1" w:styleId="34ffff2">
    <w:name w:val="34_Знак_Клавиши"/>
    <w:rsid w:val="00B81E72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B81E72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B81E72"/>
  </w:style>
  <w:style w:type="paragraph" w:styleId="ad">
    <w:name w:val="caption"/>
    <w:basedOn w:val="34b"/>
    <w:next w:val="34b"/>
    <w:rsid w:val="00E14D20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B81E72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B81E72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B81E72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8A3A9F"/>
    <w:rPr>
      <w:sz w:val="24"/>
      <w:lang w:eastAsia="x-none"/>
    </w:rPr>
  </w:style>
  <w:style w:type="character" w:customStyle="1" w:styleId="ae">
    <w:name w:val="Основной текст Знак"/>
    <w:semiHidden/>
    <w:rsid w:val="00B81E72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B81E72"/>
    <w:rPr>
      <w:rFonts w:ascii="Arial" w:hAnsi="Arial"/>
    </w:rPr>
  </w:style>
  <w:style w:type="character" w:customStyle="1" w:styleId="af0">
    <w:name w:val="Тема примечания Знак"/>
    <w:semiHidden/>
    <w:rsid w:val="00B81E72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B81E72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B81E72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B81E72"/>
  </w:style>
  <w:style w:type="character" w:styleId="af3">
    <w:name w:val="annotation reference"/>
    <w:semiHidden/>
    <w:rsid w:val="00B81E72"/>
    <w:rPr>
      <w:sz w:val="16"/>
      <w:szCs w:val="16"/>
    </w:rPr>
  </w:style>
  <w:style w:type="character" w:styleId="af4">
    <w:name w:val="page number"/>
    <w:rsid w:val="00B81E72"/>
  </w:style>
  <w:style w:type="paragraph" w:styleId="af5">
    <w:name w:val="Body Text"/>
    <w:basedOn w:val="a0"/>
    <w:link w:val="13"/>
    <w:semiHidden/>
    <w:unhideWhenUsed/>
    <w:rsid w:val="00B81E72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B81E72"/>
    <w:rPr>
      <w:sz w:val="24"/>
    </w:rPr>
  </w:style>
  <w:style w:type="paragraph" w:styleId="af6">
    <w:name w:val="annotation subject"/>
    <w:basedOn w:val="af2"/>
    <w:next w:val="af2"/>
    <w:link w:val="14"/>
    <w:semiHidden/>
    <w:rsid w:val="00B81E72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B81E72"/>
    <w:rPr>
      <w:b/>
      <w:bCs/>
    </w:rPr>
  </w:style>
  <w:style w:type="paragraph" w:styleId="af7">
    <w:name w:val="Balloon Text"/>
    <w:basedOn w:val="a0"/>
    <w:link w:val="15"/>
    <w:semiHidden/>
    <w:rsid w:val="00B81E72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B81E72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B81E72"/>
  </w:style>
  <w:style w:type="paragraph" w:customStyle="1" w:styleId="34ffff9">
    <w:name w:val="34_ТЛ_Подпись"/>
    <w:basedOn w:val="34f6"/>
    <w:rsid w:val="00B81E72"/>
  </w:style>
  <w:style w:type="paragraph" w:customStyle="1" w:styleId="34ffffa">
    <w:name w:val="34_ТЛ_Подпись_скрытый"/>
    <w:basedOn w:val="34ffff9"/>
    <w:rsid w:val="00B81E72"/>
    <w:rPr>
      <w:vanish/>
    </w:rPr>
  </w:style>
  <w:style w:type="paragraph" w:customStyle="1" w:styleId="34ffffb">
    <w:name w:val="34_Комментарий_Философта"/>
    <w:basedOn w:val="34b"/>
    <w:rsid w:val="00B81E72"/>
    <w:rPr>
      <w:rFonts w:ascii="Arial Narrow" w:hAnsi="Arial Narrow"/>
      <w:vanish/>
      <w:color w:val="0000FF"/>
    </w:rPr>
  </w:style>
  <w:style w:type="paragraph" w:customStyle="1" w:styleId="34a0">
    <w:name w:val="34_Комментaрий_из_ГОСТ"/>
    <w:basedOn w:val="34b"/>
    <w:rsid w:val="00B81E72"/>
    <w:rPr>
      <w:rFonts w:ascii="Arial Narrow" w:hAnsi="Arial Narrow"/>
      <w:vanish/>
    </w:rPr>
  </w:style>
  <w:style w:type="character" w:customStyle="1" w:styleId="34ffffc">
    <w:name w:val="34_Знак_Примечание_Подпись"/>
    <w:qFormat/>
    <w:rsid w:val="00B81E72"/>
    <w:rPr>
      <w:b/>
    </w:rPr>
  </w:style>
  <w:style w:type="paragraph" w:customStyle="1" w:styleId="34ffffd">
    <w:name w:val="34_Таблица_Сноска_Линия"/>
    <w:basedOn w:val="34fff7"/>
    <w:next w:val="34fff7"/>
    <w:rsid w:val="00B81E72"/>
    <w:pPr>
      <w:keepNext/>
    </w:pPr>
  </w:style>
  <w:style w:type="paragraph" w:customStyle="1" w:styleId="34ffffe">
    <w:name w:val="34_ТЛ_Организация"/>
    <w:basedOn w:val="34f5"/>
    <w:next w:val="34f5"/>
    <w:rsid w:val="00B81E72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fffff">
    <w:name w:val="34_Таблица_Примечание"/>
    <w:basedOn w:val="34fff7"/>
    <w:rsid w:val="00B81E72"/>
  </w:style>
  <w:style w:type="character" w:customStyle="1" w:styleId="34fffff0">
    <w:name w:val="34_Знак_Значение"/>
    <w:qFormat/>
    <w:rsid w:val="00B81E72"/>
    <w:rPr>
      <w:rFonts w:ascii="Calibri" w:hAnsi="Calibri"/>
    </w:rPr>
  </w:style>
  <w:style w:type="character" w:styleId="af8">
    <w:name w:val="Hyperlink"/>
    <w:uiPriority w:val="99"/>
    <w:rsid w:val="00B81E72"/>
    <w:rPr>
      <w:color w:val="0000FF"/>
      <w:u w:val="single"/>
    </w:rPr>
  </w:style>
  <w:style w:type="paragraph" w:customStyle="1" w:styleId="34fffff1">
    <w:name w:val="34_Рисунок_Подпись"/>
    <w:basedOn w:val="34b"/>
    <w:rsid w:val="00B81E72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B81E72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B81E7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B81E72"/>
    <w:pPr>
      <w:numPr>
        <w:numId w:val="23"/>
      </w:numPr>
    </w:pPr>
  </w:style>
  <w:style w:type="paragraph" w:customStyle="1" w:styleId="34fffff3">
    <w:name w:val="34_Процедура_Заголовок"/>
    <w:basedOn w:val="34b"/>
    <w:next w:val="34ffff1"/>
    <w:rsid w:val="00B81E72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B81E72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B81E72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F34B16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B81E72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B81E72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B81E72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B81E72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B81E72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B81E72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B81E72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B81E72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B81E72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B81E72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B81E72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B81E72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B81E7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E14D20"/>
    <w:pPr>
      <w:numPr>
        <w:numId w:val="31"/>
      </w:numPr>
    </w:pPr>
  </w:style>
  <w:style w:type="paragraph" w:customStyle="1" w:styleId="34fffff6">
    <w:name w:val="34_Таблица_Подзаголовок"/>
    <w:basedOn w:val="34ff6"/>
    <w:link w:val="34fffff7"/>
    <w:rsid w:val="00B81E72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B81E72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B81E72"/>
    <w:pPr>
      <w:jc w:val="center"/>
    </w:pPr>
  </w:style>
  <w:style w:type="paragraph" w:customStyle="1" w:styleId="3411">
    <w:name w:val="34_Таблица_Список_Марк_1_без_отступа"/>
    <w:basedOn w:val="34ff6"/>
    <w:rsid w:val="00B81E72"/>
    <w:pPr>
      <w:numPr>
        <w:numId w:val="43"/>
      </w:numPr>
    </w:pPr>
  </w:style>
  <w:style w:type="paragraph" w:customStyle="1" w:styleId="34fffff9">
    <w:name w:val="34_Формула"/>
    <w:basedOn w:val="a0"/>
    <w:rsid w:val="00B81E72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B81E72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B81E72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B81E72"/>
    <w:rPr>
      <w:sz w:val="24"/>
    </w:rPr>
  </w:style>
  <w:style w:type="paragraph" w:styleId="1">
    <w:name w:val="heading 1"/>
    <w:next w:val="34b"/>
    <w:link w:val="10"/>
    <w:qFormat/>
    <w:rsid w:val="00B81E72"/>
    <w:pPr>
      <w:keepNext/>
      <w:keepLines/>
      <w:pageBreakBefore/>
      <w:numPr>
        <w:numId w:val="44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B81E72"/>
    <w:pPr>
      <w:keepNext/>
      <w:keepLines/>
      <w:numPr>
        <w:ilvl w:val="1"/>
        <w:numId w:val="44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B81E72"/>
    <w:pPr>
      <w:keepNext/>
      <w:keepLines/>
      <w:numPr>
        <w:ilvl w:val="2"/>
        <w:numId w:val="44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B81E72"/>
    <w:pPr>
      <w:keepNext/>
      <w:keepLines/>
      <w:numPr>
        <w:ilvl w:val="3"/>
        <w:numId w:val="44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B81E72"/>
    <w:pPr>
      <w:keepNext/>
      <w:numPr>
        <w:ilvl w:val="4"/>
        <w:numId w:val="44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B81E72"/>
    <w:pPr>
      <w:keepNext/>
      <w:numPr>
        <w:ilvl w:val="5"/>
        <w:numId w:val="44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B81E72"/>
    <w:pPr>
      <w:keepNext/>
      <w:numPr>
        <w:ilvl w:val="6"/>
        <w:numId w:val="44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B81E72"/>
    <w:pPr>
      <w:keepNext/>
      <w:numPr>
        <w:ilvl w:val="7"/>
        <w:numId w:val="44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B81E72"/>
    <w:pPr>
      <w:keepNext/>
      <w:numPr>
        <w:ilvl w:val="8"/>
        <w:numId w:val="44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B81E72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B81E72"/>
  </w:style>
  <w:style w:type="character" w:customStyle="1" w:styleId="34c">
    <w:name w:val="34_Знак_Сообщение_системы"/>
    <w:rsid w:val="00B81E72"/>
    <w:rPr>
      <w:rFonts w:ascii="Calibri" w:hAnsi="Calibri"/>
    </w:rPr>
  </w:style>
  <w:style w:type="paragraph" w:customStyle="1" w:styleId="34b">
    <w:name w:val="34_Абзац_Обычный"/>
    <w:link w:val="34d"/>
    <w:qFormat/>
    <w:rsid w:val="00B81E72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B81E72"/>
    <w:rPr>
      <w:sz w:val="24"/>
      <w:lang w:eastAsia="x-none"/>
    </w:rPr>
  </w:style>
  <w:style w:type="character" w:customStyle="1" w:styleId="10">
    <w:name w:val="Заголовок 1 Знак"/>
    <w:link w:val="1"/>
    <w:rsid w:val="00B81E72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B81E72"/>
    <w:rPr>
      <w:b/>
      <w:sz w:val="32"/>
    </w:rPr>
  </w:style>
  <w:style w:type="character" w:customStyle="1" w:styleId="30">
    <w:name w:val="Заголовок 3 Знак"/>
    <w:link w:val="3"/>
    <w:rsid w:val="00B81E72"/>
    <w:rPr>
      <w:b/>
      <w:bCs/>
      <w:sz w:val="28"/>
    </w:rPr>
  </w:style>
  <w:style w:type="character" w:customStyle="1" w:styleId="40">
    <w:name w:val="Заголовок 4 Знак"/>
    <w:link w:val="4"/>
    <w:rsid w:val="00B81E72"/>
    <w:rPr>
      <w:b/>
      <w:sz w:val="24"/>
    </w:rPr>
  </w:style>
  <w:style w:type="character" w:customStyle="1" w:styleId="50">
    <w:name w:val="Заголовок 5 Знак"/>
    <w:link w:val="5"/>
    <w:rsid w:val="00B81E72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B81E72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B81E72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B81E72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B81E72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B81E72"/>
    <w:pPr>
      <w:numPr>
        <w:numId w:val="42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B81E72"/>
    <w:pPr>
      <w:numPr>
        <w:numId w:val="42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B81E72"/>
    <w:pPr>
      <w:numPr>
        <w:numId w:val="42"/>
      </w:numPr>
    </w:pPr>
    <w:rPr>
      <w:szCs w:val="22"/>
    </w:rPr>
  </w:style>
  <w:style w:type="character" w:customStyle="1" w:styleId="34f">
    <w:name w:val="34_Знак_Подчеркнутый"/>
    <w:rsid w:val="00B81E72"/>
    <w:rPr>
      <w:u w:val="single"/>
    </w:rPr>
  </w:style>
  <w:style w:type="paragraph" w:customStyle="1" w:styleId="349">
    <w:name w:val="34_Список_Библиография"/>
    <w:basedOn w:val="34b"/>
    <w:rsid w:val="00B81E72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8A3A9F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B81E72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B81E72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B81E72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B81E72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B81E72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8A3A9F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B81E72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8A3A9F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B81E72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B81E72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B81E72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B81E72"/>
    <w:rPr>
      <w:b w:val="0"/>
      <w:i/>
    </w:rPr>
  </w:style>
  <w:style w:type="character" w:customStyle="1" w:styleId="34fc">
    <w:name w:val="34_Знак_Название_файла"/>
    <w:qFormat/>
    <w:rsid w:val="00B81E72"/>
    <w:rPr>
      <w:rFonts w:ascii="Calibri" w:hAnsi="Calibri"/>
    </w:rPr>
  </w:style>
  <w:style w:type="character" w:customStyle="1" w:styleId="34fd">
    <w:name w:val="34_Знак_Термин"/>
    <w:rsid w:val="00B81E72"/>
    <w:rPr>
      <w:i/>
    </w:rPr>
  </w:style>
  <w:style w:type="character" w:customStyle="1" w:styleId="34fe">
    <w:name w:val="34_Знак_Полужирный"/>
    <w:rsid w:val="00B81E72"/>
    <w:rPr>
      <w:b/>
    </w:rPr>
  </w:style>
  <w:style w:type="character" w:customStyle="1" w:styleId="34ff">
    <w:name w:val="34_Знак_Верхний_индекс"/>
    <w:rsid w:val="00B81E72"/>
    <w:rPr>
      <w:vertAlign w:val="superscript"/>
    </w:rPr>
  </w:style>
  <w:style w:type="character" w:customStyle="1" w:styleId="3424">
    <w:name w:val="34_Список_Марк_2 Знак"/>
    <w:link w:val="3423"/>
    <w:rsid w:val="00493C63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B81E72"/>
    <w:pPr>
      <w:numPr>
        <w:ilvl w:val="1"/>
        <w:numId w:val="33"/>
      </w:numPr>
    </w:pPr>
  </w:style>
  <w:style w:type="paragraph" w:customStyle="1" w:styleId="34ff0">
    <w:name w:val="34_Таблица_Заголовок_Продолжение"/>
    <w:basedOn w:val="34ff1"/>
    <w:next w:val="a0"/>
    <w:rsid w:val="00B81E72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B81E72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B81E72"/>
    <w:pPr>
      <w:numPr>
        <w:numId w:val="33"/>
      </w:numPr>
    </w:pPr>
  </w:style>
  <w:style w:type="character" w:customStyle="1" w:styleId="3419">
    <w:name w:val="34_Список_Марк_1 Знак"/>
    <w:link w:val="3413"/>
    <w:rsid w:val="008A3A9F"/>
    <w:rPr>
      <w:sz w:val="24"/>
      <w:lang w:eastAsia="x-none"/>
    </w:rPr>
  </w:style>
  <w:style w:type="paragraph" w:styleId="a4">
    <w:name w:val="footnote text"/>
    <w:basedOn w:val="34b"/>
    <w:link w:val="a5"/>
    <w:rsid w:val="00B81E72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B81E72"/>
    <w:pPr>
      <w:numPr>
        <w:numId w:val="32"/>
      </w:numPr>
    </w:pPr>
  </w:style>
  <w:style w:type="character" w:customStyle="1" w:styleId="341a">
    <w:name w:val="34_Список_Нум_1 Знак"/>
    <w:link w:val="341"/>
    <w:rsid w:val="008A3A9F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B81E72"/>
    <w:pPr>
      <w:numPr>
        <w:ilvl w:val="1"/>
        <w:numId w:val="32"/>
      </w:numPr>
    </w:pPr>
  </w:style>
  <w:style w:type="character" w:customStyle="1" w:styleId="3425">
    <w:name w:val="34_Список_Нум_2 Знак"/>
    <w:basedOn w:val="a1"/>
    <w:link w:val="342"/>
    <w:rsid w:val="008A3A9F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B81E72"/>
    <w:pPr>
      <w:keepNext/>
    </w:pPr>
  </w:style>
  <w:style w:type="paragraph" w:customStyle="1" w:styleId="34f1">
    <w:name w:val="34_Рамка_Основной"/>
    <w:basedOn w:val="34b"/>
    <w:link w:val="34f0"/>
    <w:rsid w:val="00B81E72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B81E72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B81E72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B81E72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B81E72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B81E72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B81E72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B81E72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B81E72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B81E72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B81E72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B81E72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B81E72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B81E72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B81E72"/>
    <w:pPr>
      <w:keepLines/>
      <w:numPr>
        <w:numId w:val="42"/>
      </w:numPr>
    </w:pPr>
  </w:style>
  <w:style w:type="character" w:customStyle="1" w:styleId="3433">
    <w:name w:val="34_Список_Нум_3 Знак"/>
    <w:basedOn w:val="a1"/>
    <w:link w:val="343"/>
    <w:rsid w:val="008A3A9F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B81E72"/>
    <w:pPr>
      <w:numPr>
        <w:ilvl w:val="2"/>
        <w:numId w:val="32"/>
      </w:numPr>
    </w:pPr>
  </w:style>
  <w:style w:type="paragraph" w:customStyle="1" w:styleId="34fff">
    <w:name w:val="34_Определения"/>
    <w:basedOn w:val="34b"/>
    <w:rsid w:val="00B81E72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B81E72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B81E72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B81E72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B81E72"/>
    <w:rPr>
      <w:sz w:val="18"/>
      <w:lang w:eastAsia="x-none"/>
    </w:rPr>
  </w:style>
  <w:style w:type="paragraph" w:customStyle="1" w:styleId="34fff1">
    <w:name w:val="34_Листинг"/>
    <w:basedOn w:val="34b"/>
    <w:rsid w:val="00B81E72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B81E72"/>
    <w:rPr>
      <w:b/>
    </w:rPr>
  </w:style>
  <w:style w:type="paragraph" w:customStyle="1" w:styleId="3440">
    <w:name w:val="34_Заголовок_4_Приложение"/>
    <w:basedOn w:val="4"/>
    <w:next w:val="34b"/>
    <w:rsid w:val="00B81E72"/>
    <w:pPr>
      <w:numPr>
        <w:numId w:val="42"/>
      </w:numPr>
    </w:pPr>
  </w:style>
  <w:style w:type="paragraph" w:customStyle="1" w:styleId="3410">
    <w:name w:val="34_Таблица_Список_Марк_1"/>
    <w:basedOn w:val="34ff6"/>
    <w:link w:val="341c"/>
    <w:rsid w:val="00B81E72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B81E72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B81E72"/>
    <w:pPr>
      <w:numPr>
        <w:ilvl w:val="2"/>
        <w:numId w:val="33"/>
      </w:numPr>
    </w:pPr>
  </w:style>
  <w:style w:type="paragraph" w:customStyle="1" w:styleId="3422">
    <w:name w:val="34_Таблица_Список_Нум_2"/>
    <w:basedOn w:val="34ff6"/>
    <w:rsid w:val="00B81E72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B81E72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B81E72"/>
    <w:pPr>
      <w:numPr>
        <w:numId w:val="40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B81E72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B81E72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B81E72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B81E72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B81E72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B81E72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B81E72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B81E7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B81E72"/>
    <w:pPr>
      <w:numPr>
        <w:numId w:val="39"/>
      </w:numPr>
    </w:pPr>
    <w:rPr>
      <w:lang w:val="x-none"/>
    </w:rPr>
  </w:style>
  <w:style w:type="paragraph" w:styleId="a6">
    <w:name w:val="Revision"/>
    <w:hidden/>
    <w:uiPriority w:val="99"/>
    <w:semiHidden/>
    <w:rsid w:val="00B81E72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B81E72"/>
  </w:style>
  <w:style w:type="paragraph" w:customStyle="1" w:styleId="34fffb">
    <w:name w:val="34_Пример_Заголовок"/>
    <w:basedOn w:val="34f8"/>
    <w:next w:val="34f8"/>
    <w:rsid w:val="00B81E72"/>
    <w:pPr>
      <w:keepNext/>
      <w:spacing w:after="120"/>
    </w:pPr>
    <w:rPr>
      <w:b/>
      <w:lang w:eastAsia="ru-RU"/>
    </w:rPr>
  </w:style>
  <w:style w:type="character" w:styleId="a7">
    <w:name w:val="FollowedHyperlink"/>
    <w:rsid w:val="00B81E72"/>
    <w:rPr>
      <w:color w:val="auto"/>
    </w:rPr>
  </w:style>
  <w:style w:type="character" w:customStyle="1" w:styleId="34fffc">
    <w:name w:val="34_Знак_Нижний_индекс"/>
    <w:rsid w:val="00B81E72"/>
    <w:rPr>
      <w:vertAlign w:val="subscript"/>
    </w:rPr>
  </w:style>
  <w:style w:type="character" w:styleId="a8">
    <w:name w:val="footnote reference"/>
    <w:basedOn w:val="a1"/>
    <w:semiHidden/>
    <w:rsid w:val="00B81E72"/>
    <w:rPr>
      <w:vertAlign w:val="superscript"/>
    </w:rPr>
  </w:style>
  <w:style w:type="paragraph" w:styleId="a9">
    <w:name w:val="header"/>
    <w:basedOn w:val="34b"/>
    <w:link w:val="aa"/>
    <w:rsid w:val="00B81E72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B81E72"/>
    <w:rPr>
      <w:lang w:eastAsia="x-none"/>
    </w:rPr>
  </w:style>
  <w:style w:type="paragraph" w:styleId="ab">
    <w:name w:val="footer"/>
    <w:basedOn w:val="34b"/>
    <w:link w:val="ac"/>
    <w:rsid w:val="00B81E72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B81E72"/>
    <w:rPr>
      <w:lang w:eastAsia="x-none"/>
    </w:rPr>
  </w:style>
  <w:style w:type="numbering" w:customStyle="1" w:styleId="a">
    <w:name w:val="Приложение"/>
    <w:uiPriority w:val="99"/>
    <w:rsid w:val="00B81E72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B81E72"/>
    <w:pPr>
      <w:keepNext/>
    </w:pPr>
  </w:style>
  <w:style w:type="character" w:customStyle="1" w:styleId="3434">
    <w:name w:val="34_Список_Марк_3 Знак"/>
    <w:basedOn w:val="34d"/>
    <w:link w:val="3432"/>
    <w:rsid w:val="00493C63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B81E72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B81E72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8A3A9F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8A3A9F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8A3A9F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B81E72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B81E72"/>
    <w:pPr>
      <w:numPr>
        <w:numId w:val="38"/>
      </w:numPr>
    </w:pPr>
  </w:style>
  <w:style w:type="paragraph" w:customStyle="1" w:styleId="344">
    <w:name w:val="34_Процедура_Подшаг"/>
    <w:basedOn w:val="34b"/>
    <w:link w:val="34ffff0"/>
    <w:qFormat/>
    <w:rsid w:val="00B81E72"/>
    <w:pPr>
      <w:numPr>
        <w:ilvl w:val="1"/>
        <w:numId w:val="38"/>
      </w:numPr>
    </w:pPr>
  </w:style>
  <w:style w:type="character" w:customStyle="1" w:styleId="34ffff">
    <w:name w:val="34_Процедура_Шаг Знак"/>
    <w:basedOn w:val="34d"/>
    <w:link w:val="340"/>
    <w:rsid w:val="008A3A9F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B81E72"/>
    <w:pPr>
      <w:keepNext/>
    </w:pPr>
  </w:style>
  <w:style w:type="character" w:customStyle="1" w:styleId="34ffff0">
    <w:name w:val="34_Процедура_Подшаг Знак"/>
    <w:basedOn w:val="34d"/>
    <w:link w:val="344"/>
    <w:rsid w:val="008A3A9F"/>
    <w:rPr>
      <w:sz w:val="24"/>
      <w:lang w:eastAsia="x-none"/>
    </w:rPr>
  </w:style>
  <w:style w:type="character" w:customStyle="1" w:styleId="34ffff2">
    <w:name w:val="34_Знак_Клавиши"/>
    <w:rsid w:val="00B81E72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B81E72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B81E72"/>
  </w:style>
  <w:style w:type="paragraph" w:styleId="ad">
    <w:name w:val="caption"/>
    <w:basedOn w:val="34b"/>
    <w:next w:val="34b"/>
    <w:rsid w:val="00E14D20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B81E72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B81E72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B81E72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8A3A9F"/>
    <w:rPr>
      <w:sz w:val="24"/>
      <w:lang w:eastAsia="x-none"/>
    </w:rPr>
  </w:style>
  <w:style w:type="character" w:customStyle="1" w:styleId="ae">
    <w:name w:val="Основной текст Знак"/>
    <w:semiHidden/>
    <w:rsid w:val="00B81E72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B81E72"/>
    <w:rPr>
      <w:rFonts w:ascii="Arial" w:hAnsi="Arial"/>
    </w:rPr>
  </w:style>
  <w:style w:type="character" w:customStyle="1" w:styleId="af0">
    <w:name w:val="Тема примечания Знак"/>
    <w:semiHidden/>
    <w:rsid w:val="00B81E72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B81E72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B81E72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B81E72"/>
  </w:style>
  <w:style w:type="character" w:styleId="af3">
    <w:name w:val="annotation reference"/>
    <w:semiHidden/>
    <w:rsid w:val="00B81E72"/>
    <w:rPr>
      <w:sz w:val="16"/>
      <w:szCs w:val="16"/>
    </w:rPr>
  </w:style>
  <w:style w:type="character" w:styleId="af4">
    <w:name w:val="page number"/>
    <w:rsid w:val="00B81E72"/>
  </w:style>
  <w:style w:type="paragraph" w:styleId="af5">
    <w:name w:val="Body Text"/>
    <w:basedOn w:val="a0"/>
    <w:link w:val="13"/>
    <w:semiHidden/>
    <w:unhideWhenUsed/>
    <w:rsid w:val="00B81E72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B81E72"/>
    <w:rPr>
      <w:sz w:val="24"/>
    </w:rPr>
  </w:style>
  <w:style w:type="paragraph" w:styleId="af6">
    <w:name w:val="annotation subject"/>
    <w:basedOn w:val="af2"/>
    <w:next w:val="af2"/>
    <w:link w:val="14"/>
    <w:semiHidden/>
    <w:rsid w:val="00B81E72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B81E72"/>
    <w:rPr>
      <w:b/>
      <w:bCs/>
    </w:rPr>
  </w:style>
  <w:style w:type="paragraph" w:styleId="af7">
    <w:name w:val="Balloon Text"/>
    <w:basedOn w:val="a0"/>
    <w:link w:val="15"/>
    <w:semiHidden/>
    <w:rsid w:val="00B81E72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B81E72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B81E72"/>
  </w:style>
  <w:style w:type="paragraph" w:customStyle="1" w:styleId="34ffff9">
    <w:name w:val="34_ТЛ_Подпись"/>
    <w:basedOn w:val="34f6"/>
    <w:rsid w:val="00B81E72"/>
  </w:style>
  <w:style w:type="paragraph" w:customStyle="1" w:styleId="34ffffa">
    <w:name w:val="34_ТЛ_Подпись_скрытый"/>
    <w:basedOn w:val="34ffff9"/>
    <w:rsid w:val="00B81E72"/>
    <w:rPr>
      <w:vanish/>
    </w:rPr>
  </w:style>
  <w:style w:type="paragraph" w:customStyle="1" w:styleId="34ffffb">
    <w:name w:val="34_Комментарий_Философта"/>
    <w:basedOn w:val="34b"/>
    <w:rsid w:val="00B81E72"/>
    <w:rPr>
      <w:rFonts w:ascii="Arial Narrow" w:hAnsi="Arial Narrow"/>
      <w:vanish/>
      <w:color w:val="0000FF"/>
    </w:rPr>
  </w:style>
  <w:style w:type="paragraph" w:customStyle="1" w:styleId="34a0">
    <w:name w:val="34_Комментaрий_из_ГОСТ"/>
    <w:basedOn w:val="34b"/>
    <w:rsid w:val="00B81E72"/>
    <w:rPr>
      <w:rFonts w:ascii="Arial Narrow" w:hAnsi="Arial Narrow"/>
      <w:vanish/>
    </w:rPr>
  </w:style>
  <w:style w:type="character" w:customStyle="1" w:styleId="34ffffc">
    <w:name w:val="34_Знак_Примечание_Подпись"/>
    <w:qFormat/>
    <w:rsid w:val="00B81E72"/>
    <w:rPr>
      <w:b/>
    </w:rPr>
  </w:style>
  <w:style w:type="paragraph" w:customStyle="1" w:styleId="34ffffd">
    <w:name w:val="34_Таблица_Сноска_Линия"/>
    <w:basedOn w:val="34fff7"/>
    <w:next w:val="34fff7"/>
    <w:rsid w:val="00B81E72"/>
    <w:pPr>
      <w:keepNext/>
    </w:pPr>
  </w:style>
  <w:style w:type="paragraph" w:customStyle="1" w:styleId="34ffffe">
    <w:name w:val="34_ТЛ_Организация"/>
    <w:basedOn w:val="34f5"/>
    <w:next w:val="34f5"/>
    <w:rsid w:val="00B81E72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fffff">
    <w:name w:val="34_Таблица_Примечание"/>
    <w:basedOn w:val="34fff7"/>
    <w:rsid w:val="00B81E72"/>
  </w:style>
  <w:style w:type="character" w:customStyle="1" w:styleId="34fffff0">
    <w:name w:val="34_Знак_Значение"/>
    <w:qFormat/>
    <w:rsid w:val="00B81E72"/>
    <w:rPr>
      <w:rFonts w:ascii="Calibri" w:hAnsi="Calibri"/>
    </w:rPr>
  </w:style>
  <w:style w:type="character" w:styleId="af8">
    <w:name w:val="Hyperlink"/>
    <w:uiPriority w:val="99"/>
    <w:rsid w:val="00B81E72"/>
    <w:rPr>
      <w:color w:val="0000FF"/>
      <w:u w:val="single"/>
    </w:rPr>
  </w:style>
  <w:style w:type="paragraph" w:customStyle="1" w:styleId="34fffff1">
    <w:name w:val="34_Рисунок_Подпись"/>
    <w:basedOn w:val="34b"/>
    <w:rsid w:val="00B81E72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B81E72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B81E7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B81E72"/>
    <w:pPr>
      <w:numPr>
        <w:numId w:val="23"/>
      </w:numPr>
    </w:pPr>
  </w:style>
  <w:style w:type="paragraph" w:customStyle="1" w:styleId="34fffff3">
    <w:name w:val="34_Процедура_Заголовок"/>
    <w:basedOn w:val="34b"/>
    <w:next w:val="34ffff1"/>
    <w:rsid w:val="00B81E72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B81E72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B81E72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F34B16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B81E72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B81E72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B81E72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B81E72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B81E72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B81E72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B81E72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B81E72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B81E72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B81E72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B81E72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B81E72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B81E7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E14D20"/>
    <w:pPr>
      <w:numPr>
        <w:numId w:val="31"/>
      </w:numPr>
    </w:pPr>
  </w:style>
  <w:style w:type="paragraph" w:customStyle="1" w:styleId="34fffff6">
    <w:name w:val="34_Таблица_Подзаголовок"/>
    <w:basedOn w:val="34ff6"/>
    <w:link w:val="34fffff7"/>
    <w:rsid w:val="00B81E72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B81E72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B81E72"/>
    <w:pPr>
      <w:jc w:val="center"/>
    </w:pPr>
  </w:style>
  <w:style w:type="paragraph" w:customStyle="1" w:styleId="3411">
    <w:name w:val="34_Таблица_Список_Марк_1_без_отступа"/>
    <w:basedOn w:val="34ff6"/>
    <w:rsid w:val="00B81E72"/>
    <w:pPr>
      <w:numPr>
        <w:numId w:val="43"/>
      </w:numPr>
    </w:pPr>
  </w:style>
  <w:style w:type="paragraph" w:customStyle="1" w:styleId="34fffff9">
    <w:name w:val="34_Формула"/>
    <w:basedOn w:val="a0"/>
    <w:rsid w:val="00B81E72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B81E72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B81E72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1E409C-321D-4508-8520-DDBABA17C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150</TotalTime>
  <Pages>12</Pages>
  <Words>1338</Words>
  <Characters>7632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комплекса технических средств</vt:lpstr>
    </vt:vector>
  </TitlesOfParts>
  <Company>Название организации</Company>
  <LinksUpToDate>false</LinksUpToDate>
  <CharactersWithSpaces>8953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комплекса технических средств</dc:title>
  <dc:creator>Oksana</dc:creator>
  <cp:lastModifiedBy>Oksana</cp:lastModifiedBy>
  <cp:revision>76</cp:revision>
  <cp:lastPrinted>2014-09-08T01:50:00Z</cp:lastPrinted>
  <dcterms:created xsi:type="dcterms:W3CDTF">2014-09-16T00:32:00Z</dcterms:created>
  <dcterms:modified xsi:type="dcterms:W3CDTF">2023-05-05T16:03:00Z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A.B.XXX.П9.XX.X-X.X</vt:lpwstr>
  </property>
  <property fmtid="{D5CDD505-2E9C-101B-9397-08002B2CF9AE}" pid="8" name="год_издания">
    <vt:lpwstr>2023</vt:lpwstr>
  </property>
</Properties>
</file>