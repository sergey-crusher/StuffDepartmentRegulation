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8BC" w:rsidRDefault="000E68BC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50D91">
        <w:t>Название организации</w:t>
      </w:r>
      <w:r>
        <w:fldChar w:fldCharType="end"/>
      </w:r>
    </w:p>
    <w:p w:rsidR="000E68BC" w:rsidRPr="00C816E8" w:rsidRDefault="000E68BC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E68BC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0E68BC" w:rsidRPr="00C816E8" w:rsidRDefault="000E68BC" w:rsidP="00345A40">
            <w:pPr>
              <w:pStyle w:val="34ffff8"/>
            </w:pPr>
            <w:r w:rsidRPr="00C816E8">
              <w:t>УТВЕРЖДЕН</w:t>
            </w:r>
          </w:p>
          <w:p w:rsidR="000E68BC" w:rsidRPr="00C816E8" w:rsidRDefault="00605062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D50D91">
              <w:t>A.B.XXX.ВП.XX.X-X.X</w:t>
            </w:r>
            <w:r>
              <w:fldChar w:fldCharType="end"/>
            </w:r>
            <w:r w:rsidR="000E68BC" w:rsidRPr="00C816E8">
              <w:t>-ЛУ</w:t>
            </w:r>
          </w:p>
          <w:p w:rsidR="000E68BC" w:rsidRPr="00C816E8" w:rsidRDefault="000E68BC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0E68BC" w:rsidRPr="00C816E8" w:rsidRDefault="000E68BC" w:rsidP="00345A40">
            <w:pPr>
              <w:pStyle w:val="34ffff8"/>
            </w:pPr>
            <w:r w:rsidRPr="00C816E8">
              <w:t>УТВЕРЖДАЮ</w:t>
            </w:r>
          </w:p>
        </w:tc>
      </w:tr>
      <w:tr w:rsidR="000E68BC" w:rsidRPr="00C816E8" w:rsidTr="00345A40">
        <w:trPr>
          <w:trHeight w:val="630"/>
        </w:trPr>
        <w:tc>
          <w:tcPr>
            <w:tcW w:w="5554" w:type="dxa"/>
            <w:vMerge/>
          </w:tcPr>
          <w:p w:rsidR="000E68BC" w:rsidRPr="00C816E8" w:rsidRDefault="000E68BC" w:rsidP="00345A40"/>
        </w:tc>
        <w:tc>
          <w:tcPr>
            <w:tcW w:w="4563" w:type="dxa"/>
          </w:tcPr>
          <w:p w:rsidR="000E68BC" w:rsidRPr="00C816E8" w:rsidRDefault="000E68BC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0E68BC" w:rsidRPr="00C816E8" w:rsidTr="00345A40">
        <w:trPr>
          <w:trHeight w:val="353"/>
        </w:trPr>
        <w:tc>
          <w:tcPr>
            <w:tcW w:w="5554" w:type="dxa"/>
            <w:vMerge/>
          </w:tcPr>
          <w:p w:rsidR="000E68BC" w:rsidRPr="00C816E8" w:rsidRDefault="000E68BC" w:rsidP="00345A40"/>
        </w:tc>
        <w:tc>
          <w:tcPr>
            <w:tcW w:w="4563" w:type="dxa"/>
          </w:tcPr>
          <w:p w:rsidR="000E68BC" w:rsidRPr="00C816E8" w:rsidRDefault="000E68BC" w:rsidP="00B617AD">
            <w:pPr>
              <w:pStyle w:val="34ffff9"/>
            </w:pPr>
            <w:r w:rsidRPr="00C816E8">
              <w:t>____________________ И. О. Фамилия</w:t>
            </w:r>
          </w:p>
          <w:p w:rsidR="000E68BC" w:rsidRPr="00C816E8" w:rsidRDefault="000E68B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50D9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E68BC" w:rsidRPr="00C816E8" w:rsidRDefault="000E68BC" w:rsidP="00801734">
      <w:pPr>
        <w:pStyle w:val="34f5"/>
      </w:pPr>
    </w:p>
    <w:p w:rsidR="000E68BC" w:rsidRDefault="000E68BC" w:rsidP="00801734">
      <w:pPr>
        <w:pStyle w:val="34f5"/>
      </w:pPr>
    </w:p>
    <w:p w:rsidR="000E68BC" w:rsidRDefault="000E68BC" w:rsidP="00801734">
      <w:pPr>
        <w:pStyle w:val="34f5"/>
        <w:rPr>
          <w:lang w:val="en-US"/>
        </w:rPr>
      </w:pPr>
    </w:p>
    <w:p w:rsidR="00A77A84" w:rsidRPr="00A77A84" w:rsidRDefault="00A77A84" w:rsidP="00801734">
      <w:pPr>
        <w:pStyle w:val="34f5"/>
        <w:rPr>
          <w:lang w:val="en-US"/>
        </w:rPr>
      </w:pPr>
    </w:p>
    <w:p w:rsidR="000E68BC" w:rsidRPr="00C816E8" w:rsidRDefault="000E68BC" w:rsidP="00801734">
      <w:pPr>
        <w:pStyle w:val="34f5"/>
      </w:pPr>
    </w:p>
    <w:p w:rsidR="000E68BC" w:rsidRPr="00C816E8" w:rsidRDefault="00605062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D50D91">
        <w:t>Полное название системы</w:t>
      </w:r>
      <w:r>
        <w:fldChar w:fldCharType="end"/>
      </w:r>
      <w:bookmarkStart w:id="0" w:name="_GoBack"/>
      <w:bookmarkEnd w:id="0"/>
    </w:p>
    <w:p w:rsidR="000E68BC" w:rsidRPr="00C816E8" w:rsidRDefault="000E68BC" w:rsidP="00801734">
      <w:pPr>
        <w:pStyle w:val="34ffc"/>
      </w:pPr>
      <w:r w:rsidRPr="00C816E8">
        <w:t>(</w:t>
      </w:r>
      <w:r w:rsidR="00605062">
        <w:fldChar w:fldCharType="begin"/>
      </w:r>
      <w:r w:rsidR="00605062">
        <w:instrText xml:space="preserve"> DOCPROPERTY  краткое_название_системы  \* MERGEFORMAT </w:instrText>
      </w:r>
      <w:r w:rsidR="00605062">
        <w:fldChar w:fldCharType="separate"/>
      </w:r>
      <w:r w:rsidR="00D50D91">
        <w:t>Краткое название системы</w:t>
      </w:r>
      <w:r w:rsidR="00605062">
        <w:fldChar w:fldCharType="end"/>
      </w:r>
      <w:r w:rsidRPr="00C816E8">
        <w:t>)</w:t>
      </w:r>
    </w:p>
    <w:p w:rsidR="000E68BC" w:rsidRPr="00C816E8" w:rsidRDefault="00605062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D50D91">
        <w:t>Ведомость покупных изделий</w:t>
      </w:r>
      <w:r>
        <w:fldChar w:fldCharType="end"/>
      </w:r>
    </w:p>
    <w:p w:rsidR="000E68BC" w:rsidRDefault="000E68BC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50D91">
        <w:t>A.B.XXX.ВП.XX.X-X.X</w:t>
      </w:r>
      <w:r w:rsidRPr="00C816E8">
        <w:fldChar w:fldCharType="end"/>
      </w:r>
    </w:p>
    <w:p w:rsidR="000E68BC" w:rsidRDefault="000E68BC" w:rsidP="00801734">
      <w:pPr>
        <w:pStyle w:val="34f5"/>
      </w:pPr>
    </w:p>
    <w:p w:rsidR="000E68BC" w:rsidRPr="00713C0D" w:rsidRDefault="000E68BC" w:rsidP="00801734">
      <w:pPr>
        <w:pStyle w:val="34f5"/>
      </w:pPr>
    </w:p>
    <w:p w:rsidR="00A77A84" w:rsidRPr="00713C0D" w:rsidRDefault="00A77A84" w:rsidP="00801734">
      <w:pPr>
        <w:pStyle w:val="34f5"/>
      </w:pPr>
    </w:p>
    <w:p w:rsidR="00A77A84" w:rsidRPr="00713C0D" w:rsidRDefault="00A77A84" w:rsidP="00801734">
      <w:pPr>
        <w:pStyle w:val="34f5"/>
      </w:pPr>
    </w:p>
    <w:p w:rsidR="000E68BC" w:rsidRDefault="000E68BC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E68BC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E68BC" w:rsidRPr="00C816E8" w:rsidRDefault="000E68BC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0E68BC" w:rsidRPr="00C816E8" w:rsidRDefault="000E68BC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0E68BC" w:rsidRPr="00C816E8" w:rsidRDefault="000E68BC" w:rsidP="00345A40">
            <w:pPr>
              <w:pStyle w:val="34ffff9"/>
            </w:pPr>
          </w:p>
        </w:tc>
      </w:tr>
      <w:tr w:rsidR="000E68BC" w:rsidRPr="00C816E8" w:rsidTr="00345A40">
        <w:trPr>
          <w:trHeight w:val="868"/>
        </w:trPr>
        <w:tc>
          <w:tcPr>
            <w:tcW w:w="4564" w:type="dxa"/>
          </w:tcPr>
          <w:p w:rsidR="000E68BC" w:rsidRPr="00C816E8" w:rsidRDefault="000E68BC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E68BC" w:rsidRPr="00C816E8" w:rsidRDefault="000E68BC" w:rsidP="00345A40">
            <w:pPr>
              <w:pStyle w:val="34ffff9"/>
            </w:pPr>
          </w:p>
        </w:tc>
        <w:tc>
          <w:tcPr>
            <w:tcW w:w="4563" w:type="dxa"/>
          </w:tcPr>
          <w:p w:rsidR="000E68BC" w:rsidRPr="00C816E8" w:rsidRDefault="000E68BC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E68BC" w:rsidRPr="00C816E8" w:rsidTr="00345A40">
        <w:trPr>
          <w:trHeight w:val="404"/>
        </w:trPr>
        <w:tc>
          <w:tcPr>
            <w:tcW w:w="4564" w:type="dxa"/>
          </w:tcPr>
          <w:p w:rsidR="000E68BC" w:rsidRPr="00C816E8" w:rsidRDefault="000E68BC" w:rsidP="00345A40">
            <w:pPr>
              <w:pStyle w:val="34ffff9"/>
            </w:pPr>
            <w:r w:rsidRPr="00C816E8">
              <w:t>____________________ И. О. Фамилия</w:t>
            </w:r>
          </w:p>
          <w:p w:rsidR="000E68BC" w:rsidRPr="00C816E8" w:rsidRDefault="000E68BC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50D9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E68BC" w:rsidRPr="00C816E8" w:rsidRDefault="000E68BC" w:rsidP="00345A40">
            <w:pPr>
              <w:pStyle w:val="34ffff9"/>
            </w:pPr>
          </w:p>
        </w:tc>
        <w:tc>
          <w:tcPr>
            <w:tcW w:w="4563" w:type="dxa"/>
          </w:tcPr>
          <w:p w:rsidR="000E68BC" w:rsidRPr="00C816E8" w:rsidRDefault="000E68BC" w:rsidP="00B617AD">
            <w:pPr>
              <w:pStyle w:val="34ffff9"/>
            </w:pPr>
            <w:r w:rsidRPr="00C816E8">
              <w:t>____________________ И. О. Фамилия</w:t>
            </w:r>
          </w:p>
          <w:p w:rsidR="000E68BC" w:rsidRPr="00C816E8" w:rsidRDefault="000E68B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50D9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0E68BC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E68BC" w:rsidRPr="00C816E8" w:rsidRDefault="000E68BC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0E68BC" w:rsidRPr="00C816E8" w:rsidRDefault="000E68BC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0E68BC" w:rsidRPr="00C816E8" w:rsidRDefault="000E68BC" w:rsidP="00345A40">
            <w:pPr>
              <w:pStyle w:val="34ffff8"/>
            </w:pPr>
          </w:p>
        </w:tc>
      </w:tr>
      <w:tr w:rsidR="000E68BC" w:rsidRPr="00C816E8" w:rsidTr="00345A40">
        <w:trPr>
          <w:trHeight w:val="864"/>
        </w:trPr>
        <w:tc>
          <w:tcPr>
            <w:tcW w:w="4564" w:type="dxa"/>
          </w:tcPr>
          <w:p w:rsidR="000E68BC" w:rsidRPr="00C816E8" w:rsidRDefault="000E68BC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E68BC" w:rsidRPr="00C816E8" w:rsidRDefault="000E68BC" w:rsidP="00345A40">
            <w:pPr>
              <w:pStyle w:val="34ffff9"/>
            </w:pPr>
          </w:p>
        </w:tc>
        <w:tc>
          <w:tcPr>
            <w:tcW w:w="4563" w:type="dxa"/>
          </w:tcPr>
          <w:p w:rsidR="000E68BC" w:rsidRPr="00C816E8" w:rsidRDefault="000E68BC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E68BC" w:rsidRPr="00C816E8" w:rsidTr="00345A40">
        <w:trPr>
          <w:trHeight w:val="643"/>
        </w:trPr>
        <w:tc>
          <w:tcPr>
            <w:tcW w:w="4564" w:type="dxa"/>
          </w:tcPr>
          <w:p w:rsidR="000E68BC" w:rsidRPr="00C816E8" w:rsidRDefault="000E68BC" w:rsidP="00B617AD">
            <w:pPr>
              <w:pStyle w:val="34ffff9"/>
            </w:pPr>
            <w:r w:rsidRPr="00C816E8">
              <w:t>____________________ И. О. Фамилия</w:t>
            </w:r>
          </w:p>
          <w:p w:rsidR="000E68BC" w:rsidRPr="00C816E8" w:rsidRDefault="000E68B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50D9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E68BC" w:rsidRPr="00C816E8" w:rsidRDefault="000E68BC" w:rsidP="00345A40">
            <w:pPr>
              <w:pStyle w:val="34ffff9"/>
            </w:pPr>
          </w:p>
        </w:tc>
        <w:tc>
          <w:tcPr>
            <w:tcW w:w="4563" w:type="dxa"/>
          </w:tcPr>
          <w:p w:rsidR="000E68BC" w:rsidRPr="00C816E8" w:rsidRDefault="000E68BC" w:rsidP="00B617AD">
            <w:pPr>
              <w:pStyle w:val="34ffff9"/>
            </w:pPr>
            <w:r w:rsidRPr="00C816E8">
              <w:t>____________________ И. О. Фамилия</w:t>
            </w:r>
          </w:p>
          <w:p w:rsidR="000E68BC" w:rsidRPr="00C816E8" w:rsidRDefault="000E68B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50D9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E68BC" w:rsidRPr="00801734" w:rsidRDefault="000E68BC" w:rsidP="00801734">
      <w:pPr>
        <w:pStyle w:val="34f5"/>
        <w:rPr>
          <w:lang w:val="en-US"/>
        </w:rPr>
      </w:pPr>
    </w:p>
    <w:p w:rsidR="00DA4442" w:rsidRDefault="00DA4442" w:rsidP="009006B6">
      <w:pPr>
        <w:pStyle w:val="34f5"/>
      </w:pPr>
    </w:p>
    <w:p w:rsidR="00DA4442" w:rsidRDefault="00DA4442" w:rsidP="009006B6">
      <w:pPr>
        <w:pStyle w:val="34f5"/>
        <w:sectPr w:rsidR="00DA4442" w:rsidSect="003865F8">
          <w:headerReference w:type="defaul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Style w:val="af9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416"/>
        <w:gridCol w:w="2547"/>
        <w:gridCol w:w="3962"/>
        <w:gridCol w:w="3107"/>
        <w:gridCol w:w="3975"/>
        <w:gridCol w:w="910"/>
        <w:gridCol w:w="910"/>
        <w:gridCol w:w="910"/>
        <w:gridCol w:w="910"/>
        <w:gridCol w:w="1358"/>
      </w:tblGrid>
      <w:tr w:rsidR="00972C0E" w:rsidTr="00D809F7">
        <w:trPr>
          <w:trHeight w:val="309"/>
        </w:trPr>
        <w:tc>
          <w:tcPr>
            <w:tcW w:w="392" w:type="dxa"/>
            <w:vMerge w:val="restart"/>
            <w:tcMar>
              <w:top w:w="113" w:type="dxa"/>
              <w:bottom w:w="113" w:type="dxa"/>
            </w:tcMar>
            <w:textDirection w:val="btLr"/>
            <w:vAlign w:val="center"/>
          </w:tcPr>
          <w:p w:rsidR="00D02E9A" w:rsidRPr="00794468" w:rsidRDefault="00D809F7" w:rsidP="006532AE">
            <w:pPr>
              <w:pStyle w:val="34ff8"/>
            </w:pPr>
            <w:r>
              <w:lastRenderedPageBreak/>
              <w:t xml:space="preserve">№ </w:t>
            </w:r>
            <w:r w:rsidRPr="006532AE">
              <w:t>строки</w:t>
            </w:r>
          </w:p>
        </w:tc>
        <w:tc>
          <w:tcPr>
            <w:tcW w:w="3416" w:type="dxa"/>
            <w:vMerge w:val="restart"/>
            <w:tcMar>
              <w:top w:w="113" w:type="dxa"/>
              <w:bottom w:w="113" w:type="dxa"/>
            </w:tcMar>
            <w:vAlign w:val="center"/>
          </w:tcPr>
          <w:p w:rsidR="00D02E9A" w:rsidRPr="00794468" w:rsidRDefault="00D02E9A" w:rsidP="00972C0E">
            <w:pPr>
              <w:pStyle w:val="34ff8"/>
            </w:pPr>
            <w:r>
              <w:t>Наименование</w:t>
            </w:r>
          </w:p>
        </w:tc>
        <w:tc>
          <w:tcPr>
            <w:tcW w:w="2547" w:type="dxa"/>
            <w:vMerge w:val="restart"/>
            <w:tcMar>
              <w:top w:w="113" w:type="dxa"/>
              <w:bottom w:w="113" w:type="dxa"/>
            </w:tcMar>
            <w:vAlign w:val="center"/>
          </w:tcPr>
          <w:p w:rsidR="00D02E9A" w:rsidRPr="00794468" w:rsidRDefault="00D02E9A" w:rsidP="00972C0E">
            <w:pPr>
              <w:pStyle w:val="34ff8"/>
            </w:pPr>
            <w:r>
              <w:t>Код продукции</w:t>
            </w:r>
          </w:p>
        </w:tc>
        <w:tc>
          <w:tcPr>
            <w:tcW w:w="3962" w:type="dxa"/>
            <w:vMerge w:val="restart"/>
            <w:tcMar>
              <w:top w:w="113" w:type="dxa"/>
              <w:bottom w:w="113" w:type="dxa"/>
            </w:tcMar>
            <w:vAlign w:val="center"/>
          </w:tcPr>
          <w:p w:rsidR="00D02E9A" w:rsidRPr="00794468" w:rsidRDefault="00D02E9A" w:rsidP="00972C0E">
            <w:pPr>
              <w:pStyle w:val="34ff8"/>
            </w:pPr>
            <w:r>
              <w:t>Обозначение документа на поставку</w:t>
            </w:r>
          </w:p>
        </w:tc>
        <w:tc>
          <w:tcPr>
            <w:tcW w:w="3107" w:type="dxa"/>
            <w:vMerge w:val="restart"/>
            <w:tcMar>
              <w:top w:w="113" w:type="dxa"/>
              <w:bottom w:w="113" w:type="dxa"/>
            </w:tcMar>
            <w:vAlign w:val="center"/>
          </w:tcPr>
          <w:p w:rsidR="00D02E9A" w:rsidRPr="00794468" w:rsidRDefault="00D02E9A" w:rsidP="00972C0E">
            <w:pPr>
              <w:pStyle w:val="34ff8"/>
            </w:pPr>
            <w:r>
              <w:t>Поставщик</w:t>
            </w:r>
          </w:p>
        </w:tc>
        <w:tc>
          <w:tcPr>
            <w:tcW w:w="3975" w:type="dxa"/>
            <w:vMerge w:val="restart"/>
            <w:tcMar>
              <w:top w:w="113" w:type="dxa"/>
              <w:bottom w:w="113" w:type="dxa"/>
            </w:tcMar>
            <w:vAlign w:val="center"/>
          </w:tcPr>
          <w:p w:rsidR="00D02E9A" w:rsidRPr="00794468" w:rsidRDefault="00D02E9A" w:rsidP="00972C0E">
            <w:pPr>
              <w:pStyle w:val="34ff8"/>
            </w:pPr>
            <w:r>
              <w:t>Куда входит (обозначение)</w:t>
            </w:r>
          </w:p>
        </w:tc>
        <w:tc>
          <w:tcPr>
            <w:tcW w:w="3640" w:type="dxa"/>
            <w:gridSpan w:val="4"/>
            <w:tcMar>
              <w:top w:w="113" w:type="dxa"/>
              <w:bottom w:w="113" w:type="dxa"/>
            </w:tcMar>
            <w:vAlign w:val="center"/>
          </w:tcPr>
          <w:p w:rsidR="00D02E9A" w:rsidRPr="00D02E9A" w:rsidRDefault="00D02E9A" w:rsidP="00972C0E">
            <w:pPr>
              <w:pStyle w:val="34ff8"/>
            </w:pPr>
            <w:r>
              <w:t>Количество</w:t>
            </w:r>
          </w:p>
        </w:tc>
        <w:tc>
          <w:tcPr>
            <w:tcW w:w="1358" w:type="dxa"/>
            <w:vMerge w:val="restart"/>
            <w:tcMar>
              <w:top w:w="113" w:type="dxa"/>
              <w:bottom w:w="113" w:type="dxa"/>
            </w:tcMar>
            <w:vAlign w:val="center"/>
          </w:tcPr>
          <w:p w:rsidR="00D02E9A" w:rsidRPr="00D02E9A" w:rsidRDefault="00D02E9A" w:rsidP="00B6773B">
            <w:pPr>
              <w:pStyle w:val="34ff8"/>
            </w:pPr>
            <w:proofErr w:type="gramStart"/>
            <w:r>
              <w:t>Приме</w:t>
            </w:r>
            <w:r w:rsidR="00972C0E">
              <w:t>-</w:t>
            </w:r>
            <w:proofErr w:type="spellStart"/>
            <w:r>
              <w:t>чание</w:t>
            </w:r>
            <w:proofErr w:type="spellEnd"/>
            <w:proofErr w:type="gramEnd"/>
          </w:p>
        </w:tc>
      </w:tr>
      <w:tr w:rsidR="00972C0E" w:rsidTr="00DC0123">
        <w:trPr>
          <w:trHeight w:val="717"/>
        </w:trPr>
        <w:tc>
          <w:tcPr>
            <w:tcW w:w="392" w:type="dxa"/>
            <w:vMerge/>
            <w:tcMar>
              <w:top w:w="113" w:type="dxa"/>
              <w:bottom w:w="113" w:type="dxa"/>
            </w:tcMar>
          </w:tcPr>
          <w:p w:rsidR="00D02E9A" w:rsidRDefault="00D02E9A" w:rsidP="00794468">
            <w:pPr>
              <w:pStyle w:val="34ff8"/>
            </w:pPr>
          </w:p>
        </w:tc>
        <w:tc>
          <w:tcPr>
            <w:tcW w:w="3416" w:type="dxa"/>
            <w:vMerge/>
            <w:tcMar>
              <w:top w:w="113" w:type="dxa"/>
              <w:bottom w:w="113" w:type="dxa"/>
            </w:tcMar>
          </w:tcPr>
          <w:p w:rsidR="00D02E9A" w:rsidRDefault="00D02E9A" w:rsidP="00794468">
            <w:pPr>
              <w:pStyle w:val="34ff8"/>
            </w:pPr>
          </w:p>
        </w:tc>
        <w:tc>
          <w:tcPr>
            <w:tcW w:w="2547" w:type="dxa"/>
            <w:vMerge/>
            <w:tcMar>
              <w:top w:w="113" w:type="dxa"/>
              <w:bottom w:w="113" w:type="dxa"/>
            </w:tcMar>
          </w:tcPr>
          <w:p w:rsidR="00D02E9A" w:rsidRDefault="00D02E9A" w:rsidP="00794468">
            <w:pPr>
              <w:pStyle w:val="34ff8"/>
            </w:pPr>
          </w:p>
        </w:tc>
        <w:tc>
          <w:tcPr>
            <w:tcW w:w="3962" w:type="dxa"/>
            <w:vMerge/>
            <w:tcMar>
              <w:top w:w="113" w:type="dxa"/>
              <w:bottom w:w="113" w:type="dxa"/>
            </w:tcMar>
          </w:tcPr>
          <w:p w:rsidR="00D02E9A" w:rsidRDefault="00D02E9A" w:rsidP="00794468">
            <w:pPr>
              <w:pStyle w:val="34ff8"/>
            </w:pPr>
          </w:p>
        </w:tc>
        <w:tc>
          <w:tcPr>
            <w:tcW w:w="3107" w:type="dxa"/>
            <w:vMerge/>
            <w:tcMar>
              <w:top w:w="113" w:type="dxa"/>
              <w:bottom w:w="113" w:type="dxa"/>
            </w:tcMar>
          </w:tcPr>
          <w:p w:rsidR="00D02E9A" w:rsidRDefault="00D02E9A" w:rsidP="00794468">
            <w:pPr>
              <w:pStyle w:val="34ff8"/>
            </w:pPr>
          </w:p>
        </w:tc>
        <w:tc>
          <w:tcPr>
            <w:tcW w:w="3975" w:type="dxa"/>
            <w:vMerge/>
            <w:tcMar>
              <w:top w:w="113" w:type="dxa"/>
              <w:bottom w:w="113" w:type="dxa"/>
            </w:tcMar>
          </w:tcPr>
          <w:p w:rsidR="00D02E9A" w:rsidRDefault="00D02E9A" w:rsidP="00794468">
            <w:pPr>
              <w:pStyle w:val="34ff8"/>
            </w:pPr>
          </w:p>
        </w:tc>
        <w:tc>
          <w:tcPr>
            <w:tcW w:w="910" w:type="dxa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:rsidR="00D02E9A" w:rsidRPr="00352ADA" w:rsidRDefault="00352ADA" w:rsidP="00972C0E">
            <w:pPr>
              <w:pStyle w:val="34ff8"/>
            </w:pPr>
            <w:r>
              <w:t xml:space="preserve">на </w:t>
            </w:r>
            <w:proofErr w:type="spellStart"/>
            <w:proofErr w:type="gramStart"/>
            <w:r>
              <w:t>изде</w:t>
            </w:r>
            <w:r w:rsidR="00151B9C">
              <w:t>-</w:t>
            </w:r>
            <w:r>
              <w:t>лие</w:t>
            </w:r>
            <w:proofErr w:type="spellEnd"/>
            <w:proofErr w:type="gramEnd"/>
          </w:p>
        </w:tc>
        <w:tc>
          <w:tcPr>
            <w:tcW w:w="910" w:type="dxa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:rsidR="00D02E9A" w:rsidRPr="00352ADA" w:rsidRDefault="00352ADA" w:rsidP="00972C0E">
            <w:pPr>
              <w:pStyle w:val="34ff8"/>
            </w:pPr>
            <w:r>
              <w:t xml:space="preserve">в </w:t>
            </w:r>
            <w:proofErr w:type="gramStart"/>
            <w:r>
              <w:t>комп</w:t>
            </w:r>
            <w:r w:rsidR="00151B9C">
              <w:t>-</w:t>
            </w:r>
            <w:proofErr w:type="spellStart"/>
            <w:r>
              <w:t>лекты</w:t>
            </w:r>
            <w:proofErr w:type="spellEnd"/>
            <w:proofErr w:type="gramEnd"/>
          </w:p>
        </w:tc>
        <w:tc>
          <w:tcPr>
            <w:tcW w:w="910" w:type="dxa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:rsidR="00D02E9A" w:rsidRPr="00352ADA" w:rsidRDefault="00352ADA" w:rsidP="00972C0E">
            <w:pPr>
              <w:pStyle w:val="34ff8"/>
            </w:pPr>
            <w:r>
              <w:t xml:space="preserve">на </w:t>
            </w:r>
            <w:proofErr w:type="spellStart"/>
            <w:r>
              <w:t>регу</w:t>
            </w:r>
            <w:proofErr w:type="spellEnd"/>
            <w:r w:rsidR="00972C0E">
              <w:t>-</w:t>
            </w:r>
            <w:r>
              <w:t>лир.</w:t>
            </w:r>
          </w:p>
        </w:tc>
        <w:tc>
          <w:tcPr>
            <w:tcW w:w="910" w:type="dxa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:rsidR="00D02E9A" w:rsidRPr="00352ADA" w:rsidRDefault="00352ADA" w:rsidP="00972C0E">
            <w:pPr>
              <w:pStyle w:val="34ff8"/>
            </w:pPr>
            <w:r>
              <w:t>всего</w:t>
            </w:r>
          </w:p>
        </w:tc>
        <w:tc>
          <w:tcPr>
            <w:tcW w:w="1358" w:type="dxa"/>
            <w:vMerge/>
            <w:tcMar>
              <w:top w:w="113" w:type="dxa"/>
              <w:bottom w:w="113" w:type="dxa"/>
            </w:tcMar>
          </w:tcPr>
          <w:p w:rsidR="00D02E9A" w:rsidRDefault="00D02E9A" w:rsidP="00794468">
            <w:pPr>
              <w:pStyle w:val="34ff8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P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  <w:tr w:rsidR="00DC0123" w:rsidTr="00DC0123">
        <w:tc>
          <w:tcPr>
            <w:tcW w:w="392" w:type="dxa"/>
            <w:tcMar>
              <w:top w:w="113" w:type="dxa"/>
              <w:bottom w:w="113" w:type="dxa"/>
            </w:tcMar>
          </w:tcPr>
          <w:p w:rsidR="00DC0123" w:rsidRPr="00EF6AA4" w:rsidRDefault="00DC0123" w:rsidP="00DC0123">
            <w:pPr>
              <w:pStyle w:val="34ff6"/>
            </w:pPr>
            <w:r w:rsidRPr="00EF6AA4">
              <w:fldChar w:fldCharType="begin"/>
            </w:r>
            <w:r w:rsidRPr="00EF6AA4">
              <w:instrText xml:space="preserve"> AUTONUM  \* Arabic \s " " </w:instrText>
            </w:r>
            <w:r w:rsidRPr="00EF6AA4">
              <w:fldChar w:fldCharType="end"/>
            </w:r>
          </w:p>
        </w:tc>
        <w:tc>
          <w:tcPr>
            <w:tcW w:w="3416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254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62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107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3975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910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C0123" w:rsidRDefault="00DC0123" w:rsidP="00DC0123">
            <w:pPr>
              <w:pStyle w:val="34ff6"/>
            </w:pPr>
          </w:p>
        </w:tc>
      </w:tr>
    </w:tbl>
    <w:p w:rsidR="00DA4442" w:rsidRDefault="00DA4442" w:rsidP="009006B6">
      <w:pPr>
        <w:pStyle w:val="34fffa"/>
      </w:pPr>
    </w:p>
    <w:p w:rsidR="00DA4442" w:rsidRDefault="00DA4442" w:rsidP="009006B6">
      <w:pPr>
        <w:pStyle w:val="34fffa"/>
        <w:sectPr w:rsidR="00DA4442" w:rsidSect="00794468">
          <w:headerReference w:type="default" r:id="rId10"/>
          <w:footerReference w:type="default" r:id="rId11"/>
          <w:headerReference w:type="first" r:id="rId12"/>
          <w:footerReference w:type="first" r:id="rId13"/>
          <w:pgSz w:w="23814" w:h="16840" w:orient="landscape" w:code="8"/>
          <w:pgMar w:top="284" w:right="284" w:bottom="1134" w:left="1134" w:header="0" w:footer="340" w:gutter="0"/>
          <w:cols w:space="708"/>
          <w:titlePg/>
          <w:docGrid w:linePitch="360"/>
        </w:sectPr>
      </w:pPr>
    </w:p>
    <w:p w:rsidR="00031116" w:rsidRPr="00BB426D" w:rsidRDefault="00031116" w:rsidP="00031116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31116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031116" w:rsidRPr="00A86232" w:rsidRDefault="00031116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031116" w:rsidRPr="005F1B2E" w:rsidRDefault="00031116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031116" w:rsidRPr="005F1B2E" w:rsidRDefault="00031116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031116" w:rsidRPr="005F1B2E" w:rsidRDefault="00031116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031116" w:rsidRPr="005F1B2E" w:rsidRDefault="00031116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031116" w:rsidRPr="005F1B2E" w:rsidRDefault="00031116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031116" w:rsidRPr="005F1B2E" w:rsidRDefault="00031116" w:rsidP="006877E2">
            <w:pPr>
              <w:pStyle w:val="34ff8"/>
            </w:pPr>
            <w:r w:rsidRPr="005F1B2E">
              <w:t>Дата</w:t>
            </w:r>
          </w:p>
        </w:tc>
      </w:tr>
      <w:tr w:rsidR="00031116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031116" w:rsidRPr="005F1B2E" w:rsidRDefault="00031116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031116" w:rsidRPr="005F1B2E" w:rsidRDefault="00031116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031116" w:rsidRPr="005F1B2E" w:rsidRDefault="00031116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031116" w:rsidRPr="005F1B2E" w:rsidRDefault="00031116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031116" w:rsidRPr="005F1B2E" w:rsidRDefault="00031116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031116" w:rsidRPr="005F1B2E" w:rsidRDefault="00031116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031116" w:rsidRPr="005F1B2E" w:rsidRDefault="00031116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031116" w:rsidRPr="005F1B2E" w:rsidRDefault="00031116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031116" w:rsidRPr="005F1B2E" w:rsidRDefault="00031116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031116" w:rsidRPr="005F1B2E" w:rsidRDefault="00031116" w:rsidP="006877E2">
            <w:pPr>
              <w:pStyle w:val="34ff8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  <w:tr w:rsidR="00031116" w:rsidTr="003B2A67">
        <w:trPr>
          <w:trHeight w:val="454"/>
        </w:trPr>
        <w:tc>
          <w:tcPr>
            <w:tcW w:w="518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31116" w:rsidRDefault="00031116" w:rsidP="003B2A6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31116" w:rsidRDefault="00031116" w:rsidP="003B2A67">
            <w:pPr>
              <w:pStyle w:val="34ff6"/>
            </w:pPr>
          </w:p>
        </w:tc>
      </w:tr>
    </w:tbl>
    <w:p w:rsidR="00031116" w:rsidRPr="00AB28D5" w:rsidRDefault="00031116" w:rsidP="00031116">
      <w:pPr>
        <w:pStyle w:val="34fffa"/>
      </w:pPr>
    </w:p>
    <w:sectPr w:rsidR="00031116" w:rsidRPr="00AB28D5" w:rsidSect="00DA4442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062" w:rsidRDefault="00605062" w:rsidP="00AD0715">
      <w:r>
        <w:separator/>
      </w:r>
    </w:p>
    <w:p w:rsidR="00605062" w:rsidRDefault="00605062" w:rsidP="00AD0715"/>
  </w:endnote>
  <w:endnote w:type="continuationSeparator" w:id="0">
    <w:p w:rsidR="00605062" w:rsidRDefault="00605062" w:rsidP="00AD0715">
      <w:r>
        <w:continuationSeparator/>
      </w:r>
    </w:p>
    <w:p w:rsidR="00605062" w:rsidRDefault="00605062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4442" w:rsidRDefault="00DA4442" w:rsidP="00C07844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844" w:rsidRDefault="00C07844" w:rsidP="00C07844">
    <w:pPr>
      <w:pStyle w:val="341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062" w:rsidRDefault="00605062" w:rsidP="00AD0715">
      <w:r>
        <w:separator/>
      </w:r>
    </w:p>
    <w:p w:rsidR="00605062" w:rsidRDefault="00605062" w:rsidP="00AD0715"/>
  </w:footnote>
  <w:footnote w:type="continuationSeparator" w:id="0">
    <w:p w:rsidR="00605062" w:rsidRDefault="00605062" w:rsidP="00AD0715">
      <w:r>
        <w:continuationSeparator/>
      </w:r>
    </w:p>
    <w:p w:rsidR="00605062" w:rsidRDefault="00605062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4442" w:rsidRDefault="0095056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0224" behindDoc="0" locked="1" layoutInCell="1" allowOverlap="1" wp14:anchorId="6CA4C4D9" wp14:editId="0820A40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690" name="Группа 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91" name="Группа 69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92" name="Группа 692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93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94" name="Группа 694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95" name="Группа 695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96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7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8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0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1" name="Группа 70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02" name="Группа 70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0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6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7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8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59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60" name="Группа 260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26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2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3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4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5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50564" w:rsidRDefault="00950564" w:rsidP="0095056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266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90" o:spid="_x0000_s1026" style="position:absolute;left:0;text-align:left;margin-left:22.7pt;margin-top:14.2pt;width:558.45pt;height:813.55pt;z-index:25170022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">
              <v:group id="Группа 691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hnJ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U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KGclxgAAANwA&#10;AAAPAAAAAAAAAAAAAAAAAKoCAABkcnMvZG93bnJldi54bWxQSwUGAAAAAAQABAD6AAAAnQMAAAAA&#10;">
                <v:group id="Группа 692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Pr5Us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h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+vlSxgAAANwA&#10;AAAPAAAAAAAAAAAAAAAAAKoCAABkcnMvZG93bnJldi54bWxQSwUGAAAAAAQABAD6AAAAnQMAAAAA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KLMQA&#10;AADcAAAADwAAAGRycy9kb3ducmV2LnhtbESPT2sCMRTE74V+h/AK3jSp0rVujaKW4p9bVej1sXnu&#10;Lt28LEmq67c3gtDjMDO/YabzzjbiTD7UjjW8DhQI4sKZmksNx8NX/x1EiMgGG8ek4UoB5rPnpynm&#10;xl34m877WIoE4ZCjhirGNpcyFBVZDAPXEifv5LzFmKQvpfF4SXDbyKFSmbRYc1qosKVVRcXv/s9q&#10;OB3VdnyItFiu/ORt96l+so1aa9176RYfICJ18T/8aG+MhmwygvuZdAT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XyizEAAAA3AAAAA8AAAAAAAAAAAAAAAAAmAIAAGRycy9k&#10;b3ducmV2LnhtbFBLBQYAAAAABAAEAPUAAACJAwAAAAA=&#10;" filled="f" strokeweight="1.5pt">
                    <v:textbox inset=",1mm"/>
                  </v:rect>
                  <v:group id="Группа 694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F/Ev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9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X8S9xgAAANwA&#10;AAAPAAAAAAAAAAAAAAAAAKoCAABkcnMvZG93bnJldi54bWxQSwUGAAAAAAQABAD6AAAAnQMAAAAA&#10;">
                    <v:group id="Группа 695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NhJs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P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TYSbFAAAA3AAA&#10;AA8AAAAAAAAAAAAAAAAAqgIAAGRycy9kb3ducmV2LnhtbFBLBQYAAAAABAAEAPoAAACcAwAAAAA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JKWsQAAADc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6Ww+NMOgKyv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wkpa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7vwcQAAADcAAAADwAAAGRycy9kb3ducmV2LnhtbESPQWsCMRSE7wX/Q3iCt5qth23dGqUI&#10;gmIPrQpeH5u3m6WblyWJ7vrvjSD0OMzMN8xiNdhWXMmHxrGCt2kGgrh0uuFawem4ef0AESKyxtYx&#10;KbhRgNVy9LLAQruef+l6iLVIEA4FKjAxdoWUoTRkMUxdR5y8ynmLMUlfS+2xT3DbylmW5dJiw2nB&#10;YEdrQ+Xf4WIVyN2+//Gb2amqq23nzjvznfeDUpPx8PUJItIQ/8PP9lYryOfv8DiTjoB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ju/BxAAAANwAAAAPAAAAAAAAAAAA&#10;AAAAAKECAABkcnMvZG93bnJldi54bWxQSwUGAAAAAAQABAD5AAAAkgMAAAAA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F7s8AAAADcAAAADwAAAGRycy9kb3ducmV2LnhtbERPy4rCMBTdC/MP4Q7MTlNdFK1GEUFQ&#10;Zha+wO2luW2KzU1JMrbz95OF4PJw3qvNYFvxJB8axwqmkwwEcel0w7WC23U/noMIEVlj65gU/FGA&#10;zfpjtMJCu57P9LzEWqQQDgUqMDF2hZShNGQxTFxHnLjKeYsxQV9L7bFP4baVsyzLpcWGU4PBjnaG&#10;ysfl1yqQx+/+5PezW1VXh87dj+Yn7welvj6H7RJEpCG+xS/3QSvIF2ltOpOO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QRe7PAAAAA3AAAAA8AAAAAAAAAAAAAAAAA&#10;oQIAAGRycy9kb3ducmV2LnhtbFBLBQYAAAAABAAEAPkAAACO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3eKMQAAADcAAAADwAAAGRycy9kb3ducmV2LnhtbESPzWrDMBCE74G+g9hCb4ncHEzjRAml&#10;EEhoDvkx5LpYa8vUWhlJjd23jwKFHIeZ+YZZbUbbiRv50DpW8D7LQBBXTrfcKCgv2+kHiBCRNXaO&#10;ScEfBdisXyYrLLQb+ES3c2xEgnAoUIGJsS+kDJUhi2HmeuLk1c5bjEn6RmqPQ4LbTs6zLJcWW04L&#10;Bnv6MlT9nH+tArn/Ho5+Oy/rpt717ro3h3wYlXp7HT+XICKN8Rn+b++0gnyxgMeZdATk+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Xd4oxAAAANwAAAAPAAAAAAAAAAAA&#10;AAAAAKECAABkcnMvZG93bnJldi54bWxQSwUGAAAAAAQABAD5AAAAkg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ztr8EAAADcAAAADwAAAGRycy9kb3ducmV2LnhtbERPPWvDMBDdA/0P4grdErkZnOBGCaVg&#10;cGiHNDF0PayzZWqdjKTa7r+vhkDHx/s+nBY7iIl86B0reN5kIIgbp3vuFNS3cr0HESKyxsExKfil&#10;AKfjw+qAhXYzf9J0jZ1IIRwKVGBiHAspQ2PIYti4kThxrfMWY4K+k9rjnMLtILdZlkuLPacGgyO9&#10;GWq+rz9WgTy/zxdfbuu2a6vRfZ3NRz4vSj09Lq8vICIt8V98d1dawS5L89OZdATk8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jO2vwQAAANwAAAAPAAAAAAAAAAAAAAAA&#10;AKECAABkcnMvZG93bnJldi54bWxQSwUGAAAAAAQABAD5AAAAjwMAAAAA&#10;" strokeweight="1.5pt"/>
                  </v:group>
                </v:group>
                <v:group id="Группа 701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P9P8YAAADc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jR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w/0/xgAAANwA&#10;AAAPAAAAAAAAAAAAAAAAAKoCAABkcnMvZG93bnJldi54bWxQSwUGAAAAAAQABAD6AAAAnQMAAAAA&#10;">
                  <v:group id="Группа 702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hFjS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1gFS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EWNI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kYPMYA&#10;AADcAAAADwAAAGRycy9kb3ducmV2LnhtbESP0WrCQBRE34X+w3ILfRHdpAWt0TXUQqFFCFT9gGv2&#10;Nglm74bdNUn/vlsQfBxm5gyzyUfTip6cbywrSOcJCOLS6oYrBafjx+wVhA/IGlvLpOCXPOTbh8kG&#10;M20H/qb+ECoRIewzVFCH0GVS+rImg35uO+Lo/VhnMETpKqkdDhFuWvmcJAtpsOG4UGNH7zWVl8PV&#10;KMAirNKL2+2q6fVYFIuv8/Kk90o9PY5vaxCBxnAP39qfWsEyeYH/M/EI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kYP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3PcUA&#10;AADcAAAADwAAAGRycy9kb3ducmV2LnhtbESP3WrCQBSE7wXfYTlCb0Q3Co2aukotFJRCwJ8HOGZP&#10;k2D2bNhdNb59Vyh4OczMN8xy3ZlG3Mj52rKCyTgBQVxYXXOp4HT8Hs1B+ICssbFMCh7kYb3q95aY&#10;aXvnPd0OoRQRwj5DBVUIbSalLyoy6Me2JY7er3UGQ5SulNrhPcJNI6dJkkqDNceFClv6qqi4HK5G&#10;AeZhMbm4zaYcXo95nu7Os5P+Uept0H1+gAjUhVf4v73VCqbv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kzc9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+SpsQA&#10;AADcAAAADwAAAGRycy9kb3ducmV2LnhtbESP3YrCMBSE7xd8h3AEb5Y1VVDXrlFUEJSFgj8PcGzO&#10;tsXmpCRR69sbYcHLYWa+YWaL1tTiRs5XlhUM+gkI4tzqigsFp+Pm6xuED8gaa8uk4EEeFvPOxwxT&#10;be+8p9shFCJC2KeooAyhSaX0eUkGfd82xNH7s85giNIVUju8R7ip5TBJxtJgxXGhxIbWJeWXw9Uo&#10;wCxMBxe3WhWf12OWjXfnyUn/KtXrtssfEIHa8A7/t7dawXA0gdeZe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fkqb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AG1MEA&#10;AADcAAAADwAAAGRycy9kb3ducmV2LnhtbERPzYrCMBC+C75DGMGLrKmCunaNsi4IK0LB6gOMzWxb&#10;bCYlidp9e3MQPH58/6tNZxpxJ+drywom4wQEcWF1zaWC82n38QnCB2SNjWVS8E8eNut+b4Wptg8+&#10;0j0PpYgh7FNUUIXQplL6oiKDfmxb4sj9WWcwROhKqR0+Yrhp5DRJ5tJgzbGhwpZ+Kiqu+c0owCws&#10;J1e33Zaj2ynL5vvL4qwPSg0H3fcXiEBdeItf7l+tYDqLa+O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ABtTBAAAA3A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jT8QA&#10;AADcAAAADwAAAGRycy9kb3ducmV2LnhtbESP3YrCMBSE7xd8h3AEb5Y1VdBdq1FUEJSFgj8PcLY5&#10;tsXmpCRR69sbYcHLYWa+YWaL1tTiRs5XlhUM+gkI4tzqigsFp+Pm6weED8gaa8uk4EEeFvPOxwxT&#10;be+8p9shFCJC2KeooAyhSaX0eUkGfd82xNE7W2cwROkKqR3eI9zUcpgkY2mw4rhQYkPrkvLL4WoU&#10;YBYmg4tbrYrP6zHLxru/75P+VarXbZdTEIHa8A7/t7dawXA0gdeZe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Mo0/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950564" w:rsidRDefault="00950564" w:rsidP="0095056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260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RjyMUA&#10;AADcAAAADwAAAGRycy9kb3ducmV2LnhtbESPQWvCQBSE70L/w/IKvelGaUVSN0EEi/RSqh48PrKv&#10;u8Hs2yS7jam/3i0Uehxm5htmXY6uEQP1ofasYD7LQBBXXtdsFJyOu+kKRIjIGhvPpOCHApTFw2SN&#10;ufZX/qThEI1IEA45KrAxtrmUobLkMMx8S5y8L987jEn2RuoerwnuGrnIsqV0WHNasNjS1lJ1OXw7&#10;BZ0dn19M99Fchveb2di3fehOZ6WeHsfNK4hIY/wP/7X3WsFiOYffM+kIy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1GPI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b9v8UA&#10;AADcAAAADwAAAGRycy9kb3ducmV2LnhtbESPQWsCMRSE74X+h/AK3mq2i0pZjSKCIl6k1oPHx+Y1&#10;Wdy87G7iuvbXN4VCj8PMfMMsVoOrRU9dqDwreBtnIIhLrys2Cs6f29d3ECEia6w9k4IHBVgtn58W&#10;WGh/5w/qT9GIBOFQoAIbY1NIGUpLDsPYN8TJ+/Kdw5hkZ6Tu8J7grpZ5ls2kw4rTgsWGNpbK6+nm&#10;FLR2mExNe6yv/eHbrO1uH9rzRanRy7Ceg4g0xP/wX3uvFeSzHH7Pp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v2/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pYJM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saTN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Slgk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PAUMUA&#10;AADcAAAADwAAAGRycy9kb3ducmV2LnhtbESPT2sCMRTE7wW/Q3gFbzVbUZGtUUSoiBfxz8HjY/Oa&#10;LG5edjfpuvbTN0Khx2FmfsMsVr2rREdtKD0reB9lIIgLr0s2Ci7nz7c5iBCRNVaeScGDAqyWg5cF&#10;5trf+UjdKRqRIBxyVGBjrHMpQ2HJYRj5mjh5X751GJNsjdQt3hPcVXKcZTPpsOS0YLGmjaXidvp2&#10;ChrbT6amOVS3bv9j1na7C83lqtTwtV9/gIjUx//wX3unFYxnE3ieSUd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o8BQ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9ly8QA&#10;AADcAAAADwAAAGRycy9kb3ducmV2LnhtbESPQWsCMRSE74X+h/AEbzWrqMjWKFKoiJdS9eDxsXlN&#10;Fjcvu5t0Xf31TUHwOMzMN8xy3btKdNSG0rOC8SgDQVx4XbJRcDp+vi1AhIissfJMCm4UYL16fVli&#10;rv2Vv6k7RCMShEOOCmyMdS5lKCw5DCNfEyfvx7cOY5KtkbrFa4K7Sk6ybC4dlpwWLNb0Yam4HH6d&#10;gsb205lpvqpLt7+bjd3uQnM6KzUc9Jt3EJH6+Aw/2jutYDKfwf+Zd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vZcvEAAAA3A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950564" w:rsidRDefault="00950564" w:rsidP="0095056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q1isMA&#10;AADc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NhnGX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q1isMAAADcAAAADwAAAAAAAAAAAAAAAACYAgAAZHJzL2Rv&#10;d25yZXYueG1sUEsFBgAAAAAEAAQA9QAAAIgDAAAAAA=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  <w:r w:rsidR="00DA444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742843A" wp14:editId="7DD7886C">
              <wp:simplePos x="0" y="0"/>
              <wp:positionH relativeFrom="column">
                <wp:posOffset>-671830</wp:posOffset>
              </wp:positionH>
              <wp:positionV relativeFrom="paragraph">
                <wp:posOffset>7313295</wp:posOffset>
              </wp:positionV>
              <wp:extent cx="6659880" cy="13976350"/>
              <wp:effectExtent l="0" t="635" r="26035" b="26035"/>
              <wp:wrapNone/>
              <wp:docPr id="10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59880" cy="139763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3600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4" o:spid="_x0000_s1026" style="position:absolute;margin-left:-52.9pt;margin-top:575.85pt;width:524.4pt;height:1100.5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" filled="f" strokeweight="1.5pt">
              <v:textbox inset=",1mm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4442" w:rsidRDefault="00C0784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6413E617" wp14:editId="6A6EEE4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48400" cy="10486800"/>
              <wp:effectExtent l="0" t="0" r="20320" b="0"/>
              <wp:wrapNone/>
              <wp:docPr id="583" name="Группа 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48400" cy="10486800"/>
                        <a:chOff x="0" y="0"/>
                        <a:chExt cx="14651061" cy="10486456"/>
                      </a:xfrm>
                    </wpg:grpSpPr>
                    <wpg:grpSp>
                      <wpg:cNvPr id="584" name="Группа 584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585" name="Группа 58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58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587" name="Группа 58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88" name="Группа 58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58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0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2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9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94" name="Группа 594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595" name="Группа 59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59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7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59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60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601" name="Группа 60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60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0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07844" w:rsidRDefault="00C07844" w:rsidP="00C0784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07" name="Группа 607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608" name="Группа 608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609" name="Группа 609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610" name="Группа 610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611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2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3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4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5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6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7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8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9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0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21" name="Группа 621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22" name="Группа 622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623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CB1016" w:rsidRDefault="00C07844" w:rsidP="00C07844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624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374BE" w:rsidRDefault="00C07844" w:rsidP="00C07844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DF394D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625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E51292" w:rsidP="00C07844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D50D91">
                                        <w:t>A.B.XXX.ВП.XX.X-X.X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26" name="Группа 626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62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945CCC" w:rsidRDefault="00C07844" w:rsidP="00C07844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2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C07844" w:rsidP="00C07844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2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0411E6" w:rsidRDefault="00C07844" w:rsidP="00C07844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1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2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945CCC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945CCC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5E4A3B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8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0411E6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07844" w:rsidRPr="000411E6" w:rsidRDefault="00C07844" w:rsidP="00C0784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685" name="Группа 68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6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Pr="006C5C53" w:rsidRDefault="00C07844" w:rsidP="00C07844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07844" w:rsidRPr="006C5C53" w:rsidRDefault="00C07844" w:rsidP="00C07844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 w:rsidR="00FF59AF">
                                    <w:rPr>
                                      <w:lang w:val="ru-RU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88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89" name="Rectangle 74"/>
                      <wps:cNvSpPr>
                        <a:spLocks noChangeArrowheads="1"/>
                      </wps:cNvSpPr>
                      <wps:spPr bwMode="auto">
                        <a:xfrm>
                          <a:off x="431851" y="0"/>
                          <a:ext cx="14218070" cy="103316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83" o:spid="_x0000_s1051" style="position:absolute;left:0;text-align:left;margin-left:22.7pt;margin-top:14.2pt;width:1153.4pt;height:825.75pt;z-index:251698176;mso-position-horizontal-relative:page;mso-position-vertical-relative:page;mso-width-relative:margin;mso-height-relative:margin" coordsize="146510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">
              <v:group id="Группа 584" o:spid="_x0000_s1052" style="position:absolute;top:51126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<v:group id="Группа 585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yeFcQA&#10;AADcAAAADwAAAGRycy9kb3ducmV2LnhtbESPQWsCMRSE74L/ITyhN00quNrtRlFLqfVWXej1sXnu&#10;Lt28LEmq23/fFAoeh5n5hik2g+3ElXxoHWt4nCkQxJUzLdcayvPrdAUiRGSDnWPS8EMBNuvxqMDc&#10;uBt/0PUUa5EgHHLU0MTY51KGqiGLYeZ64uRdnLcYk/S1NB5vCW47OVcqkxZbTgsN9rRvqPo6fVsN&#10;l1K9L8+Rtru9f1ocX9RndlBvWj9Mhu0ziEhDvIf/2wejYbHK4O9MO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cnhXEAAAA3AAAAA8AAAAAAAAAAAAAAAAAmAIAAGRycy9k&#10;b3ducmV2LnhtbFBLBQYAAAAABAAEAPUAAACJAwAAAAA=&#10;" filled="f" strokeweight="1.5pt">
                    <v:textbox inset=",1mm"/>
                  </v:rect>
                  <v:group id="Группа 58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<v:group id="Группа 58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EpicMAAADcAAAADwAAAGRycy9kb3ducmV2LnhtbESPQWsCMRSE7wX/Q3iCt5pVqNjVKCII&#10;ij1YK3h9bN5uFjcvS5K66783BaHHYWa+YZbr3jbiTj7UjhVMxhkI4sLpmisFl5/d+xxEiMgaG8ek&#10;4EEB1qvB2xJz7Tr+pvs5ViJBOOSowMTY5lKGwpDFMHYtcfJK5y3GJH0ltccuwW0jp1k2kxZrTgsG&#10;W9oaKm7nX6tAHo7dye+ml7Iq9627HszXrOuVGg37zQJEpD7+h1/tvVbwMf+E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hKYnDAAAA3AAAAA8AAAAAAAAAAAAA&#10;AAAAoQIAAGRycy9kb3ducmV2LnhtbFBLBQYAAAAABAAEAPkAAACRAwAAAAA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IWycAAAADcAAAADwAAAGRycy9kb3ducmV2LnhtbERPTYvCMBC9C/6HMIK3NVVY2a1GEUFQ&#10;9LDrCl6HZtoUm0lJsrb+e3MQPD7e93Ld20bcyYfasYLpJANBXDhdc6Xg8rf7+AIRIrLGxjEpeFCA&#10;9Wo4WGKuXce/dD/HSqQQDjkqMDG2uZShMGQxTFxLnLjSeYsxQV9J7bFL4baRsyybS4s1pwaDLW0N&#10;Fbfzv1UgD8fux+9ml7Iq9627Hsxp3vVKjUf9ZgEiUh/f4pd7rxV8fqf56Uw6AnL1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FCFsnAAAAA3AAAAA8AAAAAAAAAAAAAAAAA&#10;oQIAAGRycy9kb3ducmV2LnhtbFBLBQYAAAAABAAEAPkAAACOAwAAAAA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6zUsMAAADcAAAADwAAAGRycy9kb3ducmV2LnhtbESPQWsCMRSE7wX/Q3iCt5pVUOpqFBEE&#10;xR5aFbw+Nm83i5uXJYnu+u+bQqHHYWa+YVab3jbiST7UjhVMxhkI4sLpmisF18v+/QNEiMgaG8ek&#10;4EUBNuvB2wpz7Tr+puc5ViJBOOSowMTY5lKGwpDFMHYtcfJK5y3GJH0ltccuwW0jp1k2lxZrTgsG&#10;W9oZKu7nh1Ugj6fuy++n17IqD627Hc3nvOuVGg377RJEpD7+h//aB61gtpj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4Os1LDAAAA3A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wtJcQAAADcAAAADwAAAGRycy9kb3ducmV2LnhtbESPQWsCMRSE7wX/Q3iCt5rtglK3RimC&#10;oNhDq4LXx+btZunmZUmiu/77RhB6HGbmG2a5HmwrbuRD41jB2zQDQVw63XCt4Hzavr6DCBFZY+uY&#10;FNwpwHo1ellioV3PP3Q7xlokCIcCFZgYu0LKUBqyGKauI05e5bzFmKSvpfbYJ7htZZ5lc2mx4bRg&#10;sKONofL3eLUK5P7Qf/ttfq7qate5y958zftBqcl4+PwAEWmI/+Fne6cVzBY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3C0lxAAAANwAAAAPAAAAAAAAAAAA&#10;AAAAAKECAABkcnMvZG93bnJldi54bWxQSwUGAAAAAAQABAD5AAAAkg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CIvsUAAADcAAAADwAAAGRycy9kb3ducmV2LnhtbESPQWvCQBSE7wX/w/KE3uqmitJGN0EE&#10;QWkPrRW8PrIv2dDs27C7mvTfd4VCj8PMfMNsytF24kY+tI4VPM8yEMSV0y03Cs5f+6cXECEia+wc&#10;k4IfClAWk4cN5toN/Em3U2xEgnDIUYGJsc+lDJUhi2HmeuLk1c5bjEn6RmqPQ4LbTs6zbCUttpwW&#10;DPa0M1R9n65WgTy+DR9+Pz/XTX3o3eVo3lfDqNTjdNyuQUQa43/4r33QCpavC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CIvsUAAADcAAAADwAAAAAAAAAA&#10;AAAAAAChAgAAZHJzL2Rvd25yZXYueG1sUEsFBgAAAAAEAAQA+QAAAJMDAAAAAA==&#10;" strokeweight="1.5pt"/>
                  </v:group>
                </v:group>
                <v:group id="Группа 594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<v:group id="Группа 595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AW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g2AFrFAAAA3A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BAws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+z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gEDC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zlWcQA&#10;AADcAAAADwAAAGRycy9kb3ducmV2LnhtbESP3YrCMBSE7wXfIZwFb0RTBf+6RlFBcBEKqz7A2eZs&#10;W2xOShK1vr1ZEPZymJlvmOW6NbW4k/OVZQWjYQKCOLe64kLB5bwfzEH4gKyxtkwKnuRhvep2lphq&#10;++Bvup9CISKEfYoKyhCaVEqfl2TQD21DHL1f6wyGKF0htcNHhJtajpNkKg1WHBdKbGhXUn493YwC&#10;zMJidHXbbdG/nbNs+vUzu+ijUr2PdvMJIlAb/sPv9kErmCxm8HcmHgG5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M5Vn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NxK8EA&#10;AADcAAAADwAAAGRycy9kb3ducmV2LnhtbERPzYrCMBC+C/sOYRa8yJoqrK7VKKsgKELB6gOMzWxb&#10;bCYliVrffnMQPH58/4tVZxpxJ+drywpGwwQEcWF1zaWC82n79QPCB2SNjWVS8CQPq+VHb4Gptg8+&#10;0j0PpYgh7FNUUIXQplL6oiKDfmhb4sj9WWcwROhKqR0+Yrhp5DhJJtJgzbGhwpY2FRXX/GYUYBZm&#10;o6tbr8vB7ZRlk/1letYHpfqf3e8cRKAuvMUv904r+J7FtfFMPAJ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TcSvBAAAA3A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/UsMUA&#10;AADcAAAADwAAAGRycy9kb3ducmV2LnhtbESP0WrCQBRE3wX/YbmFvkjdWNA20VW0UKgIgUY/4Jq9&#10;TYLZu2F31fTvXUHwcZiZM8xi1ZtWXMj5xrKCyTgBQVxa3XCl4LD/fvsE4QOyxtYyKfgnD6vlcLDA&#10;TNsr/9KlCJWIEPYZKqhD6DIpfVmTQT+2HXH0/qwzGKJ0ldQOrxFuWvmeJDNpsOG4UGNHXzWVp+Js&#10;FGAe0snJbTbV6LzP89n2+HHQO6VeX/r1HESgPjzDj/aPVjBNU7ifi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H9Sw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qJ1sIA&#10;AADcAAAADwAAAGRycy9kb3ducmV2LnhtbERP3WrCMBS+H/gO4QjeDE31opvVKDoYbAwKs32AY3Ns&#10;i81JSWLbvf1yMdjlx/e/P06mEwM531pWsF4lIIgrq1uuFZTF+/IVhA/IGjvLpOCHPBwPs6c9ZtqO&#10;/E3DJdQihrDPUEETQp9J6auGDPqV7Ykjd7POYIjQ1VI7HGO46eQmSVJpsOXY0GBPbw1V98vDKMA8&#10;bNd3dz7Xz48iz9PP60upv5RazKfTDkSgKfyL/9wfWkGaxPnxTDwC8vA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ConW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C07844" w:rsidRDefault="00C07844" w:rsidP="00C0784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601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LyosYAAADc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UQy3&#10;M+EIyP0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IvKixgAAANw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a0BsQA&#10;AADcAAAADwAAAGRycy9kb3ducmV2LnhtbESPQWsCMRSE7wX/Q3iCt5pVVMpqFBEs0otoPXh8bJ7J&#10;4uZld5Ou2/76Rij0OMzMN8xq07tKdNSG0rOCyTgDQVx4XbJRcPncv76BCBFZY+WZFHxTgM168LLC&#10;XPsHn6g7RyMShEOOCmyMdS5lKCw5DGNfEyfv5luHMcnWSN3iI8FdJadZtpAOS04LFmvaWSru5y+n&#10;oLH9bG6aY3XvPn7M1r4fQnO5KjUa9tsliEh9/A//tQ9awSKbwvNMO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WtAbEAAAA3A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oRncUA&#10;AADcAAAADwAAAGRycy9kb3ducmV2LnhtbESPT2sCMRTE7wW/Q3hCbzVr/4isRhGhIr2UWg8eH5tn&#10;srh52d3EdfXTN4LQ4zAzv2Hmy95VoqM2lJ4VjEcZCOLC65KNgv3v58sURIjIGivPpOBKAZaLwdMc&#10;c+0v/EPdLhqRIBxyVGBjrHMpQ2HJYRj5mjh5R986jEm2RuoWLwnuKvmaZRPpsOS0YLGmtaXitDs7&#10;BY3t3z9M812duq+bWdnNNjT7g1LPw341AxGpj//hR3urFUyyN7if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GhGd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OJ6cQA&#10;AADcAAAADwAAAGRycy9kb3ducmV2LnhtbESPQWsCMRSE7wX/Q3iCt5q1WCmrUURQpJei9eDxsXkm&#10;i5uX3U26bvvrG0HwOMzMN8xi1btKdNSG0rOCyTgDQVx4XbJRcPrevn6ACBFZY+WZFPxSgNVy8LLA&#10;XPsbH6g7RiMShEOOCmyMdS5lKCw5DGNfEyfv4luHMcnWSN3iLcFdJd+ybCYdlpwWLNa0sVRcjz9O&#10;QWP76btpvqpr9/ln1na3D83prNRo2K/nICL18Rl+tPdawSybwv1MOg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zienEAAAA3A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8scsUA&#10;AADc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hnI3ieSU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vyxy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2yBcUA&#10;AADcAAAADwAAAGRycy9kb3ducmV2LnhtbESPQWvCQBSE74L/YXmF3nRTaYOkriKCRXop1Rw8PrKv&#10;u8Hs2yS7jam/3i0Uehxm5htmtRldIwbqQ+1ZwdM8A0FceV2zUVCe9rMliBCRNTaeScEPBdisp5MV&#10;Ftpf+ZOGYzQiQTgUqMDG2BZShsqSwzD3LXHyvnzvMCbZG6l7vCa4a+Qiy3LpsOa0YLGlnaXqcvx2&#10;Cjo7Pr+Y7qO5DO83s7Vvh9CVZ6UeH8btK4hIY/wP/7UPWkGe5fB7Jh0B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bbIF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C07844" w:rsidRDefault="00C07844" w:rsidP="00C0784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607" o:spid="_x0000_s1075" style="position:absolute;left:79910;top:97880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<v:group id="Группа 608" o:spid="_x0000_s1076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  <v:group id="Группа 609" o:spid="_x0000_s1077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<v:group id="Группа 610" o:spid="_x0000_s107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    <v:line id="Line 102" o:spid="_x0000_s107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cw7MYAAADcAAAADwAAAGRycy9kb3ducmV2LnhtbESPT2vCQBTE7wW/w/IEL6VuEkFKdJX+&#10;UZDetIXi7ZF9yYZm36bZ1UQ/vVsQehxm5jfMcj3YRpyp87VjBek0AUFcOF1zpeDrc/v0DMIHZI2N&#10;Y1JwIQ/r1ehhibl2Pe/pfAiViBD2OSowIbS5lL4wZNFPXUscvdJ1FkOUXSV1h32E20ZmSTKXFmuO&#10;CwZbejNU/BxOVsGsPG4ef2fvaZbVyUdprn3x+l0pNRkPLwsQgYbwH763d1rBPE3h70w8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uXMO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2" o:spid="_x0000_s108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UaYMUAAADcAAAADwAAAGRycy9kb3ducmV2LnhtbESPQWvCQBSE74X+h+UVvBTd6GFboqsU&#10;oVAQhFql12f2mQSzb9PsU6O/vlsoeBxm5htmtuh9o87UxTqwhfEoA0VcBFdzaWH79T58BRUF2WET&#10;mCxcKcJi/vgww9yFC3/SeSOlShCOOVqoRNpc61hU5DGOQkucvEPoPEqSXaldh5cE942eZJnRHmtO&#10;CxW2tKyoOG5O3sIOb6VcV/vn9dEY2X7/mNPyxVg7eOrfpqCEermH/9sfzoIZT+DvTDoCe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UaYMUAAADc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13" o:spid="_x0000_s108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m/+8YAAADcAAAADwAAAGRycy9kb3ducmV2LnhtbESPUWvCQBCE3wv9D8cKfSl6sYVToqcU&#10;oVAoFKqWvq65NQnm9tLcqtFf7xUKfRxm5htmvux9o07UxTqwhfEoA0VcBFdzaWG7eR1OQUVBdtgE&#10;JgsXirBc3N/NMXfhzJ90WkupEoRjjhYqkTbXOhYVeYyj0BInbx86j5JkV2rX4TnBfaOfssxojzWn&#10;hQpbWlVUHNZHb+ELr6Vc3nePHwdjZPv9Y46ribH2YdC/zEAJ9fIf/mu/OQtm/A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Zv/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08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UAjcQAAADcAAAADwAAAGRycy9kb3ducmV2LnhtbESPQWvCQBSE70L/w/IK3nSTotGmrhJF&#10;iyAI1dLzI/uahGbfhuxq4r/vCoLHYWa+YRar3tTiSq2rLCuIxxEI4tzqigsF3+fdaA7CeWSNtWVS&#10;cCMHq+XLYIGpth1/0fXkCxEg7FJUUHrfpFK6vCSDbmwb4uD92tagD7ItpG6xC3BTy7coSqTBisNC&#10;iQ1tSsr/ThejYGrWs0N3/nxPsu3MkP+J58dsp9Twtc8+QHjq/TP8aO+1giSewP1MOAJ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pQCNxAAAANwAAAAPAAAAAAAAAAAA&#10;AAAAAKECAABkcnMvZG93bnJldi54bWxQSwUGAAAAAAQABAD5AAAAkgMAAAAA&#10;" strokecolor="windowText" strokeweight="1.5pt"/>
                      <v:line id="Line 98" o:spid="_x0000_s108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w278cAAADcAAAADwAAAGRycy9kb3ducmV2LnhtbESPzWrDMBCE74G8g9hAL6GR7VBT3Cgh&#10;/YOSW9JC6W2x1paJtXItNXby9FWg0OMwM98wq81oW3Gi3jeOFaSLBARx6XTDtYKP99fbexA+IGts&#10;HZOCM3nYrKeTFRbaDbyn0yHUIkLYF6jAhNAVUvrSkEW/cB1x9CrXWwxR9rXUPQ4RbluZJUkuLTYc&#10;Fwx29GSoPB5+rIJl9fUy/14+p1nWJLvKXIby8bNW6mY2bh9ABBrDf/iv/aYV5Okd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rDbv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08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4cY8UAAADcAAAADwAAAGRycy9kb3ducmV2LnhtbESPQWvCQBSE74X+h+UVvBTd6GFboquI&#10;UCgUhFqL12f2mQSzb9PsU6O/vlsoeBxm5htmtuh9o87UxTqwhfEoA0VcBFdzaWH79TZ8BRUF2WET&#10;mCxcKcJi/vgww9yFC3/SeSOlShCOOVqoRNpc61hU5DGOQkucvEPoPEqSXaldh5cE942eZJnRHmtO&#10;CxW2tKqoOG5O3sI33kq5fuyf10djZLv7MafVi7F28NQvp6CEermH/9vvzoIZG/g7k46Anv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i4cY8UAAADc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0" o:spid="_x0000_s108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K5+MYAAADc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NgRmO4nklHQE8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iufj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08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2ZccMAAADcAAAADwAAAGRycy9kb3ducmV2LnhtbERPz2vCMBS+D/Y/hCd4GZq2gkg1ipsO&#10;xm5TQbw9mtem2Lx0TbTd/vrlMPD48f1ebQbbiDt1vnasIJ0mIIgLp2uuFJyO75MFCB+QNTaOScEP&#10;edisn59WmGvX8xfdD6ESMYR9jgpMCG0upS8MWfRT1xJHrnSdxRBhV0ndYR/DbSOzJJlLizXHBoMt&#10;vRkqroebVTArL/uX79kuzbI6+SzNb1+8niulxqNhuwQRaAgP8b/7QyuYp3FtPBOP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tmXH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03" o:spid="_x0000_s108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KgX8QAAADcAAAADwAAAGRycy9kb3ducmV2LnhtbESPQYvCMBSE7wv+h/AEb2taD8VWoywL&#10;ggcvVkG9PZpn293mpW2i1n9vFhY8DjPzDbNcD6YRd+pdbVlBPI1AEBdW11wqOB42n3MQziNrbCyT&#10;gic5WK9GH0vMtH3wnu65L0WAsMtQQeV9m0npiooMuqltiYN3tb1BH2RfSt3jI8BNI2dRlEiDNYeF&#10;Clv6rqj4zW8mUI5JuklPXX37ibv8fGm782GHSk3Gw9cChKfBv8P/7a1WkMQp/J0JR0C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kqBf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08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frMcIAAADcAAAADwAAAGRycy9kb3ducmV2LnhtbERPTWvCQBC9F/wPywheim70sC2pqxRB&#10;EASh1uJ1mp0mwexszI4a/fXdQ6HHx/ueL3vfqCt1sQ5sYTrJQBEXwdVcWjh8rsevoKIgO2wCk4U7&#10;RVguBk9zzF248Qdd91KqFMIxRwuVSJtrHYuKPMZJaIkT9xM6j5JgV2rX4S2F+0bPssxojzWnhgpb&#10;WlVUnPYXb+ELH6Xct9/Pu5MxcjiezWX1YqwdDfv3N1BCvfyL/9wbZ8HM0vx0Jh0Bv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OfrMcIAAADcAAAADwAAAAAAAAAAAAAA&#10;AAChAgAAZHJzL2Rvd25yZXYueG1sUEsFBgAAAAAEAAQA+QAAAJADAAAAAA==&#10;" strokeweight="1.5pt">
                        <v:stroke startarrowwidth="narrow" startarrowlength="short" endarrowwidth="narrow" endarrowlength="short"/>
                      </v:line>
                    </v:group>
                    <v:group id="Группа 621" o:spid="_x0000_s108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euw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W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5euwsQAAADcAAAA&#10;DwAAAAAAAAAAAAAAAACqAgAAZHJzL2Rvd25yZXYueG1sUEsFBgAAAAAEAAQA+gAAAJsDAAAAAA==&#10;">
                      <v:group id="Группа 622" o:spid="_x0000_s109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0Uwtc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0UwtcQAAADcAAAA&#10;DwAAAAAAAAAAAAAAAACqAgAAZHJzL2Rvd25yZXYueG1sUEsFBgAAAAAEAAQA+gAAAJsDAAAAAA==&#10;">
                        <v:rect id="Rectangle 123" o:spid="_x0000_s109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VKyMcA&#10;AADcAAAADwAAAGRycy9kb3ducmV2LnhtbESPQWvCQBSE74X+h+UJXopuVBo0dRUVtD0IpSp6fc0+&#10;k9Ds25BdTfTXdwtCj8PMfMNM560pxZVqV1hWMOhHIIhTqwvOFBz2694YhPPIGkvLpOBGDuaz56cp&#10;Jto2/EXXnc9EgLBLUEHufZVI6dKcDLq+rYiDd7a1QR9knUldYxPgppTDKIqlwYLDQo4VrXJKf3YX&#10;o8BcFtvJ8vvdv740m318jzd4+jwq1e20izcQnlr/H360P7SCeDiCvzPh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lSsjHAAAA3AAAAA8AAAAAAAAAAAAAAAAAmAIAAGRy&#10;cy9kb3ducmV2LnhtbFBLBQYAAAAABAAEAPUAAACMAwAAAAA=&#10;" filled="f" stroked="f">
                          <v:textbox inset="1pt,.4mm,1pt,1pt">
                            <w:txbxContent>
                              <w:p w:rsidR="00C07844" w:rsidRPr="00CB1016" w:rsidRDefault="00C07844" w:rsidP="00C07844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09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zSvMcA&#10;AADcAAAADwAAAGRycy9kb3ducmV2LnhtbESPQWvCQBSE74X+h+UJXopuFBs0dRUVtD0IpSp6fc0+&#10;k9Ds25BdTfTXdwtCj8PMfMNM560pxZVqV1hWMOhHIIhTqwvOFBz2694YhPPIGkvLpOBGDuaz56cp&#10;Jto2/EXXnc9EgLBLUEHufZVI6dKcDLq+rYiDd7a1QR9knUldYxPgppTDKIqlwYLDQo4VrXJKf3YX&#10;o8BcFtvJ8vvdv740m318jzd4+jwq1e20izcQnlr/H360P7SCeDiCvzPh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M0rzHAAAA3AAAAA8AAAAAAAAAAAAAAAAAmAIAAGRy&#10;cy9kb3ducmV2LnhtbFBLBQYAAAAABAAEAPUAAACMAwAAAAA=&#10;" filled="f" stroked="f">
                          <v:textbox inset="1pt,.4mm,1pt,1pt">
                            <w:txbxContent>
                              <w:p w:rsidR="00C07844" w:rsidRPr="005374BE" w:rsidRDefault="00C07844" w:rsidP="00C07844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DF394D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09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B3J8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OIJ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AdyfHAAAA3AAAAA8AAAAAAAAAAAAAAAAAmAIAAGRy&#10;cy9kb3ducmV2LnhtbFBLBQYAAAAABAAEAPUAAACMAwAAAAA=&#10;" filled="f" stroked="f">
                          <v:textbox inset="1pt,.4mm,1pt,1pt">
                            <w:txbxContent>
                              <w:p w:rsidR="00C07844" w:rsidRDefault="00E51292" w:rsidP="00C07844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D50D91">
                                  <w:t>A.B.XXX.ВП.XX.X-X.X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626" o:spid="_x0000_s109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42ts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mSc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H42tsQAAADcAAAA&#10;DwAAAAAAAAAAAAAAAACqAgAAZHJzL2Rvd25yZXYueG1sUEsFBgAAAAAEAAQA+gAAAJsDAAAAAA==&#10;">
                        <v:rect id="Rectangle 119" o:spid="_x0000_s109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uF+c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8hb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LhfnEAAAA3AAAAA8AAAAAAAAAAAAAAAAAmAIAAGRycy9k&#10;b3ducmV2LnhtbFBLBQYAAAAABAAEAPUAAACJAwAAAAA=&#10;" filled="f" stroked="f">
                          <v:textbox inset="0,0,0,0">
                            <w:txbxContent>
                              <w:p w:rsidR="00C07844" w:rsidRPr="00945CCC" w:rsidRDefault="00C07844" w:rsidP="00C07844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09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QRi8EA&#10;AADcAAAADwAAAGRycy9kb3ducmV2LnhtbERPu27CMBTdK/EP1kViqYoDAyUpBiFe6YaALt2u4osT&#10;EV9HsYHw93hAYjw679mis7W4UesrxwpGwwQEceF0xUbB32n7NQXhA7LG2jEpeJCHxbz3McNMuzsf&#10;6HYMRsQQ9hkqKENoMil9UZJFP3QNceTOrrUYImyN1C3eY7it5ThJJtJixbGhxIZWJRWX49Uq+F4v&#10;P2n/785hk+7S3BzyXWpypQb9bvkDIlAX3uKX+1crmIzj2ngmHgE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UEYvBAAAA3AAAAA8AAAAAAAAAAAAAAAAAmAIAAGRycy9kb3du&#10;cmV2LnhtbFBLBQYAAAAABAAEAPUAAACGAwAAAAA=&#10;" filled="f" stroked="f">
                          <v:textbox inset="0,0,0,0">
                            <w:txbxContent>
                              <w:p w:rsidR="00C07844" w:rsidRDefault="00C07844" w:rsidP="00C07844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09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i0EM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LVMoW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i0EM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09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uLUMIA&#10;AADcAAAADwAAAGRycy9kb3ducmV2LnhtbERPu27CMBTdK/EP1kViqcCBSkACBqGWEjbEY2G7ii9O&#10;RHwdxQbSv6+HSh2Pznu57mwtntT6yrGC8SgBQVw4XbFRcDl/D+cgfEDWWDsmBT/kYb3qvS0x0+7F&#10;R3qeghExhH2GCsoQmkxKX5Rk0Y9cQxy5m2sthghbI3WLrxhuazlJkqm0WHFsKLGhz5KK++lhFcy+&#10;Nu90uLpb2Ka7NDfHfJeaXKlBv9ssQATqwr/4z73XCqYfcX4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u4tQwgAAANwAAAAPAAAAAAAAAAAAAAAAAJgCAABkcnMvZG93&#10;bnJldi54bWxQSwUGAAAAAAQABAD1AAAAhwMAAAAA&#10;" filled="f" stroked="f">
                          <v:textbox inset="0,0,0,0">
                            <w:txbxContent>
                              <w:p w:rsidR="00C07844" w:rsidRPr="000411E6" w:rsidRDefault="00C07844" w:rsidP="00C07844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09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cuy8UA&#10;AADcAAAADwAAAGRycy9kb3ducmV2LnhtbESPT2vCQBTE7wW/w/KEXopubEFNdBWxrfEm/rl4e2Sf&#10;m2D2bchuNf32rlDocZiZ3zDzZWdrcaPWV44VjIYJCOLC6YqNgtPxezAF4QOyxtoxKfglD8tF72WO&#10;mXZ33tPtEIyIEPYZKihDaDIpfVGSRT90DXH0Lq61GKJsjdQt3iPc1vI9ScbSYsVxocSG1iUV18OP&#10;VTD5XL3R7uwu4SvdpLnZ55vU5Eq99rvVDESgLvyH/9pbrWD8MYL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9y7LxQAAANwAAAAPAAAAAAAAAAAAAAAAAJgCAABkcnMv&#10;ZG93bnJldi54bWxQSwUGAAAAAAQABAD1AAAAigMAAAAA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10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WwvMUA&#10;AADcAAAADwAAAGRycy9kb3ducmV2LnhtbESPzYvCMBTE7wv+D+EJe1k01QW11SiyH9ab+HHx9mie&#10;abF5KU1Wu/+9ERb2OMzMb5jFqrO1uFHrK8cKRsMEBHHhdMVGwen4PZiB8AFZY+2YFPySh9Wy97LA&#10;TLs77+l2CEZECPsMFZQhNJmUvijJoh+6hjh6F9daDFG2RuoW7xFuazlOkom0WHFcKLGhj5KK6+HH&#10;Kph+rt9od3aX8JVu0tzs801qcqVe+916DiJQF/7Df+2tVjB5H8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JbC8xQAAANwAAAAPAAAAAAAAAAAAAAAAAJgCAABkcnMv&#10;ZG93bnJldi54bWxQSwUGAAAAAAQABAD1AAAAigMAAAAA&#10;" filled="f" stroked="f">
                          <v:textbox inset="0,0,0,0">
                            <w:txbxContent>
                              <w:p w:rsidR="00C07844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10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kVJ8UA&#10;AADcAAAADwAAAGRycy9kb3ducmV2LnhtbESPT2vCQBTE74LfYXlCL6VurKB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aRUnxQAAANwAAAAPAAAAAAAAAAAAAAAAAJgCAABkcnMv&#10;ZG93bnJldi54bWxQSwUGAAAAAAQABAD1AAAAigMAAAAA&#10;" filled="f" stroked="f">
                          <v:textbox inset="0,0,0,0">
                            <w:txbxContent>
                              <w:p w:rsidR="00C07844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0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CNU8YA&#10;AADcAAAADwAAAGRycy9kb3ducmV2LnhtbESPS2/CMBCE70j8B2uRekHg9CEgAYNQW0hviMeF2ype&#10;nKjxOopdSP99jYTU42hmvtEsVp2txZVaXzlW8DxOQBAXTldsFJyOm9EMhA/IGmvHpOCXPKyW/d4C&#10;M+1uvKfrIRgRIewzVFCG0GRS+qIki37sGuLoXVxrMUTZGqlbvEW4reVLkkykxYrjQokNvZdUfB9+&#10;rILpx3pIu7O7hM90m+Zmn29Tkyv1NOjWcxCBuvAffrS/tILJ6x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CNU8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945CCC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0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woyMYA&#10;AADcAAAADwAAAGRycy9kb3ducmV2LnhtbESPT2vCQBTE74LfYXlCL6KbtlRNdBVpq+lN/HPx9sg+&#10;N6HZtyG71fTbdwWhx2FmfsMsVp2txZVaXzlW8DxOQBAXTldsFJyOm9EMhA/IGmvHpOCXPKyW/d4C&#10;M+1uvKfrIRgRIewzVFCG0GRS+qIki37sGuLoXVxrMUTZGqlbvEW4reVLkkykxYrjQokNvZdUfB9+&#10;rILpx3pIu7O7hM90m+Zmn29Tkyv1NOjWcxCBuvAffrS/tILJ6x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woyM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945CCC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0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62v8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62v8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10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TJ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TJMYAAADcAAAADwAAAAAAAAAAAAAAAACYAgAAZHJz&#10;L2Rvd25yZXYueG1sUEsFBgAAAAAEAAQA9QAAAIsDAAAAAA==&#10;" filled="f" stroked="f">
                          <v:textbox inset="0,0,0,0">
                            <w:txbxContent>
                              <w:p w:rsidR="00C07844" w:rsidRPr="005E4A3B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0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2HVsIA&#10;AADcAAAADwAAAGRycy9kb3ducmV2LnhtbERPu27CMBTdK/EP1kViqcCBSk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zYdWwgAAANwAAAAPAAAAAAAAAAAAAAAAAJgCAABkcnMvZG93&#10;bnJldi54bWxQSwUGAAAAAAQABAD1AAAAhwMAAAAA&#10;" filled="f" stroked="f">
                          <v:textbox inset="0,0,0,0">
                            <w:txbxContent>
                              <w:p w:rsidR="00C07844" w:rsidRPr="000411E6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10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Eiz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gSLNxQAAANwAAAAPAAAAAAAAAAAAAAAAAJgCAABkcnMv&#10;ZG93bnJldi54bWxQSwUGAAAAAAQABAD1AAAAigMAAAAA&#10;" filled="f" stroked="f">
                          <v:textbox inset="0,0,0,0">
                            <w:txbxContent>
                              <w:p w:rsidR="00C07844" w:rsidRPr="000411E6" w:rsidRDefault="00C07844" w:rsidP="00C0784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685" o:spid="_x0000_s1108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  <v:rect id="Rectangle 122" o:spid="_x0000_s110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C07844" w:rsidRPr="006C5C53" w:rsidRDefault="00C07844" w:rsidP="00C07844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11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C07844" w:rsidRPr="006C5C53" w:rsidRDefault="00C07844" w:rsidP="00C07844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 w:rsidR="00FF59AF"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</v:group>
                <v:line id="Line 99" o:spid="_x0000_s1111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e4DcIAAADcAAAADwAAAGRycy9kb3ducmV2LnhtbERPTWvCQBC9F/wPywheSt3oYSupq4gg&#10;CEKhVvE6zU6TYHY2ZkeN/fXdQ6HHx/ueL3vfqBt1sQ5sYTLOQBEXwdVcWjh8bl5moKIgO2wCk4UH&#10;RVguBk9zzF248wfd9lKqFMIxRwuVSJtrHYuKPMZxaIkT9x06j5JgV2rX4T2F+0ZPs8xojzWnhgpb&#10;WldUnPdXb+GIP6U8dl/P72dj5HC6mOv61Vg7GvarN1BCvfyL/9xbZ8HM0tp0Jh0Bv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e4DcIAAADcAAAADwAAAAAAAAAAAAAA&#10;AAChAgAAZHJzL2Rvd25yZXYueG1sUEsFBgAAAAAEAAQA+QAAAJADAAAAAA==&#10;" strokeweight="1.5pt">
                  <v:stroke startarrowwidth="narrow" startarrowlength="short" endarrowwidth="narrow" endarrowlength="short"/>
                </v:line>
              </v:group>
              <v:rect id="Rectangle 74" o:spid="_x0000_s1112" style="position:absolute;left:4318;width:142181;height:103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ZrG8QA&#10;AADcAAAADwAAAGRycy9kb3ducmV2LnhtbESPT2sCMRTE74LfITzBmyYV3OrWKGopWm/+gV4fm+fu&#10;0s3LkqS6/famUPA4zMxvmMWqs424kQ+1Yw0vYwWCuHCm5lLD5fwxmoEIEdlg45g0/FKA1bLfW2Bu&#10;3J2PdDvFUiQIhxw1VDG2uZShqMhiGLuWOHlX5y3GJH0pjcd7gttGTpTKpMWa00KFLW0rKr5PP1bD&#10;9aI+X8+R1putn08P7+or26ud1sNBt34DEamLz/B/e280ZLM5/J1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maxvEAAAA3AAAAA8AAAAAAAAAAAAAAAAAmAIAAGRycy9k&#10;b3ducmV2LnhtbFBLBQYAAAAABAAEAPUAAACJ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27F" w:rsidRDefault="00E1027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09A1E0C5" wp14:editId="2238A90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2000" cy="10501200"/>
              <wp:effectExtent l="0" t="0" r="35560" b="0"/>
              <wp:wrapNone/>
              <wp:docPr id="883" name="Группа 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2000" cy="10501200"/>
                        <a:chOff x="0" y="0"/>
                        <a:chExt cx="14651475" cy="10501950"/>
                      </a:xfrm>
                    </wpg:grpSpPr>
                    <wpg:grpSp>
                      <wpg:cNvPr id="285" name="Группа 285"/>
                      <wpg:cNvGrpSpPr/>
                      <wpg:grpSpPr>
                        <a:xfrm>
                          <a:off x="0" y="5114925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86" name="Группа 28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8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88" name="Группа 28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89" name="Группа 28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9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9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95" name="Группа 29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296" name="Группа 29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29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9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9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0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01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302" name="Группа 30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30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1027F" w:rsidRDefault="00E1027F" w:rsidP="00E1027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400" name="Rectangle 74"/>
                      <wps:cNvSpPr>
                        <a:spLocks noChangeArrowheads="1"/>
                      </wps:cNvSpPr>
                      <wps:spPr bwMode="auto">
                        <a:xfrm>
                          <a:off x="431769" y="0"/>
                          <a:ext cx="14215381" cy="103327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426" name="Группа 426"/>
                      <wpg:cNvGrpSpPr/>
                      <wpg:grpSpPr>
                        <a:xfrm>
                          <a:off x="7991475" y="8896350"/>
                          <a:ext cx="6660000" cy="1605600"/>
                          <a:chOff x="0" y="0"/>
                          <a:chExt cx="6660000" cy="1604786"/>
                        </a:xfrm>
                      </wpg:grpSpPr>
                      <wpg:grpSp>
                        <wpg:cNvPr id="427" name="Группа 427"/>
                        <wpg:cNvGrpSpPr/>
                        <wpg:grpSpPr>
                          <a:xfrm>
                            <a:off x="2949934" y="1439186"/>
                            <a:ext cx="3240000" cy="165600"/>
                            <a:chOff x="-216376" y="0"/>
                            <a:chExt cx="3240772" cy="165600"/>
                          </a:xfrm>
                        </wpg:grpSpPr>
                        <wps:wsp>
                          <wps:cNvPr id="428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16376" y="0"/>
                              <a:ext cx="1296716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1027F" w:rsidRPr="006C5C53" w:rsidRDefault="00E1027F" w:rsidP="00E1027F">
                                <w:pPr>
                                  <w:pStyle w:val="34f3"/>
                                  <w:rPr>
                                    <w:lang w:val="ru-RU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Копировал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429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396" y="0"/>
                              <a:ext cx="86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E1027F" w:rsidRPr="009E2680" w:rsidRDefault="00E1027F" w:rsidP="00E1027F">
                                <w:pPr>
                                  <w:pStyle w:val="34f3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Формат А</w:t>
                                </w:r>
                                <w:r w:rsidR="009E2680">
                                  <w:rPr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430" name="Группа 430"/>
                        <wpg:cNvGrpSpPr/>
                        <wpg:grpSpPr>
                          <a:xfrm>
                            <a:off x="0" y="0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s:wsp>
                          <wps:cNvPr id="431" name="Line 99"/>
                          <wps:cNvCnPr/>
                          <wps:spPr bwMode="auto">
                            <a:xfrm>
                              <a:off x="0" y="0"/>
                              <a:ext cx="0" cy="14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32" name="Группа 43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000" cy="1440000"/>
                            </a:xfrm>
                          </wpg:grpSpPr>
                          <wpg:grpSp>
                            <wpg:cNvPr id="433" name="Группа 433"/>
                            <wpg:cNvGrpSpPr/>
                            <wpg:grpSpPr>
                              <a:xfrm>
                                <a:off x="0" y="0"/>
                                <a:ext cx="6660000" cy="1440000"/>
                                <a:chOff x="0" y="0"/>
                                <a:chExt cx="6660937" cy="1440482"/>
                              </a:xfrm>
                            </wpg:grpSpPr>
                            <wps:wsp>
                              <wps:cNvPr id="434" name="Line 102"/>
                              <wps:cNvCnPr/>
                              <wps:spPr bwMode="auto">
                                <a:xfrm flipH="1">
                                  <a:off x="2338689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5" name="Line 111"/>
                              <wps:cNvCnPr/>
                              <wps:spPr bwMode="auto">
                                <a:xfrm flipH="1">
                                  <a:off x="5401419" y="540482"/>
                                  <a:ext cx="0" cy="36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6" name="Line 109"/>
                              <wps:cNvCnPr/>
                              <wps:spPr bwMode="auto">
                                <a:xfrm>
                                  <a:off x="2338689" y="540482"/>
                                  <a:ext cx="432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7" name="Line 110"/>
                              <wps:cNvCnPr/>
                              <wps:spPr bwMode="auto">
                                <a:xfrm>
                                  <a:off x="4860937" y="540482"/>
                                  <a:ext cx="0" cy="90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8" name="Line 112"/>
                              <wps:cNvCnPr/>
                              <wps:spPr bwMode="auto">
                                <a:xfrm>
                                  <a:off x="5941901" y="540482"/>
                                  <a:ext cx="0" cy="36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9" name="Line 113"/>
                              <wps:cNvCnPr/>
                              <wps:spPr bwMode="auto">
                                <a:xfrm>
                                  <a:off x="4860937" y="720642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0" name="Line 130"/>
                              <wps:cNvCnPr/>
                              <wps:spPr bwMode="auto">
                                <a:xfrm>
                                  <a:off x="4860937" y="900803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1" name="Line 134"/>
                              <wps:cNvCnPr/>
                              <wps:spPr bwMode="auto">
                                <a:xfrm>
                                  <a:off x="5041098" y="720642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2" name="Line 135"/>
                              <wps:cNvCnPr/>
                              <wps:spPr bwMode="auto">
                                <a:xfrm>
                                  <a:off x="5221258" y="720642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3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44" name="Line 98"/>
                              <wps:cNvCnPr/>
                              <wps:spPr bwMode="auto">
                                <a:xfrm flipH="1">
                                  <a:off x="611867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5" name="Line 99"/>
                              <wps:cNvCnPr/>
                              <wps:spPr bwMode="auto">
                                <a:xfrm>
                                  <a:off x="251545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6" name="Line 100"/>
                              <wps:cNvCnPr/>
                              <wps:spPr bwMode="auto">
                                <a:xfrm>
                                  <a:off x="1441285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7" name="Line 101"/>
                              <wps:cNvCnPr/>
                              <wps:spPr bwMode="auto">
                                <a:xfrm flipH="1">
                                  <a:off x="1978368" y="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0" name="Line 103"/>
                              <wps:cNvCnPr/>
                              <wps:spPr bwMode="auto">
                                <a:xfrm>
                                  <a:off x="0" y="18016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1" name="Line 104"/>
                              <wps:cNvCnPr/>
                              <wps:spPr bwMode="auto">
                                <a:xfrm>
                                  <a:off x="0" y="540482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2" name="Line 105"/>
                              <wps:cNvCnPr/>
                              <wps:spPr bwMode="auto">
                                <a:xfrm>
                                  <a:off x="0" y="900803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3" name="Line 107"/>
                              <wps:cNvCnPr/>
                              <wps:spPr bwMode="auto">
                                <a:xfrm>
                                  <a:off x="0" y="720642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" name="Line 108"/>
                              <wps:cNvCnPr/>
                              <wps:spPr bwMode="auto">
                                <a:xfrm>
                                  <a:off x="0" y="1080964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5" name="Line 133"/>
                              <wps:cNvCnPr/>
                              <wps:spPr bwMode="auto">
                                <a:xfrm>
                                  <a:off x="0" y="36032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6" name="Line 108"/>
                              <wps:cNvCnPr/>
                              <wps:spPr bwMode="auto">
                                <a:xfrm>
                                  <a:off x="0" y="1261124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47" name="Группа 647"/>
                            <wpg:cNvGrpSpPr/>
                            <wpg:grpSpPr>
                              <a:xfrm>
                                <a:off x="16997" y="6798"/>
                                <a:ext cx="6627600" cy="1425600"/>
                                <a:chOff x="0" y="0"/>
                                <a:chExt cx="6627600" cy="1426695"/>
                              </a:xfrm>
                            </wpg:grpSpPr>
                            <wps:wsp>
                              <wps:cNvPr id="64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45CCC" w:rsidRDefault="00E1027F" w:rsidP="00E1027F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49" name="Rectangle 1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97" y="108019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Н.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56716"/>
                                  <a:ext cx="235024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35671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56716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3" name="Text Box 1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54261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proofErr w:type="spellStart"/>
                                    <w:r>
                                      <w:t>Разраб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4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723481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Пров.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5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2035" y="356716"/>
                                  <a:ext cx="468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6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899327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31BF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097" y="1261068"/>
                                  <a:ext cx="540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A32665" w:rsidRDefault="00E1027F" w:rsidP="00E1027F">
                                    <w:pPr>
                                      <w:pStyle w:val="34f3"/>
                                    </w:pPr>
                                    <w:r>
                                      <w:t>Утв.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542611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723481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899327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08019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261068"/>
                                  <a:ext cx="755642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542611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723481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899327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08019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261068"/>
                                  <a:ext cx="323636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18668" y="964641"/>
                                  <a:ext cx="1656000" cy="396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79077B" w:rsidRDefault="00605062" w:rsidP="00E1027F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Company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0D91">
                                      <w:t>Название организации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69" name="Rectangle 1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8378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A32665" w:rsidRDefault="00E1027F" w:rsidP="00E1027F">
                                    <w:pPr>
                                      <w:pStyle w:val="34f3"/>
                                      <w:rPr>
                                        <w:lang w:val="ru-RU"/>
                                      </w:rPr>
                                    </w:pPr>
                                    <w:r w:rsidRPr="005E4A3B">
                                      <w:t>Лит</w:t>
                                    </w:r>
                                    <w:r>
                                      <w:rPr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0989" y="54261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CB1016" w:rsidRDefault="00E1027F" w:rsidP="00E1027F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1" name="Rectangle 1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43600" y="54261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CB1016" w:rsidRDefault="00E1027F" w:rsidP="00E1027F">
                                    <w:pPr>
                                      <w:pStyle w:val="34f3"/>
                                    </w:pPr>
                                    <w:r w:rsidRPr="00CB1016"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2" name="Rectangle 1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43600" y="723481"/>
                                  <a:ext cx="68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374BE" w:rsidRDefault="00E1027F" w:rsidP="00E1027F">
                                    <w:pPr>
                                      <w:pStyle w:val="34f1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F85499">
                                      <w:instrText xml:space="preserve"> =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F85499">
                                      <w:instrText xml:space="preserve">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>NUMPAGES</w:instrText>
                                    </w:r>
                                    <w:r w:rsidRPr="00F85499">
                                      <w:instrText xml:space="preserve">   \*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>MERGEFORMAT</w:instrText>
                                    </w:r>
                                    <w:r w:rsidRPr="00F85499">
                                      <w:instrText xml:space="preserve">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50D91" w:rsidRPr="00D50D91">
                                      <w:rPr>
                                        <w:noProof/>
                                      </w:rPr>
                                      <w:instrText>3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50D91">
                                      <w:rPr>
                                        <w:noProof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0989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374BE" w:rsidRDefault="00E1027F" w:rsidP="00E1027F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50D91">
                                      <w:rPr>
                                        <w:noProof/>
                                        <w:lang w:val="en-US"/>
                                      </w:rPr>
                                      <w:t>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4" name="Rectangle 1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8378" y="723481"/>
                                  <a:ext cx="50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5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82910" y="135652"/>
                                  <a:ext cx="3600000" cy="2520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950564" w:rsidP="00E1027F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0D91">
                                      <w:t>A.B.XXX.ВП.XX.X-X.X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6" name="Rectangle 1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2039" y="610124"/>
                                  <a:ext cx="2160000" cy="756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CC48B7" w:rsidRDefault="00605062" w:rsidP="00CC48B7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полное_название_системы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0D91">
                                      <w:t>Полное название системы</w:t>
                                    </w:r>
                                    <w:r>
                                      <w:fldChar w:fldCharType="end"/>
                                    </w:r>
                                    <w:r w:rsidR="00E1027F" w:rsidRPr="00CC48B7">
                                      <w:t>.</w:t>
                                    </w:r>
                                  </w:p>
                                  <w:p w:rsidR="00E1027F" w:rsidRPr="00765531" w:rsidRDefault="00605062" w:rsidP="00CC48B7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Title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0D91">
                                      <w:t>Ведомость покупных изделий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7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7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75846"/>
                                  <a:ext cx="217098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7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45CC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945CCC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0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3046" y="175846"/>
                                  <a:ext cx="756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5E4A3B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84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75846"/>
                                  <a:ext cx="324000" cy="165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1027F" w:rsidRPr="000411E6" w:rsidRDefault="00E1027F" w:rsidP="00E1027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83" o:spid="_x0000_s1113" style="position:absolute;left:0;text-align:left;margin-left:22.7pt;margin-top:14.2pt;width:1153.7pt;height:826.85pt;z-index:251696128;mso-position-horizontal-relative:page;mso-position-vertical-relative:page;mso-width-relative:margin;mso-height-relative:margin" coordsize="146514,10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">
              <v:group id="Группа 285" o:spid="_x0000_s1114" style="position:absolute;top:51149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<v:group id="Группа 286" o:spid="_x0000_s111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<v:rect id="Rectangle 91" o:spid="_x0000_s111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268MA&#10;AADcAAAADwAAAGRycy9kb3ducmV2LnhtbESPT2sCMRTE74LfITzBW00U/LcaRS2ltreq4PWxee4u&#10;bl6WJNXtt28EweMwM79hluvW1uJGPlSONQwHCgRx7kzFhYbT8eNtBiJEZIO1Y9LwRwHWq25niZlx&#10;d/6h2yEWIkE4ZKihjLHJpAx5SRbDwDXEybs4bzEm6QtpPN4T3NZypNREWqw4LZTY0K6k/Hr4tRou&#10;J/U1PUbabHd+Pv5+V+fJXn1q3e+1mwWISG18hZ/tvdEwmk3hcSYdAb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r268MAAADcAAAADwAAAAAAAAAAAAAAAACYAgAAZHJzL2Rv&#10;d25yZXYueG1sUEsFBgAAAAAEAAQA9QAAAIgDAAAAAA==&#10;" filled="f" strokeweight="1.5pt">
                    <v:textbox inset=",1mm"/>
                  </v:rect>
                  <v:group id="Группа 288" o:spid="_x0000_s111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T0fM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NE9HzCAAAA3AAAAA8A&#10;AAAAAAAAAAAAAAAAqgIAAGRycy9kb3ducmV2LnhtbFBLBQYAAAAABAAEAPoAAACZAwAAAAA=&#10;">
                    <v:group id="Группа 289" o:spid="_x0000_s111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    <v:line id="Line 76" o:spid="_x0000_s111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jbrMAAAADcAAAADwAAAGRycy9kb3ducmV2LnhtbERPTYvCMBC9C/6HMMLeNN0exK1GkQVB&#10;0YOrgtehmTbFZlKSaLv/3hwW9vh436vNYFvxIh8axwo+ZxkI4tLphmsFt+tuugARIrLG1jEp+KUA&#10;m/V4tMJCu55/6HWJtUghHApUYGLsCilDachimLmOOHGV8xZjgr6W2mOfwm0r8yybS4sNpwaDHX0b&#10;Kh+Xp1UgD8f+7Hf5raqrfefuB3Oa94NSH5NhuwQRaYj/4j/3XivIv9L8dCYdAbl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Ho26zAAAAA3AAAAA8AAAAAAAAAAAAAAAAA&#10;oQIAAGRycy9kb3ducmV2LnhtbFBLBQYAAAAABAAEAPkAAACOAwAAAAA=&#10;" strokeweight="1.5pt"/>
                      <v:line id="Line 77" o:spid="_x0000_s112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R+N8QAAADcAAAADwAAAGRycy9kb3ducmV2LnhtbESPT4vCMBTE7wt+h/CEva2pPYh2jbII&#10;grJ78B/s9dG8NmWbl5JEW7+9WRA8DjPzG2a5HmwrbuRD41jBdJKBIC6dbrhWcDlvP+YgQkTW2Dom&#10;BXcKsF6N3pZYaNfzkW6nWIsE4VCgAhNjV0gZSkMWw8R1xMmrnLcYk/S11B77BLetzLNsJi02nBYM&#10;drQxVP6drlaB3H/3B7/NL1Vd7Tr3uzc/s35Q6n08fH2CiDTEV/jZ3mkF+WIK/2fS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pH43xAAAANwAAAAPAAAAAAAAAAAA&#10;AAAAAKECAABkcnMvZG93bnJldi54bWxQSwUGAAAAAAQABAD5AAAAkgMAAAAA&#10;" strokeweight="1.5pt"/>
                      <v:line id="Line 78" o:spid="_x0000_s112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bgQMQAAADcAAAADwAAAGRycy9kb3ducmV2LnhtbESPQWvCQBSE74L/YXmF3nTTHKRN3QQR&#10;BKUeWhW8PrIv2dDs27C7mvTfd4VCj8PMfMOsq8n24k4+dI4VvCwzEMS10x23Ci7n3eIVRIjIGnvH&#10;pOCHAlTlfLbGQruRv+h+iq1IEA4FKjAxDoWUoTZkMSzdQJy8xnmLMUnfSu1xTHDbyzzLVtJix2nB&#10;4EBbQ/X36WYVyMPH+Ol3+aVpm/3grgdzXI2TUs9P0+YdRKQp/of/2nutIH/L4XEmHQF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duBAxAAAANwAAAAPAAAAAAAAAAAA&#10;AAAAAKECAABkcnMvZG93bnJldi54bWxQSwUGAAAAAAQABAD5AAAAkgMAAAAA&#10;" strokeweight="1.5pt"/>
                      <v:line id="Line 79" o:spid="_x0000_s112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pF28QAAADcAAAADwAAAGRycy9kb3ducmV2LnhtbESPQWsCMRSE7wX/Q3iCt5rtClK3RimC&#10;oNhDq4LXx+btZunmZUmiu/77RhB6HGbmG2a5HmwrbuRD41jB2zQDQVw63XCt4Hzavr6DCBFZY+uY&#10;FNwpwHo1ellioV3PP3Q7xlokCIcCFZgYu0LKUBqyGKauI05e5bzFmKSvpfbYJ7htZZ5lc2mx4bRg&#10;sKONofL3eLUK5P7Qf/ttfq7qate5y958zftBqcl4+PwAEWmI/+Fne6cV5IsZ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OkXbxAAAANwAAAAPAAAAAAAAAAAA&#10;AAAAAKECAABkcnMvZG93bnJldi54bWxQSwUGAAAAAAQABAD5AAAAkgMAAAAA&#10;" strokeweight="1.5pt"/>
                    </v:group>
                    <v:line id="Line 92" o:spid="_x0000_s112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Pdr8QAAADcAAAADwAAAGRycy9kb3ducmV2LnhtbESPQWsCMRSE7wX/Q3iCt5rtIlK3RimC&#10;oNhDq4LXx+btZunmZUmiu/77RhB6HGbmG2a5HmwrbuRD41jB2zQDQVw63XCt4Hzavr6DCBFZY+uY&#10;FNwpwHo1ellioV3PP3Q7xlokCIcCFZgYu0LKUBqyGKauI05e5bzFmKSvpfbYJ7htZZ5lc2mx4bRg&#10;sKONofL3eLUK5P7Qf/ttfq7qate5y958zftBqcl4+PwAEWmI/+Fne6cV5IsZ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092vxAAAANwAAAAPAAAAAAAAAAAA&#10;AAAAAKECAABkcnMvZG93bnJldi54bWxQSwUGAAAAAAQABAD5AAAAkgMAAAAA&#10;" strokeweight="1.5pt"/>
                  </v:group>
                </v:group>
                <v:group id="Группа 295" o:spid="_x0000_s112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<v:group id="Группа 296" o:spid="_x0000_s112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5TS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TlNI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12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YoPMUA&#10;AADcAAAADwAAAGRycy9kb3ducmV2LnhtbESP0WrCQBRE3wv+w3IFX0rdmIekpq5SC0KLEKj6AbfZ&#10;2ySYvRt2V5P+fVcQfBxm5gyz2oymE1dyvrWsYDFPQBBXVrdcKzgddy+vIHxA1thZJgV/5GGznjyt&#10;sNB24G+6HkItIoR9gQqaEPpCSl81ZNDPbU8cvV/rDIYoXS21wyHCTSfTJMmkwZbjQoM9fTRUnQ8X&#10;owDLsFyc3XZbP1+OZZl9/eQnvVdqNh3f30AEGsMjfG9/agXpMofbmXg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Zig8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12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m8TsIA&#10;AADcAAAADwAAAGRycy9kb3ducmV2LnhtbERP3WrCMBS+H/gO4QjeDE3bCzersaggbAwKUx/g2Bzb&#10;YnNSkli7t18uBrv8+P43xWg6MZDzrWUF6SIBQVxZ3XKt4HI+zt9B+ICssbNMCn7IQ7GdvGww1/bJ&#10;3zScQi1iCPscFTQh9LmUvmrIoF/YnjhyN+sMhghdLbXDZww3ncySZCkNthwbGuzp0FB1Pz2MAizD&#10;Kr27/b5+fZzLcvl5fbvoL6Vm03G3BhFoDP/iP/eHVpCt4tp4Jh4B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+bx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12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UZ1cQA&#10;AADcAAAADwAAAGRycy9kb3ducmV2LnhtbESP3YrCMBSE7xd8h3AEbxZN9cK11SgqCMpCwZ8HODbH&#10;tticlCRq9+03wsJeDjPzDbNYdaYRT3K+tqxgPEpAEBdW11wquJx3wxkIH5A1NpZJwQ95WC17HwvM&#10;tH3xkZ6nUIoIYZ+hgiqENpPSFxUZ9CPbEkfvZp3BEKUrpXb4inDTyEmSTKXBmuNChS1tKyrup4dR&#10;gHlIx3e32ZSfj3OeTw/Xr4v+VmrQ79ZzEIG68B/+a++1gkmawvtMP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1GdX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12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QqUsIA&#10;AADcAAAADwAAAGRycy9kb3ducmV2LnhtbERP3WrCMBS+H/gO4Qi7GZo6wc1qFB0MNgYFbR/g2Bzb&#10;YnNSkth2b28uBrv8+P63+9G0oifnG8sKFvMEBHFpdcOVgiL/nL2D8AFZY2uZFPySh/1u8rTFVNuB&#10;T9SfQyViCPsUFdQhdKmUvqzJoJ/bjjhyV+sMhghdJbXDIYabVr4myUoabDg21NjRR03l7Xw3CjAL&#10;68XNHY/Vyz3PstX35a3QP0o9T8fDBkSgMfyL/9xfWsEyifPjmXgE5O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ZCpS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13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iPycUA&#10;AADcAAAADwAAAGRycy9kb3ducmV2LnhtbESP0WrCQBRE34X+w3ILfRGzSQu2xqxSC4UWIWD0A67Z&#10;2ySYvRt2V03/vlsQfBxm5gxTrEfTiws531lWkCUpCOLa6o4bBYf95+wNhA/IGnvLpOCXPKxXD5MC&#10;c22vvKNLFRoRIexzVNCGMORS+rolgz6xA3H0fqwzGKJ0jdQOrxFuevmcpnNpsOO40OJAHy3Vp+ps&#10;FGAZFtnJbTbN9Lwvy/n38fWgt0o9PY7vSxCBxnAP39pfWsFLmsH/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KI/J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E1027F" w:rsidRDefault="00E1027F" w:rsidP="00E1027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302" o:spid="_x0000_s113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    <v:shape id="Text Box 87" o:spid="_x0000_s113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SyGcUA&#10;AADc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bZDH7Pp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dLIZ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13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0qbcUA&#10;AADcAAAADwAAAGRycy9kb3ducmV2LnhtbESPT2sCMRTE7wW/Q3hCbzXrn4qsRhFBkV5KrQePj80z&#10;Wdy87G7iuu2nbwqFHoeZ+Q2z2vSuEh21ofSsYDzKQBAXXpdsFJw/9y8LECEia6w8k4IvCrBZD55W&#10;mGv/4A/qTtGIBOGQowIbY51LGQpLDsPI18TJu/rWYUyyNVK3+EhwV8lJls2lw5LTgsWadpaK2+nu&#10;FDS2n72a5r26dW/fZmsPx9CcL0o9D/vtEkSkPv6H/9pHrWCazeD3TDo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nSpt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13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GP9sUA&#10;AADc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qbZDH7Pp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0Y/2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13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MRgcUA&#10;AADcAAAADwAAAGRycy9kb3ducmV2LnhtbESPT2sCMRTE7wW/Q3hCbzVr/4isRhGhIr2UWg8eH5tn&#10;srh52d3EdfXTN4LQ4zAzv2Hmy95VoqM2lJ4VjEcZCOLC65KNgv3v58sURIjIGivPpOBKAZaLwdMc&#10;c+0v/EPdLhqRIBxyVGBjrHMpQ2HJYRj5mjh5R986jEm2RuoWLwnuKvmaZRPpsOS0YLGmtaXitDs7&#10;BY3t3z9M812duq+bWdnNNjT7g1LPw341AxGpj//hR3urFbxlE7if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AxGB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13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ZDSMUA&#10;AADcAAAADwAAAGRycy9kb3ducmV2LnhtbESPQWsCMRSE7wX/Q3iCt5pVWylbo4igSC9S9dDjY/Oa&#10;LG5edjdx3fbXm0LB4zAz3zCLVe8q0VEbSs8KJuMMBHHhdclGwfm0fX4DESKyxsozKfihAKvl4GmB&#10;ufY3/qTuGI1IEA45KrAx1rmUobDkMIx9TZy8b986jEm2RuoWbwnuKjnNsrl0WHJasFjTxlJxOV6d&#10;gsb2L6+mOVSX7uPXrO1uH5rzl1KjYb9+BxGpj4/wf3uvFcx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hkNI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E1027F" w:rsidRDefault="00E1027F" w:rsidP="00E1027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137" style="position:absolute;left:4317;width:142154;height:103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vPcEA&#10;AADcAAAADwAAAGRycy9kb3ducmV2LnhtbERPy2oCMRTdF/yHcAvddZKK1XY0ilqKj111oNvL5M4D&#10;JzdDkur0782i0OXhvBerwXbiSj60jjW8ZAoEcelMy7WG4vz5/AYiRGSDnWPS8EsBVsvRwwJz4278&#10;RddTrEUK4ZCjhibGPpcylA1ZDJnriRNXOW8xJuhraTzeUrjt5FipqbTYcmposKdtQ+Xl9GM1VIU6&#10;zM6R1putf389fqjv6V7ttH56HNZzEJGG+C/+c++NholK89OZdATk8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Lrz3BAAAA3AAAAA8AAAAAAAAAAAAAAAAAmAIAAGRycy9kb3du&#10;cmV2LnhtbFBLBQYAAAAABAAEAPUAAACGAwAAAAA=&#10;" filled="f" strokeweight="1.5pt">
                <v:textbox inset=",1mm"/>
              </v:rect>
              <v:group id="Группа 426" o:spid="_x0000_s1138" style="position:absolute;left:79914;top:88963;width:66600;height:16056" coordsize="66600,160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pYV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26WFfFAAAA3AAA&#10;AA8AAAAAAAAAAAAAAAAAqgIAAGRycy9kb3ducmV2LnhtbFBLBQYAAAAABAAEAPoAAACcAwAAAAA=&#10;">
                <v:group id="Группа 427" o:spid="_x0000_s1139" style="position:absolute;left:29499;top:14391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<v:rect id="Rectangle 122" o:spid="_x0000_s11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W2WMQA&#10;AADcAAAADwAAAGRycy9kb3ducmV2LnhtbERPy2rCQBTdC/2H4RbciE6UGjR1FFvQuhCKD+z2NnOb&#10;BDN3QmY00a93FkKXh/OeLVpTiivVrrCsYDiIQBCnVhecKTgeVv0JCOeRNZaWScGNHCzmL50ZJto2&#10;vKPr3mcihLBLUEHufZVI6dKcDLqBrYgD92drgz7AOpO6xiaEm1KOoiiWBgsODTlW9JlTet5fjAJz&#10;WW6nH79fftxr1of4Hq/x5/ukVPe1Xb6D8NT6f/HTvdEK3kZhbTg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FtljEAAAA3AAAAA8AAAAAAAAAAAAAAAAAmAIAAGRycy9k&#10;b3ducmV2LnhtbFBLBQYAAAAABAAEAPUAAACJAwAAAAA=&#10;" filled="f" stroked="f">
                    <v:textbox inset="1pt,.4mm,1pt,1pt">
                      <w:txbxContent>
                        <w:p w:rsidR="00E1027F" w:rsidRPr="006C5C53" w:rsidRDefault="00E1027F" w:rsidP="00E1027F">
                          <w:pPr>
                            <w:pStyle w:val="34f3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Копировал</w:t>
                          </w:r>
                        </w:p>
                      </w:txbxContent>
                    </v:textbox>
                  </v:rect>
                  <v:rect id="Rectangle 122" o:spid="_x0000_s11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kTw8cA&#10;AADcAAAADwAAAGRycy9kb3ducmV2LnhtbESPQWvCQBSE7wX/w/IEL0U3lTbU6CpWqPUglEbR6zP7&#10;TILZtyG7mrS/visUehxm5htmtuhMJW7UuNKygqdRBII4s7rkXMF+9z58BeE8ssbKMin4JgeLee9h&#10;hom2LX/RLfW5CBB2CSoovK8TKV1WkEE3sjVx8M62MeiDbHKpG2wD3FRyHEWxNFhyWCiwplVB2SW9&#10;GgXmutxO3k4f/uWxXe/in3iNx8+DUoN+t5yC8NT5//Bfe6MVPI8ncD8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JE8PHAAAA3AAAAA8AAAAAAAAAAAAAAAAAmAIAAGRy&#10;cy9kb3ducmV2LnhtbFBLBQYAAAAABAAEAPUAAACMAwAAAAA=&#10;" filled="f" stroked="f">
                    <v:textbox inset="1pt,.4mm,1pt,1pt">
                      <w:txbxContent>
                        <w:p w:rsidR="00E1027F" w:rsidRPr="009E2680" w:rsidRDefault="00E1027F" w:rsidP="00E1027F">
                          <w:pPr>
                            <w:pStyle w:val="34f3"/>
                            <w:rPr>
                              <w:lang w:val="en-US"/>
                            </w:rPr>
                          </w:pPr>
                          <w:r>
                            <w:rPr>
                              <w:lang w:val="ru-RU"/>
                            </w:rPr>
                            <w:t>Формат А</w:t>
                          </w:r>
                          <w:r w:rsidR="009E2680">
                            <w:rPr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group id="Группа 430" o:spid="_x0000_s1142" style="position:absolute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bzZ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/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jG82XCAAAA3AAAAA8A&#10;AAAAAAAAAAAAAAAAqgIAAGRycy9kb3ducmV2LnhtbFBLBQYAAAAABAAEAPoAAACZAwAAAAA=&#10;">
                  <v:line id="Line 99" o:spid="_x0000_s1143" style="position:absolute;visibility:visible;mso-wrap-style:square" from="0,0" to="0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7a2lsYAAADcAAAADwAAAGRycy9kb3ducmV2LnhtbESPUWvCQBCE3wv+h2OFvpR6sS1XiZ5S&#10;hEKhUKha+rrm1iSY20tzq8b++l5B8HGYmW+Y2aL3jTpSF+vAFsajDBRxEVzNpYXN+vV+AioKssMm&#10;MFk4U4TFfHAzw9yFE3/ScSWlShCOOVqoRNpc61hU5DGOQkucvF3oPEqSXaldh6cE941+yDKjPdac&#10;FipsaVlRsV8dvIUv/C3l/L69+9gbI5vvH3NYPhtrb4f9yxSUUC/X8KX95iw8PY7h/0w6Anr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O2tpbGAAAA3A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group id="Группа 432" o:spid="_x0000_s1144" style="position:absolute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  <v:group id="Группа 433" o:spid="_x0000_s114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  <v:line id="Line 102" o:spid="_x0000_s114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Gh9ccAAADcAAAADwAAAGRycy9kb3ducmV2LnhtbESPQWvCQBSE7wX/w/IEL6VuTKSU1FVa&#10;rSDetIXS2yP7kg3Nvo3ZrYn++m5B6HGYmW+YxWqwjThT52vHCmbTBARx4XTNlYKP9+3DEwgfkDU2&#10;jknBhTyslqO7Beba9Xyg8zFUIkLY56jAhNDmUvrCkEU/dS1x9ErXWQxRdpXUHfYRbhuZJsmjtFhz&#10;XDDY0tpQ8X38sQqy8uvt/pRtZmlaJ/vSXPvi9bNSajIeXp5BBBrCf/jW3mkF82wO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kaH1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1" o:spid="_x0000_s114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0EbscAAADcAAAADwAAAGRycy9kb3ducmV2LnhtbESPQUvDQBSE74X+h+UJXqTdNFEpabel&#10;agXpzVoovT2yL9lg9m3Mrk3qr3cFocdhZr5hluvBNuJMna8dK5hNExDEhdM1VwoOH6+TOQgfkDU2&#10;jknBhTysV+PREnPten6n8z5UIkLY56jAhNDmUvrCkEU/dS1x9ErXWQxRdpXUHfYRbhuZJsmjtFhz&#10;XDDY0rOh4nP/bRVk5Wl795W9zNK0Tnal+emLp2Ol1O3NsFmACDSEa/i//aYV3GcP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3QRu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9" o:spid="_x0000_s114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8u4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YPxn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fLuL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0" o:spid="_x0000_s114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OLec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3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Ti3n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2" o:spid="_x0000_s115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wfC8MAAADcAAAADwAAAGRycy9kb3ducmV2LnhtbERPTWvCQBC9F/oflil4KbqpLatEVymC&#10;IBQKtRavY3aaBLOzaXbU2F/fPRQ8Pt73fNn7Rp2pi3VgC0+jDBRxEVzNpYXd53o4BRUF2WETmCxc&#10;KcJycX83x9yFC3/QeSulSiEcc7RQibS51rGoyGMchZY4cd+h8ygJdqV2HV5SuG/0OMuM9lhzaqiw&#10;pVVFxXF78ha+8LeU69vh8f1ojOz2P+a0mhhrBw/96wyUUC838b974yy8PKe16Uw6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MHwv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3" o:spid="_x0000_s115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C6k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fpj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3AupD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30" o:spid="_x0000_s115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xgcMMAAADcAAAADwAAAGRycy9kb3ducmV2LnhtbERPS2vCQBC+F/oflin0UnRTka1EVylC&#10;QSgUfBSvY3ZMgtnZNDtq7K93D4UeP773bNH7Rl2oi3VgC6/DDBRxEVzNpYXd9mMwARUF2WETmCzc&#10;KMJi/vgww9yFK6/pspFSpRCOOVqoRNpc61hU5DEOQ0ucuGPoPEqCXaldh9cU7hs9yjKjPdacGips&#10;aVlRcdqcvYVv/C3l9nl4+ToZI7v9jzkv34y1z0/9+xSUUC//4j/3ylkYj9P8dCYdAT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8YHD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34" o:spid="_x0000_s115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G/AcYAAADcAAAADwAAAGRycy9kb3ducmV2LnhtbESPQWvCQBSE70L/w/IKvelGK0FSVxGl&#10;oD1I1UJ7fGZfk9Ts27C7TdJ/3xUEj8PMfMPMl72pRUvOV5YVjEcJCOLc6ooLBR+n1+EMhA/IGmvL&#10;pOCPPCwXD4M5Ztp2fKD2GAoRIewzVFCG0GRS+rwkg35kG+LofVtnMETpCqkddhFuajlJklQarDgu&#10;lNjQuqT8cvw1CvbP72m72r1t+89des43h/PXT+eUenrsVy8gAvXhHr61t1rBdDqG65l4BOTi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xvwHGAAAA3AAAAA8AAAAAAAAA&#10;AAAAAAAAoQIAAGRycy9kb3ducmV2LnhtbFBLBQYAAAAABAAEAPkAAACUAwAAAAA=&#10;"/>
                      <v:line id="Line 135" o:spid="_x0000_s115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MhdscAAADcAAAADwAAAGRycy9kb3ducmV2LnhtbESPT2vCQBTE74V+h+UJvdWNVoJEV5GW&#10;gvYg9Q/o8Zl9TdJm34bdbZJ++64geBxm5jfMfNmbWrTkfGVZwWiYgCDOra64UHA8vD9PQfiArLG2&#10;TAr+yMNy8fgwx0zbjnfU7kMhIoR9hgrKEJpMSp+XZNAPbUMcvS/rDIYoXSG1wy7CTS3HSZJKgxXH&#10;hRIbei0p/9n/GgXbl8+0XW0+1v1pk17yt93l/N05pZ4G/WoGIlAf7uFbe60VTCZj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YyF2xwAAANwAAAAPAAAAAAAA&#10;AAAAAAAAAKECAABkcnMvZG93bnJldi54bWxQSwUGAAAAAAQABAD5AAAAlQMAAAAA&#10;"/>
                      <v:line id="Прямая соединительная линия 18" o:spid="_x0000_s115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vZBcYAAADcAAAADwAAAGRycy9kb3ducmV2LnhtbESP3WrCQBSE74W+w3IKvTMbW39i6iqp&#10;qAiFQk3x+pA9TUKzZ0N2a9K37wqCl8PMfMOsNoNpxIU6V1tWMIliEMSF1TWXCr7y/TgB4TyyxsYy&#10;KfgjB5v1w2iFqbY9f9Ll5EsRIOxSVFB536ZSuqIigy6yLXHwvm1n0AfZlVJ32Ae4aeRzHM+lwZrD&#10;QoUtbSsqfk6/RsHMvC3e+/ywnGe7hSF/niQf2V6pp8chewXhafD38K191Aqm0xe4nglHQK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72QXGAAAA3AAAAA8AAAAAAAAA&#10;AAAAAAAAoQIAAGRycy9kb3ducmV2LnhtbFBLBQYAAAAABAAEAPkAAACUAwAAAAA=&#10;" strokecolor="windowText" strokeweight="1.5pt"/>
                      <v:line id="Line 98" o:spid="_x0000_s115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fSiMcAAADcAAAADwAAAGRycy9kb3ducmV2LnhtbESPzWrDMBCE74G8g9hAL6GW45hS3Cih&#10;PwmU3JIWSm+LtbZMrZVrKbHTp68KgR6HmfmGWW1G24oz9b5xrGCRpCCIS6cbrhW8v+1u70H4gKyx&#10;dUwKLuRhs55OVlhoN/CBzsdQiwhhX6ACE0JXSOlLQxZ94jri6FWutxii7Gupexwi3LYyS9M7abHh&#10;uGCwo2dD5dfxZBUsq8/t/Hv5ssiyJt1X5mconz5qpW5m4+MDiEBj+A9f269aQZ7n8HcmHgG5/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1l9KI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15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vD6MYAAADcAAAADwAAAGRycy9kb3ducmV2LnhtbESPUWvCQBCE3wv9D8cW+lLqpcVeJfWU&#10;IhQEQai19HXNbZNgbi/NrRr99Z4g9HGYmW+Y8bT3jdpTF+vAFp4GGSjiIriaSwvrr4/HEagoyA6b&#10;wGThSBGmk9ubMeYuHPiT9ispVYJwzNFCJdLmWseiIo9xEFri5P2GzqMk2ZXadXhIcN/o5ywz2mPN&#10;aaHClmYVFdvVzlv4xlMpx8XmYbk1RtY/f2Y3ezXW3t/172+ghHr5D1/bc2dhOHy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w+j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15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ldn8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GYwO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RZXZ/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15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VM/8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wB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RUz/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16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sm38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/d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sm38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104" o:spid="_x0000_s116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5" o:spid="_x0000_s116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UdM8UAAADcAAAADwAAAGRycy9kb3ducmV2LnhtbESPQWvCQBSE70L/w/IKvZmNUkKNrlIE&#10;wUMvTQTj7ZF9TdJm3ybZ1cR/7xYKPQ4z8w2z2U2mFTcaXGNZwSKKQRCXVjdcKTjlh/kbCOeRNbaW&#10;ScGdHOy2T7MNptqO/Em3zFciQNilqKD2vkuldGVNBl1kO+LgfdnBoA9yqKQecAxw08plHCfSYMNh&#10;ocaO9jWVP9nVBMopWR1W5765fi/6rLh0fZF/oFIvz9P7GoSnyf+H/9pHrSB5XcLvmXAE5P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IUdM8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107" o:spid="_x0000_s116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m4qMYAAADcAAAADwAAAGRycy9kb3ducmV2LnhtbESPQWvCQBSE7wX/w/KE3urGVoJ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JuKjGAAAA3AAAAA8AAAAAAAAA&#10;AAAAAAAAoQIAAGRycy9kb3ducmV2LnhtbFBLBQYAAAAABAAEAPkAAACUAwAAAAA=&#10;">
                        <v:stroke startarrowwidth="narrow" startarrowlength="short" endarrowwidth="narrow" endarrowlength="short"/>
                      </v:line>
                      <v:line id="Line 108" o:spid="_x0000_s116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Ag3MQAAADcAAAADwAAAGRycy9kb3ducmV2LnhtbESPQYvCMBSE7wv7H8Jb8LamLlJsNcqy&#10;IHjwYhXU26N5tnWbl7aJWv+9EQSPw8x8w8wWvanFlTpXWVYwGkYgiHOrKy4U7LbL7wkI55E11pZJ&#10;wZ0cLOafHzNMtb3xhq6ZL0SAsEtRQel9k0rp8pIMuqFtiIN3sp1BH2RXSN3hLcBNLX+iKJYGKw4L&#10;JTb0V1L+n11MoOziZJns2+pyHrXZ4di0h+0alRp89b9TEJ56/w6/2iutIB6P4XkmHA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ICDc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16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8" o:spid="_x0000_s116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4bMMUAAADcAAAADwAAAGRycy9kb3ducmV2LnhtbESPQWvCQBSE70L/w/IEb7qxl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4bMM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</v:group>
                    <v:group id="Группа 647" o:spid="_x0000_s116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12jc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+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7XaNxgAAANwA&#10;AAAPAAAAAAAAAAAAAAAAAKoCAABkcnMvZG93bnJldi54bWxQSwUGAAAAAAQABAD6AAAAnQMAAAAA&#10;">
                      <v:rect id="Rectangle 119" o:spid="_x0000_s116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v0K8IA&#10;AADcAAAADwAAAGRycy9kb3ducmV2LnhtbERPu27CMBTdK/EP1kViqcABV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y/QrwgAAANwAAAAPAAAAAAAAAAAAAAAAAJgCAABkcnMvZG93&#10;bnJldi54bWxQSwUGAAAAAAQABAD1AAAAhwMAAAAA&#10;" filled="f" stroked="f">
                        <v:textbox inset="0,0,0,0">
                          <w:txbxContent>
                            <w:p w:rsidR="00E1027F" w:rsidRPr="00945CCC" w:rsidRDefault="00E1027F" w:rsidP="00E1027F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4" o:spid="_x0000_s116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dRs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1GwxQAAANwAAAAPAAAAAAAAAAAAAAAAAJgCAABkcnMv&#10;ZG93bnJldi54bWxQSwUGAAAAAAQABAD1AAAAigMAAAAA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r>
                                <w:t>Н. контр.</w:t>
                              </w:r>
                            </w:p>
                          </w:txbxContent>
                        </v:textbox>
                      </v:rect>
                      <v:rect id="Rectangle 115" o:spid="_x0000_s117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Ru8M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X4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ZG7wwgAAANwAAAAPAAAAAAAAAAAAAAAAAJgCAABkcnMvZG93&#10;bnJldi54bWxQSwUGAAAAAAQABAD1AAAAhwMAAAAA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7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jLa8UA&#10;AADcAAAADwAAAGRycy9kb3ducmV2LnhtbESPT2vCQBTE7wW/w/KEXopuLFRNdBWxrfEm/rl4e2Sf&#10;m2D2bchuNf32rlDocZiZ3zDzZWdrcaPWV44VjIYJCOLC6YqNgtPxezAF4QOyxtoxKfglD8tF72WO&#10;mXZ33tPtEIyIEPYZKihDaDIpfVGSRT90DXH0Lq61GKJsjdQt3iPc1vI9ScbSYsVxocSG1iUV18OP&#10;VTD5XL3R7uwu4SvdpLnZ55vU5Eq99rvVDESgLvyH/9pbrWD8MYL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KMtr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7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pVHM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jB5H8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+lUcxQAAANwAAAAPAAAAAAAAAAAAAAAAAJgCAABkcnMv&#10;ZG93bnJldi54bWxQSwUGAAAAAAQABAD1AAAAigMAAAAA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shape id="Text Box 131" o:spid="_x0000_s117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YruMMA&#10;AADcAAAADwAAAGRycy9kb3ducmV2LnhtbESPzarCMBSE9xd8h3AENxdN9aJINYo/+LNxUfUBDs2x&#10;LTYnpYla79MbQXA5zMw3zHTemFLcqXaFZQX9XgSCOLW64EzB+bTpjkE4j6yxtEwKnuRgPmv9TDHW&#10;9sEJ3Y8+EwHCLkYFufdVLKVLczLoerYiDt7F1gZ9kHUmdY2PADelHETRSBosOCzkWNEqp/R6vBkF&#10;tEjs/+HqtiZZrlfbS8H0K3dKddrNYgLCU+O/4U97rxWMhn/wPhOOgJ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YruMMAAADcAAAADwAAAAAAAAAAAAAAAACYAgAAZHJzL2Rv&#10;d25yZXYueG1sUEsFBgAAAAAEAAQA9QAAAIgDAAAAAA==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proofErr w:type="spellStart"/>
                              <w:r>
                                <w:t>Разраб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132" o:spid="_x0000_s117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+zzMMA&#10;AADcAAAADwAAAGRycy9kb3ducmV2LnhtbESPzarCMBSE9xd8h3AENxdNlatINYo/+LNxUfUBDs2x&#10;LTYnpYla79MbQXA5zMw3zHTemFLcqXaFZQX9XgSCOLW64EzB+bTpjkE4j6yxtEwKnuRgPmv9TDHW&#10;9sEJ3Y8+EwHCLkYFufdVLKVLczLoerYiDt7F1gZ9kHUmdY2PADelHETRSBosOCzkWNEqp/R6vBkF&#10;tEjs/+HqtiZZrlfbS8H0K3dKddrNYgLCU+O/4U97rxWMhn/wPhOOgJ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++zzMMAAADcAAAADwAAAAAAAAAAAAAAAACYAgAAZHJzL2Rv&#10;d25yZXYueG1sUEsFBgAAAAAEAAQA9QAAAIgDAAAAAA==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3"/>
                              </w:pPr>
                              <w:r>
                                <w:t>Пров.</w:t>
                              </w:r>
                            </w:p>
                          </w:txbxContent>
                        </v:textbox>
                      </v:shape>
                      <v:rect id="Rectangle 143" o:spid="_x0000_s117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PNaMUA&#10;AADcAAAADwAAAGRycy9kb3ducmV2LnhtbESPT2vCQBTE74LfYXlCL6VuLKh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E81o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shape id="Text Box 132" o:spid="_x0000_s117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GIIMIA&#10;AADcAAAADwAAAGRycy9kb3ducmV2LnhtbESPzarCMBSE9xd8h3AENxdNFSxSjeIPet24qPoAh+bY&#10;FpuT0kStPv2NILgcZuYbZrZoTSXu1LjSsoLhIAJBnFldcq7gfNr2JyCcR9ZYWSYFT3KwmHd+Zpho&#10;++CU7kefiwBhl6CCwvs6kdJlBRl0A1sTB+9iG4M+yCaXusFHgJtKjqIolgZLDgsF1rQuKLseb0YB&#10;LVP7OlzdzqSrzXp3KZl+5Z9SvW67nILw1Ppv+NPeawXxOIb3mXA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cYggwgAAANwAAAAPAAAAAAAAAAAAAAAAAJgCAABkcnMvZG93&#10;bnJldi54bWxQSwUGAAAAAAQABAD1AAAAhwMAAAAA&#10;" filled="f" stroked="f">
                        <v:textbox inset="0,0,0,0">
                          <w:txbxContent>
                            <w:p w:rsidR="00E1027F" w:rsidRPr="00931BF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  <v:shape id="Text Box 132" o:spid="_x0000_s117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0tu8MA&#10;AADcAAAADwAAAGRycy9kb3ducmV2LnhtbESPzarCMBSE94LvEI7g5qKpwlWpRvEH9W5cVH2AQ3Ns&#10;i81JaaLW+/RGEFwOM/MNM1s0phR3ql1hWcGgH4EgTq0uOFNwPm17ExDOI2ssLZOCJzlYzNutGcba&#10;Pjih+9FnIkDYxagg976KpXRpTgZd31bEwbvY2qAPss6krvER4KaUwygaSYMFh4UcK1rnlF6PN6OA&#10;lon9P1zdziSrzXp3KZh+5F6pbqdZTkF4avw3/Gn/aQWj3zG8z4Qj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0tu8MAAADcAAAADwAAAAAAAAAAAAAAAACYAgAAZHJzL2Rv&#10;d25yZXYueG1sUEsFBgAAAAAEAAQA9QAAAIgDAAAAAA==&#10;" filled="f" stroked="f">
                        <v:textbox inset="0,0,0,0">
                          <w:txbxContent>
                            <w:p w:rsidR="00E1027F" w:rsidRPr="00A32665" w:rsidRDefault="00E1027F" w:rsidP="00E1027F">
                              <w:pPr>
                                <w:pStyle w:val="34f3"/>
                              </w:pPr>
                              <w:r>
                                <w:t>Утв.</w:t>
                              </w:r>
                            </w:p>
                          </w:txbxContent>
                        </v:textbox>
                      </v:shape>
                      <v:rect id="Rectangle 120" o:spid="_x0000_s117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7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8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8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8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8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96" o:spid="_x0000_s118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thecQA&#10;AADcAAAADwAAAGRycy9kb3ducmV2LnhtbERPz2vCMBS+C/sfwhvsIjNVMLjOKE7Q7SCIdWzXt+at&#10;LWteShNt3V9vDoLHj+/3fNnbWpyp9ZVjDeNRAoI4d6biQsPncfM8A+EDssHaMWm4kIfl4mEwx9S4&#10;jg90zkIhYgj7FDWUITSplD4vyaIfuYY4cr+utRgibAtpWuxiuK3lJEmUtFhxbCixoXVJ+V92shrs&#10;abV7eft5D9Nhtz2qf7XF7/2X1k+P/eoVRKA+3MU394fRoFRcG8/EI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rYXnEAAAA3AAAAA8AAAAAAAAAAAAAAAAAmAIAAGRycy9k&#10;b3ducmV2LnhtbFBLBQYAAAAABAAEAPUAAACJAwAAAAA=&#10;" filled="f" stroked="f">
                        <v:textbox inset="1pt,.4mm,1pt,1pt">
                          <w:txbxContent>
                            <w:p w:rsidR="00E1027F" w:rsidRPr="0079077B" w:rsidRDefault="00605062" w:rsidP="00E1027F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Company  \* MERGEFORMAT </w:instrText>
                              </w:r>
                              <w:r>
                                <w:fldChar w:fldCharType="separate"/>
                              </w:r>
                              <w:r w:rsidR="00D50D91">
                                <w:t>Название организации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2" o:spid="_x0000_s118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fE4sYA&#10;AADcAAAADwAAAGRycy9kb3ducmV2LnhtbESPQWvCQBSE7wX/w/KEXopuLHSp0VW0UNtDQaqi12f2&#10;mQSzb0N2Nam/3i0Uehxm5htmOu9sJa7U+NKxhtEwAUGcOVNyrmG3fR+8gvAB2WDlmDT8kIf5rPcw&#10;xdS4lr/pugm5iBD2KWooQqhTKX1WkEU/dDVx9E6usRiibHJpGmwj3FbyOUmUtFhyXCiwpreCsvPm&#10;YjXYy+JrvDx+hJendrVVN7XCw3qv9WO/W0xABOrCf/iv/Wk0KDWG3zPxCM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fE4sYAAADcAAAADwAAAAAAAAAAAAAAAACYAgAAZHJz&#10;L2Rvd25yZXYueG1sUEsFBgAAAAAEAAQA9QAAAIsDAAAAAA==&#10;" filled="f" stroked="f">
                        <v:textbox inset="1pt,.4mm,1pt,1pt">
                          <w:txbxContent>
                            <w:p w:rsidR="00E1027F" w:rsidRPr="00A32665" w:rsidRDefault="00E1027F" w:rsidP="00E1027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 w:rsidRPr="005E4A3B">
                                <w:t>Лит</w:t>
                              </w:r>
                              <w:r>
                                <w:rPr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23" o:spid="_x0000_s119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      <v:textbox inset="1pt,.4mm,1pt,1pt">
                          <w:txbxContent>
                            <w:p w:rsidR="00E1027F" w:rsidRPr="00CB1016" w:rsidRDefault="00E1027F" w:rsidP="00E1027F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4" o:spid="_x0000_s119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CB1016" w:rsidRDefault="00E1027F" w:rsidP="00E1027F">
                              <w:pPr>
                                <w:pStyle w:val="34f3"/>
                              </w:pPr>
                              <w:r w:rsidRPr="00CB1016"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125" o:spid="_x0000_s119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ATs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pB/DqE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awE7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5374BE" w:rsidRDefault="00E1027F" w:rsidP="00E1027F">
                              <w:pPr>
                                <w:pStyle w:val="34f1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 w:rsidRPr="00F85499">
                                <w:instrText xml:space="preserve"> =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 w:rsidRPr="00F85499">
                                <w:instrText xml:space="preserve"> </w:instrText>
                              </w:r>
                              <w:r>
                                <w:rPr>
                                  <w:lang w:val="en-US"/>
                                </w:rPr>
                                <w:instrText>NUMPAGES</w:instrText>
                              </w:r>
                              <w:r w:rsidRPr="00F85499">
                                <w:instrText xml:space="preserve">   \* </w:instrText>
                              </w:r>
                              <w:r>
                                <w:rPr>
                                  <w:lang w:val="en-US"/>
                                </w:rPr>
                                <w:instrText>MERGEFORMAT</w:instrText>
                              </w:r>
                              <w:r w:rsidRPr="00F85499">
                                <w:instrText xml:space="preserve">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50D91" w:rsidRPr="00D50D91">
                                <w:rPr>
                                  <w:noProof/>
                                </w:rPr>
                                <w:instrText>3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50D91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6" o:spid="_x0000_s119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Zl1ccA&#10;AADcAAAADwAAAGRycy9kb3ducmV2LnhtbESPQWvCQBSE7wX/w/KEXkQ3bTHV6Cq2oPYgSLXU6zP7&#10;TILZtyG7mrS/3i0IPQ4z8w0znbemFFeqXWFZwdMgAkGcWl1wpuBrv+yPQDiPrLG0TAp+yMF81nmY&#10;YqJtw5903flMBAi7BBXk3leJlC7NyaAb2Io4eCdbG/RB1pnUNTYBbkr5HEWxNFhwWMixovec0vPu&#10;YhSYy2Izfjuu/bDXrPbxb7zCw/Zbqcduu5iA8NT6//C9/aEVxK8v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WZdX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5374BE" w:rsidRDefault="00E1027F" w:rsidP="00E1027F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50D91">
                                <w:rPr>
                                  <w:noProof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7" o:spid="_x0000_s119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/9occA&#10;AADcAAAADwAAAGRycy9kb3ducmV2LnhtbESPQWvCQBSE7wX/w/KEXkQ3LTXV6Cq2oPYgSLXU6zP7&#10;TILZtyG7mrS/3i0IPQ4z8w0znbemFFeqXWFZwdMgAkGcWl1wpuBrv+yPQDiPrLG0TAp+yMF81nmY&#10;YqJtw5903flMBAi7BBXk3leJlC7NyaAb2Io4eCdbG/RB1pnUNTYBbkr5HEWxNFhwWMixovec0vPu&#10;YhSYy2Izfjuu/bDXrPbxb7zCw/Zbqcduu5iA8NT6//C9/aEVxK8v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//aH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8" o:spid="_x0000_s119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NYOscA&#10;AADcAAAADwAAAGRycy9kb3ducmV2LnhtbESPQWvCQBSE74X+h+UJXopuFEw1dRUV1B4EqYpeX7PP&#10;JDT7NmRXk/bXu4VCj8PMfMNM560pxZ1qV1hWMOhHIIhTqwvOFJyO694YhPPIGkvLpOCbHMxnz09T&#10;TLRt+IPuB5+JAGGXoILc+yqR0qU5GXR9WxEH72prgz7IOpO6xibATSmHURRLgwWHhRwrWuWUfh1u&#10;RoG5LXaT5efWj16azTH+iTd42Z+V6nbaxRsIT63/D/+137WC+HUEv2fCE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zWDr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Default="00950564" w:rsidP="00E1027F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50D91">
                                <w:t>A.B.XXX.ВП.XX.X-X.X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9" o:spid="_x0000_s1196" style="position:absolute;left:25020;top:6101;width:21600;height:7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HGTccA&#10;AADcAAAADwAAAGRycy9kb3ducmV2LnhtbESPT2vCQBTE74V+h+UVeim6sdCtRlexhWoPQvEPen1m&#10;n0kw+zZkV5P207uFQo/DzPyGmcw6W4krNb50rGHQT0AQZ86UnGvYbT96QxA+IBusHJOGb/Iwm97f&#10;TTA1ruU1XTchFxHCPkUNRQh1KqXPCrLo+64mjt7JNRZDlE0uTYNthNtKPieJkhZLjgsF1vReUHbe&#10;XKwGe5mvRm/HZXh5ahdb9aMWePjaa/340M3HIAJ14T/81/40GtSrgt8z8QjI6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hxk3HAAAA3AAAAA8AAAAAAAAAAAAAAAAAmAIAAGRy&#10;cy9kb3ducmV2LnhtbFBLBQYAAAAABAAEAPUAAACMAwAAAAA=&#10;" filled="f" stroked="f">
                        <v:textbox inset="1pt,.4mm,1pt,1pt">
                          <w:txbxContent>
                            <w:p w:rsidR="00E1027F" w:rsidRPr="00CC48B7" w:rsidRDefault="00605062" w:rsidP="00CC48B7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полное_название_системы  \* MERGEFORMAT </w:instrText>
                              </w:r>
                              <w:r>
                                <w:fldChar w:fldCharType="separate"/>
                              </w:r>
                              <w:r w:rsidR="00D50D91">
                                <w:t>Полное название системы</w:t>
                              </w:r>
                              <w:r>
                                <w:fldChar w:fldCharType="end"/>
                              </w:r>
                              <w:r w:rsidR="00E1027F" w:rsidRPr="00CC48B7">
                                <w:t>.</w:t>
                              </w:r>
                            </w:p>
                            <w:p w:rsidR="00E1027F" w:rsidRPr="00765531" w:rsidRDefault="00605062" w:rsidP="00CC48B7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Title  \* MERGEFORMAT </w:instrText>
                              </w:r>
                              <w:r>
                                <w:fldChar w:fldCharType="separate"/>
                              </w:r>
                              <w:r w:rsidR="00D50D91">
                                <w:t>Ведомость покупных изделий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15" o:spid="_x0000_s119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9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  <v:textbox inset="0,0,0,0">
                          <w:txbxContent>
                            <w:p w:rsidR="00E1027F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9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  <v:textbox inset="0,0,0,0">
                          <w:txbxContent>
                            <w:p w:rsidR="00E1027F" w:rsidRPr="00945CC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0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  <v:textbox inset="0,0,0,0">
                          <w:txbxContent>
                            <w:p w:rsidR="00E1027F" w:rsidRPr="00945CCC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0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p5W8UA&#10;AADcAAAADwAAAGRycy9kb3ducmV2LnhtbESPzW7CMBCE70i8g7VIvSBwyoGSgEGIUtIb4ufCbRUv&#10;TkS8jmID6dvXlSpxHM3MN5rFqrO1eFDrK8cK3scJCOLC6YqNgvPpazQD4QOyxtoxKfghD6tlv7fA&#10;TLsnH+hxDEZECPsMFZQhNJmUvijJoh+7hjh6V9daDFG2RuoWnxFuazlJkqm0WHFcKLGhTUnF7Xi3&#10;Cj4+10PaX9w1bNNdmptDvktNrtTboFvPQQTqwiv83/7WCqazCfydiUd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nlbxQAAANwAAAAPAAAAAAAAAAAAAAAAAJgCAABkcnMv&#10;ZG93bnJldi54bWxQSwUGAAAAAAQABAD1AAAAigMAAAAA&#10;" filled="f" stroked="f">
                        <v:textbox inset="0,0,0,0">
                          <w:txbxContent>
                            <w:p w:rsidR="00E1027F" w:rsidRPr="005E4A3B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bcw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8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tbcwM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0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9EtM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8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T9EtMYAAADcAAAADwAAAAAAAAAAAAAAAACYAgAAZHJz&#10;L2Rvd25yZXYueG1sUEsFBgAAAAAEAAQA9QAAAIsDAAAAAA==&#10;" filled="f" stroked="f">
                        <v:textbox inset="0,0,0,0">
                          <w:txbxContent>
                            <w:p w:rsidR="00E1027F" w:rsidRPr="000411E6" w:rsidRDefault="00E1027F" w:rsidP="00E1027F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2272" behindDoc="0" locked="1" layoutInCell="1" allowOverlap="1" wp14:anchorId="200E18AE" wp14:editId="57D58CB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2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3" name="Группа 3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4" name="Группа 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9" name="Группа 9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73" name="Группа 7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75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9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6" name="Группа 86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87" name="Группа 87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8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50D9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5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0D91">
                                      <w:t>A.B.XXX.ВП.XX.X-X.X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8" name="Группа 98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4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14" name="Группа 11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2" o:spid="_x0000_s1205" style="position:absolute;left:0;text-align:left;margin-left:22.7pt;margin-top:14.2pt;width:558.45pt;height:826.6pt;z-index:25170227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">
              <v:group id="Группа 3" o:spid="_x0000_s1206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group id="Группа 4" o:spid="_x0000_s1207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Группа 9" o:spid="_x0000_s1208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group id="Группа 11" o:spid="_x0000_s1209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10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1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12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13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14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15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216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217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218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219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20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21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2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3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4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225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226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7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8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9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30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31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232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73" o:spid="_x0000_s1233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<v:line id="Line 102" o:spid="_x0000_s1234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235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uVaM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MDP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uVa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236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3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Uiy78AAADbAAAADwAAAGRycy9kb3ducmV2LnhtbERPTYvCMBC9L/gfwgje1lRBq9UoVVSE&#10;hYVV8Tw0Y1tsJqWJtv57cxD2+Hjfy3VnKvGkxpWWFYyGEQjizOqScwWX8/57BsJ5ZI2VZVLwIgfr&#10;Ve9riYm2Lf/R8+RzEULYJaig8L5OpHRZQQbd0NbEgbvZxqAPsMmlbrAN4aaS4yiaSoMlh4YCa9oW&#10;lN1PD6NgYjbxT3s+zKfpLjbkr6PZb7pXatDv0gUIT53/F3/cR60gDmPDl/AD5Oo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xUiy78AAADbAAAADwAAAAAAAAAAAAAAAACh&#10;AgAAZHJzL2Rvd25yZXYueG1sUEsFBgAAAAAEAAQA+QAAAI0DAAAAAA==&#10;" strokecolor="windowText" strokeweight="1.5pt"/>
                    <v:line id="Line 98" o:spid="_x0000_s1238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8desYAAADbAAAADwAAAGRycy9kb3ducmV2LnhtbESPQWvCQBSE74X+h+UJvRTdGKHV6Cq1&#10;tVC8VQXx9si+ZIPZtzG7NbG/vlso9DjMzDfMYtXbWlyp9ZVjBeNRAoI4d7riUsFh/z6cgvABWWPt&#10;mBTcyMNqeX+3wEy7jj/puguliBD2GSowITSZlD43ZNGPXEMcvcK1FkOUbSl1i12E21qmSfIkLVYc&#10;Fww29GooP+++rIJJcdo8XiZv4zStkm1hvrt8fSyVehj0L3MQgfrwH/5rf2gFzzP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x/HXr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239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vYoMIAAADbAAAADwAAAGRycy9kb3ducmV2LnhtbERPTWvCQBC9C/0PyxS8SN3UwyqpqxSh&#10;IAgFNaXXaXaaBLOzaXbU2F/vHgo9Pt73cj34Vl2oj01gC8/TDBRxGVzDlYXi+Pa0ABUF2WEbmCzc&#10;KMJ69TBaYu7Clfd0OUilUgjHHC3UIl2udSxr8hinoSNO3HfoPUqCfaVdj9cU7ls9yzKjPTacGmrs&#10;aFNTeTqcvYUP/K3ktvuavJ+MkeLzx5w3c2Pt+HF4fQElNMi/+M+9dRYWaX36kn6AXt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5vYoMIAAADbAAAADwAAAAAAAAAAAAAA&#10;AAChAgAAZHJzL2Rvd25yZXYueG1sUEsFBgAAAAAEAAQA+QAAAJADAAAAAA==&#10;" strokeweight="1.5pt">
                      <v:stroke startarrowwidth="narrow" startarrowlength="short" endarrowwidth="narrow" endarrowlength="short"/>
                    </v:line>
                    <v:line id="Line 100" o:spid="_x0000_s1240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241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7/LMUAAADbAAAADwAAAGRycy9kb3ducmV2LnhtbESPT2vCQBTE74LfYXlCL6IbIxSJrqL9&#10;A8WbVhBvj+xLNph9m2a3Ju2nd4VCj8PM/IZZbXpbixu1vnKsYDZNQBDnTldcKjh9vk8WIHxA1lg7&#10;JgU/5GGzHg5WmGnX8YFux1CKCGGfoQITQpNJ6XNDFv3UNcTRK1xrMUTZllK32EW4rWWaJM/SYsVx&#10;wWBDL4by6/HbKpgXl7fx1/x1lqZVsi/Mb5fvzqVST6N+uwQRqA//4b/2h1awSOHxJf4Aub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w7/L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3" o:spid="_x0000_s1242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Z+j8IAAADbAAAADwAAAGRycy9kb3ducmV2LnhtbESPQYvCMBSE74L/ITzBm6aKiFajiCDs&#10;YS9bBfX2aJ5ttXlpm6jdf28EweMwM98wy3VrSvGgxhWWFYyGEQji1OqCMwWH/W4wA+E8ssbSMin4&#10;JwfrVbezxFjbJ//RI/GZCBB2MSrIva9iKV2ak0E3tBVx8C62MeiDbDKpG3wGuCnlOIqm0mDBYSHH&#10;irY5pbfkbgLlMJ3v5se6uF9HdXI6V/Vp/4tK9XvtZgHCU+u/4U/7RyuYTeD9JfwAuX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mZ+j8IAAADbAAAADwAAAAAAAAAAAAAA&#10;AAChAgAAZHJzL2Rvd25yZXYueG1sUEsFBgAAAAAEAAQA+QAAAJADAAAAAA==&#10;">
                      <v:stroke startarrowwidth="narrow" startarrowlength="short" endarrowwidth="narrow" endarrowlength="short"/>
                    </v:line>
                    <v:line id="Line 133" o:spid="_x0000_s1243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x7OMUAAADbAAAADwAAAGRycy9kb3ducmV2LnhtbESPUWvCQBCE3wv9D8cW+lL0otBTUk8R&#10;QRAKhaqlr2tumwRzezG3auyv7xUKfRxm5htmtuh9oy7UxTqwhdEwA0VcBFdzaWG/Ww+moKIgO2wC&#10;k4UbRVjM7+9mmLtw5Xe6bKVUCcIxRwuVSJtrHYuKPMZhaImT9xU6j5JkV2rX4TXBfaPHWWa0x5rT&#10;QoUtrSoqjtuzt/CB36XcXg9Pb0djZP95MufVxFj7+NAvX0AJ9fIf/mtvnIXpM/x+ST9Az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+x7O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86" o:spid="_x0000_s1244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<v:group id="Группа 87" o:spid="_x0000_s1245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<v:rect id="Rectangle 123" o:spid="_x0000_s1246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SrJ8MA&#10;AADbAAAADwAAAGRycy9kb3ducmV2LnhtbERPTWvCQBC9C/6HZQq9iG5aaNDUVWyh1oMgRtHrNDtN&#10;gtnZkF1N9Ne7B8Hj431P552pxIUaV1pW8DaKQBBnVpecK9jvfoZjEM4ja6wsk4IrOZjP+r0pJtq2&#10;vKVL6nMRQtglqKDwvk6kdFlBBt3I1sSB+7eNQR9gk0vdYBvCTSXfoyiWBksODQXW9F1QdkrPRoE5&#10;L9aTr79f/zFol7v4Fi/xuDko9frSLT5BeOr8U/xwr7SCcRgbvoQf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SrJ8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47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eUZ8YA&#10;AADbAAAADwAAAGRycy9kb3ducmV2LnhtbESPQWvCQBSE70L/w/IKvZS6sWCo0VWsYOxBELXU62v2&#10;NQnNvg3ZNUn99a5Q8DjMzDfMbNGbSrTUuNKygtEwAkGcWV1yruDzuH55A+E8ssbKMin4IweL+cNg&#10;hom2He+pPfhcBAi7BBUU3teJlC4ryKAb2po4eD+2MeiDbHKpG+wC3FTyNYpiabDksFBgTauCst/D&#10;2Sgw5+V28v698ePnLj3GlzjF0+5LqafHfjkF4an39/B/+0MrmIzg9iX8ADm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eUZ8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50D9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48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ySZMYA&#10;AADbAAAADwAAAGRycy9kb3ducmV2LnhtbESPQWvCQBSE74L/YXlCL0U3FQwasxEtaHsQSrXU62v2&#10;NQlm34bsatL++q5Q8DjMzDdMuupNLa7UusqygqdJBII4t7riQsHHcTueg3AeWWNtmRT8kINVNhyk&#10;mGjb8TtdD74QAcIuQQWl900ipctLMugmtiEO3rdtDfog20LqFrsAN7WcRlEsDVYcFkps6Lmk/Hy4&#10;GAXmst4vNl8vfvbY7Y7xb7zD09unUg+jfr0E4an39/B/+1UrWMzg9iX8AJ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3ySZ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50D91">
                                <w:t>A.B.XXX.ВП.XX.X-X.X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8" o:spid="_x0000_s1249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<v:rect id="Rectangle 119" o:spid="_x0000_s125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51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2MiM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YyI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2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O3ZMIA&#10;AADcAAAADwAAAGRycy9kb3ducmV2LnhtbERPPW/CMBDdkfgP1iF1qcApQ0sCBiFKSTcUYGE7xYcT&#10;EZ+j2ED67+tKldju6X3eYtXbRtyp87VjBW+TBARx6XTNRsHp+DWegfABWWPjmBT8kIfVcjhYYKbd&#10;gwu6H4IRMYR9hgqqENpMSl9WZNFPXEscuYvrLIYIOyN1h48Ybhs5TZJ3abHm2FBhS5uKyuvhZhV8&#10;fK5faX92l7BNd2luinyXmlypl1G/noMI1Ien+N/9reP8ZAp/z8QL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7dk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3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4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55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56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7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8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9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0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1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2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14" o:spid="_x0000_s1263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<v:rect id="Rectangle 122" o:spid="_x0000_s1264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65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947B3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116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3AC3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4D49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8BC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2C5D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1B9C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1F7DF7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1B19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61F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2ADA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67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E26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34BF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2C3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0DA0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5740C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5062"/>
    <w:rsid w:val="00606EB8"/>
    <w:rsid w:val="006107D9"/>
    <w:rsid w:val="00611E1E"/>
    <w:rsid w:val="0061217B"/>
    <w:rsid w:val="006139E2"/>
    <w:rsid w:val="006140AB"/>
    <w:rsid w:val="00614999"/>
    <w:rsid w:val="00614DE0"/>
    <w:rsid w:val="00615B89"/>
    <w:rsid w:val="00615E0D"/>
    <w:rsid w:val="00617409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B9C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32AE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3BC6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5DE8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2084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0205"/>
    <w:rsid w:val="0071287A"/>
    <w:rsid w:val="007131F0"/>
    <w:rsid w:val="00713C0D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36328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531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4468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0705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16BD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B55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06B6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0F63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0564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2C0E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5FFD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2680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4AA8"/>
    <w:rsid w:val="00A15EF9"/>
    <w:rsid w:val="00A161FD"/>
    <w:rsid w:val="00A168BE"/>
    <w:rsid w:val="00A16BA0"/>
    <w:rsid w:val="00A17EF6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A8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6773B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8BF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7844"/>
    <w:rsid w:val="00C10172"/>
    <w:rsid w:val="00C10A38"/>
    <w:rsid w:val="00C10DCA"/>
    <w:rsid w:val="00C10EBD"/>
    <w:rsid w:val="00C11675"/>
    <w:rsid w:val="00C12312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03F0"/>
    <w:rsid w:val="00CC1B49"/>
    <w:rsid w:val="00CC3CF7"/>
    <w:rsid w:val="00CC48B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2E9A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519"/>
    <w:rsid w:val="00D3360B"/>
    <w:rsid w:val="00D34850"/>
    <w:rsid w:val="00D35016"/>
    <w:rsid w:val="00D35740"/>
    <w:rsid w:val="00D358AA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0D91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09F7"/>
    <w:rsid w:val="00D81F24"/>
    <w:rsid w:val="00D83B81"/>
    <w:rsid w:val="00D85FFC"/>
    <w:rsid w:val="00D8614E"/>
    <w:rsid w:val="00D86F3F"/>
    <w:rsid w:val="00D875AB"/>
    <w:rsid w:val="00D920A6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4442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0123"/>
    <w:rsid w:val="00DC1922"/>
    <w:rsid w:val="00DC2970"/>
    <w:rsid w:val="00DC32D2"/>
    <w:rsid w:val="00DC4DF9"/>
    <w:rsid w:val="00DC6696"/>
    <w:rsid w:val="00DC7BDC"/>
    <w:rsid w:val="00DD05CE"/>
    <w:rsid w:val="00DD0DFA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394D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27F"/>
    <w:rsid w:val="00E1081E"/>
    <w:rsid w:val="00E10F88"/>
    <w:rsid w:val="00E14517"/>
    <w:rsid w:val="00E14F52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292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867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128"/>
    <w:rsid w:val="00ED19D6"/>
    <w:rsid w:val="00ED1A34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604C"/>
    <w:rsid w:val="00F976BE"/>
    <w:rsid w:val="00F978F2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995"/>
    <w:rsid w:val="00FB5B38"/>
    <w:rsid w:val="00FC0271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50D91"/>
    <w:rPr>
      <w:sz w:val="24"/>
    </w:rPr>
  </w:style>
  <w:style w:type="paragraph" w:styleId="1">
    <w:name w:val="heading 1"/>
    <w:next w:val="34b"/>
    <w:link w:val="10"/>
    <w:qFormat/>
    <w:rsid w:val="00D50D9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50D9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50D9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50D9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50D9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50D9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50D9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50D9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50D9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50D9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50D91"/>
  </w:style>
  <w:style w:type="character" w:customStyle="1" w:styleId="34c">
    <w:name w:val="34_Знак_Сообщение_системы"/>
    <w:rsid w:val="00D50D91"/>
    <w:rPr>
      <w:rFonts w:ascii="Calibri" w:hAnsi="Calibri"/>
    </w:rPr>
  </w:style>
  <w:style w:type="paragraph" w:customStyle="1" w:styleId="34b">
    <w:name w:val="34_Абзац_Обычный"/>
    <w:link w:val="34d"/>
    <w:qFormat/>
    <w:rsid w:val="00D50D9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50D91"/>
    <w:rPr>
      <w:sz w:val="24"/>
      <w:lang w:eastAsia="x-none"/>
    </w:rPr>
  </w:style>
  <w:style w:type="character" w:customStyle="1" w:styleId="10">
    <w:name w:val="Заголовок 1 Знак"/>
    <w:link w:val="1"/>
    <w:rsid w:val="00D50D9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50D91"/>
    <w:rPr>
      <w:b/>
      <w:sz w:val="32"/>
    </w:rPr>
  </w:style>
  <w:style w:type="character" w:customStyle="1" w:styleId="30">
    <w:name w:val="Заголовок 3 Знак"/>
    <w:link w:val="3"/>
    <w:rsid w:val="00D50D91"/>
    <w:rPr>
      <w:b/>
      <w:bCs/>
      <w:sz w:val="28"/>
    </w:rPr>
  </w:style>
  <w:style w:type="character" w:customStyle="1" w:styleId="40">
    <w:name w:val="Заголовок 4 Знак"/>
    <w:link w:val="4"/>
    <w:rsid w:val="00D50D91"/>
    <w:rPr>
      <w:b/>
      <w:sz w:val="24"/>
    </w:rPr>
  </w:style>
  <w:style w:type="character" w:customStyle="1" w:styleId="50">
    <w:name w:val="Заголовок 5 Знак"/>
    <w:link w:val="5"/>
    <w:rsid w:val="00D50D9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50D9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50D9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50D9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50D9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50D9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50D9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50D9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50D91"/>
    <w:rPr>
      <w:u w:val="single"/>
    </w:rPr>
  </w:style>
  <w:style w:type="paragraph" w:customStyle="1" w:styleId="349">
    <w:name w:val="34_Список_Библиография"/>
    <w:basedOn w:val="34b"/>
    <w:rsid w:val="00D50D9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F7DF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50D9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50D9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50D9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50D9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50D9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F7DF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50D9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F7DF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50D9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50D9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50D9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50D91"/>
    <w:rPr>
      <w:b w:val="0"/>
      <w:i/>
    </w:rPr>
  </w:style>
  <w:style w:type="character" w:customStyle="1" w:styleId="34fc">
    <w:name w:val="34_Знак_Название_файла"/>
    <w:qFormat/>
    <w:rsid w:val="00D50D91"/>
    <w:rPr>
      <w:rFonts w:ascii="Calibri" w:hAnsi="Calibri"/>
    </w:rPr>
  </w:style>
  <w:style w:type="character" w:customStyle="1" w:styleId="34fd">
    <w:name w:val="34_Знак_Термин"/>
    <w:rsid w:val="00D50D91"/>
    <w:rPr>
      <w:i/>
    </w:rPr>
  </w:style>
  <w:style w:type="character" w:customStyle="1" w:styleId="34fe">
    <w:name w:val="34_Знак_Полужирный"/>
    <w:rsid w:val="00D50D91"/>
    <w:rPr>
      <w:b/>
    </w:rPr>
  </w:style>
  <w:style w:type="character" w:customStyle="1" w:styleId="34ff">
    <w:name w:val="34_Знак_Верхний_индекс"/>
    <w:rsid w:val="00D50D91"/>
    <w:rPr>
      <w:vertAlign w:val="superscript"/>
    </w:rPr>
  </w:style>
  <w:style w:type="character" w:customStyle="1" w:styleId="3424">
    <w:name w:val="34_Список_Марк_2 Знак"/>
    <w:link w:val="3423"/>
    <w:rsid w:val="00C1231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50D9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50D9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50D9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50D91"/>
    <w:pPr>
      <w:numPr>
        <w:numId w:val="31"/>
      </w:numPr>
    </w:pPr>
  </w:style>
  <w:style w:type="character" w:customStyle="1" w:styleId="3419">
    <w:name w:val="34_Список_Марк_1 Знак"/>
    <w:link w:val="3413"/>
    <w:rsid w:val="001F7DF7"/>
    <w:rPr>
      <w:sz w:val="24"/>
      <w:lang w:eastAsia="x-none"/>
    </w:rPr>
  </w:style>
  <w:style w:type="paragraph" w:styleId="a4">
    <w:name w:val="footnote text"/>
    <w:basedOn w:val="34b"/>
    <w:link w:val="a5"/>
    <w:rsid w:val="00D50D9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50D91"/>
    <w:pPr>
      <w:numPr>
        <w:numId w:val="30"/>
      </w:numPr>
    </w:pPr>
  </w:style>
  <w:style w:type="character" w:customStyle="1" w:styleId="341a">
    <w:name w:val="34_Список_Нум_1 Знак"/>
    <w:link w:val="341"/>
    <w:rsid w:val="001F7DF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50D9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1F7DF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50D91"/>
    <w:pPr>
      <w:keepNext/>
    </w:pPr>
  </w:style>
  <w:style w:type="paragraph" w:customStyle="1" w:styleId="34f1">
    <w:name w:val="34_Рамка_Основной"/>
    <w:basedOn w:val="34b"/>
    <w:link w:val="34f0"/>
    <w:rsid w:val="00D50D9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50D9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50D9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50D9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50D9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50D9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50D9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50D9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50D9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50D9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50D9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50D9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50D9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50D9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50D9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1F7DF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50D9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50D9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50D9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50D9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50D9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50D91"/>
    <w:rPr>
      <w:sz w:val="18"/>
      <w:lang w:eastAsia="x-none"/>
    </w:rPr>
  </w:style>
  <w:style w:type="paragraph" w:customStyle="1" w:styleId="34fff1">
    <w:name w:val="34_Листинг"/>
    <w:basedOn w:val="34b"/>
    <w:rsid w:val="00D50D9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50D91"/>
    <w:rPr>
      <w:b/>
    </w:rPr>
  </w:style>
  <w:style w:type="paragraph" w:customStyle="1" w:styleId="3440">
    <w:name w:val="34_Заголовок_4_Приложение"/>
    <w:basedOn w:val="4"/>
    <w:next w:val="34b"/>
    <w:rsid w:val="00D50D9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50D9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50D9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50D9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50D9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50D9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50D9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50D9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50D9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50D9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50D9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50D9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50D9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50D9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50D9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50D9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50D9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50D91"/>
  </w:style>
  <w:style w:type="paragraph" w:customStyle="1" w:styleId="34fffb">
    <w:name w:val="34_Пример_Заголовок"/>
    <w:basedOn w:val="34f8"/>
    <w:next w:val="34f8"/>
    <w:rsid w:val="00D50D91"/>
    <w:pPr>
      <w:keepNext/>
      <w:spacing w:after="120"/>
    </w:pPr>
    <w:rPr>
      <w:b/>
      <w:lang w:eastAsia="ru-RU"/>
    </w:rPr>
  </w:style>
  <w:style w:type="character" w:styleId="a7">
    <w:name w:val="FollowedHyperlink"/>
    <w:rsid w:val="00D50D91"/>
    <w:rPr>
      <w:color w:val="auto"/>
    </w:rPr>
  </w:style>
  <w:style w:type="character" w:customStyle="1" w:styleId="34fffc">
    <w:name w:val="34_Знак_Нижний_индекс"/>
    <w:rsid w:val="00D50D91"/>
    <w:rPr>
      <w:vertAlign w:val="subscript"/>
    </w:rPr>
  </w:style>
  <w:style w:type="character" w:styleId="a8">
    <w:name w:val="footnote reference"/>
    <w:basedOn w:val="a1"/>
    <w:semiHidden/>
    <w:rsid w:val="00D50D91"/>
    <w:rPr>
      <w:vertAlign w:val="superscript"/>
    </w:rPr>
  </w:style>
  <w:style w:type="paragraph" w:styleId="a9">
    <w:name w:val="header"/>
    <w:basedOn w:val="34b"/>
    <w:link w:val="aa"/>
    <w:rsid w:val="00D50D9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50D91"/>
    <w:rPr>
      <w:lang w:eastAsia="x-none"/>
    </w:rPr>
  </w:style>
  <w:style w:type="paragraph" w:styleId="ab">
    <w:name w:val="footer"/>
    <w:basedOn w:val="34b"/>
    <w:link w:val="ac"/>
    <w:rsid w:val="00D50D9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50D91"/>
    <w:rPr>
      <w:lang w:eastAsia="x-none"/>
    </w:rPr>
  </w:style>
  <w:style w:type="numbering" w:customStyle="1" w:styleId="a">
    <w:name w:val="Приложение"/>
    <w:uiPriority w:val="99"/>
    <w:rsid w:val="00D50D9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50D91"/>
    <w:pPr>
      <w:keepNext/>
    </w:pPr>
  </w:style>
  <w:style w:type="character" w:customStyle="1" w:styleId="3434">
    <w:name w:val="34_Список_Марк_3 Знак"/>
    <w:basedOn w:val="34d"/>
    <w:link w:val="3432"/>
    <w:rsid w:val="00C1231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50D9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50D9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F7DF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F7DF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F7DF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50D9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50D9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50D9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1F7DF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50D91"/>
    <w:pPr>
      <w:keepNext/>
    </w:pPr>
  </w:style>
  <w:style w:type="character" w:customStyle="1" w:styleId="34ffff0">
    <w:name w:val="34_Процедура_Подшаг Знак"/>
    <w:basedOn w:val="34d"/>
    <w:link w:val="344"/>
    <w:rsid w:val="001F7DF7"/>
    <w:rPr>
      <w:sz w:val="24"/>
      <w:lang w:eastAsia="x-none"/>
    </w:rPr>
  </w:style>
  <w:style w:type="character" w:customStyle="1" w:styleId="34ffff2">
    <w:name w:val="34_Знак_Клавиши"/>
    <w:rsid w:val="00D50D9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50D9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50D91"/>
  </w:style>
  <w:style w:type="paragraph" w:styleId="ad">
    <w:name w:val="caption"/>
    <w:basedOn w:val="34b"/>
    <w:next w:val="34b"/>
    <w:rsid w:val="00271B1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50D9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50D9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50D9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F7DF7"/>
    <w:rPr>
      <w:sz w:val="24"/>
      <w:lang w:eastAsia="x-none"/>
    </w:rPr>
  </w:style>
  <w:style w:type="character" w:customStyle="1" w:styleId="ae">
    <w:name w:val="Основной текст Знак"/>
    <w:semiHidden/>
    <w:rsid w:val="00D50D9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50D91"/>
    <w:rPr>
      <w:rFonts w:ascii="Arial" w:hAnsi="Arial"/>
    </w:rPr>
  </w:style>
  <w:style w:type="character" w:customStyle="1" w:styleId="af0">
    <w:name w:val="Тема примечания Знак"/>
    <w:semiHidden/>
    <w:rsid w:val="00D50D9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50D9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50D9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50D91"/>
  </w:style>
  <w:style w:type="character" w:styleId="af3">
    <w:name w:val="annotation reference"/>
    <w:semiHidden/>
    <w:rsid w:val="00D50D91"/>
    <w:rPr>
      <w:sz w:val="16"/>
      <w:szCs w:val="16"/>
    </w:rPr>
  </w:style>
  <w:style w:type="character" w:styleId="af4">
    <w:name w:val="page number"/>
    <w:rsid w:val="00D50D91"/>
  </w:style>
  <w:style w:type="paragraph" w:styleId="af5">
    <w:name w:val="Body Text"/>
    <w:basedOn w:val="a0"/>
    <w:link w:val="13"/>
    <w:semiHidden/>
    <w:unhideWhenUsed/>
    <w:rsid w:val="00D50D9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50D91"/>
    <w:rPr>
      <w:sz w:val="24"/>
    </w:rPr>
  </w:style>
  <w:style w:type="paragraph" w:styleId="af6">
    <w:name w:val="annotation subject"/>
    <w:basedOn w:val="af2"/>
    <w:next w:val="af2"/>
    <w:link w:val="14"/>
    <w:semiHidden/>
    <w:rsid w:val="00D50D9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50D91"/>
    <w:rPr>
      <w:b/>
      <w:bCs/>
    </w:rPr>
  </w:style>
  <w:style w:type="paragraph" w:styleId="af7">
    <w:name w:val="Balloon Text"/>
    <w:basedOn w:val="a0"/>
    <w:link w:val="15"/>
    <w:semiHidden/>
    <w:rsid w:val="00D50D9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50D9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50D91"/>
  </w:style>
  <w:style w:type="paragraph" w:customStyle="1" w:styleId="34ffff9">
    <w:name w:val="34_ТЛ_Подпись"/>
    <w:basedOn w:val="34f6"/>
    <w:rsid w:val="00D50D91"/>
  </w:style>
  <w:style w:type="paragraph" w:customStyle="1" w:styleId="34ffffa">
    <w:name w:val="34_ТЛ_Подпись_скрытый"/>
    <w:basedOn w:val="34ffff9"/>
    <w:rsid w:val="00D50D91"/>
    <w:rPr>
      <w:vanish/>
    </w:rPr>
  </w:style>
  <w:style w:type="paragraph" w:customStyle="1" w:styleId="34ffffb">
    <w:name w:val="34_Комментарий_Философта"/>
    <w:basedOn w:val="34b"/>
    <w:rsid w:val="00D50D9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50D9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50D9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50D91"/>
    <w:rPr>
      <w:b/>
    </w:rPr>
  </w:style>
  <w:style w:type="paragraph" w:customStyle="1" w:styleId="34ffffe">
    <w:name w:val="34_Таблица_Сноска_Линия"/>
    <w:basedOn w:val="34fff7"/>
    <w:next w:val="34fff7"/>
    <w:rsid w:val="00D50D91"/>
    <w:pPr>
      <w:keepNext/>
    </w:pPr>
  </w:style>
  <w:style w:type="paragraph" w:customStyle="1" w:styleId="34fffff">
    <w:name w:val="34_Таблица_Примечание"/>
    <w:basedOn w:val="34fff7"/>
    <w:rsid w:val="00D50D91"/>
  </w:style>
  <w:style w:type="character" w:customStyle="1" w:styleId="34fffff0">
    <w:name w:val="34_Знак_Значение"/>
    <w:qFormat/>
    <w:rsid w:val="00D50D91"/>
    <w:rPr>
      <w:rFonts w:ascii="Calibri" w:hAnsi="Calibri"/>
    </w:rPr>
  </w:style>
  <w:style w:type="character" w:styleId="af8">
    <w:name w:val="Hyperlink"/>
    <w:rsid w:val="00D50D91"/>
    <w:rPr>
      <w:color w:val="0000FF"/>
      <w:u w:val="single"/>
    </w:rPr>
  </w:style>
  <w:style w:type="paragraph" w:customStyle="1" w:styleId="34fffff1">
    <w:name w:val="34_Рисунок_Подпись"/>
    <w:basedOn w:val="34b"/>
    <w:rsid w:val="00D50D9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50D9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50D9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50D9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D50D9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50D91"/>
    <w:pPr>
      <w:spacing w:before="1860"/>
    </w:pPr>
  </w:style>
  <w:style w:type="table" w:styleId="af9">
    <w:name w:val="Table Grid"/>
    <w:basedOn w:val="a2"/>
    <w:rsid w:val="00D50D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D50D9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3B2A6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50D9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50D9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50D9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50D9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50D9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50D9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50D9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50D9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50D9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50D9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50D9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50D9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271B1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50D9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50D9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50D91"/>
    <w:pPr>
      <w:jc w:val="center"/>
    </w:pPr>
  </w:style>
  <w:style w:type="paragraph" w:customStyle="1" w:styleId="3411">
    <w:name w:val="34_Таблица_Список_Марк_1_без_отступа"/>
    <w:basedOn w:val="34ff6"/>
    <w:rsid w:val="00D50D91"/>
    <w:pPr>
      <w:numPr>
        <w:numId w:val="41"/>
      </w:numPr>
    </w:pPr>
  </w:style>
  <w:style w:type="paragraph" w:customStyle="1" w:styleId="34fffff9">
    <w:name w:val="34_Формула"/>
    <w:basedOn w:val="a0"/>
    <w:rsid w:val="00D50D9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50D9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50D91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50D91"/>
    <w:rPr>
      <w:sz w:val="24"/>
    </w:rPr>
  </w:style>
  <w:style w:type="paragraph" w:styleId="1">
    <w:name w:val="heading 1"/>
    <w:next w:val="34b"/>
    <w:link w:val="10"/>
    <w:qFormat/>
    <w:rsid w:val="00D50D9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50D9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50D9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50D9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50D9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50D9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50D9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50D9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50D9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50D9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50D91"/>
  </w:style>
  <w:style w:type="character" w:customStyle="1" w:styleId="34c">
    <w:name w:val="34_Знак_Сообщение_системы"/>
    <w:rsid w:val="00D50D91"/>
    <w:rPr>
      <w:rFonts w:ascii="Calibri" w:hAnsi="Calibri"/>
    </w:rPr>
  </w:style>
  <w:style w:type="paragraph" w:customStyle="1" w:styleId="34b">
    <w:name w:val="34_Абзац_Обычный"/>
    <w:link w:val="34d"/>
    <w:qFormat/>
    <w:rsid w:val="00D50D9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50D91"/>
    <w:rPr>
      <w:sz w:val="24"/>
      <w:lang w:eastAsia="x-none"/>
    </w:rPr>
  </w:style>
  <w:style w:type="character" w:customStyle="1" w:styleId="10">
    <w:name w:val="Заголовок 1 Знак"/>
    <w:link w:val="1"/>
    <w:rsid w:val="00D50D9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50D91"/>
    <w:rPr>
      <w:b/>
      <w:sz w:val="32"/>
    </w:rPr>
  </w:style>
  <w:style w:type="character" w:customStyle="1" w:styleId="30">
    <w:name w:val="Заголовок 3 Знак"/>
    <w:link w:val="3"/>
    <w:rsid w:val="00D50D91"/>
    <w:rPr>
      <w:b/>
      <w:bCs/>
      <w:sz w:val="28"/>
    </w:rPr>
  </w:style>
  <w:style w:type="character" w:customStyle="1" w:styleId="40">
    <w:name w:val="Заголовок 4 Знак"/>
    <w:link w:val="4"/>
    <w:rsid w:val="00D50D91"/>
    <w:rPr>
      <w:b/>
      <w:sz w:val="24"/>
    </w:rPr>
  </w:style>
  <w:style w:type="character" w:customStyle="1" w:styleId="50">
    <w:name w:val="Заголовок 5 Знак"/>
    <w:link w:val="5"/>
    <w:rsid w:val="00D50D9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50D9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50D9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50D9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50D9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50D9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50D9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50D9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50D91"/>
    <w:rPr>
      <w:u w:val="single"/>
    </w:rPr>
  </w:style>
  <w:style w:type="paragraph" w:customStyle="1" w:styleId="349">
    <w:name w:val="34_Список_Библиография"/>
    <w:basedOn w:val="34b"/>
    <w:rsid w:val="00D50D9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F7DF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50D9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50D9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50D9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50D9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50D9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F7DF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50D9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F7DF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50D9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50D9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50D9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50D91"/>
    <w:rPr>
      <w:b w:val="0"/>
      <w:i/>
    </w:rPr>
  </w:style>
  <w:style w:type="character" w:customStyle="1" w:styleId="34fc">
    <w:name w:val="34_Знак_Название_файла"/>
    <w:qFormat/>
    <w:rsid w:val="00D50D91"/>
    <w:rPr>
      <w:rFonts w:ascii="Calibri" w:hAnsi="Calibri"/>
    </w:rPr>
  </w:style>
  <w:style w:type="character" w:customStyle="1" w:styleId="34fd">
    <w:name w:val="34_Знак_Термин"/>
    <w:rsid w:val="00D50D91"/>
    <w:rPr>
      <w:i/>
    </w:rPr>
  </w:style>
  <w:style w:type="character" w:customStyle="1" w:styleId="34fe">
    <w:name w:val="34_Знак_Полужирный"/>
    <w:rsid w:val="00D50D91"/>
    <w:rPr>
      <w:b/>
    </w:rPr>
  </w:style>
  <w:style w:type="character" w:customStyle="1" w:styleId="34ff">
    <w:name w:val="34_Знак_Верхний_индекс"/>
    <w:rsid w:val="00D50D91"/>
    <w:rPr>
      <w:vertAlign w:val="superscript"/>
    </w:rPr>
  </w:style>
  <w:style w:type="character" w:customStyle="1" w:styleId="3424">
    <w:name w:val="34_Список_Марк_2 Знак"/>
    <w:link w:val="3423"/>
    <w:rsid w:val="00C1231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50D9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50D9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50D9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50D91"/>
    <w:pPr>
      <w:numPr>
        <w:numId w:val="31"/>
      </w:numPr>
    </w:pPr>
  </w:style>
  <w:style w:type="character" w:customStyle="1" w:styleId="3419">
    <w:name w:val="34_Список_Марк_1 Знак"/>
    <w:link w:val="3413"/>
    <w:rsid w:val="001F7DF7"/>
    <w:rPr>
      <w:sz w:val="24"/>
      <w:lang w:eastAsia="x-none"/>
    </w:rPr>
  </w:style>
  <w:style w:type="paragraph" w:styleId="a4">
    <w:name w:val="footnote text"/>
    <w:basedOn w:val="34b"/>
    <w:link w:val="a5"/>
    <w:rsid w:val="00D50D9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50D91"/>
    <w:pPr>
      <w:numPr>
        <w:numId w:val="30"/>
      </w:numPr>
    </w:pPr>
  </w:style>
  <w:style w:type="character" w:customStyle="1" w:styleId="341a">
    <w:name w:val="34_Список_Нум_1 Знак"/>
    <w:link w:val="341"/>
    <w:rsid w:val="001F7DF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50D9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1F7DF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50D91"/>
    <w:pPr>
      <w:keepNext/>
    </w:pPr>
  </w:style>
  <w:style w:type="paragraph" w:customStyle="1" w:styleId="34f1">
    <w:name w:val="34_Рамка_Основной"/>
    <w:basedOn w:val="34b"/>
    <w:link w:val="34f0"/>
    <w:rsid w:val="00D50D9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50D9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50D9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50D9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50D9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50D9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50D9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50D9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50D9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50D9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50D9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50D9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50D9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50D9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50D9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1F7DF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50D9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50D9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50D9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50D9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50D9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50D91"/>
    <w:rPr>
      <w:sz w:val="18"/>
      <w:lang w:eastAsia="x-none"/>
    </w:rPr>
  </w:style>
  <w:style w:type="paragraph" w:customStyle="1" w:styleId="34fff1">
    <w:name w:val="34_Листинг"/>
    <w:basedOn w:val="34b"/>
    <w:rsid w:val="00D50D9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50D91"/>
    <w:rPr>
      <w:b/>
    </w:rPr>
  </w:style>
  <w:style w:type="paragraph" w:customStyle="1" w:styleId="3440">
    <w:name w:val="34_Заголовок_4_Приложение"/>
    <w:basedOn w:val="4"/>
    <w:next w:val="34b"/>
    <w:rsid w:val="00D50D9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50D9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50D9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50D9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50D9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50D9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50D9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50D9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50D9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50D9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50D9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50D9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50D9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50D9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50D9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50D9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50D9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50D91"/>
  </w:style>
  <w:style w:type="paragraph" w:customStyle="1" w:styleId="34fffb">
    <w:name w:val="34_Пример_Заголовок"/>
    <w:basedOn w:val="34f8"/>
    <w:next w:val="34f8"/>
    <w:rsid w:val="00D50D91"/>
    <w:pPr>
      <w:keepNext/>
      <w:spacing w:after="120"/>
    </w:pPr>
    <w:rPr>
      <w:b/>
      <w:lang w:eastAsia="ru-RU"/>
    </w:rPr>
  </w:style>
  <w:style w:type="character" w:styleId="a7">
    <w:name w:val="FollowedHyperlink"/>
    <w:rsid w:val="00D50D91"/>
    <w:rPr>
      <w:color w:val="auto"/>
    </w:rPr>
  </w:style>
  <w:style w:type="character" w:customStyle="1" w:styleId="34fffc">
    <w:name w:val="34_Знак_Нижний_индекс"/>
    <w:rsid w:val="00D50D91"/>
    <w:rPr>
      <w:vertAlign w:val="subscript"/>
    </w:rPr>
  </w:style>
  <w:style w:type="character" w:styleId="a8">
    <w:name w:val="footnote reference"/>
    <w:basedOn w:val="a1"/>
    <w:semiHidden/>
    <w:rsid w:val="00D50D91"/>
    <w:rPr>
      <w:vertAlign w:val="superscript"/>
    </w:rPr>
  </w:style>
  <w:style w:type="paragraph" w:styleId="a9">
    <w:name w:val="header"/>
    <w:basedOn w:val="34b"/>
    <w:link w:val="aa"/>
    <w:rsid w:val="00D50D9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50D91"/>
    <w:rPr>
      <w:lang w:eastAsia="x-none"/>
    </w:rPr>
  </w:style>
  <w:style w:type="paragraph" w:styleId="ab">
    <w:name w:val="footer"/>
    <w:basedOn w:val="34b"/>
    <w:link w:val="ac"/>
    <w:rsid w:val="00D50D9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50D91"/>
    <w:rPr>
      <w:lang w:eastAsia="x-none"/>
    </w:rPr>
  </w:style>
  <w:style w:type="numbering" w:customStyle="1" w:styleId="a">
    <w:name w:val="Приложение"/>
    <w:uiPriority w:val="99"/>
    <w:rsid w:val="00D50D9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50D91"/>
    <w:pPr>
      <w:keepNext/>
    </w:pPr>
  </w:style>
  <w:style w:type="character" w:customStyle="1" w:styleId="3434">
    <w:name w:val="34_Список_Марк_3 Знак"/>
    <w:basedOn w:val="34d"/>
    <w:link w:val="3432"/>
    <w:rsid w:val="00C1231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50D9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50D9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F7DF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F7DF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F7DF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50D9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50D9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50D9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1F7DF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50D91"/>
    <w:pPr>
      <w:keepNext/>
    </w:pPr>
  </w:style>
  <w:style w:type="character" w:customStyle="1" w:styleId="34ffff0">
    <w:name w:val="34_Процедура_Подшаг Знак"/>
    <w:basedOn w:val="34d"/>
    <w:link w:val="344"/>
    <w:rsid w:val="001F7DF7"/>
    <w:rPr>
      <w:sz w:val="24"/>
      <w:lang w:eastAsia="x-none"/>
    </w:rPr>
  </w:style>
  <w:style w:type="character" w:customStyle="1" w:styleId="34ffff2">
    <w:name w:val="34_Знак_Клавиши"/>
    <w:rsid w:val="00D50D9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50D9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50D91"/>
  </w:style>
  <w:style w:type="paragraph" w:styleId="ad">
    <w:name w:val="caption"/>
    <w:basedOn w:val="34b"/>
    <w:next w:val="34b"/>
    <w:rsid w:val="00271B1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50D9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50D9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50D9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F7DF7"/>
    <w:rPr>
      <w:sz w:val="24"/>
      <w:lang w:eastAsia="x-none"/>
    </w:rPr>
  </w:style>
  <w:style w:type="character" w:customStyle="1" w:styleId="ae">
    <w:name w:val="Основной текст Знак"/>
    <w:semiHidden/>
    <w:rsid w:val="00D50D9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50D91"/>
    <w:rPr>
      <w:rFonts w:ascii="Arial" w:hAnsi="Arial"/>
    </w:rPr>
  </w:style>
  <w:style w:type="character" w:customStyle="1" w:styleId="af0">
    <w:name w:val="Тема примечания Знак"/>
    <w:semiHidden/>
    <w:rsid w:val="00D50D9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50D9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50D9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50D91"/>
  </w:style>
  <w:style w:type="character" w:styleId="af3">
    <w:name w:val="annotation reference"/>
    <w:semiHidden/>
    <w:rsid w:val="00D50D91"/>
    <w:rPr>
      <w:sz w:val="16"/>
      <w:szCs w:val="16"/>
    </w:rPr>
  </w:style>
  <w:style w:type="character" w:styleId="af4">
    <w:name w:val="page number"/>
    <w:rsid w:val="00D50D91"/>
  </w:style>
  <w:style w:type="paragraph" w:styleId="af5">
    <w:name w:val="Body Text"/>
    <w:basedOn w:val="a0"/>
    <w:link w:val="13"/>
    <w:semiHidden/>
    <w:unhideWhenUsed/>
    <w:rsid w:val="00D50D9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50D91"/>
    <w:rPr>
      <w:sz w:val="24"/>
    </w:rPr>
  </w:style>
  <w:style w:type="paragraph" w:styleId="af6">
    <w:name w:val="annotation subject"/>
    <w:basedOn w:val="af2"/>
    <w:next w:val="af2"/>
    <w:link w:val="14"/>
    <w:semiHidden/>
    <w:rsid w:val="00D50D9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50D91"/>
    <w:rPr>
      <w:b/>
      <w:bCs/>
    </w:rPr>
  </w:style>
  <w:style w:type="paragraph" w:styleId="af7">
    <w:name w:val="Balloon Text"/>
    <w:basedOn w:val="a0"/>
    <w:link w:val="15"/>
    <w:semiHidden/>
    <w:rsid w:val="00D50D9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50D9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50D91"/>
  </w:style>
  <w:style w:type="paragraph" w:customStyle="1" w:styleId="34ffff9">
    <w:name w:val="34_ТЛ_Подпись"/>
    <w:basedOn w:val="34f6"/>
    <w:rsid w:val="00D50D91"/>
  </w:style>
  <w:style w:type="paragraph" w:customStyle="1" w:styleId="34ffffa">
    <w:name w:val="34_ТЛ_Подпись_скрытый"/>
    <w:basedOn w:val="34ffff9"/>
    <w:rsid w:val="00D50D91"/>
    <w:rPr>
      <w:vanish/>
    </w:rPr>
  </w:style>
  <w:style w:type="paragraph" w:customStyle="1" w:styleId="34ffffb">
    <w:name w:val="34_Комментарий_Философта"/>
    <w:basedOn w:val="34b"/>
    <w:rsid w:val="00D50D9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50D9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50D9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50D91"/>
    <w:rPr>
      <w:b/>
    </w:rPr>
  </w:style>
  <w:style w:type="paragraph" w:customStyle="1" w:styleId="34ffffe">
    <w:name w:val="34_Таблица_Сноска_Линия"/>
    <w:basedOn w:val="34fff7"/>
    <w:next w:val="34fff7"/>
    <w:rsid w:val="00D50D91"/>
    <w:pPr>
      <w:keepNext/>
    </w:pPr>
  </w:style>
  <w:style w:type="paragraph" w:customStyle="1" w:styleId="34fffff">
    <w:name w:val="34_Таблица_Примечание"/>
    <w:basedOn w:val="34fff7"/>
    <w:rsid w:val="00D50D91"/>
  </w:style>
  <w:style w:type="character" w:customStyle="1" w:styleId="34fffff0">
    <w:name w:val="34_Знак_Значение"/>
    <w:qFormat/>
    <w:rsid w:val="00D50D91"/>
    <w:rPr>
      <w:rFonts w:ascii="Calibri" w:hAnsi="Calibri"/>
    </w:rPr>
  </w:style>
  <w:style w:type="character" w:styleId="af8">
    <w:name w:val="Hyperlink"/>
    <w:rsid w:val="00D50D91"/>
    <w:rPr>
      <w:color w:val="0000FF"/>
      <w:u w:val="single"/>
    </w:rPr>
  </w:style>
  <w:style w:type="paragraph" w:customStyle="1" w:styleId="34fffff1">
    <w:name w:val="34_Рисунок_Подпись"/>
    <w:basedOn w:val="34b"/>
    <w:rsid w:val="00D50D9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50D9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50D9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50D9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D50D9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50D91"/>
    <w:pPr>
      <w:spacing w:before="1860"/>
    </w:pPr>
  </w:style>
  <w:style w:type="table" w:styleId="af9">
    <w:name w:val="Table Grid"/>
    <w:basedOn w:val="a2"/>
    <w:rsid w:val="00D50D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D50D9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3B2A6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50D9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50D9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50D9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50D9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50D9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50D9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50D9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50D9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50D9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50D9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50D9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50D9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271B1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50D9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50D9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50D91"/>
    <w:pPr>
      <w:jc w:val="center"/>
    </w:pPr>
  </w:style>
  <w:style w:type="paragraph" w:customStyle="1" w:styleId="3411">
    <w:name w:val="34_Таблица_Список_Марк_1_без_отступа"/>
    <w:basedOn w:val="34ff6"/>
    <w:rsid w:val="00D50D91"/>
    <w:pPr>
      <w:numPr>
        <w:numId w:val="41"/>
      </w:numPr>
    </w:pPr>
  </w:style>
  <w:style w:type="paragraph" w:customStyle="1" w:styleId="34fffff9">
    <w:name w:val="34_Формула"/>
    <w:basedOn w:val="a0"/>
    <w:rsid w:val="00D50D9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50D9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50D91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50CD7-D8AF-4ACB-B6BC-C444308F1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76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Ведомость покупных изделий</vt:lpstr>
    </vt:vector>
  </TitlesOfParts>
  <Company>Название организации</Company>
  <LinksUpToDate>false</LinksUpToDate>
  <CharactersWithSpaces>3102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покупных изделий</dc:title>
  <dc:creator>Oksana</dc:creator>
  <cp:lastModifiedBy>Oksana</cp:lastModifiedBy>
  <cp:revision>53</cp:revision>
  <cp:lastPrinted>2014-09-08T01:50:00Z</cp:lastPrinted>
  <dcterms:created xsi:type="dcterms:W3CDTF">2014-12-23T19:01:00Z</dcterms:created>
  <dcterms:modified xsi:type="dcterms:W3CDTF">2023-04-26T09:04:00Z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A.B.XXX.ВП.XX.X-X.X</vt:lpwstr>
  </property>
  <property fmtid="{D5CDD505-2E9C-101B-9397-08002B2CF9AE}" pid="8" name="год_издания">
    <vt:lpwstr>2023</vt:lpwstr>
  </property>
</Properties>
</file>