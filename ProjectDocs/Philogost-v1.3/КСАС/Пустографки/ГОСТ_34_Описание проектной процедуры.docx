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182" w:rsidRDefault="00521182" w:rsidP="006201B0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6201B0">
        <w:t>Название организации</w:t>
      </w:r>
      <w:r>
        <w:fldChar w:fldCharType="end"/>
      </w:r>
    </w:p>
    <w:p w:rsidR="00521182" w:rsidRPr="00C816E8" w:rsidRDefault="00521182" w:rsidP="006201B0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521182" w:rsidRPr="00C816E8" w:rsidTr="006201B0">
        <w:trPr>
          <w:trHeight w:val="360"/>
        </w:trPr>
        <w:tc>
          <w:tcPr>
            <w:tcW w:w="5554" w:type="dxa"/>
            <w:vMerge w:val="restart"/>
          </w:tcPr>
          <w:p w:rsidR="00521182" w:rsidRPr="00C816E8" w:rsidRDefault="00521182" w:rsidP="006201B0">
            <w:pPr>
              <w:pStyle w:val="34ffff8"/>
            </w:pPr>
            <w:r w:rsidRPr="00C816E8">
              <w:t>УТВЕРЖДЕН</w:t>
            </w:r>
          </w:p>
          <w:p w:rsidR="00521182" w:rsidRPr="00C816E8" w:rsidRDefault="00BB43EA" w:rsidP="006201B0">
            <w:pPr>
              <w:pStyle w:val="34ffff9"/>
            </w:pPr>
            <w:fldSimple w:instr=" DOCPROPERTY  обозначение_документа  \* MERGEFORMAT ">
              <w:r w:rsidR="006201B0">
                <w:t>A.B.XXX.ПБ.XX.X-X.X</w:t>
              </w:r>
            </w:fldSimple>
            <w:r w:rsidR="00521182" w:rsidRPr="00C816E8">
              <w:t>-ЛУ</w:t>
            </w:r>
          </w:p>
          <w:p w:rsidR="00521182" w:rsidRPr="00C816E8" w:rsidRDefault="00521182" w:rsidP="006201B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521182" w:rsidRPr="00C816E8" w:rsidRDefault="00521182" w:rsidP="006201B0">
            <w:pPr>
              <w:pStyle w:val="34ffff8"/>
            </w:pPr>
            <w:r w:rsidRPr="00C816E8">
              <w:t>УТВЕРЖДАЮ</w:t>
            </w:r>
          </w:p>
        </w:tc>
      </w:tr>
      <w:tr w:rsidR="00521182" w:rsidRPr="00C816E8" w:rsidTr="006201B0">
        <w:trPr>
          <w:trHeight w:val="630"/>
        </w:trPr>
        <w:tc>
          <w:tcPr>
            <w:tcW w:w="5554" w:type="dxa"/>
            <w:vMerge/>
          </w:tcPr>
          <w:p w:rsidR="00521182" w:rsidRPr="00C816E8" w:rsidRDefault="00521182" w:rsidP="006201B0"/>
        </w:tc>
        <w:tc>
          <w:tcPr>
            <w:tcW w:w="4563" w:type="dxa"/>
          </w:tcPr>
          <w:p w:rsidR="00521182" w:rsidRPr="00C816E8" w:rsidRDefault="00521182" w:rsidP="006201B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521182" w:rsidRPr="00C816E8" w:rsidTr="006201B0">
        <w:trPr>
          <w:trHeight w:val="353"/>
        </w:trPr>
        <w:tc>
          <w:tcPr>
            <w:tcW w:w="5554" w:type="dxa"/>
            <w:vMerge/>
          </w:tcPr>
          <w:p w:rsidR="00521182" w:rsidRPr="00C816E8" w:rsidRDefault="00521182" w:rsidP="006201B0"/>
        </w:tc>
        <w:tc>
          <w:tcPr>
            <w:tcW w:w="4563" w:type="dxa"/>
          </w:tcPr>
          <w:p w:rsidR="00521182" w:rsidRPr="00C816E8" w:rsidRDefault="00521182" w:rsidP="006201B0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6201B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201B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21182" w:rsidRPr="00C816E8" w:rsidRDefault="00521182" w:rsidP="006201B0">
      <w:pPr>
        <w:pStyle w:val="34f5"/>
      </w:pPr>
    </w:p>
    <w:p w:rsidR="00521182" w:rsidRDefault="00521182" w:rsidP="006201B0">
      <w:pPr>
        <w:pStyle w:val="34f5"/>
      </w:pPr>
    </w:p>
    <w:p w:rsidR="00521182" w:rsidRPr="00C816E8" w:rsidRDefault="00521182" w:rsidP="006201B0">
      <w:pPr>
        <w:pStyle w:val="34f5"/>
      </w:pPr>
    </w:p>
    <w:p w:rsidR="00521182" w:rsidRDefault="00521182" w:rsidP="006201B0">
      <w:pPr>
        <w:pStyle w:val="34f5"/>
        <w:rPr>
          <w:lang w:val="en-US"/>
        </w:rPr>
      </w:pPr>
    </w:p>
    <w:p w:rsidR="004228B9" w:rsidRPr="004228B9" w:rsidRDefault="004228B9" w:rsidP="006201B0">
      <w:pPr>
        <w:pStyle w:val="34f5"/>
        <w:rPr>
          <w:lang w:val="en-US"/>
        </w:rPr>
      </w:pPr>
    </w:p>
    <w:p w:rsidR="00521182" w:rsidRPr="00C816E8" w:rsidRDefault="00BB43EA" w:rsidP="006201B0">
      <w:pPr>
        <w:pStyle w:val="34ffb"/>
      </w:pPr>
      <w:fldSimple w:instr=" DOCPROPERTY  полное_название_системы  \* MERGEFORMAT ">
        <w:r w:rsidR="006201B0">
          <w:t>Полное название системы</w:t>
        </w:r>
      </w:fldSimple>
    </w:p>
    <w:p w:rsidR="00521182" w:rsidRPr="00C816E8" w:rsidRDefault="00521182" w:rsidP="006201B0">
      <w:pPr>
        <w:pStyle w:val="34ffc"/>
      </w:pPr>
      <w:r w:rsidRPr="00C816E8">
        <w:t>(</w:t>
      </w:r>
      <w:fldSimple w:instr=" DOCPROPERTY  краткое_название_системы  \* MERGEFORMAT ">
        <w:r w:rsidR="006201B0">
          <w:t>Краткое название системы</w:t>
        </w:r>
      </w:fldSimple>
      <w:r w:rsidRPr="00C816E8">
        <w:t>)</w:t>
      </w:r>
    </w:p>
    <w:p w:rsidR="00521182" w:rsidRPr="00C816E8" w:rsidRDefault="00BB43EA" w:rsidP="006201B0">
      <w:pPr>
        <w:pStyle w:val="34ffd"/>
      </w:pPr>
      <w:fldSimple w:instr=" DOCPROPERTY  Title  \* MERGEFORMAT ">
        <w:r w:rsidR="006201B0">
          <w:t>Описание проектной процедуры (операции)</w:t>
        </w:r>
      </w:fldSimple>
    </w:p>
    <w:p w:rsidR="00521182" w:rsidRDefault="00521182" w:rsidP="006201B0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6201B0">
        <w:t>A.B.XXX.ПБ.XX.X-X.X</w:t>
      </w:r>
      <w:r w:rsidRPr="00C816E8">
        <w:fldChar w:fldCharType="end"/>
      </w:r>
    </w:p>
    <w:p w:rsidR="00521182" w:rsidRPr="005E08CC" w:rsidRDefault="00521182" w:rsidP="006201B0">
      <w:pPr>
        <w:pStyle w:val="34f5"/>
      </w:pPr>
    </w:p>
    <w:p w:rsidR="004228B9" w:rsidRPr="005E08CC" w:rsidRDefault="004228B9" w:rsidP="006201B0">
      <w:pPr>
        <w:pStyle w:val="34f5"/>
      </w:pPr>
    </w:p>
    <w:p w:rsidR="00521182" w:rsidRDefault="00521182" w:rsidP="006201B0">
      <w:pPr>
        <w:pStyle w:val="34f5"/>
      </w:pPr>
    </w:p>
    <w:p w:rsidR="00521182" w:rsidRDefault="00521182" w:rsidP="006201B0">
      <w:pPr>
        <w:pStyle w:val="34f5"/>
      </w:pPr>
    </w:p>
    <w:p w:rsidR="00521182" w:rsidRDefault="00521182" w:rsidP="006201B0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521182" w:rsidRPr="00C816E8" w:rsidTr="006201B0">
        <w:trPr>
          <w:trHeight w:val="404"/>
        </w:trPr>
        <w:tc>
          <w:tcPr>
            <w:tcW w:w="4564" w:type="dxa"/>
            <w:vAlign w:val="center"/>
          </w:tcPr>
          <w:p w:rsidR="00521182" w:rsidRPr="00C816E8" w:rsidRDefault="00521182" w:rsidP="006201B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521182" w:rsidRPr="00C816E8" w:rsidRDefault="00521182" w:rsidP="006201B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521182" w:rsidRPr="00C816E8" w:rsidRDefault="00521182" w:rsidP="006201B0">
            <w:pPr>
              <w:pStyle w:val="34ffff9"/>
            </w:pPr>
          </w:p>
        </w:tc>
      </w:tr>
      <w:tr w:rsidR="00521182" w:rsidRPr="00C816E8" w:rsidTr="006201B0">
        <w:trPr>
          <w:trHeight w:val="868"/>
        </w:trPr>
        <w:tc>
          <w:tcPr>
            <w:tcW w:w="4564" w:type="dxa"/>
          </w:tcPr>
          <w:p w:rsidR="00521182" w:rsidRPr="00C816E8" w:rsidRDefault="00521182" w:rsidP="006201B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21182" w:rsidRPr="00C816E8" w:rsidRDefault="00521182" w:rsidP="006201B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6201B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21182" w:rsidRPr="00C816E8" w:rsidTr="006201B0">
        <w:trPr>
          <w:trHeight w:val="404"/>
        </w:trPr>
        <w:tc>
          <w:tcPr>
            <w:tcW w:w="4564" w:type="dxa"/>
          </w:tcPr>
          <w:p w:rsidR="00521182" w:rsidRPr="00C816E8" w:rsidRDefault="00521182" w:rsidP="006201B0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6201B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201B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21182" w:rsidRPr="00C816E8" w:rsidRDefault="00521182" w:rsidP="006201B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6201B0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6201B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201B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521182" w:rsidRPr="00C816E8" w:rsidTr="006201B0">
        <w:trPr>
          <w:trHeight w:val="404"/>
        </w:trPr>
        <w:tc>
          <w:tcPr>
            <w:tcW w:w="4564" w:type="dxa"/>
            <w:vAlign w:val="center"/>
          </w:tcPr>
          <w:p w:rsidR="00521182" w:rsidRPr="00C816E8" w:rsidRDefault="00521182" w:rsidP="006201B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521182" w:rsidRPr="00C816E8" w:rsidRDefault="00521182" w:rsidP="006201B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521182" w:rsidRPr="00C816E8" w:rsidRDefault="00521182" w:rsidP="006201B0">
            <w:pPr>
              <w:pStyle w:val="34ffff8"/>
            </w:pPr>
          </w:p>
        </w:tc>
      </w:tr>
      <w:tr w:rsidR="00521182" w:rsidRPr="00C816E8" w:rsidTr="006201B0">
        <w:trPr>
          <w:trHeight w:val="864"/>
        </w:trPr>
        <w:tc>
          <w:tcPr>
            <w:tcW w:w="4564" w:type="dxa"/>
          </w:tcPr>
          <w:p w:rsidR="00521182" w:rsidRPr="00C816E8" w:rsidRDefault="00521182" w:rsidP="006201B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21182" w:rsidRPr="00C816E8" w:rsidRDefault="00521182" w:rsidP="006201B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6201B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21182" w:rsidRPr="00C816E8" w:rsidTr="006201B0">
        <w:trPr>
          <w:trHeight w:val="643"/>
        </w:trPr>
        <w:tc>
          <w:tcPr>
            <w:tcW w:w="4564" w:type="dxa"/>
          </w:tcPr>
          <w:p w:rsidR="00521182" w:rsidRPr="00C816E8" w:rsidRDefault="00521182" w:rsidP="006201B0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6201B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201B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21182" w:rsidRPr="00C816E8" w:rsidRDefault="00521182" w:rsidP="006201B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6201B0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6201B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201B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21182" w:rsidRPr="00801734" w:rsidRDefault="00521182" w:rsidP="006201B0">
      <w:pPr>
        <w:pStyle w:val="34f5"/>
        <w:rPr>
          <w:lang w:val="en-US"/>
        </w:rPr>
      </w:pPr>
    </w:p>
    <w:p w:rsidR="00AC2CA9" w:rsidRPr="00AC2CA9" w:rsidRDefault="00AC2CA9" w:rsidP="00D04A7E">
      <w:pPr>
        <w:pStyle w:val="34f5"/>
      </w:pPr>
    </w:p>
    <w:p w:rsidR="0069117E" w:rsidRDefault="0069117E" w:rsidP="003F38DF">
      <w:pPr>
        <w:pStyle w:val="34b"/>
        <w:sectPr w:rsidR="0069117E" w:rsidSect="00AC2CA9">
          <w:headerReference w:type="defaul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6646F7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9945" w:history="1">
        <w:r w:rsidR="006646F7" w:rsidRPr="009A4098">
          <w:rPr>
            <w:rStyle w:val="af9"/>
          </w:rPr>
          <w:t>1 Введение</w:t>
        </w:r>
        <w:r w:rsidR="006646F7">
          <w:rPr>
            <w:webHidden/>
          </w:rPr>
          <w:tab/>
        </w:r>
        <w:r w:rsidR="006646F7">
          <w:rPr>
            <w:webHidden/>
          </w:rPr>
          <w:fldChar w:fldCharType="begin"/>
        </w:r>
        <w:r w:rsidR="006646F7">
          <w:rPr>
            <w:webHidden/>
          </w:rPr>
          <w:instrText xml:space="preserve"> PAGEREF _Toc134449945 \h </w:instrText>
        </w:r>
        <w:r w:rsidR="006646F7">
          <w:rPr>
            <w:webHidden/>
          </w:rPr>
        </w:r>
        <w:r w:rsidR="006646F7">
          <w:rPr>
            <w:webHidden/>
          </w:rPr>
          <w:fldChar w:fldCharType="separate"/>
        </w:r>
        <w:r w:rsidR="006646F7">
          <w:rPr>
            <w:webHidden/>
          </w:rPr>
          <w:t>3</w:t>
        </w:r>
        <w:r w:rsidR="006646F7">
          <w:rPr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46" w:history="1">
        <w:r w:rsidRPr="009A4098">
          <w:rPr>
            <w:rStyle w:val="af9"/>
            <w:noProof/>
          </w:rPr>
          <w:t>1.1 Назначение проектной процедуры (операции)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47" w:history="1">
        <w:r w:rsidRPr="009A4098">
          <w:rPr>
            <w:rStyle w:val="af9"/>
            <w:noProof/>
          </w:rPr>
          <w:t>1.2 Область и специфика применения проектной процедуры (операции)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948" w:history="1">
        <w:r w:rsidRPr="009A4098">
          <w:rPr>
            <w:rStyle w:val="af9"/>
          </w:rPr>
          <w:t>2 Описание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_Toc134449948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49" w:history="1">
        <w:r w:rsidRPr="009A4098">
          <w:rPr>
            <w:rStyle w:val="af9"/>
            <w:noProof/>
          </w:rPr>
          <w:t>2.1 Математическая формулировка выполнения проектной процедуры (операции)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50" w:history="1">
        <w:r w:rsidRPr="009A4098">
          <w:rPr>
            <w:rStyle w:val="af9"/>
            <w:noProof/>
          </w:rPr>
          <w:t>2.2 Описание входных, выходных, нормативно-справочных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51" w:history="1">
        <w:r w:rsidRPr="009A4098">
          <w:rPr>
            <w:rStyle w:val="af9"/>
            <w:noProof/>
          </w:rPr>
          <w:t>2.3 Обозначения элементов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52" w:history="1">
        <w:r w:rsidRPr="009A4098">
          <w:rPr>
            <w:rStyle w:val="af9"/>
            <w:noProof/>
          </w:rPr>
          <w:t>2.4 Ограничения, определяющие допустимые варианты реализации проектной процедуры (операции)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53" w:history="1">
        <w:r w:rsidRPr="009A4098">
          <w:rPr>
            <w:rStyle w:val="af9"/>
            <w:noProof/>
          </w:rPr>
          <w:t>2.5 Критерии оптимальности для проектной процедуры (операции) оптимизации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954" w:history="1">
        <w:r w:rsidRPr="009A4098">
          <w:rPr>
            <w:rStyle w:val="af9"/>
          </w:rPr>
          <w:t>3 Метод выполнения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646F7" w:rsidRDefault="006646F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955" w:history="1">
        <w:r w:rsidRPr="009A4098">
          <w:rPr>
            <w:rStyle w:val="af9"/>
          </w:rPr>
          <w:t>4 Схема алгоритма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646F7" w:rsidRDefault="006646F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956" w:history="1">
        <w:r w:rsidRPr="009A4098">
          <w:rPr>
            <w:rStyle w:val="af9"/>
          </w:rPr>
          <w:t>5 Требования к разработке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_Toc134449956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57" w:history="1">
        <w:r w:rsidRPr="009A4098">
          <w:rPr>
            <w:rStyle w:val="af9"/>
            <w:noProof/>
          </w:rPr>
          <w:t>5.1 Спектр диагностических сообщений при работе с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58" w:history="1">
        <w:r w:rsidRPr="009A4098">
          <w:rPr>
            <w:rStyle w:val="af9"/>
            <w:noProof/>
          </w:rPr>
          <w:t>5.2 Требования к контролю данных в процессе выполнения проектной процедуры (операции)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59" w:history="1">
        <w:r w:rsidRPr="009A4098">
          <w:rPr>
            <w:rStyle w:val="af9"/>
            <w:noProof/>
          </w:rPr>
          <w:t>5.3 Ограничения, связанные с реализацией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60" w:history="1">
        <w:r w:rsidRPr="009A4098">
          <w:rPr>
            <w:rStyle w:val="af9"/>
            <w:noProof/>
          </w:rPr>
          <w:t>5.4 Требования к контрольному примеру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61" w:history="1">
        <w:r w:rsidRPr="009A4098">
          <w:rPr>
            <w:rStyle w:val="af9"/>
            <w:noProof/>
          </w:rPr>
          <w:t>5.5 Данные, необходимые для разработки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962" w:history="1">
        <w:r w:rsidRPr="009A4098">
          <w:rPr>
            <w:rStyle w:val="af9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6646F7" w:rsidRDefault="006646F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963" w:history="1">
        <w:r w:rsidRPr="009A4098">
          <w:rPr>
            <w:rStyle w:val="af9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46F7" w:rsidRDefault="006646F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964" w:history="1">
        <w:r w:rsidRPr="009A4098">
          <w:rPr>
            <w:rStyle w:val="af9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_Toc134449964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6646F7" w:rsidRDefault="006646F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965" w:history="1">
        <w:r w:rsidRPr="009A4098">
          <w:rPr>
            <w:rStyle w:val="af9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9A4FE3" w:rsidRPr="009A4FE3" w:rsidRDefault="009A4FE3" w:rsidP="009A4FE3">
      <w:pPr>
        <w:pStyle w:val="34b"/>
      </w:pPr>
      <w:r>
        <w:fldChar w:fldCharType="end"/>
      </w:r>
    </w:p>
    <w:p w:rsidR="00D47C08" w:rsidRDefault="00D47C08" w:rsidP="009A4FE3">
      <w:pPr>
        <w:pStyle w:val="34fffa"/>
      </w:pPr>
    </w:p>
    <w:p w:rsidR="0080616D" w:rsidRDefault="0080616D" w:rsidP="009A4FE3">
      <w:pPr>
        <w:pStyle w:val="34fffa"/>
        <w:sectPr w:rsidR="0080616D" w:rsidSect="00D86B2E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6201B0" w:rsidRDefault="006201B0" w:rsidP="006201B0">
      <w:pPr>
        <w:pStyle w:val="1"/>
      </w:pPr>
      <w:bookmarkStart w:id="1" w:name="_Toc134449945"/>
      <w:r>
        <w:lastRenderedPageBreak/>
        <w:t>Введение</w:t>
      </w:r>
      <w:bookmarkEnd w:id="1"/>
    </w:p>
    <w:p w:rsidR="006201B0" w:rsidRDefault="006201B0" w:rsidP="006201B0">
      <w:pPr>
        <w:pStyle w:val="2"/>
      </w:pPr>
      <w:bookmarkStart w:id="2" w:name="_Toc134449946"/>
      <w:r>
        <w:t>Назначение проектной процедуры (операции)</w:t>
      </w:r>
      <w:bookmarkEnd w:id="2"/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6201B0" w:rsidP="006201B0">
      <w:pPr>
        <w:pStyle w:val="2"/>
      </w:pPr>
      <w:bookmarkStart w:id="3" w:name="_Toc134449947"/>
      <w:r>
        <w:t>Область и специфика применения</w:t>
      </w:r>
      <w:r w:rsidRPr="006201B0">
        <w:t xml:space="preserve"> </w:t>
      </w:r>
      <w:r>
        <w:t>проектной процедуры (операции)</w:t>
      </w:r>
      <w:bookmarkEnd w:id="3"/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6201B0" w:rsidP="006201B0">
      <w:pPr>
        <w:pStyle w:val="1"/>
      </w:pPr>
      <w:bookmarkStart w:id="4" w:name="_Toc134449948"/>
      <w:r>
        <w:lastRenderedPageBreak/>
        <w:t>Описание</w:t>
      </w:r>
      <w:bookmarkEnd w:id="4"/>
    </w:p>
    <w:p w:rsidR="006201B0" w:rsidRDefault="006201B0" w:rsidP="006201B0">
      <w:pPr>
        <w:pStyle w:val="34a0"/>
      </w:pPr>
      <w:r>
        <w:t>В разделе «Описание» приводят содержание и (или) формализованное описание выполнения проектной процедуры (операции).</w:t>
      </w:r>
    </w:p>
    <w:p w:rsidR="006201B0" w:rsidRDefault="006201B0" w:rsidP="006201B0">
      <w:pPr>
        <w:pStyle w:val="34a0"/>
      </w:pPr>
      <w:r>
        <w:t>В содержательном описании излагают сущность выполнения проектной процедуры (операции), приводят, при необходимости, чертежи, схемы, графики, раскрывающие ее смысл. Указывают обозначение исходных данных и результаты их обработки.</w:t>
      </w:r>
    </w:p>
    <w:p w:rsidR="006201B0" w:rsidRDefault="006201B0" w:rsidP="006201B0">
      <w:pPr>
        <w:pStyle w:val="2"/>
      </w:pPr>
      <w:bookmarkStart w:id="5" w:name="_Toc134449949"/>
      <w:r>
        <w:t>Математическая формулировка выполнения проектной процедуры (операции)</w:t>
      </w:r>
      <w:bookmarkEnd w:id="5"/>
    </w:p>
    <w:p w:rsidR="006201B0" w:rsidRDefault="006201B0" w:rsidP="006201B0">
      <w:pPr>
        <w:pStyle w:val="34b"/>
        <w:rPr>
          <w:lang w:eastAsia="ru-RU"/>
        </w:rPr>
      </w:pPr>
    </w:p>
    <w:p w:rsidR="006201B0" w:rsidRPr="006201B0" w:rsidRDefault="006201B0" w:rsidP="006201B0">
      <w:pPr>
        <w:pStyle w:val="34b"/>
        <w:rPr>
          <w:lang w:eastAsia="ru-RU"/>
        </w:rPr>
      </w:pPr>
    </w:p>
    <w:p w:rsidR="006201B0" w:rsidRDefault="006201B0" w:rsidP="006201B0">
      <w:pPr>
        <w:pStyle w:val="2"/>
      </w:pPr>
      <w:bookmarkStart w:id="6" w:name="_Toc134449950"/>
      <w:r>
        <w:t>Описание входных, выходных, нормативно-справочных данных</w:t>
      </w:r>
      <w:bookmarkEnd w:id="6"/>
    </w:p>
    <w:p w:rsidR="006201B0" w:rsidRDefault="006201B0" w:rsidP="006201B0">
      <w:pPr>
        <w:pStyle w:val="34b"/>
        <w:rPr>
          <w:lang w:eastAsia="ru-RU"/>
        </w:rPr>
      </w:pPr>
    </w:p>
    <w:p w:rsidR="006201B0" w:rsidRDefault="006201B0" w:rsidP="006201B0">
      <w:pPr>
        <w:pStyle w:val="34b"/>
        <w:rPr>
          <w:lang w:eastAsia="ru-RU"/>
        </w:rPr>
      </w:pPr>
    </w:p>
    <w:p w:rsidR="006201B0" w:rsidRPr="006201B0" w:rsidRDefault="006201B0" w:rsidP="006201B0">
      <w:pPr>
        <w:pStyle w:val="2"/>
      </w:pPr>
      <w:bookmarkStart w:id="7" w:name="_Toc134449951"/>
      <w:r>
        <w:t>Обозначения элементов предметной области</w:t>
      </w:r>
      <w:bookmarkEnd w:id="7"/>
    </w:p>
    <w:p w:rsidR="006201B0" w:rsidRDefault="006201B0" w:rsidP="006201B0">
      <w:pPr>
        <w:pStyle w:val="34a0"/>
      </w:pPr>
      <w:r>
        <w:t>Список обозначений элементов предметной области с указанием их наименований, единиц измерения, диапазона изменения значений.</w:t>
      </w:r>
    </w:p>
    <w:p w:rsidR="006201B0" w:rsidRDefault="006201B0" w:rsidP="006201B0">
      <w:pPr>
        <w:pStyle w:val="34a0"/>
      </w:pPr>
      <w:r>
        <w:t>Условные обозначения должны отражать символику, принятую в соответствующей предметной области. Излагают инженерную сущность технических ограничений, обосновывают выбор критериев оптимальности. При необходимости указывают ссылки на документы, имеющие отношение к выполнению данной проектной процедуры (операции).</w:t>
      </w:r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6201B0" w:rsidP="006201B0">
      <w:pPr>
        <w:pStyle w:val="2"/>
      </w:pPr>
      <w:bookmarkStart w:id="8" w:name="_Toc134449952"/>
      <w:r>
        <w:t>Ограничения, определяющие допустимые варианты реализации проектной процедуры (операции)</w:t>
      </w:r>
      <w:bookmarkEnd w:id="8"/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6201B0" w:rsidP="006201B0">
      <w:pPr>
        <w:pStyle w:val="2"/>
      </w:pPr>
      <w:bookmarkStart w:id="9" w:name="_Toc134449953"/>
      <w:r>
        <w:t>Критерии оптимальности для проектной процедуры (операции) оптимизации</w:t>
      </w:r>
      <w:bookmarkEnd w:id="9"/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6201B0" w:rsidP="006201B0">
      <w:pPr>
        <w:pStyle w:val="1"/>
      </w:pPr>
      <w:bookmarkStart w:id="10" w:name="_Toc134449954"/>
      <w:r w:rsidRPr="006201B0">
        <w:lastRenderedPageBreak/>
        <w:t>Метод выполнения</w:t>
      </w:r>
      <w:bookmarkEnd w:id="10"/>
    </w:p>
    <w:p w:rsidR="006201B0" w:rsidRDefault="006201B0" w:rsidP="006201B0">
      <w:pPr>
        <w:pStyle w:val="34a0"/>
      </w:pPr>
      <w:r>
        <w:t>В разделе «Метод выполнения» приводят предлагаемый метод выполнения проектной процедуры (операции). При необходимости приводят чертежи, схемы, поясняющие и раскрывающие сущность предлагаемого метода.</w:t>
      </w:r>
    </w:p>
    <w:p w:rsidR="006201B0" w:rsidRDefault="006201B0" w:rsidP="006201B0">
      <w:pPr>
        <w:pStyle w:val="34a0"/>
      </w:pPr>
      <w:r>
        <w:t>Если реализуемая проектная процедура (операция) имеет нетривиальную математическую интерпретацию, то следует дать ей объяснение или указать источники, которые обеспечивают всестороннее понимание метода.</w:t>
      </w:r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6201B0" w:rsidP="006201B0">
      <w:pPr>
        <w:pStyle w:val="1"/>
      </w:pPr>
      <w:bookmarkStart w:id="11" w:name="_Toc134449955"/>
      <w:r>
        <w:lastRenderedPageBreak/>
        <w:t>Схема алгоритма</w:t>
      </w:r>
      <w:bookmarkEnd w:id="11"/>
    </w:p>
    <w:p w:rsidR="006201B0" w:rsidRDefault="006201B0" w:rsidP="006201B0">
      <w:pPr>
        <w:pStyle w:val="34a0"/>
      </w:pPr>
      <w:r>
        <w:t>В разделе «Схема алгоритма» приводят схему алгоритма выполнения проектной процедуры (операции). Схему алгоритма выполняют по ГОСТ 19.701.</w:t>
      </w:r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6201B0" w:rsidP="006201B0">
      <w:pPr>
        <w:pStyle w:val="1"/>
      </w:pPr>
      <w:bookmarkStart w:id="12" w:name="_Toc134449956"/>
      <w:r w:rsidRPr="006201B0">
        <w:lastRenderedPageBreak/>
        <w:t>Требования к разработке программы</w:t>
      </w:r>
      <w:bookmarkEnd w:id="12"/>
    </w:p>
    <w:p w:rsidR="006201B0" w:rsidRDefault="007546C2" w:rsidP="007546C2">
      <w:pPr>
        <w:pStyle w:val="2"/>
      </w:pPr>
      <w:bookmarkStart w:id="13" w:name="_Toc134449957"/>
      <w:r>
        <w:t xml:space="preserve">Спектр </w:t>
      </w:r>
      <w:r w:rsidR="006201B0">
        <w:t>диагностических сообщений при работе с программой</w:t>
      </w:r>
      <w:bookmarkEnd w:id="13"/>
    </w:p>
    <w:p w:rsidR="006201B0" w:rsidRDefault="006201B0" w:rsidP="006201B0">
      <w:pPr>
        <w:pStyle w:val="34b"/>
      </w:pPr>
    </w:p>
    <w:p w:rsidR="006201B0" w:rsidRDefault="006201B0" w:rsidP="006201B0">
      <w:pPr>
        <w:pStyle w:val="34b"/>
      </w:pPr>
    </w:p>
    <w:p w:rsidR="006201B0" w:rsidRDefault="007546C2" w:rsidP="007546C2">
      <w:pPr>
        <w:pStyle w:val="2"/>
      </w:pPr>
      <w:bookmarkStart w:id="14" w:name="_Toc134449958"/>
      <w:r>
        <w:t xml:space="preserve">Требования </w:t>
      </w:r>
      <w:r w:rsidR="006201B0">
        <w:t>к контролю данных в процессе выполнения проектной процедуры (операции)</w:t>
      </w:r>
      <w:bookmarkEnd w:id="14"/>
    </w:p>
    <w:p w:rsidR="006201B0" w:rsidRDefault="006201B0" w:rsidP="006201B0">
      <w:pPr>
        <w:pStyle w:val="34b"/>
      </w:pPr>
    </w:p>
    <w:p w:rsidR="007546C2" w:rsidRDefault="007546C2" w:rsidP="006201B0">
      <w:pPr>
        <w:pStyle w:val="34b"/>
      </w:pPr>
    </w:p>
    <w:p w:rsidR="006201B0" w:rsidRDefault="007546C2" w:rsidP="007546C2">
      <w:pPr>
        <w:pStyle w:val="2"/>
      </w:pPr>
      <w:bookmarkStart w:id="15" w:name="_Toc134449959"/>
      <w:r>
        <w:t>Ограничения</w:t>
      </w:r>
      <w:r w:rsidR="006201B0">
        <w:t>, связанные с реализацией</w:t>
      </w:r>
      <w:bookmarkEnd w:id="15"/>
    </w:p>
    <w:p w:rsidR="006201B0" w:rsidRDefault="006201B0" w:rsidP="006201B0">
      <w:pPr>
        <w:pStyle w:val="34b"/>
      </w:pPr>
    </w:p>
    <w:p w:rsidR="007546C2" w:rsidRDefault="007546C2" w:rsidP="006201B0">
      <w:pPr>
        <w:pStyle w:val="34b"/>
      </w:pPr>
    </w:p>
    <w:p w:rsidR="006201B0" w:rsidRDefault="007546C2" w:rsidP="007546C2">
      <w:pPr>
        <w:pStyle w:val="2"/>
      </w:pPr>
      <w:bookmarkStart w:id="16" w:name="_Toc134449960"/>
      <w:r>
        <w:t xml:space="preserve">Требования </w:t>
      </w:r>
      <w:r w:rsidR="006201B0">
        <w:t>к контрольному примеру</w:t>
      </w:r>
      <w:bookmarkEnd w:id="16"/>
    </w:p>
    <w:p w:rsidR="006201B0" w:rsidRDefault="006201B0" w:rsidP="006201B0">
      <w:pPr>
        <w:pStyle w:val="34b"/>
      </w:pPr>
    </w:p>
    <w:p w:rsidR="007546C2" w:rsidRDefault="007546C2" w:rsidP="006201B0">
      <w:pPr>
        <w:pStyle w:val="34b"/>
      </w:pPr>
    </w:p>
    <w:p w:rsidR="006201B0" w:rsidRDefault="007546C2" w:rsidP="007546C2">
      <w:pPr>
        <w:pStyle w:val="2"/>
      </w:pPr>
      <w:bookmarkStart w:id="17" w:name="_Toc134449961"/>
      <w:r>
        <w:t>Данные</w:t>
      </w:r>
      <w:r w:rsidR="006201B0">
        <w:t>, необх</w:t>
      </w:r>
      <w:r>
        <w:t>одимые для разработки программы</w:t>
      </w:r>
      <w:bookmarkEnd w:id="17"/>
    </w:p>
    <w:p w:rsidR="007546C2" w:rsidRDefault="007546C2" w:rsidP="007546C2">
      <w:pPr>
        <w:pStyle w:val="34a0"/>
      </w:pPr>
      <w:r>
        <w:t xml:space="preserve">Другие </w:t>
      </w:r>
      <w:r>
        <w:t>данные, необходимые для разработки программы</w:t>
      </w:r>
      <w:r>
        <w:t>.</w:t>
      </w:r>
    </w:p>
    <w:p w:rsidR="007546C2" w:rsidRDefault="007546C2" w:rsidP="007546C2">
      <w:pPr>
        <w:pStyle w:val="34a0"/>
      </w:pPr>
      <w:r>
        <w:t>Подраздел приводят при необходимости.</w:t>
      </w:r>
    </w:p>
    <w:p w:rsidR="007546C2" w:rsidRDefault="007546C2" w:rsidP="006201B0">
      <w:pPr>
        <w:pStyle w:val="34b"/>
      </w:pPr>
    </w:p>
    <w:p w:rsidR="007546C2" w:rsidRPr="006201B0" w:rsidRDefault="007546C2" w:rsidP="006201B0">
      <w:pPr>
        <w:pStyle w:val="34b"/>
      </w:pPr>
    </w:p>
    <w:p w:rsidR="007B1B5E" w:rsidRPr="00674FE6" w:rsidRDefault="007B1B5E" w:rsidP="007B1B5E">
      <w:pPr>
        <w:pStyle w:val="3412"/>
      </w:pPr>
      <w:bookmarkStart w:id="18" w:name="_Toc397971534"/>
      <w:bookmarkStart w:id="19" w:name="_Toc398225599"/>
      <w:bookmarkStart w:id="20" w:name="_Toc386572818"/>
      <w:bookmarkStart w:id="21" w:name="_Toc386572947"/>
      <w:bookmarkStart w:id="22" w:name="_Toc390811904"/>
      <w:bookmarkStart w:id="23" w:name="_Toc394586650"/>
      <w:bookmarkEnd w:id="18"/>
      <w:bookmarkEnd w:id="19"/>
    </w:p>
    <w:p w:rsidR="007B1B5E" w:rsidRDefault="007B1B5E" w:rsidP="007B1B5E">
      <w:pPr>
        <w:pStyle w:val="34e"/>
      </w:pPr>
      <w:r>
        <w:t>(справочное)</w:t>
      </w:r>
      <w:r>
        <w:fldChar w:fldCharType="begin"/>
      </w:r>
      <w:r>
        <w:instrText xml:space="preserve"> TC "</w:instrText>
      </w:r>
      <w:bookmarkStart w:id="24" w:name="_Toc397970792"/>
      <w:r>
        <w:fldChar w:fldCharType="begin"/>
      </w:r>
      <w:r>
        <w:instrText xml:space="preserve"> STYLEREF  34_Заголовок_1_Приложение \w  \* MERGEFORMAT </w:instrText>
      </w:r>
      <w:r>
        <w:fldChar w:fldCharType="separate"/>
      </w:r>
      <w:bookmarkStart w:id="25" w:name="_Toc398225600"/>
      <w:bookmarkStart w:id="26" w:name="_Toc398602266"/>
      <w:bookmarkStart w:id="27" w:name="_Toc408354862"/>
      <w:bookmarkStart w:id="28" w:name="_Toc134449962"/>
      <w:r w:rsidR="006201B0">
        <w:rPr>
          <w:noProof/>
        </w:rPr>
        <w:instrText>Приложение А</w:instrText>
      </w:r>
      <w:r>
        <w:fldChar w:fldCharType="end"/>
      </w:r>
      <w:r>
        <w:instrText xml:space="preserve">. </w:instrText>
      </w:r>
      <w:bookmarkEnd w:id="24"/>
      <w:bookmarkEnd w:id="25"/>
      <w:bookmarkEnd w:id="26"/>
      <w:r>
        <w:instrText>Название приложения</w:instrText>
      </w:r>
      <w:bookmarkEnd w:id="27"/>
      <w:bookmarkEnd w:id="28"/>
      <w:r>
        <w:instrText xml:space="preserve">" </w:instrText>
      </w:r>
      <w:r>
        <w:fldChar w:fldCharType="end"/>
      </w:r>
    </w:p>
    <w:p w:rsidR="007B1B5E" w:rsidRDefault="007B1B5E" w:rsidP="007B1B5E">
      <w:pPr>
        <w:pStyle w:val="341b"/>
      </w:pPr>
      <w:r>
        <w:t>Название приложения</w:t>
      </w:r>
    </w:p>
    <w:p w:rsidR="007B1B5E" w:rsidRPr="001149C9" w:rsidRDefault="007B1B5E" w:rsidP="007B1B5E">
      <w:pPr>
        <w:pStyle w:val="3420"/>
      </w:pPr>
      <w:bookmarkStart w:id="29" w:name="_Toc398225601"/>
      <w:bookmarkStart w:id="30" w:name="_Toc398602267"/>
      <w:bookmarkStart w:id="31" w:name="_Toc408354863"/>
      <w:bookmarkStart w:id="32" w:name="_Toc134449963"/>
      <w:r>
        <w:t>Заголовок 2</w:t>
      </w:r>
      <w:bookmarkEnd w:id="29"/>
      <w:bookmarkEnd w:id="30"/>
      <w:bookmarkEnd w:id="31"/>
      <w:bookmarkEnd w:id="32"/>
    </w:p>
    <w:p w:rsidR="007B1B5E" w:rsidRDefault="007B1B5E" w:rsidP="007B1B5E">
      <w:pPr>
        <w:pStyle w:val="34b"/>
      </w:pPr>
    </w:p>
    <w:p w:rsidR="007B1B5E" w:rsidRDefault="007B1B5E" w:rsidP="007B1B5E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33" w:name="_Toc134449964"/>
      <w:r>
        <w:lastRenderedPageBreak/>
        <w:t>Перечень</w:t>
      </w:r>
      <w:r w:rsidR="00147B49">
        <w:t xml:space="preserve"> сокращений</w:t>
      </w:r>
      <w:bookmarkEnd w:id="20"/>
      <w:bookmarkEnd w:id="21"/>
      <w:bookmarkEnd w:id="22"/>
      <w:bookmarkEnd w:id="23"/>
      <w:bookmarkEnd w:id="33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AD0715" w:rsidRDefault="006976E2" w:rsidP="006201B0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AD0715" w:rsidRDefault="006976E2" w:rsidP="006201B0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AD0715" w:rsidRDefault="006976E2" w:rsidP="00AD0715">
            <w:pPr>
              <w:pStyle w:val="34ff6"/>
            </w:pPr>
            <w:r w:rsidRPr="007A78F0"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AD0715" w:rsidRDefault="006976E2" w:rsidP="00AD0715">
            <w:pPr>
              <w:pStyle w:val="34ff6"/>
            </w:pPr>
            <w:r w:rsidRPr="006976E2">
              <w:t>Автоматизированная система управления технологическим процессом</w:t>
            </w: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4" w:name="_Toc134449965"/>
      <w:r>
        <w:lastRenderedPageBreak/>
        <w:t>Перечень терминов</w:t>
      </w:r>
      <w:bookmarkEnd w:id="34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74412B" w:rsidRPr="00BB426D" w:rsidRDefault="0074412B" w:rsidP="0074412B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5F6833" w:rsidRPr="005F1B2E" w:rsidTr="006201B0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5F6833" w:rsidRPr="00A86232" w:rsidRDefault="005F6833" w:rsidP="006201B0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5F6833" w:rsidRPr="005F1B2E" w:rsidRDefault="005F6833" w:rsidP="006201B0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5F6833" w:rsidRPr="005F1B2E" w:rsidRDefault="005F6833" w:rsidP="006201B0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5F6833" w:rsidRPr="005F1B2E" w:rsidRDefault="005F6833" w:rsidP="006201B0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5F6833" w:rsidRPr="005F1B2E" w:rsidRDefault="005F6833" w:rsidP="006201B0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5F6833" w:rsidRPr="005F1B2E" w:rsidRDefault="005F6833" w:rsidP="006201B0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5F6833" w:rsidRPr="005F1B2E" w:rsidRDefault="005F6833" w:rsidP="006201B0">
            <w:pPr>
              <w:pStyle w:val="34ff8"/>
            </w:pPr>
            <w:r w:rsidRPr="005F1B2E">
              <w:t>Дата</w:t>
            </w:r>
          </w:p>
        </w:tc>
      </w:tr>
      <w:tr w:rsidR="005F6833" w:rsidRPr="005F1B2E" w:rsidTr="006201B0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5F6833" w:rsidRPr="005F1B2E" w:rsidRDefault="005F6833" w:rsidP="006201B0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5F6833" w:rsidRPr="005F1B2E" w:rsidRDefault="005F6833" w:rsidP="006201B0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5F6833" w:rsidRPr="005F1B2E" w:rsidRDefault="005F6833" w:rsidP="006201B0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5F6833" w:rsidRPr="005F1B2E" w:rsidRDefault="005F6833" w:rsidP="006201B0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5F6833" w:rsidRPr="005F1B2E" w:rsidRDefault="005F6833" w:rsidP="006201B0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5F6833" w:rsidRPr="005F1B2E" w:rsidRDefault="005F6833" w:rsidP="006201B0">
            <w:pPr>
              <w:pStyle w:val="34ff8"/>
            </w:pPr>
          </w:p>
        </w:tc>
        <w:tc>
          <w:tcPr>
            <w:tcW w:w="1134" w:type="dxa"/>
            <w:vMerge/>
          </w:tcPr>
          <w:p w:rsidR="005F6833" w:rsidRPr="005F1B2E" w:rsidRDefault="005F6833" w:rsidP="006201B0">
            <w:pPr>
              <w:pStyle w:val="34ff8"/>
            </w:pPr>
          </w:p>
        </w:tc>
        <w:tc>
          <w:tcPr>
            <w:tcW w:w="1276" w:type="dxa"/>
            <w:vMerge/>
          </w:tcPr>
          <w:p w:rsidR="005F6833" w:rsidRPr="005F1B2E" w:rsidRDefault="005F6833" w:rsidP="006201B0">
            <w:pPr>
              <w:pStyle w:val="34ff8"/>
            </w:pPr>
          </w:p>
        </w:tc>
        <w:tc>
          <w:tcPr>
            <w:tcW w:w="1246" w:type="dxa"/>
            <w:vMerge/>
          </w:tcPr>
          <w:p w:rsidR="005F6833" w:rsidRPr="005F1B2E" w:rsidRDefault="005F6833" w:rsidP="006201B0">
            <w:pPr>
              <w:pStyle w:val="34ff8"/>
            </w:pPr>
          </w:p>
        </w:tc>
        <w:tc>
          <w:tcPr>
            <w:tcW w:w="882" w:type="dxa"/>
            <w:vMerge/>
          </w:tcPr>
          <w:p w:rsidR="005F6833" w:rsidRPr="005F1B2E" w:rsidRDefault="005F6833" w:rsidP="006201B0">
            <w:pPr>
              <w:pStyle w:val="34ff8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80616D">
      <w:headerReference w:type="default" r:id="rId14"/>
      <w:headerReference w:type="first" r:id="rId15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2FD8" w:rsidRDefault="00C22FD8" w:rsidP="00AD0715">
      <w:r>
        <w:separator/>
      </w:r>
    </w:p>
    <w:p w:rsidR="00C22FD8" w:rsidRDefault="00C22FD8" w:rsidP="00AD0715"/>
  </w:endnote>
  <w:endnote w:type="continuationSeparator" w:id="0">
    <w:p w:rsidR="00C22FD8" w:rsidRDefault="00C22FD8" w:rsidP="00AD0715">
      <w:r>
        <w:continuationSeparator/>
      </w:r>
    </w:p>
    <w:p w:rsidR="00C22FD8" w:rsidRDefault="00C22FD8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01B0" w:rsidRDefault="006201B0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01B0" w:rsidRDefault="006201B0" w:rsidP="00AC2CA9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2FD8" w:rsidRDefault="00C22FD8" w:rsidP="00AD0715">
      <w:r>
        <w:separator/>
      </w:r>
    </w:p>
    <w:p w:rsidR="00C22FD8" w:rsidRDefault="00C22FD8" w:rsidP="00AD0715"/>
  </w:footnote>
  <w:footnote w:type="continuationSeparator" w:id="0">
    <w:p w:rsidR="00C22FD8" w:rsidRDefault="00C22FD8" w:rsidP="00AD0715">
      <w:r>
        <w:continuationSeparator/>
      </w:r>
    </w:p>
    <w:p w:rsidR="00C22FD8" w:rsidRDefault="00C22FD8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01B0" w:rsidRDefault="006201B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5F160F0" wp14:editId="4820BFC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26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">
              <v:group id="Группа 21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6201B0" w:rsidRDefault="006201B0" w:rsidP="00AC2CA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201B0" w:rsidRDefault="006201B0" w:rsidP="00AC2CA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6201B0" w:rsidRDefault="006201B0" w:rsidP="00AC2CA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201B0" w:rsidRDefault="006201B0" w:rsidP="00AC2CA9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6201B0" w:rsidRDefault="006201B0" w:rsidP="00AC2CA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6201B0" w:rsidRDefault="006201B0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201B0" w:rsidRDefault="006201B0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201B0" w:rsidRDefault="006201B0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201B0" w:rsidRDefault="006201B0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201B0" w:rsidRDefault="006201B0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01B0" w:rsidRDefault="006201B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F0A1EB1" wp14:editId="32482F9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6" name="Группа 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CB1016" w:rsidRDefault="006201B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374BE" w:rsidRDefault="006201B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A.B.XXX.ПБ.XX.X-X.X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945CCC" w:rsidRDefault="006201B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0411E6" w:rsidRDefault="006201B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945CCC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945CCC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0411E6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0411E6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2" name="Группа 62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6" o:spid="_x0000_s1051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">
              <v:group id="Группа 2" o:spid="_x0000_s105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5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5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5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5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5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5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6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6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6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6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6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6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6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6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6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6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7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7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7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7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7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7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7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7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07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07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08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08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08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8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08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08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08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08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08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08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09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09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09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6201B0" w:rsidRPr="00CB1016" w:rsidRDefault="006201B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09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6201B0" w:rsidRPr="005374BE" w:rsidRDefault="006201B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09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6201B0" w:rsidRDefault="006201B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A.B.XXX.ПБ.XX.X-X.X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09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09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6201B0" w:rsidRPr="00945CCC" w:rsidRDefault="006201B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09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6201B0" w:rsidRDefault="006201B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09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09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6201B0" w:rsidRPr="000411E6" w:rsidRDefault="006201B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0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0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6201B0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0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6201B0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6201B0" w:rsidRPr="00945CCC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6201B0" w:rsidRPr="00945CCC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6201B0" w:rsidRPr="000411E6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6201B0" w:rsidRPr="000411E6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2" o:spid="_x0000_s1109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<v:rect id="Rectangle 122" o:spid="_x0000_s111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zfrMcA&#10;AADbAAAADwAAAGRycy9kb3ducmV2LnhtbESPT2vCQBTE74V+h+UVvBTdqDS0qauo4J+DUBqlvb5m&#10;X5Ng9m3Irib66V2h0OMwM79hJrPOVOJMjSstKxgOIhDEmdUl5woO+1X/FYTzyBory6TgQg5m08eH&#10;CSbatvxJ59TnIkDYJaig8L5OpHRZQQbdwNbEwfu1jUEfZJNL3WAb4KaSoyiKpcGSw0KBNS0Lyo7p&#10;ySgwp/nubfGz8S/P7XofX+M1fn98KdV76ubvIDx1/j/8195qBfEY7l/CD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M36zHAAAA2wAAAA8AAAAAAAAAAAAAAAAAmAIAAGRy&#10;cy9kb3ducmV2LnhtbFBLBQYAAAAABAAEAPUAAACMAwAAAAA=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1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H2McA&#10;AADbAAAADwAAAGRycy9kb3ducmV2LnhtbESPT2vCQBTE74V+h+UVvBTdKDa0qauo4J+DUBqlvb5m&#10;X5Ng9m3Irib66V2h0OMwM79hJrPOVOJMjSstKxgOIhDEmdUl5woO+1X/FYTzyBory6TgQg5m08eH&#10;CSbatvxJ59TnIkDYJaig8L5OpHRZQQbdwNbEwfu1jUEfZJNL3WAb4KaSoyiKpcGSw0KBNS0Lyo7p&#10;ySgwp/nubfGz8S/P7XofX+M1fn98KdV76ubvIDx1/j/8195qBfEY7l/CD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lR9jHAAAA2wAAAA8AAAAAAAAAAAAAAAAAmAIAAGRy&#10;cy9kb3ducmV2LnhtbFBLBQYAAAAABAAEAPUAAACMAwAAAAA=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01B0" w:rsidRDefault="006201B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4AC8B347" wp14:editId="1092955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5" name="Группа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45CCC" w:rsidRDefault="006201B0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31BFC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A32665" w:rsidRDefault="006201B0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79077B" w:rsidRDefault="006201B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A32665" w:rsidRDefault="006201B0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CB1016" w:rsidRDefault="006201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CB1016" w:rsidRDefault="006201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374BE" w:rsidRDefault="006201B0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646F7" w:rsidRPr="006646F7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646F7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374BE" w:rsidRDefault="006201B0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646F7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A.B.XXX.ПБ.XX.X-X.X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:rsidR="006201B0" w:rsidRPr="00557002" w:rsidRDefault="006201B0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проектной процедуры (операции)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45CCC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45CCC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9" name="Группа 59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5" o:spid="_x0000_s1112" style="position:absolute;left:0;text-align:left;margin-left:22.7pt;margin-top:14.2pt;width:558.45pt;height:826.3pt;z-index:251679744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">
              <v:group id="Группа 448" o:spid="_x0000_s1113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14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15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1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17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1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19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20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21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22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23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24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25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26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27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28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29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30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31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32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33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34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35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36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37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38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39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40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41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42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43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44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45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46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47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48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49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5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51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52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53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54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55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56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57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58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59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60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61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62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6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6201B0" w:rsidRPr="00945CCC" w:rsidRDefault="006201B0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64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65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66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67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68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69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70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71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6201B0" w:rsidRPr="00931BFC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72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6201B0" w:rsidRPr="00A32665" w:rsidRDefault="006201B0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73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4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5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6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7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78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79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0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1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2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183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6201B0" w:rsidRPr="0079077B" w:rsidRDefault="006201B0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184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6201B0" w:rsidRPr="00A32665" w:rsidRDefault="006201B0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185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6201B0" w:rsidRPr="00CB1016" w:rsidRDefault="006201B0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186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6201B0" w:rsidRPr="00CB1016" w:rsidRDefault="006201B0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187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6201B0" w:rsidRPr="005374BE" w:rsidRDefault="006201B0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646F7" w:rsidRPr="006646F7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646F7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188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6201B0" w:rsidRPr="005374BE" w:rsidRDefault="006201B0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646F7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189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190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A.B.XXX.ПБ.XX.X-X.X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191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:rsidR="006201B0" w:rsidRPr="00557002" w:rsidRDefault="006201B0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проектной процедуры (операции)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192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193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4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6201B0" w:rsidRPr="00945CCC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5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6201B0" w:rsidRPr="00945CCC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6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7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8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9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9" o:spid="_x0000_s1200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<v:rect id="Rectangle 122" o:spid="_x0000_s1201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5B28IA&#10;AADbAAAADwAAAGRycy9kb3ducmV2LnhtbERPy2rCQBTdC/7DcIVuRCcVGjQ6iha0XRTEB7q9Zq5J&#10;MHMnZEaT9us7C8Hl4bxni9aU4kG1KywreB9GIIhTqwvOFBwP68EYhPPIGkvLpOCXHCzm3c4ME20b&#10;3tFj7zMRQtglqCD3vkqkdGlOBt3QVsSBu9raoA+wzqSusQnhppSjKIqlwYJDQ44VfeaU3vZ3o8Dc&#10;lz+T1eXLf/SbzSH+izd43p6Ueuu1yykIT61/iZ/ub60gDuvDl/A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3kHbwgAAANsAAAAPAAAAAAAAAAAAAAAAAJgCAABkcnMvZG93&#10;bnJldi54bWxQSwUGAAAAAAQABAD1AAAAhwMAAAAA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02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LkQMYA&#10;AADbAAAADwAAAGRycy9kb3ducmV2LnhtbESPQWvCQBSE70L/w/IKvUjdWDC0qZtgC1UPglTFXl+z&#10;r0lo9m3Irib6611B8DjMzDfMNOtNLY7UusqygvEoAkGcW11xoWC3/Xp+BeE8ssbaMik4kYMsfRhM&#10;MdG24286bnwhAoRdggpK75tESpeXZNCNbEMcvD/bGvRBtoXULXYBbmr5EkWxNFhxWCixoc+S8v/N&#10;wSgwh9nq7eN34SfDbr6Nz/Ecf9Z7pZ4e+9k7CE+9v4dv7aVWEI/h+iX8AJl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LkQMYAAADbAAAADwAAAAAAAAAAAAAAAACYAgAAZHJz&#10;L2Rvd25yZXYueG1sUEsFBgAAAAAEAAQA9QAAAIsDAAAAAA==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01B0" w:rsidRDefault="006201B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6D837EE4" wp14:editId="68A7F44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25" name="Группа 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526" name="Группа 52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27" name="Группа 527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28" name="Группа 528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29" name="Группа 529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3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1" name="Группа 531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32" name="Группа 532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33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4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6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37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38" name="Группа 538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39" name="Группа 539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40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1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2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3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4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5" name="Группа 545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7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9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51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2" name="Группа 552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54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6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8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9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0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1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2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3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4" name="Группа 564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65" name="Группа 565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66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CB1016" w:rsidRDefault="006201B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7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374BE" w:rsidRDefault="006201B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646F7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8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A.B.XXX.ПБ.XX.X-X.X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9" name="Группа 569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7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945CCC" w:rsidRDefault="006201B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0411E6" w:rsidRDefault="006201B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4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945CCC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945CCC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5E4A3B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0411E6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201B0" w:rsidRPr="000411E6" w:rsidRDefault="006201B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83" name="Группа 583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8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8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25" o:spid="_x0000_s1203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">
              <v:group id="Группа 526" o:spid="_x0000_s1204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<v:group id="Группа 527" o:spid="_x0000_s1205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<v:group id="Группа 528" o:spid="_x0000_s1206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YhmI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iGYjwwAAANwAAAAP&#10;AAAAAAAAAAAAAAAAAKoCAABkcnMvZG93bnJldi54bWxQSwUGAAAAAAQABAD6AAAAmgMAAAAA&#10;">
                    <v:group id="Группа 529" o:spid="_x0000_s120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TDu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rEw7jFAAAA3AAA&#10;AA8AAAAAAAAAAAAAAAAAqgIAAGRycy9kb3ducmV2LnhtbFBLBQYAAAAABAAEAPoAAACcAwAAAAA=&#10;">
                      <v:rect id="Rectangle 91" o:spid="_x0000_s1208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ZqHcEA&#10;AADcAAAADwAAAGRycy9kb3ducmV2LnhtbERPy2oCMRTdC/5DuIK7mqio7dQoPija7nxAt5fJdWZw&#10;cjMkUad/bxYFl4fzni9bW4s7+VA51jAcKBDEuTMVFxrOp6+3dxAhIhusHZOGPwqwXHQ7c8yMe/CB&#10;7sdYiBTCIUMNZYxNJmXIS7IYBq4hTtzFeYsxQV9I4/GRwm0tR0pNpcWKU0OJDW1Kyq/Hm9VwOavv&#10;2SnSar3xH5Ofrfqd7tVO636vXX2CiNTGl/jfvTcaJuM0P51JR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Gah3BAAAA3AAAAA8AAAAAAAAAAAAAAAAAmAIAAGRycy9kb3du&#10;cmV2LnhtbFBLBQYAAAAABAAEAPUAAACGAwAAAAA=&#10;" filled="f" strokeweight="1.5pt">
                        <v:textbox inset=",1mm"/>
                      </v:rect>
                      <v:group id="Группа 531" o:spid="_x0000_s1209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      <v:group id="Группа 532" o:spid="_x0000_s1210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nHF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b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bnHFMQAAADcAAAA&#10;DwAAAAAAAAAAAAAAAACqAgAAZHJzL2Rvd25yZXYueG1sUEsFBgAAAAAEAAQA+gAAAJsDAAAAAA==&#10;">
                          <v:line id="Line 76" o:spid="_x0000_s1211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bXhMMAAADcAAAADwAAAGRycy9kb3ducmV2LnhtbESPQWsCMRSE74L/ITyhN82qVMpqFBEE&#10;xR6sFbw+Nm83i5uXJUnd9d83BaHHYWa+YVab3jbiQT7UjhVMJxkI4sLpmisF1+/9+ANEiMgaG8ek&#10;4EkBNuvhYIW5dh1/0eMSK5EgHHJUYGJscylDYchimLiWOHml8xZjkr6S2mOX4LaRsyxbSIs1pwWD&#10;Le0MFffLj1Ugj6fu7Peza1mVh9bdjuZz0fVKvY367RJEpD7+h1/tg1bwPp/D35l0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214TDAAAA3AAAAA8AAAAAAAAAAAAA&#10;AAAAoQIAAGRycy9kb3ducmV2LnhtbFBLBQYAAAAABAAEAPkAAACRAwAAAAA=&#10;" strokeweight="1.5pt"/>
                          <v:line id="Line 77" o:spid="_x0000_s1212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9P8MQAAADcAAAADwAAAGRycy9kb3ducmV2LnhtbESPQWsCMRSE7wX/Q3iCt5pVW5HVKFIQ&#10;lHporeD1sXm7Wdy8LEnqbv99Iwgeh5n5hlltetuIG/lQO1YwGWcgiAuna64UnH92rwsQISJrbByT&#10;gj8KsFkPXlaYa9fxN91OsRIJwiFHBSbGNpcyFIYshrFriZNXOm8xJukrqT12CW4bOc2yubRYc1ow&#10;2NKHoeJ6+rUK5OGz+/K76bmsyn3rLgdznHe9UqNhv12CiNTHZ/jR3msF77M3uJ9JR0C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H0/wxAAAANwAAAAPAAAAAAAAAAAA&#10;AAAAAKECAABkcnMvZG93bnJldi54bWxQSwUGAAAAAAQABAD5AAAAkgMAAAAA&#10;" strokeweight="1.5pt"/>
                          <v:line id="Line 78" o:spid="_x0000_s1213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Pqa8MAAADcAAAADwAAAGRycy9kb3ducmV2LnhtbESPQWsCMRSE7wX/Q3iCt5rVopTVKCII&#10;ij1YK3h9bN5uFjcvS5K66783BaHHYWa+YZbr3jbiTj7UjhVMxhkI4sLpmisFl5/d+yeIEJE1No5J&#10;wYMCrFeDtyXm2nX8TfdzrESCcMhRgYmxzaUMhSGLYexa4uSVzluMSfpKao9dgttGTrNsLi3WnBYM&#10;trQ1VNzOv1aBPBy7k99NL2VV7lt3PZivedcrNRr2mwWISH38D7/ae61g9jG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T6mvDAAAA3AAAAA8AAAAAAAAAAAAA&#10;AAAAoQIAAGRycy9kb3ducmV2LnhtbFBLBQYAAAAABAAEAPkAAACRAwAAAAA=&#10;" strokeweight="1.5pt"/>
                          <v:line id="Line 79" o:spid="_x0000_s1214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F0HMQAAADcAAAADwAAAGRycy9kb3ducmV2LnhtbESPQWsCMRSE7wX/Q3iCt5qt4iJboxRB&#10;UOyhVcHrY/N2s3TzsiTRXf99IxR6HGbmG2a1GWwr7uRD41jB2zQDQVw63XCt4HLevS5BhIissXVM&#10;Ch4UYLMevayw0K7nb7qfYi0ShEOBCkyMXSFlKA1ZDFPXESevct5iTNLXUnvsE9y2cpZlubTYcFow&#10;2NHWUPlzulkF8nDsv/xudqnqat+568F85v2g1GQ8fLyDiDTE//Bfe68VLOY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gXQcxAAAANwAAAAPAAAAAAAAAAAA&#10;AAAAAKECAABkcnMvZG93bnJldi54bWxQSwUGAAAAAAQABAD5AAAAkgMAAAAA&#10;" strokeweight="1.5pt"/>
                        </v:group>
                        <v:line id="Line 92" o:spid="_x0000_s1215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3Rh8UAAADcAAAADwAAAGRycy9kb3ducmV2LnhtbESPQWvCQBSE7wX/w/KE3uqmirZEN0EE&#10;QWkPrRW8PrIv2dDs27C7mvTfd4VCj8PMfMNsytF24kY+tI4VPM8yEMSV0y03Cs5f+6dXECEia+wc&#10;k4IfClAWk4cN5toN/Em3U2xEgnDIUYGJsc+lDJUhi2HmeuLk1c5bjEn6RmqPQ4LbTs6zbCUttpwW&#10;DPa0M1R9n65WgTy+DR9+Pz/XTX3o3eVo3lfDqNTjdNyuQUQa43/4r33QCpa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3Rh8UAAADcAAAADwAAAAAAAAAA&#10;AAAAAAChAgAAZHJzL2Rvd25yZXYueG1sUEsFBgAAAAAEAAQA+QAAAJMDAAAAAA==&#10;" strokeweight="1.5pt"/>
                      </v:group>
                    </v:group>
                    <v:group id="Группа 538" o:spid="_x0000_s1216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Hw/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UfD+wwAAANwAAAAP&#10;AAAAAAAAAAAAAAAAAKoCAABkcnMvZG93bnJldi54bWxQSwUGAAAAAAQABAD6AAAAmgMAAAAA&#10;">
                      <v:group id="Группа 539" o:spid="_x0000_s1217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1VZ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Ll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VVl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18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VRasMA&#10;AADcAAAADwAAAGRycy9kb3ducmV2LnhtbERP3WrCMBS+F/YO4Qx2I5oqm3O1UXQwcAwKUx/grDm2&#10;pc1JSdLavf1yIezy4/vPdqNpxUDO15YVLOYJCOLC6ppLBZfzx2wNwgdkja1lUvBLHnbbh0mGqbY3&#10;/qbhFEoRQ9inqKAKoUul9EVFBv3cdsSRu1pnMEToSqkd3mK4aeUySVbSYM2xocKO3isqmlNvFGAe&#10;3haNOxzKaX/O89Xnz+tFfyn19DjuNyACjeFffHcftYKX5zg/nolH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UVRa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19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n08cUA&#10;AADcAAAADwAAAGRycy9kb3ducmV2LnhtbESP3WrCQBSE7wt9h+UI3pS6iai10VVqoVARAv48wDF7&#10;mgSzZ8PuqvHtu4Lg5TAz3zDzZWcacSHna8sK0kECgriwuuZSwWH/8z4F4QOyxsYyKbiRh+Xi9WWO&#10;mbZX3tJlF0oRIewzVFCF0GZS+qIig35gW+Lo/VlnMETpSqkdXiPcNHKYJBNpsOa4UGFL3xUVp93Z&#10;KMA8fKYnt1qVb+d9nk/Wx4+D3ijV73VfMxCBuvAMP9q/WsF4lML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fT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0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tqhsYA&#10;AADcAAAADwAAAGRycy9kb3ducmV2LnhtbESP3WrCQBSE7wt9h+UUvCm6UVp/oqtooWApBDR5gGP2&#10;mASzZ8Puqunbu4VCL4eZ+YZZbXrTihs531hWMB4lIIhLqxuuFBT553AOwgdkja1lUvBDHjbr56cV&#10;ptre+UC3Y6hEhLBPUUEdQpdK6cuaDPqR7Yijd7bOYIjSVVI7vEe4aeUkSabSYMNxocaOPmoqL8er&#10;UYBZWIwvbrerXq95lk2/TrNCfys1eOm3SxCB+vAf/mvvtYL3twn8nolHQK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tqhs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1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fPHcYA&#10;AADcAAAADwAAAGRycy9kb3ducmV2LnhtbESP3WrCQBSE74W+w3KE3pS6sVVboxuphYKlEPDnAU6z&#10;xyQkezbsrpq+vSsUvBxm5htmuepNK87kfG1ZwXiUgCAurK65VHDYfz2/g/ABWWNrmRT8kYdV9jBY&#10;Yqrthbd03oVSRAj7FBVUIXSplL6oyKAf2Y44ekfrDIYoXSm1w0uEm1a+JMlMGqw5LlTY0WdFRbM7&#10;GQWYh/m4cet1+XTa5/ns+/ftoH+Uehz2HwsQgfpwD/+3N1rBdPIKtzPxCMjs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fPH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2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5XacYA&#10;AADcAAAADwAAAGRycy9kb3ducmV2LnhtbESP0WrCQBRE34X+w3ILvkizsVjbpq5ShYIiBKr5gNvs&#10;bRLM3g27G03/3hUKPg4zc4ZZrAbTijM531hWME1SEMSl1Q1XCorj19MbCB+QNbaWScEfeVgtH0YL&#10;zLS98DedD6ESEcI+QwV1CF0mpS9rMugT2xFH79c6gyFKV0nt8BLhppXPaTqXBhuOCzV2tKmpPB16&#10;owDz8D49ufW6mvTHPJ/vfl4LvVdq/Dh8foAINIR7+L+91QpeZjO4nY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5Xa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45" o:spid="_x0000_s1223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      <v:shape id="Text Box 87" o:spid="_x0000_s1224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JqucQA&#10;AADcAAAADwAAAGRycy9kb3ducmV2LnhtbESPQWsCMRSE74X+h/AEbzVrUZGtUaRQES+l6sHjY/Oa&#10;LG5edjdxXf31TUHwOMzMN8xi1btKdNSG0rOC8SgDQVx4XbJRcDx8vc1BhIissfJMCm4UYLV8fVlg&#10;rv2Vf6jbRyMShEOOCmyMdS5lKCw5DCNfEyfv17cOY5KtkbrFa4K7Sr5n2Uw6LDktWKzp01Jx3l+c&#10;gsb2k6lpvqtzt7ubtd1sQ3M8KTUc9OsPEJH6+Aw/2lutYDqZwf+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iarn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5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7PIs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NIW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bs8i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6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FbUMIA&#10;AADcAAAADwAAAGRycy9kb3ducmV2LnhtbERPz2vCMBS+D/wfwhN2m6lDRTqjiLAhu4jag8dH85YU&#10;m5e2yWq3v94cBI8f3+/VZnC16KkLlWcF00kGgrj0umKjoDh/vi1BhIissfZMCv4owGY9ellhrv2N&#10;j9SfohEphEOOCmyMTS5lKC05DBPfECfux3cOY4KdkbrDWwp3tXzPsoV0WHFqsNjQzlJ5Pf06Ba0d&#10;ZnPTHupr//1vtvZrH9riotTreNh+gIg0xKf44d5rBfNZWpvOpCM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8VtQ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7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3+y8UA&#10;AADcAAAADwAAAGRycy9kb3ducmV2LnhtbESPT2sCMRTE74V+h/AKvdVsRUVXo0jBIr2Ifw4eH5tn&#10;srh52d2k67af3hQKHoeZ+Q2zWPWuEh21ofSs4H2QgSAuvC7ZKDgdN29TECEia6w8k4IfCrBaPj8t&#10;MNf+xnvqDtGIBOGQowIbY51LGQpLDsPA18TJu/jWYUyyNVK3eEtwV8lhlk2kw5LTgsWaPiwV18O3&#10;U9DYfjQ2za66dl+/Zm0/t6E5nZV6fenXcxCR+vgI/7e3WsF4NIO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vf7L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28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Bi8IA&#10;AADcAAAADwAAAGRycy9kb3ducmV2LnhtbERPz2vCMBS+C/sfwhvspqnDjtGZFhEU2UXmPOz4aJ5J&#10;sXlpm6x2++vNYbDjx/d7XU2uFSMNofGsYLnIQBDXXjdsFJw/d/NXECEia2w9k4IfClCVD7M1Ftrf&#10;+IPGUzQihXAoUIGNsSukDLUlh2HhO+LEXfzgMCY4GKkHvKVw18rnLHuRDhtODRY72lqqr6dvp6C3&#10;0yo3/bG9ju+/ZmP3h9Cfv5R6epw2byAiTfFf/Oc+aAV5nuanM+kIy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XsGL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29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UqJsMA&#10;AADcAAAADwAAAGRycy9kb3ducmV2LnhtbESPQWsCMRSE70L/Q3gFb5oorNbVKGqRWm9Vwetj89xd&#10;3LwsSarbf98UCh6HmfmGWaw624g7+VA71jAaKhDEhTM1lxrOp93gDUSIyAYbx6ThhwKsli+9BebG&#10;PfiL7sdYigThkKOGKsY2lzIUFVkMQ9cSJ+/qvMWYpC+l8fhIcNvIsVITabHmtFBhS9uKitvx22q4&#10;ntXn9BRpvdn6WXZ4V5fJXn1o3X/t1nMQkbr4DP+390ZDlo3g70w6An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UqJsMAAADcAAAADwAAAAAAAAAAAAAAAACYAgAAZHJzL2Rv&#10;d25yZXYueG1sUEsFBgAAAAAEAAQA9QAAAIgDAAAAAA==&#10;" filled="f" strokeweight="1.5pt">
                    <v:textbox inset=",1mm"/>
                  </v:rect>
                </v:group>
                <v:group id="Группа 552" o:spid="_x0000_s1230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line id="Line 102" o:spid="_x0000_s1232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9LyMcAAADcAAAADwAAAGRycy9kb3ducmV2LnhtbESPS2vDMBCE74X+B7GFXEoix3kQ3Cgh&#10;fUHpLQ8IuS3W2jK1Vo6lxG5/fVUI9DjMzDfMct3bWlyp9ZVjBeNRAoI4d7riUsFh/z5cgPABWWPt&#10;mBR8k4f16v5uiZl2HW/puguliBD2GSowITSZlD43ZNGPXEMcvcK1FkOUbSl1i12E21qmSTKXFiuO&#10;CwYbejGUf+0uVsGkOL09niev4zStks/C/HT587FUavDQb55ABOrDf/jW/tAKZrMp/J2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Gr0vI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33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NaqMYAAADcAAAADwAAAGRycy9kb3ducmV2LnhtbESPUUvDQBCE3wX/w7GFvkh7sZBrib0W&#10;KQiCINhWfF1z2yQ0txdz2zb113uC4OMwM98wy/XgW3WmPjaBLdxPM1DEZXANVxb2u6fJAlQUZIdt&#10;YLJwpQjr1e3NEgsXLvxG561UKkE4FmihFukKrWNZk8c4DR1x8g6h9yhJ9pV2PV4S3Ld6lmVGe2w4&#10;LdTY0aam8rg9eQvv+F3J9eXz7vVojOw/vsxpMzfWjkfD4wMooUH+w3/tZ2chz3P4PZOOgF7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zWq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34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HE38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GYwO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hxN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3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hGRsUAAADcAAAADwAAAGRycy9kb3ducmV2LnhtbESPQWvCQBSE70L/w/IKvenGgkkaXSUt&#10;TSkIgrF4fmRfk9Ds25DdmvTfdwXB4zDzzTCb3WQ6caHBtZYVLBcRCOLK6pZrBV+nYp6CcB5ZY2eZ&#10;FPyRg932YbbBTNuRj3QpfS1CCbsMFTTe95mUrmrIoFvYnjh433Yw6IMcaqkHHEO56eRzFMXSYMth&#10;ocGe3hqqfspfo2BlXpP9ePp4ifP3xJA/L9NDXij19DjlaxCeJn8P3+hPHbhVAtcz4QjI7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hGRsUAAADcAAAADwAAAAAAAAAA&#10;AAAAAAChAgAAZHJzL2Rvd25yZXYueG1sUEsFBgAAAAAEAAQA+QAAAJMDAAAAAA==&#10;" strokecolor="windowText" strokeweight="1.5pt"/>
                    <v:line id="Line 98" o:spid="_x0000_s1236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JBzcQAAADcAAAADwAAAGRycy9kb3ducmV2LnhtbERPy2rCQBTdF/yH4QpuSp0YUUrqKD5a&#10;kO58gLi7ZG4yoZk7MTM1qV/fWRS6PJz3YtXbWtyp9ZVjBZNxAoI4d7riUsH59PHyCsIHZI21Y1Lw&#10;Qx5Wy8HTAjPtOj7Q/RhKEUPYZ6jAhNBkUvrckEU/dg1x5ArXWgwRtqXULXYx3NYyTZK5tFhxbDDY&#10;0NZQ/nX8tgqmxfX9+TbdTdK0Sj4L8+jyzaVUajTs128gAvXhX/zn3msFs1lcG8/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4kHN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237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5QrcYAAADcAAAADwAAAGRycy9kb3ducmV2LnhtbESPUWvCQBCE3wv9D8cW+lLqpQWvNfWU&#10;IhQEQai19HXNbZNgbi/NrRr99Z4g9HGYmW+Y8bT3jdpTF+vAFp4GGSjiIriaSwvrr4/HV1BRkB02&#10;gcnCkSJMJ7c3Y8xdOPAn7VdSqgThmKOFSqTNtY5FRR7jILTEyfsNnUdJsiu16/CQ4L7Rz1lmtMea&#10;00KFLc0qKrarnbfwjadSjovNw3JrjKx//sxu9mKsvb/r399ACfXyH762587CcD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+UK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38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gzjcMAAADcAAAADwAAAGRycy9kb3ducmV2LnhtbERPTWvCQBC9C/6HZQq9SN1YcC2pq4hQ&#10;KBQKVUuv0+w0CWZnY3bU6K/vHgSPj/c9X/a+USfqYh3YwmScgSIugqu5tLDbvj29gIqC7LAJTBYu&#10;FGG5GA7mmLtw5i86baRUKYRjjhYqkTbXOhYVeYzj0BIn7i90HiXBrtSuw3MK941+zjKjPdacGips&#10;aV1Rsd8cvYVvvJZy+fgdfe6Nkd3PwRzXM2Pt40O/egUl1MtdfHO/OwtTk+an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oM43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1" o:spid="_x0000_s1239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Qi7ccAAADcAAAADwAAAGRycy9kb3ducmV2LnhtbESPzWrDMBCE74G8g9hAL6GR7VBT3Cgh&#10;/YOSW9JC6W2x1paJtXItNXby9FWg0OMwM98wq81oW3Gi3jeOFaSLBARx6XTDtYKP99fbexA+IGts&#10;HZOCM3nYrKeTFRbaDbyn0yHUIkLYF6jAhNAVUvrSkEW/cB1x9CrXWwxR9rXUPQ4RbluZJUkuLTYc&#10;Fwx29GSoPB5+rIJl9fUy/14+p1nWJLvKXIby8bNW6mY2bh9ABBrDf/iv/aYV3OU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tCLt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240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UgL8UAAADcAAAADwAAAGRycy9kb3ducmV2LnhtbESPQWvCQBSE70L/w/IKvZmNQkONrlIE&#10;wUMvTQTj7ZF9TdJm3ybZ1cR/7xYKPQ4z8w2z2U2mFTcaXGNZwSKKQRCXVjdcKTjlh/kbCOeRNbaW&#10;ScGdHOy2T7MNptqO/Em3zFciQNilqKD2vkuldGVNBl1kO+LgfdnBoA9yqKQecAxw08plHCfSYMNh&#10;ocaO9jWVP9nVBMopWR1W5765fi/6rLh0fZF/oFIvz9P7GoSnyf+H/9pHreA1WcLvmXAE5P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BUgL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241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qt+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m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6r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564" o:spid="_x0000_s1242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<v:group id="Группа 565" o:spid="_x0000_s1243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Nwfc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z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3jcH3FAAAA3AAA&#10;AA8AAAAAAAAAAAAAAAAAqgIAAGRycy9kb3ducmV2LnhtbFBLBQYAAAAABAAEAPoAAACcAwAAAAA=&#10;">
                      <v:rect id="Rectangle 123" o:spid="_x0000_s1244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0x7McA&#10;AADcAAAADwAAAGRycy9kb3ducmV2LnhtbESPT2vCQBTE7wW/w/KEXkrdWHCxqauoUOuhIP7BXp/Z&#10;ZxLMvg3Z1cR++m6h0OMwM79hJrPOVuJGjS8daxgOEhDEmTMl5xoO+/fnMQgfkA1WjknDnTzMpr2H&#10;CabGtbyl2y7kIkLYp6ihCKFOpfRZQRb9wNXE0Tu7xmKIssmlabCNcFvJlyRR0mLJcaHAmpYFZZfd&#10;1Wqw1/nn6+L0EUZP7WqvvtUKvzZHrR/73fwNRKAu/If/2mujYaQU/J6JR0B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dMezHAAAA3AAAAA8AAAAAAAAAAAAAAAAAmAIAAGRy&#10;cy9kb3ducmV2LnhtbFBLBQYAAAAABAAEAPUAAACMAwAAAAA=&#10;" filled="f" stroked="f">
                        <v:textbox inset="1pt,.4mm,1pt,1pt">
                          <w:txbxContent>
                            <w:p w:rsidR="006201B0" w:rsidRPr="00CB1016" w:rsidRDefault="006201B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45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GUd8cA&#10;AADcAAAADwAAAGRycy9kb3ducmV2LnhtbESPQWvCQBSE74X+h+UJXopuFEw1dRUV1B4EqYpeX7PP&#10;JDT7NmRXk/bXu4VCj8PMfMNM560pxZ1qV1hWMOhHIIhTqwvOFJyO694YhPPIGkvLpOCbHMxnz09T&#10;TLRt+IPuB5+JAGGXoILc+yqR0qU5GXR9WxEH72prgz7IOpO6xibATSmHURRLgwWHhRwrWuWUfh1u&#10;RoG5LXaT5efWj16azTH+iTd42Z+V6nbaxRsIT63/D/+137WCUfwKv2fCE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RlHfHAAAA3AAAAA8AAAAAAAAAAAAAAAAAmAIAAGRy&#10;cy9kb3ducmV2LnhtbFBLBQYAAAAABAAEAPUAAACMAwAAAAA=&#10;" filled="f" stroked="f">
                        <v:textbox inset="1pt,.4mm,1pt,1pt">
                          <w:txbxContent>
                            <w:p w:rsidR="006201B0" w:rsidRPr="005374BE" w:rsidRDefault="006201B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646F7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46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4ABcQA&#10;AADcAAAADwAAAGRycy9kb3ducmV2LnhtbERPTWvCQBC9C/6HZQq9iG5aMGiajdhCbQ9CaRS9TrPT&#10;JJidDdnVpP317kHw+Hjf6WowjbhQ52rLCp5mEQjiwuqaSwX73ft0AcJ5ZI2NZVLwRw5W2XiUYqJt&#10;z990yX0pQgi7BBVU3reJlK6oyKCb2ZY4cL+2M+gD7EqpO+xDuGnkcxTF0mDNoaHClt4qKk752Sgw&#10;5/V2+frz4eeTfrOL/+MNHr8OSj0+DOsXEJ4Gfxff3J9awTwOa8OZcAR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OAAXEAAAA3AAAAA8AAAAAAAAAAAAAAAAAmAIAAGRycy9k&#10;b3ducmV2LnhtbFBLBQYAAAAABAAEAPUAAACJAwAAAAA=&#10;" filled="f" stroked="f">
                        <v:textbox inset="1pt,.4mm,1pt,1pt">
                          <w:txbxContent>
                            <w:p w:rsidR="006201B0" w:rsidRDefault="006201B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A.B.XXX.ПБ.XX.X-X.X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69" o:spid="_x0000_s1247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56eM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4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yuenjFAAAA3AAA&#10;AA8AAAAAAAAAAAAAAAAAqgIAAGRycy9kb3ducmV2LnhtbFBLBQYAAAAABAAEAPoAAACcAwAAAAA=&#10;">
                      <v:rect id="Rectangle 119" o:spid="_x0000_s124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RT7MMA&#10;AADcAAAADwAAAGRycy9kb3ducmV2LnhtbERPu2rDMBTdA/kHcQNdSiMn0Lp2LYeQl7OVpF26Xawb&#10;2dS6MpaauH9fDYWMh/MuVqPtxJUG3zpWsJgnIIhrp1s2Cj4/9k+vIHxA1tg5JgW/5GFVTicF5trd&#10;+ETXczAihrDPUUETQp9L6euGLPq564kjd3GDxRDhYKQe8BbDbSeXSfIiLbYcGxrsadNQ/X3+sQrS&#10;7fqR3r/cJeyyQ1aZU3XITKXUw2xcv4EINIa7+N991Aqe0zg/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RT7MMAAADcAAAADwAAAAAAAAAAAAAAAACYAgAAZHJzL2Rv&#10;d25yZXYueG1sUEsFBgAAAAAEAAQA9QAAAIgDAAAAAA==&#10;" filled="f" stroked="f">
                        <v:textbox inset="0,0,0,0">
                          <w:txbxContent>
                            <w:p w:rsidR="006201B0" w:rsidRPr="00945CCC" w:rsidRDefault="006201B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49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j2d8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ibju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uPZ3xQAAANwAAAAPAAAAAAAAAAAAAAAAAJgCAABkcnMv&#10;ZG93bnJldi54bWxQSwUGAAAAAAQABAD1AAAAigMAAAAA&#10;" filled="f" stroked="f">
                        <v:textbox inset="0,0,0,0">
                          <w:txbxContent>
                            <w:p w:rsidR="006201B0" w:rsidRDefault="006201B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0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oAM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u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mgAxQAAANwAAAAPAAAAAAAAAAAAAAAAAJgCAABkcnMv&#10;ZG93bnJldi54bWxQSwUGAAAAAAQABAD1AAAAigMAAAAA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1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bNm8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s2bxQAAANwAAAAPAAAAAAAAAAAAAAAAAJgCAABkcnMv&#10;ZG93bnJldi54bWxQSwUGAAAAAAQABAD1AAAAigMAAAAA&#10;" filled="f" stroked="f">
                        <v:textbox inset="0,0,0,0">
                          <w:txbxContent>
                            <w:p w:rsidR="006201B0" w:rsidRPr="000411E6" w:rsidRDefault="006201B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2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9V78UA&#10;AADcAAAADwAAAGRycy9kb3ducmV2LnhtbESPQWvCQBSE74X+h+UVvJS6UVo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1XvxQAAANwAAAAPAAAAAAAAAAAAAAAAAJgCAABkcnMv&#10;ZG93bnJldi54bWxQSwUGAAAAAAQABAD1AAAAigMAAAAA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53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wdMYA&#10;AADcAAAADwAAAGRycy9kb3ducmV2LnhtbESPS2vDMBCE74X+B7GFXkoiN5CHnSghNA/nFvK45LZY&#10;G9nEWhlLTdx/XwUKPQ4z8w0zW3S2FndqfeVYwWc/AUFcOF2xUXA+bXoTED4ga6wdk4If8rCYv77M&#10;MNPuwQe6H4MREcI+QwVlCE0mpS9Ksuj7riGO3tW1FkOUrZG6xUeE21oOkmQkLVYcF0ps6Kuk4nb8&#10;tgrGq+UH7S/uGtbpNs3NId+mJlfq/a1bTkEE6sJ/+K+90wqG4yE8z8Qj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PwdMYAAADcAAAADwAAAAAAAAAAAAAAAACYAgAAZHJz&#10;L2Rvd25yZXYueG1sUEsFBgAAAAAEAAQA9QAAAIsDAAAAAA==&#10;" filled="f" stroked="f">
                        <v:textbox inset="0,0,0,0">
                          <w:txbxContent>
                            <w:p w:rsidR="006201B0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54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FuA8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Vfo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FuA8YAAADcAAAADwAAAAAAAAAAAAAAAACYAgAAZHJz&#10;L2Rvd25yZXYueG1sUEsFBgAAAAAEAAQA9QAAAIsDAAAAAA==&#10;" filled="f" stroked="f">
                        <v:textbox inset="0,0,0,0">
                          <w:txbxContent>
                            <w:p w:rsidR="006201B0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5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3LmMYA&#10;AADcAAAADwAAAGRycy9kb3ducmV2LnhtbESPzWvCQBTE7wX/h+UJXopuFNqY6CrSD9Nb8ePi7ZF9&#10;boLZtyG71fjfu4VCj8PM/IZZrnvbiCt1vnasYDpJQBCXTtdsFBwPn+M5CB+QNTaOScGdPKxXg6cl&#10;5trdeEfXfTAiQtjnqKAKoc2l9GVFFv3EtcTRO7vOYoiyM1J3eItw28hZkrxKizXHhQpbequovOx/&#10;rIL0ffNM3yd3Dh/ZNivMrthmplBqNOw3CxCB+vAf/mt/aQUvaQq/Z+IR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3LmMYAAADcAAAADwAAAAAAAAAAAAAAAACYAgAAZHJz&#10;L2Rvd25yZXYueG1sUEsFBgAAAAAEAAQA9QAAAIsDAAAAAA==&#10;" filled="f" stroked="f">
                        <v:textbox inset="0,0,0,0">
                          <w:txbxContent>
                            <w:p w:rsidR="006201B0" w:rsidRPr="00945CCC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6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Jf6sMA&#10;AADcAAAADwAAAGRycy9kb3ducmV2LnhtbERPu2rDMBTdA/kHcQNdSiMn0Lp2LYeQl7OVpF26Xawb&#10;2dS6MpaauH9fDYWMh/MuVqPtxJUG3zpWsJgnIIhrp1s2Cj4/9k+vIHxA1tg5JgW/5GFVTicF5trd&#10;+ETXczAihrDPUUETQp9L6euGLPq564kjd3GDxRDhYKQe8BbDbSeXSfIiLbYcGxrsadNQ/X3+sQrS&#10;7fqR3r/cJeyyQ1aZU3XITKXUw2xcv4EINIa7+N991Aqe07g2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oJf6sMAAADcAAAADwAAAAAAAAAAAAAAAACYAgAAZHJzL2Rv&#10;d25yZXYueG1sUEsFBgAAAAAEAAQA9QAAAIgDAAAAAA==&#10;" filled="f" stroked="f">
                        <v:textbox inset="0,0,0,0">
                          <w:txbxContent>
                            <w:p w:rsidR="006201B0" w:rsidRPr="00945CCC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7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76cc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76ccYAAADcAAAADwAAAAAAAAAAAAAAAACYAgAAZHJz&#10;L2Rvd25yZXYueG1sUEsFBgAAAAAEAAQA9QAAAIsDAAAAAA==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8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Ejy8MA&#10;AADcAAAADwAAAGRycy9kb3ducmV2LnhtbERPu27CMBTdkfoP1q3EUhWnlVpIiINQH4QNhXbpdhVf&#10;nIj4OooNpH+PByTGo/POV6PtxJkG3zpW8DJLQBDXTrdsFPz+fD8vQPiArLFzTAr+ycOqeJjkmGl3&#10;4YrO+2BEDGGfoYImhD6T0tcNWfQz1xNH7uAGiyHCwUg94CWG206+Jsm7tNhybGiwp4+G6uP+ZBXM&#10;P9dPtPtzh/CVbtLSVOUmNaVS08dxvQQRaAx38c291QreFnF+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Ejy8MAAADcAAAADwAAAAAAAAAAAAAAAACYAgAAZHJzL2Rv&#10;d25yZXYueG1sUEsFBgAAAAAEAAQA9QAAAIgDAAAAAA==&#10;" filled="f" stroked="f">
                        <v:textbox inset="0,0,0,0">
                          <w:txbxContent>
                            <w:p w:rsidR="006201B0" w:rsidRPr="005E4A3B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59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2GU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ibje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bYZQxQAAANwAAAAPAAAAAAAAAAAAAAAAAJgCAABkcnMv&#10;ZG93bnJldi54bWxQSwUGAAAAAAQABAD1AAAAigMAAAAA&#10;" filled="f" stroked="f">
                        <v:textbox inset="0,0,0,0">
                          <w:txbxContent>
                            <w:p w:rsidR="006201B0" w:rsidRPr="000411E6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0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8YJ8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e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vxgnxQAAANwAAAAPAAAAAAAAAAAAAAAAAJgCAABkcnMv&#10;ZG93bnJldi54bWxQSwUGAAAAAAQABAD1AAAAigMAAAAA&#10;" filled="f" stroked="f">
                        <v:textbox inset="0,0,0,0">
                          <w:txbxContent>
                            <w:p w:rsidR="006201B0" w:rsidRPr="000411E6" w:rsidRDefault="006201B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83" o:spid="_x0000_s1261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<v:rect id="Rectangle 122" o:spid="_x0000_s1262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/s+scA&#10;AADcAAAADwAAAGRycy9kb3ducmV2LnhtbESPQWvCQBSE70L/w/IKvUjdWDTY6Cq2UPUgiLG019fs&#10;Mwlm34bsalJ/fbcgeBxm5htmtuhMJS7UuNKyguEgAkGcWV1yruDz8PE8AeE8ssbKMin4JQeL+UNv&#10;hom2Le/pkvpcBAi7BBUU3teJlC4ryKAb2Jo4eEfbGPRBNrnUDbYBbir5EkWxNFhyWCiwpveCslN6&#10;NgrMebl9fftZ+3G/XR3ia7zC792XUk+P3XIKwlPn7+Fbe6MVjCcj+D8Tj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P7PrHAAAA3AAAAA8AAAAAAAAAAAAAAAAAmAIAAGRy&#10;cy9kb3ducmV2LnhtbFBLBQYAAAAABAAEAPUAAACMAwAAAAA=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63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NJYccA&#10;AADcAAAADwAAAGRycy9kb3ducmV2LnhtbESPQWvCQBSE74L/YXmFXkQ3LSRodBVbqPVQKEbR6zP7&#10;mgSzb0N2Nam/vlso9DjMzDfMYtWbWtyodZVlBU+TCARxbnXFhYLD/m08BeE8ssbaMin4Jger5XCw&#10;wFTbjnd0y3whAoRdigpK75tUSpeXZNBNbEMcvC/bGvRBtoXULXYBbmr5HEWJNFhxWCixodeS8kt2&#10;NQrMdf0xezm/+3jUbfbJPdng6fOo1ONDv56D8NT7//Bfe6sVxNMYfs+EI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DSWHHAAAA3AAAAA8AAAAAAAAAAAAAAAAAmAIAAGRy&#10;cy9kb3ducmV2LnhtbFBLBQYAAAAABAAEAPUAAACMAwAAAAA=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01B0" w:rsidRDefault="006201B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CF40578" wp14:editId="1882B2A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7" name="Группа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68" name="Группа 6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9" name="Группа 6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70" name="Группа 7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1" name="Группа 7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7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3" name="Группа 83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8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9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96" name="Группа 9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97" name="Группа 97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01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0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5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6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7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4" name="Группа 1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201B0" w:rsidRDefault="006201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4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Группа 141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4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3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4" name="Группа 16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6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45CCC" w:rsidRDefault="006201B0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0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3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31BFC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4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A32665" w:rsidRDefault="006201B0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79077B" w:rsidRDefault="006201B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A32665" w:rsidRDefault="006201B0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7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CB1016" w:rsidRDefault="006201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8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CB1016" w:rsidRDefault="006201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9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374BE" w:rsidRDefault="006201B0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6201B0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0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374BE" w:rsidRDefault="006201B0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A.B.XXX.ПБ.XX.X-X.X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:rsidR="006201B0" w:rsidRPr="009A4FE3" w:rsidRDefault="006201B0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Описание проектной процедуры (операции)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45CCC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945CCC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5E4A3B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201B0" w:rsidRPr="000411E6" w:rsidRDefault="006201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22" name="Группа 522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2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01B0" w:rsidRPr="006C5C53" w:rsidRDefault="006201B0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7" o:spid="_x0000_s1264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">
              <v:group id="Группа 68" o:spid="_x0000_s1265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<v:group id="Группа 69" o:spid="_x0000_s1266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group id="Группа 70" o:spid="_x0000_s126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group id="Группа 71" o:spid="_x0000_s126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<v:rect id="Rectangle 91" o:spid="_x0000_s126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bDFc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yRC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bDFcMAAADbAAAADwAAAAAAAAAAAAAAAACYAgAAZHJzL2Rv&#10;d25yZXYueG1sUEsFBgAAAAAEAAQA9QAAAIgDAAAAAA==&#10;" filled="f" strokeweight="1.5pt">
                        <v:textbox inset=",1mm"/>
                      </v:rect>
                      <v:group id="Группа 74" o:spid="_x0000_s127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group id="Группа 83" o:spid="_x0000_s127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  <v:line id="Line 76" o:spid="_x0000_s127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UibsIAAADbAAAADwAAAGRycy9kb3ducmV2LnhtbESPT4vCMBTE7wt+h/AEb2u6HkSrUZYF&#10;QdHD+ge8PprXpmzzUpJo67c3C4LHYWZ+wyzXvW3EnXyoHSv4GmcgiAuna64UXM6bzxmIEJE1No5J&#10;wYMCrFeDjyXm2nV8pPspViJBOOSowMTY5lKGwpDFMHYtcfJK5y3GJH0ltccuwW0jJ1k2lRZrTgsG&#10;W/oxVPydblaB3O27X7+ZXMqq3LbuujOHadcrNRr23wsQkfr4Dr/aW61gNof/L+kHyN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xUibsIAAADbAAAADwAAAAAAAAAAAAAA&#10;AAChAgAAZHJzL2Rvd25yZXYueG1sUEsFBgAAAAAEAAQA+QAAAJADAAAAAA==&#10;" strokeweight="1.5pt"/>
                          <v:line id="Line 77" o:spid="_x0000_s127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YdLsEAAADbAAAADwAAAGRycy9kb3ducmV2LnhtbERPPWvDMBDdA/kP4gLdErkZTOtGCaVg&#10;cGiHJjF0PayzZWqdjKTa7r+vhkLGx/s+nBY7iIl86B0reNxlIIgbp3vuFNS3cvsEIkRkjYNjUvBL&#10;AU7H9eqAhXYzX2i6xk6kEA4FKjAxjoWUoTFkMezcSJy41nmLMUHfSe1xTuF2kPssy6XFnlODwZHe&#10;DDXf1x+rQJ7f509f7uu2a6vRfZ3NRz4vSj1sltcXEJGWeBf/uyut4DmtT1/SD5DH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9h0uwQAAANsAAAAPAAAAAAAAAAAAAAAA&#10;AKECAABkcnMvZG93bnJldi54bWxQSwUGAAAAAAQABAD5AAAAjwMAAAAA&#10;" strokeweight="1.5pt"/>
                          <v:line id="Line 78" o:spid="_x0000_s127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gmwsIAAADbAAAADwAAAGRycy9kb3ducmV2LnhtbESPQYvCMBSE7wv+h/CEva2pPYhbjSKC&#10;oOweXBW8PprXpti8lCTa+u/NwsIeh5n5hlmuB9uKB/nQOFYwnWQgiEunG64VXM67jzmIEJE1to5J&#10;wZMCrFejtyUW2vX8Q49TrEWCcChQgYmxK6QMpSGLYeI64uRVzluMSfpaao99gttW5lk2kxYbTgsG&#10;O9oaKm+nu1UgD1/90e/yS1VX+85dD+Z71g9KvY+HzQJEpCH+h//ae63gM4f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GgmwsIAAADbAAAADwAAAAAAAAAAAAAA&#10;AAChAgAAZHJzL2Rvd25yZXYueG1sUEsFBgAAAAAEAAQA+QAAAJADAAAAAA==&#10;" strokeweight="1.5pt"/>
                          <v:line id="Line 79" o:spid="_x0000_s127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SDW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8kg1nDAAAA2wAAAA8AAAAAAAAAAAAA&#10;AAAAoQIAAGRycy9kb3ducmV2LnhtbFBLBQYAAAAABAAEAPkAAACRAwAAAAA=&#10;" strokeweight="1.5pt"/>
                        </v:group>
                        <v:line id="Line 92" o:spid="_x0000_s127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0bLcMAAADbAAAADwAAAGRycy9kb3ducmV2LnhtbESPQWsCMRSE7wX/Q3iCt5pVROpqFBEE&#10;xR5aFbw+Nm83i5uXJYnu+u+bQqHHYWa+YVab3jbiST7UjhVMxhkI4sLpmisF18v+/QNEiMgaG8ek&#10;4EUBNuvB2wpz7Tr+puc5ViJBOOSowMTY5lKGwpDFMHYtcfJK5y3GJH0ltccuwW0jp1k2lxZrTgsG&#10;W9oZKu7nh1Ugj6fuy++n17IqD627Hc3nvOuVGg377RJEpD7+h//aB61g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NGy3DAAAA2wAAAA8AAAAAAAAAAAAA&#10;AAAAoQIAAGRycy9kb3ducmV2LnhtbFBLBQYAAAAABAAEAPkAAACRAwAAAAA=&#10;" strokeweight="1.5pt"/>
                      </v:group>
                    </v:group>
                    <v:group id="Группа 96" o:spid="_x0000_s127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<v:group id="Группа 97" o:spid="_x0000_s127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7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zhKMMA&#10;AADcAAAADwAAAGRycy9kb3ducmV2LnhtbERPyWrDMBC9F/IPYgK5lEZ2D2nrRglxoJBSMGT5gKk1&#10;tU2skZHkJX8fFQq9zeOts95OphUDOd9YVpAuExDEpdUNVwou54+nVxA+IGtsLZOCG3nYbmYPa8y0&#10;HflIwylUIoawz1BBHUKXSenLmgz6pe2II/djncEQoaukdjjGcNPK5yRZSYMNx4YaO9rXVF5PvVGA&#10;RXhLry7Pq8f+XBSrz++Xi/5SajGfdu8gAk3hX/znPug4P0nh95l4gd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zhK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8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ZItcUA&#10;AADc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mdDKMzKBXj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1ki1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8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5x9sMA&#10;AADcAAAADwAAAGRycy9kb3ducmV2LnhtbERP3WrCMBS+F/YO4Qx2IzbtYG7WRpmDwYZQsPoAx+as&#10;LTYnJYnavf0yELw7H9/vKdaj6cWFnO8sK8iSFARxbXXHjYLD/nP2BsIHZI29ZVLwSx7Wq4dJgbm2&#10;V97RpQqNiCHsc1TQhjDkUvq6JYM+sQNx5H6sMxgidI3UDq8x3PTyOU3n0mDHsaHFgT5aqk/V2SjA&#10;Miyyk9tsmul5X5bz7+PrQW+Venoc35cgAo3hLr65v3Scn73A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5x9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8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zvgcIA&#10;AADcAAAADwAAAGRycy9kb3ducmV2LnhtbERP24rCMBB9X9h/CLPgy6JpfehqNcq6ICgLBS8fMDZj&#10;W2wmJYla/94IC/s2h3Od+bI3rbiR841lBekoAUFcWt1wpeB4WA8nIHxA1thaJgUP8rBcvL/NMdf2&#10;zju67UMlYgj7HBXUIXS5lL6syaAf2Y44cmfrDIYIXSW1w3sMN60cJ0kmDTYcG2rs6Kem8rK/GgVY&#10;hGl6catV9Xk9FEW2PX0d9a9Sg4/+ewYiUB/+xX/ujY7z0wxez8QL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3O+B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8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KGs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ny7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BKG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201B0" w:rsidRDefault="006201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34" o:spid="_x0000_s128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  <v:shape id="Text Box 87" o:spid="_x0000_s128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rqsMA&#10;AADcAAAADwAAAGRycy9kb3ducmV2LnhtbERPTWsCMRC9F/wPYYTealatIqtRRFCkl1LrweOwGZPF&#10;zWR3E9dtf31TKPQ2j/c5q03vKtFRG0rPCsajDARx4XXJRsH5c/+yABEissbKMyn4ogCb9eBphbn2&#10;D/6g7hSNSCEcclRgY6xzKUNhyWEY+Zo4cVffOowJtkbqFh8p3FVykmVz6bDk1GCxpp2l4na6OwWN&#10;7V9npnmvbt3bt9nawzE054tSz8N+uwQRqY//4j/3Uaf50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krq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8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13c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twn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u13c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8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cQRsMA&#10;AADcAAAADwAAAGRycy9kb3ducmV2LnhtbERPTWsCMRC9C/6HMEJvNautVrZGEaFFehGtB4/DZpos&#10;bia7m7hu++ubQsHbPN7nLNe9q0RHbSg9K5iMMxDEhdclGwWnz7fHBYgQkTVWnknBNwVYr4aDJeba&#10;3/hA3TEakUI45KjAxljnUobCksMw9jVx4r586zAm2BqpW7ylcFfJaZbNpcOSU4PFmraWisvx6hQ0&#10;tn+emWZfXbqPH7Ox77vQnM5KPYz6zSuISH28i//dO53mP73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ecQR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8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iENMYA&#10;AADcAAAADwAAAGRycy9kb3ducmV2LnhtbESPQU/DMAyF70j8h8hIu7EUNhAqy6YJCTTtMjF24Gg1&#10;JqnWOG0Tum6/fj4gcbP1nt/7vFiNoVED9amObOBhWoAirqKt2Rk4fL3fv4BKGdliE5kMnCnBanl7&#10;s8DSxhN/0rDPTkkIpxIN+JzbUutUeQqYprElFu0n9gGzrL3TtseThIdGPxbFsw5YszR4bOnNU3Xc&#10;/wYDnR/nT67bNcdhe3Fr/7FJ3eHbmMnduH4FlWnM/+a/640V/Jn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iE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8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Qhr8MA&#10;AADcAAAADwAAAGRycy9kb3ducmV2LnhtbERPTWsCMRC9C/6HMEJvNautUrdGEaFFehGtB4/DZpos&#10;bia7m7hu++ubQsHbPN7nLNe9q0RHbSg9K5iMMxDEhdclGwWnz7fHFxAhImusPJOCbwqwXg0HS8y1&#10;v/GBumM0IoVwyFGBjbHOpQyFJYdh7GvixH351mFMsDVSt3hL4a6S0yybS4clpwaLNW0tFZfj1Slo&#10;bP88M82+unQfP2Zj33ehOZ2Vehj1m1cQkfp4F/+7dzrNf1r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Qhr8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6201B0" w:rsidRDefault="006201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9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+1ecUA&#10;AADcAAAADwAAAGRycy9kb3ducmV2LnhtbESPQU8CMRCF7yT+h2ZIuEGLUdSVQhBjBG8CidfJdtjd&#10;uJ1u2gLrv3cOJNxm8t6898182ftWnSmmJrCF6cSAIi6Da7iycNh/jJ9BpYzssA1MFv4owXJxN5hj&#10;4cKFv+m8y5WSEE4FWqhz7gqtU1mTxzQJHbFoxxA9ZlljpV3Ei4T7Vt8bM9MeG5aGGjta11T+7k7e&#10;wvFgtk/7TKu3dXx5/Ho3P7ON+bR2NOxXr6Ay9flmvl5vnOA/CL48IxPo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z7V5xQAAANwAAAAPAAAAAAAAAAAAAAAAAJgCAABkcnMv&#10;ZG93bnJldi54bWxQSwUGAAAAAAQABAD1AAAAigMAAAAA&#10;" filled="f" strokeweight="1.5pt">
                    <v:textbox inset=",1mm"/>
                  </v:rect>
                </v:group>
                <v:group id="Группа 141" o:spid="_x0000_s1291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line id="Line 102" o:spid="_x0000_s1293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DpeMQAAADcAAAADwAAAGRycy9kb3ducmV2LnhtbERPS2vCQBC+C/0Pywi9iNmYFCmpq/QJ&#10;xZtakN6G7CQbzM6m2a1J++u7QsHbfHzPWW1G24oz9b5xrGCRpCCIS6cbrhV8HN7m9yB8QNbYOiYF&#10;P+Rhs76ZrLDQbuAdnfehFjGEfYEKTAhdIaUvDVn0ieuII1e53mKIsK+l7nGI4baVWZoupcWGY4PB&#10;jp4Nlaf9t1WQV5+vs6/8ZZFlTbqtzO9QPh1rpW6n4+MDiEBjuIr/3e86zr/L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EOl4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294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lxDMUAAADcAAAADwAAAGRycy9kb3ducmV2LnhtbERPS2vCQBC+F/wPywheim6MIpK6io8W&#10;Sm8+oPQ2ZCfZ0OxszG5N2l/fLRS8zcf3nNWmt7W4UesrxwqmkwQEce50xaWCy/llvAThA7LG2jEp&#10;+CYPm/XgYYWZdh0f6XYKpYgh7DNUYEJoMil9bsiin7iGOHKFay2GCNtS6ha7GG5rmSbJQlqsODYY&#10;bGhvKP88fVkFs+Lj+fE6O0zTtEreCvPT5bv3UqnRsN8+gQjUh7v43/2q4/z5HP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lxDM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295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gbMQAAADc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5/G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5WBs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0" o:spid="_x0000_s1296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f+G8QAAADcAAAADwAAAGRycy9kb3ducmV2LnhtbERP22rCQBB9L/Qflin0peimUrYSXaUI&#10;BaFQ8FJ8HbNjEszOptlRY7++KxT6Nodznem89406UxfrwBaehxko4iK4mksL2837YAwqCrLDJjBZ&#10;uFKE+ez+boq5Cxde0XktpUohHHO0UIm0udaxqMhjHIaWOHGH0HmUBLtSuw4vKdw3epRlRnusOTVU&#10;2NKiouK4PnkLX/hTyvVj//R5NEa2u29zWrwaax8f+rcJKKFe/sV/7qVL818M3J5JF+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N/4b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297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tbgM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tMU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e1uA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3" o:spid="_x0000_s1298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TP8sYAAADcAAAADwAAAGRycy9kb3ducmV2LnhtbESPQUsDQQyF70L/wxDBi9jZioyydlpK&#10;QRAEwVrxGnfi7tKdzHYnbbf+enMQvCW8l/e+zJdj7MyRhtwm9jCbFmCIqxRarj1s359uHsBkQQ7Y&#10;JSYPZ8qwXEwu5liGdOI3Om6kNhrCuUQPjUhfWpurhiLmaeqJVftOQ0TRdahtGPCk4bGzt0XhbMSW&#10;taHBntYNVbvNIXr4wJ9azi9f168752T7uXeH9b3z/upyXD2CERrl3/x3/RwU/05p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fkz/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299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hqacQAAADcAAAADwAAAGRycy9kb3ducmV2LnhtbERP30sCQRB+D/oflgl6Ed1LYtPTVUIQ&#10;giDQDF/H2+nu8Hb2uh317K9vg6C3+fh+znzZ+0adqYt1YAsPowwUcRFczaWF3ft6OAEVBdlhE5gs&#10;XCnCcnF7M8fchQtv6LyVUqUQjjlaqETaXOtYVOQxjkJLnLjP0HmUBLtSuw4vKdw3epxlRnusOTVU&#10;2NKqouK4PXkLH/hdyvX1MHg7GiO7/Zc5rZ6Mtfd3/fMMlFAv/+I/94tL8x+n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Gpp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00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      <v:line id="Line 135" o:spid="_x0000_s1301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aKWM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BopYxAAAANwAAAAPAAAAAAAAAAAA&#10;AAAAAKECAABkcnMvZG93bnJldi54bWxQSwUGAAAAAAQABAD5AAAAkgMAAAAA&#10;"/>
                    <v:line id="Прямая соединительная линия 18" o:spid="_x0000_s130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BJx8MAAADcAAAADwAAAGRycy9kb3ducmV2LnhtbERPTWvCQBC9C/0PyxR6q5sE1DS6Slqq&#10;CAWhSel5yI5JaHY2ZLcm/nu3UPA2j/c5m91kOnGhwbWWFcTzCARxZXXLtYKvcv+cgnAeWWNnmRRc&#10;ycFu+zDbYKbtyJ90KXwtQgi7DBU03veZlK5qyKCb2544cGc7GPQBDrXUA44h3HQyiaKlNNhyaGiw&#10;p7eGqp/i1yhYmNfVx1geXpb5+8qQ/47TU75X6ulxytcgPE3+Lv53H3WYv0jg75lwgd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AScfDAAAA3AAAAA8AAAAAAAAAAAAA&#10;AAAAoQIAAGRycy9kb3ducmV2LnhtbFBLBQYAAAAABAAEAPkAAACRAwAAAAA=&#10;" strokecolor="windowText" strokeweight="1.5pt"/>
                    <v:line id="Line 98" o:spid="_x0000_s1303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l/pcQAAADcAAAADwAAAGRycy9kb3ducmV2LnhtbERPS2vCQBC+C/0Pywi9iNmYUCmpq/QJ&#10;xZtakN6G7CQbzM6m2a1J++u7QsHbfHzPWW1G24oz9b5xrGCRpCCIS6cbrhV8HN7m9yB8QNbYOiYF&#10;P+Rhs76ZrLDQbuAdnfehFjGEfYEKTAhdIaUvDVn0ieuII1e53mKIsK+l7nGI4baVWZoupcWGY4PB&#10;jp4Nlaf9t1WQV5+vs6/8ZZFlTbqtzO9QPh1rpW6n4+MDiEBjuIr/3e86zr/L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yX+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04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BTKsQAAADc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d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cFM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05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z2scQAAADcAAAADwAAAGRycy9kb3ducmV2LnhtbERPTWvCQBC9F/oflhF6Kbqx4CrRVYpQ&#10;KBQKVUuvY3ZMgtnZmB019td3C4Xe5vE+Z7HqfaMu1MU6sIXxKANFXARXc2lht30ZzkBFQXbYBCYL&#10;N4qwWt7fLTB34cofdNlIqVIIxxwtVCJtrnUsKvIYR6ElTtwhdB4lwa7UrsNrCveNfsoyoz3WnBoq&#10;bGldUXHcnL2FT/wu5fa2f3w/GiO7r5M5r6fG2odB/zwHJdTLv/jP/erS/MkEfp9JF+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PPax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06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7cPcQAAADcAAAADwAAAGRycy9kb3ducmV2LnhtbERPTWvCQBC9F/wPyxR6KboxUpHoKtoq&#10;lN60gngbspNsaHY2Zrcm+uu7hUJv83ifs1j1thZXan3lWMF4lIAgzp2uuFRw/NwNZyB8QNZYOyYF&#10;N/KwWg4eFphp1/GerodQihjCPkMFJoQmk9Lnhiz6kWuII1e41mKIsC2lbrGL4baWaZJMpcWKY4PB&#10;hl4N5V+Hb6tgUpy3z5fJ2zhNq+SjMPcu35xKpZ4e+/UcRKA+/Iv/3O86zn+Zwu8z8QK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tw9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07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HlE8UAAADcAAAADwAAAGRycy9kb3ducmV2LnhtbESPQYvCMBCF78L+hzAL3jRVUNeuURZB&#10;8ODFKmz3NjRjW7eZtE3U+u+NIHib4b33zZvFqjOVuFLrSssKRsMIBHFmdcm5guNhM/gC4Tyyxsoy&#10;KbiTg9Xyo7fAWNsb7+ma+FwECLsYFRTe17GULivIoBvamjhoJ9sa9GFtc6lbvAW4qeQ4iqbSYMnh&#10;QoE1rQvK/pOLCZTjdL6Z/zbl5TxqkvSvbtLDDpXqf3Y/3yA8df5tfqW3OtSfzOD5TJhAL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HlE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08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1ZL8YAAADcAAAADwAAAGRycy9kb3ducmV2LnhtbESPQUsDQQyF70L/wxDBi9jZCo6ydlpK&#10;QRAEwVrxGnfi7tKdzHYnbbf+enMQvCW8l/e+zJdj7MyRhtwm9jCbFmCIqxRarj1s359uHsBkQQ7Y&#10;JSYPZ8qwXEwu5liGdOI3Om6kNhrCuUQPjUhfWpurhiLmaeqJVftOQ0TRdahtGPCk4bGzt0XhbMSW&#10;taHBntYNVbvNIXr4wJ9azi9f168752T7uXeH9b3z/upyXD2CERrl3/x3/RwU/05p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I9WS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09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LU+sYAAADcAAAADwAAAGRycy9kb3ducmV2LnhtbESPzWrDMBCE74W+g9hCb42cQEztRgml&#10;EMghlzqBurfF2tpOrJVtyT95+6hQ6G2Xmfl2drObTSNG6l1tWcFyEYEgLqyuuVRwPu1fXkE4j6yx&#10;sUwKbuRgt3182GCq7cSfNGa+FAHCLkUFlfdtKqUrKjLoFrYlDtqP7Q36sPal1D1OAW4auYqiWBqs&#10;OVyosKWPioprNphAOcfJPvnq6uGy7LL8u+3y0xGVen6a399AeJr9v/kvfdCh/jqB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9S1Pr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7" o:spid="_x0000_s1310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S32sQAAADcAAAADwAAAGRycy9kb3ducmV2LnhtbESPQWvCQBCF7wX/wzKCt7qxh1BTVxFB&#10;8NCLUai9DdkxiWZnk+yq8d87h0Jvb5g337y3WA2uUXfqQ+3ZwGyagCIuvK25NHA8bN8/QYWIbLHx&#10;TAaeFGC1HL0tMLP+wXu657FUAuGQoYEqxjbTOhQVOQxT3xLL7ux7h1HGvtS2x4fAXaM/kiTVDmuW&#10;DxW2tKmouOY3J5RjOt/Of7r6dpl1+em37U6HbzRmMh7WX6AiDfHf/He9sxI/lfhSRhT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BLfa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11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gSQcYAAADcAAAADwAAAGRycy9kb3ducmV2LnhtbESPQWvCQBCF7wX/wzKCt7qJh1BTVxFB&#10;8NBLk0D1NmSnybbZ2SS7avz33UKhtxnee9+82ewm24kbjd44VpAuExDEtdOGGwVVeXx+AeEDssbO&#10;MSl4kIfddva0wVy7O7/TrQiNiBD2OSpoQ+hzKX3dkkW/dD1x1D7daDHEdWykHvEe4baTqyTJpEXD&#10;8UKLPR1aqr+Lq42UKlsf1x+DuX6lQ3G+9MO5fEOlFvNp/woi0BT+zX/pk471sxR+n4kTyO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9IEk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12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mkeMMAAADcAAAADwAAAGRycy9kb3ducmV2LnhtbERPTWvCQBC9C/6HZQQvUjf1sJXoKkUo&#10;FIRCrdLrmJ0mwexsmh019td3CwVv83ifs1z3vlEX6mId2MLjNANFXARXc2lh//HyMAcVBdlhE5gs&#10;3CjCejUcLDF34crvdNlJqVIIxxwtVCJtrnUsKvIYp6ElTtxX6DxKgl2pXYfXFO4bPcsyoz3WnBoq&#10;bGlTUXHanb2FA/6UctseJ28nY2T/+W3Omydj7XjUPy9ACfVyF/+7X12ab2bw90y6QK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25pHj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13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YprcQAAADcAAAADwAAAGRycy9kb3ducmV2LnhtbESPQYvCMBCF74L/IYzgTVNXKGs1igjC&#10;HrxYhXVvQzO21WbSNlHrvzeCsLcZ3nvfvFmsOlOJO7WutKxgMo5AEGdWl5wrOB62o28QziNrrCyT&#10;gic5WC37vQUm2j54T/fU5yJA2CWooPC+TqR0WUEG3djWxEE729agD2ubS93iI8BNJb+iKJYGSw4X&#10;CqxpU1B2TW8mUI7xbDv7bcrbZdKkp7+6OR12qNRw0K3nIDx1/t/8Sf/oUD+ewvuZMIFcv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1imt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64" o:spid="_x0000_s1314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<v:rect id="Rectangle 119" o:spid="_x0000_s131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XKsMMA&#10;AADcAAAADwAAAGRycy9kb3ducmV2LnhtbERPS2vCQBC+F/oflin0UnRjwUeiq4htjTfxcfE2ZMdN&#10;MDsbsluN/94VCr3Nx/ec2aKztbhS6yvHCgb9BARx4XTFRsHx8NObgPABWWPtmBTcycNi/voyw0y7&#10;G+/oug9GxBD2GSooQ2gyKX1RkkXfdw1x5M6utRgibI3ULd5iuK3lZ5KMpMWKY0OJDa1KKi77X6tg&#10;/LX8oO3JncN3uk5zs8vXqcmVen/rllMQgbrwL/5zb3ScPxrC85l4gZ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XKsMMAAADcAAAADwAAAAAAAAAAAAAAAACYAgAAZHJzL2Rv&#10;d25yZXYueG1sUEsFBgAAAAAEAAQA9QAAAIgDAAAAAA==&#10;" filled="f" stroked="f">
                      <v:textbox inset="0,0,0,0">
                        <w:txbxContent>
                          <w:p w:rsidR="006201B0" w:rsidRPr="00945CCC" w:rsidRDefault="006201B0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16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dUx8IA&#10;AADcAAAADwAAAGRycy9kb3ducmV2LnhtbERPPW/CMBDdkfgP1lViQcWBITQBgxC0pBuCdmE7xYcT&#10;NT5HsQvpv8dIldju6X3ect3bRlyp87VjBdNJAoK4dLpmo+D76+P1DYQPyBobx6TgjzysV8PBEnPt&#10;bnyk6ykYEUPY56igCqHNpfRlRRb9xLXEkbu4zmKIsDNSd3iL4baRsyRJpcWaY0OFLW0rKn9Ov1bB&#10;fLcZ0+HsLuE922eFORb7zBRKjV76zQJEoD48xf/uTx3npyk8nokX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B1THwgAAANwAAAAPAAAAAAAAAAAAAAAAAJgCAABkcnMvZG93&#10;bnJldi54bWxQSwUGAAAAAAQABAD1AAAAhwMAAAAA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17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vxXMMA&#10;AADcAAAADwAAAGRycy9kb3ducmV2LnhtbERPPW/CMBDdK/EfrEPqgsCBAZqAQYhSwlYFWNhO8eFE&#10;xOcodiH993WlSt3u6X3eatPbRjyo87VjBdNJAoK4dLpmo+By/hi/gfABWWPjmBR8k4fNevCywky7&#10;Jxf0OAUjYgj7DBVUIbSZlL6syKKfuJY4cjfXWQwRdkbqDp8x3DZyliRzabHm2FBhS7uKyvvpyypY&#10;vG9H9Hl1t7BPD2luivyQmlyp12G/XYII1Id/8Z/7qOP8+QJ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vxXMMAAADcAAAADwAAAAAAAAAAAAAAAACYAgAAZHJzL2Rv&#10;d25yZXYueG1sUEsFBgAAAAAEAAQA9QAAAIgDAAAAAA==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18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RlLsUA&#10;AADcAAAADwAAAGRycy9kb3ducmV2LnhtbESPT2/CMAzF75P4DpGRdplGuh0YLQSE9ofuhmBcuFmN&#10;SSsap2oy6L79fEDiZus9v/fzYjX4Vl2oj01gAy+TDBRxFWzDzsDh5+t5BiomZIttYDLwRxFWy9HD&#10;Agsbrryjyz45JSEcCzRQp9QVWseqJo9xEjpi0U6h95hk7Z22PV4l3Lf6Ncum2mPD0lBjR+81Vef9&#10;rzfw9rF+ou0xnNJnvslLtys3uSuNeRwP6zmoREO6m2/X31bwp0Irz8gEe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1GUuxQAAANwAAAAPAAAAAAAAAAAAAAAAAJgCAABkcnMv&#10;ZG93bnJldi54bWxQSwUGAAAAAAQABAD1AAAAigMAAAAA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19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jAtc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/jKF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5jAtcMAAADcAAAADwAAAAAAAAAAAAAAAACYAgAAZHJzL2Rv&#10;d25yZXYueG1sUEsFBgAAAAAEAAQA9QAAAIgDAAAAAA=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20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skysMA&#10;AADcAAAADwAAAGRycy9kb3ducmV2LnhtbESPwW7CQAxE70j9h5WRuKCygQOgwIIoVYELh0A/wMqa&#10;JCLrjbILpP16fEDiZmvGM8/Ldedqdac2VJ4NjEcJKOLc24oLA7/nn885qBCRLdaeycAfBVivPnpL&#10;TK1/cEb3UyyUhHBI0UAZY5NqHfKSHIaRb4hFu/jWYZS1LbRt8SHhrtaTJJlqhxVLQ4kNbUvKr6eb&#10;M0CbzP8fr2Hnsq/v7e5SMQ313phBv9ssQEXq4tv8uj5YwZ8JvjwjE+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skysMAAADcAAAADwAAAAAAAAAAAAAAAACYAgAAZHJzL2Rv&#10;d25yZXYueG1sUEsFBgAAAAAEAAQA9QAAAIgDAAAAAA==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21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BUcIA&#10;AADcAAAADwAAAGRycy9kb3ducmV2LnhtbERPzWrCQBC+C32HZQpeRDd6qCV1IzbFtBcPsT7AkJ38&#10;YHY2ZLdJ7NN3C4K3+fh+Z7efTCsG6l1jWcF6FYEgLqxuuFJw+T4uX0E4j6yxtUwKbuRgnzzNdhhr&#10;O3JOw9lXIoSwi1FB7X0XS+mKmgy6le2IA1fa3qAPsK+k7nEM4aaVmyh6kQYbDg01dpTWVFzPP0YB&#10;HXL7e7q6zOTvH2lWNkwL+anU/Hk6vIHwNPmH+O7+0mH+dg3/z4QLZ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h4FRwgAAANwAAAAPAAAAAAAAAAAAAAAAAJgCAABkcnMvZG93&#10;bnJldi54bWxQSwUGAAAAAAQABAD1AAAAhwMAAAAA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22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XEGc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OoH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5cQZwgAAANwAAAAPAAAAAAAAAAAAAAAAAJgCAABkcnMvZG93&#10;bnJldi54bWxQSwUGAAAAAAQABAD1AAAAhwMAAAAA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23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m6vcIA&#10;AADcAAAADwAAAGRycy9kb3ducmV2LnhtbERPzWrCQBC+F3yHZQpeSt2o0ErqJkRF7aWHaB9gyI5J&#10;SHY2ZFeNPr0rFHqbj+93lulgWnGh3tWWFUwnEQjiwuqaSwW/x+37AoTzyBpby6TgRg7SZPSyxFjb&#10;K+d0OfhShBB2MSqovO9iKV1RkUE3sR1x4E62N+gD7Eupe7yGcNPKWRR9SIM1h4YKO1pXVDSHs1FA&#10;WW7vP43bmXy1We9ONdOb3Cs1fh2yLxCeBv8v/nN/6zD/cw7PZ8IF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Gbq9wgAAANwAAAAPAAAAAAAAAAAAAAAAAJgCAABkcnMvZG93&#10;bnJldi54bWxQSwUGAAAAAAQABAD1AAAAhwMAAAAA&#10;" filled="f" stroked="f">
                      <v:textbox inset="0,0,0,0">
                        <w:txbxContent>
                          <w:p w:rsidR="006201B0" w:rsidRPr="00931BFC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24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AiycIA&#10;AADcAAAADwAAAGRycy9kb3ducmV2LnhtbERPzWrCQBC+F3yHZQpeSt0o0krqJkRF7aWHaB9gyI5J&#10;SHY2ZFeNPr0rFHqbj+93lulgWnGh3tWWFUwnEQjiwuqaSwW/x+37AoTzyBpby6TgRg7SZPSyxFjb&#10;K+d0OfhShBB2MSqovO9iKV1RkUE3sR1x4E62N+gD7Eupe7yGcNPKWRR9SIM1h4YKO1pXVDSHs1FA&#10;WW7vP43bmXy1We9ONdOb3Cs1fh2yLxCeBv8v/nN/6zD/cw7PZ8IF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8CLJwgAAANwAAAAPAAAAAAAAAAAAAAAAAJgCAABkcnMvZG93&#10;bnJldi54bWxQSwUGAAAAAAQABAD1AAAAhwMAAAAA&#10;" filled="f" stroked="f">
                      <v:textbox inset="0,0,0,0">
                        <w:txbxContent>
                          <w:p w:rsidR="006201B0" w:rsidRPr="00A32665" w:rsidRDefault="006201B0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25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xcbcQA&#10;AADcAAAADwAAAGRycy9kb3ducmV2LnhtbERPS2vCQBC+F/oflil4kbqpYG1iVpFWTW/Fx8XbkJ1s&#10;QrOzIbtq+u+7BaG3+fiek68G24or9b5xrOBlkoAgLp1u2Cg4HbfPbyB8QNbYOiYFP+RhtXx8yDHT&#10;7sZ7uh6CETGEfYYK6hC6TEpf1mTRT1xHHLnK9RZDhL2RusdbDLetnCbJq7TYcGyosaP3msrvw8Uq&#10;mH+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MXG3EAAAA3AAAAA8AAAAAAAAAAAAAAAAAmAIAAGRycy9k&#10;b3ducmV2LnhtbFBLBQYAAAAABAAEAPUAAACJAwAAAAA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6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7CGsMA&#10;AADcAAAADwAAAGRycy9kb3ducmV2LnhtbERPPW/CMBDdK/EfrEPqgsCBAZqAQYhSwlYFWNhO8eFE&#10;xOcodiH993WlSt3u6X3eatPbRjyo87VjBdNJAoK4dLpmo+By/hi/gfABWWPjmBR8k4fNevCywky7&#10;Jxf0OAUjYgj7DBVUIbSZlL6syKKfuJY4cjfXWQwRdkbqDp8x3DZyliRzabHm2FBhS7uKyvvpyypY&#10;vG9H9Hl1t7BPD2luivyQmlyp12G/XYII1Id/8Z/7qOP8xRx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7CGs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7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JngcMA&#10;AADcAAAADwAAAGRycy9kb3ducmV2LnhtbERPO2/CMBDeK/EfrEPqUoHTDoQEDEKUkm6Ix8J2ig8n&#10;Ij5HsYH03+NKlbrdp+9582VvG3GnzteOFbyPExDEpdM1GwWn49doCsIHZI2NY1LwQx6Wi8HLHHPt&#10;Hryn+yEYEUPY56igCqHNpfRlRRb92LXEkbu4zmKIsDNSd/iI4baRH0kykRZrjg0VtrSuqLweblZB&#10;+rl6o93ZXcIm22aF2RfbzBRKvQ771QxEoD78i//c3zrOT1P4fSZe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Jngc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8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3z88UA&#10;AADcAAAADwAAAGRycy9kb3ducmV2LnhtbESPT2/CMAzF75P4DpGRdplGuh0GLQSE9odyQzAu3KzG&#10;pBWNUzUZdN9+PkziZus9v/fzYjX4Vl2pj01gAy+TDBRxFWzDzsDx++t5BiomZIttYDLwSxFWy9HD&#10;Agsbbryn6yE5JSEcCzRQp9QVWseqJo9xEjpi0c6h95hk7Z22Pd4k3Lf6NcvetMeGpaHGjt5rqi6H&#10;H29g+rF+ot0pnNNnvslLty83uSuNeRwP6zmoREO6m/+vt1bwp0Irz8gE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DfPzxQAAANwAAAAPAAAAAAAAAAAAAAAAAJgCAABkcnMv&#10;ZG93bnJldi54bWxQSwUGAAAAAAQABAD1AAAAigMAAAAA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9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FWaMMA&#10;AADcAAAADwAAAGRycy9kb3ducmV2LnhtbERPPW/CMBDdK/U/WFeJpQKnDNAEnAi1hXRDoSxsp/hw&#10;osbnKHYh/HtcqVK3e3qfty5G24kLDb51rOBlloAgrp1u2Sg4fm2nryB8QNbYOSYFN/JQ5I8Pa8y0&#10;u3JFl0MwIoawz1BBE0KfSenrhiz6meuJI3d2g8UQ4WCkHvAaw20n50mykBZbjg0N9vTWUP19+LEK&#10;lu+bZ9qf3Dl8pLu0NFW5S02p1ORp3KxABBrDv/jP/anj/GUK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FWaMMAAADcAAAADwAAAAAAAAAAAAAAAACYAgAAZHJzL2Rv&#10;d25yZXYueG1sUEsFBgAAAAAEAAQA9QAAAIgDAAAAAA==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0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6P0sUA&#10;AADcAAAADwAAAGRycy9kb3ducmV2LnhtbESPQW/CMAyF75P2HyJP4jKNFA4bLQSExqC7IWAXblZj&#10;0mqNUzUZlH8/HybtZus9v/d5sRp8q67Uxyawgck4A0VcBduwM/B12r7MQMWEbLENTAbuFGG1fHxY&#10;YGHDjQ90PSanJIRjgQbqlLpC61jV5DGOQ0cs2iX0HpOsvdO2x5uE+1ZPs+xVe2xYGmrs6L2m6vv4&#10;4w28bdbPtD+HS/rId3npDuUud6Uxo6dhPQeVaEj/5r/rTyv4M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ro/SxQAAANwAAAAPAAAAAAAAAAAAAAAAAJgCAABkcnMv&#10;ZG93bnJldi54bWxQSwUGAAAAAAQABAD1AAAAigMAAAAA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1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qScIA&#10;AADcAAAADwAAAGRycy9kb3ducmV2LnhtbERPS4vCMBC+C/6HMIIX0VQPartGkX1Yb1Ldy96GZkzL&#10;NpPSZLX7783Cgrf5+J6z2fW2ETfqfO1YwXyWgCAuna7ZKPi8fEzXIHxA1tg4JgW/5GG3HQ42mGl3&#10;54Ju52BEDGGfoYIqhDaT0pcVWfQz1xJH7uo6iyHCzkjd4T2G20YukmQpLdYcGyps6bWi8vv8YxWs&#10;3vYTOn25a3hPD2luivyQmlyp8ajfv4AI1Ien+N991HH+eg5/z8QL5P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4ipJwgAAANwAAAAPAAAAAAAAAAAAAAAAAJgCAABkcnMvZG93&#10;bnJldi54bWxQSwUGAAAAAAQABAD1AAAAhwMAAAAA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2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0PsMA&#10;AADcAAAADwAAAGRycy9kb3ducmV2LnhtbERPPW/CMBDdkfofrKvEgooDA5AUgxAFwlaFdul2ig8n&#10;anyOYhfCv8dISN3u6X3ect3bRlyo87VjBZNxAoK4dLpmo+D7a/+2AOEDssbGMSm4kYf16mWwxEy7&#10;Kxd0OQUjYgj7DBVUIbSZlL6syKIfu5Y4cmfXWQwRdkbqDq8x3DZymiQzabHm2FBhS9uKyt/Tn1Uw&#10;/9iM6PPHncMuPaS5KfJDanKlhq/95h1EoD78i5/uo47zF1N4PBMv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C0PsMAAADcAAAADwAAAAAAAAAAAAAAAACYAgAAZHJzL2Rv&#10;d25yZXYueG1sUEsFBgAAAAAEAAQA9QAAAIgDAAAAAA=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3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wRpcQA&#10;AADcAAAADwAAAGRycy9kb3ducmV2LnhtbERPS2vCQBC+F/oflil4kbqpQm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8EaXEAAAA3AAAAA8AAAAAAAAAAAAAAAAAmAIAAGRycy9k&#10;b3ducmV2LnhtbFBLBQYAAAAABAAEAPUAAACJAwAAAAA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4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WJ0cQA&#10;AADcAAAADwAAAGRycy9kb3ducmV2LnhtbERPS2vCQBC+F/oflil4kbqpSG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VidHEAAAA3AAAAA8AAAAAAAAAAAAAAAAAmAIAAGRycy9k&#10;b3ducmV2LnhtbFBLBQYAAAAABAAEAPUAAACJAwAAAAA=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35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zleMUA&#10;AADcAAAADwAAAGRycy9kb3ducmV2LnhtbERPTWvCQBC9F/wPywi9lLppwaAxG7GFWg+Foha9jtkx&#10;CWZnQ3Y1qb/eFQq9zeN9TjrvTS0u1LrKsoKXUQSCOLe64kLBz/bjeQLCeWSNtWVS8EsO5tngIcVE&#10;247XdNn4QoQQdgkqKL1vEildXpJBN7INceCOtjXoA2wLqVvsQrip5WsUxdJgxaGhxIbeS8pPm7NR&#10;YM6Lr+nb4dOPn7rlNr7GS9x/75R6HPaLGQhPvf8X/7lXOsyfjOH+TLh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zOV4xQAAANwAAAAPAAAAAAAAAAAAAAAAAJgCAABkcnMv&#10;ZG93bnJldi54bWxQSwUGAAAAAAQABAD1AAAAigMAAAAA&#10;" filled="f" stroked="f">
                      <v:textbox inset="1pt,.4mm,1pt,1pt">
                        <w:txbxContent>
                          <w:p w:rsidR="006201B0" w:rsidRPr="0079077B" w:rsidRDefault="006201B0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36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57D8UA&#10;AADcAAAADwAAAGRycy9kb3ducmV2LnhtbERPS2vCQBC+C/6HZYRepG4qNNjUTdCCtoeC+MBex+yY&#10;BLOzIbuatL++Wyh4m4/vOfOsN7W4UesqywqeJhEI4tzqigsFh/3qcQbCeWSNtWVS8E0OsnQ4mGOi&#10;bcdbuu18IUIIuwQVlN43iZQuL8mgm9iGOHBn2xr0AbaF1C12IdzUchpFsTRYcWgosaG3kvLL7moU&#10;mOvi82V5evfP4269j3/iNX5tjko9jPrFKwhPvb+L/90fOsyfxfD3TLh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HnsPxQAAANwAAAAPAAAAAAAAAAAAAAAAAJgCAABkcnMv&#10;ZG93bnJldi54bWxQSwUGAAAAAAQABAD1AAAAigMAAAAA&#10;" filled="f" stroked="f">
                      <v:textbox inset="1pt,.4mm,1pt,1pt">
                        <w:txbxContent>
                          <w:p w:rsidR="006201B0" w:rsidRPr="00A32665" w:rsidRDefault="006201B0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37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LelMUA&#10;AADcAAAADwAAAGRycy9kb3ducmV2LnhtbERPTWvCQBC9C/6HZQq9SN1YaNToKlqoeiiURmmvY3aa&#10;BLOzIbua2F/fLQje5vE+Z77sTCUu1LjSsoLRMAJBnFldcq7gsH97moBwHlljZZkUXMnBctHvzTHR&#10;tuVPuqQ+FyGEXYIKCu/rREqXFWTQDW1NHLgf2xj0ATa51A22IdxU8jmKYmmw5NBQYE2vBWWn9GwU&#10;mPPqfbo+bv3LoN3s4994g98fX0o9PnSrGQhPnb+Lb+6dDvMnY/h/Jl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Ut6UxQAAANwAAAAPAAAAAAAAAAAAAAAAAJgCAABkcnMv&#10;ZG93bnJldi54bWxQSwUGAAAAAAQABAD1AAAAigMAAAAA&#10;" filled="f" stroked="f">
                      <v:textbox inset="1pt,.4mm,1pt,1pt">
                        <w:txbxContent>
                          <w:p w:rsidR="006201B0" w:rsidRPr="00CB1016" w:rsidRDefault="006201B0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38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1K5sgA&#10;AADcAAAADwAAAGRycy9kb3ducmV2LnhtbESPT2vCQBDF74LfYZlCL6KbFho0dRVbqO2hIP5Br9Ps&#10;NAlmZ0N2NWk/fedQ8DbDe/Peb+bL3tXqSm2oPBt4mCSgiHNvKy4MHPZv4ymoEJEt1p7JwA8FWC6G&#10;gzlm1ne8pesuFkpCOGRooIyxybQOeUkOw8Q3xKJ9+9ZhlLUttG2xk3BX68ckSbXDiqWhxIZeS8rP&#10;u4sz4C6rz9nL13t8GnXrffqbrvG0ORpzf9evnkFF6uPN/H/9YQV/KrTyjEy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8zUrmyAAAANwAAAAPAAAAAAAAAAAAAAAAAJgCAABk&#10;cnMvZG93bnJldi54bWxQSwUGAAAAAAQABAD1AAAAjQMAAAAA&#10;" filled="f" stroked="f">
                      <v:textbox inset="1pt,.4mm,1pt,1pt">
                        <w:txbxContent>
                          <w:p w:rsidR="006201B0" w:rsidRPr="00CB1016" w:rsidRDefault="006201B0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39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HvfcUA&#10;AADcAAAADwAAAGRycy9kb3ducmV2LnhtbERPTWvCQBC9F/wPywi9FN1UaNCYjWhB24NQ1FKv0+w0&#10;CWZnQ3Y1aX+9Kwi9zeN9TrroTS0u1LrKsoLncQSCOLe64kLB52E9moJwHlljbZkU/JKDRTZ4SDHR&#10;tuMdXfa+ECGEXYIKSu+bREqXl2TQjW1DHLgf2xr0AbaF1C12IdzUchJFsTRYcWgosaHXkvLT/mwU&#10;mPNyO1t9v/mXp25ziP/iDR4/vpR6HPbLOQhPvf8X393vOsyfzuD2TLhA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ge99xQAAANwAAAAPAAAAAAAAAAAAAAAAAJgCAABkcnMv&#10;ZG93bnJldi54bWxQSwUGAAAAAAQABAD1AAAAigMAAAAA&#10;" filled="f" stroked="f">
                      <v:textbox inset="1pt,.4mm,1pt,1pt">
                        <w:txbxContent>
                          <w:p w:rsidR="006201B0" w:rsidRPr="005374BE" w:rsidRDefault="006201B0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6201B0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40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LQPccA&#10;AADcAAAADwAAAGRycy9kb3ducmV2LnhtbESPQWvCQBCF7wX/wzKCl1I3LRhq6ipaqHooiFra6zQ7&#10;TYLZ2ZBdTfTXdw6F3mZ4b977ZrboXa0u1IbKs4HHcQKKOPe24sLAx/Ht4RlUiMgWa89k4EoBFvPB&#10;3Qwz6zve0+UQCyUhHDI0UMbYZFqHvCSHYewbYtF+fOswytoW2rbYSbir9VOSpNphxdJQYkOvJeWn&#10;w9kZcOfl+3T1vYmT+259TG/pGr92n8aMhv3yBVSkPv6b/663VvCngi/PyAR6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di0D3HAAAA3AAAAA8AAAAAAAAAAAAAAAAAmAIAAGRy&#10;cy9kb3ducmV2LnhtbFBLBQYAAAAABAAEAPUAAACMAwAAAAA=&#10;" filled="f" stroked="f">
                      <v:textbox inset="1pt,.4mm,1pt,1pt">
                        <w:txbxContent>
                          <w:p w:rsidR="006201B0" w:rsidRPr="005374BE" w:rsidRDefault="006201B0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41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51p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k9H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udabEAAAA3AAAAA8AAAAAAAAAAAAAAAAAmAIAAGRycy9k&#10;b3ducmV2LnhtbFBLBQYAAAAABAAEAPUAAACJAwAAAAA=&#10;" filled="f" stroked="f">
                      <v:textbox inset="1pt,.4mm,1pt,1pt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42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BEkscA&#10;AADcAAAADwAAAGRycy9kb3ducmV2LnhtbESPQWvCQBSE70L/w/IKvYhuFAw1dRVbaOpBkKrY62v2&#10;NQnNvg3ZNYn99V1B8DjMzDfMYtWbSrTUuNKygsk4AkGcWV1yruB4eB89g3AeWWNlmRRcyMFq+TBY&#10;YKJtx5/U7n0uAoRdggoK7+tESpcVZNCNbU0cvB/bGPRBNrnUDXYBbio5jaJYGiw5LBRY01tB2e/+&#10;bBSY83o7f/3+8LNhlx7ivzjFr91JqafHfv0CwlPv7+Fbe6MVzCZTuJ4JR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gRJLHAAAA3AAAAA8AAAAAAAAAAAAAAAAAmAIAAGRy&#10;cy9kb3ducmV2LnhtbFBLBQYAAAAABAAEAPUAAACMAwAAAAA=&#10;" filled="f" stroked="f">
                      <v:textbox inset="1pt,.4mm,1pt,1pt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A.B.XXX.ПБ.XX.X-X.X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43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zhC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2G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s4QnHAAAA3AAAAA8AAAAAAAAAAAAAAAAAmAIAAGRy&#10;cy9kb3ducmV2LnhtbFBLBQYAAAAABAAEAPUAAACMAwAAAAA=&#10;" filled="f" stroked="f">
                      <v:textbox inset="1pt,.4mm,1pt,1pt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:rsidR="006201B0" w:rsidRPr="009A4FE3" w:rsidRDefault="006201B0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Описание проектной процедуры (операции)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44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45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wV1MYA&#10;AADcAAAADwAAAGRycy9kb3ducmV2LnhtbESPzWvCQBTE7wX/h+UJvRTdWPAj0VXEtsab+HHx9sg+&#10;N8Hs25Ddavrfd4VCj8PM/IZZrDpbizu1vnKsYDRMQBAXTldsFJxPX4MZCB+QNdaOScEPeVgtey8L&#10;zLR78IHux2BEhLDPUEEZQpNJ6YuSLPqha4ijd3WtxRBla6Ru8RHhtpbvSTKRFiuOCyU2tCmpuB2/&#10;rYLpx/qN9hd3DZ/pNs3NId+mJlfqtd+t5yACdeE//NfeaQXj0RieZ+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wV1MYAAADcAAAADwAAAAAAAAAAAAAAAACYAgAAZHJz&#10;L2Rvd25yZXYueG1sUEsFBgAAAAAEAAQA9QAAAIsDAAAAAA==&#10;" filled="f" stroked="f">
                      <v:textbox inset="0,0,0,0">
                        <w:txbxContent>
                          <w:p w:rsidR="006201B0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6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6Lo8UA&#10;AADcAAAADwAAAGRycy9kb3ducmV2LnhtbESPT2vCQBTE7wW/w/KEXopuLFRNdBWxrfEm/rl4e2Sf&#10;m2D2bchuNf32rlDocZiZ3zDzZWdrcaPWV44VjIYJCOLC6YqNgtPxezAF4QOyxtoxKfglD8tF72WO&#10;mXZ33tPtEIyIEPYZKihDaDIpfVGSRT90DXH0Lq61GKJsjdQt3iPc1vI9ScbSYsVxocSG1iUV18OP&#10;VTD5XL3R7uwu4SvdpLnZ55vU5Eq99rvVDESgLvyH/9pbreBjN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joujxQAAANwAAAAPAAAAAAAAAAAAAAAAAJgCAABkcnMv&#10;ZG93bnJldi54bWxQSwUGAAAAAAQABAD1AAAAigMAAAAA&#10;" filled="f" stroked="f">
                      <v:textbox inset="0,0,0,0">
                        <w:txbxContent>
                          <w:p w:rsidR="006201B0" w:rsidRPr="00945CCC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7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6201B0" w:rsidRPr="00945CCC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8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26SsIA&#10;AADcAAAADwAAAGRycy9kb3ducmV2LnhtbERPz2vCMBS+C/sfwhvsIpo60NnOKLKp9TaqXnZ7NM+0&#10;rHkpTab1vzcHwePH93ux6m0jLtT52rGCyTgBQVw6XbNRcDpuR3MQPiBrbByTght5WC1fBgvMtLty&#10;QZdDMCKGsM9QQRVCm0npy4os+rFriSN3dp3FEGFnpO7wGsNtI9+TZCYt1hwbKmzpq6Ly7/BvFXx8&#10;r4f08+vOYZPu0twU+S41uVJvr/36E0SgPjzFD/deK5hO4tp4Jh4B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XbpKwgAAANwAAAAPAAAAAAAAAAAAAAAAAJgCAABkcnMvZG93&#10;bnJldi54bWxQSwUGAAAAAAQABAD1AAAAhwMAAAAA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9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Ef0cUA&#10;AADcAAAADwAAAGRycy9kb3ducmV2LnhtbESPQWvCQBSE7wX/w/IEL6VuFKomuoqoNd5E20tvj+xz&#10;E8y+DdlV03/fFQo9DjPzDbNYdbYWd2p95VjBaJiAIC6crtgo+Pr8eJuB8AFZY+2YFPyQh9Wy97LA&#10;TLsHn+h+DkZECPsMFZQhNJmUvijJoh+6hjh6F9daDFG2RuoWHxFuazlOkom0WHFcKLGhTUnF9Xyz&#10;Cqbb9Ssdv90l7NJ9mptTvk9NrtSg363nIAJ14T/81z5oBe+jF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ER/RxQAAANwAAAAPAAAAAAAAAAAAAAAAAJgCAABkcnMv&#10;ZG93bnJldi54bWxQSwUGAAAAAAQABAD1AAAAigMAAAAA&#10;" filled="f" stroked="f">
                      <v:textbox inset="0,0,0,0">
                        <w:txbxContent>
                          <w:p w:rsidR="006201B0" w:rsidRPr="005E4A3B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0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1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6201B0" w:rsidRPr="000411E6" w:rsidRDefault="006201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22" o:spid="_x0000_s1352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BRy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k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GBRycQAAADcAAAA&#10;DwAAAAAAAAAAAAAAAACqAgAAZHJzL2Rvd25yZXYueG1sUEsFBgAAAAAEAAQA+gAAAJsDAAAAAA==&#10;">
                <v:rect id="Rectangle 122" o:spid="_x0000_s1353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ArtM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sNX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AK7THAAAA3AAAAA8AAAAAAAAAAAAAAAAAmAIAAGRy&#10;cy9kb3ducmV2LnhtbFBLBQYAAAAABAAEAPUAAACMAwAAAAA=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4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mzwMcA&#10;AADcAAAADwAAAGRycy9kb3ducmV2LnhtbESPQWvCQBSE70L/w/IKvZS6UWqw0VVUqPYgiLG019fs&#10;Mwlm34bsamJ/fbcgeBxm5htmOu9MJS7UuNKygkE/AkGcWV1yruDz8P4yBuE8ssbKMim4koP57KE3&#10;xUTblvd0SX0uAoRdggoK7+tESpcVZND1bU0cvKNtDPogm1zqBtsAN5UcRlEsDZYcFgqsaVVQdkrP&#10;RoE5L7Zvy5+NHz2360P8G6/xe/el1NNjt5iA8NT5e/jW/tAKRsNX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ps8DHAAAA3AAAAA8AAAAAAAAAAAAAAAAAmAIAAGRy&#10;cy9kb3ducmV2LnhtbFBLBQYAAAAABAAEAPUAAACMAwAAAAA=&#10;" filled="f" stroked="f">
                  <v:textbox inset="1pt,.4mm,1pt,1pt">
                    <w:txbxContent>
                      <w:p w:rsidR="006201B0" w:rsidRPr="006C5C53" w:rsidRDefault="006201B0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0DE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389A"/>
    <w:rsid w:val="000440E2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5D28"/>
    <w:rsid w:val="000B737A"/>
    <w:rsid w:val="000C01D7"/>
    <w:rsid w:val="000C6094"/>
    <w:rsid w:val="000C6268"/>
    <w:rsid w:val="000C6A50"/>
    <w:rsid w:val="000C6F52"/>
    <w:rsid w:val="000C7264"/>
    <w:rsid w:val="000D013F"/>
    <w:rsid w:val="000D170B"/>
    <w:rsid w:val="000D1F0F"/>
    <w:rsid w:val="000D293B"/>
    <w:rsid w:val="000D347E"/>
    <w:rsid w:val="000D4199"/>
    <w:rsid w:val="000D4C77"/>
    <w:rsid w:val="000D5C4D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1569"/>
    <w:rsid w:val="000F3C15"/>
    <w:rsid w:val="000F6136"/>
    <w:rsid w:val="000F636F"/>
    <w:rsid w:val="001000C2"/>
    <w:rsid w:val="0010060A"/>
    <w:rsid w:val="0010129B"/>
    <w:rsid w:val="001013FD"/>
    <w:rsid w:val="00101EFF"/>
    <w:rsid w:val="00102B0E"/>
    <w:rsid w:val="001053DA"/>
    <w:rsid w:val="0010621D"/>
    <w:rsid w:val="00106A0D"/>
    <w:rsid w:val="001076CB"/>
    <w:rsid w:val="00111EE5"/>
    <w:rsid w:val="00112438"/>
    <w:rsid w:val="001135F3"/>
    <w:rsid w:val="001146F6"/>
    <w:rsid w:val="001149C9"/>
    <w:rsid w:val="0011573C"/>
    <w:rsid w:val="00115B8B"/>
    <w:rsid w:val="00116B64"/>
    <w:rsid w:val="00116E87"/>
    <w:rsid w:val="0011798F"/>
    <w:rsid w:val="00120549"/>
    <w:rsid w:val="00120D35"/>
    <w:rsid w:val="00120F79"/>
    <w:rsid w:val="001224BB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57C3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31E6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0C8A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6B7B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4DA1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6213"/>
    <w:rsid w:val="00237982"/>
    <w:rsid w:val="002408FE"/>
    <w:rsid w:val="00240E43"/>
    <w:rsid w:val="002418BE"/>
    <w:rsid w:val="00242490"/>
    <w:rsid w:val="00242DED"/>
    <w:rsid w:val="00244A20"/>
    <w:rsid w:val="002450CF"/>
    <w:rsid w:val="002455C3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43BC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529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1FE7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423F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95D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447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7EF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28B9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1C0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6357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3118"/>
    <w:rsid w:val="004B46BF"/>
    <w:rsid w:val="004B550B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9EA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0959"/>
    <w:rsid w:val="00520BD7"/>
    <w:rsid w:val="00521182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57002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024"/>
    <w:rsid w:val="005B119F"/>
    <w:rsid w:val="005B1F8E"/>
    <w:rsid w:val="005B2D37"/>
    <w:rsid w:val="005B2F79"/>
    <w:rsid w:val="005B3351"/>
    <w:rsid w:val="005C0B73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08CC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393A"/>
    <w:rsid w:val="005F3C68"/>
    <w:rsid w:val="005F48B5"/>
    <w:rsid w:val="005F6833"/>
    <w:rsid w:val="005F729A"/>
    <w:rsid w:val="006004A4"/>
    <w:rsid w:val="00603DE8"/>
    <w:rsid w:val="00603DEC"/>
    <w:rsid w:val="00604B11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00AA"/>
    <w:rsid w:val="006201B0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61E8"/>
    <w:rsid w:val="006571F3"/>
    <w:rsid w:val="006573AE"/>
    <w:rsid w:val="00657644"/>
    <w:rsid w:val="00657CBE"/>
    <w:rsid w:val="00660278"/>
    <w:rsid w:val="006616C5"/>
    <w:rsid w:val="006644C9"/>
    <w:rsid w:val="006646F7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6306"/>
    <w:rsid w:val="00697473"/>
    <w:rsid w:val="006976E2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E66B5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4CEE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68B0"/>
    <w:rsid w:val="007315BE"/>
    <w:rsid w:val="0073305A"/>
    <w:rsid w:val="00733354"/>
    <w:rsid w:val="00733A88"/>
    <w:rsid w:val="00733C97"/>
    <w:rsid w:val="007355DA"/>
    <w:rsid w:val="007400C4"/>
    <w:rsid w:val="0074412B"/>
    <w:rsid w:val="0074625D"/>
    <w:rsid w:val="0074679E"/>
    <w:rsid w:val="007473D3"/>
    <w:rsid w:val="00753D35"/>
    <w:rsid w:val="007546C2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3F94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A78F0"/>
    <w:rsid w:val="007B031F"/>
    <w:rsid w:val="007B1B5E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4F0"/>
    <w:rsid w:val="007C2C75"/>
    <w:rsid w:val="007C3D17"/>
    <w:rsid w:val="007C3F47"/>
    <w:rsid w:val="007C4223"/>
    <w:rsid w:val="007C45AD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8E3"/>
    <w:rsid w:val="007F7CFD"/>
    <w:rsid w:val="00802BC5"/>
    <w:rsid w:val="0080442A"/>
    <w:rsid w:val="00804B04"/>
    <w:rsid w:val="0080616D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026F"/>
    <w:rsid w:val="00841229"/>
    <w:rsid w:val="00843A33"/>
    <w:rsid w:val="00846DF8"/>
    <w:rsid w:val="0085004F"/>
    <w:rsid w:val="00850C9B"/>
    <w:rsid w:val="00851A4B"/>
    <w:rsid w:val="00852125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395C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0F3F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07F26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4D29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4FE3"/>
    <w:rsid w:val="009A508E"/>
    <w:rsid w:val="009A551B"/>
    <w:rsid w:val="009A68F9"/>
    <w:rsid w:val="009B0083"/>
    <w:rsid w:val="009B0098"/>
    <w:rsid w:val="009B1048"/>
    <w:rsid w:val="009B168F"/>
    <w:rsid w:val="009B2B09"/>
    <w:rsid w:val="009B40F3"/>
    <w:rsid w:val="009B5CC8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4DE4"/>
    <w:rsid w:val="009D5A88"/>
    <w:rsid w:val="009D65DE"/>
    <w:rsid w:val="009D67C3"/>
    <w:rsid w:val="009D7AE4"/>
    <w:rsid w:val="009D7CB7"/>
    <w:rsid w:val="009E1311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546"/>
    <w:rsid w:val="00A168BE"/>
    <w:rsid w:val="00A16BA0"/>
    <w:rsid w:val="00A208E9"/>
    <w:rsid w:val="00A20AC7"/>
    <w:rsid w:val="00A21AB3"/>
    <w:rsid w:val="00A21E89"/>
    <w:rsid w:val="00A238CE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170"/>
    <w:rsid w:val="00A434CD"/>
    <w:rsid w:val="00A4499B"/>
    <w:rsid w:val="00A4680D"/>
    <w:rsid w:val="00A469A9"/>
    <w:rsid w:val="00A47ADF"/>
    <w:rsid w:val="00A47B9A"/>
    <w:rsid w:val="00A50149"/>
    <w:rsid w:val="00A5026B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7FE5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0A81"/>
    <w:rsid w:val="00A714D1"/>
    <w:rsid w:val="00A71675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2CA9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5FA2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37B74"/>
    <w:rsid w:val="00B40D17"/>
    <w:rsid w:val="00B4466D"/>
    <w:rsid w:val="00B45681"/>
    <w:rsid w:val="00B46EC3"/>
    <w:rsid w:val="00B506B5"/>
    <w:rsid w:val="00B515A7"/>
    <w:rsid w:val="00B5199D"/>
    <w:rsid w:val="00B52298"/>
    <w:rsid w:val="00B52665"/>
    <w:rsid w:val="00B52FB5"/>
    <w:rsid w:val="00B5430B"/>
    <w:rsid w:val="00B555A9"/>
    <w:rsid w:val="00B5572E"/>
    <w:rsid w:val="00B55D12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43EA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05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2FD8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3346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1BEC"/>
    <w:rsid w:val="00C933BF"/>
    <w:rsid w:val="00C94139"/>
    <w:rsid w:val="00C96422"/>
    <w:rsid w:val="00C97122"/>
    <w:rsid w:val="00C979F1"/>
    <w:rsid w:val="00CA050D"/>
    <w:rsid w:val="00CA16AD"/>
    <w:rsid w:val="00CA234D"/>
    <w:rsid w:val="00CA2A48"/>
    <w:rsid w:val="00CA46AD"/>
    <w:rsid w:val="00CA58FF"/>
    <w:rsid w:val="00CA7400"/>
    <w:rsid w:val="00CB1B33"/>
    <w:rsid w:val="00CB1E32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63C"/>
    <w:rsid w:val="00CF4867"/>
    <w:rsid w:val="00CF60A6"/>
    <w:rsid w:val="00CF79E9"/>
    <w:rsid w:val="00D007BE"/>
    <w:rsid w:val="00D01BD5"/>
    <w:rsid w:val="00D0293B"/>
    <w:rsid w:val="00D03F4B"/>
    <w:rsid w:val="00D04A7E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4993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6750B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0302"/>
    <w:rsid w:val="00D81F24"/>
    <w:rsid w:val="00D83B81"/>
    <w:rsid w:val="00D85FFC"/>
    <w:rsid w:val="00D8614E"/>
    <w:rsid w:val="00D86B2E"/>
    <w:rsid w:val="00D86F3F"/>
    <w:rsid w:val="00D875AB"/>
    <w:rsid w:val="00D922D1"/>
    <w:rsid w:val="00D92B03"/>
    <w:rsid w:val="00D92F9E"/>
    <w:rsid w:val="00D93C2A"/>
    <w:rsid w:val="00D9419E"/>
    <w:rsid w:val="00D97D1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E654C"/>
    <w:rsid w:val="00DF43F3"/>
    <w:rsid w:val="00DF4C62"/>
    <w:rsid w:val="00DF604E"/>
    <w:rsid w:val="00DF6371"/>
    <w:rsid w:val="00DF700E"/>
    <w:rsid w:val="00DF704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27D50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3AEC"/>
    <w:rsid w:val="00E44199"/>
    <w:rsid w:val="00E44406"/>
    <w:rsid w:val="00E4470B"/>
    <w:rsid w:val="00E44972"/>
    <w:rsid w:val="00E4518D"/>
    <w:rsid w:val="00E474E6"/>
    <w:rsid w:val="00E47955"/>
    <w:rsid w:val="00E47AA5"/>
    <w:rsid w:val="00E503D7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2269"/>
    <w:rsid w:val="00E84247"/>
    <w:rsid w:val="00E84EE1"/>
    <w:rsid w:val="00E85040"/>
    <w:rsid w:val="00E85A9B"/>
    <w:rsid w:val="00E85E29"/>
    <w:rsid w:val="00E90701"/>
    <w:rsid w:val="00E910D1"/>
    <w:rsid w:val="00E924BB"/>
    <w:rsid w:val="00E92B4E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9C"/>
    <w:rsid w:val="00EA62EB"/>
    <w:rsid w:val="00EA633A"/>
    <w:rsid w:val="00EA6927"/>
    <w:rsid w:val="00EA71EF"/>
    <w:rsid w:val="00EB0CAD"/>
    <w:rsid w:val="00EB33E1"/>
    <w:rsid w:val="00EB378D"/>
    <w:rsid w:val="00EB4501"/>
    <w:rsid w:val="00EB54A0"/>
    <w:rsid w:val="00EB5531"/>
    <w:rsid w:val="00EB5635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7E0"/>
    <w:rsid w:val="00F05994"/>
    <w:rsid w:val="00F07736"/>
    <w:rsid w:val="00F07DDB"/>
    <w:rsid w:val="00F10378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769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5D02"/>
    <w:rsid w:val="00F97FD9"/>
    <w:rsid w:val="00FA016B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82C"/>
    <w:rsid w:val="00FB226E"/>
    <w:rsid w:val="00FB2346"/>
    <w:rsid w:val="00FB3846"/>
    <w:rsid w:val="00FB4081"/>
    <w:rsid w:val="00FB5B38"/>
    <w:rsid w:val="00FC003D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0C2D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201B0"/>
    <w:rPr>
      <w:sz w:val="24"/>
    </w:rPr>
  </w:style>
  <w:style w:type="paragraph" w:styleId="1">
    <w:name w:val="heading 1"/>
    <w:next w:val="34b"/>
    <w:link w:val="10"/>
    <w:qFormat/>
    <w:rsid w:val="006201B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6201B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6201B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6201B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6201B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6201B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6201B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6201B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6201B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6201B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6201B0"/>
  </w:style>
  <w:style w:type="character" w:customStyle="1" w:styleId="34c">
    <w:name w:val="34_Знак_Сообщение_системы"/>
    <w:rsid w:val="006201B0"/>
    <w:rPr>
      <w:rFonts w:ascii="Calibri" w:hAnsi="Calibri"/>
    </w:rPr>
  </w:style>
  <w:style w:type="paragraph" w:customStyle="1" w:styleId="34b">
    <w:name w:val="34_Абзац_Обычный"/>
    <w:link w:val="34d"/>
    <w:qFormat/>
    <w:rsid w:val="006201B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6201B0"/>
    <w:rPr>
      <w:sz w:val="24"/>
      <w:lang w:eastAsia="x-none"/>
    </w:rPr>
  </w:style>
  <w:style w:type="character" w:customStyle="1" w:styleId="10">
    <w:name w:val="Заголовок 1 Знак"/>
    <w:link w:val="1"/>
    <w:rsid w:val="006201B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6201B0"/>
    <w:rPr>
      <w:b/>
      <w:sz w:val="32"/>
    </w:rPr>
  </w:style>
  <w:style w:type="character" w:customStyle="1" w:styleId="30">
    <w:name w:val="Заголовок 3 Знак"/>
    <w:link w:val="3"/>
    <w:rsid w:val="006201B0"/>
    <w:rPr>
      <w:b/>
      <w:bCs/>
      <w:sz w:val="28"/>
    </w:rPr>
  </w:style>
  <w:style w:type="character" w:customStyle="1" w:styleId="40">
    <w:name w:val="Заголовок 4 Знак"/>
    <w:link w:val="4"/>
    <w:rsid w:val="006201B0"/>
    <w:rPr>
      <w:b/>
      <w:sz w:val="24"/>
    </w:rPr>
  </w:style>
  <w:style w:type="character" w:customStyle="1" w:styleId="50">
    <w:name w:val="Заголовок 5 Знак"/>
    <w:link w:val="5"/>
    <w:rsid w:val="006201B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6201B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6201B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6201B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6201B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6201B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6201B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6201B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6201B0"/>
    <w:rPr>
      <w:u w:val="single"/>
    </w:rPr>
  </w:style>
  <w:style w:type="paragraph" w:customStyle="1" w:styleId="349">
    <w:name w:val="34_Список_Библиография"/>
    <w:basedOn w:val="34b"/>
    <w:rsid w:val="006201B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5700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6201B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6201B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6201B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6201B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6201B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5700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6201B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5700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6201B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6201B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6201B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6201B0"/>
    <w:rPr>
      <w:b w:val="0"/>
      <w:i/>
    </w:rPr>
  </w:style>
  <w:style w:type="character" w:customStyle="1" w:styleId="34fc">
    <w:name w:val="34_Знак_Название_файла"/>
    <w:qFormat/>
    <w:rsid w:val="006201B0"/>
    <w:rPr>
      <w:rFonts w:ascii="Calibri" w:hAnsi="Calibri"/>
    </w:rPr>
  </w:style>
  <w:style w:type="character" w:customStyle="1" w:styleId="34fd">
    <w:name w:val="34_Знак_Термин"/>
    <w:rsid w:val="006201B0"/>
    <w:rPr>
      <w:i/>
    </w:rPr>
  </w:style>
  <w:style w:type="character" w:customStyle="1" w:styleId="34fe">
    <w:name w:val="34_Знак_Полужирный"/>
    <w:rsid w:val="006201B0"/>
    <w:rPr>
      <w:b/>
    </w:rPr>
  </w:style>
  <w:style w:type="character" w:customStyle="1" w:styleId="34ff">
    <w:name w:val="34_Знак_Верхний_индекс"/>
    <w:rsid w:val="006201B0"/>
    <w:rPr>
      <w:vertAlign w:val="superscript"/>
    </w:rPr>
  </w:style>
  <w:style w:type="character" w:customStyle="1" w:styleId="3424">
    <w:name w:val="34_Список_Марк_2 Знак"/>
    <w:link w:val="3423"/>
    <w:rsid w:val="00EB563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6201B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6201B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6201B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6201B0"/>
    <w:pPr>
      <w:numPr>
        <w:numId w:val="14"/>
      </w:numPr>
    </w:pPr>
  </w:style>
  <w:style w:type="character" w:customStyle="1" w:styleId="3419">
    <w:name w:val="34_Список_Марк_1 Знак"/>
    <w:link w:val="3413"/>
    <w:rsid w:val="00557002"/>
    <w:rPr>
      <w:sz w:val="24"/>
      <w:lang w:eastAsia="x-none"/>
    </w:rPr>
  </w:style>
  <w:style w:type="paragraph" w:styleId="a4">
    <w:name w:val="footnote text"/>
    <w:basedOn w:val="34b"/>
    <w:link w:val="a5"/>
    <w:rsid w:val="006201B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6201B0"/>
    <w:pPr>
      <w:numPr>
        <w:numId w:val="13"/>
      </w:numPr>
    </w:pPr>
  </w:style>
  <w:style w:type="character" w:customStyle="1" w:styleId="341a">
    <w:name w:val="34_Список_Нум_1 Знак"/>
    <w:link w:val="341"/>
    <w:rsid w:val="0055700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6201B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55700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6201B0"/>
    <w:pPr>
      <w:keepNext/>
    </w:pPr>
  </w:style>
  <w:style w:type="paragraph" w:customStyle="1" w:styleId="34f1">
    <w:name w:val="34_Рамка_Основной"/>
    <w:basedOn w:val="34b"/>
    <w:link w:val="34f0"/>
    <w:rsid w:val="006201B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6201B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6201B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6201B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6201B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6201B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6201B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6201B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6201B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6201B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6201B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6201B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6201B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6201B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6201B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55700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6201B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6201B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6201B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6201B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6201B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6201B0"/>
    <w:rPr>
      <w:sz w:val="18"/>
      <w:lang w:eastAsia="x-none"/>
    </w:rPr>
  </w:style>
  <w:style w:type="paragraph" w:customStyle="1" w:styleId="34fff1">
    <w:name w:val="34_Листинг"/>
    <w:basedOn w:val="34b"/>
    <w:rsid w:val="006201B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6201B0"/>
    <w:rPr>
      <w:b/>
    </w:rPr>
  </w:style>
  <w:style w:type="paragraph" w:customStyle="1" w:styleId="3440">
    <w:name w:val="34_Заголовок_4_Приложение"/>
    <w:basedOn w:val="4"/>
    <w:next w:val="34b"/>
    <w:rsid w:val="006201B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6201B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6201B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6201B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6201B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6201B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6201B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6201B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6201B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6201B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6201B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6201B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6201B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6201B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6201B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6201B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6201B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6201B0"/>
  </w:style>
  <w:style w:type="paragraph" w:customStyle="1" w:styleId="34fffb">
    <w:name w:val="34_Пример_Заголовок"/>
    <w:basedOn w:val="34f8"/>
    <w:next w:val="34f8"/>
    <w:rsid w:val="006201B0"/>
    <w:pPr>
      <w:keepNext/>
      <w:spacing w:after="120"/>
    </w:pPr>
    <w:rPr>
      <w:b/>
      <w:lang w:eastAsia="ru-RU"/>
    </w:rPr>
  </w:style>
  <w:style w:type="character" w:styleId="a7">
    <w:name w:val="FollowedHyperlink"/>
    <w:rsid w:val="006201B0"/>
    <w:rPr>
      <w:color w:val="auto"/>
    </w:rPr>
  </w:style>
  <w:style w:type="character" w:customStyle="1" w:styleId="34fffc">
    <w:name w:val="34_Знак_Нижний_индекс"/>
    <w:rsid w:val="006201B0"/>
    <w:rPr>
      <w:vertAlign w:val="subscript"/>
    </w:rPr>
  </w:style>
  <w:style w:type="character" w:styleId="a8">
    <w:name w:val="footnote reference"/>
    <w:basedOn w:val="a1"/>
    <w:semiHidden/>
    <w:rsid w:val="006201B0"/>
    <w:rPr>
      <w:vertAlign w:val="superscript"/>
    </w:rPr>
  </w:style>
  <w:style w:type="paragraph" w:styleId="a9">
    <w:name w:val="header"/>
    <w:basedOn w:val="34b"/>
    <w:link w:val="aa"/>
    <w:rsid w:val="006201B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6201B0"/>
    <w:rPr>
      <w:lang w:eastAsia="x-none"/>
    </w:rPr>
  </w:style>
  <w:style w:type="paragraph" w:styleId="ab">
    <w:name w:val="footer"/>
    <w:basedOn w:val="34b"/>
    <w:link w:val="ac"/>
    <w:rsid w:val="006201B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6201B0"/>
    <w:rPr>
      <w:lang w:eastAsia="x-none"/>
    </w:rPr>
  </w:style>
  <w:style w:type="numbering" w:customStyle="1" w:styleId="a">
    <w:name w:val="Приложение"/>
    <w:uiPriority w:val="99"/>
    <w:rsid w:val="006201B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6201B0"/>
    <w:pPr>
      <w:keepNext/>
    </w:pPr>
  </w:style>
  <w:style w:type="character" w:customStyle="1" w:styleId="3434">
    <w:name w:val="34_Список_Марк_3 Знак"/>
    <w:basedOn w:val="34d"/>
    <w:link w:val="3432"/>
    <w:rsid w:val="00EB563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6201B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6201B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5700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5700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5700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6201B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6201B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6201B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55700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6201B0"/>
    <w:pPr>
      <w:keepNext/>
    </w:pPr>
  </w:style>
  <w:style w:type="character" w:customStyle="1" w:styleId="34ffff0">
    <w:name w:val="34_Процедура_Подшаг Знак"/>
    <w:basedOn w:val="34d"/>
    <w:link w:val="344"/>
    <w:rsid w:val="00557002"/>
    <w:rPr>
      <w:sz w:val="24"/>
      <w:lang w:eastAsia="x-none"/>
    </w:rPr>
  </w:style>
  <w:style w:type="character" w:customStyle="1" w:styleId="34ffff2">
    <w:name w:val="34_Знак_Клавиши"/>
    <w:rsid w:val="006201B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6201B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6201B0"/>
  </w:style>
  <w:style w:type="paragraph" w:styleId="ad">
    <w:name w:val="caption"/>
    <w:basedOn w:val="34b"/>
    <w:next w:val="34b"/>
    <w:rsid w:val="00A4217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6201B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6201B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6201B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57002"/>
    <w:rPr>
      <w:sz w:val="24"/>
      <w:lang w:eastAsia="x-none"/>
    </w:rPr>
  </w:style>
  <w:style w:type="character" w:customStyle="1" w:styleId="ae">
    <w:name w:val="Основной текст Знак"/>
    <w:semiHidden/>
    <w:rsid w:val="006201B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6201B0"/>
    <w:rPr>
      <w:rFonts w:ascii="Arial" w:hAnsi="Arial"/>
    </w:rPr>
  </w:style>
  <w:style w:type="character" w:customStyle="1" w:styleId="af0">
    <w:name w:val="Тема примечания Знак"/>
    <w:semiHidden/>
    <w:rsid w:val="006201B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6201B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6201B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6201B0"/>
  </w:style>
  <w:style w:type="character" w:styleId="af3">
    <w:name w:val="annotation reference"/>
    <w:semiHidden/>
    <w:rsid w:val="006201B0"/>
    <w:rPr>
      <w:sz w:val="16"/>
      <w:szCs w:val="16"/>
    </w:rPr>
  </w:style>
  <w:style w:type="character" w:styleId="af4">
    <w:name w:val="page number"/>
    <w:rsid w:val="006201B0"/>
  </w:style>
  <w:style w:type="paragraph" w:styleId="af5">
    <w:name w:val="Body Text"/>
    <w:basedOn w:val="a0"/>
    <w:link w:val="13"/>
    <w:semiHidden/>
    <w:unhideWhenUsed/>
    <w:rsid w:val="006201B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6201B0"/>
    <w:rPr>
      <w:sz w:val="24"/>
    </w:rPr>
  </w:style>
  <w:style w:type="paragraph" w:styleId="af6">
    <w:name w:val="annotation subject"/>
    <w:basedOn w:val="af2"/>
    <w:next w:val="af2"/>
    <w:link w:val="14"/>
    <w:semiHidden/>
    <w:rsid w:val="006201B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6201B0"/>
    <w:rPr>
      <w:b/>
      <w:bCs/>
    </w:rPr>
  </w:style>
  <w:style w:type="paragraph" w:styleId="af7">
    <w:name w:val="Balloon Text"/>
    <w:basedOn w:val="a0"/>
    <w:link w:val="15"/>
    <w:semiHidden/>
    <w:rsid w:val="006201B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6201B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6201B0"/>
  </w:style>
  <w:style w:type="paragraph" w:customStyle="1" w:styleId="34ffff9">
    <w:name w:val="34_ТЛ_Подпись"/>
    <w:basedOn w:val="34f6"/>
    <w:rsid w:val="006201B0"/>
  </w:style>
  <w:style w:type="paragraph" w:customStyle="1" w:styleId="34ffffa">
    <w:name w:val="34_ТЛ_Подпись_скрытый"/>
    <w:basedOn w:val="34ffff9"/>
    <w:rsid w:val="006201B0"/>
    <w:rPr>
      <w:vanish/>
    </w:rPr>
  </w:style>
  <w:style w:type="paragraph" w:customStyle="1" w:styleId="34ffffb">
    <w:name w:val="34_Комментарий_Философта"/>
    <w:basedOn w:val="34b"/>
    <w:rsid w:val="006201B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6201B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6201B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6201B0"/>
    <w:rPr>
      <w:b/>
    </w:rPr>
  </w:style>
  <w:style w:type="paragraph" w:customStyle="1" w:styleId="34ffffe">
    <w:name w:val="34_Таблица_Сноска_Линия"/>
    <w:basedOn w:val="34fff7"/>
    <w:next w:val="34fff7"/>
    <w:rsid w:val="006201B0"/>
    <w:pPr>
      <w:keepNext/>
    </w:pPr>
  </w:style>
  <w:style w:type="paragraph" w:customStyle="1" w:styleId="34fffff">
    <w:name w:val="34_Таблица_Примечание"/>
    <w:basedOn w:val="34fff7"/>
    <w:rsid w:val="006201B0"/>
  </w:style>
  <w:style w:type="paragraph" w:styleId="af8">
    <w:name w:val="Normal (Web)"/>
    <w:basedOn w:val="a0"/>
    <w:uiPriority w:val="99"/>
    <w:semiHidden/>
    <w:unhideWhenUsed/>
    <w:rsid w:val="00604B11"/>
    <w:pPr>
      <w:spacing w:before="100" w:beforeAutospacing="1" w:after="100" w:afterAutospacing="1"/>
    </w:pPr>
    <w:rPr>
      <w:szCs w:val="24"/>
    </w:rPr>
  </w:style>
  <w:style w:type="character" w:customStyle="1" w:styleId="34fffff0">
    <w:name w:val="34_Знак_Значение"/>
    <w:qFormat/>
    <w:rsid w:val="006201B0"/>
    <w:rPr>
      <w:rFonts w:ascii="Calibri" w:hAnsi="Calibri"/>
    </w:rPr>
  </w:style>
  <w:style w:type="character" w:styleId="af9">
    <w:name w:val="Hyperlink"/>
    <w:uiPriority w:val="99"/>
    <w:rsid w:val="006201B0"/>
    <w:rPr>
      <w:color w:val="0000FF"/>
      <w:u w:val="single"/>
    </w:rPr>
  </w:style>
  <w:style w:type="paragraph" w:customStyle="1" w:styleId="34fffff1">
    <w:name w:val="34_Рисунок_Подпись"/>
    <w:basedOn w:val="34b"/>
    <w:rsid w:val="006201B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6201B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6201B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6201B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6201B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6201B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6201B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4679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6201B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6201B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6201B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6201B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6201B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6201B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6201B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6201B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6201B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6201B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6201B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6201B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620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42170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6201B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6201B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6201B0"/>
    <w:pPr>
      <w:jc w:val="center"/>
    </w:pPr>
  </w:style>
  <w:style w:type="paragraph" w:customStyle="1" w:styleId="3411">
    <w:name w:val="34_Таблица_Список_Марк_1_без_отступа"/>
    <w:basedOn w:val="34ff6"/>
    <w:rsid w:val="006201B0"/>
    <w:pPr>
      <w:numPr>
        <w:numId w:val="31"/>
      </w:numPr>
    </w:pPr>
  </w:style>
  <w:style w:type="paragraph" w:customStyle="1" w:styleId="34fffff9">
    <w:name w:val="34_Формула"/>
    <w:basedOn w:val="a0"/>
    <w:rsid w:val="006201B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6201B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6201B0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201B0"/>
    <w:rPr>
      <w:sz w:val="24"/>
    </w:rPr>
  </w:style>
  <w:style w:type="paragraph" w:styleId="1">
    <w:name w:val="heading 1"/>
    <w:next w:val="34b"/>
    <w:link w:val="10"/>
    <w:qFormat/>
    <w:rsid w:val="006201B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6201B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6201B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6201B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6201B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6201B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6201B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6201B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6201B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6201B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6201B0"/>
  </w:style>
  <w:style w:type="character" w:customStyle="1" w:styleId="34c">
    <w:name w:val="34_Знак_Сообщение_системы"/>
    <w:rsid w:val="006201B0"/>
    <w:rPr>
      <w:rFonts w:ascii="Calibri" w:hAnsi="Calibri"/>
    </w:rPr>
  </w:style>
  <w:style w:type="paragraph" w:customStyle="1" w:styleId="34b">
    <w:name w:val="34_Абзац_Обычный"/>
    <w:link w:val="34d"/>
    <w:qFormat/>
    <w:rsid w:val="006201B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6201B0"/>
    <w:rPr>
      <w:sz w:val="24"/>
      <w:lang w:eastAsia="x-none"/>
    </w:rPr>
  </w:style>
  <w:style w:type="character" w:customStyle="1" w:styleId="10">
    <w:name w:val="Заголовок 1 Знак"/>
    <w:link w:val="1"/>
    <w:rsid w:val="006201B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6201B0"/>
    <w:rPr>
      <w:b/>
      <w:sz w:val="32"/>
    </w:rPr>
  </w:style>
  <w:style w:type="character" w:customStyle="1" w:styleId="30">
    <w:name w:val="Заголовок 3 Знак"/>
    <w:link w:val="3"/>
    <w:rsid w:val="006201B0"/>
    <w:rPr>
      <w:b/>
      <w:bCs/>
      <w:sz w:val="28"/>
    </w:rPr>
  </w:style>
  <w:style w:type="character" w:customStyle="1" w:styleId="40">
    <w:name w:val="Заголовок 4 Знак"/>
    <w:link w:val="4"/>
    <w:rsid w:val="006201B0"/>
    <w:rPr>
      <w:b/>
      <w:sz w:val="24"/>
    </w:rPr>
  </w:style>
  <w:style w:type="character" w:customStyle="1" w:styleId="50">
    <w:name w:val="Заголовок 5 Знак"/>
    <w:link w:val="5"/>
    <w:rsid w:val="006201B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6201B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6201B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6201B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6201B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6201B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6201B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6201B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6201B0"/>
    <w:rPr>
      <w:u w:val="single"/>
    </w:rPr>
  </w:style>
  <w:style w:type="paragraph" w:customStyle="1" w:styleId="349">
    <w:name w:val="34_Список_Библиография"/>
    <w:basedOn w:val="34b"/>
    <w:rsid w:val="006201B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5700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6201B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6201B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6201B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6201B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6201B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5700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6201B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5700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6201B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6201B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6201B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6201B0"/>
    <w:rPr>
      <w:b w:val="0"/>
      <w:i/>
    </w:rPr>
  </w:style>
  <w:style w:type="character" w:customStyle="1" w:styleId="34fc">
    <w:name w:val="34_Знак_Название_файла"/>
    <w:qFormat/>
    <w:rsid w:val="006201B0"/>
    <w:rPr>
      <w:rFonts w:ascii="Calibri" w:hAnsi="Calibri"/>
    </w:rPr>
  </w:style>
  <w:style w:type="character" w:customStyle="1" w:styleId="34fd">
    <w:name w:val="34_Знак_Термин"/>
    <w:rsid w:val="006201B0"/>
    <w:rPr>
      <w:i/>
    </w:rPr>
  </w:style>
  <w:style w:type="character" w:customStyle="1" w:styleId="34fe">
    <w:name w:val="34_Знак_Полужирный"/>
    <w:rsid w:val="006201B0"/>
    <w:rPr>
      <w:b/>
    </w:rPr>
  </w:style>
  <w:style w:type="character" w:customStyle="1" w:styleId="34ff">
    <w:name w:val="34_Знак_Верхний_индекс"/>
    <w:rsid w:val="006201B0"/>
    <w:rPr>
      <w:vertAlign w:val="superscript"/>
    </w:rPr>
  </w:style>
  <w:style w:type="character" w:customStyle="1" w:styleId="3424">
    <w:name w:val="34_Список_Марк_2 Знак"/>
    <w:link w:val="3423"/>
    <w:rsid w:val="00EB563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6201B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6201B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6201B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6201B0"/>
    <w:pPr>
      <w:numPr>
        <w:numId w:val="14"/>
      </w:numPr>
    </w:pPr>
  </w:style>
  <w:style w:type="character" w:customStyle="1" w:styleId="3419">
    <w:name w:val="34_Список_Марк_1 Знак"/>
    <w:link w:val="3413"/>
    <w:rsid w:val="00557002"/>
    <w:rPr>
      <w:sz w:val="24"/>
      <w:lang w:eastAsia="x-none"/>
    </w:rPr>
  </w:style>
  <w:style w:type="paragraph" w:styleId="a4">
    <w:name w:val="footnote text"/>
    <w:basedOn w:val="34b"/>
    <w:link w:val="a5"/>
    <w:rsid w:val="006201B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6201B0"/>
    <w:pPr>
      <w:numPr>
        <w:numId w:val="13"/>
      </w:numPr>
    </w:pPr>
  </w:style>
  <w:style w:type="character" w:customStyle="1" w:styleId="341a">
    <w:name w:val="34_Список_Нум_1 Знак"/>
    <w:link w:val="341"/>
    <w:rsid w:val="0055700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6201B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55700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6201B0"/>
    <w:pPr>
      <w:keepNext/>
    </w:pPr>
  </w:style>
  <w:style w:type="paragraph" w:customStyle="1" w:styleId="34f1">
    <w:name w:val="34_Рамка_Основной"/>
    <w:basedOn w:val="34b"/>
    <w:link w:val="34f0"/>
    <w:rsid w:val="006201B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6201B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6201B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6201B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6201B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6201B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6201B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6201B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6201B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6201B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6201B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6201B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6201B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6201B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6201B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55700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6201B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6201B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6201B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6201B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6201B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6201B0"/>
    <w:rPr>
      <w:sz w:val="18"/>
      <w:lang w:eastAsia="x-none"/>
    </w:rPr>
  </w:style>
  <w:style w:type="paragraph" w:customStyle="1" w:styleId="34fff1">
    <w:name w:val="34_Листинг"/>
    <w:basedOn w:val="34b"/>
    <w:rsid w:val="006201B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6201B0"/>
    <w:rPr>
      <w:b/>
    </w:rPr>
  </w:style>
  <w:style w:type="paragraph" w:customStyle="1" w:styleId="3440">
    <w:name w:val="34_Заголовок_4_Приложение"/>
    <w:basedOn w:val="4"/>
    <w:next w:val="34b"/>
    <w:rsid w:val="006201B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6201B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6201B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6201B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6201B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6201B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6201B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6201B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6201B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6201B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6201B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6201B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6201B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6201B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6201B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6201B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6201B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6201B0"/>
  </w:style>
  <w:style w:type="paragraph" w:customStyle="1" w:styleId="34fffb">
    <w:name w:val="34_Пример_Заголовок"/>
    <w:basedOn w:val="34f8"/>
    <w:next w:val="34f8"/>
    <w:rsid w:val="006201B0"/>
    <w:pPr>
      <w:keepNext/>
      <w:spacing w:after="120"/>
    </w:pPr>
    <w:rPr>
      <w:b/>
      <w:lang w:eastAsia="ru-RU"/>
    </w:rPr>
  </w:style>
  <w:style w:type="character" w:styleId="a7">
    <w:name w:val="FollowedHyperlink"/>
    <w:rsid w:val="006201B0"/>
    <w:rPr>
      <w:color w:val="auto"/>
    </w:rPr>
  </w:style>
  <w:style w:type="character" w:customStyle="1" w:styleId="34fffc">
    <w:name w:val="34_Знак_Нижний_индекс"/>
    <w:rsid w:val="006201B0"/>
    <w:rPr>
      <w:vertAlign w:val="subscript"/>
    </w:rPr>
  </w:style>
  <w:style w:type="character" w:styleId="a8">
    <w:name w:val="footnote reference"/>
    <w:basedOn w:val="a1"/>
    <w:semiHidden/>
    <w:rsid w:val="006201B0"/>
    <w:rPr>
      <w:vertAlign w:val="superscript"/>
    </w:rPr>
  </w:style>
  <w:style w:type="paragraph" w:styleId="a9">
    <w:name w:val="header"/>
    <w:basedOn w:val="34b"/>
    <w:link w:val="aa"/>
    <w:rsid w:val="006201B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6201B0"/>
    <w:rPr>
      <w:lang w:eastAsia="x-none"/>
    </w:rPr>
  </w:style>
  <w:style w:type="paragraph" w:styleId="ab">
    <w:name w:val="footer"/>
    <w:basedOn w:val="34b"/>
    <w:link w:val="ac"/>
    <w:rsid w:val="006201B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6201B0"/>
    <w:rPr>
      <w:lang w:eastAsia="x-none"/>
    </w:rPr>
  </w:style>
  <w:style w:type="numbering" w:customStyle="1" w:styleId="a">
    <w:name w:val="Приложение"/>
    <w:uiPriority w:val="99"/>
    <w:rsid w:val="006201B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6201B0"/>
    <w:pPr>
      <w:keepNext/>
    </w:pPr>
  </w:style>
  <w:style w:type="character" w:customStyle="1" w:styleId="3434">
    <w:name w:val="34_Список_Марк_3 Знак"/>
    <w:basedOn w:val="34d"/>
    <w:link w:val="3432"/>
    <w:rsid w:val="00EB563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6201B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6201B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5700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5700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5700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6201B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6201B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6201B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55700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6201B0"/>
    <w:pPr>
      <w:keepNext/>
    </w:pPr>
  </w:style>
  <w:style w:type="character" w:customStyle="1" w:styleId="34ffff0">
    <w:name w:val="34_Процедура_Подшаг Знак"/>
    <w:basedOn w:val="34d"/>
    <w:link w:val="344"/>
    <w:rsid w:val="00557002"/>
    <w:rPr>
      <w:sz w:val="24"/>
      <w:lang w:eastAsia="x-none"/>
    </w:rPr>
  </w:style>
  <w:style w:type="character" w:customStyle="1" w:styleId="34ffff2">
    <w:name w:val="34_Знак_Клавиши"/>
    <w:rsid w:val="006201B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6201B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6201B0"/>
  </w:style>
  <w:style w:type="paragraph" w:styleId="ad">
    <w:name w:val="caption"/>
    <w:basedOn w:val="34b"/>
    <w:next w:val="34b"/>
    <w:rsid w:val="00A4217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6201B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6201B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6201B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57002"/>
    <w:rPr>
      <w:sz w:val="24"/>
      <w:lang w:eastAsia="x-none"/>
    </w:rPr>
  </w:style>
  <w:style w:type="character" w:customStyle="1" w:styleId="ae">
    <w:name w:val="Основной текст Знак"/>
    <w:semiHidden/>
    <w:rsid w:val="006201B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6201B0"/>
    <w:rPr>
      <w:rFonts w:ascii="Arial" w:hAnsi="Arial"/>
    </w:rPr>
  </w:style>
  <w:style w:type="character" w:customStyle="1" w:styleId="af0">
    <w:name w:val="Тема примечания Знак"/>
    <w:semiHidden/>
    <w:rsid w:val="006201B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6201B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6201B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6201B0"/>
  </w:style>
  <w:style w:type="character" w:styleId="af3">
    <w:name w:val="annotation reference"/>
    <w:semiHidden/>
    <w:rsid w:val="006201B0"/>
    <w:rPr>
      <w:sz w:val="16"/>
      <w:szCs w:val="16"/>
    </w:rPr>
  </w:style>
  <w:style w:type="character" w:styleId="af4">
    <w:name w:val="page number"/>
    <w:rsid w:val="006201B0"/>
  </w:style>
  <w:style w:type="paragraph" w:styleId="af5">
    <w:name w:val="Body Text"/>
    <w:basedOn w:val="a0"/>
    <w:link w:val="13"/>
    <w:semiHidden/>
    <w:unhideWhenUsed/>
    <w:rsid w:val="006201B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6201B0"/>
    <w:rPr>
      <w:sz w:val="24"/>
    </w:rPr>
  </w:style>
  <w:style w:type="paragraph" w:styleId="af6">
    <w:name w:val="annotation subject"/>
    <w:basedOn w:val="af2"/>
    <w:next w:val="af2"/>
    <w:link w:val="14"/>
    <w:semiHidden/>
    <w:rsid w:val="006201B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6201B0"/>
    <w:rPr>
      <w:b/>
      <w:bCs/>
    </w:rPr>
  </w:style>
  <w:style w:type="paragraph" w:styleId="af7">
    <w:name w:val="Balloon Text"/>
    <w:basedOn w:val="a0"/>
    <w:link w:val="15"/>
    <w:semiHidden/>
    <w:rsid w:val="006201B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6201B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6201B0"/>
  </w:style>
  <w:style w:type="paragraph" w:customStyle="1" w:styleId="34ffff9">
    <w:name w:val="34_ТЛ_Подпись"/>
    <w:basedOn w:val="34f6"/>
    <w:rsid w:val="006201B0"/>
  </w:style>
  <w:style w:type="paragraph" w:customStyle="1" w:styleId="34ffffa">
    <w:name w:val="34_ТЛ_Подпись_скрытый"/>
    <w:basedOn w:val="34ffff9"/>
    <w:rsid w:val="006201B0"/>
    <w:rPr>
      <w:vanish/>
    </w:rPr>
  </w:style>
  <w:style w:type="paragraph" w:customStyle="1" w:styleId="34ffffb">
    <w:name w:val="34_Комментарий_Философта"/>
    <w:basedOn w:val="34b"/>
    <w:rsid w:val="006201B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6201B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6201B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6201B0"/>
    <w:rPr>
      <w:b/>
    </w:rPr>
  </w:style>
  <w:style w:type="paragraph" w:customStyle="1" w:styleId="34ffffe">
    <w:name w:val="34_Таблица_Сноска_Линия"/>
    <w:basedOn w:val="34fff7"/>
    <w:next w:val="34fff7"/>
    <w:rsid w:val="006201B0"/>
    <w:pPr>
      <w:keepNext/>
    </w:pPr>
  </w:style>
  <w:style w:type="paragraph" w:customStyle="1" w:styleId="34fffff">
    <w:name w:val="34_Таблица_Примечание"/>
    <w:basedOn w:val="34fff7"/>
    <w:rsid w:val="006201B0"/>
  </w:style>
  <w:style w:type="paragraph" w:styleId="af8">
    <w:name w:val="Normal (Web)"/>
    <w:basedOn w:val="a0"/>
    <w:uiPriority w:val="99"/>
    <w:semiHidden/>
    <w:unhideWhenUsed/>
    <w:rsid w:val="00604B11"/>
    <w:pPr>
      <w:spacing w:before="100" w:beforeAutospacing="1" w:after="100" w:afterAutospacing="1"/>
    </w:pPr>
    <w:rPr>
      <w:szCs w:val="24"/>
    </w:rPr>
  </w:style>
  <w:style w:type="character" w:customStyle="1" w:styleId="34fffff0">
    <w:name w:val="34_Знак_Значение"/>
    <w:qFormat/>
    <w:rsid w:val="006201B0"/>
    <w:rPr>
      <w:rFonts w:ascii="Calibri" w:hAnsi="Calibri"/>
    </w:rPr>
  </w:style>
  <w:style w:type="character" w:styleId="af9">
    <w:name w:val="Hyperlink"/>
    <w:uiPriority w:val="99"/>
    <w:rsid w:val="006201B0"/>
    <w:rPr>
      <w:color w:val="0000FF"/>
      <w:u w:val="single"/>
    </w:rPr>
  </w:style>
  <w:style w:type="paragraph" w:customStyle="1" w:styleId="34fffff1">
    <w:name w:val="34_Рисунок_Подпись"/>
    <w:basedOn w:val="34b"/>
    <w:rsid w:val="006201B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6201B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6201B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6201B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6201B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6201B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6201B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4679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6201B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6201B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6201B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6201B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6201B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6201B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6201B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6201B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6201B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6201B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6201B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6201B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620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42170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6201B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6201B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6201B0"/>
    <w:pPr>
      <w:jc w:val="center"/>
    </w:pPr>
  </w:style>
  <w:style w:type="paragraph" w:customStyle="1" w:styleId="3411">
    <w:name w:val="34_Таблица_Список_Марк_1_без_отступа"/>
    <w:basedOn w:val="34ff6"/>
    <w:rsid w:val="006201B0"/>
    <w:pPr>
      <w:numPr>
        <w:numId w:val="31"/>
      </w:numPr>
    </w:pPr>
  </w:style>
  <w:style w:type="paragraph" w:customStyle="1" w:styleId="34fffff9">
    <w:name w:val="34_Формула"/>
    <w:basedOn w:val="a0"/>
    <w:rsid w:val="006201B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6201B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6201B0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61E10-65A8-40B3-BDF8-4E77E42FD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115</TotalTime>
  <Pages>11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алгоритма</vt:lpstr>
    </vt:vector>
  </TitlesOfParts>
  <Company>Название организации</Company>
  <LinksUpToDate>false</LinksUpToDate>
  <CharactersWithSpaces>6985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проектной процедуры (операции)</dc:title>
  <dc:creator>Oksana</dc:creator>
  <cp:lastModifiedBy>Oksana</cp:lastModifiedBy>
  <cp:revision>73</cp:revision>
  <cp:lastPrinted>2014-09-08T01:50:00Z</cp:lastPrinted>
  <dcterms:created xsi:type="dcterms:W3CDTF">2014-09-29T13:27:00Z</dcterms:created>
  <dcterms:modified xsi:type="dcterms:W3CDTF">2023-05-08T11:52:00Z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A.B.XXX.ПБ.XX.X-X.X</vt:lpwstr>
  </property>
  <property fmtid="{D5CDD505-2E9C-101B-9397-08002B2CF9AE}" pid="8" name="год_издания">
    <vt:lpwstr>2023</vt:lpwstr>
  </property>
</Properties>
</file>