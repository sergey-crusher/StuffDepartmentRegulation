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837" w:rsidRDefault="008A3837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805D08">
        <w:t>Название организации</w:t>
      </w:r>
      <w:r>
        <w:fldChar w:fldCharType="end"/>
      </w:r>
    </w:p>
    <w:p w:rsidR="008A3837" w:rsidRPr="00C816E8" w:rsidRDefault="008A3837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8A3837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8A3837" w:rsidRPr="00C816E8" w:rsidRDefault="008A3837" w:rsidP="00345A40">
            <w:pPr>
              <w:pStyle w:val="34ffff8"/>
            </w:pPr>
            <w:r w:rsidRPr="00C816E8">
              <w:t>УТВЕРЖДЕН</w:t>
            </w:r>
          </w:p>
          <w:p w:rsidR="008A3837" w:rsidRPr="00C816E8" w:rsidRDefault="00620105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805D08">
              <w:t>A.B.XXX.ПГ.XX.X-X.X</w:t>
            </w:r>
            <w:r>
              <w:fldChar w:fldCharType="end"/>
            </w:r>
            <w:r w:rsidR="008A3837" w:rsidRPr="00C816E8">
              <w:t>-ЛУ</w:t>
            </w:r>
          </w:p>
          <w:p w:rsidR="008A3837" w:rsidRPr="00C816E8" w:rsidRDefault="008A3837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8A3837" w:rsidRPr="00C816E8" w:rsidRDefault="008A3837" w:rsidP="00345A40">
            <w:pPr>
              <w:pStyle w:val="34ffff8"/>
            </w:pPr>
            <w:r w:rsidRPr="00C816E8">
              <w:t>УТВЕРЖДАЮ</w:t>
            </w:r>
          </w:p>
        </w:tc>
      </w:tr>
      <w:tr w:rsidR="008A3837" w:rsidRPr="00C816E8" w:rsidTr="00345A40">
        <w:trPr>
          <w:trHeight w:val="630"/>
        </w:trPr>
        <w:tc>
          <w:tcPr>
            <w:tcW w:w="5554" w:type="dxa"/>
            <w:vMerge/>
          </w:tcPr>
          <w:p w:rsidR="008A3837" w:rsidRPr="00C816E8" w:rsidRDefault="008A3837" w:rsidP="00345A40"/>
        </w:tc>
        <w:tc>
          <w:tcPr>
            <w:tcW w:w="4563" w:type="dxa"/>
          </w:tcPr>
          <w:p w:rsidR="008A3837" w:rsidRPr="00C816E8" w:rsidRDefault="008A3837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8A3837" w:rsidRPr="00C816E8" w:rsidTr="00345A40">
        <w:trPr>
          <w:trHeight w:val="353"/>
        </w:trPr>
        <w:tc>
          <w:tcPr>
            <w:tcW w:w="5554" w:type="dxa"/>
            <w:vMerge/>
          </w:tcPr>
          <w:p w:rsidR="008A3837" w:rsidRPr="00C816E8" w:rsidRDefault="008A3837" w:rsidP="00345A40"/>
        </w:tc>
        <w:tc>
          <w:tcPr>
            <w:tcW w:w="4563" w:type="dxa"/>
          </w:tcPr>
          <w:p w:rsidR="008A3837" w:rsidRPr="00C816E8" w:rsidRDefault="008A3837" w:rsidP="00B617AD">
            <w:pPr>
              <w:pStyle w:val="34ffff9"/>
            </w:pPr>
            <w:r w:rsidRPr="00C816E8">
              <w:t>____________________ И. О. Фамилия</w:t>
            </w:r>
          </w:p>
          <w:p w:rsidR="008A3837" w:rsidRPr="00C816E8" w:rsidRDefault="008A3837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05D0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8A3837" w:rsidRPr="00C816E8" w:rsidRDefault="008A3837" w:rsidP="00801734">
      <w:pPr>
        <w:pStyle w:val="34f5"/>
      </w:pPr>
    </w:p>
    <w:p w:rsidR="008A3837" w:rsidRDefault="008A3837" w:rsidP="00801734">
      <w:pPr>
        <w:pStyle w:val="34f5"/>
      </w:pPr>
    </w:p>
    <w:p w:rsidR="008A3837" w:rsidRPr="00C816E8" w:rsidRDefault="008A3837" w:rsidP="00801734">
      <w:pPr>
        <w:pStyle w:val="34f5"/>
      </w:pPr>
    </w:p>
    <w:p w:rsidR="008A3837" w:rsidRDefault="008A3837" w:rsidP="00801734">
      <w:pPr>
        <w:pStyle w:val="34f5"/>
        <w:rPr>
          <w:lang w:val="en-US"/>
        </w:rPr>
      </w:pPr>
    </w:p>
    <w:p w:rsidR="00CD3AC2" w:rsidRPr="00CD3AC2" w:rsidRDefault="00CD3AC2" w:rsidP="00801734">
      <w:pPr>
        <w:pStyle w:val="34f5"/>
        <w:rPr>
          <w:lang w:val="en-US"/>
        </w:rPr>
      </w:pPr>
    </w:p>
    <w:p w:rsidR="008A3837" w:rsidRPr="00C816E8" w:rsidRDefault="00620105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805D08">
        <w:t>Полное название системы</w:t>
      </w:r>
      <w:r>
        <w:fldChar w:fldCharType="end"/>
      </w:r>
    </w:p>
    <w:p w:rsidR="008A3837" w:rsidRPr="00C816E8" w:rsidRDefault="008A3837" w:rsidP="00801734">
      <w:pPr>
        <w:pStyle w:val="34ffc"/>
      </w:pPr>
      <w:r w:rsidRPr="00C816E8">
        <w:t>(</w:t>
      </w:r>
      <w:r w:rsidR="00620105">
        <w:fldChar w:fldCharType="begin"/>
      </w:r>
      <w:r w:rsidR="00620105">
        <w:instrText xml:space="preserve"> DOCPROPERTY  краткое_название_системы  \* MERGEFORMAT </w:instrText>
      </w:r>
      <w:r w:rsidR="00620105">
        <w:fldChar w:fldCharType="separate"/>
      </w:r>
      <w:r w:rsidR="00805D08">
        <w:t>Краткое название системы</w:t>
      </w:r>
      <w:r w:rsidR="00620105">
        <w:fldChar w:fldCharType="end"/>
      </w:r>
      <w:r w:rsidRPr="00C816E8">
        <w:t>)</w:t>
      </w:r>
    </w:p>
    <w:p w:rsidR="008A3837" w:rsidRPr="00C816E8" w:rsidRDefault="00620105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805D08">
        <w:t>Описание технологического процесса обработки данных (включая телеобработку)</w:t>
      </w:r>
      <w:r>
        <w:fldChar w:fldCharType="end"/>
      </w:r>
    </w:p>
    <w:p w:rsidR="008A3837" w:rsidRDefault="008A3837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805D08">
        <w:t>A.B.XXX.ПГ.XX.X-X.X</w:t>
      </w:r>
      <w:r w:rsidRPr="00C816E8">
        <w:fldChar w:fldCharType="end"/>
      </w:r>
    </w:p>
    <w:p w:rsidR="008A3837" w:rsidRDefault="008A3837" w:rsidP="00801734">
      <w:pPr>
        <w:pStyle w:val="34f5"/>
      </w:pPr>
    </w:p>
    <w:p w:rsidR="00CD3AC2" w:rsidRPr="00293378" w:rsidRDefault="00CD3AC2" w:rsidP="00801734">
      <w:pPr>
        <w:pStyle w:val="34f5"/>
      </w:pPr>
    </w:p>
    <w:p w:rsidR="00CD3AC2" w:rsidRPr="00293378" w:rsidRDefault="00CD3AC2" w:rsidP="00801734">
      <w:pPr>
        <w:pStyle w:val="34f5"/>
      </w:pPr>
    </w:p>
    <w:p w:rsidR="008A3837" w:rsidRDefault="008A3837" w:rsidP="00801734">
      <w:pPr>
        <w:pStyle w:val="34f5"/>
      </w:pPr>
    </w:p>
    <w:p w:rsidR="008A3837" w:rsidRDefault="008A3837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8A3837" w:rsidRPr="00C816E8" w:rsidTr="00345A40">
        <w:trPr>
          <w:trHeight w:val="404"/>
        </w:trPr>
        <w:tc>
          <w:tcPr>
            <w:tcW w:w="4564" w:type="dxa"/>
            <w:vAlign w:val="center"/>
          </w:tcPr>
          <w:p w:rsidR="008A3837" w:rsidRPr="00C816E8" w:rsidRDefault="008A3837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8A3837" w:rsidRPr="00C816E8" w:rsidRDefault="008A3837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8A3837" w:rsidRPr="00C816E8" w:rsidRDefault="008A3837" w:rsidP="00345A40">
            <w:pPr>
              <w:pStyle w:val="34ffff9"/>
            </w:pPr>
          </w:p>
        </w:tc>
      </w:tr>
      <w:tr w:rsidR="008A3837" w:rsidRPr="00C816E8" w:rsidTr="00345A40">
        <w:trPr>
          <w:trHeight w:val="868"/>
        </w:trPr>
        <w:tc>
          <w:tcPr>
            <w:tcW w:w="4564" w:type="dxa"/>
          </w:tcPr>
          <w:p w:rsidR="008A3837" w:rsidRPr="00C816E8" w:rsidRDefault="008A3837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8A3837" w:rsidRPr="00C816E8" w:rsidRDefault="008A3837" w:rsidP="00345A40">
            <w:pPr>
              <w:pStyle w:val="34ffff9"/>
            </w:pPr>
          </w:p>
        </w:tc>
        <w:tc>
          <w:tcPr>
            <w:tcW w:w="4563" w:type="dxa"/>
          </w:tcPr>
          <w:p w:rsidR="008A3837" w:rsidRPr="00C816E8" w:rsidRDefault="008A3837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8A3837" w:rsidRPr="00C816E8" w:rsidTr="00345A40">
        <w:trPr>
          <w:trHeight w:val="404"/>
        </w:trPr>
        <w:tc>
          <w:tcPr>
            <w:tcW w:w="4564" w:type="dxa"/>
          </w:tcPr>
          <w:p w:rsidR="008A3837" w:rsidRPr="00C816E8" w:rsidRDefault="008A3837" w:rsidP="00345A40">
            <w:pPr>
              <w:pStyle w:val="34ffff9"/>
            </w:pPr>
            <w:r w:rsidRPr="00C816E8">
              <w:t>____________________ И. О. Фамилия</w:t>
            </w:r>
          </w:p>
          <w:p w:rsidR="008A3837" w:rsidRPr="00C816E8" w:rsidRDefault="008A3837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05D0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8A3837" w:rsidRPr="00C816E8" w:rsidRDefault="008A3837" w:rsidP="00345A40">
            <w:pPr>
              <w:pStyle w:val="34ffff9"/>
            </w:pPr>
          </w:p>
        </w:tc>
        <w:tc>
          <w:tcPr>
            <w:tcW w:w="4563" w:type="dxa"/>
          </w:tcPr>
          <w:p w:rsidR="008A3837" w:rsidRPr="00C816E8" w:rsidRDefault="008A3837" w:rsidP="00B617AD">
            <w:pPr>
              <w:pStyle w:val="34ffff9"/>
            </w:pPr>
            <w:r w:rsidRPr="00C816E8">
              <w:t>____________________ И. О. Фамилия</w:t>
            </w:r>
          </w:p>
          <w:p w:rsidR="008A3837" w:rsidRPr="00C816E8" w:rsidRDefault="008A3837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05D0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8A3837" w:rsidRPr="00C816E8" w:rsidTr="00345A40">
        <w:trPr>
          <w:trHeight w:val="404"/>
        </w:trPr>
        <w:tc>
          <w:tcPr>
            <w:tcW w:w="4564" w:type="dxa"/>
            <w:vAlign w:val="center"/>
          </w:tcPr>
          <w:p w:rsidR="008A3837" w:rsidRPr="00C816E8" w:rsidRDefault="008A3837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8A3837" w:rsidRPr="00C816E8" w:rsidRDefault="008A3837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8A3837" w:rsidRPr="00C816E8" w:rsidRDefault="008A3837" w:rsidP="00345A40">
            <w:pPr>
              <w:pStyle w:val="34ffff8"/>
            </w:pPr>
          </w:p>
        </w:tc>
      </w:tr>
      <w:tr w:rsidR="008A3837" w:rsidRPr="00C816E8" w:rsidTr="00345A40">
        <w:trPr>
          <w:trHeight w:val="864"/>
        </w:trPr>
        <w:tc>
          <w:tcPr>
            <w:tcW w:w="4564" w:type="dxa"/>
          </w:tcPr>
          <w:p w:rsidR="008A3837" w:rsidRPr="00C816E8" w:rsidRDefault="008A3837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8A3837" w:rsidRPr="00C816E8" w:rsidRDefault="008A3837" w:rsidP="00345A40">
            <w:pPr>
              <w:pStyle w:val="34ffff9"/>
            </w:pPr>
          </w:p>
        </w:tc>
        <w:tc>
          <w:tcPr>
            <w:tcW w:w="4563" w:type="dxa"/>
          </w:tcPr>
          <w:p w:rsidR="008A3837" w:rsidRPr="00C816E8" w:rsidRDefault="008A3837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8A3837" w:rsidRPr="00C816E8" w:rsidTr="00345A40">
        <w:trPr>
          <w:trHeight w:val="643"/>
        </w:trPr>
        <w:tc>
          <w:tcPr>
            <w:tcW w:w="4564" w:type="dxa"/>
          </w:tcPr>
          <w:p w:rsidR="008A3837" w:rsidRPr="00C816E8" w:rsidRDefault="008A3837" w:rsidP="00B617AD">
            <w:pPr>
              <w:pStyle w:val="34ffff9"/>
            </w:pPr>
            <w:r w:rsidRPr="00C816E8">
              <w:t>____________________ И. О. Фамилия</w:t>
            </w:r>
          </w:p>
          <w:p w:rsidR="008A3837" w:rsidRPr="00C816E8" w:rsidRDefault="008A3837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05D0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8A3837" w:rsidRPr="00C816E8" w:rsidRDefault="008A3837" w:rsidP="00345A40">
            <w:pPr>
              <w:pStyle w:val="34ffff9"/>
            </w:pPr>
          </w:p>
        </w:tc>
        <w:tc>
          <w:tcPr>
            <w:tcW w:w="4563" w:type="dxa"/>
          </w:tcPr>
          <w:p w:rsidR="008A3837" w:rsidRPr="00C816E8" w:rsidRDefault="008A3837" w:rsidP="00B617AD">
            <w:pPr>
              <w:pStyle w:val="34ffff9"/>
            </w:pPr>
            <w:r w:rsidRPr="00C816E8">
              <w:t>____________________ И. О. Фамилия</w:t>
            </w:r>
          </w:p>
          <w:p w:rsidR="008A3837" w:rsidRPr="00C816E8" w:rsidRDefault="008A3837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05D0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8A3837" w:rsidRPr="00801734" w:rsidRDefault="008A3837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805D08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204984" w:history="1">
        <w:r w:rsidR="00805D08" w:rsidRPr="00B87864">
          <w:rPr>
            <w:rStyle w:val="af8"/>
          </w:rPr>
          <w:t>1 Состав и последовательность выполнения технологических операций</w:t>
        </w:r>
        <w:r w:rsidR="00805D08">
          <w:rPr>
            <w:webHidden/>
          </w:rPr>
          <w:tab/>
        </w:r>
        <w:r w:rsidR="00805D08">
          <w:rPr>
            <w:webHidden/>
          </w:rPr>
          <w:fldChar w:fldCharType="begin"/>
        </w:r>
        <w:r w:rsidR="00805D08">
          <w:rPr>
            <w:webHidden/>
          </w:rPr>
          <w:instrText xml:space="preserve"> PAGEREF _Toc134204984 \h </w:instrText>
        </w:r>
        <w:r w:rsidR="00805D08">
          <w:rPr>
            <w:webHidden/>
          </w:rPr>
        </w:r>
        <w:r w:rsidR="00805D08">
          <w:rPr>
            <w:webHidden/>
          </w:rPr>
          <w:fldChar w:fldCharType="separate"/>
        </w:r>
        <w:r w:rsidR="00805D08">
          <w:rPr>
            <w:webHidden/>
          </w:rPr>
          <w:t>3</w:t>
        </w:r>
        <w:r w:rsidR="00805D08">
          <w:rPr>
            <w:webHidden/>
          </w:rPr>
          <w:fldChar w:fldCharType="end"/>
        </w:r>
      </w:hyperlink>
    </w:p>
    <w:p w:rsidR="00805D08" w:rsidRDefault="00805D08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4985" w:history="1">
        <w:r w:rsidRPr="00B87864">
          <w:rPr>
            <w:rStyle w:val="af8"/>
          </w:rPr>
          <w:t>2 Перечень документации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_Toc134204985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805D08" w:rsidRDefault="00805D08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4986" w:history="1">
        <w:r w:rsidRPr="00B87864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_Toc134204986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805D08" w:rsidRDefault="00805D08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987" w:history="1">
        <w:r w:rsidRPr="00B87864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05D08" w:rsidRDefault="00805D08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4988" w:history="1">
        <w:r w:rsidRPr="00B87864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_Toc134204988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805D08" w:rsidRDefault="00805D08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4989" w:history="1">
        <w:r w:rsidRPr="00B87864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_Toc134204989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E3465E" w:rsidRDefault="00E3465E" w:rsidP="005B3E68">
      <w:pPr>
        <w:pStyle w:val="34fffa"/>
        <w:rPr>
          <w:lang w:val="en-US"/>
        </w:rPr>
      </w:pPr>
    </w:p>
    <w:p w:rsidR="00052B17" w:rsidRDefault="00052B17" w:rsidP="005B3E68">
      <w:pPr>
        <w:pStyle w:val="34fffa"/>
        <w:rPr>
          <w:lang w:val="en-US"/>
        </w:rPr>
        <w:sectPr w:rsidR="00052B17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B30C31" w:rsidRDefault="00B30C31" w:rsidP="00805D08">
      <w:pPr>
        <w:pStyle w:val="1"/>
      </w:pPr>
      <w:bookmarkStart w:id="1" w:name="_Toc134204984"/>
      <w:r w:rsidRPr="00B30C31">
        <w:lastRenderedPageBreak/>
        <w:t>Состав и последовательность выполнения технологических операций</w:t>
      </w:r>
      <w:bookmarkEnd w:id="1"/>
    </w:p>
    <w:p w:rsidR="00B30C31" w:rsidRDefault="00B30C31" w:rsidP="00377521">
      <w:pPr>
        <w:pStyle w:val="34a0"/>
      </w:pPr>
      <w:r>
        <w:t>В данном разделе</w:t>
      </w:r>
      <w:r w:rsidRPr="00B30C31">
        <w:t xml:space="preserve"> указывают </w:t>
      </w:r>
      <w:r w:rsidR="00805D08" w:rsidRPr="00805D08">
        <w:t>состав и последовательность выполнения технологических операций по сбору, регистрации, подготовке, контролю, передаче, обработке, отображению, хранению, выдаче информации и других выполняемых операций</w:t>
      </w:r>
      <w:r>
        <w:t>.</w:t>
      </w:r>
    </w:p>
    <w:p w:rsidR="00B30C31" w:rsidRDefault="00B30C31" w:rsidP="00B30C31">
      <w:pPr>
        <w:pStyle w:val="34b"/>
        <w:rPr>
          <w:lang w:eastAsia="ru-RU"/>
        </w:rPr>
      </w:pPr>
    </w:p>
    <w:p w:rsidR="00B30C31" w:rsidRPr="00B30C31" w:rsidRDefault="00B30C31" w:rsidP="00805D08">
      <w:pPr>
        <w:pStyle w:val="1"/>
      </w:pPr>
      <w:bookmarkStart w:id="2" w:name="_Toc134204985"/>
      <w:r w:rsidRPr="00B30C31">
        <w:lastRenderedPageBreak/>
        <w:t>Перечень документации</w:t>
      </w:r>
      <w:bookmarkEnd w:id="2"/>
    </w:p>
    <w:p w:rsidR="00B30C31" w:rsidRDefault="00B30C31" w:rsidP="00377521">
      <w:pPr>
        <w:pStyle w:val="34a0"/>
      </w:pPr>
      <w:r>
        <w:t>В данном разделе</w:t>
      </w:r>
      <w:r w:rsidRPr="00B30C31">
        <w:t xml:space="preserve"> указывают перечень документации, сопровождающей каждую операцию в д</w:t>
      </w:r>
      <w:r>
        <w:t>анном технологическом процессе.</w:t>
      </w:r>
    </w:p>
    <w:p w:rsidR="00B30C31" w:rsidRDefault="00B30C31" w:rsidP="00B30C31">
      <w:pPr>
        <w:pStyle w:val="34b"/>
        <w:rPr>
          <w:lang w:eastAsia="ru-RU"/>
        </w:rPr>
      </w:pPr>
    </w:p>
    <w:p w:rsidR="00B30C31" w:rsidRPr="00B30C31" w:rsidRDefault="00B30C31" w:rsidP="00377521">
      <w:pPr>
        <w:pStyle w:val="34fffa"/>
      </w:pPr>
    </w:p>
    <w:p w:rsidR="004A6227" w:rsidRPr="00B30C31" w:rsidRDefault="004A6227" w:rsidP="000611C2">
      <w:pPr>
        <w:pStyle w:val="3412"/>
      </w:pPr>
      <w:bookmarkStart w:id="3" w:name="_Toc397971534"/>
      <w:bookmarkStart w:id="4" w:name="_Toc398225599"/>
      <w:bookmarkEnd w:id="3"/>
      <w:bookmarkEnd w:id="4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5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6" w:name="_Toc398225600"/>
      <w:bookmarkStart w:id="7" w:name="_Toc398345749"/>
      <w:bookmarkStart w:id="8" w:name="_Toc134204986"/>
      <w:r w:rsidR="00805D08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5"/>
      <w:bookmarkEnd w:id="6"/>
      <w:bookmarkEnd w:id="7"/>
      <w:r w:rsidR="00151B4F">
        <w:instrText>Название приложения</w:instrText>
      </w:r>
      <w:bookmarkEnd w:id="8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9" w:name="_Toc398225601"/>
      <w:bookmarkStart w:id="10" w:name="_Toc398345750"/>
      <w:bookmarkStart w:id="11" w:name="_Toc134204987"/>
      <w:r>
        <w:t>Заголовок 2</w:t>
      </w:r>
      <w:bookmarkEnd w:id="9"/>
      <w:bookmarkEnd w:id="10"/>
      <w:bookmarkEnd w:id="11"/>
    </w:p>
    <w:p w:rsidR="000611C2" w:rsidRDefault="000611C2" w:rsidP="00A5066B">
      <w:pPr>
        <w:pStyle w:val="34b"/>
      </w:pPr>
    </w:p>
    <w:p w:rsidR="00171179" w:rsidRDefault="00171179" w:rsidP="0052671B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2" w:name="_Toc386572818"/>
      <w:bookmarkStart w:id="13" w:name="_Toc386572947"/>
      <w:bookmarkStart w:id="14" w:name="_Toc390811904"/>
      <w:bookmarkStart w:id="15" w:name="_Toc394586650"/>
      <w:bookmarkStart w:id="16" w:name="_Toc134204988"/>
      <w:r>
        <w:lastRenderedPageBreak/>
        <w:t>Перечень</w:t>
      </w:r>
      <w:r w:rsidR="00147B49">
        <w:t xml:space="preserve"> сокращений</w:t>
      </w:r>
      <w:bookmarkEnd w:id="12"/>
      <w:bookmarkEnd w:id="13"/>
      <w:bookmarkEnd w:id="14"/>
      <w:bookmarkEnd w:id="15"/>
      <w:bookmarkEnd w:id="16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7" w:name="_Toc134204989"/>
      <w:r>
        <w:lastRenderedPageBreak/>
        <w:t>Перечень терминов</w:t>
      </w:r>
      <w:bookmarkEnd w:id="17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EB37A7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EB37A7" w:rsidRPr="00A86232" w:rsidRDefault="00EB37A7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EB37A7" w:rsidRPr="005F1B2E" w:rsidRDefault="00EB37A7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EB37A7" w:rsidRPr="005F1B2E" w:rsidRDefault="00EB37A7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EB37A7" w:rsidRPr="005F1B2E" w:rsidRDefault="00EB37A7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EB37A7" w:rsidRPr="005F1B2E" w:rsidRDefault="00EB37A7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EB37A7" w:rsidRPr="005F1B2E" w:rsidRDefault="00EB37A7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EB37A7" w:rsidRPr="005F1B2E" w:rsidRDefault="00EB37A7" w:rsidP="006877E2">
            <w:pPr>
              <w:pStyle w:val="34ff8"/>
            </w:pPr>
            <w:r w:rsidRPr="005F1B2E">
              <w:t>Дата</w:t>
            </w:r>
          </w:p>
        </w:tc>
      </w:tr>
      <w:tr w:rsidR="00EB37A7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EB37A7" w:rsidRPr="005F1B2E" w:rsidRDefault="00EB37A7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EB37A7" w:rsidRPr="005F1B2E" w:rsidRDefault="00EB37A7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EB37A7" w:rsidRPr="005F1B2E" w:rsidRDefault="00EB37A7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EB37A7" w:rsidRPr="005F1B2E" w:rsidRDefault="00EB37A7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EB37A7" w:rsidRPr="005F1B2E" w:rsidRDefault="00EB37A7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EB37A7" w:rsidRPr="005F1B2E" w:rsidRDefault="00EB37A7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EB37A7" w:rsidRPr="005F1B2E" w:rsidRDefault="00EB37A7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EB37A7" w:rsidRPr="005F1B2E" w:rsidRDefault="00EB37A7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EB37A7" w:rsidRPr="005F1B2E" w:rsidRDefault="00EB37A7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EB37A7" w:rsidRPr="005F1B2E" w:rsidRDefault="00EB37A7" w:rsidP="006877E2">
            <w:pPr>
              <w:pStyle w:val="34ff8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  <w:tr w:rsidR="00EB37A7" w:rsidTr="00095B65">
        <w:trPr>
          <w:trHeight w:val="454"/>
        </w:trPr>
        <w:tc>
          <w:tcPr>
            <w:tcW w:w="518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B37A7" w:rsidRDefault="00EB37A7" w:rsidP="00095B65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052B17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0105" w:rsidRDefault="00620105" w:rsidP="00AD0715">
      <w:r>
        <w:separator/>
      </w:r>
    </w:p>
    <w:p w:rsidR="00620105" w:rsidRDefault="00620105" w:rsidP="00AD0715"/>
  </w:endnote>
  <w:endnote w:type="continuationSeparator" w:id="0">
    <w:p w:rsidR="00620105" w:rsidRDefault="00620105" w:rsidP="00AD0715">
      <w:r>
        <w:continuationSeparator/>
      </w:r>
    </w:p>
    <w:p w:rsidR="00620105" w:rsidRDefault="00620105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0105" w:rsidRDefault="00620105" w:rsidP="00AD0715">
      <w:r>
        <w:separator/>
      </w:r>
    </w:p>
    <w:p w:rsidR="00620105" w:rsidRDefault="00620105" w:rsidP="00AD0715"/>
  </w:footnote>
  <w:footnote w:type="continuationSeparator" w:id="0">
    <w:p w:rsidR="00620105" w:rsidRDefault="00620105" w:rsidP="00AD0715">
      <w:r>
        <w:continuationSeparator/>
      </w:r>
    </w:p>
    <w:p w:rsidR="00620105" w:rsidRDefault="00620105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DA57E20" wp14:editId="40E45DE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3F33D50" wp14:editId="7583EA1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E54E0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40FE978E" wp14:editId="0208F51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0D135B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805D08">
                                      <w:t>A.B.XXX.ПГ.XX.X-X.X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B1F0F" w:rsidRPr="006C5C53" w:rsidRDefault="001B1F0F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B1F0F" w:rsidRPr="006C5C53" w:rsidRDefault="001B1F0F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CF+USkRQ8AAPvXAAAOAAAAAAAAAAAAAAAAAC4CAABkcnMvZTJvRG9j&#10;LnhtbFBLAQItABQABgAIAAAAIQBZRZ4l4QAAAAsBAAAPAAAAAAAAAAAAAAAAAJ8RAABkcnMvZG93&#10;bnJldi54bWxQSwUGAAAAAAQABADzAAAArRIAAAAA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0D135B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805D08">
                                <w:t>A.B.XXX.ПГ.XX.X-X.X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1B1F0F" w:rsidRPr="006C5C53" w:rsidRDefault="001B1F0F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1B1F0F" w:rsidRPr="006C5C53" w:rsidRDefault="001B1F0F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E54E0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2CAEFFF2" wp14:editId="509DAE2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620105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805D08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05D08" w:rsidRPr="00805D08">
                                    <w:rPr>
                                      <w:noProof/>
                                    </w:rPr>
                                    <w:instrText>8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05D08">
                                    <w:rPr>
                                      <w:noProof/>
                                    </w:rPr>
                                    <w:t>8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05D08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805D08">
                                    <w:t>A.B.XXX.ПГ.XX.X-X.X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620105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805D08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8E77B3">
                                    <w:t>.</w:t>
                                  </w:r>
                                </w:p>
                                <w:p w:rsidR="008E77B3" w:rsidRPr="009C021A" w:rsidRDefault="00620105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805D08">
                                    <w:t>Описание технологического процесса обработки данных (включая телеобработку)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B1F0F" w:rsidRPr="006C5C53" w:rsidRDefault="001B1F0F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B1F0F" w:rsidRPr="006C5C53" w:rsidRDefault="001B1F0F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" o:spid="_x0000_s1137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620105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805D08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05D08" w:rsidRPr="00805D08">
                              <w:rPr>
                                <w:noProof/>
                              </w:rPr>
                              <w:instrText>8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05D08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05D08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805D08">
                              <w:t>A.B.XXX.ПГ.XX.X-X.X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620105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805D08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8E77B3">
                              <w:t>.</w:t>
                            </w:r>
                          </w:p>
                          <w:p w:rsidR="008E77B3" w:rsidRPr="009C021A" w:rsidRDefault="00620105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805D08">
                              <w:t>Описание технологического процесса обработки данных (включая телеобработку)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7tzsgA&#10;AADcAAAADwAAAGRycy9kb3ducmV2LnhtbESPT2vCQBTE7wW/w/IEL1I3tW2oqauo4J9DQdRSr8/s&#10;axKafRuyq4l++m5B6HGYmd8w42lrSnGh2hWWFTwNIhDEqdUFZwo+D8vHNxDOI2ssLZOCKzmYTjoP&#10;Y0y0bXhHl73PRICwS1BB7n2VSOnSnAy6ga2Ig/dta4M+yDqTusYmwE0ph1EUS4MFh4UcK1rklP7s&#10;z0aBOc8+RvPT2r/2m9UhvsUrPG6/lOp129k7CE+t/w/f2xut4GX0DH9nwhGQk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3u3OyAAAANwAAAAPAAAAAAAAAAAAAAAAAJgCAABk&#10;cnMvZG93bnJldi54bWxQSwUGAAAAAAQABAD1AAAAjQMAAAAA&#10;" filled="f" stroked="f">
                  <v:textbox inset="1pt,.4mm,1pt,1pt">
                    <w:txbxContent>
                      <w:p w:rsidR="001B1F0F" w:rsidRPr="006C5C53" w:rsidRDefault="001B1F0F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rzcgA&#10;AADcAAAADwAAAGRycy9kb3ducmV2LnhtbESPT2vCQBTE70K/w/IKvUjdWDSt0VVU8M+hUKqlvT6z&#10;r0lo9m3Irib66d2C4HGYmd8wk1lrSnGi2hWWFfR7EQji1OqCMwVf+9XzGwjnkTWWlknBmRzMpg+d&#10;CSbaNvxJp53PRICwS1BB7n2VSOnSnAy6nq2Ig/dra4M+yDqTusYmwE0pX6IolgYLDgs5VrTMKf3b&#10;HY0Cc5y/jxaHjR92m/U+vsRr/Pn4VurpsZ2PQXhq/T18a2+1gsHoFf7PhCM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5evNyAAAANwAAAAPAAAAAAAAAAAAAAAAAJgCAABk&#10;cnMvZG93bnJldi54bWxQSwUGAAAAAAQABAD1AAAAjQMAAAAA&#10;" filled="f" stroked="f">
                  <v:textbox inset="1pt,.4mm,1pt,1pt">
                    <w:txbxContent>
                      <w:p w:rsidR="001B1F0F" w:rsidRPr="006C5C53" w:rsidRDefault="001B1F0F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135B" w:rsidRDefault="000D135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4AB0AC9E" wp14:editId="76DB063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D135B" w:rsidRDefault="000D135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D135B" w:rsidRDefault="000D135B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D135B" w:rsidRDefault="000D135B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D135B" w:rsidRDefault="000D135B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D135B" w:rsidRDefault="000D135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Pr="00CB1016" w:rsidRDefault="000D135B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Pr="005374BE" w:rsidRDefault="000D135B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805D08">
                                      <w:rPr>
                                        <w:noProof/>
                                        <w:lang w:val="en-US"/>
                                      </w:rPr>
                                      <w:t>7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Default="000D135B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805D08">
                                      <w:t>A.B.XXX.ПГ.XX.X-X.X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Pr="00945CCC" w:rsidRDefault="000D135B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Default="000D135B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Pr="005E4A3B" w:rsidRDefault="000D135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Pr="000411E6" w:rsidRDefault="000D135B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Pr="005E4A3B" w:rsidRDefault="000D135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Pr="00945CCC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Pr="00945CCC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Pr="005E4A3B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Pr="005E4A3B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Pr="000411E6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D135B" w:rsidRPr="000411E6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D135B" w:rsidRPr="006C5C53" w:rsidRDefault="000D135B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D135B" w:rsidRPr="006C5C53" w:rsidRDefault="000D135B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0D135B" w:rsidRDefault="000D135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D135B" w:rsidRDefault="000D135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D135B" w:rsidRDefault="000D135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0D135B" w:rsidRDefault="000D135B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D135B" w:rsidRDefault="000D135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0D135B" w:rsidRPr="00CB1016" w:rsidRDefault="000D135B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0D135B" w:rsidRPr="005374BE" w:rsidRDefault="000D135B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805D08">
                                <w:rPr>
                                  <w:noProof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0D135B" w:rsidRDefault="000D135B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805D08">
                                <w:t>A.B.XXX.ПГ.XX.X-X.X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0D135B" w:rsidRPr="00945CCC" w:rsidRDefault="000D135B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0D135B" w:rsidRDefault="000D135B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0D135B" w:rsidRPr="005E4A3B" w:rsidRDefault="000D135B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0D135B" w:rsidRPr="000411E6" w:rsidRDefault="000D135B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0D135B" w:rsidRPr="005E4A3B" w:rsidRDefault="000D135B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0D135B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0D135B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0D135B" w:rsidRPr="00945CCC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0D135B" w:rsidRPr="00945CCC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0D135B" w:rsidRPr="005E4A3B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0D135B" w:rsidRPr="005E4A3B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0D135B" w:rsidRPr="000411E6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0D135B" w:rsidRPr="000411E6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0D135B" w:rsidRPr="006C5C53" w:rsidRDefault="000D135B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0D135B" w:rsidRPr="006C5C53" w:rsidRDefault="000D135B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B17" w:rsidRDefault="00052B1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2BB18CDE" wp14:editId="5575DE9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52B17" w:rsidRDefault="00052B17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52B17" w:rsidRDefault="00052B17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52B17" w:rsidRDefault="00052B17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52B17" w:rsidRDefault="00052B17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52B17" w:rsidRDefault="00052B17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945CCC" w:rsidRDefault="00052B17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Default="00052B17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Default="00052B17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5E4A3B" w:rsidRDefault="00052B17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0411E6" w:rsidRDefault="00052B17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Default="00052B17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Default="00052B17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5E4A3B" w:rsidRDefault="00052B17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931BFC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A32665" w:rsidRDefault="00052B17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79077B" w:rsidRDefault="00620105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805D08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A32665" w:rsidRDefault="00052B17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CB1016" w:rsidRDefault="00052B17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CB1016" w:rsidRDefault="00052B17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5374BE" w:rsidRDefault="00052B17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05D08" w:rsidRPr="00805D08">
                                    <w:rPr>
                                      <w:noProof/>
                                    </w:rPr>
                                    <w:instrText>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05D08">
                                    <w:rPr>
                                      <w:noProof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5374BE" w:rsidRDefault="00052B17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Default="00052B17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805D08">
                                    <w:t>A.B.XXX.ПГ.XX.X-X.X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Default="00620105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805D08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052B17">
                                    <w:t>.</w:t>
                                  </w:r>
                                </w:p>
                                <w:p w:rsidR="00052B17" w:rsidRPr="00F9048A" w:rsidRDefault="00052B17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805D08">
                                    <w:rPr>
                                      <w:rStyle w:val="34fe"/>
                                    </w:rPr>
                                    <w:t>Описание технологического процесса обработки данных (включая телеобработку)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945CCC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945CCC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52B17" w:rsidRPr="006C5C53" w:rsidRDefault="00052B17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52B17" w:rsidRPr="006C5C53" w:rsidRDefault="00052B17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">
              <v:group id="Группа 8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<v:group id="Группа 9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Группа 10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group id="Группа 11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kmtcEA&#10;AADbAAAADwAAAGRycy9kb3ducmV2LnhtbERP32vCMBB+F/Y/hBv4NpMJuq1rFKfI1DdrYa9Hc7Zl&#10;zaUkmXb//TIQfLuP7+fly8F24kI+tI41PE8UCOLKmZZrDeVp+/QKIkRkg51j0vBLAZaLh1GOmXFX&#10;PtKliLVIIRwy1NDE2GdShqohi2HieuLEnZ23GBP0tTQeryncdnKq1FxabDk1NNjTuqHqu/ixGs6l&#10;2r+cIq0+1v5tdtior/lOfWo9fhxW7yAiDfEuvrl3Js2fwv8v6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pJrXBAAAA2wAAAA8AAAAAAAAAAAAAAAAAmAIAAGRycy9kb3du&#10;cmV2LnhtbFBLBQYAAAAABAAEAPUAAACGAw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group id="Группа 14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K97MAAAADbAAAADwAAAGRycy9kb3ducmV2LnhtbERPS4vCMBC+C/sfwizsTdMVF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JSvezAAAAA2wAAAA8AAAAAAAAAAAAAAAAA&#10;oQIAAGRycy9kb3ducmV2LnhtbFBLBQYAAAAABAAEAPkAAACO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Ajm78AAADbAAAADwAAAGRycy9kb3ducmV2LnhtbERPS4vCMBC+C/sfwizsTdP1UKRrFBEE&#10;xT34Aq9DM23KNpOSZG3990YQvM3H95z5crCtuJEPjWMF35MMBHHpdMO1gst5M56BCBFZY+uYFNwp&#10;wHLxMZpjoV3PR7qdYi1SCIcCFZgYu0LKUBqyGCauI05c5bzFmKCvpfbYp3DbymmW5dJiw6nBYEdr&#10;Q+Xf6d8qkLt9f/Cb6aWqq23nrjvzm/eDUl+fw+oHRKQhvsUv91an+Tk8f0kHyM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oAjm78AAADbAAAADwAAAAAAAAAAAAAAAACh&#10;AgAAZHJzL2Rvd25yZXYueG1sUEsFBgAAAAAEAAQA+QAAAI0DAAAAAA=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yGAMAAAADbAAAADwAAAGRycy9kb3ducmV2LnhtbERPS4vCMBC+L/gfwgh7W1M9qFSjiCAo&#10;uwdf4HVopk2xmZQk2vrvzcLC3ubje85y3dtGPMmH2rGC8SgDQVw4XXOl4HrZfc1BhIissXFMCl4U&#10;YL0afCwx167jEz3PsRIphEOOCkyMbS5lKAxZDCPXEieudN5iTNBXUnvsUrht5CTLptJizanBYEtb&#10;Q8X9/LAK5OG7O/rd5FpW5b51t4P5mXa9Up/DfrMAEamP/+I/916n+T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3MhgDAAAAA2wAAAA8AAAAAAAAAAAAAAAAA&#10;oQIAAGRycy9kb3ducmV2LnhtbFBLBQYAAAAABAAEAPkAAACOAwAAAAA=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group id="Группа 22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bi28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YPQF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G4tv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052B17" w:rsidRDefault="00052B17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BQ8UA&#10;AADbAAAADwAAAGRycy9kb3ducmV2LnhtbESPwWrDMBBE74X+g9hAL6WW44PTOlFCEwi0FAxN/AEb&#10;a2ObWCsjKbH791WhkOMwM2+Y1WYyvbiR851lBfMkBUFcW91xo6A67l9eQfiArLG3TAp+yMNm/fiw&#10;wkLbkb/pdgiNiBD2BSpoQxgKKX3dkkGf2IE4emfrDIYoXSO1wzHCTS+zNM2lwY7jQosD7VqqL4er&#10;UYBleJtf3HbbPF+PZZl/nhaV/lLqaTa9L0EEmsI9/N/+0AqyHP6+x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8UFDxQAAANs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52B17" w:rsidRDefault="00052B17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wqs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ODZ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nCq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052B17" w:rsidRDefault="00052B17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052B17" w:rsidRDefault="00052B17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052B17" w:rsidRDefault="00052B17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lUAMUA&#10;AADbAAAADwAAAGRycy9kb3ducmV2LnhtbESPQWsCMRSE7wX/Q3iCt5pV2yqrUaSgSC+l6sHjY/NM&#10;Fjcvu5t03fbXN4VCj8PMfMOsNr2rREdtKD0rmIwzEMSF1yUbBefT7nEBIkRkjZVnUvBFATbrwcMK&#10;c+3v/EHdMRqRIBxyVGBjrHMpQ2HJYRj7mjh5V986jEm2RuoW7wnuKjnNshfpsOS0YLGmV0vF7fjp&#10;FDS2f3o2zXt1696+zdbuD6E5X5QaDfvtEkSkPv6H/9oHrWA2h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VQAxQAAANs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bAcsEA&#10;AADbAAAADwAAAGRycy9kb3ducmV2LnhtbERPz2vCMBS+C/sfwhO8aep0MqpRZLAhXmTqYcdH80yK&#10;zUvbZLX615vDYMeP7/dq07tKdNSG0rOC6SQDQVx4XbJRcD59jt9BhIissfJMCu4UYLN+Gaww1/7G&#10;39QdoxEphEOOCmyMdS5lKCw5DBNfEyfu4luHMcHWSN3iLYW7Sr5m2UI6LDk1WKzpw1JxPf46BY3t&#10;52+mOVTXbv8wW/u1C835R6nRsN8uQUTq47/4z73TCmZpbPqSfoB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2wHLBAAAA2w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oaksQA&#10;AADbAAAADwAAAGRycy9kb3ducmV2LnhtbESPQWsCMRSE74X+h/AK3mpWsSKrUaSgiJdS9eDxsXlN&#10;Fjcvu5u4rv76plDwOMzMN8xi1btKdNSG0rOC0TADQVx4XbJRcDpu3mcgQkTWWHkmBXcKsFq+viww&#10;1/7G39QdohEJwiFHBTbGOpcyFJYchqGviZP341uHMcnWSN3iLcFdJcdZNpUOS04LFmv6tFRcDlen&#10;oLH95MM0X9Wl2z/M2m53oTmdlRq89es5iEh9fIb/2zutYDKC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KGpL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Ofdc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Af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OfdcMAAADbAAAADwAAAAAAAAAAAAAAAACYAgAAZHJzL2Rv&#10;d25yZXYueG1sUEsFBgAAAAAEAAQA9QAAAIgD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group id="Группа 472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KAQccAAADcAAAADwAAAGRycy9kb3ducmV2LnhtbESPQUvDQBSE74X+h+UJXqTdNBEtabel&#10;agXpzVoovT2yL9lg9m3Mrk3qr3cFocdhZr5hluvBNuJMna8dK5hNExDEhdM1VwoOH6+TOQgfkDU2&#10;jknBhTysV+PREnPten6n8z5UIkLY56jAhNDmUvrCkEU/dS1x9ErXWQxRdpXUHfYRbhuZJsmDtFhz&#10;XDDY0rOh4nP/bRVk5Wl795W9zNK0Tnal+emLp2Ol1O3NsFmACDSEa/i//aYV3D9m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EoBB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cJVcYAAADcAAAADwAAAGRycy9kb3ducmV2LnhtbESPUWvCQBCE3wv9D8cW+lLqpWLPknpK&#10;EYSCIFQtfd3mtkkwt5fmVo3++l5B8HGYmW+Yyaz3jTpQF+vAFp4GGSjiIriaSwvbzeLxBVQUZIdN&#10;YLJwogiz6e3NBHMXjvxBh7WUKkE45mihEmlzrWNRkcc4CC1x8n5C51GS7ErtOjwmuG/0MMuM9lhz&#10;WqiwpXlFxW699xY+8VzKafn9sNoZI9uvX7Ofj42193f92ysooV6u4Uv73VkYjZ/h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rnCV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oDUM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qA1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qb7M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62QM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am+zGAAAA3AAAAA8AAAAAAAAA&#10;AAAAAAAAoQIAAGRycy9kb3ducmV2LnhtbFBLBQYAAAAABAAEAPkAAACUAwAAAAA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Y+d8cAAADcAAAADwAAAGRycy9kb3ducmV2LnhtbESPT2vCQBTE7wW/w/KE3uqmtQSJriIt&#10;Be1B/Ad6fGafSdrs27C7TdJv7wqFHoeZ+Q0zW/SmFi05X1lW8DxKQBDnVldcKDgePp4mIHxA1lhb&#10;JgW/5GExHzzMMNO24x21+1CICGGfoYIyhCaT0uclGfQj2xBH72qdwRClK6R22EW4qeVLkqTSYMVx&#10;ocSG3krKv/c/RsFmvE3b5fpz1Z/W6SV/313OX51T6nHYL6cgAvXhP/zXXmkFr5Mx3M/E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lj53xwAAANwAAAAPAAAAAAAA&#10;AAAAAAAAAKECAABkcnMvZG93bnJldi54bWxQSwUGAAAAAAQABAD5AAAAlQ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v768UAAADcAAAADwAAAGRycy9kb3ducmV2LnhtbESPQWvCQBSE74X+h+UVvOnGYjXGrJKK&#10;SkEo1IjnR/Y1Cc2+DdnVpP/eLQg9DjPzDZNuBtOIG3WutqxgOolAEBdW11wqOOf7cQzCeWSNjWVS&#10;8EsONuvnpxQTbXv+otvJlyJA2CWooPK+TaR0RUUG3cS2xMH7tp1BH2RXSt1hH+Cmka9RNJcGaw4L&#10;Fba0raj4OV2Ngjfzvjj2+WE5z3YLQ/4yjT+zvVKjlyFbgfA0+P/wo/2hFcziGfydCUdAr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v768UAAADcAAAADwAAAAAAAAAA&#10;AAAAAAChAgAAZHJzL2Rvd25yZXYueG1sUEsFBgAAAAAEAAQA+QAAAJMDAAAAAA=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LNiccAAADcAAAADwAAAGRycy9kb3ducmV2LnhtbESPT2vCQBTE74LfYXkFL6VujG2R1FWs&#10;f6D0VitIb4/sSzY0+zbNrib66buFgsdhZn7DzJe9rcWZWl85VjAZJyCIc6crLhUcPncPMxA+IGus&#10;HZOCC3lYLoaDOWbadfxB530oRYSwz1CBCaHJpPS5IYt+7Bri6BWutRiibEupW+wi3NYyTZJnabHi&#10;uGCwobWh/Ht/sgqmxdf2/me6maRplbwX5trlr8dSqdFdv3oBEagPt/B/+00reJw9wd+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hYs2J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DnBcYAAADcAAAADwAAAGRycy9kb3ducmV2LnhtbESPUWvCQBCE3wv9D8cW+lL0opRTUk8R&#10;QRAKhaqlr2tumwRzezG3auyv7xUKfRxm5htmtuh9oy7UxTqwhdEwA0VcBFdzaWG/Ww+moKIgO2wC&#10;k4UbRVjM7+9mmLtw5Xe6bKVUCcIxRwuVSJtrHYuKPMZhaImT9xU6j5JkV2rX4TXBfaPHWWa0x5rT&#10;QoUtrSoqjtuzt/CB36XcXg9Pb0djZP95MufVxFj7+NAvX0AJ9fIf/mtvnIXnqYHfM+kI6P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/g5w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xCnsYAAADcAAAADwAAAGRycy9kb3ducmV2LnhtbESPUWvCQBCE34X+h2MLfZF6aZFTUk8p&#10;giAIQq2lr9vcNgnm9tLcqtFf3ysUfBxm5htmtuh9o07UxTqwhadRBoq4CK7m0sL+ffU4BRUF2WET&#10;mCxcKMJifjeYYe7Cmd/otJNSJQjHHC1UIm2udSwq8hhHoSVO3nfoPEqSXaldh+cE941+zjKjPdac&#10;FipsaVlRcdgdvYUPvJZy2XwNtwdjZP/5Y47LibH24b5/fQEl1Mst/N9eOwvj6QT+zqQj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sQp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xbOcQAAADcAAAADwAAAGRycy9kb3ducmV2LnhtbESPQYvCMBSE78L+h/AW9qapyyK2GkUW&#10;BA9etgrW26N5ttXmpW2idv+9EQSPw8x8w8yXvanFjTpXWVYwHkUgiHOrKy4U7Hfr4RSE88gaa8uk&#10;4J8cLBcfgzkm2t75j26pL0SAsEtQQel9k0jp8pIMupFtiIN3sp1BH2RXSN3hPcBNLb+jaCINVhwW&#10;Smzot6T8kl5NoOwn8To+tNX1PG7T7Ni02W6LSn199qsZCE+9f4df7Y1W8DON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Fs5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DprMYAAADcAAAADwAAAGRycy9kb3ducmV2LnhtbESPUWvCQBCE3wv+h2OFvpR6sZSzRk8p&#10;QqFQKFQtfV1zaxLM7aW5VWN/fa8g9HGYmW+Y+bL3jTpRF+vAFsajDBRxEVzNpYXt5uX+CVQUZIdN&#10;YLJwoQjLxeBmjrkLZ/6g01pKlSAcc7RQibS51rGoyGMchZY4efvQeZQku1K7Ds8J7hv9kGVGe6w5&#10;LVTY0qqi4rA+eguf+FPK5W13934wRrZf3+a4mhhrb4f98wyUUC//4Wv71Vl4nI7h70w6Anr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XQ6a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lx2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l4nBr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o5cd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052B17" w:rsidRPr="00945CCC" w:rsidRDefault="00052B17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052B17" w:rsidRDefault="00052B17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052B17" w:rsidRDefault="00052B17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052B17" w:rsidRPr="005E4A3B" w:rsidRDefault="00052B17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052B17" w:rsidRPr="000411E6" w:rsidRDefault="00052B17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052B17" w:rsidRDefault="00052B17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052B17" w:rsidRDefault="00052B17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052B17" w:rsidRPr="005E4A3B" w:rsidRDefault="00052B17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052B17" w:rsidRPr="00931BFC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052B17" w:rsidRPr="00A32665" w:rsidRDefault="00052B17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052B17" w:rsidRPr="0079077B" w:rsidRDefault="00620105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805D08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052B17" w:rsidRPr="00A32665" w:rsidRDefault="00052B17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052B17" w:rsidRPr="00CB1016" w:rsidRDefault="00052B17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052B17" w:rsidRPr="00CB1016" w:rsidRDefault="00052B17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052B17" w:rsidRPr="005374BE" w:rsidRDefault="00052B17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05D08" w:rsidRPr="00805D08">
                              <w:rPr>
                                <w:noProof/>
                              </w:rPr>
                              <w:instrText>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05D08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052B17" w:rsidRPr="005374BE" w:rsidRDefault="00052B17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052B17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052B17" w:rsidRDefault="00052B17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805D08">
                              <w:t>A.B.XXX.ПГ.XX.X-X.X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052B17" w:rsidRDefault="00620105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805D08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052B17">
                              <w:t>.</w:t>
                            </w:r>
                          </w:p>
                          <w:p w:rsidR="00052B17" w:rsidRPr="00F9048A" w:rsidRDefault="00052B17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805D08">
                              <w:rPr>
                                <w:rStyle w:val="34fe"/>
                              </w:rPr>
                              <w:t>Описание технологического процесса обработки данных (включая телеобработку)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052B17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052B17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052B17" w:rsidRPr="00945CCC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052B17" w:rsidRPr="00945CCC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052B17" w:rsidRPr="006C5C53" w:rsidRDefault="00052B17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052B17" w:rsidRPr="006C5C53" w:rsidRDefault="00052B17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2B17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6DE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0C91"/>
    <w:rsid w:val="000911A6"/>
    <w:rsid w:val="00091D6A"/>
    <w:rsid w:val="00091FE0"/>
    <w:rsid w:val="00092E72"/>
    <w:rsid w:val="00093EC1"/>
    <w:rsid w:val="000953BF"/>
    <w:rsid w:val="00095751"/>
    <w:rsid w:val="00095B65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0AFE"/>
    <w:rsid w:val="000D135B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3D38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7792B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1F0F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1FDC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378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29A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33D3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77521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D716E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297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229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1A7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71B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B3E68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627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0105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59ED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18BB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24C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5D08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4B7B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3837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1FB5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21A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6A2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4AAA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C31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B9B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081A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AC2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0B2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E07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3B0E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37A7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0B2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053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6E0E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805D08"/>
    <w:rPr>
      <w:sz w:val="24"/>
    </w:rPr>
  </w:style>
  <w:style w:type="paragraph" w:styleId="1">
    <w:name w:val="heading 1"/>
    <w:next w:val="34b"/>
    <w:link w:val="10"/>
    <w:qFormat/>
    <w:rsid w:val="00805D08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805D08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805D08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805D08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805D08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805D08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805D08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805D08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805D08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805D0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805D08"/>
  </w:style>
  <w:style w:type="character" w:customStyle="1" w:styleId="34c">
    <w:name w:val="34_Знак_Сообщение_системы"/>
    <w:rsid w:val="00805D08"/>
    <w:rPr>
      <w:rFonts w:ascii="Calibri" w:hAnsi="Calibri"/>
    </w:rPr>
  </w:style>
  <w:style w:type="paragraph" w:customStyle="1" w:styleId="34b">
    <w:name w:val="34_Абзац_Обычный"/>
    <w:link w:val="34d"/>
    <w:qFormat/>
    <w:rsid w:val="00805D0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805D08"/>
    <w:rPr>
      <w:sz w:val="24"/>
      <w:lang w:eastAsia="x-none"/>
    </w:rPr>
  </w:style>
  <w:style w:type="character" w:customStyle="1" w:styleId="10">
    <w:name w:val="Заголовок 1 Знак"/>
    <w:link w:val="1"/>
    <w:rsid w:val="00805D0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805D08"/>
    <w:rPr>
      <w:b/>
      <w:sz w:val="32"/>
    </w:rPr>
  </w:style>
  <w:style w:type="character" w:customStyle="1" w:styleId="30">
    <w:name w:val="Заголовок 3 Знак"/>
    <w:link w:val="3"/>
    <w:rsid w:val="00805D08"/>
    <w:rPr>
      <w:b/>
      <w:bCs/>
      <w:sz w:val="28"/>
    </w:rPr>
  </w:style>
  <w:style w:type="character" w:customStyle="1" w:styleId="40">
    <w:name w:val="Заголовок 4 Знак"/>
    <w:link w:val="4"/>
    <w:rsid w:val="00805D08"/>
    <w:rPr>
      <w:b/>
      <w:sz w:val="24"/>
    </w:rPr>
  </w:style>
  <w:style w:type="character" w:customStyle="1" w:styleId="50">
    <w:name w:val="Заголовок 5 Знак"/>
    <w:link w:val="5"/>
    <w:rsid w:val="00805D0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805D0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805D0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805D0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805D0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805D08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805D08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805D08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805D08"/>
    <w:rPr>
      <w:u w:val="single"/>
    </w:rPr>
  </w:style>
  <w:style w:type="paragraph" w:customStyle="1" w:styleId="349">
    <w:name w:val="34_Список_Библиография"/>
    <w:basedOn w:val="34b"/>
    <w:rsid w:val="00805D0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9C021A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805D0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805D0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805D0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805D0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805D0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9C021A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805D0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9C021A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805D0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805D0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805D0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805D08"/>
    <w:rPr>
      <w:b w:val="0"/>
      <w:i/>
    </w:rPr>
  </w:style>
  <w:style w:type="character" w:customStyle="1" w:styleId="34fc">
    <w:name w:val="34_Знак_Название_файла"/>
    <w:qFormat/>
    <w:rsid w:val="00805D08"/>
    <w:rPr>
      <w:rFonts w:ascii="Calibri" w:hAnsi="Calibri"/>
    </w:rPr>
  </w:style>
  <w:style w:type="character" w:customStyle="1" w:styleId="34fd">
    <w:name w:val="34_Знак_Термин"/>
    <w:rsid w:val="00805D08"/>
    <w:rPr>
      <w:i/>
    </w:rPr>
  </w:style>
  <w:style w:type="character" w:customStyle="1" w:styleId="34fe">
    <w:name w:val="34_Знак_Полужирный"/>
    <w:rsid w:val="00805D08"/>
    <w:rPr>
      <w:b/>
    </w:rPr>
  </w:style>
  <w:style w:type="character" w:customStyle="1" w:styleId="34ff">
    <w:name w:val="34_Знак_Верхний_индекс"/>
    <w:rsid w:val="00805D08"/>
    <w:rPr>
      <w:vertAlign w:val="superscript"/>
    </w:rPr>
  </w:style>
  <w:style w:type="character" w:customStyle="1" w:styleId="3424">
    <w:name w:val="34_Список_Марк_2 Знак"/>
    <w:link w:val="3423"/>
    <w:rsid w:val="002D33D3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805D08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805D0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805D0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805D08"/>
    <w:pPr>
      <w:numPr>
        <w:numId w:val="31"/>
      </w:numPr>
    </w:pPr>
  </w:style>
  <w:style w:type="character" w:customStyle="1" w:styleId="3419">
    <w:name w:val="34_Список_Марк_1 Знак"/>
    <w:link w:val="3413"/>
    <w:rsid w:val="009C021A"/>
    <w:rPr>
      <w:sz w:val="24"/>
      <w:lang w:eastAsia="x-none"/>
    </w:rPr>
  </w:style>
  <w:style w:type="paragraph" w:styleId="a4">
    <w:name w:val="footnote text"/>
    <w:basedOn w:val="34b"/>
    <w:link w:val="a5"/>
    <w:rsid w:val="00805D0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805D08"/>
    <w:pPr>
      <w:numPr>
        <w:numId w:val="30"/>
      </w:numPr>
    </w:pPr>
  </w:style>
  <w:style w:type="character" w:customStyle="1" w:styleId="341a">
    <w:name w:val="34_Список_Нум_1 Знак"/>
    <w:link w:val="341"/>
    <w:rsid w:val="009C021A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805D08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9C021A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805D08"/>
    <w:pPr>
      <w:keepNext/>
    </w:pPr>
  </w:style>
  <w:style w:type="paragraph" w:customStyle="1" w:styleId="34f1">
    <w:name w:val="34_Рамка_Основной"/>
    <w:basedOn w:val="34b"/>
    <w:link w:val="34f0"/>
    <w:rsid w:val="00805D0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805D0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805D0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805D0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805D0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805D0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805D0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805D0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805D0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805D0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805D0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805D0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805D0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805D0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805D08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9C021A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805D08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805D0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805D0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805D0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805D0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805D08"/>
    <w:rPr>
      <w:sz w:val="18"/>
      <w:lang w:eastAsia="x-none"/>
    </w:rPr>
  </w:style>
  <w:style w:type="paragraph" w:customStyle="1" w:styleId="34fff1">
    <w:name w:val="34_Листинг"/>
    <w:basedOn w:val="34b"/>
    <w:rsid w:val="00805D0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805D08"/>
    <w:rPr>
      <w:b/>
    </w:rPr>
  </w:style>
  <w:style w:type="paragraph" w:customStyle="1" w:styleId="3440">
    <w:name w:val="34_Заголовок_4_Приложение"/>
    <w:basedOn w:val="4"/>
    <w:next w:val="34b"/>
    <w:rsid w:val="00805D08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805D0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805D0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805D08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805D0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805D0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805D08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805D0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805D0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805D0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805D0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805D0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805D0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805D0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805D0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805D08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805D0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805D08"/>
  </w:style>
  <w:style w:type="paragraph" w:customStyle="1" w:styleId="34fffb">
    <w:name w:val="34_Пример_Заголовок"/>
    <w:basedOn w:val="34f8"/>
    <w:next w:val="34f8"/>
    <w:rsid w:val="00805D08"/>
    <w:pPr>
      <w:keepNext/>
      <w:spacing w:after="120"/>
    </w:pPr>
    <w:rPr>
      <w:b/>
      <w:lang w:eastAsia="ru-RU"/>
    </w:rPr>
  </w:style>
  <w:style w:type="character" w:styleId="a7">
    <w:name w:val="FollowedHyperlink"/>
    <w:rsid w:val="00805D08"/>
    <w:rPr>
      <w:color w:val="auto"/>
    </w:rPr>
  </w:style>
  <w:style w:type="character" w:customStyle="1" w:styleId="34fffc">
    <w:name w:val="34_Знак_Нижний_индекс"/>
    <w:rsid w:val="00805D08"/>
    <w:rPr>
      <w:vertAlign w:val="subscript"/>
    </w:rPr>
  </w:style>
  <w:style w:type="character" w:styleId="a8">
    <w:name w:val="footnote reference"/>
    <w:basedOn w:val="a1"/>
    <w:semiHidden/>
    <w:rsid w:val="00805D08"/>
    <w:rPr>
      <w:vertAlign w:val="superscript"/>
    </w:rPr>
  </w:style>
  <w:style w:type="paragraph" w:styleId="a9">
    <w:name w:val="header"/>
    <w:basedOn w:val="34b"/>
    <w:link w:val="aa"/>
    <w:rsid w:val="00805D0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805D08"/>
    <w:rPr>
      <w:lang w:eastAsia="x-none"/>
    </w:rPr>
  </w:style>
  <w:style w:type="paragraph" w:styleId="ab">
    <w:name w:val="footer"/>
    <w:basedOn w:val="34b"/>
    <w:link w:val="ac"/>
    <w:rsid w:val="00805D0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805D08"/>
    <w:rPr>
      <w:lang w:eastAsia="x-none"/>
    </w:rPr>
  </w:style>
  <w:style w:type="numbering" w:customStyle="1" w:styleId="a">
    <w:name w:val="Приложение"/>
    <w:uiPriority w:val="99"/>
    <w:rsid w:val="00805D0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805D08"/>
    <w:pPr>
      <w:keepNext/>
    </w:pPr>
  </w:style>
  <w:style w:type="character" w:customStyle="1" w:styleId="3434">
    <w:name w:val="34_Список_Марк_3 Знак"/>
    <w:basedOn w:val="34d"/>
    <w:link w:val="3432"/>
    <w:rsid w:val="002D33D3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805D0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805D0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9C021A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9C021A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9C021A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805D0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805D08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805D08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9C021A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805D08"/>
    <w:pPr>
      <w:keepNext/>
    </w:pPr>
  </w:style>
  <w:style w:type="character" w:customStyle="1" w:styleId="34ffff0">
    <w:name w:val="34_Процедура_Подшаг Знак"/>
    <w:basedOn w:val="34d"/>
    <w:link w:val="344"/>
    <w:rsid w:val="009C021A"/>
    <w:rPr>
      <w:sz w:val="24"/>
      <w:lang w:eastAsia="x-none"/>
    </w:rPr>
  </w:style>
  <w:style w:type="character" w:customStyle="1" w:styleId="34ffff2">
    <w:name w:val="34_Знак_Клавиши"/>
    <w:rsid w:val="00805D0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805D0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805D08"/>
  </w:style>
  <w:style w:type="paragraph" w:styleId="ad">
    <w:name w:val="caption"/>
    <w:basedOn w:val="34b"/>
    <w:next w:val="34b"/>
    <w:rsid w:val="00C8081A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805D0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805D0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805D0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9C021A"/>
    <w:rPr>
      <w:sz w:val="24"/>
      <w:lang w:eastAsia="x-none"/>
    </w:rPr>
  </w:style>
  <w:style w:type="character" w:customStyle="1" w:styleId="ae">
    <w:name w:val="Основной текст Знак"/>
    <w:semiHidden/>
    <w:rsid w:val="00805D0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805D08"/>
    <w:rPr>
      <w:rFonts w:ascii="Arial" w:hAnsi="Arial"/>
    </w:rPr>
  </w:style>
  <w:style w:type="character" w:customStyle="1" w:styleId="af0">
    <w:name w:val="Тема примечания Знак"/>
    <w:semiHidden/>
    <w:rsid w:val="00805D0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805D0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805D0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805D08"/>
  </w:style>
  <w:style w:type="character" w:styleId="af3">
    <w:name w:val="annotation reference"/>
    <w:semiHidden/>
    <w:rsid w:val="00805D08"/>
    <w:rPr>
      <w:sz w:val="16"/>
      <w:szCs w:val="16"/>
    </w:rPr>
  </w:style>
  <w:style w:type="character" w:styleId="af4">
    <w:name w:val="page number"/>
    <w:rsid w:val="00805D08"/>
  </w:style>
  <w:style w:type="paragraph" w:styleId="af5">
    <w:name w:val="Body Text"/>
    <w:basedOn w:val="a0"/>
    <w:link w:val="13"/>
    <w:semiHidden/>
    <w:unhideWhenUsed/>
    <w:rsid w:val="00805D0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805D08"/>
    <w:rPr>
      <w:sz w:val="24"/>
    </w:rPr>
  </w:style>
  <w:style w:type="paragraph" w:styleId="af6">
    <w:name w:val="annotation subject"/>
    <w:basedOn w:val="af2"/>
    <w:next w:val="af2"/>
    <w:link w:val="14"/>
    <w:semiHidden/>
    <w:rsid w:val="00805D0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805D08"/>
    <w:rPr>
      <w:b/>
      <w:bCs/>
    </w:rPr>
  </w:style>
  <w:style w:type="paragraph" w:styleId="af7">
    <w:name w:val="Balloon Text"/>
    <w:basedOn w:val="a0"/>
    <w:link w:val="15"/>
    <w:semiHidden/>
    <w:rsid w:val="00805D0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805D0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805D08"/>
  </w:style>
  <w:style w:type="paragraph" w:customStyle="1" w:styleId="34ffff9">
    <w:name w:val="34_ТЛ_Подпись"/>
    <w:basedOn w:val="34f6"/>
    <w:rsid w:val="00805D08"/>
  </w:style>
  <w:style w:type="paragraph" w:customStyle="1" w:styleId="34ffffa">
    <w:name w:val="34_ТЛ_Подпись_скрытый"/>
    <w:basedOn w:val="34ffff9"/>
    <w:rsid w:val="00805D08"/>
    <w:rPr>
      <w:vanish/>
    </w:rPr>
  </w:style>
  <w:style w:type="paragraph" w:customStyle="1" w:styleId="34ffffb">
    <w:name w:val="34_Комментарий_Философта"/>
    <w:basedOn w:val="34b"/>
    <w:rsid w:val="00805D0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805D0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805D0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805D08"/>
    <w:rPr>
      <w:b/>
    </w:rPr>
  </w:style>
  <w:style w:type="paragraph" w:customStyle="1" w:styleId="34ffffe">
    <w:name w:val="34_Таблица_Сноска_Линия"/>
    <w:basedOn w:val="34fff7"/>
    <w:next w:val="34fff7"/>
    <w:rsid w:val="00805D08"/>
    <w:pPr>
      <w:keepNext/>
    </w:pPr>
  </w:style>
  <w:style w:type="paragraph" w:customStyle="1" w:styleId="34fffff">
    <w:name w:val="34_Таблица_Примечание"/>
    <w:basedOn w:val="34fff7"/>
    <w:rsid w:val="00805D08"/>
  </w:style>
  <w:style w:type="character" w:customStyle="1" w:styleId="34fffff0">
    <w:name w:val="34_Знак_Значение"/>
    <w:qFormat/>
    <w:rsid w:val="00805D08"/>
    <w:rPr>
      <w:rFonts w:ascii="Calibri" w:hAnsi="Calibri"/>
    </w:rPr>
  </w:style>
  <w:style w:type="character" w:styleId="af8">
    <w:name w:val="Hyperlink"/>
    <w:uiPriority w:val="99"/>
    <w:rsid w:val="00805D08"/>
    <w:rPr>
      <w:color w:val="0000FF"/>
      <w:u w:val="single"/>
    </w:rPr>
  </w:style>
  <w:style w:type="paragraph" w:customStyle="1" w:styleId="34fffff1">
    <w:name w:val="34_Рисунок_Подпись"/>
    <w:basedOn w:val="34b"/>
    <w:rsid w:val="00805D0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805D0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805D0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805D08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805D0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805D0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805D0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095B65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805D0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805D0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805D0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805D0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805D0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805D0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805D0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805D0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805D0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805D0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805D0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805D0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805D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C8081A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805D0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805D0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805D08"/>
    <w:pPr>
      <w:jc w:val="center"/>
    </w:pPr>
  </w:style>
  <w:style w:type="paragraph" w:customStyle="1" w:styleId="3411">
    <w:name w:val="34_Таблица_Список_Марк_1_без_отступа"/>
    <w:basedOn w:val="34ff6"/>
    <w:rsid w:val="00805D08"/>
    <w:pPr>
      <w:numPr>
        <w:numId w:val="41"/>
      </w:numPr>
    </w:pPr>
  </w:style>
  <w:style w:type="paragraph" w:customStyle="1" w:styleId="34fffff9">
    <w:name w:val="34_Формула"/>
    <w:basedOn w:val="a0"/>
    <w:rsid w:val="00805D0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805D0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805D08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805D08"/>
    <w:rPr>
      <w:sz w:val="24"/>
    </w:rPr>
  </w:style>
  <w:style w:type="paragraph" w:styleId="1">
    <w:name w:val="heading 1"/>
    <w:next w:val="34b"/>
    <w:link w:val="10"/>
    <w:qFormat/>
    <w:rsid w:val="00805D08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805D08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805D08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805D08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805D08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805D08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805D08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805D08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805D08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805D0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805D08"/>
  </w:style>
  <w:style w:type="character" w:customStyle="1" w:styleId="34c">
    <w:name w:val="34_Знак_Сообщение_системы"/>
    <w:rsid w:val="00805D08"/>
    <w:rPr>
      <w:rFonts w:ascii="Calibri" w:hAnsi="Calibri"/>
    </w:rPr>
  </w:style>
  <w:style w:type="paragraph" w:customStyle="1" w:styleId="34b">
    <w:name w:val="34_Абзац_Обычный"/>
    <w:link w:val="34d"/>
    <w:qFormat/>
    <w:rsid w:val="00805D0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805D08"/>
    <w:rPr>
      <w:sz w:val="24"/>
      <w:lang w:eastAsia="x-none"/>
    </w:rPr>
  </w:style>
  <w:style w:type="character" w:customStyle="1" w:styleId="10">
    <w:name w:val="Заголовок 1 Знак"/>
    <w:link w:val="1"/>
    <w:rsid w:val="00805D0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805D08"/>
    <w:rPr>
      <w:b/>
      <w:sz w:val="32"/>
    </w:rPr>
  </w:style>
  <w:style w:type="character" w:customStyle="1" w:styleId="30">
    <w:name w:val="Заголовок 3 Знак"/>
    <w:link w:val="3"/>
    <w:rsid w:val="00805D08"/>
    <w:rPr>
      <w:b/>
      <w:bCs/>
      <w:sz w:val="28"/>
    </w:rPr>
  </w:style>
  <w:style w:type="character" w:customStyle="1" w:styleId="40">
    <w:name w:val="Заголовок 4 Знак"/>
    <w:link w:val="4"/>
    <w:rsid w:val="00805D08"/>
    <w:rPr>
      <w:b/>
      <w:sz w:val="24"/>
    </w:rPr>
  </w:style>
  <w:style w:type="character" w:customStyle="1" w:styleId="50">
    <w:name w:val="Заголовок 5 Знак"/>
    <w:link w:val="5"/>
    <w:rsid w:val="00805D0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805D0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805D0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805D0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805D0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805D08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805D08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805D08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805D08"/>
    <w:rPr>
      <w:u w:val="single"/>
    </w:rPr>
  </w:style>
  <w:style w:type="paragraph" w:customStyle="1" w:styleId="349">
    <w:name w:val="34_Список_Библиография"/>
    <w:basedOn w:val="34b"/>
    <w:rsid w:val="00805D0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9C021A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805D0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805D0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805D0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805D0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805D0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9C021A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805D0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9C021A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805D0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805D0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805D0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805D08"/>
    <w:rPr>
      <w:b w:val="0"/>
      <w:i/>
    </w:rPr>
  </w:style>
  <w:style w:type="character" w:customStyle="1" w:styleId="34fc">
    <w:name w:val="34_Знак_Название_файла"/>
    <w:qFormat/>
    <w:rsid w:val="00805D08"/>
    <w:rPr>
      <w:rFonts w:ascii="Calibri" w:hAnsi="Calibri"/>
    </w:rPr>
  </w:style>
  <w:style w:type="character" w:customStyle="1" w:styleId="34fd">
    <w:name w:val="34_Знак_Термин"/>
    <w:rsid w:val="00805D08"/>
    <w:rPr>
      <w:i/>
    </w:rPr>
  </w:style>
  <w:style w:type="character" w:customStyle="1" w:styleId="34fe">
    <w:name w:val="34_Знак_Полужирный"/>
    <w:rsid w:val="00805D08"/>
    <w:rPr>
      <w:b/>
    </w:rPr>
  </w:style>
  <w:style w:type="character" w:customStyle="1" w:styleId="34ff">
    <w:name w:val="34_Знак_Верхний_индекс"/>
    <w:rsid w:val="00805D08"/>
    <w:rPr>
      <w:vertAlign w:val="superscript"/>
    </w:rPr>
  </w:style>
  <w:style w:type="character" w:customStyle="1" w:styleId="3424">
    <w:name w:val="34_Список_Марк_2 Знак"/>
    <w:link w:val="3423"/>
    <w:rsid w:val="002D33D3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805D08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805D0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805D0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805D08"/>
    <w:pPr>
      <w:numPr>
        <w:numId w:val="31"/>
      </w:numPr>
    </w:pPr>
  </w:style>
  <w:style w:type="character" w:customStyle="1" w:styleId="3419">
    <w:name w:val="34_Список_Марк_1 Знак"/>
    <w:link w:val="3413"/>
    <w:rsid w:val="009C021A"/>
    <w:rPr>
      <w:sz w:val="24"/>
      <w:lang w:eastAsia="x-none"/>
    </w:rPr>
  </w:style>
  <w:style w:type="paragraph" w:styleId="a4">
    <w:name w:val="footnote text"/>
    <w:basedOn w:val="34b"/>
    <w:link w:val="a5"/>
    <w:rsid w:val="00805D0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805D08"/>
    <w:pPr>
      <w:numPr>
        <w:numId w:val="30"/>
      </w:numPr>
    </w:pPr>
  </w:style>
  <w:style w:type="character" w:customStyle="1" w:styleId="341a">
    <w:name w:val="34_Список_Нум_1 Знак"/>
    <w:link w:val="341"/>
    <w:rsid w:val="009C021A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805D08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9C021A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805D08"/>
    <w:pPr>
      <w:keepNext/>
    </w:pPr>
  </w:style>
  <w:style w:type="paragraph" w:customStyle="1" w:styleId="34f1">
    <w:name w:val="34_Рамка_Основной"/>
    <w:basedOn w:val="34b"/>
    <w:link w:val="34f0"/>
    <w:rsid w:val="00805D0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805D0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805D0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805D0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805D0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805D0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805D0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805D0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805D0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805D0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805D0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805D0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805D0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805D0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805D08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9C021A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805D08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805D0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805D0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805D0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805D0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805D08"/>
    <w:rPr>
      <w:sz w:val="18"/>
      <w:lang w:eastAsia="x-none"/>
    </w:rPr>
  </w:style>
  <w:style w:type="paragraph" w:customStyle="1" w:styleId="34fff1">
    <w:name w:val="34_Листинг"/>
    <w:basedOn w:val="34b"/>
    <w:rsid w:val="00805D0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805D08"/>
    <w:rPr>
      <w:b/>
    </w:rPr>
  </w:style>
  <w:style w:type="paragraph" w:customStyle="1" w:styleId="3440">
    <w:name w:val="34_Заголовок_4_Приложение"/>
    <w:basedOn w:val="4"/>
    <w:next w:val="34b"/>
    <w:rsid w:val="00805D08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805D0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805D0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805D08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805D0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805D0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805D08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805D0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805D0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805D0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805D0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805D0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805D0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805D0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805D0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805D08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805D0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805D08"/>
  </w:style>
  <w:style w:type="paragraph" w:customStyle="1" w:styleId="34fffb">
    <w:name w:val="34_Пример_Заголовок"/>
    <w:basedOn w:val="34f8"/>
    <w:next w:val="34f8"/>
    <w:rsid w:val="00805D08"/>
    <w:pPr>
      <w:keepNext/>
      <w:spacing w:after="120"/>
    </w:pPr>
    <w:rPr>
      <w:b/>
      <w:lang w:eastAsia="ru-RU"/>
    </w:rPr>
  </w:style>
  <w:style w:type="character" w:styleId="a7">
    <w:name w:val="FollowedHyperlink"/>
    <w:rsid w:val="00805D08"/>
    <w:rPr>
      <w:color w:val="auto"/>
    </w:rPr>
  </w:style>
  <w:style w:type="character" w:customStyle="1" w:styleId="34fffc">
    <w:name w:val="34_Знак_Нижний_индекс"/>
    <w:rsid w:val="00805D08"/>
    <w:rPr>
      <w:vertAlign w:val="subscript"/>
    </w:rPr>
  </w:style>
  <w:style w:type="character" w:styleId="a8">
    <w:name w:val="footnote reference"/>
    <w:basedOn w:val="a1"/>
    <w:semiHidden/>
    <w:rsid w:val="00805D08"/>
    <w:rPr>
      <w:vertAlign w:val="superscript"/>
    </w:rPr>
  </w:style>
  <w:style w:type="paragraph" w:styleId="a9">
    <w:name w:val="header"/>
    <w:basedOn w:val="34b"/>
    <w:link w:val="aa"/>
    <w:rsid w:val="00805D0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805D08"/>
    <w:rPr>
      <w:lang w:eastAsia="x-none"/>
    </w:rPr>
  </w:style>
  <w:style w:type="paragraph" w:styleId="ab">
    <w:name w:val="footer"/>
    <w:basedOn w:val="34b"/>
    <w:link w:val="ac"/>
    <w:rsid w:val="00805D0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805D08"/>
    <w:rPr>
      <w:lang w:eastAsia="x-none"/>
    </w:rPr>
  </w:style>
  <w:style w:type="numbering" w:customStyle="1" w:styleId="a">
    <w:name w:val="Приложение"/>
    <w:uiPriority w:val="99"/>
    <w:rsid w:val="00805D0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805D08"/>
    <w:pPr>
      <w:keepNext/>
    </w:pPr>
  </w:style>
  <w:style w:type="character" w:customStyle="1" w:styleId="3434">
    <w:name w:val="34_Список_Марк_3 Знак"/>
    <w:basedOn w:val="34d"/>
    <w:link w:val="3432"/>
    <w:rsid w:val="002D33D3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805D0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805D0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9C021A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9C021A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9C021A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805D0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805D08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805D08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9C021A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805D08"/>
    <w:pPr>
      <w:keepNext/>
    </w:pPr>
  </w:style>
  <w:style w:type="character" w:customStyle="1" w:styleId="34ffff0">
    <w:name w:val="34_Процедура_Подшаг Знак"/>
    <w:basedOn w:val="34d"/>
    <w:link w:val="344"/>
    <w:rsid w:val="009C021A"/>
    <w:rPr>
      <w:sz w:val="24"/>
      <w:lang w:eastAsia="x-none"/>
    </w:rPr>
  </w:style>
  <w:style w:type="character" w:customStyle="1" w:styleId="34ffff2">
    <w:name w:val="34_Знак_Клавиши"/>
    <w:rsid w:val="00805D0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805D0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805D08"/>
  </w:style>
  <w:style w:type="paragraph" w:styleId="ad">
    <w:name w:val="caption"/>
    <w:basedOn w:val="34b"/>
    <w:next w:val="34b"/>
    <w:rsid w:val="00C8081A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805D0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805D0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805D0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9C021A"/>
    <w:rPr>
      <w:sz w:val="24"/>
      <w:lang w:eastAsia="x-none"/>
    </w:rPr>
  </w:style>
  <w:style w:type="character" w:customStyle="1" w:styleId="ae">
    <w:name w:val="Основной текст Знак"/>
    <w:semiHidden/>
    <w:rsid w:val="00805D0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805D08"/>
    <w:rPr>
      <w:rFonts w:ascii="Arial" w:hAnsi="Arial"/>
    </w:rPr>
  </w:style>
  <w:style w:type="character" w:customStyle="1" w:styleId="af0">
    <w:name w:val="Тема примечания Знак"/>
    <w:semiHidden/>
    <w:rsid w:val="00805D0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805D0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805D0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805D08"/>
  </w:style>
  <w:style w:type="character" w:styleId="af3">
    <w:name w:val="annotation reference"/>
    <w:semiHidden/>
    <w:rsid w:val="00805D08"/>
    <w:rPr>
      <w:sz w:val="16"/>
      <w:szCs w:val="16"/>
    </w:rPr>
  </w:style>
  <w:style w:type="character" w:styleId="af4">
    <w:name w:val="page number"/>
    <w:rsid w:val="00805D08"/>
  </w:style>
  <w:style w:type="paragraph" w:styleId="af5">
    <w:name w:val="Body Text"/>
    <w:basedOn w:val="a0"/>
    <w:link w:val="13"/>
    <w:semiHidden/>
    <w:unhideWhenUsed/>
    <w:rsid w:val="00805D0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805D08"/>
    <w:rPr>
      <w:sz w:val="24"/>
    </w:rPr>
  </w:style>
  <w:style w:type="paragraph" w:styleId="af6">
    <w:name w:val="annotation subject"/>
    <w:basedOn w:val="af2"/>
    <w:next w:val="af2"/>
    <w:link w:val="14"/>
    <w:semiHidden/>
    <w:rsid w:val="00805D0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805D08"/>
    <w:rPr>
      <w:b/>
      <w:bCs/>
    </w:rPr>
  </w:style>
  <w:style w:type="paragraph" w:styleId="af7">
    <w:name w:val="Balloon Text"/>
    <w:basedOn w:val="a0"/>
    <w:link w:val="15"/>
    <w:semiHidden/>
    <w:rsid w:val="00805D0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805D0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805D08"/>
  </w:style>
  <w:style w:type="paragraph" w:customStyle="1" w:styleId="34ffff9">
    <w:name w:val="34_ТЛ_Подпись"/>
    <w:basedOn w:val="34f6"/>
    <w:rsid w:val="00805D08"/>
  </w:style>
  <w:style w:type="paragraph" w:customStyle="1" w:styleId="34ffffa">
    <w:name w:val="34_ТЛ_Подпись_скрытый"/>
    <w:basedOn w:val="34ffff9"/>
    <w:rsid w:val="00805D08"/>
    <w:rPr>
      <w:vanish/>
    </w:rPr>
  </w:style>
  <w:style w:type="paragraph" w:customStyle="1" w:styleId="34ffffb">
    <w:name w:val="34_Комментарий_Философта"/>
    <w:basedOn w:val="34b"/>
    <w:rsid w:val="00805D0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805D0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805D0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805D08"/>
    <w:rPr>
      <w:b/>
    </w:rPr>
  </w:style>
  <w:style w:type="paragraph" w:customStyle="1" w:styleId="34ffffe">
    <w:name w:val="34_Таблица_Сноска_Линия"/>
    <w:basedOn w:val="34fff7"/>
    <w:next w:val="34fff7"/>
    <w:rsid w:val="00805D08"/>
    <w:pPr>
      <w:keepNext/>
    </w:pPr>
  </w:style>
  <w:style w:type="paragraph" w:customStyle="1" w:styleId="34fffff">
    <w:name w:val="34_Таблица_Примечание"/>
    <w:basedOn w:val="34fff7"/>
    <w:rsid w:val="00805D08"/>
  </w:style>
  <w:style w:type="character" w:customStyle="1" w:styleId="34fffff0">
    <w:name w:val="34_Знак_Значение"/>
    <w:qFormat/>
    <w:rsid w:val="00805D08"/>
    <w:rPr>
      <w:rFonts w:ascii="Calibri" w:hAnsi="Calibri"/>
    </w:rPr>
  </w:style>
  <w:style w:type="character" w:styleId="af8">
    <w:name w:val="Hyperlink"/>
    <w:uiPriority w:val="99"/>
    <w:rsid w:val="00805D08"/>
    <w:rPr>
      <w:color w:val="0000FF"/>
      <w:u w:val="single"/>
    </w:rPr>
  </w:style>
  <w:style w:type="paragraph" w:customStyle="1" w:styleId="34fffff1">
    <w:name w:val="34_Рисунок_Подпись"/>
    <w:basedOn w:val="34b"/>
    <w:rsid w:val="00805D0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805D0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805D0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805D08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805D0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805D0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805D0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095B65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805D0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805D0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805D0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805D0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805D0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805D0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805D0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805D0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805D0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805D0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805D0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805D0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805D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C8081A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805D0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805D0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805D08"/>
    <w:pPr>
      <w:jc w:val="center"/>
    </w:pPr>
  </w:style>
  <w:style w:type="paragraph" w:customStyle="1" w:styleId="3411">
    <w:name w:val="34_Таблица_Список_Марк_1_без_отступа"/>
    <w:basedOn w:val="34ff6"/>
    <w:rsid w:val="00805D08"/>
    <w:pPr>
      <w:numPr>
        <w:numId w:val="41"/>
      </w:numPr>
    </w:pPr>
  </w:style>
  <w:style w:type="paragraph" w:customStyle="1" w:styleId="34fffff9">
    <w:name w:val="34_Формула"/>
    <w:basedOn w:val="a0"/>
    <w:rsid w:val="00805D0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805D0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805D08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77A529-03B1-43CB-892C-24FB4B256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688</TotalTime>
  <Pages>8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технологического процесса обработки данных (включая телеобработку)</vt:lpstr>
    </vt:vector>
  </TitlesOfParts>
  <Company>Название организации</Company>
  <LinksUpToDate>false</LinksUpToDate>
  <CharactersWithSpaces>3423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технологического процесса обработки данных (включая телеобработку)</dc:title>
  <dc:creator>Oksana</dc:creator>
  <cp:lastModifiedBy>Oksana</cp:lastModifiedBy>
  <cp:revision>216</cp:revision>
  <cp:lastPrinted>2014-09-08T01:50:00Z</cp:lastPrinted>
  <dcterms:created xsi:type="dcterms:W3CDTF">2014-09-07T22:05:00Z</dcterms:created>
  <dcterms:modified xsi:type="dcterms:W3CDTF">2023-05-05T15:49:00Z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A.B.XXX.ПГ.XX.X-X.X</vt:lpwstr>
  </property>
  <property fmtid="{D5CDD505-2E9C-101B-9397-08002B2CF9AE}" pid="8" name="год_издания">
    <vt:lpwstr>2023</vt:lpwstr>
  </property>
</Properties>
</file>