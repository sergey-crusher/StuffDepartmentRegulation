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2981" w:rsidRDefault="000C2981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3C4737">
        <w:t>Название организации</w:t>
      </w:r>
      <w:r>
        <w:fldChar w:fldCharType="end"/>
      </w:r>
    </w:p>
    <w:p w:rsidR="000C2981" w:rsidRPr="00C816E8" w:rsidRDefault="000C298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0C2981" w:rsidRPr="00C816E8" w:rsidTr="00345A40">
        <w:trPr>
          <w:trHeight w:val="360"/>
        </w:trPr>
        <w:tc>
          <w:tcPr>
            <w:tcW w:w="5554" w:type="dxa"/>
            <w:vMerge w:val="restart"/>
          </w:tcPr>
          <w:p w:rsidR="000C2981" w:rsidRPr="00C816E8" w:rsidRDefault="000C2981" w:rsidP="00345A40">
            <w:pPr>
              <w:pStyle w:val="34ffff8"/>
            </w:pPr>
            <w:r w:rsidRPr="00C816E8">
              <w:t>УТВЕРЖДЕН</w:t>
            </w:r>
          </w:p>
          <w:p w:rsidR="000C2981" w:rsidRPr="00C816E8" w:rsidRDefault="00B009B3" w:rsidP="00345A40">
            <w:pPr>
              <w:pStyle w:val="34ffff9"/>
            </w:pPr>
            <w:r>
              <w:fldChar w:fldCharType="begin"/>
            </w:r>
            <w:r>
              <w:instrText xml:space="preserve"> DOCPROPERTY  обозначение_документа  \* MERGEFORMAT </w:instrText>
            </w:r>
            <w:r>
              <w:fldChar w:fldCharType="separate"/>
            </w:r>
            <w:r w:rsidR="003C4737">
              <w:t>A.B.XXX.В</w:t>
            </w:r>
            <w:proofErr w:type="gramStart"/>
            <w:r w:rsidR="003C4737">
              <w:t>2</w:t>
            </w:r>
            <w:proofErr w:type="gramEnd"/>
            <w:r w:rsidR="003C4737">
              <w:t>.XX.X-X.X</w:t>
            </w:r>
            <w:r>
              <w:fldChar w:fldCharType="end"/>
            </w:r>
            <w:r w:rsidR="000C2981" w:rsidRPr="00C816E8">
              <w:t>-ЛУ</w:t>
            </w:r>
          </w:p>
          <w:p w:rsidR="000C2981" w:rsidRPr="00C816E8" w:rsidRDefault="000C2981" w:rsidP="00345A40">
            <w:pPr>
              <w:pStyle w:val="34ffff9"/>
            </w:pPr>
            <w:r w:rsidRPr="00C816E8">
              <w:t>425000</w:t>
            </w:r>
          </w:p>
        </w:tc>
        <w:tc>
          <w:tcPr>
            <w:tcW w:w="4563" w:type="dxa"/>
          </w:tcPr>
          <w:p w:rsidR="000C2981" w:rsidRPr="00C816E8" w:rsidRDefault="000C2981" w:rsidP="00345A40">
            <w:pPr>
              <w:pStyle w:val="34ffff8"/>
            </w:pPr>
            <w:r w:rsidRPr="00C816E8">
              <w:t>УТВЕРЖДАЮ</w:t>
            </w:r>
          </w:p>
        </w:tc>
      </w:tr>
      <w:tr w:rsidR="000C2981" w:rsidRPr="00C816E8" w:rsidTr="00345A40">
        <w:trPr>
          <w:trHeight w:val="630"/>
        </w:trPr>
        <w:tc>
          <w:tcPr>
            <w:tcW w:w="5554" w:type="dxa"/>
            <w:vMerge/>
          </w:tcPr>
          <w:p w:rsidR="000C2981" w:rsidRPr="00C816E8" w:rsidRDefault="000C2981" w:rsidP="00345A40"/>
        </w:tc>
        <w:tc>
          <w:tcPr>
            <w:tcW w:w="4563" w:type="dxa"/>
          </w:tcPr>
          <w:p w:rsidR="000C2981" w:rsidRPr="00C816E8" w:rsidRDefault="000C2981" w:rsidP="00345A40">
            <w:pPr>
              <w:pStyle w:val="34ffff9"/>
            </w:pPr>
            <w:r w:rsidRPr="00C816E8">
              <w:t>Должность, организация Заказчика</w:t>
            </w:r>
          </w:p>
        </w:tc>
      </w:tr>
      <w:tr w:rsidR="000C2981" w:rsidRPr="00C816E8" w:rsidTr="00345A40">
        <w:trPr>
          <w:trHeight w:val="353"/>
        </w:trPr>
        <w:tc>
          <w:tcPr>
            <w:tcW w:w="5554" w:type="dxa"/>
            <w:vMerge/>
          </w:tcPr>
          <w:p w:rsidR="000C2981" w:rsidRPr="00C816E8" w:rsidRDefault="000C2981" w:rsidP="00345A40"/>
        </w:tc>
        <w:tc>
          <w:tcPr>
            <w:tcW w:w="4563" w:type="dxa"/>
          </w:tcPr>
          <w:p w:rsidR="000C2981" w:rsidRPr="00C816E8" w:rsidRDefault="000C2981" w:rsidP="00B617AD">
            <w:pPr>
              <w:pStyle w:val="34ffff9"/>
            </w:pPr>
            <w:r w:rsidRPr="00C816E8">
              <w:t>____________________ И. О. Фамилия</w:t>
            </w:r>
          </w:p>
          <w:p w:rsidR="000C2981" w:rsidRPr="00C816E8" w:rsidRDefault="000C298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C4737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0C2981" w:rsidRPr="00C816E8" w:rsidRDefault="000C2981" w:rsidP="00801734">
      <w:pPr>
        <w:pStyle w:val="34f5"/>
      </w:pPr>
    </w:p>
    <w:p w:rsidR="000C2981" w:rsidRDefault="000C2981" w:rsidP="00801734">
      <w:pPr>
        <w:pStyle w:val="34f5"/>
      </w:pPr>
    </w:p>
    <w:p w:rsidR="000C2981" w:rsidRDefault="000C2981" w:rsidP="00801734">
      <w:pPr>
        <w:pStyle w:val="34f5"/>
      </w:pPr>
    </w:p>
    <w:p w:rsidR="000C2981" w:rsidRPr="00C816E8" w:rsidRDefault="000C2981" w:rsidP="00801734">
      <w:pPr>
        <w:pStyle w:val="34f5"/>
      </w:pPr>
    </w:p>
    <w:p w:rsidR="000C2981" w:rsidRPr="00C816E8" w:rsidRDefault="000C2981" w:rsidP="00801734">
      <w:pPr>
        <w:pStyle w:val="34f5"/>
      </w:pPr>
    </w:p>
    <w:p w:rsidR="000C2981" w:rsidRPr="00C816E8" w:rsidRDefault="00081CA1" w:rsidP="00801734">
      <w:pPr>
        <w:pStyle w:val="34ffb"/>
      </w:pPr>
      <w:r>
        <w:fldChar w:fldCharType="begin"/>
      </w:r>
      <w:r>
        <w:instrText xml:space="preserve"> DOCPROPERTY  полное_название_системы  \* MERGEFORMAT </w:instrText>
      </w:r>
      <w:r>
        <w:fldChar w:fldCharType="separate"/>
      </w:r>
      <w:r w:rsidR="003C4737">
        <w:t>Полное название системы</w:t>
      </w:r>
      <w:r>
        <w:fldChar w:fldCharType="end"/>
      </w:r>
    </w:p>
    <w:p w:rsidR="000C2981" w:rsidRPr="00C816E8" w:rsidRDefault="000C2981" w:rsidP="00801734">
      <w:pPr>
        <w:pStyle w:val="34ffc"/>
      </w:pPr>
      <w:r w:rsidRPr="00C816E8">
        <w:t>(</w:t>
      </w:r>
      <w:r w:rsidR="00081CA1">
        <w:fldChar w:fldCharType="begin"/>
      </w:r>
      <w:r w:rsidR="00081CA1">
        <w:instrText xml:space="preserve"> DOCPROPERTY  краткое_название_системы  \* MERGEFORMAT </w:instrText>
      </w:r>
      <w:r w:rsidR="00081CA1">
        <w:fldChar w:fldCharType="separate"/>
      </w:r>
      <w:r w:rsidR="003C4737">
        <w:t>Краткое название системы</w:t>
      </w:r>
      <w:r w:rsidR="00081CA1">
        <w:fldChar w:fldCharType="end"/>
      </w:r>
      <w:r w:rsidRPr="00C816E8">
        <w:t>)</w:t>
      </w:r>
    </w:p>
    <w:p w:rsidR="000C2981" w:rsidRPr="00C816E8" w:rsidRDefault="00081CA1" w:rsidP="00801734">
      <w:pPr>
        <w:pStyle w:val="34ffd"/>
      </w:pPr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3C4737">
        <w:t>Перечень выходных данных</w:t>
      </w:r>
      <w:r>
        <w:fldChar w:fldCharType="end"/>
      </w:r>
    </w:p>
    <w:p w:rsidR="000C2981" w:rsidRDefault="000C2981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3C4737">
        <w:t>A.B.XXX.В</w:t>
      </w:r>
      <w:proofErr w:type="gramStart"/>
      <w:r w:rsidR="003C4737">
        <w:t>2</w:t>
      </w:r>
      <w:proofErr w:type="gramEnd"/>
      <w:r w:rsidR="003C4737">
        <w:t>.XX.X-X.X</w:t>
      </w:r>
      <w:r w:rsidRPr="00C816E8">
        <w:fldChar w:fldCharType="end"/>
      </w:r>
    </w:p>
    <w:p w:rsidR="000C2981" w:rsidRDefault="000C2981" w:rsidP="00801734">
      <w:pPr>
        <w:pStyle w:val="34f5"/>
      </w:pPr>
    </w:p>
    <w:p w:rsidR="000C2981" w:rsidRPr="00FA1971" w:rsidRDefault="000C2981" w:rsidP="00801734">
      <w:pPr>
        <w:pStyle w:val="34f5"/>
      </w:pPr>
    </w:p>
    <w:p w:rsidR="007E268E" w:rsidRPr="00FA1971" w:rsidRDefault="007E268E" w:rsidP="00801734">
      <w:pPr>
        <w:pStyle w:val="34f5"/>
      </w:pPr>
    </w:p>
    <w:p w:rsidR="000C2981" w:rsidRDefault="000C2981" w:rsidP="00801734">
      <w:pPr>
        <w:pStyle w:val="34f5"/>
      </w:pPr>
    </w:p>
    <w:p w:rsidR="000C2981" w:rsidRDefault="000C2981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0C298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0C2981" w:rsidRPr="00C816E8" w:rsidRDefault="000C2981" w:rsidP="00345A40">
            <w:pPr>
              <w:pStyle w:val="34ffff8"/>
            </w:pPr>
            <w:r w:rsidRPr="00C816E8">
              <w:t>СОГЛАСОВАНО</w:t>
            </w:r>
          </w:p>
        </w:tc>
        <w:tc>
          <w:tcPr>
            <w:tcW w:w="990" w:type="dxa"/>
            <w:vAlign w:val="center"/>
          </w:tcPr>
          <w:p w:rsidR="000C2981" w:rsidRPr="00C816E8" w:rsidRDefault="000C2981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:rsidR="000C2981" w:rsidRPr="00C816E8" w:rsidRDefault="000C2981" w:rsidP="00345A40">
            <w:pPr>
              <w:pStyle w:val="34ffff9"/>
            </w:pPr>
          </w:p>
        </w:tc>
      </w:tr>
      <w:tr w:rsidR="000C2981" w:rsidRPr="00C816E8" w:rsidTr="00345A40">
        <w:trPr>
          <w:trHeight w:val="868"/>
        </w:trPr>
        <w:tc>
          <w:tcPr>
            <w:tcW w:w="4564" w:type="dxa"/>
          </w:tcPr>
          <w:p w:rsidR="000C2981" w:rsidRPr="00C816E8" w:rsidRDefault="000C298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0C2981" w:rsidRPr="00C816E8" w:rsidRDefault="000C2981" w:rsidP="00345A40">
            <w:pPr>
              <w:pStyle w:val="34ffff9"/>
            </w:pPr>
          </w:p>
        </w:tc>
        <w:tc>
          <w:tcPr>
            <w:tcW w:w="4563" w:type="dxa"/>
          </w:tcPr>
          <w:p w:rsidR="000C2981" w:rsidRPr="00C816E8" w:rsidRDefault="000C298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0C2981" w:rsidRPr="00C816E8" w:rsidTr="00345A40">
        <w:trPr>
          <w:trHeight w:val="404"/>
        </w:trPr>
        <w:tc>
          <w:tcPr>
            <w:tcW w:w="4564" w:type="dxa"/>
          </w:tcPr>
          <w:p w:rsidR="000C2981" w:rsidRPr="00C816E8" w:rsidRDefault="000C2981" w:rsidP="00345A40">
            <w:pPr>
              <w:pStyle w:val="34ffff9"/>
            </w:pPr>
            <w:r w:rsidRPr="00C816E8">
              <w:t>____________________ И. О. Фамилия</w:t>
            </w:r>
          </w:p>
          <w:p w:rsidR="000C2981" w:rsidRPr="00C816E8" w:rsidRDefault="000C2981" w:rsidP="00345A40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C4737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0C2981" w:rsidRPr="00C816E8" w:rsidRDefault="000C2981" w:rsidP="00345A40">
            <w:pPr>
              <w:pStyle w:val="34ffff9"/>
            </w:pPr>
          </w:p>
        </w:tc>
        <w:tc>
          <w:tcPr>
            <w:tcW w:w="4563" w:type="dxa"/>
          </w:tcPr>
          <w:p w:rsidR="000C2981" w:rsidRPr="00C816E8" w:rsidRDefault="000C2981" w:rsidP="00B617AD">
            <w:pPr>
              <w:pStyle w:val="34ffff9"/>
            </w:pPr>
            <w:r w:rsidRPr="00C816E8">
              <w:t>____________________ И. О. Фамилия</w:t>
            </w:r>
          </w:p>
          <w:p w:rsidR="000C2981" w:rsidRPr="00C816E8" w:rsidRDefault="000C298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C4737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  <w:tr w:rsidR="000C2981" w:rsidRPr="00C816E8" w:rsidTr="00345A40">
        <w:trPr>
          <w:trHeight w:val="404"/>
        </w:trPr>
        <w:tc>
          <w:tcPr>
            <w:tcW w:w="4564" w:type="dxa"/>
            <w:vAlign w:val="center"/>
          </w:tcPr>
          <w:p w:rsidR="000C2981" w:rsidRPr="00C816E8" w:rsidRDefault="000C2981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:rsidR="000C2981" w:rsidRPr="00C816E8" w:rsidRDefault="000C2981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:rsidR="000C2981" w:rsidRPr="00C816E8" w:rsidRDefault="000C2981" w:rsidP="00345A40">
            <w:pPr>
              <w:pStyle w:val="34ffff8"/>
            </w:pPr>
          </w:p>
        </w:tc>
      </w:tr>
      <w:tr w:rsidR="000C2981" w:rsidRPr="00C816E8" w:rsidTr="00345A40">
        <w:trPr>
          <w:trHeight w:val="864"/>
        </w:trPr>
        <w:tc>
          <w:tcPr>
            <w:tcW w:w="4564" w:type="dxa"/>
          </w:tcPr>
          <w:p w:rsidR="000C2981" w:rsidRPr="00C816E8" w:rsidRDefault="000C2981" w:rsidP="00345A40">
            <w:pPr>
              <w:pStyle w:val="34ffff9"/>
            </w:pPr>
            <w:r w:rsidRPr="00C816E8">
              <w:t>Организация, подразделение, должность</w:t>
            </w:r>
            <w:r>
              <w:t xml:space="preserve"> </w:t>
            </w:r>
            <w:r w:rsidRPr="00C816E8">
              <w:t>согласующего лица со стороны Заказчика</w:t>
            </w:r>
          </w:p>
        </w:tc>
        <w:tc>
          <w:tcPr>
            <w:tcW w:w="990" w:type="dxa"/>
          </w:tcPr>
          <w:p w:rsidR="000C2981" w:rsidRPr="00C816E8" w:rsidRDefault="000C2981" w:rsidP="00345A40">
            <w:pPr>
              <w:pStyle w:val="34ffff9"/>
            </w:pPr>
          </w:p>
        </w:tc>
        <w:tc>
          <w:tcPr>
            <w:tcW w:w="4563" w:type="dxa"/>
          </w:tcPr>
          <w:p w:rsidR="000C2981" w:rsidRPr="00C816E8" w:rsidRDefault="000C2981" w:rsidP="00345A40">
            <w:pPr>
              <w:pStyle w:val="34ffff9"/>
            </w:pPr>
            <w:r w:rsidRPr="00C816E8">
              <w:t>Организация</w:t>
            </w:r>
            <w:r>
              <w:t xml:space="preserve">, подразделение, должность </w:t>
            </w:r>
            <w:r w:rsidRPr="00C816E8">
              <w:t>согласующего лица со стороны Исполнителя</w:t>
            </w:r>
          </w:p>
        </w:tc>
      </w:tr>
      <w:tr w:rsidR="000C2981" w:rsidRPr="00C816E8" w:rsidTr="00345A40">
        <w:trPr>
          <w:trHeight w:val="643"/>
        </w:trPr>
        <w:tc>
          <w:tcPr>
            <w:tcW w:w="4564" w:type="dxa"/>
          </w:tcPr>
          <w:p w:rsidR="000C2981" w:rsidRPr="00C816E8" w:rsidRDefault="000C2981" w:rsidP="00B617AD">
            <w:pPr>
              <w:pStyle w:val="34ffff9"/>
            </w:pPr>
            <w:r w:rsidRPr="00C816E8">
              <w:t>____________________ И. О. Фамилия</w:t>
            </w:r>
          </w:p>
          <w:p w:rsidR="000C2981" w:rsidRPr="00C816E8" w:rsidRDefault="000C298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C4737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  <w:tc>
          <w:tcPr>
            <w:tcW w:w="990" w:type="dxa"/>
          </w:tcPr>
          <w:p w:rsidR="000C2981" w:rsidRPr="00C816E8" w:rsidRDefault="000C2981" w:rsidP="00345A40">
            <w:pPr>
              <w:pStyle w:val="34ffff9"/>
            </w:pPr>
          </w:p>
        </w:tc>
        <w:tc>
          <w:tcPr>
            <w:tcW w:w="4563" w:type="dxa"/>
          </w:tcPr>
          <w:p w:rsidR="000C2981" w:rsidRPr="00C816E8" w:rsidRDefault="000C2981" w:rsidP="00B617AD">
            <w:pPr>
              <w:pStyle w:val="34ffff9"/>
            </w:pPr>
            <w:r w:rsidRPr="00C816E8">
              <w:t>____________________ И. О. Фамилия</w:t>
            </w:r>
          </w:p>
          <w:p w:rsidR="000C2981" w:rsidRPr="00C816E8" w:rsidRDefault="000C2981" w:rsidP="00B617AD">
            <w:pPr>
              <w:pStyle w:val="34ffff9"/>
            </w:pPr>
            <w:r w:rsidRPr="00C816E8">
              <w:t>«___</w:t>
            </w:r>
            <w:r>
              <w:rPr>
                <w:lang w:val="en-US"/>
              </w:rPr>
              <w:t>_</w:t>
            </w:r>
            <w:r w:rsidRPr="00C816E8">
              <w:t xml:space="preserve">» ____________________ </w:t>
            </w:r>
            <w:r w:rsidRPr="00C816E8">
              <w:fldChar w:fldCharType="begin"/>
            </w:r>
            <w:r w:rsidRPr="00C816E8">
              <w:instrText xml:space="preserve"> </w:instrText>
            </w:r>
            <w:r>
              <w:instrText>DOCPROPERTY  «год_издания»</w:instrText>
            </w:r>
            <w:r w:rsidRPr="00C816E8">
              <w:instrText xml:space="preserve">  \* MERGEFORMAT </w:instrText>
            </w:r>
            <w:r w:rsidRPr="00C816E8">
              <w:fldChar w:fldCharType="separate"/>
            </w:r>
            <w:r w:rsidR="003C4737">
              <w:rPr>
                <w:noProof/>
              </w:rPr>
              <w:t>2023</w:t>
            </w:r>
            <w:r w:rsidRPr="00C816E8">
              <w:fldChar w:fldCharType="end"/>
            </w:r>
            <w:r w:rsidRPr="00C816E8">
              <w:t xml:space="preserve"> г.</w:t>
            </w:r>
          </w:p>
        </w:tc>
      </w:tr>
    </w:tbl>
    <w:p w:rsidR="000C2981" w:rsidRPr="00801734" w:rsidRDefault="000C2981" w:rsidP="00801734">
      <w:pPr>
        <w:pStyle w:val="34f5"/>
        <w:rPr>
          <w:lang w:val="en-US"/>
        </w:rPr>
      </w:pPr>
    </w:p>
    <w:p w:rsidR="006960ED" w:rsidRPr="006960ED" w:rsidRDefault="006960ED" w:rsidP="001C392E">
      <w:pPr>
        <w:pStyle w:val="34f5"/>
      </w:pPr>
    </w:p>
    <w:p w:rsidR="0069117E" w:rsidRDefault="0069117E" w:rsidP="003F38DF">
      <w:pPr>
        <w:pStyle w:val="34b"/>
        <w:sectPr w:rsidR="0069117E" w:rsidSect="006960ED">
          <w:headerReference w:type="default" r:id="rId9"/>
          <w:headerReference w:type="first" r:id="rId10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:rsidR="00C53AC2" w:rsidRDefault="00E85E29" w:rsidP="00E85E29">
      <w:pPr>
        <w:pStyle w:val="3418"/>
      </w:pPr>
      <w:r>
        <w:lastRenderedPageBreak/>
        <w:t>Содержание</w:t>
      </w:r>
    </w:p>
    <w:p w:rsidR="003C4737" w:rsidRDefault="009A4FE3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134442110" w:history="1">
        <w:r w:rsidR="003C4737" w:rsidRPr="00D57C8E">
          <w:rPr>
            <w:rStyle w:val="af8"/>
          </w:rPr>
          <w:t>1 Перечень выходных сигналов</w:t>
        </w:r>
        <w:r w:rsidR="003C4737">
          <w:rPr>
            <w:webHidden/>
          </w:rPr>
          <w:tab/>
        </w:r>
        <w:r w:rsidR="003C4737">
          <w:rPr>
            <w:webHidden/>
          </w:rPr>
          <w:fldChar w:fldCharType="begin"/>
        </w:r>
        <w:r w:rsidR="003C4737">
          <w:rPr>
            <w:webHidden/>
          </w:rPr>
          <w:instrText xml:space="preserve"> PAGEREF _Toc134442110 \h </w:instrText>
        </w:r>
        <w:r w:rsidR="003C4737">
          <w:rPr>
            <w:webHidden/>
          </w:rPr>
        </w:r>
        <w:r w:rsidR="003C4737">
          <w:rPr>
            <w:webHidden/>
          </w:rPr>
          <w:fldChar w:fldCharType="separate"/>
        </w:r>
        <w:r w:rsidR="003C4737">
          <w:rPr>
            <w:webHidden/>
          </w:rPr>
          <w:t>3</w:t>
        </w:r>
        <w:r w:rsidR="003C4737">
          <w:rPr>
            <w:webHidden/>
          </w:rPr>
          <w:fldChar w:fldCharType="end"/>
        </w:r>
      </w:hyperlink>
    </w:p>
    <w:p w:rsidR="003C4737" w:rsidRDefault="003C473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2111" w:history="1">
        <w:r w:rsidRPr="00D57C8E">
          <w:rPr>
            <w:rStyle w:val="af8"/>
          </w:rPr>
          <w:t>2 Перечень выходных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_Toc134442111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C4737" w:rsidRDefault="003C473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2112" w:history="1">
        <w:r w:rsidRPr="00D57C8E">
          <w:rPr>
            <w:rStyle w:val="af8"/>
            <w:noProof/>
          </w:rPr>
          <w:t>2.1 Документы, содержание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4737" w:rsidRDefault="003C473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2113" w:history="1">
        <w:r w:rsidRPr="00D57C8E">
          <w:rPr>
            <w:rStyle w:val="af8"/>
            <w:noProof/>
          </w:rPr>
          <w:t>2.2 Выходные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_Toc134442113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C4737" w:rsidRDefault="003C473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2114" w:history="1">
        <w:r w:rsidRPr="00D57C8E">
          <w:rPr>
            <w:rStyle w:val="af8"/>
          </w:rPr>
          <w:t>Приложение А. Название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_Toc134442114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3C4737" w:rsidRDefault="003C4737">
      <w:pPr>
        <w:pStyle w:val="2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134442115" w:history="1">
        <w:r w:rsidRPr="00D57C8E">
          <w:rPr>
            <w:rStyle w:val="af8"/>
            <w:noProof/>
          </w:rPr>
          <w:t>А.1 Заголовок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_Toc134442115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C4737" w:rsidRDefault="003C473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2116" w:history="1">
        <w:r w:rsidRPr="00D57C8E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_Toc134442116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3C4737" w:rsidRDefault="003C4737">
      <w:pPr>
        <w:pStyle w:val="11"/>
        <w:rPr>
          <w:rFonts w:asciiTheme="minorHAnsi" w:eastAsiaTheme="minorEastAsia" w:hAnsiTheme="minorHAnsi" w:cstheme="minorBidi"/>
          <w:b w:val="0"/>
          <w:sz w:val="22"/>
          <w:szCs w:val="22"/>
          <w:lang w:eastAsia="ru-RU"/>
        </w:rPr>
      </w:pPr>
      <w:hyperlink w:anchor="_Toc134442117" w:history="1">
        <w:r w:rsidRPr="00D57C8E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_Toc134442117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9A4FE3" w:rsidRPr="009A4FE3" w:rsidRDefault="009A4FE3" w:rsidP="009A4FE3">
      <w:pPr>
        <w:pStyle w:val="34b"/>
      </w:pPr>
      <w:r>
        <w:fldChar w:fldCharType="end"/>
      </w:r>
    </w:p>
    <w:p w:rsidR="00D47C08" w:rsidRDefault="00D47C08" w:rsidP="009A4FE3">
      <w:pPr>
        <w:pStyle w:val="34fffa"/>
      </w:pPr>
    </w:p>
    <w:p w:rsidR="00676110" w:rsidRDefault="00676110" w:rsidP="009A4FE3">
      <w:pPr>
        <w:pStyle w:val="34fffa"/>
        <w:sectPr w:rsidR="00676110" w:rsidSect="005C463B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  <w:bookmarkStart w:id="0" w:name="_GoBack"/>
      <w:bookmarkEnd w:id="0"/>
    </w:p>
    <w:p w:rsidR="00D47C08" w:rsidRDefault="00BD2774" w:rsidP="00D47C08">
      <w:pPr>
        <w:pStyle w:val="1"/>
        <w:rPr>
          <w:lang w:val="ru-RU"/>
        </w:rPr>
      </w:pPr>
      <w:bookmarkStart w:id="1" w:name="_Toc134442110"/>
      <w:r>
        <w:rPr>
          <w:lang w:val="ru-RU"/>
        </w:rPr>
        <w:lastRenderedPageBreak/>
        <w:t>Перечень в</w:t>
      </w:r>
      <w:r w:rsidR="008508A3">
        <w:rPr>
          <w:lang w:val="ru-RU"/>
        </w:rPr>
        <w:t>ы</w:t>
      </w:r>
      <w:r>
        <w:rPr>
          <w:lang w:val="ru-RU"/>
        </w:rPr>
        <w:t>ходных сигналов</w:t>
      </w:r>
      <w:bookmarkEnd w:id="1"/>
    </w:p>
    <w:p w:rsidR="00BD2774" w:rsidRDefault="008508A3" w:rsidP="00BD2774">
      <w:pPr>
        <w:pStyle w:val="34a0"/>
      </w:pPr>
      <w:r w:rsidRPr="008508A3">
        <w:t xml:space="preserve">Раздел </w:t>
      </w:r>
      <w:r w:rsidR="00157A9D">
        <w:t>«</w:t>
      </w:r>
      <w:r w:rsidRPr="008508A3">
        <w:t>Перечень выходных сигналов</w:t>
      </w:r>
      <w:r w:rsidR="00157A9D">
        <w:t>»</w:t>
      </w:r>
      <w:r w:rsidRPr="008508A3">
        <w:t xml:space="preserve"> содержит </w:t>
      </w:r>
      <w:r w:rsidR="003C4737" w:rsidRPr="003C4737">
        <w:t>перечень выходных сигналов с указанием их наименований, единиц измерения и диапазонов изменения, способа представления, пользователей информации</w:t>
      </w:r>
      <w:r w:rsidRPr="008508A3">
        <w:t>.</w:t>
      </w:r>
    </w:p>
    <w:p w:rsidR="00157A9D" w:rsidRDefault="00157A9D" w:rsidP="00157A9D">
      <w:pPr>
        <w:pStyle w:val="34b"/>
      </w:pPr>
    </w:p>
    <w:p w:rsidR="00157A9D" w:rsidRPr="00157A9D" w:rsidRDefault="00157A9D" w:rsidP="00157A9D">
      <w:pPr>
        <w:pStyle w:val="34fffa"/>
      </w:pPr>
    </w:p>
    <w:p w:rsidR="003C4737" w:rsidRDefault="00BD2774" w:rsidP="00900866">
      <w:pPr>
        <w:pStyle w:val="1"/>
        <w:rPr>
          <w:lang w:val="ru-RU"/>
        </w:rPr>
      </w:pPr>
      <w:bookmarkStart w:id="2" w:name="_Toc134442111"/>
      <w:r>
        <w:rPr>
          <w:lang w:val="ru-RU"/>
        </w:rPr>
        <w:lastRenderedPageBreak/>
        <w:t>Перечень в</w:t>
      </w:r>
      <w:r w:rsidR="008508A3">
        <w:rPr>
          <w:lang w:val="ru-RU"/>
        </w:rPr>
        <w:t>ы</w:t>
      </w:r>
      <w:r>
        <w:rPr>
          <w:lang w:val="ru-RU"/>
        </w:rPr>
        <w:t>ходных д</w:t>
      </w:r>
      <w:r w:rsidR="003C4737">
        <w:rPr>
          <w:lang w:val="ru-RU"/>
        </w:rPr>
        <w:t>анных</w:t>
      </w:r>
      <w:bookmarkEnd w:id="2"/>
    </w:p>
    <w:p w:rsidR="003C4737" w:rsidRDefault="003C4737" w:rsidP="003C4737">
      <w:pPr>
        <w:pStyle w:val="2"/>
      </w:pPr>
      <w:bookmarkStart w:id="3" w:name="_Toc134441820"/>
      <w:bookmarkStart w:id="4" w:name="_Toc134442112"/>
      <w:r>
        <w:t>Документы, содержание в</w:t>
      </w:r>
      <w:r>
        <w:t>ы</w:t>
      </w:r>
      <w:r>
        <w:t>ходные данные</w:t>
      </w:r>
      <w:bookmarkEnd w:id="3"/>
      <w:bookmarkEnd w:id="4"/>
    </w:p>
    <w:p w:rsidR="00BD2774" w:rsidRDefault="003C4737" w:rsidP="00BD2774">
      <w:pPr>
        <w:pStyle w:val="34a0"/>
      </w:pPr>
      <w:r w:rsidRPr="003C4737">
        <w:t>Наименования и кодовые обозначения документов или сообщений, содержащих выходные данные</w:t>
      </w:r>
      <w:r w:rsidR="009110EE" w:rsidRPr="009110EE">
        <w:t>.</w:t>
      </w:r>
    </w:p>
    <w:p w:rsidR="00157A9D" w:rsidRDefault="00157A9D" w:rsidP="00157A9D">
      <w:pPr>
        <w:pStyle w:val="34b"/>
      </w:pPr>
    </w:p>
    <w:p w:rsidR="00157A9D" w:rsidRDefault="00157A9D" w:rsidP="00157A9D">
      <w:pPr>
        <w:pStyle w:val="34fffa"/>
      </w:pPr>
    </w:p>
    <w:p w:rsidR="003C4737" w:rsidRPr="003846DC" w:rsidRDefault="003C4737" w:rsidP="003C4737">
      <w:pPr>
        <w:pStyle w:val="2"/>
      </w:pPr>
      <w:bookmarkStart w:id="5" w:name="_Toc134441821"/>
      <w:bookmarkStart w:id="6" w:name="_Toc134442113"/>
      <w:r>
        <w:t>В</w:t>
      </w:r>
      <w:r>
        <w:t>ы</w:t>
      </w:r>
      <w:r>
        <w:t>ходные данные</w:t>
      </w:r>
      <w:bookmarkEnd w:id="5"/>
      <w:bookmarkEnd w:id="6"/>
    </w:p>
    <w:p w:rsidR="003C4737" w:rsidRDefault="003C4737" w:rsidP="003C4737">
      <w:pPr>
        <w:pStyle w:val="34a0"/>
      </w:pPr>
      <w:bookmarkStart w:id="7" w:name="_Toc397971534"/>
      <w:bookmarkStart w:id="8" w:name="_Toc398225599"/>
      <w:bookmarkEnd w:id="7"/>
      <w:bookmarkEnd w:id="8"/>
      <w:r w:rsidRPr="00A1003E">
        <w:t>Наименование, кодовое обозначение, характеристики и допустимые форматы в</w:t>
      </w:r>
      <w:r>
        <w:t>ы</w:t>
      </w:r>
      <w:r w:rsidRPr="00A1003E">
        <w:t>ходных данных</w:t>
      </w:r>
      <w:r>
        <w:t>.</w:t>
      </w:r>
    </w:p>
    <w:p w:rsidR="003C4737" w:rsidRDefault="003C4737" w:rsidP="003C4737">
      <w:pPr>
        <w:pStyle w:val="34b"/>
      </w:pPr>
    </w:p>
    <w:p w:rsidR="003C4737" w:rsidRPr="00157A9D" w:rsidRDefault="003C4737" w:rsidP="00157A9D">
      <w:pPr>
        <w:pStyle w:val="34fffa"/>
      </w:pPr>
    </w:p>
    <w:p w:rsidR="004A6227" w:rsidRPr="00674FE6" w:rsidRDefault="004A6227" w:rsidP="000611C2">
      <w:pPr>
        <w:pStyle w:val="3412"/>
      </w:pPr>
    </w:p>
    <w:p w:rsidR="000611C2" w:rsidRDefault="000611C2" w:rsidP="000611C2">
      <w:pPr>
        <w:pStyle w:val="34e"/>
      </w:pPr>
      <w:r>
        <w:t>(справочное)</w:t>
      </w:r>
      <w:r w:rsidR="00A5066B">
        <w:fldChar w:fldCharType="begin"/>
      </w:r>
      <w:r w:rsidR="00A5066B">
        <w:instrText xml:space="preserve"> TC </w:instrText>
      </w:r>
      <w:bookmarkStart w:id="9" w:name="_Toc397970792"/>
      <w:r w:rsidR="00FA68CD" w:rsidRPr="00FA68CD">
        <w:instrText>"</w:instrText>
      </w:r>
      <w:fldSimple w:instr=" STYLEREF  34_Заголовок_1_Приложение \w  \* MERGEFORMAT ">
        <w:bookmarkStart w:id="10" w:name="_Toc398225600"/>
        <w:bookmarkStart w:id="11" w:name="_Toc398629491"/>
        <w:bookmarkStart w:id="12" w:name="_Toc134442114"/>
        <w:r w:rsidR="003C4737">
          <w:rPr>
            <w:noProof/>
          </w:rPr>
          <w:instrText>Приложение А</w:instrText>
        </w:r>
      </w:fldSimple>
      <w:r w:rsidR="00A5066B">
        <w:instrText xml:space="preserve">. </w:instrText>
      </w:r>
      <w:bookmarkEnd w:id="9"/>
      <w:bookmarkEnd w:id="10"/>
      <w:bookmarkEnd w:id="11"/>
      <w:r w:rsidR="00C4048D">
        <w:instrText>Название приложения</w:instrText>
      </w:r>
      <w:bookmarkEnd w:id="12"/>
      <w:r w:rsidR="00FA68CD" w:rsidRPr="00FA68CD">
        <w:instrText>"</w:instrText>
      </w:r>
      <w:r w:rsidR="00A5066B">
        <w:instrText xml:space="preserve"> </w:instrText>
      </w:r>
      <w:r w:rsidR="00A5066B">
        <w:fldChar w:fldCharType="end"/>
      </w:r>
    </w:p>
    <w:p w:rsidR="00A5066B" w:rsidRDefault="000611C2" w:rsidP="000611C2">
      <w:pPr>
        <w:pStyle w:val="341b"/>
      </w:pPr>
      <w:r>
        <w:t>Название приложения</w:t>
      </w:r>
    </w:p>
    <w:p w:rsidR="001149C9" w:rsidRPr="001149C9" w:rsidRDefault="001149C9" w:rsidP="001149C9">
      <w:pPr>
        <w:pStyle w:val="3420"/>
      </w:pPr>
      <w:bookmarkStart w:id="13" w:name="_Toc398225601"/>
      <w:bookmarkStart w:id="14" w:name="_Toc398629492"/>
      <w:bookmarkStart w:id="15" w:name="_Toc134442115"/>
      <w:r>
        <w:t>Заголовок 2</w:t>
      </w:r>
      <w:bookmarkEnd w:id="13"/>
      <w:bookmarkEnd w:id="14"/>
      <w:bookmarkEnd w:id="15"/>
    </w:p>
    <w:p w:rsidR="000611C2" w:rsidRDefault="000611C2" w:rsidP="00A5066B">
      <w:pPr>
        <w:pStyle w:val="34b"/>
      </w:pPr>
    </w:p>
    <w:p w:rsidR="002C35B5" w:rsidRDefault="002C35B5" w:rsidP="002C35B5">
      <w:pPr>
        <w:pStyle w:val="34fffa"/>
      </w:pPr>
    </w:p>
    <w:p w:rsidR="00147B49" w:rsidRDefault="002C35B5" w:rsidP="00147B49">
      <w:pPr>
        <w:pStyle w:val="3415"/>
        <w:rPr>
          <w:lang w:val="en-US"/>
        </w:rPr>
      </w:pPr>
      <w:bookmarkStart w:id="16" w:name="_Toc386572818"/>
      <w:bookmarkStart w:id="17" w:name="_Toc386572947"/>
      <w:bookmarkStart w:id="18" w:name="_Toc390811904"/>
      <w:bookmarkStart w:id="19" w:name="_Toc394586650"/>
      <w:bookmarkStart w:id="20" w:name="_Toc134442116"/>
      <w:r>
        <w:lastRenderedPageBreak/>
        <w:t>Перечень</w:t>
      </w:r>
      <w:r w:rsidR="00147B49">
        <w:t xml:space="preserve"> сокращений</w:t>
      </w:r>
      <w:bookmarkEnd w:id="16"/>
      <w:bookmarkEnd w:id="17"/>
      <w:bookmarkEnd w:id="18"/>
      <w:bookmarkEnd w:id="19"/>
      <w:bookmarkEnd w:id="20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147B49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Сокращение</w:t>
            </w:r>
          </w:p>
        </w:tc>
        <w:tc>
          <w:tcPr>
            <w:tcW w:w="7245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147B49" w:rsidRPr="005F1B2E" w:rsidRDefault="00147B49" w:rsidP="00AD0715">
            <w:pPr>
              <w:pStyle w:val="34ff8"/>
            </w:pPr>
            <w:r w:rsidRPr="005F1B2E">
              <w:t>Расшифровка</w:t>
            </w: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AD0715" w:rsidRDefault="00147B49" w:rsidP="00AD0715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  <w:tr w:rsidR="00147B49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  <w:tc>
          <w:tcPr>
            <w:tcW w:w="7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147B49" w:rsidRPr="00F800E2" w:rsidRDefault="00147B49" w:rsidP="00D358E9">
            <w:pPr>
              <w:pStyle w:val="34ff6"/>
            </w:pPr>
          </w:p>
        </w:tc>
      </w:tr>
    </w:tbl>
    <w:p w:rsidR="00147B49" w:rsidRDefault="00147B49" w:rsidP="002C35B5">
      <w:pPr>
        <w:pStyle w:val="34fffa"/>
      </w:pPr>
    </w:p>
    <w:p w:rsidR="002C35B5" w:rsidRPr="002C35B5" w:rsidRDefault="002C35B5" w:rsidP="002C35B5">
      <w:pPr>
        <w:pStyle w:val="3415"/>
      </w:pPr>
      <w:bookmarkStart w:id="21" w:name="_Toc134442117"/>
      <w:r>
        <w:lastRenderedPageBreak/>
        <w:t>Перечень терминов</w:t>
      </w:r>
      <w:bookmarkEnd w:id="21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2C35B5" w:rsidRPr="005F1B2E" w:rsidTr="00DC2970">
        <w:trPr>
          <w:cantSplit/>
          <w:tblHeader/>
        </w:trPr>
        <w:tc>
          <w:tcPr>
            <w:tcW w:w="2680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2C35B5" w:rsidRDefault="002C35B5" w:rsidP="00AD0715">
            <w:pPr>
              <w:pStyle w:val="34ff8"/>
            </w:pPr>
            <w:r>
              <w:t>Термин</w:t>
            </w:r>
          </w:p>
        </w:tc>
        <w:tc>
          <w:tcPr>
            <w:tcW w:w="7231" w:type="dxa"/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:rsidR="002C35B5" w:rsidRPr="005F1B2E" w:rsidRDefault="002C35B5" w:rsidP="00AD0715">
            <w:pPr>
              <w:pStyle w:val="34ff8"/>
            </w:pPr>
            <w:r w:rsidRPr="005F1B2E">
              <w:t>Расшифровка</w:t>
            </w: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63FD6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bottom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  <w:tr w:rsidR="002C35B5" w:rsidRPr="00A37C7D" w:rsidTr="00DC2970">
        <w:trPr>
          <w:cantSplit/>
        </w:trPr>
        <w:tc>
          <w:tcPr>
            <w:tcW w:w="2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  <w:tc>
          <w:tcPr>
            <w:tcW w:w="7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bottom w:w="113" w:type="dxa"/>
            </w:tcMar>
          </w:tcPr>
          <w:p w:rsidR="002C35B5" w:rsidRPr="00F800E2" w:rsidRDefault="002C35B5" w:rsidP="00EA066F">
            <w:pPr>
              <w:pStyle w:val="34ff6"/>
            </w:pPr>
          </w:p>
        </w:tc>
      </w:tr>
    </w:tbl>
    <w:p w:rsidR="002C35B5" w:rsidRDefault="002C35B5" w:rsidP="002C35B5">
      <w:pPr>
        <w:pStyle w:val="34fffa"/>
      </w:pPr>
    </w:p>
    <w:p w:rsidR="00AF5589" w:rsidRPr="00BB426D" w:rsidRDefault="00AF5589" w:rsidP="00AF5589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FA1971" w:rsidRPr="005F1B2E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:rsidR="00FA1971" w:rsidRPr="00A86232" w:rsidRDefault="00FA1971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:rsidR="00FA1971" w:rsidRPr="005F1B2E" w:rsidRDefault="00FA1971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:rsidR="00FA1971" w:rsidRPr="005F1B2E" w:rsidRDefault="00FA1971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:rsidR="00FA1971" w:rsidRPr="005F1B2E" w:rsidRDefault="00FA1971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:rsidR="00FA1971" w:rsidRPr="005F1B2E" w:rsidRDefault="00FA1971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proofErr w:type="gramStart"/>
            <w:r w:rsidRPr="005F1B2E">
              <w:t>сопрово-дительного</w:t>
            </w:r>
            <w:proofErr w:type="spellEnd"/>
            <w:proofErr w:type="gram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:rsidR="00FA1971" w:rsidRPr="005F1B2E" w:rsidRDefault="00FA1971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:rsidR="00FA1971" w:rsidRPr="005F1B2E" w:rsidRDefault="00FA1971" w:rsidP="006877E2">
            <w:pPr>
              <w:pStyle w:val="34ff8"/>
            </w:pPr>
            <w:r w:rsidRPr="005F1B2E">
              <w:t>Дата</w:t>
            </w:r>
          </w:p>
        </w:tc>
      </w:tr>
      <w:tr w:rsidR="00FA1971" w:rsidRPr="005F1B2E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:rsidR="00FA1971" w:rsidRPr="005F1B2E" w:rsidRDefault="00FA1971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:rsidR="00FA1971" w:rsidRPr="005F1B2E" w:rsidRDefault="00FA1971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:rsidR="00FA1971" w:rsidRPr="005F1B2E" w:rsidRDefault="00FA1971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:rsidR="00FA1971" w:rsidRPr="005F1B2E" w:rsidRDefault="00FA1971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:rsidR="00FA1971" w:rsidRPr="005F1B2E" w:rsidRDefault="00FA1971" w:rsidP="006877E2">
            <w:pPr>
              <w:pStyle w:val="34ff8"/>
            </w:pPr>
            <w:proofErr w:type="spellStart"/>
            <w:proofErr w:type="gramStart"/>
            <w:r w:rsidRPr="005F1B2E">
              <w:t>аннули-рованных</w:t>
            </w:r>
            <w:proofErr w:type="spellEnd"/>
            <w:proofErr w:type="gramEnd"/>
          </w:p>
        </w:tc>
        <w:tc>
          <w:tcPr>
            <w:tcW w:w="1276" w:type="dxa"/>
            <w:vMerge/>
          </w:tcPr>
          <w:p w:rsidR="00FA1971" w:rsidRPr="005F1B2E" w:rsidRDefault="00FA1971" w:rsidP="006877E2">
            <w:pPr>
              <w:pStyle w:val="34ff8"/>
            </w:pPr>
          </w:p>
        </w:tc>
        <w:tc>
          <w:tcPr>
            <w:tcW w:w="1134" w:type="dxa"/>
            <w:vMerge/>
          </w:tcPr>
          <w:p w:rsidR="00FA1971" w:rsidRPr="005F1B2E" w:rsidRDefault="00FA1971" w:rsidP="006877E2">
            <w:pPr>
              <w:pStyle w:val="34ff8"/>
            </w:pPr>
          </w:p>
        </w:tc>
        <w:tc>
          <w:tcPr>
            <w:tcW w:w="1276" w:type="dxa"/>
            <w:vMerge/>
          </w:tcPr>
          <w:p w:rsidR="00FA1971" w:rsidRPr="005F1B2E" w:rsidRDefault="00FA1971" w:rsidP="006877E2">
            <w:pPr>
              <w:pStyle w:val="34ff8"/>
            </w:pPr>
          </w:p>
        </w:tc>
        <w:tc>
          <w:tcPr>
            <w:tcW w:w="1246" w:type="dxa"/>
            <w:vMerge/>
          </w:tcPr>
          <w:p w:rsidR="00FA1971" w:rsidRPr="005F1B2E" w:rsidRDefault="00FA1971" w:rsidP="006877E2">
            <w:pPr>
              <w:pStyle w:val="34ff8"/>
            </w:pPr>
          </w:p>
        </w:tc>
        <w:tc>
          <w:tcPr>
            <w:tcW w:w="882" w:type="dxa"/>
            <w:vMerge/>
          </w:tcPr>
          <w:p w:rsidR="00FA1971" w:rsidRPr="005F1B2E" w:rsidRDefault="00FA1971" w:rsidP="006877E2">
            <w:pPr>
              <w:pStyle w:val="34ff8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  <w:tr w:rsidR="00FA1971" w:rsidTr="00761366">
        <w:trPr>
          <w:trHeight w:val="454"/>
        </w:trPr>
        <w:tc>
          <w:tcPr>
            <w:tcW w:w="518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0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0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51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992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134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7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1246" w:type="dxa"/>
            <w:vAlign w:val="center"/>
          </w:tcPr>
          <w:p w:rsidR="00FA1971" w:rsidRDefault="00FA1971" w:rsidP="00761366">
            <w:pPr>
              <w:pStyle w:val="34ff6"/>
            </w:pPr>
          </w:p>
        </w:tc>
        <w:tc>
          <w:tcPr>
            <w:tcW w:w="882" w:type="dxa"/>
            <w:vAlign w:val="center"/>
          </w:tcPr>
          <w:p w:rsidR="00FA1971" w:rsidRDefault="00FA1971" w:rsidP="00761366">
            <w:pPr>
              <w:pStyle w:val="34ff6"/>
            </w:pPr>
          </w:p>
        </w:tc>
      </w:tr>
    </w:tbl>
    <w:p w:rsidR="00AB28D5" w:rsidRPr="00AB28D5" w:rsidRDefault="00AB28D5" w:rsidP="002C35B5">
      <w:pPr>
        <w:pStyle w:val="34fffa"/>
      </w:pPr>
    </w:p>
    <w:sectPr w:rsidR="00AB28D5" w:rsidRPr="00AB28D5" w:rsidSect="00676110">
      <w:headerReference w:type="default" r:id="rId15"/>
      <w:headerReference w:type="first" r:id="rId16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CA1" w:rsidRDefault="00081CA1" w:rsidP="00AD0715">
      <w:r>
        <w:separator/>
      </w:r>
    </w:p>
    <w:p w:rsidR="00081CA1" w:rsidRDefault="00081CA1" w:rsidP="00AD0715"/>
  </w:endnote>
  <w:endnote w:type="continuationSeparator" w:id="0">
    <w:p w:rsidR="00081CA1" w:rsidRDefault="00081CA1" w:rsidP="00AD0715">
      <w:r>
        <w:continuationSeparator/>
      </w:r>
    </w:p>
    <w:p w:rsidR="00081CA1" w:rsidRDefault="00081CA1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0ED" w:rsidRDefault="006960ED">
    <w:pPr>
      <w:pStyle w:val="ab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60ED" w:rsidRDefault="006960ED" w:rsidP="006960ED">
    <w:pPr>
      <w:pStyle w:val="341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CA1" w:rsidRDefault="00081CA1" w:rsidP="00AD0715">
      <w:r>
        <w:separator/>
      </w:r>
    </w:p>
    <w:p w:rsidR="00081CA1" w:rsidRDefault="00081CA1" w:rsidP="00AD0715"/>
  </w:footnote>
  <w:footnote w:type="continuationSeparator" w:id="0">
    <w:p w:rsidR="00081CA1" w:rsidRDefault="00081CA1" w:rsidP="00AD0715">
      <w:r>
        <w:continuationSeparator/>
      </w:r>
    </w:p>
    <w:p w:rsidR="00081CA1" w:rsidRDefault="00081CA1" w:rsidP="00AD0715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5E29" w:rsidRDefault="006960E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4EF47E2A" wp14:editId="14990147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960ED" w:rsidRDefault="006960ED" w:rsidP="006960E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960ED" w:rsidRDefault="006960ED" w:rsidP="006960E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960ED" w:rsidRDefault="006960ED" w:rsidP="006960E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960ED" w:rsidRDefault="006960ED" w:rsidP="006960ED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960ED" w:rsidRDefault="006960ED" w:rsidP="006960ED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60ED" w:rsidRDefault="006960ED" w:rsidP="006960E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60ED" w:rsidRDefault="006960ED" w:rsidP="006960E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60ED" w:rsidRDefault="006960ED" w:rsidP="006960E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60ED" w:rsidRDefault="006960ED" w:rsidP="006960E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960ED" w:rsidRDefault="006960ED" w:rsidP="006960E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">
              <v:group id="Группа 60" o:spid="_x0000_s1027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<v:group id="Группа 61" o:spid="_x0000_s1028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p3FPzFAAAA2wAA&#10;AA8AAAAAAAAAAAAAAAAAqgIAAGRycy9kb3ducmV2LnhtbFBLBQYAAAAABAAEAPoAAACcAwAAAAA=&#10;">
                  <v:rect id="Rectangle 91" o:spid="_x0000_s1029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9VyMIA&#10;AADbAAAADwAAAGRycy9kb3ducmV2LnhtbESPQWsCMRSE7wX/Q3iCt5oodKurUdQi2t6qgtfH5rm7&#10;uHlZkqjrv28KhR6HmfmGmS8724g7+VA71jAaKhDEhTM1lxpOx+3rBESIyAYbx6ThSQGWi97LHHPj&#10;HvxN90MsRYJwyFFDFWObSxmKiiyGoWuJk3dx3mJM0pfSeHwkuG3kWKlMWqw5LVTY0qai4nq4WQ2X&#10;k/p8P0ZarTd++vb1oc7ZXu20HvS71QxEpC7+h//ae6MhG8Pvl/QD5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r1XIwgAAANsAAAAPAAAAAAAAAAAAAAAAAJgCAABkcnMvZG93&#10;bnJldi54bWxQSwUGAAAAAAQABAD1AAAAhwM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ekvEMQAAADbAAAA&#10;DwAAAAAAAAAAAAAAAACqAgAAZHJzL2Rvd25yZXYueG1sUEsFBgAAAAAEAAQA+gAAAJsDAAAAAA==&#10;">
                    <v:group id="Группа 64" o:spid="_x0000_s1031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gC3Z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cw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gC3ZMQAAADbAAAA&#10;DwAAAAAAAAAAAAAAAACqAgAAZHJzL2Rvd25yZXYueG1sUEsFBgAAAAAEAAQA+gAAAJsDAAAAAA==&#10;">
                      <v:line id="Line 76" o:spid="_x0000_s1032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lTOkcIAAADbAAAADwAAAGRycy9kb3ducmV2LnhtbESPQYvCMBSE7wv+h/AEb2uqsEWqUUQQ&#10;lN3D6gp7fTSvTbF5KUm09d9vFgSPw8x8w6w2g23FnXxoHCuYTTMQxKXTDdcKLj/79wWIEJE1to5J&#10;wYMCbNajtxUW2vV8ovs51iJBOBSowMTYFVKG0pDFMHUdcfIq5y3GJH0ttcc+wW0r51mWS4sNpwWD&#10;He0MldfzzSqQx8/+2+/nl6quDp37PZqvvB+UmoyH7RJEpCG+ws/2QSvIP+D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lTOkcIAAADbAAAADwAAAAAAAAAAAAAA&#10;AAChAgAAZHJzL2Rvd25yZXYueG1sUEsFBgAAAAAEAAQA+QAAAJADAAAAAA==&#10;" strokeweight="1.5pt"/>
                      <v:line id="Line 77" o:spid="_x0000_s1033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ZQ5sIAAADb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c3h+ST9ALh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ZQ5sIAAADbAAAADwAAAAAAAAAAAAAA&#10;AAChAgAAZHJzL2Rvd25yZXYueG1sUEsFBgAAAAAEAAQA+QAAAJADAAAAAA==&#10;" strokeweight="1.5pt"/>
                      <v:line id="Line 78" o:spid="_x0000_s1034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cr1fcMAAADbAAAADwAAAGRycy9kb3ducmV2LnhtbESPQWvCQBSE74L/YXmF3nRTD2lJ3QQR&#10;BKUeWiv0+si+ZEOzb8PuauK/d4VCj8PMfMOsq8n24ko+dI4VvCwzEMS10x23Cs7fu8UbiBCRNfaO&#10;ScGNAlTlfLbGQruRv+h6iq1IEA4FKjAxDoWUoTZkMSzdQJy8xnmLMUnfSu1xTHDby1WW5dJix2nB&#10;4EBbQ/Xv6WIVyMPH+Ol3q3PTNvvB/RzMMR8npZ6fps07iEhT/A//tfdaQf4K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XK9X3DAAAA2wAAAA8AAAAAAAAAAAAA&#10;AAAAoQIAAGRycy9kb3ducmV2LnhtbFBLBQYAAAAABAAEAPkAAACRAwAAAAA=&#10;" strokeweight="1.5pt"/>
                      <v:line id="Line 79" o:spid="_x0000_s1035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FVhD78AAADbAAAADwAAAGRycy9kb3ducmV2LnhtbERPy4rCMBTdC/5DuMLsNB0XRTpGkQFB&#10;GRc+CrO9NLdNsbkpScbWv58sBJeH815vR9uJB/nQOlbwuchAEFdOt9woKG/7+QpEiMgaO8ek4EkB&#10;tpvpZI2FdgNf6HGNjUghHApUYGLsCylDZchiWLieOHG18xZjgr6R2uOQwm0nl1mWS4stpwaDPX0b&#10;qu7XP6tAHn+Gs98vy7qpD737PZpTPoxKfczG3ReISGN8i1/ug1aQp7HpS/oBcvM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FVhD78AAADbAAAADwAAAAAAAAAAAAAAAACh&#10;AgAAZHJzL2Rvd25yZXYueG1sUEsFBgAAAAAEAAQA+QAAAI0DAAAAAA==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xnElMMAAADbAAAADwAAAGRycy9kb3ducmV2LnhtbESPQWvCQBSE74L/YXmF3nRTD6FN3QQR&#10;BKUeWiv0+si+ZEOzb8PuauK/d4VCj8PMfMOsq8n24ko+dI4VvCwzEMS10x23Cs7fu8UriBCRNfaO&#10;ScGNAlTlfLbGQruRv+h6iq1IEA4FKjAxDoWUoTZkMSzdQJy8xnmLMUnfSu1xTHDby1WW5dJix2nB&#10;4EBbQ/Xv6WIVyMPH+Ol3q3PTNvvB/RzMMR8npZ6fps07iEhT/A//tfdaQf4Gjy/pB8jyD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sZxJTDAAAA2wAAAA8AAAAAAAAAAAAA&#10;AAAAoQIAAGRycy9kb3ducmV2LnhtbFBLBQYAAAAABAAEAPkAAACRAwAAAAA=&#10;" strokeweight="1.5pt"/>
                  </v:group>
                </v:group>
                <v:group id="Группа 70" o:spid="_x0000_s1037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<v:group id="Группа 71" o:spid="_x0000_s1038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loXcMA&#10;AADbAAAADwAAAGRycy9kb3ducmV2LnhtbESP0YrCMBRE34X9h3AXfBFN9UF3q1HWBUFZKFj9gGtz&#10;bYvNTUmi1r83C4KPw8ycYRarzjTiRs7XlhWMRwkI4sLqmksFx8Nm+AXCB2SNjWVS8CAPq+VHb4Gp&#10;tnfe0y0PpYgQ9ikqqEJoUyl9UZFBP7ItcfTO1hkMUbpSaof3CDeNnCTJVBqsOS5U2NJvRcUlvxoF&#10;mIXv8cWt1+Xgesiy6e40O+o/pfqf3c8cRKAuvMOv9lYrmE3g/0v8AXL5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loX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960ED" w:rsidRDefault="006960ED" w:rsidP="006960E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xVss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NxVss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960ED" w:rsidRDefault="006960ED" w:rsidP="006960E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uC94cMA&#10;AADbAAAADwAAAGRycy9kb3ducmV2LnhtbESP3YrCMBSE7xd8h3AEb5Y1VUHdrlFUEJSFgj8PcLY5&#10;tsXmpCRR69sbYcHLYWa+YWaL1tTiRs5XlhUM+gkI4tzqigsFp+PmawrCB2SNtWVS8CAPi3nnY4ap&#10;tnfe0+0QChEh7FNUUIbQpFL6vCSDvm8b4uidrTMYonSF1A7vEW5qOUySsTRYcVwosaF1SfnlcDUK&#10;MAvfg4tbrYrP6zHLxru/yUn/KtXrtssfEIHa8A7/t7dawXQE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uC94c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960ED" w:rsidRDefault="006960ED" w:rsidP="006960ED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KC8UA&#10;AADbAAAADwAAAGRycy9kb3ducmV2LnhtbESPwWrDMBBE74X+g9hCLyWR00PiuFFCUyi0FAyx8wEb&#10;a2ubWCsjKbbz91GhkOMwM2+YzW4ynRjI+daygsU8AUFcWd1yreBYfs5SED4ga+wsk4IredhtHx82&#10;mGk78oGGItQiQthnqKAJoc+k9FVDBv3c9sTR+7XOYIjS1VI7HCPcdPI1SZbSYMtxocGePhqqzsXF&#10;KMA8rBdnt9/XL5cyz5ffp9VR/yj1/DS9v4EINIV7+L/9pRWka/j7En+A3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CIoLxQAAANsAAAAPAAAAAAAAAAAAAAAAAJgCAABkcnMv&#10;ZG93bnJldi54bWxQSwUGAAAAAAQABAD1AAAAigMAAAAA&#10;" filled="f" stroked="f" strokeweight="1.5pt">
                      <v:textbox style="layout-flow:vertical;mso-layout-flow-alt:bottom-to-top" inset=".4mm,.4mm,.4mm,.4mm">
                        <w:txbxContent>
                          <w:p w:rsidR="006960ED" w:rsidRDefault="006960ED" w:rsidP="006960ED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+u1S8IA&#10;AADbAAAADwAAAGRycy9kb3ducmV2LnhtbERP3WrCMBS+H/gO4QjeDE3rhdNqLDoYbAwK/jzAsTm2&#10;xeakJLHt3n65GOzy4/vf5aNpRU/ON5YVpIsEBHFpdcOVguvlY74G4QOyxtYyKfghD/l+8rLDTNuB&#10;T9SfQyViCPsMFdQhdJmUvqzJoF/Yjjhyd+sMhghdJbXDIYabVi6TZCUNNhwbauzovabycX4aBViE&#10;Tfpwx2P1+rwUxerr9nbV30rNpuNhCyLQGP7Ff+5PrWAT18cv8QfI/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67VLwgAAANsAAAAPAAAAAAAAAAAAAAAAAJgCAABkcnMvZG93&#10;bnJldi54bWxQSwUGAAAAAAQABAD1AAAAhwMAAAAA&#10;" filled="f" stroked="f" strokeweight="1.5pt">
                      <v:textbox style="layout-flow:vertical;mso-layout-flow-alt:bottom-to-top" inset=".4mm,.4mm,.4mm,.4mm">
                        <w:txbxContent>
                          <w:p w:rsidR="006960ED" w:rsidRDefault="006960ED" w:rsidP="006960ED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<v:shape id="Text Box 87" o:spid="_x0000_s1045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QNOcUA&#10;AADbAAAADwAAAGRycy9kb3ducmV2LnhtbESPQWsCMRSE7wX/Q3iCt5pV26KrUaSgSC+l6sHjY/NM&#10;Fjcvu5t03fbXN4VCj8PMfMOsNr2rREdtKD0rmIwzEMSF1yUbBefT7nEOIkRkjZVnUvBFATbrwcMK&#10;c+3v/EHdMRqRIBxyVGBjrHMpQ2HJYRj7mjh5V986jEm2RuoW7wnuKjnNshfpsOS0YLGmV0vF7fjp&#10;FDS2f3o2zXt1696+zdbuD6E5X5QaDfvtEkSkPv6H/9oHrWAxg9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NA05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6960ED" w:rsidRDefault="006960ED" w:rsidP="006960E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2VTcQA&#10;AADbAAAADwAAAGRycy9kb3ducmV2LnhtbESPQWsCMRSE7wX/Q3iCt5pVbNHVKCJUpJdS68HjY/NM&#10;Fjcvu5t0Xf31TaHQ4zAz3zCrTe8q0VEbSs8KJuMMBHHhdclGwenr7XkOIkRkjZVnUnCnAJv14GmF&#10;ufY3/qTuGI1IEA45KrAx1rmUobDkMIx9TZy8i28dxiRbI3WLtwR3lZxm2at0WHJasFjTzlJxPX47&#10;BY3tZy+m+aiu3fvDbO3+EJrTWanRsN8uQUTq43/4r33Q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dlU3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960ED" w:rsidRDefault="006960ED" w:rsidP="006960E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OuocQA&#10;AADbAAAADwAAAGRycy9kb3ducmV2LnhtbESPQWsCMRSE7wX/Q3hCbzWrWNHVKCIo0kup9eDxsXkm&#10;i5uX3U1ct/31TaHQ4zAz3zCrTe8q0VEbSs8KxqMMBHHhdclGwflz/zIHESKyxsozKfiiAJv14GmF&#10;ufYP/qDuFI1IEA45KrAx1rmUobDkMIx8TZy8q28dxiRbI3WLjwR3lZxk2Uw6LDktWKxpZ6m4ne5O&#10;QWP76atp3qtb9/ZttvZwDM35otTzsN8uQUTq43/4r33UCh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dDrqH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960ED" w:rsidRDefault="006960ED" w:rsidP="006960E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8LOsUA&#10;AADbAAAADwAAAGRycy9kb3ducmV2LnhtbESPQWsCMRSE7wX/Q3iCt5pVbKurUaSgSC+l6sHjY/NM&#10;Fjcvu5t03fbXN4VCj8PMfMOsNr2rREdtKD0rmIwzEMSF1yUbBefT7nEOIkRkjZVnUvBFATbrwcMK&#10;c+3v/EHdMRqRIBxyVGBjrHMpQ2HJYRj7mjh5V986jEm2RuoW7wnuKjnNsmfpsOS0YLGmV0vF7fjp&#10;FDS2nz2Z5r26dW/fZmv3h9CcL0qNhv12CSJSH//Df+2DVrB4gd8v6Q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s6xQAAANsAAAAPAAAAAAAAAAAAAAAAAJgCAABkcnMv&#10;ZG93bnJldi54bWxQSwUGAAAAAAQABAD1AAAAigMAAAAA&#10;" filled="f" stroked="f" strokeweight="1.5pt">
                      <v:textbox style="layout-flow:vertical;mso-layout-flow-alt:bottom-to-top" inset="0,0,0,0">
                        <w:txbxContent>
                          <w:p w:rsidR="006960ED" w:rsidRDefault="006960ED" w:rsidP="006960E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7nFMIA&#10;AADcAAAADwAAAGRycy9kb3ducmV2LnhtbERPS2sCMRC+C/6HMEJvmrVYKVujiKBIL+Lj0OOwmSaL&#10;m8nuJl23/fWmIHibj+85i1XvKtFRG0rPCqaTDARx4XXJRsHlvB2/gwgRWWPlmRT8UoDVcjhYYK79&#10;jY/UnaIRKYRDjgpsjHUuZSgsOQwTXxMn7tu3DmOCrZG6xVsKd5V8zbK5dFhyarBY08ZScT39OAWN&#10;7WdvpjlU1+7zz6ztbh+ay5dSL6N+/QEiUh+f4od7r9P8bAr/z6QL5PI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LucUwgAAANwAAAAPAAAAAAAAAAAAAAAAAJgCAABkcnMvZG93&#10;bnJldi54bWxQSwUGAAAAAAQABAD1AAAAhwMAAAAA&#10;" filled="f" stroked="f" strokeweight="1.5pt">
                      <v:textbox style="layout-flow:vertical;mso-layout-flow-alt:bottom-to-top" inset="0,0,0,0">
                        <w:txbxContent>
                          <w:p w:rsidR="006960ED" w:rsidRDefault="006960ED" w:rsidP="006960E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MAv8UA&#10;AADcAAAADwAAAGRycy9kb3ducmV2LnhtbESPS28CMQyE75X6HyJX6q0kVCqPhYAoVVXgxkPiam3M&#10;7oqNs0pS2P77+lCpN1sznvk8X/a+VTeKqQlsYTgwoIjL4BquLJyOny8TUCkjO2wDk4UfSrBcPD7M&#10;sXDhznu6HXKlJIRTgRbqnLtC61TW5DENQkcs2iVEj1nWWGkX8S7hvtWvxoy0x4alocaO1jWV18O3&#10;t3A5me34mGn1vo7Tt92HOY825sva56d+NQOVqc//5r/rjRN8I7TyjEy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0wC/xQAAANwAAAAPAAAAAAAAAAAAAAAAAJgCAABkcnMv&#10;ZG93bnJldi54bWxQSwUGAAAAAAQABAD1AAAAig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5A61" w:rsidRDefault="00615A61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32EA76E8" wp14:editId="67E07FA4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15A61" w:rsidRDefault="00615A61" w:rsidP="00615A6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15A61" w:rsidRDefault="00615A61" w:rsidP="00615A61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15A61" w:rsidRDefault="00615A61" w:rsidP="00615A61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15A61" w:rsidRDefault="00615A61" w:rsidP="00615A61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15A61" w:rsidRDefault="00615A61" w:rsidP="00615A61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15A61" w:rsidRDefault="00615A61" w:rsidP="00615A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15A61" w:rsidRDefault="00615A61" w:rsidP="00615A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15A61" w:rsidRDefault="00615A61" w:rsidP="00615A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15A61" w:rsidRDefault="00615A61" w:rsidP="00615A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15A61" w:rsidRDefault="00615A61" w:rsidP="00615A61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">
              <v:group id="Группа 21" o:spid="_x0000_s105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<v:group id="Группа 24" o:spid="_x0000_s105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<v:rect id="Rectangle 91" o:spid="_x0000_s105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x0fMMA&#10;AADbAAAADwAAAGRycy9kb3ducmV2LnhtbESPW2sCMRSE3wv+h3AKvmlSwUtXo6hFqr55gb4eNsfd&#10;xc3JkqS6/fdGEPo4zMw3zGzR2lrcyIfKsYaPvgJBnDtTcaHhfNr0JiBCRDZYOyYNfxRgMe+8zTAz&#10;7s4Huh1jIRKEQ4YayhibTMqQl2Qx9F1DnLyL8xZjkr6QxuM9wW0tB0qNpMWK00KJDa1Lyq/HX6vh&#10;cla78SnScrX2n8P9l/oZbdW31t33djkFEamN/+FXe2s0DIbw/JJ+gJw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ix0fMMAAADbAAAADwAAAAAAAAAAAAAAAACYAgAAZHJzL2Rv&#10;d25yZXYueG1sUEsFBgAAAAAEAAQA9QAAAIgD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<v:group id="Группа 29" o:spid="_x0000_s105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<v:line id="Line 76" o:spid="_x0000_s105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BCFL8AAADbAAAADwAAAGRycy9kb3ducmV2LnhtbERPTYvCMBC9L/gfwgje1lQFWapRRBAU&#10;9+Cq4HVopk2xmZQk2vrvzWHB4+N9L9e9bcSTfKgdK5iMMxDEhdM1Vwqul933D4gQkTU2jknBiwKs&#10;V4OvJebadfxHz3OsRArhkKMCE2ObSxkKQxbD2LXEiSudtxgT9JXUHrsUbhs5zbK5tFhzajDY0tZQ&#10;cT8/rAJ5OHYnv5tey6rct+52ML/zrldqNOw3CxCR+vgR/7v3WsEsrU9f0g+Qqzc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ZBCFL8AAADbAAAADwAAAAAAAAAAAAAAAACh&#10;AgAAZHJzL2Rvd25yZXYueG1sUEsFBgAAAAAEAAQA+QAAAI0DAAAAAA==&#10;" strokeweight="1.5pt"/>
                      <v:line id="Line 77" o:spid="_x0000_s105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znj8IAAADbAAAADwAAAGRycy9kb3ducmV2LnhtbESPQYvCMBSE7wv+h/AEb2uqC7JUo4gg&#10;KOthVwWvj+a1KTYvJYm2/nuzIHgcZuYbZrHqbSPu5EPtWMFknIEgLpyuuVJwPm0/v0GEiKyxcUwK&#10;HhRgtRx8LDDXruM/uh9jJRKEQ44KTIxtLmUoDFkMY9cSJ6903mJM0ldSe+wS3DZymmUzabHmtGCw&#10;pY2h4nq8WQVy/9P9+u30XFblrnWXvTnMul6p0bBfz0FE6uM7/GrvtIKvCfx/S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tznj8IAAADbAAAADwAAAAAAAAAAAAAA&#10;AAChAgAAZHJzL2Rvd25yZXYueG1sUEsFBgAAAAAEAAQA+QAAAJADAAAAAA==&#10;" strokeweight="1.5pt"/>
                      <v:line id="Line 78" o:spid="_x0000_s105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efhjMMAAADbAAAADwAAAGRycy9kb3ducmV2LnhtbESPQWsCMRSE7wX/Q3iCt5pVqchqFBEE&#10;xR5aFbw+Nm83i5uXJYnu+u+bQqHHYWa+YVab3jbiST7UjhVMxhkI4sLpmisF18v+fQEiRGSNjWNS&#10;8KIAm/XgbYW5dh1/0/McK5EgHHJUYGJscylDYchiGLuWOHml8xZjkr6S2mOX4LaR0yybS4s1pwWD&#10;Le0MFffzwyqQx1P35ffTa1mVh9bdjuZz3vVKjYb9dgkiUh//w3/tg1Yw+4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nn4YzDAAAA2wAAAA8AAAAAAAAAAAAA&#10;AAAAoQIAAGRycy9kb3ducmV2LnhtbFBLBQYAAAAABAAEAPkAAACRAwAAAAA=&#10;" strokeweight="1.5pt"/>
                      <v:line id="Line 79" o:spid="_x0000_s106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V/+8IAAADbAAAADwAAAGRycy9kb3ducmV2LnhtbESPQYvCMBSE7wv+h/AEb2uqC0WqUUQQ&#10;lN3D6gp7fTSvTbF5KUm09d9vFgSPw8x8w6w2g23FnXxoHCuYTTMQxKXTDdcKLj/79wWIEJE1to5J&#10;wYMCbNajtxUW2vV8ovs51iJBOBSowMTYFVKG0pDFMHUdcfIq5y3GJH0ttcc+wW0r51mWS4sNpwWD&#10;He0MldfzzSqQx8/+2+/nl6quDp37PZqvvB+UmoyH7RJEpCG+ws/2QSv4yOH/S/o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V/+8IAAADbAAAADwAAAAAAAAAAAAAA&#10;AAChAgAAZHJzL2Rvd25yZXYueG1sUEsFBgAAAAAEAAQA+QAAAJADAAAAAA==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KrricMAAADbAAAADwAAAGRycy9kb3ducmV2LnhtbESPQWsCMRSE7wX/Q3iCt5pVQepqFBEE&#10;xR5aFbw+Nm83i5uXJYnu+u+bQqHHYWa+YVab3jbiST7UjhVMxhkI4sLpmisF18v+/QNEiMgaG8ek&#10;4EUBNuvB2wpz7Tr+puc5ViJBOOSowMTY5lKGwpDFMHYtcfJK5y3GJH0ltccuwW0jp1k2lxZrTgsG&#10;W9oZKu7nh1Ugj6fuy++n17IqD627Hc3nvOuVGg377RJEpD7+h//aB61gtoDfL+kHyP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iq64nDAAAA2wAAAA8AAAAAAAAAAAAA&#10;AAAAoQIAAGRycy9kb3ducmV2LnhtbFBLBQYAAAAABAAEAPkAAACRAwAAAAA=&#10;" strokeweight="1.5pt"/>
                  </v:group>
                </v:group>
                <v:group id="Группа 40" o:spid="_x0000_s106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o7tB8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q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+ju0HwwAAANsAAAAP&#10;AAAAAAAAAAAAAAAAAKoCAABkcnMvZG93bnJldi54bWxQSwUGAAAAAAQABAD6AAAAmgMAAAAA&#10;">
                  <v:group id="Группа 42" o:spid="_x0000_s106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He8QA&#10;AADbAAAADwAAAGRycy9kb3ducmV2LnhtbESP0WrCQBRE3wX/YbkFX6Ru1GLb1FW0UFCEgNEPuM3e&#10;JsHs3bC7avx7Vyj4OMzMGWa+7EwjLuR8bVnBeJSAIC6srrlUcDz8vH6A8AFZY2OZFNzIw3LR780x&#10;1fbKe7rkoRQRwj5FBVUIbSqlLyoy6Ee2JY7en3UGQ5SulNrhNcJNIydJMpMGa44LFbb0XVFxys9G&#10;AWbhc3xy63U5PB+ybLb9fT/qnVKDl271BSJQF57h//ZGK3ibwuNL/AF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ZB3v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615A61" w:rsidRDefault="00615A61" w:rsidP="00615A6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fD8MA&#10;AADbAAAADwAAAGRycy9kb3ducmV2LnhtbESP0YrCMBRE34X9h3AX9kU0dRFXq1FUEFyEwqofcG2u&#10;bbG5KUnU+vdmQfBxmJkzzGzRmlrcyPnKsoJBPwFBnFtdcaHgeNj0xiB8QNZYWyYFD/KwmH90Zphq&#10;e+c/uu1DISKEfYoKyhCaVEqfl2TQ921DHL2zdQZDlK6Q2uE9wk0tv5NkJA1WHBdKbGhdUn7ZX40C&#10;zMJkcHGrVdG9HrJs9Hv6OeqdUl+f7XIKIlAb3uFXe6sVDIfw/yX+ADl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fD8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15A61" w:rsidRDefault="00615A61" w:rsidP="00615A61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k48QA&#10;AADbAAAADwAAAGRycy9kb3ducmV2LnhtbESP0WrCQBRE3wv9h+UW+lLMRpG0xqxShYJSCFT9gGv2&#10;Nglm74bdVePfu0Khj8PMnGGK5WA6cSHnW8sKxkkKgriyuuVawWH/NfoA4QOyxs4yKbiRh+Xi+anA&#10;XNsr/9BlF2oRIexzVNCE0OdS+qohgz6xPXH0fq0zGKJ0tdQOrxFuOjlJ00wabDkuNNjTuqHqtDsb&#10;BViG2fjkVqv67bwvy2x7fD/ob6VeX4bPOYhAQ/gP/7U3WsE0g8eX+APk4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0upOPEAAAA2wAAAA8AAAAAAAAAAAAAAAAAmAIAAGRycy9k&#10;b3ducmV2LnhtbFBLBQYAAAAABAAEAPUAAACJAwAAAAA=&#10;" filled="f" stroked="f" strokeweight="1.5pt">
                      <v:textbox style="layout-flow:vertical;mso-layout-flow-alt:bottom-to-top" inset=".4mm,.4mm,.4mm,.4mm">
                        <w:txbxContent>
                          <w:p w:rsidR="00615A61" w:rsidRDefault="00615A61" w:rsidP="00615A61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BeMMA&#10;AADbAAAADwAAAGRycy9kb3ducmV2LnhtbESP3YrCMBSE7xd8h3AEb5Y1VUTdrlFUEJSFgj8PcLY5&#10;tsXmpCRR69sbYcHLYWa+YWaL1tTiRs5XlhUM+gkI4tzqigsFp+PmawrCB2SNtWVS8CAPi3nnY4ap&#10;tnfe0+0QChEh7FNUUIbQpFL6vCSDvm8b4uidrTMYonSF1A7vEW5qOUySsTRYcVwosaF1SfnlcDUK&#10;MAvfg4tbrYrP6zHLxru/yUn/KtXrtssfEIHa8A7/t7dawWgCry/xB8j5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IBeMMAAADbAAAADwAAAAAAAAAAAAAAAACYAgAAZHJzL2Rv&#10;d25yZXYueG1sUEsFBgAAAAAEAAQA9QAAAIgDAAAAAA==&#10;" filled="f" stroked="f" strokeweight="1.5pt">
                      <v:textbox style="layout-flow:vertical;mso-layout-flow-alt:bottom-to-top" inset=".4mm,.4mm,.4mm,.4mm">
                        <w:txbxContent>
                          <w:p w:rsidR="00615A61" w:rsidRDefault="00615A61" w:rsidP="00615A61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VCsAA&#10;AADbAAAADwAAAGRycy9kb3ducmV2LnhtbERPzYrCMBC+C/sOYRa8yJoqi7rVKKsgKELB6gOMzWxb&#10;bCYliVrffnMQPH58/4tVZxpxJ+drywpGwwQEcWF1zaWC82n7NQPhA7LGxjIpeJKH1fKjt8BU2wcf&#10;6Z6HUsQQ9ikqqEJoUyl9UZFBP7QtceT+rDMYInSl1A4fMdw0cpwkE2mw5thQYUubioprfjMKMAs/&#10;o6tbr8vB7ZRlk/1letYHpfqf3e8cRKAuvMUv904r+I5j45f4A+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/2VCsAAAADbAAAADwAAAAAAAAAAAAAAAACYAgAAZHJzL2Rvd25y&#10;ZXYueG1sUEsFBgAAAAAEAAQA9QAAAIUDAAAAAA==&#10;" filled="f" stroked="f" strokeweight="1.5pt">
                      <v:textbox style="layout-flow:vertical;mso-layout-flow-alt:bottom-to-top" inset=".4mm,.4mm,.4mm,.4mm">
                        <w:txbxContent>
                          <w:p w:rsidR="00615A61" w:rsidRDefault="00615A61" w:rsidP="00615A61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  <v:shape id="Text Box 87" o:spid="_x0000_s107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8p1MAA&#10;AADbAAAADwAAAGRycy9kb3ducmV2LnhtbERPz2vCMBS+D/Y/hDfwNtOJjlGNIoIiXkTnweOjeUuK&#10;zUvbxFr9681B2PHj+z1b9K4SHbWh9Kzga5iBIC68LtkoOP2uP39AhIissfJMCu4UYDF/f5thrv2N&#10;D9QdoxEphEOOCmyMdS5lKCw5DENfEyfuz7cOY4KtkbrFWwp3lRxl2bd0WHJqsFjTylJxOV6dgsb2&#10;44lp9tWl2z3M0m62oTmdlRp89MspiEh9/Be/3FutYJLWpy/pB8j5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F8p1MAAAADbAAAADwAAAAAAAAAAAAAAAACYAgAAZHJzL2Rvd25y&#10;ZXYueG1sUEsFBgAAAAAEAAQA9QAAAIUDAAAAAA==&#10;" filled="f" stroked="f" strokeweight="1.5pt">
                      <v:textbox style="layout-flow:vertical;mso-layout-flow-alt:bottom-to-top" inset="0,0,0,0">
                        <w:txbxContent>
                          <w:p w:rsidR="00615A61" w:rsidRDefault="00615A61" w:rsidP="00615A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Qv18QA&#10;AADbAAAADwAAAGRycy9kb3ducmV2LnhtbESPQWsCMRSE7wX/Q3iCt5q1aCmrUURQxEvRevD42DyT&#10;xc3L7iZd1/76piD0OMzMN8xi1btKdNSG0rOCyTgDQVx4XbJRcP7avn6ACBFZY+WZFDwowGo5eFlg&#10;rv2dj9SdohEJwiFHBTbGOpcyFJYchrGviZN39a3DmGRrpG7xnuCukm9Z9i4dlpwWLNa0sVTcTt9O&#10;QWP76cw0n9WtO/yYtd3tQ3O+KDUa9us5iEh9/A8/23utYDaF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kL9f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15A61" w:rsidRDefault="00615A61" w:rsidP="00615A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iKTMQA&#10;AADbAAAADwAAAGRycy9kb3ducmV2LnhtbESPQWvCQBSE7wX/w/IKvdVNpRFJXUUEi/RSqjl4fGRf&#10;d4PZt0l2G1N/vVsoeBxm5htmuR5dIwbqQ+1Zwcs0A0FceV2zUVAed88LECEia2w8k4JfCrBeTR6W&#10;WGh/4S8aDtGIBOFQoAIbY1tIGSpLDsPUt8TJ+/a9w5hkb6Tu8ZLgrpGzLJtLhzWnBYstbS1V58OP&#10;U9DZ8TU33WdzHj6uZmPf96ErT0o9PY6bNxCRxngP/7f3WkGew9+X9AP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oikz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15A61" w:rsidRDefault="00615A61" w:rsidP="00615A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oUO8QA&#10;AADbAAAADwAAAGRycy9kb3ducmV2LnhtbESPT2sCMRTE74V+h/AKvdVspYqsRhHBIl7EPwePj81r&#10;srh52d3EdeunN0Khx2FmfsPMFr2rREdtKD0r+BxkIIgLr0s2Ck7H9ccERIjIGivPpOCXAizmry8z&#10;zLW/8Z66QzQiQTjkqMDGWOdShsKSwzDwNXHyfnzrMCbZGqlbvCW4q+Qwy8bSYclpwWJNK0vF5XB1&#10;Chrbf41Ms6su3fZulvZ7E5rTWan3t345BRGpj//hv/ZGKxiN4fkl/Q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6FDv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15A61" w:rsidRDefault="00615A61" w:rsidP="00615A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axoMQA&#10;AADbAAAADwAAAGRycy9kb3ducmV2LnhtbESPQWsCMRSE7wX/Q3hCbzWraJXVKCIo0kup9eDxsXkm&#10;i5uX3U1ct/31TaHQ4zAz3zCrTe8q0VEbSs8KxqMMBHHhdclGwflz/7IAESKyxsozKfiiAJv14GmF&#10;ufYP/qDuFI1IEA45KrAx1rmUobDkMIx8TZy8q28dxiRbI3WLjwR3lZxk2at0WHJasFjTzlJxO92d&#10;gsb205lp3qtb9/ZttvZwDM35otTzsN8uQUTq43/4r33UCmZ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2saDEAAAA2wAAAA8AAAAAAAAAAAAAAAAAmAIAAGRycy9k&#10;b3ducmV2LnhtbFBLBQYAAAAABAAEAPUAAACJAwAAAAA=&#10;" filled="f" stroked="f" strokeweight="1.5pt">
                      <v:textbox style="layout-flow:vertical;mso-layout-flow-alt:bottom-to-top" inset="0,0,0,0">
                        <w:txbxContent>
                          <w:p w:rsidR="00615A61" w:rsidRDefault="00615A61" w:rsidP="00615A61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uon78A&#10;AADbAAAADwAAAGRycy9kb3ducmV2LnhtbERPy4rCMBTdC/MP4Q6402QG1LEaxVHEx25UcHtprm2x&#10;uSlJRuvfm4Xg8nDe03lra3EjHyrHGr76CgRx7kzFhYbTcd37AREissHaMWl4UID57KMzxcy4O//R&#10;7RALkUI4ZKihjLHJpAx5SRZD3zXEibs4bzEm6AtpPN5TuK3lt1JDabHi1FBiQ8uS8uvh32q4nNRu&#10;dIy0+F368WC/UufhVm207n62iwmISG18i1/urdEwSGPTl/QD5Ow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IK6ifvwAAANsAAAAPAAAAAAAAAAAAAAAAAJgCAABkcnMvZG93bnJl&#10;di54bWxQSwUGAAAAAAQABAD1AAAAhAM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11C2" w:rsidRDefault="00BB1C4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68AF43A3" wp14:editId="26C2AB18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662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8A1A87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C4737">
                                      <w:t>A.B.XXX.В</w:t>
                                    </w:r>
                                    <w:proofErr w:type="gramStart"/>
                                    <w:r w:rsidR="003C4737">
                                      <w:t>2</w:t>
                                    </w:r>
                                    <w:proofErr w:type="gramEnd"/>
                                    <w:r w:rsidR="003C4737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6937" y="103290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106C2" w:rsidRPr="006C5C53" w:rsidRDefault="00A106C2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106C2" w:rsidRPr="006C5C53" w:rsidRDefault="00A106C2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8" o:spid="_x0000_s1076" style="position:absolute;left:0;text-align:left;margin-left:22.7pt;margin-top:14.2pt;width:558.45pt;height:826.3pt;z-index:251683840;mso-position-horizontal-relative:page;mso-position-vertical-relative:page;mso-width-relative:margin;mso-height-relative:margin" coordsize="70920,10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">
              <v:group id="Группа 2" o:spid="_x0000_s1077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<v:group id="Группа 3" o:spid="_x0000_s1078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group id="Группа 4" o:spid="_x0000_s1079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group id="Группа 5" o:spid="_x0000_s1080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rect id="Rectangle 91" o:spid="_x0000_s1081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z+6cIA&#10;AADaAAAADwAAAGRycy9kb3ducmV2LnhtbESPW2sCMRSE3wv+h3CEvtXEgltdjeKFUuubF/D1sDnu&#10;Lm5OliTV7b83QqGPw8x8w8wWnW3EjXyoHWsYDhQI4sKZmksNp+Pn2xhEiMgGG8ek4ZcCLOa9lxnm&#10;xt15T7dDLEWCcMhRQxVjm0sZiooshoFriZN3cd5iTNKX0ni8J7ht5LtSmbRYc1qosKV1RcX18GM1&#10;XE7q++MYabla+8lot1HnbKu+tH7td8spiEhd/A//tbdGQwbPK+kGy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rP7pwgAAANoAAAAPAAAAAAAAAAAAAAAAAJgCAABkcnMvZG93&#10;bnJldi54bWxQSwUGAAAAAAQABAD1AAAAhwM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v:group id="Группа 8" o:spid="_x0000_s1083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      <v:line id="Line 76" o:spid="_x0000_s1084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yXmsMAAADaAAAADwAAAGRycy9kb3ducmV2LnhtbESPwWrDMBBE74X8g9hAb42cHEzrRAkh&#10;EIhpD60b6HWx1paJtTKSYrt/XxUKPQ4z84bZHWbbi5F86BwrWK8yEMS10x23Cq6f56dnECEia+wd&#10;k4JvCnDYLx52WGg38QeNVWxFgnAoUIGJcSikDLUhi2HlBuLkNc5bjEn6VmqPU4LbXm6yLJcWO04L&#10;Bgc6Gapv1d0qkOXr9O7Pm2vTNpfBfZXmLZ9mpR6X83ELItIc/8N/7YtW8AK/V9INkP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8l5rDAAAA2gAAAA8AAAAAAAAAAAAA&#10;AAAAoQIAAGRycy9kb3ducmV2LnhtbFBLBQYAAAAABAAEAPkAAACRAwAAAAA=&#10;" strokeweight="1.5pt"/>
                          <v:line id="Line 77" o:spid="_x0000_s1085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iUedMMAAADbAAAADwAAAGRycy9kb3ducmV2LnhtbESPQWsCMRCF70L/Q5iCt5qtB5GtUaQg&#10;KPVQrdDrsJndLG4mS5K66793DgVvM7w3732z2oy+UzeKqQ1s4H1WgCKugm25MXD52b0tQaWMbLEL&#10;TAbulGCzfpmssLRh4BPdzrlREsKpRAMu577UOlWOPKZZ6IlFq0P0mGWNjbYRBwn3nZ4XxUJ7bFka&#10;HPb06ai6nv+8AX34Gr7jbn6pm3rfh9+DOy6G0Zjp67j9AJVpzE/z//XeCr7Qyy8ygF4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lHnTDAAAA2wAAAA8AAAAAAAAAAAAA&#10;AAAAoQIAAGRycy9kb3ducmV2LnhtbFBLBQYAAAAABAAEAPkAAACRAwAAAAA=&#10;" strokeweight="1.5pt"/>
                          <v:line id="Line 78" o:spid="_x0000_s1086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Wm778EAAADbAAAADwAAAGRycy9kb3ducmV2LnhtbERPPWvDMBDdA/kP4gLdEjkeTHGjhBII&#10;JLRD6ga6HtbZMrVORlJs999HhUK3e7zP2x1m24uRfOgcK9huMhDEtdMdtwpun6f1M4gQkTX2jknB&#10;DwU47JeLHZbaTfxBYxVbkUI4lKjAxDiUUobakMWwcQNx4hrnLcYEfSu1xymF217mWVZIix2nBoMD&#10;HQ3V39XdKpCXt+nqT/mtaZvz4L4u5r2YZqWeVvPrC4hIc/wX/7nPOs3fwu8v6QC5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NabvvwQAAANsAAAAPAAAAAAAAAAAAAAAA&#10;AKECAABkcnMvZG93bnJldi54bWxQSwUGAAAAAAQABAD5AAAAjwMAAAAA&#10;" strokeweight="1.5pt"/>
                          <v:line id="Line 79" o:spid="_x0000_s1087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slmMAAAADbAAAADwAAAGRycy9kb3ducmV2LnhtbERPS4vCMBC+L/gfwgje1tQeRKpRRBCU&#10;9bA+wOvQTJtiMylJtN1/v1lY8DYf33NWm8G24kU+NI4VzKYZCOLS6YZrBbfr/nMBIkRkja1jUvBD&#10;ATbr0ccKC+16PtPrEmuRQjgUqMDE2BVShtKQxTB1HXHiKuctxgR9LbXHPoXbVuZZNpcWG04NBjva&#10;GSofl6dVII9f/bff57eqrg6dux/Nad4PSk3Gw3YJItIQ3+J/90Gn+Tn8/ZIOkOt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27JZjAAAAA2wAAAA8AAAAAAAAAAAAAAAAA&#10;oQIAAGRycy9kb3ducmV2LnhtbFBLBQYAAAAABAAEAPkAAACOAwAAAAA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AA8AAAADbAAAADwAAAGRycy9kb3ducmV2LnhtbERPS4vCMBC+C/sfwizsTdNVEKlGEUFQ&#10;9OALvA7NtCk2k5JkbfffG2Fhb/PxPWex6m0jnuRD7VjB9ygDQVw4XXOl4HbdDmcgQkTW2DgmBb8U&#10;YLX8GCww167jMz0vsRIphEOOCkyMbS5lKAxZDCPXEieudN5iTNBXUnvsUrht5DjLptJizanBYEsb&#10;Q8Xj8mMVyP2hO/nt+FZW5a519705Trteqa/Pfj0HEamP/+I/906n+RN4/5IOkMs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L3gAPAAAAA2wAAAA8AAAAAAAAAAAAAAAAA&#10;oQIAAGRycy9kb3ducmV2LnhtbFBLBQYAAAAABAAEAPkAAACOAwAAAAA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      <v:group id="Группа 15" o:spid="_x0000_s1090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2L/sIA&#10;AADbAAAADwAAAGRycy9kb3ducmV2LnhtbERPzWrCQBC+C32HZQq9SN3YQ2xTN6EWChUhYOIDTLPT&#10;JJidDburpm/fFQRv8/H9zrqYzCDO5HxvWcFykYAgbqzuuVVwqL+eX0H4gKxxsEwK/shDkT/M1php&#10;e+E9navQihjCPkMFXQhjJqVvOjLoF3YkjtyvdQZDhK6V2uElhptBviRJKg32HBs6HOmzo+ZYnYwC&#10;LMPb8ug2m3Z+qssy3f6sDnqn1NPj9PEOItAU7uKb+1vH+Slcf4kHy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OnYv+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EuZcEA&#10;AADbAAAADwAAAGRycy9kb3ducmV2LnhtbERPzYrCMBC+C/sOYRa8yJrqQd1qlFUQlIWC1QcYm9m2&#10;2ExKErW+vVkQvM3H9zuLVWcacSPna8sKRsMEBHFhdc2lgtNx+zUD4QOyxsYyKXiQh9Xyo7fAVNs7&#10;H+iWh1LEEPYpKqhCaFMpfVGRQT+0LXHk/qwzGCJ0pdQO7zHcNHKcJBNpsObYUGFLm4qKS341CjAL&#10;36OLW6/LwfWYZZP9eXrSv0r1P7ufOYhAXXiLX+6djvOn8P9LPE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HRLmX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66F8QA&#10;AADbAAAADwAAAGRycy9kb3ducmV2LnhtbESPQWvCQBCF7wX/wzIFL0U3erA1dRUtFBQhUPUHTLPT&#10;JJidDburxn/vHITeZnhv3vtmsepdq64UYuPZwGScgSIuvW24MnA6fo8+QMWEbLH1TAbuFGG1HLws&#10;MLf+xj90PaRKSQjHHA3UKXW51rGsyWEc+45YtD8fHCZZQ6VtwJuEu1ZPs2ymHTYsDTV29FVTeT5c&#10;nAEs0nxyDptN9XY5FsVs9/t+sntjhq/9+hNUoj79m5/XWyv4Aiu/yAB6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OuhfEAAAA2w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IfjMEA&#10;AADbAAAADwAAAGRycy9kb3ducmV2LnhtbERP24rCMBB9F/yHMIIvsqbug5dqlHVhQREKVj9gthnb&#10;YjMpSdTu328Ewbc5nOusNp1pxJ2cry0rmIwTEMSF1TWXCs6nn485CB+QNTaWScEfedis+70Vpto+&#10;+Ej3PJQihrBPUUEVQptK6YuKDPqxbYkjd7HOYIjQlVI7fMRw08jPJJlKgzXHhgpb+q6ouOY3owCz&#10;sJhc3XZbjm6nLJvuf2dnfVBqOOi+liACdeEtfrl3Os5fwPOXeIB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CH4zBAAAA2wAAAA8AAAAAAAAAAAAAAAAAmAIAAGRycy9kb3du&#10;cmV2LnhtbFBLBQYAAAAABAAEAPUAAACGAwAAAAA=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R8rMIA&#10;AADbAAAADwAAAGRycy9kb3ducmV2LnhtbERPyWrDMBC9F/oPYgq9lEaOD1mcyKYpFBIKhiwfMLUm&#10;tok1MpISO38fHQo5Pt6+LkbTiRs531pWMJ0kIIgrq1uuFZyOP58LED4ga+wsk4I7eSjy15c1ZtoO&#10;vKfbIdQihrDPUEETQp9J6auGDPqJ7Ykjd7bOYIjQ1VI7HGK46WSaJDNpsOXY0GBP3w1Vl8PVKMAy&#10;LKcXt9nUH9djWc52f/OT/lXq/W38WoEINIan+N+91QrSuD5+iT9A5g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VHyswgAAANs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Text Box 87" o:spid="_x0000_s1097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vE3s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iav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xN7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xnRsQA&#10;AADbAAAADwAAAGRycy9kb3ducmV2LnhtbESPQWsCMRSE74X+h/AK3mpWsSJbo4igiJdS9dDjY/NM&#10;Fjcvu5u4rv56Uyj0OMzMN8x82btKdNSG0rOC0TADQVx4XbJRcDpu3mcgQkTWWHkmBXcKsFy8vswx&#10;1/7G39QdohEJwiFHBTbGOpcyFJYchqGviZN39q3DmGRrpG7xluCukuMsm0qHJacFizWtLRWXw9Up&#10;aGw/+TDNV3Xp9g+zsttdaE4/Sg3e+tUniEh9/A//tXdawXgKv1/S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8Z0b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9Wr8IA&#10;AADbAAAADwAAAGRycy9kb3ducmV2LnhtbERPz2vCMBS+D/wfwhN2m6myjdGZigwm4mXM9bDjo3km&#10;pc1L28Ra/evNYbDjx/d7vZlcK0YaQu1ZwXKRgSCuvK7ZKCh/Pp/eQISIrLH1TAquFGBTzB7WmGt/&#10;4W8aj9GIFMIhRwU2xi6XMlSWHIaF74gTd/KDw5jgYKQe8JLCXStXWfYqHdacGix29GGpao5np6C3&#10;0/OL6b/aZjzczNbu9qEvf5V6nE/bdxCRpvgv/nPvtYJVGpu+pB8gi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L1avwgAAANs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73mMQA&#10;AADbAAAADwAAAGRycy9kb3ducmV2LnhtbESPQWsCMRSE7wX/Q3hCbzWrbUVWo4igSC+l1oPHx+aZ&#10;LG5edjdx3fbXN4LQ4zAz3zCLVe8q0VEbSs8KxqMMBHHhdclGwfF7+zIDESKyxsozKfihAKvl4GmB&#10;ufY3/qLuEI1IEA45KrAx1rmUobDkMIx8TZy8s28dxiRbI3WLtwR3lZxk2VQ6LDktWKxpY6m4HK5O&#10;QWP7t3fTfFaX7uPXrO1uH5rjSannYb+eg4jUx//wo73XCl4ncP+SfoB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e95j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JSA8QA&#10;AADbAAAADwAAAGRycy9kb3ducmV2LnhtbESPQWsCMRSE7wX/Q3iCt5pVW5HVKCJUpJdS68HjY/NM&#10;Fjcvu5t0Xf31TaHQ4zAz3zCrTe8q0VEbSs8KJuMMBHHhdclGwenr7XkBIkRkjZVnUnCnAJv14GmF&#10;ufY3/qTuGI1IEA45KrAx1rmUobDkMIx9TZy8i28dxiRbI3WLtwR3lZxm2Vw6LDktWKxpZ6m4Hr+d&#10;gsb2L6+m+aiu3fvDbO3+EJrTWanRsN8uQUTq43/4r33QCmYz+P2SfoBc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FSUgPEAAAA2wAAAA8AAAAAAAAAAAAAAAAAmAIAAGRycy9k&#10;b3ducmV2LnhtbFBLBQYAAAAABAAEAPUAAACJAwAAAAA=&#10;" filled="f" stroked="f" strokeweight="1.5pt">
                          <v:textbox style="layout-flow:vertical;mso-layout-flow-alt:bottom-to-top" inset="0,0,0,0">
                            <w:txbxContent>
                              <w:p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lHOsQA&#10;AADbAAAADwAAAGRycy9kb3ducmV2LnhtbESPW2sCMRSE3wv9D+EU+lYTq/WyGsULUuubF/D1sDnu&#10;Lt2cLEmq679vCkIfh5n5hpnOW1uLK/lQOdbQ7SgQxLkzFRcaTsfN2whEiMgGa8ek4U4B5rPnpylm&#10;xt14T9dDLESCcMhQQxljk0kZ8pIsho5riJN3cd5iTNIX0ni8Jbit5btSA2mx4rRQYkOrkvLvw4/V&#10;cDmpr+Ex0mK58uOP3VqdB1v1qfXrS7uYgIjUxv/wo701Gnp9+PuSfoC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5RzrEAAAA2wAAAA8AAAAAAAAAAAAAAAAAmAIAAGRycy9k&#10;b3ducmV2LnhtbFBLBQYAAAAABAAEAPUAAACJAw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Группа 38" o:spid="_x0000_s1104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P6SfM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GBu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Fj+knzCAAAA2wAAAA8A&#10;AAAAAAAAAAAAAAAAqgIAAGRycy9kb3ducmV2LnhtbFBLBQYAAAAABAAEAPoAAACZAwAAAAA=&#10;">
                    <v:line id="Line 102" o:spid="_x0000_s1105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XbwcYAAADbAAAADwAAAGRycy9kb3ducmV2LnhtbESPT2vCQBTE7wW/w/IKXopuEkUkuor9&#10;B6W3qiDeHtmXbGj2bZpdTdpP3y0IPQ4z8xtmvR1sI67U+dqxgnSagCAunK65UnA8vE6WIHxA1tg4&#10;JgXf5GG7Gd2tMdeu5w+67kMlIoR9jgpMCG0upS8MWfRT1xJHr3SdxRBlV0ndYR/htpFZkiykxZrj&#10;gsGWngwVn/uLVTArzy8PX7PnNMvq5L00P33xeKqUGt8PuxWIQEP4D9/ab1rBPIW/L/EHyM0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xl28H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XBosUAAADb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l4GsPvl/QD9OI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FXBos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rdRfMUAAADbAAAADwAAAGRycy9kb3ducmV2LnhtbESPUWvCQBCE3wv9D8cKfSl6sdBToqcU&#10;oVAoFKqWvq65NQnm9tLcqtFf7xUKfRxm5htmvux9o07UxTqwhfEoA0VcBFdzaWG7eR1OQUVBdtgE&#10;JgsXirBc3N/NMXfhzJ90WkupEoRjjhYqkTbXOhYVeYyj0BInbx86j5JkV2rX4TnBfaOfssxojzWn&#10;hQpbWlVUHNZHb+ELr6Vc3nePHwdjZPv9Y46ribH2YdC/zEAJ9fIf/mu/OQvPY/j9kn6AXt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rdRf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hJQcMAAADbAAAADwAAAGRycy9kb3ducmV2LnhtbESP3YrCMBSE7xd8h3AE7zRVUGs1SpV1&#10;EQTBH7w+NGfbss1JabK2+/ZGEPZymPlmmNWmM5V4UONKywrGowgEcWZ1ybmC23U/jEE4j6yxskwK&#10;/sjBZt37WGGibctnelx8LkIJuwQVFN7XiZQuK8igG9maOHjftjHog2xyqRtsQ7mp5CSKZtJgyWGh&#10;wJp2BWU/l1+jYGq282N7/VrM0s+5IX8fx6d0r9Sg36VLEJ46/x9+0wcduAm8voQfINd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VISUHDAAAA2wAAAA8AAAAAAAAAAAAA&#10;AAAAoQIAAGRycy9kb3ducmV2LnhtbFBLBQYAAAAABAAEAPkAAACRAwAAAAA=&#10;" strokecolor="windowText" strokeweight="1.5pt"/>
                    <v:line id="Line 98" o:spid="_x0000_s1109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iJ28MYAAADbAAAADwAAAGRycy9kb3ducmV2LnhtbESPT2vCQBTE74V+h+UJvRTdmFCR6Cq1&#10;f6D0VhXE2yP7kg1m38bs1kQ/fbdQ6HGYmd8wy/VgG3GhzteOFUwnCQjiwumaKwX73ft4DsIHZI2N&#10;Y1JwJQ/r1f3dEnPtev6iyzZUIkLY56jAhNDmUvrCkEU/cS1x9ErXWQxRdpXUHfYRbhuZJslMWqw5&#10;Lhhs6cVQcdp+WwVZeXx7PGev0zStk8/S3Ppic6iUehgNzwsQgYbwH/5rf2gFTxn8fok/QK5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YidvD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Q6RIcYAAADcAAAADwAAAGRycy9kb3ducmV2LnhtbESPUUvDQBCE3wX/w7GCL2IvLeUqsdci&#10;hYIgCNaIr2tuTUJzezG3bdP+eq9Q6OMwM98w8+XgW7WnPjaBLYxHGSjiMriGKwvF5/rxCVQUZIdt&#10;YLJwpAjLxe3NHHMXDvxB+41UKkE45mihFulyrWNZk8c4Ch1x8n5D71GS7CvtejwkuG/1JMuM9thw&#10;Wqixo1VN5Xaz8xa+8FTJ8e3n4X1rjBTff2a3mhlr7++Gl2dQQoNcw5f2q7MwnU3gfCYdAb34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UOkS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kI0usYAAADcAAAADwAAAGRycy9kb3ducmV2LnhtbESPUWvCQBCE3wv9D8cW+lLqpVrOknpK&#10;EYSCIFQtfd3mtkkwt5fmVo3++l5B8HGYmW+Yyaz3jTpQF+vAFp4GGSjiIriaSwvbzeLxBVQUZIdN&#10;YLJwogiz6e3NBHMXjvxBh7WUKkE45mihEmlzrWNRkcc4CC1x8n5C51GS7ErtOjwmuG/0MMuM9lhz&#10;WqiwpXlFxW699xY+8VzKafn9sNoZI9uvX7Ofj42193f92ysooV6u4Uv73Vl4Ho/g/0w6Anr6B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pCNL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sYNccAAADcAAAADwAAAGRycy9kb3ducmV2LnhtbESPT2vCQBTE74V+h+UVvIhujKKSuor9&#10;B6W3qiDeHtmXbGj2bcyuJu2n7xaEHoeZ+Q2z2vS2FldqfeVYwWScgCDOna64VHDYv42WIHxA1lg7&#10;JgXf5GGzvr9bYaZdx5903YVSRAj7DBWYEJpMSp8bsujHriGOXuFaiyHKtpS6xS7CbS3TJJlLixXH&#10;BYMNPRvKv3YXq2BanF6H5+nLJE2r5KMwP13+dCyVGjz020cQgfrwH76137WC2WIGf2fiEZDrX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7+xg1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MQhG8YAAADcAAAADwAAAGRycy9kb3ducmV2LnhtbESPQWvCQBSE7wX/w/IEb3VjsWlNXUUK&#10;Qg+9mAjV2yP7TFKzb5PsmqT/3i0Uehxm5htmvR1NLXrqXGVZwWIegSDOra64UHDM9o+vIJxH1lhb&#10;JgU/5GC7mTysMdF24AP1qS9EgLBLUEHpfZNI6fKSDLq5bYiDd7GdQR9kV0jd4RDgppZPURRLgxWH&#10;hRIbei8pv6Y3EyjHeLVffbXV7XvRpqdz056yT1RqNh13byA8jf4//Nf+0AqWL8/weyYcAbm5A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jEIRvGAAAA3AAAAA8AAAAAAAAA&#10;AAAAAAAAoQIAAGRycy9kb3ducmV2LnhtbFBLBQYAAAAABAAEAPkAAACUAwAAAAA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Oamy8MAAADcAAAADwAAAGRycy9kb3ducmV2LnhtbERPTWvCQBC9F/oflin0UnRTKatEVylC&#10;QSgUtBavY3ZMgtnZNDtq7K/vHgSPj/c9W/S+UWfqYh3YwuswA0VcBFdzaWH7/TGYgIqC7LAJTBau&#10;FGExf3yYYe7Chdd03kipUgjHHC1UIm2udSwq8hiHoSVO3CF0HiXBrtSuw0sK940eZZnRHmtODRW2&#10;tKyoOG5O3sIP/pVy/dy/fB2Nke3u15yWY2Pt81P/PgUl1MtdfHOvnIW3cVqbzqQjo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mpsv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5bjOM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/rKE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75bjOMcAAADc&#10;AAAADwAAAAAAAAAAAAAAAACqAgAAZHJzL2Rvd25yZXYueG1sUEsFBgAAAAAEAAQA+gAAAJ4DAAAA&#10;AA==&#10;">
                    <v:group id="Группа 480" o:spid="_x0000_s1116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    <v:rect id="Rectangle 123" o:spid="_x0000_s1117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lA/8cA&#10;AADcAAAADwAAAGRycy9kb3ducmV2LnhtbESPQWvCQBSE74L/YXlCL1I3Shts6ioqVHsQpLHU6zP7&#10;mgSzb0N2NbG/vlsQehxm5htmtuhMJa7UuNKygvEoAkGcWV1yruDz8PY4BeE8ssbKMim4kYPFvN+b&#10;YaJtyx90TX0uAoRdggoK7+tESpcVZNCNbE0cvG/bGPRBNrnUDbYBbio5iaJYGiw5LBRY07qg7Jxe&#10;jAJzWe5eVqetfx62m0P8E2/wuP9S6mHQLV9BeOr8f/jeftcKnqZj+DsTjoCc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ZQP/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veiMcA&#10;AADcAAAADwAAAGRycy9kb3ducmV2LnhtbESPQWvCQBSE74L/YXmCF9FNxQZNXUUFbQ9CqYpen9nX&#10;JDT7NmRXk/bXu4VCj8PMfMPMl60pxZ1qV1hW8DSKQBCnVhecKTgdt8MpCOeRNZaWScE3OVguup05&#10;Jto2/EH3g89EgLBLUEHufZVI6dKcDLqRrYiD92lrgz7IOpO6xibATSnHURRLgwWHhRwr2uSUfh1u&#10;RoG5rfaz9fXVPw+a3TH+iXd4eT8r1e+1qxcQnlr/H/5rv2kFk+kYfs+EIyA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BL3ojHAAAA3AAAAA8AAAAAAAAAAAAAAAAAmAIAAGRy&#10;cy9kb3ducmV2LnhtbFBLBQYAAAAABAAEAPUAAACMAwAAAAA=&#10;" filled="f" stroked="f">
                        <v:textbox inset="1pt,.4mm,1pt,1pt">
                          <w:txbxContent>
                            <w:p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8A1A87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d7E8gA&#10;AADcAAAADwAAAGRycy9kb3ducmV2LnhtbESPT2vCQBTE74V+h+UVvJS60Wqw0VVU8M9BKNXSXl+z&#10;zySYfRuyq4l++q5Q6HGYmd8wk1lrSnGh2hWWFfS6EQji1OqCMwWfh9XLCITzyBpLy6TgSg5m08eH&#10;CSbaNvxBl73PRICwS1BB7n2VSOnSnAy6rq2Ig3e0tUEfZJ1JXWMT4KaU/SiKpcGCw0KOFS1zSk/7&#10;s1FgzvPd2+Jn44fPzfoQ3+I1fr9/KdV5audjEJ5a/x/+a2+1gsHoFe5nwhGQ0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fB3sTyAAAANwAAAAPAAAAAAAAAAAAAAAAAJgCAABk&#10;cnMvZG93bnJldi54bWxQSwUGAAAAAAQABAD1AAAAjQMAAAAA&#10;" filled="f" stroked="f">
                        <v:textbox inset="1pt,.4mm,1pt,1pt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C4737">
                                <w:t>A.B.XXX.В</w:t>
                              </w:r>
                              <w:proofErr w:type="gramStart"/>
                              <w:r w:rsidR="003C4737">
                                <w:t>2</w:t>
                              </w:r>
                              <w:proofErr w:type="gramEnd"/>
                              <w:r w:rsidR="003C4737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    <v:rect id="Rectangle 119" o:spid="_x0000_s1121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ePzsUA&#10;AADcAAAADwAAAGRycy9kb3ducmV2LnhtbESPT2vCQBTE7wW/w/KEXopuLP1joquIVtNbUXvp7ZF9&#10;boLZtyG7avz2riD0OMzMb5jpvLO1OFPrK8cKRsMEBHHhdMVGwe9+PRiD8AFZY+2YFFzJw3zWe5pi&#10;pt2Ft3TeBSMihH2GCsoQmkxKX5Rk0Q9dQxy9g2sthihbI3WLlwi3tXxNkg9pseK4UGJDy5KK4+5k&#10;FXyuFi/08+cO4SvdpLnZ5pvU5Eo997vFBESgLvyHH+1vreBt/A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t4/O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URucYA&#10;AADcAAAADwAAAGRycy9kb3ducmV2LnhtbESPzWvCQBTE74X+D8sr9FJ0UylqoqtI/Yg38ePi7ZF9&#10;boLZtyG71fS/d4VCj8PM/IaZzjtbixu1vnKs4LOfgCAunK7YKDgd170xCB+QNdaOScEveZjPXl+m&#10;mGl35z3dDsGICGGfoYIyhCaT0hclWfR91xBH7+JaiyHK1kjd4j3CbS0HSTKUFiuOCyU29F1ScT38&#10;WAWj5eKDdmd3Cat0k+Zmn29Skyv1/tYtJiACdeE//NfeagVf4yE8z8QjIG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2URucYAAADcAAAADwAAAAAAAAAAAAAAAACYAgAAZHJz&#10;L2Rvd25yZXYueG1sUEsFBgAAAAAEAAQA9QAAAIsDAAAAAA==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m0IsYA&#10;AADcAAAADwAAAGRycy9kb3ducmV2LnhtbESPQWvCQBSE7wX/w/IKvYjZWKSa6CrSVuNNtL14e2Rf&#10;NqHZtyG71fTfdwtCj8PMfMOsNoNtxZV63zhWME1SEMSl0w0bBZ8fu8kChA/IGlvHpOCHPGzWo4cV&#10;5trd+ETXczAiQtjnqKAOocul9GVNFn3iOuLoVa63GKLsjdQ93iLctvI5TV+kxYbjQo0dvdZUfp2/&#10;rYL523ZMx4urwnu2zwpzKvaZKZR6ehy2SxCBhvAfvrcPWsFsMYe/M/EIyP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Cm0Is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YgUMMA&#10;AADcAAAADwAAAGRycy9kb3ducmV2LnhtbERPu27CMBTdkfoP1q3EUhWnVVVIiINQH4QNhXbpdhVf&#10;nIj4OooNpH+PByTGo/POV6PtxJkG3zpW8DJLQBDXTrdsFPz+fD8vQPiArLFzTAr+ycOqeJjkmGl3&#10;4YrO+2BEDGGfoYImhD6T0tcNWfQz1xNH7uAGiyHCwUg94CWG206+Jsm7tNhybGiwp4+G6uP+ZBXM&#10;P9dPtPtzh/CVbtLSVOUmNaVS08dxvQQRaAx38c291QreFnFtPBOPgCy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YgUMMAAADcAAAADwAAAAAAAAAAAAAAAACYAgAAZHJzL2Rv&#10;d25yZXYueG1sUEsFBgAAAAAEAAQA9QAAAIg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Fy8YA&#10;AADcAAAADwAAAGRycy9kb3ducmV2LnhtbESPT2vCQBTE74V+h+UVvEjdVKQ1MatIq6a34p+Lt0f2&#10;ZROafRuyq6bfvlsQehxm5jdMvhpsK67U+8axgpdJAoK4dLpho+B03D7PQfiArLF1TAp+yMNq+fiQ&#10;Y6bdjfd0PQQjIoR9hgrqELpMSl/WZNFPXEccvcr1FkOUvZG6x1uE21ZOk+RVWmw4LtTY0XtN5ffh&#10;YhW8fazH9HV2Vdiku7Qw+2KXmkKp0dOwXoAINIT/8L39qRXM5i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vqFy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6i8IA&#10;AADcAAAADwAAAGRycy9kb3ducmV2LnhtbERPu27CMBTdK/EP1kXqUoEDQoUEDELQkm4Vj4XtKr44&#10;EfF1FLsQ/h4PSB2Pznux6mwtbtT6yrGC0TABQVw4XbFRcDp+D2YgfEDWWDsmBQ/ysFr23haYaXfn&#10;Pd0OwYgYwj5DBWUITSalL0qy6IeuIY7cxbUWQ4StkbrFewy3tRwnyae0WHFsKLGhTUnF9fBnFUy3&#10;6w/6PbtL+Ep3aW72+S41uVLv/W49BxGoC//il/tHK5ikcX4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GbqLwgAAANwAAAAPAAAAAAAAAAAAAAAAAJgCAABkcnMvZG93&#10;bnJldi54bWxQSwUGAAAAAAQABAD1AAAAhw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UfEMUA&#10;AADcAAAADwAAAGRycy9kb3ducmV2LnhtbESPQWvCQBSE7wX/w/IEL6VulKImuoqoNd5E20tvj+xz&#10;E8y+DdlV03/fFQo9DjPzDbNYdbYWd2p95VjBaJiAIC6crtgo+Pr8eJuB8AFZY+2YFPyQh9Wy97LA&#10;TLsHn+h+DkZECPsMFZQhNJmUvijJoh+6hjh6F9daDFG2RuoWHxFuazlOkom0WHFcKLGhTUnF9Xyz&#10;Cqbb9Ssdv90l7NJ9mptTvk9NrtSg363nIAJ14T/81z5oBe/pCJ5n4hGQy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VR8QxQAAANwAAAAPAAAAAAAAAAAAAAAAAJgCAABkcnMv&#10;ZG93bnJldi54bWxQSwUGAAAAAAQABAD1AAAAigMAAAAA&#10;" filled="f" stroked="f">
                        <v:textbox inset="0,0,0,0">
                          <w:txbxContent>
                            <w:p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eBZ8YA&#10;AADcAAAADwAAAGRycy9kb3ducmV2LnhtbESPT2vCQBTE74V+h+UVvIhuKtI2qatIrUlvxT8Xb4/s&#10;cxOafRuyWxO/vVsQehxm5jfMYjXYRlyo87VjBc/TBARx6XTNRsHxsJ28gfABWWPjmBRcycNq+fiw&#10;wEy7nnd02QcjIoR9hgqqENpMSl9WZNFPXUscvbPrLIYoOyN1h32E20bOkuRFWqw5LlTY0kdF5c/+&#10;1yp43azH9H1y5/CZ5mlhdkWemkKp0dOwfgcRaAj/4Xv7SyuYpzP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YeBZ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sk/MUA&#10;AADcAAAADwAAAGRycy9kb3ducmV2LnhtbESPQWvCQBSE7wX/w/IKXoputEVN6iqirfEmai+9PbLP&#10;TTD7NmRXTf99tyD0OMzMN8x82dla3Kj1lWMFo2ECgrhwumKj4Ov0OZiB8AFZY+2YFPyQh+Wi9zTH&#10;TLs7H+h2DEZECPsMFZQhNJmUvijJoh+6hjh6Z9daDFG2RuoW7xFuazlOkom0WHFcKLGhdUnF5Xi1&#10;Cqab1Qvtv905fKTbNDeHfJuaXKn+c7d6BxGoC//hR3unFbylr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yyT8xQAAANwAAAAPAAAAAAAAAAAAAAAAAJgCAABkcnMv&#10;ZG93bnJldi54bWxQSwUGAAAAAAQABAD1AAAAigMAAAAA&#10;" filled="f" stroked="f">
                        <v:textbox inset="0,0,0,0">
                          <w:txbxContent>
                            <w:p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K8iMUA&#10;AADcAAAADwAAAGRycy9kb3ducmV2LnhtbESPQWvCQBSE74X+h+UVvJS6sYiamI2IVdNb0fbS2yP7&#10;3ASzb0N21fTfd4VCj8PMfMPkq8G24kq9bxwrmIwTEMSV0w0bBV+fu5cFCB+QNbaOScEPeVgVjw85&#10;Ztrd+EDXYzAiQthnqKAOocuk9FVNFv3YdcTRO7neYoiyN1L3eItw28rXJJlJiw3HhRo72tRUnY8X&#10;q2D+tn6mj293Ctt0n5bmUO5TUyo1ehrWSxCBhvAf/mu/awXTdAr3M/EIy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IryI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ZE8UA&#10;AADcAAAADwAAAGRycy9kb3ducmV2LnhtbESPQWvCQBSE7wX/w/IKXopulFZN6iqirfEmai+9PbLP&#10;TTD7NmRXTf99tyD0OMzMN8x82dla3Kj1lWMFo2ECgrhwumKj4Ov0OZiB8AFZY+2YFPyQh+Wi9zTH&#10;TLs7H+h2DEZECPsMFZQhNJmUvijJoh+6hjh6Z9daDFG2RuoW7xFuazlOkom0WHFcKLGhdUnF5Xi1&#10;Cqab1Qvtv905fKTbNDeHfJuaXKn+c7d6BxGoC//hR3unFbymb/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hkTxQAAANwAAAAPAAAAAAAAAAAAAAAAAJgCAABkcnMv&#10;ZG93bnJldi54bWxQSwUGAAAAAAQABAD1AAAAigMAAAAA&#10;" filled="f" stroked="f">
                        <v:textbox inset="0,0,0,0">
                          <w:txbxContent>
                            <w:p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yHZMUA&#10;AADcAAAADwAAAGRycy9kb3ducmV2LnhtbESPQWvCQBSE74X+h+UVvJS6sRQ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vIdkxQAAANwAAAAPAAAAAAAAAAAAAAAAAJgCAABkcnMv&#10;ZG93bnJldi54bWxQSwUGAAAAAAQABAD1AAAAigMAAAAA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fAi/8YA&#10;AADcAAAADwAAAGRycy9kb3ducmV2LnhtbESPT2vCQBTE74V+h+UVvEjdVKQ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fAi/8YAAADcAAAADwAAAAAAAAAAAAAAAACYAgAAZHJz&#10;L2Rvd25yZXYueG1sUEsFBgAAAAAEAAQA9QAAAIsDAAAAAA==&#10;" filled="f" stroked="f">
                        <v:textbox inset="0,0,0,0">
                          <w:txbxContent>
                            <w:p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69;top:103290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rect id="Rectangle 122" o:spid="_x0000_s1135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Msn8UA&#10;AADcAAAADwAAAGRycy9kb3ducmV2LnhtbERPTWvCQBC9C/6HZQq9lLqxYqjRVbRQ7aEgRmmvY3aa&#10;BLOzIbua2F/vFgre5vE+Z7boTCUu1LjSsoLhIAJBnFldcq7gsH9/fgXhPLLGyjIpuJKDxbzfm2Gi&#10;bcs7uqQ+FyGEXYIKCu/rREqXFWTQDWxNHLgf2xj0ATa51A22IdxU8iWKYmmw5NBQYE1vBWWn9GwU&#10;mPPyc7I6bvz4qV3v4994jd/bL6UeH7rlFISnzt/F/+4PHeaPxvD3TLh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cyyfxQAAANwAAAAPAAAAAAAAAAAAAAAAAJgCAABkcnMv&#10;ZG93bnJldi54bWxQSwUGAAAAAAQABAD1AAAAigMAAAAA&#10;" filled="f" stroked="f">
                  <v:textbox inset="1pt,.4mm,1pt,1pt">
                    <w:txbxContent>
                      <w:p w:rsidR="00A106C2" w:rsidRPr="006C5C53" w:rsidRDefault="00A106C2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Gy6MUA&#10;AADcAAAADwAAAGRycy9kb3ducmV2LnhtbERPS2vCQBC+F/oflil4KbpRaWhTV1HBx0EojdJep9lp&#10;EszOhuxqor/eFQq9zcf3nMmsM5U4U+NKywqGgwgEcWZ1ybmCw37VfwXhPLLGyjIpuJCD2fTxYYKJ&#10;ti1/0jn1uQgh7BJUUHhfJ1K6rCCDbmBr4sD92sagD7DJpW6wDeGmkqMoiqXBkkNDgTUtC8qO6cko&#10;MKf57m3xs/Evz+16H1/jNX5/fCnVe+rm7yA8df5f/Ofe6jB/HMP9mXCBn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obLoxQAAANwAAAAPAAAAAAAAAAAAAAAAAJgCAABkcnMv&#10;ZG93bnJldi54bWxQSwUGAAAAAAQABAD1AAAAigMAAAAA&#10;" filled="f" stroked="f">
                  <v:textbox inset="1pt,.4mm,1pt,1pt">
                    <w:txbxContent>
                      <w:p w:rsidR="00A106C2" w:rsidRPr="006C5C53" w:rsidRDefault="00A106C2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C463B" w:rsidRDefault="00BB1C49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67678D69" wp14:editId="0AA8DE1F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662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463B" w:rsidRDefault="005C463B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463B" w:rsidRDefault="005C463B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463B" w:rsidRDefault="005C463B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463B" w:rsidRDefault="005C463B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463B" w:rsidRDefault="005C463B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463B" w:rsidRDefault="005C463B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463B" w:rsidRDefault="005C463B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463B" w:rsidRDefault="005C463B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463B" w:rsidRDefault="005C463B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5C463B" w:rsidRDefault="005C463B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945CCC" w:rsidRDefault="005C463B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Default="005C463B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Default="005C463B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E4A3B" w:rsidRDefault="005C463B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0411E6" w:rsidRDefault="005C463B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Default="005C463B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Default="005C463B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E4A3B" w:rsidRDefault="005C463B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931BFC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A32665" w:rsidRDefault="005C463B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E4A3B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E4A3B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E4A3B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E4A3B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E4A3B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0411E6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0411E6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0411E6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0411E6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0411E6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79077B" w:rsidRDefault="00081CA1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3C4737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A32665" w:rsidRDefault="005C463B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CB1016" w:rsidRDefault="005C463B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CB1016" w:rsidRDefault="005C463B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374BE" w:rsidRDefault="005C463B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C4737" w:rsidRPr="003C4737">
                                    <w:rPr>
                                      <w:noProof/>
                                    </w:rPr>
                                    <w:instrText>8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C4737">
                                    <w:rPr>
                                      <w:noProof/>
                                    </w:rPr>
                                    <w:t>8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374BE" w:rsidRDefault="005C463B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C4737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Default="005C463B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C4737">
                                    <w:t>A.B.XXX.В</w:t>
                                  </w:r>
                                  <w:proofErr w:type="gramStart"/>
                                  <w:r w:rsidR="003C4737">
                                    <w:t>2</w:t>
                                  </w:r>
                                  <w:proofErr w:type="gramEnd"/>
                                  <w:r w:rsidR="003C4737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Default="00081CA1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3C4737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5C463B">
                                    <w:t>.</w:t>
                                  </w:r>
                                </w:p>
                                <w:p w:rsidR="005C463B" w:rsidRPr="00CB3828" w:rsidRDefault="00081CA1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Title  \* MERGEFORMAT </w:instrText>
                                  </w:r>
                                  <w:r>
                                    <w:fldChar w:fldCharType="separate"/>
                                  </w:r>
                                  <w:r w:rsidR="003C4737">
                                    <w:t>Перечень выходных данных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945CCC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945CCC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E4A3B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5E4A3B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0411E6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5C463B" w:rsidRPr="000411E6" w:rsidRDefault="005C463B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6937" y="103290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106C2" w:rsidRPr="006C5C53" w:rsidRDefault="00A106C2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A106C2" w:rsidRPr="006C5C53" w:rsidRDefault="00A106C2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7" o:spid="_x0000_s1137" style="position:absolute;left:0;text-align:left;margin-left:22.7pt;margin-top:14.2pt;width:558.45pt;height:826.3pt;z-index:251681792;mso-position-horizontal-relative:page;mso-position-vertical-relative:page;mso-width-relative:margin;mso-height-relative:margin" coordsize="70920,10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">
              <v:group id="Группа 448" o:spid="_x0000_s1138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aMHs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e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OtowewwAAANwAAAAP&#10;AAAAAAAAAAAAAAAAAKoCAABkcnMvZG93bnJldi54bWxQSwUGAAAAAAQABAD6AAAAmgMAAAAA&#10;">
                <v:group id="Группа 449" o:spid="_x0000_s1139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group id="Группа 450" o:spid="_x0000_s1140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<v:group id="Группа 451" o:spid="_x0000_s1141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    <v:rect id="Rectangle 91" o:spid="_x0000_s1142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a7zMQA&#10;AADcAAAADwAAAGRycy9kb3ducmV2LnhtbESPT2sCMRTE7wW/Q3hCbzWpqNXVKP5BtL1VBa+PzXN3&#10;6eZlSVJdv70RCj0OM/MbZrZobS2u5EPlWMN7T4Egzp2puNBwOm7fxiBCRDZYOyYNdwqwmHdeZpgZ&#10;d+Nvuh5iIRKEQ4YayhibTMqQl2Qx9FxDnLyL8xZjkr6QxuMtwW0t+0qNpMWK00KJDa1Lyn8Ov1bD&#10;5aQ+P46Rlqu1nwy/Nuo82qud1q/ddjkFEamN/+G/9t5oGAz78DyTjo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3mu8zEAAAA3AAAAA8AAAAAAAAAAAAAAAAAmAIAAGRycy9k&#10;b3ducmV2LnhtbFBLBQYAAAAABAAEAPUAAACJAw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<v:group id="Группа 454" o:spid="_x0000_s1144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iIQxsUAAADc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PxC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oiEMbFAAAA3AAA&#10;AA8AAAAAAAAAAAAAAAAAqgIAAGRycy9kb3ducmV2LnhtbFBLBQYAAAAABAAEAPoAAACcAwAAAAA=&#10;">
                          <v:line id="Line 76" o:spid="_x0000_s1145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G0AVsMAAADcAAAADwAAAGRycy9kb3ducmV2LnhtbESPQWsCMRSE7wX/Q3iCt5pVqpTVKCII&#10;ij1YK3h9bN5uFjcvS5K66783BaHHYWa+YZbr3jbiTj7UjhVMxhkI4sLpmisFl5/d+yeIEJE1No5J&#10;wYMCrFeDtyXm2nX8TfdzrESCcMhRgYmxzaUMhSGLYexa4uSVzluMSfpKao9dgttGTrNsLi3WnBYM&#10;trQ1VNzOv1aBPBy7k99NL2VV7lt3PZivedcrNRr2mwWISH38D7/ae63gYzaDvzPpCMjV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tAFbDAAAA3AAAAA8AAAAAAAAAAAAA&#10;AAAAoQIAAGRycy9kb3ducmV2LnhtbFBLBQYAAAAABAAEAPkAAACRAwAAAAA=&#10;" strokeweight="1.5pt"/>
                          <v:line id="Line 77" o:spid="_x0000_s1146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L+eIcQAAADcAAAADwAAAGRycy9kb3ducmV2LnhtbESPQWsCMRSE7wX/Q3iCt5qt6CJboxRB&#10;UOyhVcHrY/N2s3TzsiTRXf99IxR6HGbmG2a1GWwr7uRD41jB2zQDQVw63XCt4HLevS5BhIissXVM&#10;Ch4UYLMevayw0K7nb7qfYi0ShEOBCkyMXSFlKA1ZDFPXESevct5iTNLXUnvsE9y2cpZlubTYcFow&#10;2NHWUPlzulkF8nDsv/xudqnqat+568F85v2g1GQ8fLyDiDTE//Bfe68VzBc5PM+kIyD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v54hxAAAANwAAAAPAAAAAAAAAAAA&#10;AAAAAKECAABkcnMvZG93bnJldi54bWxQSwUGAAAAAAQABAD5AAAAkgMAAAAA&#10;" strokeweight="1.5pt"/>
                          <v:line id="Line 78" o:spid="_x0000_s1147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/M7us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hbLF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/M7usUAAADcAAAADwAAAAAAAAAA&#10;AAAAAAChAgAAZHJzL2Rvd25yZXYueG1sUEsFBgAAAAAEAAQA+QAAAJMDAAAAAA==&#10;" strokeweight="1.5pt"/>
                          <v:line id="Line 79" o:spid="_x0000_s1148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myvyMIAAADcAAAADwAAAGRycy9kb3ducmV2LnhtbERPz2vCMBS+D/wfwhO8zdSyldEZZQgF&#10;iztsTtj10bw2Zc1LSTJb/3tzGOz48f3e7mc7iCv50DtWsFlnIIgbp3vuFFy+qscXECEiaxwck4Ib&#10;BdjvFg9bLLWb+JOu59iJFMKhRAUmxrGUMjSGLIa1G4kT1zpvMSboO6k9TincDjLPskJa7Dk1GBzp&#10;YKj5Of9aBbI+TR++yi9t1x5H912b92KalVot57dXEJHm+C/+cx+1gqfntDadSUdA7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myvyMIAAADcAAAADwAAAAAAAAAAAAAA&#10;AAChAgAAZHJzL2Rvd25yZXYueG1sUEsFBgAAAAAEAAQA+QAAAJADAAAAAA==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AKU8UAAADcAAAADwAAAGRycy9kb3ducmV2LnhtbESPQWvCQBSE7wX/w/KE3uqmotJGN0EE&#10;QWkPrRW8PrIv2dDs27C7mvTfd4VCj8PMfMNsytF24kY+tI4VPM8yEMSV0y03Cs5f+6cXECEia+wc&#10;k4IfClAWk4cN5toN/Em3U2xEgnDIUYGJsc+lDJUhi2HmeuLk1c5bjEn6RmqPQ4LbTs6zbCUttpwW&#10;DPa0M1R9n65WgTy+DR9+Pz/XTX3o3eVo3lfDqNTjdNyuQUQa43/4r33QChbLV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SAKU8UAAADcAAAADwAAAAAAAAAA&#10;AAAAAAChAgAAZHJzL2Rvd25yZXYueG1sUEsFBgAAAAAEAAQA+QAAAJMDAAAAAA==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3XceMIAAADcAAAADwAAAGRycy9kb3ducmV2LnhtbERPy4rCMBTdC/MP4Q64&#10;07SjlqEaRWRGXIjgAwZ3l+baFpub0mTa+vdmIbg8nPdi1ZtKtNS40rKCeByBIM6sLjlXcDn/jr5B&#10;OI+ssbJMCh7kYLX8GCww1bbjI7Unn4sQwi5FBYX3dSqlywoy6Ma2Jg7czTYGfYBNLnWDXQg3lfyK&#10;okQaLDk0FFjTpqDsfvo3CrYddutJ/NPu77fN43qeHf72MSk1/OzXcxCeev8Wv9w7rWCahPnhTDgC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13HjCAAAA3AAAAA8A&#10;AAAAAAAAAAAAAAAAqgIAAGRycy9kb3ducmV2LnhtbFBLBQYAAAAABAAEAPoAAACZAwAAAAA=&#10;">
                      <v:group id="Группа 461" o:spid="_x0000_s1151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85e8UA&#10;AADcAAAADwAAAGRycy9kb3ducmV2LnhtbESP3WrCQBSE7wXfYTlCb0Q3SomaukotFJRCwJ8HOGZP&#10;k2D2bNhdNb59Vyh4OczMN8xy3ZlG3Mj52rKCyTgBQVxYXXOp4HT8Hs1B+ICssbFMCh7kYb3q95aY&#10;aXvnPd0OoRQRwj5DBVUIbSalLyoy6Me2JY7er3UGQ5SulNrhPcJNI6dJkkqDNceFClv6qqi4HK5G&#10;AeZhMbm4zaYcXo95nu7Os5P+Uept0H1+gAjUhVf4v73VCt7TKTzPxCMgV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jzl7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C463B" w:rsidRDefault="005C463B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Oc4MUA&#10;AADcAAAADwAAAGRycy9kb3ducmV2LnhtbESP3WrCQBSE74W+w3KE3kjdWCW10VVqoVARAv48wDF7&#10;mgSzZ8PuqvHtu4Lg5TAz3zDzZWcacSHna8sKRsMEBHFhdc2lgsP+520KwgdkjY1lUnAjD8vFS2+O&#10;mbZX3tJlF0oRIewzVFCF0GZS+qIig35oW+Lo/VlnMETpSqkdXiPcNPI9SVJpsOa4UGFL3xUVp93Z&#10;KMA8fI5ObrUqB+d9nqfr48dBb5R67XdfMxCBuvAMP9q/WsEkHcP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w5zg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C463B" w:rsidRDefault="005C463B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oElMQA&#10;AADcAAAADwAAAGRycy9kb3ducmV2LnhtbESP0WrCQBRE34X+w3ILfRHdWCT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qBJT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5C463B" w:rsidRDefault="005C463B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ahD8UA&#10;AADcAAAADwAAAGRycy9kb3ducmV2LnhtbESP3WrCQBSE74W+w3KE3kjdWDS10VVqoVARAv48wDF7&#10;mgSzZ8PuqvHtu4Lg5TAz3zDzZWcacSHna8sKRsMEBHFhdc2lgsP+520KwgdkjY1lUnAjD8vFS2+O&#10;mbZX3tJlF0oRIewzVFCF0GZS+qIig35oW+Lo/VlnMETpSqkdXiPcNPI9SVJpsOa4UGFL3xUVp93Z&#10;KMA8fI5ObrUqB+d9nqfr48dBb5R67XdfMxCBuvAMP9q/WsE4ncD9TDwCcvE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ZqEP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C463B" w:rsidRDefault="005C463B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Q/eMUA&#10;AADcAAAADwAAAGRycy9kb3ducmV2LnhtbESP0WrCQBRE34X+w3ILfZFmY5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tD94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5C463B" w:rsidRDefault="005C463B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shape id="Text Box 87" o:spid="_x0000_s1158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UIrcEA&#10;AADcAAAADwAAAGRycy9kb3ducmV2LnhtbERPz2vCMBS+D/wfwhO8zdThRKpRRJiIlzH14PHRPJNi&#10;89I2sVb/+uUw2PHj+71c964SHbWh9KxgMs5AEBdel2wUnE9f73MQISJrrDyTgicFWK8Gb0vMtX/w&#10;D3XHaEQK4ZCjAhtjnUsZCksOw9jXxIm7+tZhTLA1Urf4SOGukh9ZNpMOS04NFmvaWipux7tT0Nh+&#10;+mma7+rWHV5mY3f70JwvSo2G/WYBIlIf/8V/7r1WMJ2ltelMOgJy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lCK3BAAAA3AAAAA8AAAAAAAAAAAAAAAAAmAIAAGRycy9kb3du&#10;cmV2LnhtbFBLBQYAAAAABAAEAPUAAACGAwAAAAA=&#10;" filled="f" stroked="f" strokeweight="1.5pt">
                          <v:textbox style="layout-flow:vertical;mso-layout-flow-alt:bottom-to-top" inset="0,0,0,0">
                            <w:txbxContent>
                              <w:p w:rsidR="005C463B" w:rsidRDefault="005C463B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mtNsUA&#10;AADcAAAADwAAAGRycy9kb3ducmV2LnhtbESPT2sCMRTE70K/Q3gFb5ptUbFbo0ihRXoR/xx6fGxe&#10;k8XNy+4mXdd+eiMIHoeZ+Q2zWPWuEh21ofSs4GWcgSAuvC7ZKDgePkdzECEia6w8k4ILBVgtnwYL&#10;zLU/8466fTQiQTjkqMDGWOdShsKSwzD2NXHyfn3rMCbZGqlbPCe4q+Rrls2kw5LTgsWaPiwVp/2f&#10;U9DYfjI1zbY6dd//Zm2/NqE5/ig1fO7X7yAi9fERvrc3WsFk9ga3M+kI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6a02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C463B" w:rsidRDefault="005C463B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qSdsIA&#10;AADcAAAADwAAAGRycy9kb3ducmV2LnhtbERPz2vCMBS+D/Y/hDfYbaaKztEZRQSHeJGpB4+P5pkU&#10;m5e2ibX615vDYMeP7/ds0btKdNSG0rOC4SADQVx4XbJRcDysP75AhIissfJMCu4UYDF/fZlhrv2N&#10;f6nbRyNSCIccFdgY61zKUFhyGAa+Jk7c2bcOY4KtkbrFWwp3lRxl2ad0WHJqsFjTylJx2V+dgsb2&#10;44lpdtWl2z7M0v5sQnM8KfX+1i+/QUTq47/4z73RCsbTND+dSUd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CpJ2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5C463B" w:rsidRDefault="005C463B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37cUA&#10;AADcAAAADwAAAGRycy9kb3ducmV2LnhtbESPQWsCMRSE7wX/Q3iCt5pVbC1bo4igSC9S9dDjY/Oa&#10;LG5edjdx3fbXm0LB4zAz3zCLVe8q0VEbSs8KJuMMBHHhdclGwfm0fX4DESKyxsozKfihAKvl4GmB&#10;ufY3/qTuGI1IEA45KrAx1rmUobDkMIx9TZy8b986jEm2RuoWbwnuKjnNslfpsOS0YLGmjaXicrw6&#10;BY3tZy+mOVSX7uPXrO1uH5rzl1KjYb9+BxGpj4/wf3uvFczmE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jft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5C463B" w:rsidRDefault="005C463B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+vmcYA&#10;AADcAAAADwAAAGRycy9kb3ducmV2LnhtbESPS2vDMBCE74H+B7GF3BK5JY/iRgmh0BJ6CXkcelys&#10;rWRirWxLdZz++igQyHGYmW+Yxap3leioDaVnBS/jDARx4XXJRsHx8Dl6AxEissbKMym4UIDV8mmw&#10;wFz7M++o20cjEoRDjgpsjHUuZSgsOQxjXxMn79e3DmOSrZG6xXOCu0q+ZtlMOiw5LVis6cNScdr/&#10;OQWN7SdT02yrU/f9b9b2axOa449Sw+d+/Q4iUh8f4Xt7oxVM5jO4nUlHQC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a+vmc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5C463B" w:rsidRDefault="005C463B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iRENMUA&#10;AADcAAAADwAAAGRycy9kb3ducmV2LnhtbESPW2sCMRSE3wv9D+EU+qZJpXV1NYpaipc3L+DrYXPc&#10;Xbo5WZJUt/++EYQ+DjPzDTOdd7YRV/Khdqzhra9AEBfO1FxqOB2/eiMQISIbbByThl8KMJ89P00x&#10;N+7Ge7oeYikShEOOGqoY21zKUFRkMfRdS5y8i/MWY5K+lMbjLcFtIwdKDaXFmtNChS2tKiq+Dz9W&#10;w+Wkttkx0mK58uOP3ac6DzdqrfXrS7eYgIjUxf/wo70xGt6zDO5n0hGQ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JEQ0xQAAANwAAAAPAAAAAAAAAAAAAAAAAJgCAABkcnMv&#10;ZG93bnJldi54bWxQSwUGAAAAAAQABAD1AAAAigM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<v:group id="Группа 499" o:spid="_x0000_s1165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<v:line id="Line 102" o:spid="_x0000_s1166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di1sQAAADcAAAADwAAAGRycy9kb3ducmV2LnhtbERPz2vCMBS+D/wfwht4kZlY2RidUdym&#10;ILvpBmO3R/PalDUvXRNt9a83B2HHj+/3YjW4RpyoC7VnDbOpAkFceFNzpeHrc/vwDCJEZIONZ9Jw&#10;pgCr5ehugbnxPe/pdIiVSCEcctRgY2xzKUNhyWGY+pY4caXvHMYEu0qaDvsU7hqZKfUkHdacGiy2&#10;9Gap+D0cnYZ5+bOZ/M3fZ1lWq4/SXvri9bvSenw/rF9ARBriv/jm3hkNjyrNT2fSEZDL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J2LW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vHTccAAADcAAAADwAAAGRycy9kb3ducmV2LnhtbESPzWrDMBCE74W+g9hCLiWR7JBS3Cih&#10;6Q+U3poWQm+LtbZMrZVjKbGTp68KgR6HmfmGWa5H14oj9aHxrCGbKRDEpTcN1xq+Pl+n9yBCRDbY&#10;eiYNJwqwXl1fLbEwfuAPOm5jLRKEQ4EabIxdIWUoLTkMM98RJ6/yvcOYZF9L0+OQ4K6VuVJ30mHD&#10;acFiR0+Wyp/twWmYV98vt/v5c5bnjXqv7HkoN7ta68nN+PgAItIY/8OX9pvRsFAZ/J1JR0CufgE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Fa8dN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+ntwcYAAADcAAAADwAAAGRycy9kb3ducmV2LnhtbESPUWvCQBCE3wv9D8cKfSl6qdBToqcU&#10;oVAoFKqWvq65NQnm9tLcqtFf7xUKfRxm5htmvux9o07UxTqwhadRBoq4CK7m0sJ28zqcgoqC7LAJ&#10;TBYuFGG5uL+bY+7CmT/ptJZSJQjHHC1UIm2udSwq8hhHoSVO3j50HiXJrtSuw3OC+0aPs8xojzWn&#10;hQpbWlVUHNZHb+ELr6Vc3nePHwdjZPv9Y46ribH2YdC/zEAJ9fIf/mu/OQvP2Rh+z6QjoBc3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vp7cH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KVIWsYAAADcAAAADwAAAGRycy9kb3ducmV2LnhtbESPUWvCQBCE3wv9D8cW+lL0Uou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SlSFr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zQLsYAAADcAAAADwAAAGRycy9kb3ducmV2LnhtbESPUWvCQBCE3wv9D8cW+lL0UqmnRE8p&#10;glAoFLQWX9fcNgnm9tLcqrG/vlco9HGYmW+Y+bL3jTpTF+vAFh6HGSjiIriaSwu79/VgCioKssMm&#10;MFm4UoTl4vZmjrkLF97QeSulShCOOVqoRNpc61hU5DEOQ0ucvM/QeZQku1K7Di8J7hs9yjKjPdac&#10;FipsaVVRcdyevIUP/C7l+np4eDsaI7v9lzmtJsba+7v+eQZKqJf/8F/7xVkYZ0/weyYdAb3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M0C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B1tcYAAADcAAAADwAAAGRycy9kb3ducmV2LnhtbESPUWvCQBCE34X+h2MLfSl6seApqacU&#10;oVAQhKqlr9vcNgnm9mJu1dhf3ysUfBxm5htmvux9o87UxTqwhfEoA0VcBFdzaWG/ex3OQEVBdtgE&#10;JgtXirBc3A3mmLtw4Xc6b6VUCcIxRwuVSJtrHYuKPMZRaImT9x06j5JkV2rX4SXBfaOfssxojzWn&#10;hQpbWlVUHLYnb+EDf0q5rr8eNwdjZP95NKfV1Fj7cN+/PIMS6uUW/m+/OQuTbAJ/Z9IR0It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QAdbX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NLrwsUAAADcAAAADwAAAGRycy9kb3ducmV2LnhtbESPUWvCQBCE34X+h2MLvhS9WOi1pJ5S&#10;BKEgFKqWvq65bRLM7aW5VaO/3isUfBxm5htmOu99o47UxTqwhck4A0VcBFdzaWG7WY5eQEVBdtgE&#10;JgtnijCf3Q2mmLtw4k86rqVUCcIxRwuVSJtrHYuKPMZxaImT9xM6j5JkV2rX4SnBfaMfs8xojzWn&#10;hQpbWlRU7NcHb+ELL6WcV7uHj70xsv3+NYfFs7F2eN+/vYIS6uUW/m+/OwtPmYG/M+kI6NkV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NLrw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80s8cAAADcAAAADwAAAGRycy9kb3ducmV2LnhtbESPQWvCQBSE74L/YXlCb7ppi2lJXUVa&#10;CtqDqC20x2f2NYlm34bdNUn/vSsIPQ4z8w0zW/SmFi05X1lWcD9JQBDnVldcKPj6fB8/g/ABWWNt&#10;mRT8kYfFfDiYYaZtxztq96EQEcI+QwVlCE0mpc9LMugntiGO3q91BkOUrpDaYRfhppYPSZJKgxXH&#10;hRIbei0pP+3PRsHmcZu2y/XHqv9ep4f8bXf4OXZOqbtRv3wBEagP/+Fbe6UVTJMnuJ6JR0DOL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CnzSzxwAAANwAAAAPAAAAAAAA&#10;AAAAAAAAAKECAABkcnMvZG93bnJldi54bWxQSwUGAAAAAAQABAD5AAAAlQMAAAAA&#10;"/>
                    <v:line id="Line 135" o:spid="_x0000_s1174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CgwcQAAADcAAAADwAAAGRycy9kb3ducmV2LnhtbERPy2rCQBTdF/yH4Qru6sRKg0RHkZaC&#10;dlHqA3R5zVyTaOZOmJkm6d93FgWXh/NerHpTi5acrywrmIwTEMS51RUXCo6Hj+cZCB+QNdaWScEv&#10;eVgtB08LzLTteEftPhQihrDPUEEZQpNJ6fOSDPqxbYgjd7XOYIjQFVI77GK4qeVLkqTSYMWxocSG&#10;3krK7/sfo+Br+p226+3npj9t00v+vrucb51TajTs13MQgfrwEP+7N1rBaxLXxjPxCMjl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AKDBxAAAANwAAAAPAAAAAAAAAAAA&#10;AAAAAKECAABkcnMvZG93bnJldi54bWxQSwUGAAAAAAQABAD5AAAAkgMAAAAA&#10;"/>
                    <v:line id="Прямая соединительная линия 18" o:spid="_x0000_s1175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lhYssMAAADcAAAADwAAAGRycy9kb3ducmV2LnhtbESP3YrCMBSE7xd8h3CEvVtTBbVWo1TR&#10;ZUEQ/MHrQ3Nsi81JaaLtvv1mQfBymPlmmMWqM5V4UuNKywqGgwgEcWZ1ybmCy3n3FYNwHlljZZkU&#10;/JKD1bL3scBE25aP9Dz5XIQSdgkqKLyvEyldVpBBN7A1cfButjHog2xyqRtsQ7mp5CiKJtJgyWGh&#10;wJo2BWX308MoGJv1dN+ev2eTdDs15K/D+JDulPrsd+kchKfOv8Mv+kcHLprB/5lwBOTy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JYWLLDAAAA3AAAAA8AAAAAAAAAAAAA&#10;AAAAoQIAAGRycy9kb3ducmV2LnhtbFBLBQYAAAAABAAEAPkAAACRAwAAAAA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/70C8QAAADcAAAADwAAAGRycy9kb3ducmV2LnhtbERPy2rCQBTdF/oPwy24EZ0kUimpo7Q+&#10;QLpTC9LdJXOTCc3cSTOjSfv1zkLo8nDei9VgG3GlzteOFaTTBARx4XTNlYLP027yAsIHZI2NY1Lw&#10;Sx5Wy8eHBeba9Xyg6zFUIoawz1GBCaHNpfSFIYt+6lriyJWusxgi7CqpO+xjuG1kliRzabHm2GCw&#10;pbWh4vt4sQpm5dd2/DPbpFlWJx+l+euL93Ol1OhpeHsFEWgI/+K7e68VPKdxfjwTj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v/vQL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Lla8YAAADcAAAADwAAAGRycy9kb3ducmV2LnhtbESPUUvDQBCE3wX/w7FCX8ReIvQqsdci&#10;BUEoFGwrvq65NQnN7cXctk3763uC4OMwM98ws8XgW3WkPjaBLeTjDBRxGVzDlYXd9vXhCVQUZIdt&#10;YLJwpgiL+e3NDAsXTvxOx41UKkE4FmihFukKrWNZk8c4Dh1x8r5D71GS7CvtejwluG/1Y5YZ7bHh&#10;tFBjR8uayv3m4C184KWS8+rrfr03RnafP+awnBprR3fDyzMooUH+w3/tN2dhkufweyYdAT2/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7i5Wv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w28MUAAADbAAAADwAAAGRycy9kb3ducmV2LnhtbESPUWvCQBCE3wv9D8cKvhS91MIp0VOK&#10;UCgUClVLX9fcmgRze2lu1dhf3ysUfBxm5htmsep9o87UxTqwhcdxBoq4CK7m0sJu+zKagYqC7LAJ&#10;TBauFGG1vL9bYO7ChT/ovJFSJQjHHC1UIm2udSwq8hjHoSVO3iF0HiXJrtSuw0uC+0ZPssxojzWn&#10;hQpbWldUHDcnb+ETf0q5vu0f3o/GyO7r25zWU2PtcNA/z0EJ9XIL/7dfnYXpE/x9ST9AL3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pw28M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IXf8YAAADbAAAADwAAAGRycy9kb3ducmV2LnhtbESPQWvCQBSE74X+h+UJvRTdGGmV6Cq1&#10;tVC8VQXx9si+ZIPZtzG7NbG/vlso9DjMzDfMYtXbWlyp9ZVjBeNRAoI4d7riUsFh/z6cgfABWWPt&#10;mBTcyMNqeX+3wEy7jj/puguliBD2GSowITSZlD43ZNGPXEMcvcK1FkOUbSl1i12E21qmSfIsLVYc&#10;Fww29GooP+++rIJJcdo8XiZv4zStkm1hvrt8fSyVehj0L3MQgfrwH/5rf2gF0yf4/RJ/gFz+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0yF3/GAAAA2w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C01RMMAAADbAAAADwAAAGRycy9kb3ducmV2LnhtbESPQYvCMBSE78L+h/AWvGmqh7rtGmVZ&#10;EDx4sQrq7dG8bavNS9tErf/eCMIeh5n5hpkve1OLG3WusqxgMo5AEOdWV1wo2O9Woy8QziNrrC2T&#10;ggc5WC4+BnNMtb3zlm6ZL0SAsEtRQel9k0rp8pIMurFtiIP3ZzuDPsiukLrDe4CbWk6jKJYGKw4L&#10;JTb0W1J+ya4mUPZxskoObXU9T9rseGra426DSg0/+59vEJ56/x9+t9dawSyG15fwA+Ti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AtNUT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acw88UAAADbAAAADwAAAGRycy9kb3ducmV2LnhtbESPQUvDQBSE7wX/w/IEL8Vs6mEjsdsi&#10;BaEgCNaK12f2mYRm38bsa5v667sFocdhZr5h5svRd+pAQ2wDW5hlOSjiKriWawvbj5f7R1BRkB12&#10;gcnCiSIsFzeTOZYuHPmdDhupVYJwLNFCI9KXWseqIY8xCz1x8n7C4FGSHGrtBjwmuO/0Q54b7bHl&#10;tNBgT6uGqt1m7y184l8tp9fv6dvOGNl+/Zr9qjDW3t2Oz0+ghEa5hv/ba2ehKODyJf0AvT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acw8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v4ErcUAAADbAAAADwAAAGRycy9kb3ducmV2LnhtbESPsW7CQAyGdyTe4WSkbnAJA21SjqhC&#10;QurQpQEJulk5N0mb8yW5A9K3r4dKHa3f/2d/22JynbrRGFrPBtJVAoq48rbl2sDpeFg+gQoR2WLn&#10;mQz8UIBiN59tMbf+zu90K2OtBMIhRwNNjH2udagachhWvieW7NOPDqOMY63tiHeBu06vk2SjHbYs&#10;Fxrsad9Q9V1enVBOm+yQnYf2+pUO5eWjHy7HNzTmYTG9PIOKNMX/5b/2qzXwKM+Ki3iA3v0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v4Erc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bKhNsUAAADbAAAADwAAAGRycy9kb3ducmV2LnhtbESPQWvCQBSE7wX/w/KE3urGHtImuooI&#10;Qg+9mARqb4/sM4lm3ybZ1cR/3y0Uehxm5htmvZ1MK+40uMayguUiAkFcWt1wpaDIDy/vIJxH1tha&#10;JgUPcrDdzJ7WmGo78pHuma9EgLBLUUHtfZdK6cqaDLqF7YiDd7aDQR/kUEk94BjgppWvURRLgw2H&#10;hRo72tdUXrObCZQiTg7JV9/cLss+O313/Sn/RKWe59NuBcLT5P/Df+0PreAtgd8v4QfIz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kbKhNsUAAADb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4jMMAAADbAAAADwAAAGRycy9kb3ducmV2LnhtbESPwYrCQAyG74LvMETwplP3IFodRQRh&#10;D3vZKqi30IltdzuZtjNqffvNYcFj+PN/ybfe9q5WD+pC5dnAbJqAIs69rbgwcDoeJgtQISJbrD2T&#10;gRcF2G6GgzWm1j/5mx5ZLJRAOKRooIyxSbUOeUkOw9Q3xJLdfOcwytgV2nb4FLir9UeSzLXDiuVC&#10;iQ3tS8p/s7sTymm+PCzPbXX/mbXZ5dq0l+MXGjMe9bsVqEh9fC//tz+tgYV8Ly7iAXrz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eIzDAAAA2w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d9O8UAAADbAAAADwAAAGRycy9kb3ducmV2LnhtbESPX2vCQBDE3wv9DscW+lLqxT6cEj2l&#10;CAVBEPxT+rrmtkkwt5fmVo1+eq9Q6OMwM79hpvPeN+pMXawDWxgOMlDERXA1lxb2u4/XMagoyA6b&#10;wGThShHms8eHKeYuXHhD562UKkE45mihEmlzrWNRkcc4CC1x8r5D51GS7ErtOrwkuG/0W5YZ7bHm&#10;tFBhS4uKiuP25C184q2U6+rwsj4aI/uvH3NajIy1z0/9+wSUUC//4b/20lkYD+H3S/oBenY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Nd9O8UAAADb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sNDYMQAAADbAAAADwAAAGRycy9kb3ducmV2LnhtbESPQWvCQBSE7wX/w/IEb3WjhxBTVxFB&#10;8ODFJFC9PbKvSdrs2yS7avz3bqHQ4zAz3zDr7WhacafBNZYVLOYRCOLS6oYrBUV+eE9AOI+ssbVM&#10;Cp7kYLuZvK0x1fbBZ7pnvhIBwi5FBbX3XSqlK2sy6Oa2Iw7elx0M+iCHSuoBHwFuWrmMolgabDgs&#10;1NjRvqbyJ7uZQCni1WH12Te370WfXa5df8lPqNRsOu4+QHga/X/4r33UCpIl/H4JP0B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w0NgxAAAANs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<v:rect id="Rectangle 119" o:spid="_x0000_s1188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Z9qMUA&#10;AADbAAAADwAAAGRycy9kb3ducmV2LnhtbESPT2vCQBTE74V+h+UVvEjdVLA1MatIq6a34p+Lt0f2&#10;ZROafRuyq6bfvlsQehxm5jdMvhpsK67U+8axgpdJAoK4dLpho+B03D7PQfiArLF1TAp+yMNq+fiQ&#10;Y6bdjfd0PQQjIoR9hgrqELpMSl/WZNFPXEccvcr1FkOUvZG6x1uE21ZOk+RVWmw4LtTY0XtN5ffh&#10;YhW8fazH9HV2Vdiku7Qw+2KXmkKp0dOwXoAINIT/8L39qRXMZ/D3Jf4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tn2oxQAAANsAAAAPAAAAAAAAAAAAAAAAAJgCAABkcnMv&#10;ZG93bnJldi54bWxQSwUGAAAAAAQABAD1AAAAigMAAAAA&#10;" filled="f" stroked="f">
                      <v:textbox inset="0,0,0,0">
                        <w:txbxContent>
                          <w:p w:rsidR="005C463B" w:rsidRPr="00945CCC" w:rsidRDefault="005C463B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j38UA&#10;AADbAAAADwAAAGRycy9kb3ducmV2LnhtbESPQWvCQBSE7wX/w/KEXopu9KAmzSpirfFWor309si+&#10;bEKzb0N2q+m/7xYKPQ4z8w2T70bbiRsNvnWsYDFPQBBXTrdsFLxfX2cbED4ga+wck4Jv8rDbTh5y&#10;zLS7c0m3SzAiQthnqKAJoc+k9FVDFv3c9cTRq91gMUQ5GKkHvEe47eQySVbSYstxocGeDg1Vn5cv&#10;q2D9sn+itw9Xh2N6SgtTFqfUFEo9Tsf9M4hAY/gP/7XPWsFmBb9f4g+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ZOPfxQAAANsAAAAPAAAAAAAAAAAAAAAAAJgCAABkcnMv&#10;ZG93bnJldi54bWxQSwUGAAAAAAQABAD1AAAAigMAAAAA&#10;" filled="f" stroked="f">
                      <v:textbox inset="0,0,0,0">
                        <w:txbxContent>
                          <w:p w:rsidR="005C463B" w:rsidRDefault="005C463B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hGRMUA&#10;AADbAAAADwAAAGRycy9kb3ducmV2LnhtbESPQWvCQBSE74L/YXlCL6IbPVSTZhWx1vRWor309si+&#10;bEKzb0N2q+m/7xYKPQ4z8w2T70fbiRsNvnWsYLVMQBBXTrdsFLxfXxZbED4ga+wck4Jv8rDfTSc5&#10;ZtrduaTbJRgRIewzVNCE0GdS+qohi37peuLo1W6wGKIcjNQD3iPcdnKdJI/SYstxocGejg1Vn5cv&#10;q2DzfJjT24erwyk9p4Upi3NqCqUeZuPhCUSgMfyH/9qvWsF2A79f4g+Qu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KEZExQAAANsAAAAPAAAAAAAAAAAAAAAAAJgCAABkcnMv&#10;ZG93bnJldi54bWxQSwUGAAAAAAQABAD1AAAAigMAAAAA&#10;" filled="f" stroked="f">
                      <v:textbox inset="0,0,0,0">
                        <w:txbxContent>
                          <w:p w:rsidR="005C463B" w:rsidRDefault="005C463B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fSNsAA&#10;AADbAAAADwAAAGRycy9kb3ducmV2LnhtbERPPW/CMBDdkfofrKvEgooDA5CAQagUwoaALmyn+HCi&#10;xucodiH8ezwgMT6978Wqs7W4UesrxwpGwwQEceF0xUbB73n7NQPhA7LG2jEpeJCH1fKjt8BMuzsf&#10;6XYKRsQQ9hkqKENoMil9UZJFP3QNceSurrUYImyN1C3eY7it5ThJJtJixbGhxIa+Syr+Tv9WwXSz&#10;HtDh4q7hJ92luTnmu9TkSvU/u/UcRKAuvMUv914rmMWx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LfSNsAAAADbAAAADwAAAAAAAAAAAAAAAACYAgAAZHJzL2Rvd25y&#10;ZXYueG1sUEsFBgAAAAAEAAQA9QAAAIUDAAAAAA==&#10;" filled="f" stroked="f">
                      <v:textbox inset="0,0,0,0">
                        <w:txbxContent>
                          <w:p w:rsidR="005C463B" w:rsidRPr="005E4A3B" w:rsidRDefault="005C463B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TtdsQA&#10;AADbAAAADwAAAGRycy9kb3ducmV2LnhtbESPQWvCQBSE7wX/w/IEL6Vu9GBNmlXEqulN1F56e2Rf&#10;NsHs25Ddavz33UKhx2FmvmHy9WBbcaPeN44VzKYJCOLS6YaNgs/L/mUJwgdkja1jUvAgD+vV6CnH&#10;TLs7n+h2DkZECPsMFdQhdJmUvqzJop+6jjh6lesthih7I3WP9wi3rZwnyUJabDgu1NjRtqbyev62&#10;Cl7fN890/HJV2KWHtDCn4pCaQqnJeNi8gQg0hP/wX/tDK0hn8Psl/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U7XbEAAAA2wAAAA8AAAAAAAAAAAAAAAAAmAIAAGRycy9k&#10;b3ducmV2LnhtbFBLBQYAAAAABAAEAPUAAACJAwAAAAA=&#10;" filled="f" stroked="f">
                      <v:textbox inset="0,0,0,0">
                        <w:txbxContent>
                          <w:p w:rsidR="005C463B" w:rsidRPr="000411E6" w:rsidRDefault="005C463B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dG8QA&#10;AADbAAAADwAAAGRycy9kb3ducmV2LnhtbESPzWrDMBCE74G+g9hCLqGRU0hoXcvGTUnSSw9O+wCL&#10;tf7B1spYSuL26aNAIcdhZr5hkmwyvTjT6FrLClbLCARxaXXLtYKf793TCwjnkTX2lknBLznI0odZ&#10;grG2Fy7ofPS1CBB2MSpovB9iKV3ZkEG3tANx8Co7GvRBjrXUI14C3PTyOYo20mDLYaHBgbYNld3x&#10;ZBRQXti/r87tTfH+sd1XLdNCHpSaP075GwhPk7+H/9ufWsHrGm5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yXRvEAAAA2wAAAA8AAAAAAAAAAAAAAAAAmAIAAGRycy9k&#10;b3ducmV2LnhtbFBLBQYAAAAABAAEAPUAAACJAwAAAAA=&#10;" filled="f" stroked="f">
                      <v:textbox inset="0,0,0,0">
                        <w:txbxContent>
                          <w:p w:rsidR="005C463B" w:rsidRDefault="005C463B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3Pyhb0A&#10;AADbAAAADwAAAGRycy9kb3ducmV2LnhtbERPyw7BQBTdS/zD5EpshCkLoQzxiMfGoviAm87VNjp3&#10;ms6gfL1ZSCxPznu+bEwpnlS7wrKC4SACQZxaXXCm4HrZ9ScgnEfWWFomBW9ysFy0W3OMtX1xQs+z&#10;z0QIYRejgtz7KpbSpTkZdANbEQfuZmuDPsA6k7rGVwg3pRxF0VgaLDg05FjRJqf0fn4YBbRK7Od0&#10;d3uTrLeb/a1g6smDUt1Os5qB8NT4v/jnPmoF0zA2fAk/QC6+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u3Pyhb0AAADbAAAADwAAAAAAAAAAAAAAAACYAgAAZHJzL2Rvd25yZXYu&#10;eG1sUEsFBgAAAAAEAAQA9QAAAIIDAAAAAA==&#10;" filled="f" stroked="f">
                      <v:textbox inset="0,0,0,0">
                        <w:txbxContent>
                          <w:p w:rsidR="005C463B" w:rsidRDefault="005C463B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LhcMQA&#10;AADbAAAADwAAAGRycy9kb3ducmV2LnhtbESPzW7CMBCE75X6DtZW6gWBQw8FpxiEaEu4IX4u3Fbx&#10;4kSN11HsQvr2GAmpx9HMfKOZLXrXiAt1ofasYTzKQBCX3tRsNRwP38MpiBCRDTaeScMfBVjMn59m&#10;mBt/5R1d9tGKBOGQo4YqxjaXMpQVOQwj3xIn7+w7hzHJzkrT4TXBXSPfsuxdOqw5LVTY0qqi8mf/&#10;6zRMPpcD2p78OX6ptSrsrlgrW2j9+tIvP0BE6uN/+NHeGA1Kwf1L+gFyf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i4XDEAAAA2wAAAA8AAAAAAAAAAAAAAAAAmAIAAGRycy9k&#10;b3ducmV2LnhtbFBLBQYAAAAABAAEAPUAAACJAwAAAAA=&#10;" filled="f" stroked="f">
                      <v:textbox inset="0,0,0,0">
                        <w:txbxContent>
                          <w:p w:rsidR="005C463B" w:rsidRPr="005E4A3B" w:rsidRDefault="005C463B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1Xt8QA&#10;AADcAAAADwAAAGRycy9kb3ducmV2LnhtbESPzW7CQAyE75V4h5WRuFSwgUNVhSwoBJX20kOAB7Cy&#10;zo/IeqPsFtI+fX2o1JutGc98zvaT69WdxtB5NrBeJaCIK287bgxcL2/LV1AhIlvsPZOBbwqw382e&#10;Mkytf3BJ93NslIRwSNFAG+OQah2qlhyGlR+IRav96DDKOjbajviQcNfrTZK8aIcdS0OLAxUtVbfz&#10;lzNAeel/Pm/h5MrDsTjVHdOzfjdmMZ/yLahIU/w3/11/WMFPBF+ekQn07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/NV7fEAAAA3AAAAA8AAAAAAAAAAAAAAAAAmAIAAGRycy9k&#10;b3ducmV2LnhtbFBLBQYAAAAABAAEAPUAAACJAwAAAAA=&#10;" filled="f" stroked="f">
                      <v:textbox inset="0,0,0,0">
                        <w:txbxContent>
                          <w:p w:rsidR="005C463B" w:rsidRPr="00931BFC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NsW74A&#10;AADcAAAADwAAAGRycy9kb3ducmV2LnhtbERPSwrCMBDdC94hjOBGNNWFSDWKH/xsXFQ9wNCMbbGZ&#10;lCZq9fRGENzN431ntmhMKR5Uu8KyguEgAkGcWl1wpuBy3vYnIJxH1lhaJgUvcrCYt1szjLV9ckKP&#10;k89ECGEXo4Lc+yqW0qU5GXQDWxEH7mprgz7AOpO6xmcIN6UcRdFYGiw4NORY0Tqn9Ha6GwW0TOz7&#10;eHM7k6w26921YOrJvVLdTrOcgvDU+L/45z7oMD8awfeZcIG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BTbFu+AAAA3AAAAA8AAAAAAAAAAAAAAAAAmAIAAGRycy9kb3ducmV2&#10;LnhtbFBLBQYAAAAABAAEAPUAAACDAwAAAAA=&#10;" filled="f" stroked="f">
                      <v:textbox inset="0,0,0,0">
                        <w:txbxContent>
                          <w:p w:rsidR="005C463B" w:rsidRPr="00A32665" w:rsidRDefault="005C463B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8S/8MA&#10;AADcAAAADwAAAGRycy9kb3ducmV2LnhtbERPTWvCQBC9C/6HZYReSt3YQ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68S/8MAAADcAAAADwAAAAAAAAAAAAAAAACYAgAAZHJzL2Rv&#10;d25yZXYueG1sUEsFBgAAAAAEAAQA9QAAAIgDAAAAAA==&#10;" filled="f" stroked="f">
                      <v:textbox inset="0,0,0,0">
                        <w:txbxContent>
                          <w:p w:rsidR="005C463B" w:rsidRPr="005E4A3B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EaKi8MA&#10;AADcAAAADwAAAGRycy9kb3ducmV2LnhtbERPTWvCQBC9C/6HZYReSt1YSm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EaKi8MAAADcAAAADwAAAAAAAAAAAAAAAACYAgAAZHJzL2Rv&#10;d25yZXYueG1sUEsFBgAAAAAEAAQA9QAAAIgDAAAAAA==&#10;" filled="f" stroked="f">
                      <v:textbox inset="0,0,0,0">
                        <w:txbxContent>
                          <w:p w:rsidR="005C463B" w:rsidRPr="005E4A3B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ovEMMA&#10;AADcAAAADwAAAGRycy9kb3ducmV2LnhtbERPTWvCQBC9C/6HZYReSt1YaG1iNiKtNd5E24u3ITtu&#10;gtnZkF01/ffdQsHbPN7n5MvBtuJKvW8cK5hNExDEldMNGwXfX59PbyB8QNbYOiYFP+RhWYxHOWba&#10;3XhP10MwIoawz1BBHUKXSemrmiz6qeuII3dyvcUQYW+k7vEWw20rn5PkVVpsODbU2NF7TdX5cLEK&#10;5h+rR9od3Sms001amn25SU2p1MNkWC1ABBrCXfzv3uo4P3mB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wovEMMAAADcAAAADwAAAAAAAAAAAAAAAACYAgAAZHJzL2Rv&#10;d25yZXYueG1sUEsFBgAAAAAEAAQA9QAAAIgDAAAAAA==&#10;" filled="f" stroked="f">
                      <v:textbox inset="0,0,0,0">
                        <w:txbxContent>
                          <w:p w:rsidR="005C463B" w:rsidRPr="005E4A3B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ixZ8MA&#10;AADcAAAADwAAAGRycy9kb3ducmV2LnhtbERPPW/CMBDdkfofrKvEUoFTBtoEnAi1hXRDoSxsp/hw&#10;osbnKHYh/Pu6UiW2e3qfty5G24kLDb51rOB5noAgrp1u2Sg4fm1nryB8QNbYOSYFN/JQ5A+TNWba&#10;XbmiyyEYEUPYZ6igCaHPpPR1Qxb93PXEkTu7wWKIcDBSD3iN4baTiyRZSostx4YGe3prqP4+/FgF&#10;L++bJ9qf3Dl8pLu0NFW5S02p1PRx3KxABBrDXfzv/tRxfrK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9ixZ8MAAADcAAAADwAAAAAAAAAAAAAAAACYAgAAZHJzL2Rv&#10;d25yZXYueG1sUEsFBgAAAAAEAAQA9QAAAIgDAAAAAA==&#10;" filled="f" stroked="f">
                      <v:textbox inset="0,0,0,0">
                        <w:txbxContent>
                          <w:p w:rsidR="005C463B" w:rsidRPr="005E4A3B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QU/MMA&#10;AADcAAAADwAAAGRycy9kb3ducmV2LnhtbERPPW/CMBDdK/EfrEPqUhWHDkBSnAhBS7qhQJdup/hw&#10;IuJzFLuQ/ntcqVK3e3qfty5G24krDb51rGA+S0AQ1063bBR8nt6fVyB8QNbYOSYFP+ShyCcPa8y0&#10;u3FF12MwIoawz1BBE0KfSenrhiz6meuJI3d2g8UQ4WCkHvAWw20nX5JkIS22HBsa7GnbUH05flsF&#10;y93miQ5f7hze0n1amqrcp6ZU6nE6bl5BBBrDv/jP/aHj/GQJv8/EC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JQU/MMAAADcAAAADwAAAAAAAAAAAAAAAACYAgAAZHJzL2Rv&#10;d25yZXYueG1sUEsFBgAAAAAEAAQA9QAAAIgDAAAAAA==&#10;" filled="f" stroked="f">
                      <v:textbox inset="0,0,0,0">
                        <w:txbxContent>
                          <w:p w:rsidR="005C463B" w:rsidRPr="005E4A3B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clFcMA&#10;AADcAAAADwAAAGRycy9kb3ducmV2LnhtbERPO2/CMBDekfgP1iF1qYrTDm0TcCLUB2GrQlnYTvHh&#10;RMTnKHYh/fcYCYntPn3PWxaj7cSJBt86VvA8T0AQ1063bBTsfr+f3kH4gKyxc0wK/slDkU8nS8y0&#10;O3NFp20wIoawz1BBE0KfSenrhiz6ueuJI3dwg8UQ4WCkHvAcw20nX5LkVVpsOTY02NNHQ/Vx+2cV&#10;vH2uHuln7w7hK12npanKdWpKpR5m42oBItAY7uKbe6Pj/CSF6zPxApl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kclFcMAAADcAAAADwAAAAAAAAAAAAAAAACYAgAAZHJzL2Rv&#10;d25yZXYueG1sUEsFBgAAAAAEAAQA9QAAAIgDAAAAAA==&#10;" filled="f" stroked="f">
                      <v:textbox inset="0,0,0,0">
                        <w:txbxContent>
                          <w:p w:rsidR="005C463B" w:rsidRPr="000411E6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QaVcUA&#10;AADcAAAADwAAAGRycy9kb3ducmV2LnhtbESPT2/CMAzF75P4DpGRdplGyg6MFgJC+0N3QzAu3KzG&#10;pBWNUzUZdN8eHybtZus9v/fzcj34Vl2pj01gA9NJBoq4CrZhZ+D4/fk8BxUTssU2MBn4pQjr1ehh&#10;iYUNN97T9ZCckhCOBRqoU+oKrWNVk8c4CR2xaOfQe0yy9k7bHm8S7lv9kmUz7bFhaaixo7eaqsvh&#10;xxt4fd880e4Uzukj3+al25fb3JXGPI6HzQJUoiH9m/+uv6zgTwV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pBpVxQAAANwAAAAPAAAAAAAAAAAAAAAAAJgCAABkcnMv&#10;ZG93bnJldi54bWxQSwUGAAAAAAQABAD1AAAAigMAAAAA&#10;" filled="f" stroked="f">
                      <v:textbox inset="0,0,0,0">
                        <w:txbxContent>
                          <w:p w:rsidR="005C463B" w:rsidRPr="000411E6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i/zsMA&#10;AADcAAAADwAAAGRycy9kb3ducmV2LnhtbERPPW/CMBDdkfgP1lXqgoqTDoUEHIRoS7ohoAvbKb44&#10;UeNzFLuQ/vu6UiW2e3qft96MthNXGnzrWEE6T0AQV063bBR8nt+fliB8QNbYOSYFP+RhU0wna8y1&#10;u/GRrqdgRAxhn6OCJoQ+l9JXDVn0c9cTR652g8UQ4WCkHvAWw20nn5PkRVpsOTY02NOuoerr9G0V&#10;LF63MzpcXB3esn1WmmO5z0yp1OPDuF2BCDSGu/jf/aHj/DSFv2fiBbL4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i/zsMAAADcAAAADwAAAAAAAAAAAAAAAACYAgAAZHJzL2Rv&#10;d25yZXYueG1sUEsFBgAAAAAEAAQA9QAAAIgDAAAAAA==&#10;" filled="f" stroked="f">
                      <v:textbox inset="0,0,0,0">
                        <w:txbxContent>
                          <w:p w:rsidR="005C463B" w:rsidRPr="000411E6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ohucMA&#10;AADcAAAADwAAAGRycy9kb3ducmV2LnhtbERPO2/CMBDeK/EfrEPqUoEDA21CDELQkm4Vj4XtFF+c&#10;iPgcxS6Ef19XqtTtPn3Py9eDbcWNet84VjCbJiCIS6cbNgrOp4/JGwgfkDW2jknBgzysV6OnHDPt&#10;7nyg2zEYEUPYZ6igDqHLpPRlTRb91HXEkatcbzFE2Bupe7zHcNvKeZIspMWGY0ONHW1rKq/Hb6vg&#10;dbd5oa+Lq8J7uk8Lcyj2qSmUeh4PmyWIQEP4F/+5P3WcP5vD7zPxAr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TohucMAAADcAAAADwAAAAAAAAAAAAAAAACYAgAAZHJzL2Rv&#10;d25yZXYueG1sUEsFBgAAAAAEAAQA9QAAAIgDAAAAAA==&#10;" filled="f" stroked="f">
                      <v:textbox inset="0,0,0,0">
                        <w:txbxContent>
                          <w:p w:rsidR="005C463B" w:rsidRPr="000411E6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aEI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0Ts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aEIsMAAADcAAAADwAAAAAAAAAAAAAAAACYAgAAZHJzL2Rv&#10;d25yZXYueG1sUEsFBgAAAAAEAAQA9QAAAIgDAAAAAA==&#10;" filled="f" stroked="f">
                      <v:textbox inset="0,0,0,0">
                        <w:txbxContent>
                          <w:p w:rsidR="005C463B" w:rsidRPr="000411E6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rVZMQA&#10;AADcAAAADwAAAGRycy9kb3ducmV2LnhtbERPTWvCQBC9F/oflhG8FN0oNmh0FVtQeyiUquh1zI5J&#10;aHY2ZFcT/fVuodDbPN7nzBatKcWValdYVjDoRyCIU6sLzhTsd6veGITzyBpLy6TgRg4W8+enGSba&#10;NvxN163PRAhhl6CC3PsqkdKlORl0fVsRB+5sa4M+wDqTusYmhJtSDqMolgYLDg05VvSeU/qzvRgF&#10;5rL8nLydNv71pVnv4nu8xuPXQalup11OQXhq/b/4z/2hw/zBCH6fCRfI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K1WTEAAAA3AAAAA8AAAAAAAAAAAAAAAAAmAIAAGRycy9k&#10;b3ducmV2LnhtbFBLBQYAAAAABAAEAPUAAACJAwAAAAA=&#10;" filled="f" stroked="f">
                      <v:textbox inset="1pt,.4mm,1pt,1pt">
                        <w:txbxContent>
                          <w:p w:rsidR="005C463B" w:rsidRPr="0079077B" w:rsidRDefault="00081CA1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3C4737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ffYcgA&#10;AADcAAAADwAAAGRycy9kb3ducmV2LnhtbESPT2vCQBDF7wW/wzKFXopuLDRo6iq2UOuhIP5Br9Ps&#10;NAlmZ0N2NamfvnMo9DbDe/Peb2aL3tXqSm2oPBsYjxJQxLm3FRcGDvv34QRUiMgWa89k4IcCLOaD&#10;uxlm1ne8pesuFkpCOGRooIyxybQOeUkOw8g3xKJ9+9ZhlLUttG2xk3BX66ckSbXDiqWhxIbeSsrP&#10;u4sz4C7Lz+nr10d8fuxW+/SWrvC0ORrzcN8vX0BF6uO/+e96bQV/LLTyjEyg5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Ux99hyAAAANwAAAAPAAAAAAAAAAAAAAAAAJgCAABk&#10;cnMvZG93bnJldi54bWxQSwUGAAAAAAQABAD1AAAAjQMAAAAA&#10;" filled="f" stroked="f">
                      <v:textbox inset="1pt,.4mm,1pt,1pt">
                        <w:txbxContent>
                          <w:p w:rsidR="005C463B" w:rsidRPr="00A32665" w:rsidRDefault="005C463B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t6+sQA&#10;AADcAAAADwAAAGRycy9kb3ducmV2LnhtbERPTWvCQBC9F/wPywheRDcKDRpdRQu1HgqlKnods2MS&#10;zM6G7Gpif323IPQ2j/c582VrSnGn2hWWFYyGEQji1OqCMwWH/ftgAsJ5ZI2lZVLwIAfLRedljom2&#10;DX/TfeczEULYJagg975KpHRpTgbd0FbEgbvY2qAPsM6krrEJ4aaU4yiKpcGCQ0OOFb3llF53N6PA&#10;3Faf0/X5w7/2m80+/ok3ePo6KtXrtqsZCE+t/xc/3Vsd5o+m8PdMuE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LevrEAAAA3AAAAA8AAAAAAAAAAAAAAAAAmAIAAGRycy9k&#10;b3ducmV2LnhtbFBLBQYAAAAABAAEAPUAAACJAwAAAAA=&#10;" filled="f" stroked="f">
                      <v:textbox inset="1pt,.4mm,1pt,1pt">
                        <w:txbxContent>
                          <w:p w:rsidR="005C463B" w:rsidRPr="00CB1016" w:rsidRDefault="005C463B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N0Z2scA&#10;AADcAAAADwAAAGRycy9kb3ducmV2LnhtbESPQWvCQBCF7wX/wzKFXkrdKBg0dRUt1HooiFra6zQ7&#10;TYLZ2ZBdTfTXdw6F3mZ4b977Zr7sXa0u1IbKs4HRMAFFnHtbcWHg4/j6NAUVIrLF2jMZuFKA5WJw&#10;N8fM+o73dDnEQkkIhwwNlDE2mdYhL8lhGPqGWLQf3zqMsraFti12Eu5qPU6SVDusWBpKbOilpPx0&#10;ODsD7rx6n62/3+Lksdsc01u6wa/dpzEP9/3qGVSkPv6b/663VvDHgi/PyAR68Qs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TdGdrHAAAA3AAAAA8AAAAAAAAAAAAAAAAAmAIAAGRy&#10;cy9kb3ducmV2LnhtbFBLBQYAAAAABAAEAPUAAACMAwAAAAA=&#10;" filled="f" stroked="f">
                      <v:textbox inset="1pt,.4mm,1pt,1pt">
                        <w:txbxContent>
                          <w:p w:rsidR="005C463B" w:rsidRPr="00CB1016" w:rsidRDefault="005C463B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G8QcUA&#10;AADcAAAADwAAAGRycy9kb3ducmV2LnhtbERPTWvCQBC9C/0PyxR6KXWjYGhTV1GhsQdB1KLXaXaa&#10;hGZnQ3ZNUn+9KxS8zeN9znTem0q01LjSsoLRMAJBnFldcq7g6/Dx8grCeWSNlWVS8EcO5rOHwRQT&#10;bTveUbv3uQgh7BJUUHhfJ1K6rCCDbmhr4sD92MagD7DJpW6wC+GmkuMoiqXBkkNDgTWtCsp+92ej&#10;wJwXm7fl99pPnrv0EF/iFE/bo1JPj/3iHYSn3t/F/+5PHeaPR3B7Jlw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kbxBxQAAANwAAAAPAAAAAAAAAAAAAAAAAJgCAABkcnMv&#10;ZG93bnJldi54bWxQSwUGAAAAAAQABAD1AAAAigMAAAAA&#10;" filled="f" stroked="f">
                      <v:textbox inset="1pt,.4mm,1pt,1pt">
                        <w:txbxContent>
                          <w:p w:rsidR="005C463B" w:rsidRPr="005374BE" w:rsidRDefault="005C463B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C4737" w:rsidRPr="003C4737">
                              <w:rPr>
                                <w:noProof/>
                              </w:rPr>
                              <w:instrText>8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C4737">
                              <w:rPr>
                                <w:noProof/>
                              </w:rPr>
                              <w:t>8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0MiNsUA&#10;AADcAAAADwAAAGRycy9kb3ducmV2LnhtbERPTWvCQBC9C/6HZYRepG4MNLTRVVSo7aEgjaVex+yY&#10;BLOzIbuatL++WxC8zeN9znzZm1pcqXWVZQXTSQSCOLe64kLB1/718RmE88gaa8uk4IccLBfDwRxT&#10;bTv+pGvmCxFC2KWooPS+SaV0eUkG3cQ2xIE72dagD7AtpG6xC+GmlnEUJdJgxaGhxIY2JeXn7GIU&#10;mMvq42V9fPNP4267T36TLR5230o9jPrVDISn3t/FN/e7DvPjGP6fCRf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7QyI2xQAAANwAAAAPAAAAAAAAAAAAAAAAAJgCAABkcnMv&#10;ZG93bnJldi54bWxQSwUGAAAAAAQABAD1AAAAigMAAAAA&#10;" filled="f" stroked="f">
                      <v:textbox inset="1pt,.4mm,1pt,1pt">
                        <w:txbxContent>
                          <w:p w:rsidR="005C463B" w:rsidRPr="005374BE" w:rsidRDefault="005C463B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C4737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+HrcUA&#10;AADcAAAADwAAAGRycy9kb3ducmV2LnhtbERPS2vCQBC+F/wPywheSt1Uaa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D4etxQAAANwAAAAPAAAAAAAAAAAAAAAAAJgCAABkcnMv&#10;ZG93bnJldi54bWxQSwUGAAAAAAQABAD1AAAAigMAAAAA&#10;" filled="f" stroked="f">
                      <v:textbox inset="1pt,.4mm,1pt,1pt">
                        <w:txbxContent>
                          <w:p w:rsidR="005C463B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+Yf2cUA&#10;AADcAAAADwAAAGRycy9kb3ducmV2LnhtbERPS2vCQBC+F/wPywheSt1UbKjRVayg9lAQH7TXMTsm&#10;wexsyK4m+uvdQqG3+fieM5m1phRXql1hWcFrPwJBnFpdcKbgsF++vINwHlljaZkU3MjBbNp5mmCi&#10;bcNbuu58JkIIuwQV5N5XiZQuzcmg69uKOHAnWxv0AdaZ1DU2IdyUchBFsTRYcGjIsaJFTul5dzEK&#10;zGX+Nfo4rv3bc7Pax/d4hT+bb6V63XY+BuGp9f/iP/enDvMHQ/h9Jlwgp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b5h/ZxQAAANwAAAAPAAAAAAAAAAAAAAAAAJgCAABkcnMv&#10;ZG93bnJldi54bWxQSwUGAAAAAAQABAD1AAAAigMAAAAA&#10;" filled="f" stroked="f">
                      <v:textbox inset="1pt,.4mm,1pt,1pt">
                        <w:txbxContent>
                          <w:p w:rsidR="005C463B" w:rsidRDefault="005C463B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C4737">
                              <w:t>A.B.XXX.В</w:t>
                            </w:r>
                            <w:proofErr w:type="gramStart"/>
                            <w:r w:rsidR="003C4737">
                              <w:t>2</w:t>
                            </w:r>
                            <w:proofErr w:type="gramEnd"/>
                            <w:r w:rsidR="003C4737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q6QsUA&#10;AADcAAAADwAAAGRycy9kb3ducmV2LnhtbERPTWvCQBC9C/0Pywi9lLoxYNDoKrFQ24NQqkWvY3ZM&#10;QrOzIbuatL++KxS8zeN9zmLVm1pcqXWVZQXjUQSCOLe64kLB1/71eQrCeWSNtWVS8EMOVsuHwQJT&#10;bTv+pOvOFyKEsEtRQel9k0rp8pIMupFtiAN3tq1BH2BbSN1iF8JNLeMoSqTBikNDiQ29lJR/7y5G&#10;gblk29n69OYnT91mn/wmGzx+HJR6HPbZHISn3t/F/+53HebHE7g9Ey6Qy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qrpCxQAAANwAAAAPAAAAAAAAAAAAAAAAAJgCAABkcnMv&#10;ZG93bnJldi54bWxQSwUGAAAAAAQABAD1AAAAigMAAAAA&#10;" filled="f" stroked="f">
                      <v:textbox inset="1pt,.4mm,1pt,1pt">
                        <w:txbxContent>
                          <w:p w:rsidR="005C463B" w:rsidRDefault="00081CA1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3C4737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5C463B">
                              <w:t>.</w:t>
                            </w:r>
                          </w:p>
                          <w:p w:rsidR="005C463B" w:rsidRPr="00CB3828" w:rsidRDefault="00081CA1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Title  \* MERGEFORMAT </w:instrText>
                            </w:r>
                            <w:r>
                              <w:fldChar w:fldCharType="separate"/>
                            </w:r>
                            <w:r w:rsidR="003C4737">
                              <w:t>Перечень выходных данных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3tB8IA&#10;AADcAAAADwAAAGRycy9kb3ducmV2LnhtbERPO2/CMBDeK/U/WFeJBRUHBiApBiFeYUPQLt1O8eFE&#10;jc9RbCD8e4yE1O0+fc+bLTpbiyu1vnKsYDhIQBAXTldsFPx8bz+nIHxA1lg7JgV38rCYv7/NMNPu&#10;xke6noIRMYR9hgrKEJpMSl+UZNEPXEMcubNrLYYIWyN1i7cYbms5SpKxtFhxbCixoVVJxd/pYhVM&#10;1ss+HX7dOWzSXZqbY75LTa5U76NbfoEI1IV/8cu913H+aAzPZ+IFc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be0HwgAAANwAAAAPAAAAAAAAAAAAAAAAAJgCAABkcnMvZG93&#10;bnJldi54bWxQSwUGAAAAAAQABAD1AAAAhwMAAAAA&#10;" filled="f" stroked="f">
                      <v:textbox inset="0,0,0,0">
                        <w:txbxContent>
                          <w:p w:rsidR="005C463B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InMIA&#10;AADcAAAADwAAAGRycy9kb3ducmV2LnhtbERPO2/CMBDeK/EfrENiqcCBoZAUgxCvdENAl26n+HCi&#10;xucoNhD+fY2E1O0+fc+bLztbixu1vnKsYDxKQBAXTldsFHyfd8MZCB+QNdaOScGDPCwXvbc5Ztrd&#10;+Ui3UzAihrDPUEEZQpNJ6YuSLPqRa4gjd3GtxRBha6Ru8R7DbS0nSfIhLVYcG0psaF1S8Xu6WgXT&#10;zeqdDj/uErbpPs3NMd+nJldq0O9WnyACdeFf/HJ/6Th/MoXnM/ECuf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UicwgAAANwAAAAPAAAAAAAAAAAAAAAAAJgCAABkcnMvZG93&#10;bnJldi54bWxQSwUGAAAAAAQABAD1AAAAhwMAAAAA&#10;" filled="f" stroked="f">
                      <v:textbox inset="0,0,0,0">
                        <w:txbxContent>
                          <w:p w:rsidR="005C463B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7c7sUA&#10;AADcAAAADwAAAGRycy9kb3ducmV2LnhtbESPT2/CMAzF75P4DpGRdplGOg6MFgJC+0N3QzAu3KzG&#10;pBWNUzUZdN8eHybtZus9v/fzcj34Vl2pj01gAy+TDBRxFWzDzsDx+/N5DiomZIttYDLwSxHWq9HD&#10;Egsbbryn6yE5JSEcCzRQp9QVWseqJo9xEjpi0c6h95hk7Z22Pd4k3Ld6mmUz7bFhaaixo7eaqsvh&#10;xxt4fd880e4Uzukj3+al25fb3JXGPI6HzQJUoiH9m/+uv6zgT4V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vtzuxQAAANwAAAAPAAAAAAAAAAAAAAAAAJgCAABkcnMv&#10;ZG93bnJldi54bWxQSwUGAAAAAAQABAD1AAAAigMAAAAA&#10;" filled="f" stroked="f">
                      <v:textbox inset="0,0,0,0">
                        <w:txbxContent>
                          <w:p w:rsidR="005C463B" w:rsidRPr="00945CCC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J5dcMA&#10;AADcAAAADwAAAGRycy9kb3ducmV2LnhtbERPPW/CMBDdK/EfrEPqUhWnDJSkMQhRStgQ0KXbKb44&#10;EfE5ig2Ef19XQup2T+/z8uVgW3Gl3jeOFbxNEhDEpdMNGwXfp6/XOQgfkDW2jknBnTwsF6OnHDPt&#10;bnyg6zEYEUPYZ6igDqHLpPRlTRb9xHXEkatcbzFE2Bupe7zFcNvKaZLMpMWGY0ONHa1rKs/Hi1Xw&#10;/rl6of2Pq8Im3aaFORTb1BRKPY+H1QeIQEP4Fz/cOx3nT1P4eyZe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fJ5dcMAAADcAAAADwAAAAAAAAAAAAAAAACYAgAAZHJzL2Rv&#10;d25yZXYueG1sUEsFBgAAAAAEAAQA9QAAAIgDAAAAAA==&#10;" filled="f" stroked="f">
                      <v:textbox inset="0,0,0,0">
                        <w:txbxContent>
                          <w:p w:rsidR="005C463B" w:rsidRPr="00945CCC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FGNcYA&#10;AADcAAAADwAAAGRycy9kb3ducmV2LnhtbESPS2/CMBCE75X6H6yt1EsFTovUNgGDUB+kt4rHhdsq&#10;XpyIeB3FLoR/zx6QetvVzM58O1sMvlUn6mMT2MDzOANFXAXbsDOw236P3kHFhGyxDUwGLhRhMb+/&#10;m2Fhw5nXdNokpySEY4EG6pS6QutY1eQxjkNHLNoh9B6TrL3TtsezhPtWv2TZq/bYsDTU2NFHTdVx&#10;8+cNvH0un+h3Hw7pK1/lpVuXq9yVxjw+DMspqERD+jffrn+s4E8EX56RCfT8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RFGNcYAAADcAAAADwAAAAAAAAAAAAAAAACYAgAAZHJz&#10;L2Rvd25yZXYueG1sUEsFBgAAAAAEAAQA9QAAAIsDAAAAAA==&#10;" filled="f" stroked="f">
                      <v:textbox inset="0,0,0,0">
                        <w:txbxContent>
                          <w:p w:rsidR="005C463B" w:rsidRPr="005E4A3B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3jrsMA&#10;AADcAAAADwAAAGRycy9kb3ducmV2LnhtbERPTWvCQBC9F/wPywheSt1oQU10FVFrvIm2l96G7LgJ&#10;ZmdDdtX033eFQm/zeJ+zWHW2FndqfeVYwWiYgCAunK7YKPj6/HibgfABWWPtmBT8kIfVsveywEy7&#10;B5/ofg5GxBD2GSooQ2gyKX1RkkU/dA1x5C6utRgibI3ULT5iuK3lOEkm0mLFsaHEhjYlFdfzzSqY&#10;btevdPx2l7BL92luTvk+NblSg363noMI1IV/8Z/7oOP89xE8n4kXyO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l3jrsMAAADcAAAADwAAAAAAAAAAAAAAAACYAgAAZHJzL2Rv&#10;d25yZXYueG1sUEsFBgAAAAAEAAQA9QAAAIgDAAAAAA==&#10;" filled="f" stroked="f">
                      <v:textbox inset="0,0,0,0">
                        <w:txbxContent>
                          <w:p w:rsidR="005C463B" w:rsidRPr="005E4A3B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992cQA&#10;AADcAAAADwAAAGRycy9kb3ducmV2LnhtbERPS2vCQBC+F/oflil4Ed1UoW1SV5Fak96Kj4u3ITtu&#10;QrOzIbs18d+7BaG3+fies1gNthEX6nztWMHzNAFBXDpds1FwPGwnbyB8QNbYOCYFV/KwWj4+LDDT&#10;rucdXfbBiBjCPkMFVQhtJqUvK7Lop64ljtzZdRZDhJ2RusM+httGzpLkRVqsOTZU2NJHReXP/tcq&#10;eN2sx/R9cufwmeZpYXZFnppCqdHTsH4HEWgI/+K7+0vH+fM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PfdnEAAAA3AAAAA8AAAAAAAAAAAAAAAAAmAIAAGRycy9k&#10;b3ducmV2LnhtbFBLBQYAAAAABAAEAPUAAACJAwAAAAA=&#10;" filled="f" stroked="f">
                      <v:textbox inset="0,0,0,0">
                        <w:txbxContent>
                          <w:p w:rsidR="005C463B" w:rsidRPr="000411E6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PYQsMA&#10;AADcAAAADwAAAGRycy9kb3ducmV2LnhtbERPS2vCQBC+F/oflin0UnRjBTXRVcS2xpv4uHgbsuMm&#10;mJ0N2a3Gf+8Khd7m43vObNHZWlyp9ZVjBYN+AoK4cLpio+B4+OlNQPiArLF2TAru5GExf32ZYabd&#10;jXd03QcjYgj7DBWUITSZlL4oyaLvu4Y4cmfXWgwRtkbqFm8x3NbyM0lG0mLFsaHEhlYlFZf9r1Uw&#10;/lp+0PbkzuE7Xae52eXr1ORKvb91yymIQF34F/+5NzrOHw7h+Uy8QM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cPYQsMAAADcAAAADwAAAAAAAAAAAAAAAACYAgAAZHJzL2Rv&#10;d25yZXYueG1sUEsFBgAAAAAEAAQA9QAAAIgDAAAAAA==&#10;" filled="f" stroked="f">
                      <v:textbox inset="0,0,0,0">
                        <w:txbxContent>
                          <w:p w:rsidR="005C463B" w:rsidRPr="000411E6" w:rsidRDefault="005C463B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69;top:103290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rect id="Rectangle 122" o:spid="_x0000_s1226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TuiMUA&#10;AADcAAAADwAAAGRycy9kb3ducmV2LnhtbERPTWvCQBC9C/0PyxR6kbqxYGhTN8EWqh4EqYq9TrPT&#10;JDQ7G7Krif56VxC8zeN9zjTrTS2O1LrKsoLxKAJBnFtdcaFgt/16fgXhPLLG2jIpOJGDLH0YTDHR&#10;tuNvOm58IUIIuwQVlN43iZQuL8mgG9mGOHB/tjXoA2wLqVvsQrip5UsUxdJgxaGhxIY+S8r/Nwej&#10;wBxmq7eP34WfDLv5Nj7Hc/xZ75V6euxn7yA89f4uvrmXOswfx3B9Jlwg0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FO6IxQAAANwAAAAPAAAAAAAAAAAAAAAAAJgCAABkcnMv&#10;ZG93bnJldi54bWxQSwUGAAAAAAQABAD1AAAAigMAAAAA&#10;" filled="f" stroked="f">
                  <v:textbox inset="1pt,.4mm,1pt,1pt">
                    <w:txbxContent>
                      <w:p w:rsidR="00A106C2" w:rsidRPr="006C5C53" w:rsidRDefault="00A106C2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VhLE8UA&#10;AADcAAAADwAAAGRycy9kb3ducmV2LnhtbERPS2vCQBC+F/wPywheSt0oGGt0FVtQeygUH7TXMTsm&#10;wexsyK4m+uvdQqG3+fieM1u0phRXql1hWcGgH4EgTq0uOFNw2K9eXkE4j6yxtEwKbuRgMe88zTDR&#10;tuEtXXc+EyGEXYIKcu+rREqX5mTQ9W1FHLiTrQ36AOtM6hqbEG5KOYyiWBosODTkWNF7Tul5dzEK&#10;zGX5OXk7bvzouVnv43u8xp+vb6V63XY5BeGp9f/iP/eHDvMHY/h9Jlwg5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WEsTxQAAANwAAAAPAAAAAAAAAAAAAAAAAJgCAABkcnMv&#10;ZG93bnJldi54bWxQSwUGAAAAAAQABAD1AAAAigMAAAAA&#10;" filled="f" stroked="f">
                  <v:textbox inset="1pt,.4mm,1pt,1pt">
                    <w:txbxContent>
                      <w:p w:rsidR="00A106C2" w:rsidRPr="006C5C53" w:rsidRDefault="00A106C2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1A87" w:rsidRDefault="008A1A8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417496FC" wp14:editId="30D1194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662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1A87" w:rsidRDefault="008A1A8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1A87" w:rsidRDefault="008A1A8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1A87" w:rsidRDefault="008A1A87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1A87" w:rsidRDefault="008A1A87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1A87" w:rsidRDefault="008A1A87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1A87" w:rsidRDefault="008A1A8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1A87" w:rsidRDefault="008A1A8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1A87" w:rsidRDefault="008A1A8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1A87" w:rsidRDefault="008A1A8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8A1A87" w:rsidRDefault="008A1A87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CB1016" w:rsidRDefault="008A1A87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5374BE" w:rsidRDefault="008A1A87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3C4737">
                                      <w:rPr>
                                        <w:noProof/>
                                        <w:lang w:val="en-US"/>
                                      </w:rPr>
                                      <w:t>8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Default="008A1A87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C4737">
                                      <w:t>A.B.XXX.В</w:t>
                                    </w:r>
                                    <w:proofErr w:type="gramStart"/>
                                    <w:r w:rsidR="003C4737">
                                      <w:t>2</w:t>
                                    </w:r>
                                    <w:proofErr w:type="gramEnd"/>
                                    <w:r w:rsidR="003C4737">
                                      <w:t>.XX.X-X.X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945CCC" w:rsidRDefault="008A1A87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Default="008A1A87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5E4A3B" w:rsidRDefault="008A1A8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0411E6" w:rsidRDefault="008A1A87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5E4A3B" w:rsidRDefault="008A1A87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Default="008A1A8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Default="008A1A8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945CCC" w:rsidRDefault="008A1A8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945CCC" w:rsidRDefault="008A1A8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5E4A3B" w:rsidRDefault="008A1A8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5E4A3B" w:rsidRDefault="008A1A8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0411E6" w:rsidRDefault="008A1A8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:rsidR="008A1A87" w:rsidRPr="000411E6" w:rsidRDefault="008A1A87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6937" y="103290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A1A87" w:rsidRPr="006C5C53" w:rsidRDefault="008A1A87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8A1A87" w:rsidRPr="006C5C53" w:rsidRDefault="008A1A87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550" o:spid="_x0000_s1228" style="position:absolute;left:0;text-align:left;margin-left:22.7pt;margin-top:14.2pt;width:558.45pt;height:826.3pt;z-index:251687936;mso-position-horizontal-relative:page;mso-position-vertical-relative:page;mso-width-relative:margin;mso-height-relative:margin" coordsize="70920,10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">
              <v:group id="Группа 551" o:spid="_x0000_s1229" style="position:absolute;width:70920;height:103320" coordsize="70920,103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<v:group id="Группа 552" o:spid="_x0000_s1230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GYit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3GYitMQAAADcAAAA&#10;DwAAAAAAAAAAAAAAAACqAgAAZHJzL2Rvd25yZXYueG1sUEsFBgAAAAAEAAQA+gAAAJsDAAAAAA==&#10;">
                  <v:group id="Группа 553" o:spid="_x0000_s1231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yqHL8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iSZwu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yqHL8QAAADcAAAA&#10;DwAAAAAAAAAAAAAAAACqAgAAZHJzL2Rvd25yZXYueG1sUEsFBgAAAAAEAAQA+gAAAJsDAAAAAA==&#10;">
                    <v:group id="Группа 554" o:spid="_x0000_s1232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    <v:rect id="Rectangle 91" o:spid="_x0000_s1233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4sJcMA&#10;AADcAAAADwAAAGRycy9kb3ducmV2LnhtbESPQWsCMRSE7wX/Q3iCt5oorNXVKGqRam9Vwetj89xd&#10;3LwsSarbf98UhB6HmfmGWaw624g7+VA71jAaKhDEhTM1lxrOp93rFESIyAYbx6ThhwKslr2XBebG&#10;PfiL7sdYigThkKOGKsY2lzIUFVkMQ9cSJ+/qvMWYpC+l8fhIcNvIsVITabHmtFBhS9uKitvx22q4&#10;ntXh7RRpvdn6Wfb5ri6TvfrQetDv1nMQkbr4H36290ZDlmXwdyYdAbn8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O4sJcMAAADcAAAADwAAAAAAAAAAAAAAAACYAgAAZHJzL2Rv&#10;d25yZXYueG1sUEsFBgAAAAAEAAQA9QAAAIgD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10kt8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JH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NdJLfFAAAA3AAA&#10;AA8AAAAAAAAAAAAAAAAAqgIAAGRycy9kb3ducmV2LnhtbFBLBQYAAAAABAAEAPoAAACcAwAAAAA=&#10;">
                        <v:group id="Группа 557" o:spid="_x0000_s1235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        <v:line id="Line 76" o:spid="_x0000_s1236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2gVcEAAADcAAAADwAAAGRycy9kb3ducmV2LnhtbERPz2vCMBS+D/wfwhN2W1MLyqiNIoJg&#10;2Q6bE3Z9NK9NsXkpSbTdf78cBjt+fL+r/WwH8SAfescKVlkOgrhxuudOwfXr9PIKIkRkjYNjUvBD&#10;Afa7xVOFpXYTf9LjEjuRQjiUqMDEOJZShsaQxZC5kThxrfMWY4K+k9rjlMLtIIs830iLPacGgyMd&#10;DTW3y90qkPXb9OFPxbXt2vPovmvzvplmpZ6X82ELItIc/8V/7rNWsF6ntelMOgJy9ws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jaBVwQAAANwAAAAPAAAAAAAAAAAAAAAA&#10;AKECAABkcnMvZG93bnJldi54bWxQSwUGAAAAAAQABAD5AAAAjwMAAAAA&#10;" strokeweight="1.5pt"/>
                          <v:line id="Line 77" o:spid="_x0000_s1237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8EFzsMAAADcAAAADwAAAGRycy9kb3ducmV2LnhtbESPQWsCMRSE7wX/Q3hCbzWroLSrUUQQ&#10;FD1YK3h9bN5uFjcvS5K66783hYLHYWa+YRar3jbiTj7UjhWMRxkI4sLpmisFl5/txyeIEJE1No5J&#10;wYMCrJaDtwXm2nX8TfdzrESCcMhRgYmxzaUMhSGLYeRa4uSVzluMSfpKao9dgttGTrJsJi3WnBYM&#10;trQxVNzOv1aB3B+6k99OLmVV7lp33ZvjrOuVeh/26zmISH18hf/bO61gOv2C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vBBc7DAAAA3AAAAA8AAAAAAAAAAAAA&#10;AAAAoQIAAGRycy9kb3ducmV2LnhtbFBLBQYAAAAABAAEAPkAAACRAwAAAAA=&#10;" strokeweight="1.5pt"/>
                          <v:line id="Line 78" o:spid="_x0000_s1238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dm7sAAAADcAAAADwAAAGRycy9kb3ducmV2LnhtbERPTYvCMBC9L/gfwgje1lTBslSjiCAo&#10;7mFXBa9DM22KzaQk0dZ/bw4Le3y879VmsK14kg+NYwWzaQaCuHS64VrB9bL//AIRIrLG1jEpeFGA&#10;zXr0scJCu55/6XmOtUghHApUYGLsCilDachimLqOOHGV8xZjgr6W2mOfwm0r51mWS4sNpwaDHe0M&#10;lffzwyqQx1P/4/fza1VXh87djuY77welJuNhuwQRaYj/4j/3QStY5Gl+OpOOgFy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LSXZu7AAAAA3AAAAA8AAAAAAAAAAAAAAAAA&#10;oQIAAGRycy9kb3ducmV2LnhtbFBLBQYAAAAABAAEAPkAAACOAwAAAAA=&#10;" strokeweight="1.5pt"/>
                          <v:line id="Line 79" o:spid="_x0000_s1239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9vDdcMAAADcAAAADwAAAGRycy9kb3ducmV2LnhtbESPQYvCMBSE7wv+h/AEb2uqsGWpRhFB&#10;UNbDrgpeH81rU2xeShJt/fdmYWGPw8x8wyzXg23Fg3xoHCuYTTMQxKXTDdcKLufd+yeIEJE1to5J&#10;wZMCrFejtyUW2vX8Q49TrEWCcChQgYmxK6QMpSGLYeo64uRVzluMSfpaao99gttWzrMslxYbTgsG&#10;O9oaKm+nu1UgD1/9t9/NL1Vd7Tt3PZhj3g9KTcbDZgEi0hD/w3/tvVbwkc/g90w6An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vbw3XDAAAA3AAAAA8AAAAAAAAAAAAA&#10;AAAAoQIAAGRycy9kb3ducmV2LnhtbFBLBQYAAAAABAAEAPkAAACRAwAAAAA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wldAsQAAADcAAAADwAAAGRycy9kb3ducmV2LnhtbESPQWvCQBSE7wX/w/IEb3VjoKGkrlIK&#10;glIPrQpeH9mXbGj2bdhdTfz3bkHwOMzMN8xyPdpOXMmH1rGCxTwDQVw53XKj4HTcvL6DCBFZY+eY&#10;FNwowHo1eVliqd3Av3Q9xEYkCIcSFZgY+1LKUBmyGOauJ05e7bzFmKRvpPY4JLjtZJ5lhbTYclow&#10;2NOXoervcLEK5O57+PGb/FQ39bZ3553ZF8Oo1Gw6fn6AiDTGZ/jR3moFb0UO/2fSEZCrO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CV0CxAAAANwAAAAPAAAAAAAAAAAA&#10;AAAAAKECAABkcnMvZG93bnJldi54bWxQSwUGAAAAAAQABAD5AAAAkgMAAAAA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<v:group id="Группа 564" o:spid="_x0000_s1242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euksQA&#10;AADcAAAADwAAAGRycy9kb3ducmV2LnhtbESP0WrCQBRE34X+w3ILfRHdWDDV6CoqFJRCoOoHXLPX&#10;JJi9G3ZXTf/eFQo+DjNzhpkvO9OIGzlfW1YwGiYgiAuray4VHA/fgwkIH5A1NpZJwR95WC7eenPM&#10;tL3zL932oRQRwj5DBVUIbSalLyoy6Ie2JY7e2TqDIUpXSu3wHuGmkZ9JkkqDNceFClvaVFRc9lej&#10;APMwHV3cel32r4c8T3enr6P+UerjvVvNQATqwiv8395qBeN0DM8z8QjIx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HrpLEAAAA3AAAAA8AAAAAAAAAAAAAAAAAmAIAAGRycy9k&#10;b3ducmV2LnhtbFBLBQYAAAAABAAEAPUAAACJAwAAAAA=&#10;" filled="f" stroked="f" strokeweight="1.5pt">
                          <v:textbox style="layout-flow:vertical;mso-layout-flow-alt:bottom-to-top" inset=".4mm,.4mm,.4mm,.4mm">
                            <w:txbxContent>
                              <w:p w:rsidR="008A1A87" w:rsidRDefault="008A1A8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Uw5cUA&#10;AADcAAAADwAAAGRycy9kb3ducmV2LnhtbESP0WrCQBRE34X+w3ILfZFmY8G0TbNKLRQsQsDoB9xm&#10;b5Ng9m7YXTX+vVsQfBxm5gxTLEfTixM531lWMEtSEMS11R03Cva77+c3ED4ga+wtk4ILeVguHiYF&#10;5tqeeUunKjQiQtjnqKANYcil9HVLBn1iB+Lo/VlnMETpGqkdniPc9PIlTTNpsOO40OJAXy3Vh+po&#10;FGAZ3mcHt1o10+OuLLOf39e93ij19Dh+foAINIZ7+NZeawXzLIP/M/EIyM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VTDl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A1A87" w:rsidRDefault="008A1A8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mVfsUA&#10;AADcAAAADwAAAGRycy9kb3ducmV2LnhtbESP3WrCQBSE7wu+w3IKvSl1Y8HERlfRQqEiBPx5gGP2&#10;NAlmz4bdVdO3dwXBy2FmvmFmi9604kLON5YVjIYJCOLS6oYrBYf9z8cEhA/IGlvLpOCfPCzmg5cZ&#10;5tpeeUuXXahEhLDPUUEdQpdL6cuaDPqh7Yij92edwRClq6R2eI1w08rPJEmlwYbjQo0dfddUnnZn&#10;owCL8DU6udWqej/viyJdH7OD3ij19tovpyAC9eEZfrR/tYJxmsH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GZV+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A1A87" w:rsidRDefault="008A1A87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BDMMA&#10;AADcAAAADwAAAGRycy9kb3ducmV2LnhtbERP3WrCMBS+H+wdwhnsZtjUgd2sRpmDgWNQUPsAx+as&#10;LTYnJUlrfXtzMdjlx/e/3k6mEyM531pWME9SEMSV1S3XCsrT1+wdhA/IGjvLpOBGHrabx4c15tpe&#10;+UDjMdQihrDPUUETQp9L6auGDPrE9sSR+7XOYIjQ1VI7vMZw08nXNM2kwZZjQ4M9fTZUXY6DUYBF&#10;WM4vbrerX4ZTUWTf57dS/yj1/DR9rEAEmsK/+M+91woWWVwbz8QjID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IYBDM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8A1A87" w:rsidRDefault="008A1A87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qkl8UA&#10;AADcAAAADwAAAGRycy9kb3ducmV2LnhtbESP3WrCQBSE7wu+w3IEb4puLDRqdBUtCJZCwJ8HOGaP&#10;STB7NuyuGt++Wyh4OczMN8xi1ZlG3Mn52rKC8SgBQVxYXXOp4HTcDqcgfEDW2FgmBU/ysFr23haY&#10;afvgPd0PoRQRwj5DBVUIbSalLyoy6Ee2JY7exTqDIUpXSu3wEeGmkR9JkkqDNceFClv6qqi4Hm5G&#10;AeZhNr66zaZ8vx3zPP0+T076R6lBv1vPQQTqwiv8395pBZ/p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SXxQAAANwAAAAPAAAAAAAAAAAAAAAAAJgCAABkcnMv&#10;ZG93bnJldi54bWxQSwUGAAAAAAQABAD1AAAAigMAAAAA&#10;" filled="f" stroked="f" strokeweight="1.5pt">
                          <v:textbox style="layout-flow:vertical;mso-layout-flow-alt:bottom-to-top" inset=".4mm,.4mm,.4mm,.4mm">
                            <w:txbxContent>
                              <w:p w:rsidR="008A1A87" w:rsidRDefault="008A1A87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1FOM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X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ITUU4wwAAANwAAAAP&#10;AAAAAAAAAAAAAAAAAKoCAABkcnMvZG93bnJldi54bWxQSwUGAAAAAAQABAD6AAAAmgMAAAAA&#10;">
                        <v:shape id="Text Box 87" o:spid="_x0000_s1249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c4cMUA&#10;AADcAAAADwAAAGRycy9kb3ducmV2LnhtbESPQWsCMRSE7wX/Q3hCbzWraC1bo4hQES+l6qHHx+Y1&#10;Wdy87G7SdeuvbwTB4zAz3zCLVe8q0VEbSs8KxqMMBHHhdclGwen48fIGIkRkjZVnUvBHAVbLwdMC&#10;c+0v/EXdIRqRIBxyVGBjrHMpQ2HJYRj5mjh5P751GJNsjdQtXhLcVXKSZa/SYclpwWJNG0vF+fDr&#10;FDS2n85M81mdu/3VrO12F5rTt1LPw379DiJSHx/he3unFczmY7idS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pzhw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A1A87" w:rsidRDefault="008A1A8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WmB8UA&#10;AADcAAAADwAAAGRycy9kb3ducmV2LnhtbESPT2sCMRTE74V+h/AKvdVspWrZGkUKFvEi/jn0+Ni8&#10;Joubl91NXLd+eiMIHoeZ+Q0znfeuEh21ofSs4H2QgSAuvC7ZKDjsl2+fIEJE1lh5JgX/FGA+e36a&#10;Yq79mbfU7aIRCcIhRwU2xjqXMhSWHIaBr4mT9+dbhzHJ1kjd4jnBXSWHWTaWDktOCxZr+rZUHHcn&#10;p6Cx/cfINJvq2K0vZmF/VqE5/Cr1+tIvvkBE6uMjfG+vtILRZAi3M+kIyN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daYH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A1A87" w:rsidRDefault="008A1A8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kDnMYA&#10;AADcAAAADwAAAGRycy9kb3ducmV2LnhtbESPT2sCMRTE70K/Q3iF3jRbW23ZGkUEi3gp/jn0+Ni8&#10;Joubl91NXLf99KYgeBxm5jfMbNG7SnTUhtKzgudRBoK48Lpko+B4WA/fQYSIrLHyTAp+KcBi/jCY&#10;Ya79hXfU7aMRCcIhRwU2xjqXMhSWHIaRr4mT9+NbhzHJ1kjd4iXBXSXHWTaVDktOCxZrWlkqTvuz&#10;U9DY/nVimq/q1G3/zNJ+bkJz/Fbq6bFffoCI1Md7+NbeaAWTtxf4P5OOgJ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zkDnM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8A1A87" w:rsidRDefault="008A1A8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Cb6MUA&#10;AADcAAAADwAAAGRycy9kb3ducmV2LnhtbESPS2vDMBCE74X+B7GF3hq5IS+cKCEUUkIvIY9Djou1&#10;kUyslW2pjttfHxUKOQ4z8w2zWPWuEh21ofSs4H2QgSAuvC7ZKDgdN28zECEia6w8k4IfCrBaPj8t&#10;MNf+xnvqDtGIBOGQowIbY51LGQpLDsPA18TJu/jWYUyyNVK3eEtwV8lhlk2kw5LTgsWaPiwV18O3&#10;U9DYfjQ2za66dl+/Zm0/t6E5nZV6fenXcxCR+vgI/7e3WsF4OoK/M+k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0Jvo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A1A87" w:rsidRDefault="008A1A8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w+c8UA&#10;AADcAAAADwAAAGRycy9kb3ducmV2LnhtbESPQWsCMRSE70L/Q3gFb5qtuLZsjSKCIr0UrYceH5vX&#10;ZHHzsruJ69pf3xQKPQ4z8w2zXA+uFj11ofKs4GmagSAuva7YKDh/7CYvIEJE1lh7JgV3CrBePYyW&#10;WGh/4yP1p2hEgnAoUIGNsSmkDKUlh2HqG+LkffnOYUyyM1J3eEtwV8tZli2kw4rTgsWGtpbKy+nq&#10;FLR2mOemfa8v/du32dj9IbTnT6XGj8PmFUSkIf6H/9oHrSB/zuH3TDoC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rnD5zxQAAANwAAAAPAAAAAAAAAAAAAAAAAJgCAABkcnMv&#10;ZG93bnJldi54bWxQSwUGAAAAAAQABAD1AAAAigMAAAAA&#10;" filled="f" stroked="f" strokeweight="1.5pt">
                          <v:textbox style="layout-flow:vertical;mso-layout-flow-alt:bottom-to-top" inset="0,0,0,0">
                            <w:txbxContent>
                              <w:p w:rsidR="008A1A87" w:rsidRDefault="008A1A87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nuMsMA&#10;AADcAAAADwAAAGRycy9kb3ducmV2LnhtbESPQWsCMRSE74L/IbxCb5pUcG1Xo6ilVL1VhV4fm+fu&#10;4uZlSaJu/30jCB6HmfmGmS0624gr+VA71vA2VCCIC2dqLjUcD1+DdxAhIhtsHJOGPwqwmPd7M8yN&#10;u/EPXfexFAnCIUcNVYxtLmUoKrIYhq4lTt7JeYsxSV9K4/GW4LaRI6UyabHmtFBhS+uKivP+YjWc&#10;jmo7OURartb+Y7z7VL/ZRn1r/frSLacgInXxGX60N0bDeJLB/Uw6AnL+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4nuMsMAAADcAAAADwAAAAAAAAAAAAAAAACYAgAAZHJzL2Rv&#10;d25yZXYueG1sUEsFBgAAAAAEAAQA9QAAAIgD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6TdTMYAAADcAAAADwAAAGRycy9kb3ducmV2LnhtbESPT2vCQBTE7wW/w/IK&#10;3uomSqqkriJSpQcpNBFKb4/sMwlm34bsNn++fbdQ6HGYmd8w2/1oGtFT52rLCuJFBIK4sLrmUsE1&#10;Pz1tQDiPrLGxTAomcrDfzR62mGo78Af1mS9FgLBLUUHlfZtK6YqKDLqFbYmDd7OdQR9kV0rd4RDg&#10;ppHLKHqWBmsOCxW2dKyouGffRsF5wOGwil/7y/12nL7y5P3zEpNS88fx8ALC0+j/w3/tN60gWa/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pN1MxgAAANwA&#10;AAAPAAAAAAAAAAAAAAAAAKoCAABkcnMvZG93bnJldi54bWxQSwUGAAAAAAQABAD6AAAAnQMAAAAA&#10;">
                  <v:group id="Группа 578" o:spid="_x0000_s1256" style="position:absolute;width:66600;height:5400" coordsize="66603,5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<v:line id="Line 102" o:spid="_x0000_s1257" style="position:absolute;flip:x;visibility:visible;mso-wrap-style:square" from="23412,0" to="2341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aTVd8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Zqf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mk1Xf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uhw7MYAAADcAAAADwAAAGRycy9kb3ducmV2LnhtbESPX2vCQBDE3wv9DscWfCn1YsGrpJ5S&#10;hEJBEPxT+rrNbZNgbi/NrRr99J5Q6OMwM79hpvPeN+pIXawDWxgNM1DERXA1lxZ22/enCagoyA6b&#10;wGThTBHms/u7KeYunHhNx42UKkE45mihEmlzrWNRkcc4DC1x8n5C51GS7ErtOjwluG/0c5YZ7bHm&#10;tFBhS4uKiv3m4C184qWU8/L7cbU3RnZfv+aweDHWDh76t1dQQr38h//aH87CeDKC25l0BPTsC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bocOz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/JmcMAAADcAAAADwAAAGRycy9kb3ducmV2LnhtbESP3YrCMBSE74V9h3AWvNNUQa3VKN1l&#10;FUEQ/MHrQ3O2LduclCZr69sbQfBymPlmmOW6M5W4UeNKywpGwwgEcWZ1ybmCy3kziEE4j6yxskwK&#10;7uRgvfroLTHRtuUj3U4+F6GEXYIKCu/rREqXFWTQDW1NHLxf2xj0QTa51A22odxUchxFU2mw5LBQ&#10;YE3fBWV/p3+jYGK+Zvv2vJ1P05+ZIX8dxYd0o1T/s0sXIDx1/h1+0TsduHgMzzPhCMjV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EvyZnDAAAA3AAAAA8AAAAAAAAAAAAA&#10;AAAAoQIAAGRycy9kb3ducmV2LnhtbFBLBQYAAAAABAAEAPkAAACRAwAAAAA=&#10;" strokecolor="windowText" strokeweight="1.5pt"/>
                    <v:line id="Line 98" o:spid="_x0000_s1261" style="position:absolute;flip:x;visibility:visible;mso-wrap-style:square" from="6129,0" to="612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yb/+8cAAADcAAAADwAAAGRycy9kb3ducmV2LnhtbESPzWrDMBCE74W+g9hALqWRY5MS3Cih&#10;zQ+U3pIWSm+LtbZMrJVrKbGTp68KgR6HmfmGWawG24gzdb52rGA6SUAQF07XXCn4/Ng9zkH4gKyx&#10;cUwKLuRhtby/W2CuXc97Oh9CJSKEfY4KTAhtLqUvDFn0E9cSR690ncUQZVdJ3WEf4baRaZI8SYs1&#10;xwWDLa0NFcfDySrIyu/tw0+2maZpnbyX5toXr1+VUuPR8PIMItAQ/sO39ptWMJtn8HcmHgG5/AU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3Jv/7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/TdMYAAADcAAAADwAAAGRycy9kb3ducmV2LnhtbESPUWvCQBCE3wv9D8cW+lL00mJPST2l&#10;CIWCINQqvm5z2ySY20tzq0Z/fa8g9HGYmW+Y6bz3jTpSF+vAFh6HGSjiIriaSwubz7fBBFQUZIdN&#10;YLJwpgjz2e3NFHMXTvxBx7WUKkE45mihEmlzrWNRkcc4DC1x8r5D51GS7ErtOjwluG/0U5YZ7bHm&#10;tFBhS4uKiv364C1s8VLKefn1sNobI5vdjzksxsba+7v+9QWUUC//4Wv73Vl4nozg70w6Anr2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af03T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N278YAAADcAAAADwAAAGRycy9kb3ducmV2LnhtbESPUWvCQBCE3wv9D8cKfSn10oJXiZ5S&#10;BEEQhKqlr2tuTYK5vTS3auyv7xUKfRxm5htmOu99oy7UxTqwhedhBoq4CK7m0sJ+t3wag4qC7LAJ&#10;TBZuFGE+u7+bYu7Cld/pspVSJQjHHC1UIm2udSwq8hiHoSVO3jF0HiXJrtSuw2uC+0a/ZJnRHmtO&#10;CxW2tKioOG3P3sIHfpdyWx8eNydjZP/5Zc6LV2Ptw6B/m4AS6uU//NdeOQuj8Qh+z6QjoGc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nTdu/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1FcY8YAAADcAAAADwAAAGRycy9kb3ducmV2LnhtbESPQWvCQBSE74X+h+UJXopujCiSukrV&#10;FkpvVUF6e2RfssHs25hdTdpf3y0IPQ4z8w2zXPe2FjdqfeVYwWScgCDOna64VHA8vI0WIHxA1lg7&#10;JgXf5GG9enxYYqZdx59024dSRAj7DBWYEJpMSp8bsujHriGOXuFaiyHKtpS6xS7CbS3TJJlLixXH&#10;BYMNbQ3l5/3VKpgWX69Pl+lukqZV8lGYny7fnEqlhoP+5RlEoD78h+/td61gtpjD35l4BOTqF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OdRXGP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G5lTcQAAADcAAAADwAAAGRycy9kb3ducmV2LnhtbESPT4vCMBTE74LfITxhb5q6sP6pRpEF&#10;YQ97sQrq7dE822rz0jZR67c3guBxmJnfMPNla0pxo8YVlhUMBxEI4tTqgjMFu+26PwHhPLLG0jIp&#10;eJCD5aLbmWOs7Z03dEt8JgKEXYwKcu+rWEqX5mTQDWxFHLyTbQz6IJtM6gbvAW5K+R1FI2mw4LCQ&#10;Y0W/OaWX5GoCZTearqf7urieh3VyOFb1YfuPSn312tUMhKfWf8Lv9p9W8DMZw+tMOAJy8QQ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0bmVNxAAAANwAAAAPAAAAAAAAAAAA&#10;AAAAAKECAABkcnMvZG93bnJldi54bWxQSwUGAAAAAAQABAD5AAAAkgMAAAAA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LZccMAAADcAAAADwAAAGRycy9kb3ducmV2LnhtbERPTWvCQBC9C/0Pywheim4qdCvRVYpQ&#10;KBQKVYvXMTsmwexsmh019td3DwWPj/e9WPW+URfqYh3YwtMkA0VcBFdzaWG3fRvPQEVBdtgEJgs3&#10;irBaPgwWmLtw5S+6bKRUKYRjjhYqkTbXOhYVeYyT0BIn7hg6j5JgV2rX4TWF+0ZPs8xojzWnhgpb&#10;WldUnDZnb+Ebf0u5fRweP0/GyG7/Y87rF2PtaNi/zkEJ9XIX/7vfnYXnWVqbzqQjoJ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fS2XH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KKcgsYAAADcAAAADwAAAGRycy9kb3ducmV2LnhtbESPT2vCQBTE7wW/w/IK&#10;3uomSoqmriJSpQcpNBFKb4/sMwlm34bsNn++fbdQ6HGYmd8w2/1oGtFT52rLCuJFBIK4sLrmUsE1&#10;Pz2tQTiPrLGxTAomcrDfzR62mGo78Af1mS9FgLBLUUHlfZtK6YqKDLqFbYmDd7OdQR9kV0rd4RDg&#10;ppHLKHqWBmsOCxW2dKyouGffRsF5wOGwil/7y/12nL7y5P3zEpNS88fx8ALC0+j/w3/tN60gWW/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sopyCxgAAANwA&#10;AAAPAAAAAAAAAAAAAAAAAKoCAABkcnMvZG93bnJldi54bWxQSwUGAAAAAAQABAD6AAAAnQMAAAAA&#10;">
                    <v:group id="Группа 590" o:spid="_x0000_s1268" style="position:absolute;left:25020;width:41220;height:5364" coordsize="41222,53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<v:rect id="Rectangle 123" o:spid="_x0000_s1269" style="position:absolute;left:37982;width:3240;height:237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HZv8cA&#10;AADcAAAADwAAAGRycy9kb3ducmV2LnhtbESPT2vCQBTE74V+h+UVvEjdKBg0zUZswT+Hgqilvb5m&#10;X5PQ7NuQXU3007sFocdhZn7DpIve1OJMrassKxiPIhDEudUVFwo+jqvnGQjnkTXWlknBhRwssseH&#10;FBNtO97T+eALESDsElRQet8kUrq8JINuZBvi4P3Y1qAPsi2kbrELcFPLSRTF0mDFYaHEht5Kyn8P&#10;J6PAnJbv89fvjZ8Ou/UxvsZr/Np9KjV46pcvIDz1/j98b2+1gul8DH9nwhGQ2Q0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Oh2b/HAAAA3AAAAA8AAAAAAAAAAAAAAAAAmAIAAGRy&#10;cy9kb3ducmV2LnhtbFBLBQYAAAAABAAEAPUAAACMAwAAAAA=&#10;" filled="f" stroked="f">
                        <v:textbox inset="1pt,.4mm,1pt,1pt">
                          <w:txbxContent>
                            <w:p w:rsidR="008A1A87" w:rsidRPr="00CB1016" w:rsidRDefault="008A1A87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NHyMcA&#10;AADcAAAADwAAAGRycy9kb3ducmV2LnhtbESPT2vCQBTE7wW/w/IKvRTdKBg0ZiNaqO2hIP5Br8/s&#10;axLMvg3Z1aT99N1CocdhZn7DpMve1OJOrassKxiPIhDEudUVFwqOh9fhDITzyBpry6Tgixwss8FD&#10;iom2He/ovveFCBB2CSoovW8SKV1ekkE3sg1x8D5ta9AH2RZSt9gFuKnlJIpiabDisFBiQy8l5df9&#10;zSgwt9XHfH1589PnbnOIv+MNnrcnpZ4e+9UChKfe/4f/2u9awXQ+gd8z4Qj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zR8jHAAAA3AAAAA8AAAAAAAAAAAAAAAAAmAIAAGRy&#10;cy9kb3ducmV2LnhtbFBLBQYAAAAABAAEAPUAAACMAwAAAAA=&#10;" filled="f" stroked="f">
                        <v:textbox inset="1pt,.4mm,1pt,1pt">
                          <w:txbxContent>
                            <w:p w:rsidR="008A1A87" w:rsidRPr="005374BE" w:rsidRDefault="008A1A87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3C4737">
                                <w:rPr>
                                  <w:noProof/>
                                  <w:lang w:val="en-US"/>
                                </w:rPr>
                                <w:t>8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/iU8cA&#10;AADcAAAADwAAAGRycy9kb3ducmV2LnhtbESPQWvCQBSE70L/w/IEL0U3VQw1dRUraHsQpCp6fc0+&#10;k9Ds25BdTdpf7xYEj8PMfMNM560pxZVqV1hW8DKIQBCnVhecKTjsV/1XEM4jaywtk4JfcjCfPXWm&#10;mGjb8Bdddz4TAcIuQQW591UipUtzMugGtiIO3tnWBn2QdSZ1jU2Am1IOoyiWBgsOCzlWtMwp/dld&#10;jAJzWWwm798ffvzcrPfxX7zG0/aoVK/bLt5AeGr9I3xvf2oF48kI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w/4lPHAAAA3AAAAA8AAAAAAAAAAAAAAAAAmAIAAGRy&#10;cy9kb3ducmV2LnhtbFBLBQYAAAAABAAEAPUAAACMAwAAAAA=&#10;" filled="f" stroked="f">
                        <v:textbox inset="1pt,.4mm,1pt,1pt">
                          <w:txbxContent>
                            <w:p w:rsidR="008A1A87" w:rsidRDefault="008A1A87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C4737">
                                <w:t>A.B.XXX.В</w:t>
                              </w:r>
                              <w:proofErr w:type="gramStart"/>
                              <w:r w:rsidR="003C4737">
                                <w:t>2</w:t>
                              </w:r>
                              <w:proofErr w:type="gramEnd"/>
                              <w:r w:rsidR="003C4737">
                                <w:t>.XX.X-X.X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    <v:rect id="Rectangle 119" o:spid="_x0000_s1273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8WjsYA&#10;AADcAAAADwAAAGRycy9kb3ducmV2LnhtbESPT2vCQBTE74V+h+UVvJS6seCfxGxErJreiraX3h7Z&#10;5yaYfRuyq6bfvisUehxm5jdMvhpsK67U+8axgsk4AUFcOd2wUfD1uXtZgPABWWPrmBT8kIdV8fiQ&#10;Y6bdjQ90PQYjIoR9hgrqELpMSl/VZNGPXUccvZPrLYYoeyN1j7cIt618TZKZtNhwXKixo01N1fl4&#10;sQrmb+tn+vh2p7BN92lpDuU+NaVSo6dhvQQRaAj/4b/2u1YwTadwPxOPgC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I8WjsYAAADcAAAADwAAAAAAAAAAAAAAAACYAgAAZHJz&#10;L2Rvd25yZXYueG1sUEsFBgAAAAAEAAQA9QAAAIsDAAAAAA==&#10;" filled="f" stroked="f">
                        <v:textbox inset="0,0,0,0">
                          <w:txbxContent>
                            <w:p w:rsidR="008A1A87" w:rsidRPr="00945CCC" w:rsidRDefault="008A1A87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2I+cUA&#10;AADcAAAADwAAAGRycy9kb3ducmV2LnhtbESPQWvCQBSE74X+h+UVvJS6sVA1MRsRq6a3ou2lt0f2&#10;uQlm34bsqum/d4VCj8PMfMPky8G24kK9bxwrmIwTEMSV0w0bBd9f25c5CB+QNbaOScEveVgWjw85&#10;ZtpdeU+XQzAiQthnqKAOocuk9FVNFv3YdcTRO7reYoiyN1L3eI1w28rXJJlKiw3HhRo7WtdUnQ5n&#10;q2D2vnqmzx93DJt0l5ZmX+5SUyo1ehpWCxCBhvAf/mt/aAVv6RTuZ+IR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XYj5xQAAANwAAAAPAAAAAAAAAAAAAAAAAJgCAABkcnMv&#10;ZG93bnJldi54bWxQSwUGAAAAAAQABAD1AAAAigMAAAAA&#10;" filled="f" stroked="f">
                        <v:textbox inset="0,0,0,0">
                          <w:txbxContent>
                            <w:p w:rsidR="008A1A87" w:rsidRDefault="008A1A87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EtYsYA&#10;AADcAAAADwAAAGRycy9kb3ducmV2LnhtbESPT2vCQBTE74V+h+UVvEjdVLA2MatIq6a34p+Lt0f2&#10;ZROafRuyq6bfvlsQehxm5jdMvhpsK67U+8axgpdJAoK4dLpho+B03D6/gfABWWPrmBT8kIfV8vEh&#10;x0y7G+/peghGRAj7DBXUIXSZlL6syaKfuI44epXrLYYoeyN1j7cIt62cJsmrtNhwXKixo/eayu/D&#10;xSqYf6zH9HV2Vdiku7Qw+2KXmkKp0dOwXoAINIT/8L39qRXM0jn8nYlHQC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xEtYsYAAADcAAAADwAAAAAAAAAAAAAAAACYAgAAZHJz&#10;L2Rvd25yZXYueG1sUEsFBgAAAAAEAAQA9QAAAIsDAAAAAA==&#10;" filled="f" stroked="f">
                        <v:textbox inset="0,0,0,0">
                          <w:txbxContent>
                            <w:p w:rsidR="008A1A87" w:rsidRPr="005E4A3B" w:rsidRDefault="008A1A87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65EMIA&#10;AADcAAAADwAAAGRycy9kb3ducmV2LnhtbERPu27CMBTdK/EP1kXqUoEDEoUEDELQkm4Vj4XtKr44&#10;EfF1FLsQ/h4PSB2Pznux6mwtbtT6yrGC0TABQVw4XbFRcDp+D2YgfEDWWDsmBQ/ysFr23haYaXfn&#10;Pd0OwYgYwj5DBWUITSalL0qy6IeuIY7cxbUWQ4StkbrFewy3tRwnyae0WHFsKLGhTUnF9fBnFUy3&#10;6w/6PbtL+Ep3aW72+S41uVLv/W49BxGoC//il/tHK5ikcW08E4+AX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jrkQwgAAANwAAAAPAAAAAAAAAAAAAAAAAJgCAABkcnMvZG93&#10;bnJldi54bWxQSwUGAAAAAAQABAD1AAAAhwMAAAAA&#10;" filled="f" stroked="f">
                        <v:textbox inset="0,0,0,0">
                          <w:txbxContent>
                            <w:p w:rsidR="008A1A87" w:rsidRPr="000411E6" w:rsidRDefault="008A1A87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Ici8UA&#10;AADcAAAADwAAAGRycy9kb3ducmV2LnhtbESPT2sCMRTE7wW/Q3iFXopmLVTN1iiiretN/HPp7bF5&#10;ZpduXpZNqttv3wiFHoeZ+Q0zX/auEVfqQu1Zw3iUgSAuvanZajifPoYzECEiG2w8k4YfCrBcDB7m&#10;mBt/4wNdj9GKBOGQo4YqxjaXMpQVOQwj3xIn7+I7hzHJzkrT4S3BXSNfsmwiHdacFipsaV1R+XX8&#10;dhqmm9Uz7T/9Jb6rrSrsodgqW2j99Niv3kBE6uN/+K+9MxpelYL7mXQE5O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whyLxQAAANwAAAAPAAAAAAAAAAAAAAAAAJgCAABkcnMv&#10;ZG93bnJldi54bWxQSwUGAAAAAAQABAD1AAAAigMAAAAA&#10;" filled="f" stroked="f">
                        <v:textbox inset="0,0,0,0">
                          <w:txbxContent>
                            <w:p w:rsidR="008A1A87" w:rsidRPr="005E4A3B" w:rsidRDefault="008A1A87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dB7cIA&#10;AADcAAAADwAAAGRycy9kb3ducmV2LnhtbERPPW/CMBDdkfofrKvEgorTDqFJMQi1JWGroCxsp/hw&#10;osbnKHaT8O/xUKnj0/tebyfbioF63zhW8LxMQBBXTjdsFJy/90+vIHxA1tg6JgU38rDdPMzWmGs3&#10;8pGGUzAihrDPUUEdQpdL6auaLPql64gjd3W9xRBhb6TucYzhtpUvSZJKiw3Hhho7eq+p+jn9WgWr&#10;j92Cvi7uGj6zIivNsSwyUyo1f5x2byACTeFf/Oc+aAVpEufHM/EIyM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10HtwgAAANwAAAAPAAAAAAAAAAAAAAAAAJgCAABkcnMvZG93&#10;bnJldi54bWxQSwUGAAAAAAQABAD1AAAAhwMAAAAA&#10;" filled="f" stroked="f">
                        <v:textbox inset="0,0,0,0">
                          <w:txbxContent>
                            <w:p w:rsidR="008A1A87" w:rsidRDefault="008A1A8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vkdsQA&#10;AADcAAAADwAAAGRycy9kb3ducmV2LnhtbESPQWvCQBSE74X+h+UVvEjd6EFNdBVp1fQmWi/eHtnn&#10;Jph9G7Krxn/vCoUeh5n5hpkvO1uLG7W+cqxgOEhAEBdOV2wUHH83n1MQPiBrrB2Tggd5WC7e3+aY&#10;aXfnPd0OwYgIYZ+hgjKEJpPSFyVZ9APXEEfv7FqLIcrWSN3iPcJtLUdJMpYWK44LJTb0VVJxOVyt&#10;gsn3qk+7kzuHdbpNc7PPt6nJlep9dKsZiEBd+A//tX+0gnEyhNeZeAT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Cb5HbEAAAA3AAAAA8AAAAAAAAAAAAAAAAAmAIAAGRycy9k&#10;b3ducmV2LnhtbFBLBQYAAAAABAAEAPUAAACJAwAAAAA=&#10;" filled="f" stroked="f">
                        <v:textbox inset="0,0,0,0">
                          <w:txbxContent>
                            <w:p w:rsidR="008A1A87" w:rsidRDefault="008A1A8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l6AcYA&#10;AADcAAAADwAAAGRycy9kb3ducmV2LnhtbESPzW7CMBCE70i8g7VIvVTglANtQgxC/SG9VQEu3Fbx&#10;xomI11HsQvr2daVKHEcz840m3462E1cafOtYwdMiAUFcOd2yUXA6fsxfQPiArLFzTAp+yMN2M53k&#10;mGl345Kuh2BEhLDPUEETQp9J6auGLPqF64mjV7vBYohyMFIPeItw28llkqykxZbjQoM9vTZUXQ7f&#10;VsHz2+6Rvs6uDu/pPi1MWexTUyj1MBt3axCBxnAP/7c/tYJVsoS/M/EIyM0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El6AcYAAADcAAAADwAAAAAAAAAAAAAAAACYAgAAZHJz&#10;L2Rvd25yZXYueG1sUEsFBgAAAAAEAAQA9QAAAIsDAAAAAA==&#10;" filled="f" stroked="f">
                        <v:textbox inset="0,0,0,0">
                          <w:txbxContent>
                            <w:p w:rsidR="008A1A87" w:rsidRPr="00945CCC" w:rsidRDefault="008A1A8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XfmsUA&#10;AADcAAAADwAAAGRycy9kb3ducmV2LnhtbESPT2vCQBTE74LfYXlCL6KbK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Bd+axQAAANwAAAAPAAAAAAAAAAAAAAAAAJgCAABkcnMv&#10;ZG93bnJldi54bWxQSwUGAAAAAAQABAD1AAAAigMAAAAA&#10;" filled="f" stroked="f">
                        <v:textbox inset="0,0,0,0">
                          <w:txbxContent>
                            <w:p w:rsidR="008A1A87" w:rsidRPr="00945CCC" w:rsidRDefault="008A1A8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OxH7sUA&#10;AADcAAAADwAAAGRycy9kb3ducmV2LnhtbESPT2vCQBTE74LfYXlCL6Kbitg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7EfuxQAAANwAAAAPAAAAAAAAAAAAAAAAAJgCAABkcnMv&#10;ZG93bnJldi54bWxQSwUGAAAAAAQABAD1AAAAigMAAAAA&#10;" filled="f" stroked="f">
                        <v:textbox inset="0,0,0,0">
                          <w:txbxContent>
                            <w:p w:rsidR="008A1A87" w:rsidRPr="005E4A3B" w:rsidRDefault="008A1A8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DidcUA&#10;AADcAAAADwAAAGRycy9kb3ducmV2LnhtbESPT2vCQBTE74LfYXlCL6KbCtomdRWprfEm/rl4e2Sf&#10;m9Ds25Ddavz23YLgcZiZ3zDzZWdrcaXWV44VvI4TEMSF0xUbBafj9+gdhA/IGmvHpOBOHpaLfm+O&#10;mXY33tP1EIyIEPYZKihDaDIpfVGSRT92DXH0Lq61GKJsjdQt3iLc1nKSJDNpseK4UGJDnyUVP4df&#10;q+BtvRrS7uwu4SvdpLnZ55vU5Eq9DLrVB4hAXXiGH+2tVjBLpvB/Jh4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oOJ1xQAAANwAAAAPAAAAAAAAAAAAAAAAAJgCAABkcnMv&#10;ZG93bnJldi54bWxQSwUGAAAAAAQABAD1AAAAigMAAAAA&#10;" filled="f" stroked="f">
                        <v:textbox inset="0,0,0,0">
                          <w:txbxContent>
                            <w:p w:rsidR="008A1A87" w:rsidRPr="005E4A3B" w:rsidRDefault="008A1A8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3J8AsUA&#10;AADcAAAADwAAAGRycy9kb3ducmV2LnhtbESPQWvCQBSE74L/YXkFL1I3eohNdBXR1vQm2l68PbLP&#10;TWj2bchuNf33rlDwOMzMN8xy3dtGXKnztWMF00kCgrh0umaj4Pvr4/UNhA/IGhvHpOCPPKxXw8ES&#10;c+1ufKTrKRgRIexzVFCF0OZS+rIii37iWuLoXVxnMUTZGak7vEW4beQsSVJpsea4UGFL24rKn9Ov&#10;VTDfbcZ0OLtLeM/2WWGOxT4zhVKjl36zABGoD8/wf/tTK0iTFB5n4hGQq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cnwCxQAAANwAAAAPAAAAAAAAAAAAAAAAAJgCAABkcnMv&#10;ZG93bnJldi54bWxQSwUGAAAAAAQABAD1AAAAigMAAAAA&#10;" filled="f" stroked="f">
                        <v:textbox inset="0,0,0,0">
                          <w:txbxContent>
                            <w:p w:rsidR="008A1A87" w:rsidRPr="000411E6" w:rsidRDefault="008A1A8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7ZmcUA&#10;AADcAAAADwAAAGRycy9kb3ducmV2LnhtbESPQWvCQBSE7wX/w/KEXkQ3etAmuopYa7yVqBdvj+xz&#10;E8y+Ddmtpv++Wyj0OMzMN8xq09tGPKjztWMF00kCgrh0umaj4HL+GL+B8AFZY+OYFHyTh8168LLC&#10;TLsnF/Q4BSMihH2GCqoQ2kxKX1Zk0U9cSxy9m+sshig7I3WHzwi3jZwlyVxarDkuVNjSrqLyfvqy&#10;Chbv2xF9Xt0t7NNDmpsiP6QmV+p12G+XIAL14T/81z5qBfNkAb9n4hGQ6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PtmZxQAAANwAAAAPAAAAAAAAAAAAAAAAAJgCAABkcnMv&#10;ZG93bnJldi54bWxQSwUGAAAAAAQABAD1AAAAigMAAAAA&#10;" filled="f" stroked="f">
                        <v:textbox inset="0,0,0,0">
                          <w:txbxContent>
                            <w:p w:rsidR="008A1A87" w:rsidRPr="000411E6" w:rsidRDefault="008A1A87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69;top:103290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hbP8MAAADcAAAADwAAAGRycy9kb3ducmV2LnhtbERPTWvCQBC9F/wPywi9&#10;1U2UikTXIGKlByk0EcTbkB2TkOxsyG6T+O+7h0KPj/e9SyfTioF6V1tWEC8iEMSF1TWXCq75x9sG&#10;hPPIGlvLpOBJDtL97GWHibYjf9OQ+VKEEHYJKqi87xIpXVGRQbewHXHgHrY36APsS6l7HEO4aeUy&#10;itbSYM2hocKOjhUVTfZjFJxHHA+r+DRcmsfxec/fv26XmJR6nU+HLQhPk/8X/7k/tYJ1FNaG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1GFs/wwAAANwAAAAP&#10;AAAAAAAAAAAAAAAAAKoCAABkcnMvZG93bnJldi54bWxQSwUGAAAAAAQABAD6AAAAmgMAAAAA&#10;">
                <v:rect id="Rectangle 122" o:spid="_x0000_s1287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ghQsYA&#10;AADcAAAADwAAAGRycy9kb3ducmV2LnhtbESPT2vCQBTE7wW/w/IEL0U3FRo0uooVtB4K4h/0+sw+&#10;k2D2bciuJvbTdwuFHoeZ+Q0znbemFA+qXWFZwdsgAkGcWl1wpuB4WPVHIJxH1lhaJgVPcjCfdV6m&#10;mGjb8I4ee5+JAGGXoILc+yqR0qU5GXQDWxEH72prgz7IOpO6xibATSmHURRLgwWHhRwrWuaU3vZ3&#10;o8DcF1/jj8unf39t1of4O17jeXtSqtdtFxMQnlr/H/5rb7SCOBrD75lwBOTs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vghQsYAAADcAAAADwAAAAAAAAAAAAAAAACYAgAAZHJz&#10;L2Rvd25yZXYueG1sUEsFBgAAAAAEAAQA9QAAAIsDAAAAAA==&#10;" filled="f" stroked="f">
                  <v:textbox inset="1pt,.4mm,1pt,1pt">
                    <w:txbxContent>
                      <w:p w:rsidR="008A1A87" w:rsidRPr="006C5C53" w:rsidRDefault="008A1A87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seAsMA&#10;AADcAAAADwAAAGRycy9kb3ducmV2LnhtbERPTWvCQBC9F/wPyxS8FN1YaNDUVVSoehDEKHqdZqdJ&#10;MDsbsqtJ/fXuodDj431P552pxJ0aV1pWMBpGIIgzq0vOFZyOX4MxCOeRNVaWScEvOZjPei9TTLRt&#10;+UD31OcihLBLUEHhfZ1I6bKCDLqhrYkD92Mbgz7AJpe6wTaEm0q+R1EsDZYcGgqsaVVQdk1vRoG5&#10;LXaT5ffGf7y162P8iNd42Z+V6r92i08Qnjr/L/5zb7WCeBTmhzPhCMjZ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hseAsMAAADcAAAADwAAAAAAAAAAAAAAAACYAgAAZHJzL2Rv&#10;d25yZXYueG1sUEsFBgAAAAAEAAQA9QAAAIgDAAAAAA==&#10;" filled="f" stroked="f">
                  <v:textbox inset="1pt,.4mm,1pt,1pt">
                    <w:txbxContent>
                      <w:p w:rsidR="008A1A87" w:rsidRPr="006C5C53" w:rsidRDefault="008A1A87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6110" w:rsidRDefault="00676110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2D27D9C9" wp14:editId="6CDAC46A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4000"/>
              <wp:effectExtent l="0" t="0" r="33020" b="3175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4000"/>
                        <a:chOff x="0" y="0"/>
                        <a:chExt cx="7092000" cy="10494662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76110" w:rsidRDefault="0067611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76110" w:rsidRDefault="0067611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76110" w:rsidRDefault="00676110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76110" w:rsidRDefault="00676110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76110" w:rsidRDefault="00676110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76110" w:rsidRDefault="0067611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76110" w:rsidRDefault="0067611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76110" w:rsidRDefault="0067611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76110" w:rsidRDefault="0067611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:rsidR="00676110" w:rsidRDefault="00676110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945CCC" w:rsidRDefault="00676110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Default="00676110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Default="00676110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E4A3B" w:rsidRDefault="00676110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0411E6" w:rsidRDefault="00676110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Default="00676110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Default="00676110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E4A3B" w:rsidRDefault="00676110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931BFC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A32665" w:rsidRDefault="00676110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E4A3B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E4A3B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E4A3B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E4A3B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E4A3B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0411E6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0411E6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0411E6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0411E6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0411E6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79077B" w:rsidRDefault="00081CA1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Company  \* MERGEFORMAT </w:instrText>
                                  </w:r>
                                  <w:r>
                                    <w:fldChar w:fldCharType="separate"/>
                                  </w:r>
                                  <w:r w:rsidR="003C4737">
                                    <w:t>Название организации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A32665" w:rsidRDefault="00676110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CB1016" w:rsidRDefault="00676110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CB1016" w:rsidRDefault="00676110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374BE" w:rsidRDefault="00676110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C4737" w:rsidRPr="003C4737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C4737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374BE" w:rsidRDefault="00676110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Default="00676110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C4737">
                                    <w:t>A.B.XXX.В</w:t>
                                  </w:r>
                                  <w:proofErr w:type="gramStart"/>
                                  <w:r w:rsidR="003C4737">
                                    <w:t>2</w:t>
                                  </w:r>
                                  <w:proofErr w:type="gramEnd"/>
                                  <w:r w:rsidR="003C4737">
                                    <w:t>.XX.X-X.X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Default="00081CA1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полное_название_системы  \* MERGEFORMAT </w:instrText>
                                  </w:r>
                                  <w:r>
                                    <w:fldChar w:fldCharType="separate"/>
                                  </w:r>
                                  <w:r w:rsidR="003C4737">
                                    <w:t>Полное название системы</w:t>
                                  </w:r>
                                  <w:r>
                                    <w:fldChar w:fldCharType="end"/>
                                  </w:r>
                                  <w:r w:rsidR="00676110">
                                    <w:t>.</w:t>
                                  </w:r>
                                </w:p>
                                <w:p w:rsidR="00676110" w:rsidRPr="009A4FE3" w:rsidRDefault="00676110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9A4FE3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3C4737">
                                    <w:rPr>
                                      <w:rStyle w:val="34fe"/>
                                    </w:rPr>
                                    <w:t>Перечень выходных данных</w:t>
                                  </w:r>
                                  <w:r w:rsidRPr="009A4FE3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945CCC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945CCC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E4A3B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5E4A3B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0411E6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676110" w:rsidRPr="000411E6" w:rsidRDefault="00676110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6937" y="10329062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76110" w:rsidRPr="006C5C53" w:rsidRDefault="00676110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676110" w:rsidRPr="006C5C53" w:rsidRDefault="00676110" w:rsidP="00A106C2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</w:t>
                              </w:r>
                              <w:proofErr w:type="gramStart"/>
                              <w:r>
                                <w:rPr>
                                  <w:lang w:val="ru-RU"/>
                                </w:rPr>
                                <w:t>4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Группа 139" o:spid="_x0000_s1289" style="position:absolute;left:0;text-align:left;margin-left:22.7pt;margin-top:14.2pt;width:558.45pt;height:826.3pt;z-index:251685888;mso-position-horizontal-relative:page;mso-position-vertical-relative:page;mso-width-relative:margin;mso-height-relative:margin" coordsize="70920,104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">
              <v:group id="Группа 140" o:spid="_x0000_s1290" style="position:absolute;width:70920;height:103320" coordsize="70920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a4jnM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+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riOcxgAAANwA&#10;AAAPAAAAAAAAAAAAAAAAAKoCAABkcnMvZG93bnJldi54bWxQSwUGAAAAAAQABAD6AAAAnQMAAAAA&#10;">
                <v:group id="Группа 141" o:spid="_x0000_s1291" style="position:absolute;width:70920;height:103320" coordsize="70917,10332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uKGB8QAAADcAAAADwAAAGRycy9kb3ducmV2LnhtbERPS2vCQBC+F/wPywi9&#10;NZtoWyRmFZFaegiFqiDehuyYBLOzIbvN4993C4Xe5uN7TrYdTSN66lxtWUESxSCIC6trLhWcT4en&#10;FQjnkTU2lknBRA62m9lDhqm2A39Rf/SlCCHsUlRQed+mUrqiIoMusi1x4G62M+gD7EqpOxxCuGnk&#10;Io5fpcGaQ0OFLe0rKu7Hb6PgfcBht0ze+vx+20/X08vnJU9Iqcf5uFuD8DT6f/Gf+0OH+c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uKGB8QAAADcAAAA&#10;DwAAAAAAAAAAAAAAAACqAgAAZHJzL2Rvd25yZXYueG1sUEsFBgAAAAAEAAQA+gAAAJsDAAAAAA==&#10;">
                  <v:group id="Группа 142" o:spid="_x0000_s1292" style="position:absolute;top:51124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jAYcM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8Q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IwGHDCAAAA3AAAAA8A&#10;AAAAAAAAAAAAAAAAqgIAAGRycy9kb3ducmV2LnhtbFBLBQYAAAAABAAEAPoAAACZAwAAAAA=&#10;">
                    <v:group id="Группа 143" o:spid="_x0000_s1293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<v:rect id="Rectangle 91" o:spid="_x0000_s1294" style="position:absolute;width:4320;height:522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SzesIA&#10;AADcAAAADwAAAGRycy9kb3ducmV2LnhtbERPS2sCMRC+C/0PYQreatKitm7NLj6Qam9VweuwGXeX&#10;biZLEnX775tCwdt8fM+ZF71txZV8aBxreB4pEMSlMw1XGo6HzdMbiBCRDbaOScMPBSjyh8EcM+Nu&#10;/EXXfaxECuGQoYY6xi6TMpQ1WQwj1xEn7uy8xZigr6TxeEvhtpUvSk2lxYZTQ40drWoqv/cXq+F8&#10;VLvXQ6TFcuVnk8+1Ok236kPr4WO/eAcRqY938b97a9L88Rj+nkkXyPw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9LN6wgAAANwAAAAPAAAAAAAAAAAAAAAAAJgCAABkcnMvZG93&#10;bnJldi54bWxQSwUGAAAAAAQABAD1AAAAhwM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dmABM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zy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N2YAEwwAAANwAAAAP&#10;AAAAAAAAAAAAAAAAAKoCAABkcnMvZG93bnJldi54bWxQSwUGAAAAAAQABAD6AAAAmgMAAAAA&#10;">
                        <v:group id="Группа 146" o:spid="_x0000_s1296" style="position:absolute;top:12610;width:4320;height:30600" coordsize="4320,305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Qsec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j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9Cx5zwwAAANwAAAAP&#10;AAAAAAAAAAAAAAAAAKoCAABkcnMvZG93bnJldi54bWxQSwUGAAAAAAQABAD6AAAAmgMAAAAA&#10;">
                          <v:line id="Line 76" o:spid="_x0000_s1297" style="position:absolute;flip:x;visibility:visible;mso-wrap-style:square" from="0,0" to="432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0QO48EAAADcAAAADwAAAGRycy9kb3ducmV2LnhtbERPTYvCMBC9L/gfwgje1lQRV6pRRBAU&#10;97CrgtehmTbFZlKSaOu/3yws7G0e73NWm9424kk+1I4VTMYZCOLC6ZorBdfL/n0BIkRkjY1jUvCi&#10;AJv14G2FuXYdf9PzHCuRQjjkqMDE2OZShsKQxTB2LXHiSuctxgR9JbXHLoXbRk6zbC4t1pwaDLa0&#10;M1Tczw+rQB5P3ZffT69lVR5adzuaz3nXKzUa9tsliEh9/Bf/uQ86zZ99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RA7jwQAAANwAAAAPAAAAAAAAAAAAAAAA&#10;AKECAABkcnMvZG93bnJldi54bWxQSwUGAAAAAAQABAD5AAAAjwMAAAAA&#10;" strokeweight="1.5pt"/>
                          <v:line id="Line 77" o:spid="_x0000_s1298" style="position:absolute;flip:x;visibility:visible;mso-wrap-style:square" from="0,8993" to="4320,89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uakcQAAADcAAAADwAAAGRycy9kb3ducmV2LnhtbESPQWsCMRCF74X+hzAFbzWriJStUUQQ&#10;lPZgVeh12MxuFjeTJUnd7b/vHAreZnhv3vtmtRl9p+4UUxvYwGxagCKugm25MXC97F/fQKWMbLEL&#10;TAZ+KcFm/fy0wtKGgb/ofs6NkhBOJRpwOfel1qly5DFNQ08sWh2ixyxrbLSNOEi47/S8KJbaY8vS&#10;4LCnnaPqdv7xBvTxYzjF/fxaN/WhD99H97kcRmMmL+P2HVSmMT/M/9cHK/gLoZV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25qRxAAAANwAAAAPAAAAAAAAAAAA&#10;AAAAAKECAABkcnMvZG93bnJldi54bWxQSwUGAAAAAAQABAD5AAAAkgMAAAAA&#10;" strokeweight="1.5pt"/>
                          <v:line id="Line 78" o:spid="_x0000_s1299" style="position:absolute;flip:x;visibility:visible;mso-wrap-style:square" from="0,18036" to="4320,180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Zc/CsEAAADcAAAADwAAAGRycy9kb3ducmV2LnhtbERPTYvCMBC9L/gfwgje1lQRWatRRBAU&#10;97CrgtehmTbFZlKSaOu/3yws7G0e73NWm9424kk+1I4VTMYZCOLC6ZorBdfL/v0DRIjIGhvHpOBF&#10;ATbrwdsKc+06/qbnOVYihXDIUYGJsc2lDIUhi2HsWuLElc5bjAn6SmqPXQq3jZxm2VxarDk1GGxp&#10;Z6i4nx9WgTyeui+/n17Lqjy07nY0n/OuV2o07LdLEJH6+C/+cx90mj9bwO8z6QK5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1lz8KwQAAANwAAAAPAAAAAAAAAAAAAAAA&#10;AKECAABkcnMvZG93bnJldi54bWxQSwUGAAAAAAQABAD5AAAAjwMAAAAA&#10;" strokeweight="1.5pt"/>
                          <v:line id="Line 79" o:spid="_x0000_s1300" style="position:absolute;flip:x;visibility:visible;mso-wrap-style:square" from="0,30597" to="4320,305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XQASsQAAADcAAAADwAAAGRycy9kb3ducmV2LnhtbESPQWsCMRCF74X+hzAFbzWroJStUUQQ&#10;lPZgVeh12MxuFjeTJUnd7b/vHAreZnhv3vtmtRl9p+4UUxvYwGxagCKugm25MXC97F/fQKWMbLEL&#10;TAZ+KcFm/fy0wtKGgb/ofs6NkhBOJRpwOfel1qly5DFNQ08sWh2ixyxrbLSNOEi47/S8KJbaY8vS&#10;4LCnnaPqdv7xBvTxYzjF/fxaN/WhD99H97kcRmMmL+P2HVSmMT/M/9cHK/gLwZdnZAK9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dABKxAAAANwAAAAPAAAAAAAAAAAA&#10;AAAAAKECAABkcnMvZG93bnJldi54bWxQSwUGAAAAAAQABAD5AAAAkgMAAAAA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jil0cAAAADcAAAADwAAAGRycy9kb3ducmV2LnhtbERPTYvCMBC9L/gfwgje1lRhZalGEUFQ&#10;1sOuCl6HZtoUm0lJoq3/3iwI3ubxPmex6m0j7uRD7VjBZJyBIC6crrlScD5tP79BhIissXFMCh4U&#10;YLUcfCww167jP7ofYyVSCIccFZgY21zKUBiyGMauJU5c6bzFmKCvpPbYpXDbyGmWzaTFmlODwZY2&#10;horr8WYVyP1P9+u303NZlbvWXfbmMOt6pUbDfj0HEamPb/HLvdNp/tcE/p9JF8jlE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44pdHAAAAA3AAAAA8AAAAAAAAAAAAAAAAA&#10;oQIAAGRycy9kb3ducmV2LnhtbFBLBQYAAAAABAAEAPkAAACOAwAAAAA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+mOrc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nwG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H6Y6twwAAANwAAAAP&#10;AAAAAAAAAAAAAAAAAKoCAABkcnMvZG93bnJldi54bWxQSwUGAAAAAAQABAD6AAAAmgMAAAAA&#10;">
                      <v:group id="Группа 153" o:spid="_x0000_s1303" style="position:absolute;width:1656;height:51480" coordsize="1656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htrcMA&#10;AADcAAAADwAAAGRycy9kb3ducmV2LnhtbERP22rCQBB9F/oPyxT6Is3G0lpNs0otFBQh4OUDxuyY&#10;BLOzYXfV9O9doeDbHM518nlvWnEh5xvLCkZJCoK4tLrhSsF+9/s6AeEDssbWMin4Iw/z2dMgx0zb&#10;K2/osg2ViCHsM1RQh9BlUvqyJoM+sR1x5I7WGQwRukpqh9cYblr5lqZjabDh2FBjRz81laft2SjA&#10;IkxHJ7dYVMPzrijGq8PnXq+Vennuv79ABOrDQ/zvXuo4/+Md7s/EC+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Chtr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76110" w:rsidRDefault="0067611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TINsIA&#10;AADcAAAADwAAAGRycy9kb3ducmV2LnhtbERP24rCMBB9F/Yfwizsi2jqgq5Wo6gguAiFVT9gbMa2&#10;2ExKErX+vVkQfJvDuc5s0Zpa3Mj5yrKCQT8BQZxbXXGh4HjY9MYgfEDWWFsmBQ/ysJh/dGaYanvn&#10;P7rtQyFiCPsUFZQhNKmUPi/JoO/bhjhyZ+sMhghdIbXDeww3tfxOkpE0WHFsKLGhdUn5ZX81CjAL&#10;k8HFrVZF93rIstHv6eeod0p9fbbLKYhAbXiLX+6tjvOHQ/h/Jl4g5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ZMg2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676110" w:rsidRDefault="0067611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ZWQcMA&#10;AADcAAAADwAAAGRycy9kb3ducmV2LnhtbERP3WrCMBS+H+wdwhnsZthUwW7WRpnCQBkUpj7AsTlr&#10;i81JSaLWtzfCYHfn4/s9xXIwnbiQ861lBeMkBUFcWd1yreCw/xp9gPABWWNnmRTcyMNy8fxUYK7t&#10;lX/osgu1iCHsc1TQhNDnUvqqIYM+sT1x5H6tMxgidLXUDq8x3HRykqaZNNhybGiwp3VD1Wl3Ngqw&#10;DLPxya1W9dt5X5bZ9vh+0N9Kvb4Mn3MQgYbwL/5zb3ScP83g8Uy8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ZWQcMAAADcAAAADwAAAAAAAAAAAAAAAACYAgAAZHJzL2Rv&#10;d25yZXYueG1sUEsFBgAAAAAEAAQA9QAAAIg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76110" w:rsidRDefault="00676110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rz2sIA&#10;AADcAAAADwAAAGRycy9kb3ducmV2LnhtbERP24rCMBB9X/Afwgi+LGuq4GW7RlFBUBYKXj5gthnb&#10;YjMpSdT690ZY8G0O5zqzRWtqcSPnK8sKBv0EBHFudcWFgtNx8zUF4QOyxtoyKXiQh8W88zHDVNs7&#10;7+l2CIWIIexTVFCG0KRS+rwkg75vG+LIna0zGCJ0hdQO7zHc1HKYJGNpsOLYUGJD65Lyy+FqFGAW&#10;vgcXt1oVn9djlo13f5OT/lWq122XPyACteEt/ndvdZw/msDrmXiB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+vPawgAAANwAAAAPAAAAAAAAAAAAAAAAAJgCAABkcnMvZG93&#10;bnJldi54bWxQSwUGAAAAAAQABAD1AAAAhwMAAAAA&#10;" filled="f" stroked="f" strokeweight="1.5pt">
                          <v:textbox style="layout-flow:vertical;mso-layout-flow-alt:bottom-to-top" inset=".4mm,.4mm,.4mm,.4mm">
                            <w:txbxContent>
                              <w:p w:rsidR="00676110" w:rsidRDefault="00676110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VnqMYA&#10;AADcAAAADwAAAGRycy9kb3ducmV2LnhtbESP3WrCQBCF74W+wzIFb6RuLFRtdJVaECqFgD8PMGan&#10;STA7G3ZXTd++cyH0boZz5pxvluvetepGITaeDUzGGSji0tuGKwOn4/ZlDiomZIutZzLwSxHWq6fB&#10;EnPr77yn2yFVSkI45migTqnLtY5lTQ7j2HfEov344DDJGiptA94l3LX6Ncum2mHD0lBjR581lZfD&#10;1RnAIr1PLmGzqUbXY1FMd+fZyX4bM3zuPxagEvXp3/y4/rKC/ya08oxMoF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WVnqMYAAADcAAAADwAAAAAAAAAAAAAAAACYAgAAZHJz&#10;L2Rvd25yZXYueG1sUEsFBgAAAAAEAAQA9QAAAIsDAAAAAA==&#10;" filled="f" stroked="f" strokeweight="1.5pt">
                          <v:textbox style="layout-flow:vertical;mso-layout-flow-alt:bottom-to-top" inset=".4mm,.4mm,.4mm,.4mm">
                            <w:txbxContent>
                              <w:p w:rsidR="00676110" w:rsidRDefault="00676110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  <v:shape id="Text Box 87" o:spid="_x0000_s1310" type="#_x0000_t202" style="position:absolute;top:30593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2nL8YA&#10;AADcAAAADwAAAGRycy9kb3ducmV2LnhtbESPQWvDMAyF74P9B6PBbquzspaR1S1lsFF6Ge162FHE&#10;mh0ay0nspll//XQo9Cbxnt77tFiNoVED9amObOB5UoAirqKt2Rk4fH88vYJKGdliE5kM/FGC1fL+&#10;boGljWfe0bDPTkkIpxIN+JzbUutUeQqYJrElFu039gGzrL3TtsezhIdGT4tirgPWLA0eW3r3VB33&#10;p2Cg8+PLzHVfzXHYXtzaf25Sd/gx5vFhXL+ByjTmm/l6vbGCPxd8eUYm0M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b2nL8YAAADcAAAADwAAAAAAAAAAAAAAAACYAgAAZHJz&#10;L2Rvd25yZXYueG1sUEsFBgAAAAAEAAQA9QAAAIsDAAAAAA==&#10;" filled="f" stroked="f" strokeweight="1.5pt">
                          <v:textbox style="layout-flow:vertical;mso-layout-flow-alt:bottom-to-top" inset="0,0,0,0">
                            <w:txbxContent>
                              <w:p w:rsidR="00676110" w:rsidRDefault="0067611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ECtMIA&#10;AADcAAAADwAAAGRycy9kb3ducmV2LnhtbERPTWsCMRC9F/wPYQRvNWuxUlajiFCRXorWg8dhMyaL&#10;m8nuJq7b/vpGELzN433OYtW7SnTUhtKzgsk4A0FceF2yUXD8+Xz9ABEissbKMyn4pQCr5eBlgbn2&#10;N95Td4hGpBAOOSqwMda5lKGw5DCMfU2cuLNvHcYEWyN1i7cU7ir5lmUz6bDk1GCxpo2l4nK4OgWN&#10;7afvpvmuLt3Xn1nb7S40x5NSo2G/noOI1Men+OHe6TR/NoH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8QK0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76110" w:rsidRDefault="0067611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Ocw8IA&#10;AADcAAAADwAAAGRycy9kb3ducmV2LnhtbERPTWsCMRC9F/ofwhS81axiRbZGEUERL6XqocdhMyaL&#10;m8nuJq6rv94UCr3N433OfNm7SnTUhtKzgtEwA0FceF2yUXA6bt5nIEJE1lh5JgV3CrBcvL7MMdf+&#10;xt/UHaIRKYRDjgpsjHUuZSgsOQxDXxMn7uxbhzHB1kjd4i2Fu0qOs2wqHZacGizWtLZUXA5Xp6Cx&#10;/eTDNF/Vpds/zMpud6E5/Sg1eOtXnyAi9fFf/Ofe6TR/OobfZ9IFcvE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6I5zD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76110" w:rsidRDefault="0067611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85WMMA&#10;AADcAAAADwAAAGRycy9kb3ducmV2LnhtbERPS2sCMRC+F/wPYYTeatY+RFajiFCRXkqtB4/DZkwW&#10;N5PdTVxXf30jCL3Nx/ec+bJ3leioDaVnBeNRBoK48Lpko2D/+/kyBREissbKMym4UoDlYvA0x1z7&#10;C/9Qt4tGpBAOOSqwMda5lKGw5DCMfE2cuKNvHcYEWyN1i5cU7ir5mmUT6bDk1GCxprWl4rQ7OwWN&#10;7d8/TPNdnbqvm1nZzTY0+4NSz8N+NQMRqY//4od7q9P8yRvcn0kX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W85WMMAAADcAAAADwAAAAAAAAAAAAAAAACYAgAAZHJzL2Rv&#10;d25yZXYueG1sUEsFBgAAAAAEAAQA9QAAAIgDAAAAAA==&#10;" filled="f" stroked="f" strokeweight="1.5pt">
                          <v:textbox style="layout-flow:vertical;mso-layout-flow-alt:bottom-to-top" inset="0,0,0,0">
                            <w:txbxContent>
                              <w:p w:rsidR="00676110" w:rsidRDefault="0067611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ahLMIA&#10;AADcAAAADwAAAGRycy9kb3ducmV2LnhtbERPTWsCMRC9F/wPYQRvNWuxUlajiKBIL0XrweOwGZPF&#10;zWR3k67b/vpGELzN433OYtW7SnTUhtKzgsk4A0FceF2yUXD63r5+gAgRWWPlmRT8UoDVcvCywFz7&#10;Gx+oO0YjUgiHHBXYGOtcylBYchjGviZO3MW3DmOCrZG6xVsKd5V8y7KZdFhyarBY08ZScT3+OAWN&#10;7afvpvmqrt3nn1nb3T40p7NSo2G/noOI1Men+OHe6zR/NoX7M+kCuf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hqEswgAAANwAAAAPAAAAAAAAAAAAAAAAAJgCAABkcnMvZG93&#10;bnJldi54bWxQSwUGAAAAAAQABAD1AAAAhwMAAAAA&#10;" filled="f" stroked="f" strokeweight="1.5pt">
                          <v:textbox style="layout-flow:vertical;mso-layout-flow-alt:bottom-to-top" inset="0,0,0,0">
                            <w:txbxContent>
                              <w:p w:rsidR="00676110" w:rsidRDefault="00676110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1KgcEA&#10;AADcAAAADwAAAGRycy9kb3ducmV2LnhtbERPS2sCMRC+F/wPYQRvNVFwq6tRfCC1vVUFr8Nm3F3c&#10;TJYk6vbfN4VCb/PxPWex6mwjHuRD7VjDaKhAEBfO1FxqOJ/2r1MQISIbbByThm8KsFr2XhaYG/fk&#10;L3ocYylSCIccNVQxtrmUoajIYhi6ljhxV+ctxgR9KY3HZwq3jRwrlUmLNaeGClvaVlTcjner4XpW&#10;H2+nSOvN1s8mnzt1yQ7qXetBv1vPQUTq4r/4z30waX42gd9n0gV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ENSoHBAAAA3AAAAA8AAAAAAAAAAAAAAAAAmAIAAGRycy9kb3du&#10;cmV2LnhtbFBLBQYAAAAABAAEAPUAAACGAw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2vkITwwAAANwAAAAP&#10;AAAAAAAAAAAAAAAAAKoCAABkcnMvZG93bnJldi54bWxQSwUGAAAAAAQABAD6AAAAmgMAAAAA&#10;">
                  <v:group id="Группа 167" o:spid="_x0000_s1317" style="position:absolute;width:66600;height:14400" coordsize="66609,144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      <v:line id="Line 102" o:spid="_x0000_s1318" style="position:absolute;flip:x;visibility:visible;mso-wrap-style:square" from="23386,0" to="23386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gEnaccAAADcAAAADwAAAGRycy9kb3ducmV2LnhtbESPQUvDQBCF74X+h2WEXordNIUisdti&#10;tULxZhXE25CdZIPZ2Zhdm9hf7xyE3mZ4b977ZrMbfavO1McmsIHlIgNFXAbbcG3g/e359g5UTMgW&#10;28Bk4Jci7LbTyQYLGwZ+pfMp1UpCOBZowKXUFVrH0pHHuAgdsWhV6D0mWfta2x4HCfetzrNsrT02&#10;LA0OO3p0VH6dfryBVfV5mH+vnpZ53mQvlbsM5f6jNmZ2Mz7cg0o0pqv5//poBX8ttPKMTKC3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SASdp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U2C8sUAAADcAAAADwAAAGRycy9kb3ducmV2LnhtbERPS2vCQBC+F/wPywheim6MIJq6io8W&#10;Sm8+oPQ2ZCfZ0OxszG5N2l/fLRS8zcf3nNWmt7W4UesrxwqmkwQEce50xaWCy/llvADhA7LG2jEp&#10;+CYPm/XgYYWZdh0f6XYKpYgh7DNUYEJoMil9bsiin7iGOHKFay2GCNtS6ha7GG5rmSbJXFqsODYY&#10;bGhvKP88fVkFs+Lj+fE6O0zTtEreCvPT5bv3UqnRsN8+gQjUh7v43/2q4/z5Ev6eiRfI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U2C8sUAAADcAAAADwAAAAAAAAAA&#10;AAAAAAChAgAAZHJzL2Rvd25yZXYueG1sUEsFBgAAAAAEAAQA+QAAAJMDAAAAAA==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/4JScYAAADcAAAADwAAAGRycy9kb3ducmV2LnhtbESPQUsDQQyF74L/YYjgReysHqaydlqk&#10;UBAEobXiNe7E3aU7me1O2m77681B8JbwXt77MluMsTNHGnKb2MPDpABDXKXQcu1h+7G6fwKTBTlg&#10;l5g8nCnDYn59NcMypBOv6biR2mgI5xI9NCJ9aW2uGoqYJ6knVu0nDRFF16G2YcCThsfOPhaFsxFb&#10;1oYGe1o2VO02h+jhEy+1nN++7953zsn2a+8Oy6nz/vZmfHkGIzTKv/nv+jUo/lTx9Rmdw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f+CUn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s0sMAAADcAAAADwAAAGRycy9kb3ducmV2LnhtbERPS2vCQBC+F/oflil4KXVjD2tJXaUI&#10;glAQ6oNep9lpEszOptlRY3+9Kwje5uN7zmTW+0YdqYt1YAujYQaKuAiu5tLCdrN4eQMVBdlhE5gs&#10;nCnCbPr4MMHchRN/0XEtpUohHHO0UIm0udaxqMhjHIaWOHG/ofMoCXaldh2eUrhv9GuWGe2x5tRQ&#10;YUvzior9+uAt7PC/lPPnz/Nqb4xsv//MYT421g6e+o93UEK93MU399Kl+eMRXJ9JF+jp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iyrNL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GAypcMAAADcAAAADwAAAGRycy9kb3ducmV2LnhtbERPS2vCQBC+F/oflin0UupGD2tJXaUI&#10;QqFQ8EWv0+w0CWZn0+yo0V/vCoK3+fieM5n1vlEH6mId2MJwkIEiLoKrubSwWS9e30BFQXbYBCYL&#10;J4owmz4+TDB34chLOqykVCmEY44WKpE21zoWFXmMg9ASJ+4vdB4lwa7UrsNjCveNHmWZ0R5rTg0V&#10;tjSvqNit9t7CFs+lnL5+X753xsjm59/s52Nj7fNT//EOSqiXu/jm/nRp/ngE12fSBXp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hgMqX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yXPsQAAADcAAAADwAAAGRycy9kb3ducmV2LnhtbERPTWvCQBC9F/oflhG8FN3Uw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3LJc+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UPSsQAAADcAAAADwAAAGRycy9kb3ducmV2LnhtbERPTWvCQBC9F/oflhG8FN1UyirRVYpQ&#10;KBQKVUuvY3ZMgtnZNDtq7K/vFgre5vE+Z7HqfaPO1MU6sIXHcQaKuAiu5tLCbvsymoGKguywCUwW&#10;rhRhtby/W2DuwoU/6LyRUqUQjjlaqETaXOtYVOQxjkNLnLhD6DxKgl2pXYeXFO4bPckyoz3WnBoq&#10;bGldUXHcnLyFT/wp5fq2f3g/GiO7r29zWk+NtcNB/zwHJdTLTfzvfnVp/vQJ/p5JF+jl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xQ9K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ojQO8UAAADcAAAADwAAAGRycy9kb3ducmV2LnhtbERPTWvCQBC9C/6HZYTedNMW05K6irQU&#10;tAdRW2iPY3aaRLOzYXdN0n/vCkJv83ifM1v0phYtOV9ZVnA/SUAQ51ZXXCj4+nwfP4PwAVljbZkU&#10;/JGHxXw4mGGmbcc7avehEDGEfYYKyhCaTEqfl2TQT2xDHLlf6wyGCF0htcMuhptaPiRJKg1WHBtK&#10;bOi1pPy0PxsFm8dt2i7XH6v+e50e8rfd4efYOaXuRv3yBUSgPvyLb+6VjvOfpnB9Jl4g5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ojQO8UAAADcAAAADwAAAAAAAAAA&#10;AAAAAAChAgAAZHJzL2Rvd25yZXYueG1sUEsFBgAAAAAEAAQA+QAAAJMDAAAAAA==&#10;"/>
                    <v:line id="Line 135" o:spid="_x0000_s1326" style="position:absolute;visibility:visible;mso-wrap-style:square" from="52212,7206" to="52212,90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pOTMQAAADcAAAADwAAAGRycy9kb3ducmV2LnhtbERPS2vCQBC+F/oflhF6qxtbSCW6irQU&#10;1EOpD9DjmB2T2Oxs2F2T9N+7QqG3+fieM533phYtOV9ZVjAaJiCIc6srLhTsd5/PYxA+IGusLZOC&#10;X/Iwnz0+TDHTtuMNtdtQiBjCPkMFZQhNJqXPSzLoh7YhjtzZOoMhQldI7bCL4aaWL0mSSoMVx4YS&#10;G3ovKf/ZXo2Cr9fvtF2s1sv+sEpP+cfmdLx0TqmnQb+YgAjUh3/xn3up4/y3FO7PxAvk7A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Wk5MxAAAANwAAAAPAAAAAAAAAAAA&#10;AAAAAKECAABkcnMvZG93bnJldi54bWxQSwUGAAAAAAQABAD5AAAAkgMAAAAA&#10;"/>
                    <v:line id="Прямая соединительная линия 18" o:spid="_x0000_s1327" style="position:absolute;visibility:visible;mso-wrap-style:square" from="0,0" to="666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wK2P8EAAADcAAAADwAAAGRycy9kb3ducmV2LnhtbERP24rCMBB9X/Afwgj7tqYKa7UapYou&#10;woLgBZ+HZmyLzaQ00Xb/3gjCvs3hXGe+7EwlHtS40rKC4SACQZxZXXKu4Hzafk1AOI+ssbJMCv7I&#10;wXLR+5hjom3LB3ocfS5CCLsEFRTe14mULivIoBvYmjhwV9sY9AE2udQNtiHcVHIURWNpsOTQUGBN&#10;64Ky2/FuFHybVfzbnn6m43QTG/KX4WSfbpX67HfpDISnzv+L3+6dDvPjGF7PhAvk4gk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vArY/wQAAANwAAAAPAAAAAAAAAAAAAAAA&#10;AKECAABkcnMvZG93bnJldi54bWxQSwUGAAAAAAQABAD5AAAAjwMAAAAA&#10;" strokecolor="windowText" strokeweight="1.5pt"/>
                    <v:line id="Line 98" o:spid="_x0000_s1328" style="position:absolute;flip:x;visibility:visible;mso-wrap-style:square" from="6118,0" to="6118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9ixtMcAAADcAAAADwAAAGRycy9kb3ducmV2LnhtbESPT0vDQBDF74LfYRmhF7GbpmAldlu0&#10;f0C8tRXE25CdZIPZ2ZjdNtFP7xwEbzO8N+/9Zrkefasu1McmsIHZNANFXAbbcG3g7bS/ewAVE7LF&#10;NjAZ+KYI69X11RILGwY+0OWYaiUhHAs04FLqCq1j6chjnIaOWLQq9B6TrH2tbY+DhPtW51l2rz02&#10;LA0OO9o4Kj+PZ29gXn3sbr/m21meN9lr5X6G8vm9NmZyMz49gko0pn/z3/WLFfyF0MozMoFe/QI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X2LG0xwAAANwAAAAPAAAAAAAA&#10;AAAAAAAAAKECAABkcnMvZG93bnJldi54bWxQSwUGAAAAAAQABAD5AAAAlQMAAAAA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sSg1MQAAADcAAAADwAAAGRycy9kb3ducmV2LnhtbERPTWvCQBC9F/oflhG8FN3Uw6rRVYpQ&#10;KBQKVUuvY3ZMgtnZNDtq7K/vFgq9zeN9znLd+0ZdqIt1YAuP4wwUcRFczaWF/e55NAMVBdlhE5gs&#10;3CjCenV/t8TchSu/02UrpUohHHO0UIm0udaxqMhjHIeWOHHH0HmUBLtSuw6vKdw3epJlRnusOTVU&#10;2NKmouK0PXsLH/hdyu318PB2Mkb2n1/mvJkaa4eD/mkBSqiXf/Gf+8Wl+dM5/D6TLtCr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WxKDU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t5bsYAAADcAAAADwAAAGRycy9kb3ducmV2LnhtbESPQUsDQQyF74L/YYjQi9hZexjL2mmR&#10;glAoCNaK17gTd5fuZNadtN36681B8JbwXt77sliNsTMnGnKb2MP9tABDXKXQcu1h//Z8NweTBTlg&#10;l5g8XCjDanl9tcAypDO/0mkntdEQziV6aET60tpcNRQxT1NPrNpXGiKKrkNtw4BnDY+dnRWFsxFb&#10;1oYGe1o3VB12x+jhHX9quWw/b18Ozsn+49sd1w/O+8nN+PQIRmiUf/Pf9SYo/lzx9RmdwC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IreW7GAAAA3AAAAA8AAAAAAAAA&#10;AAAAAAAAoQIAAGRycy9kb3ducmV2LnhtbFBLBQYAAAAABAAEAPkAAACUAwAAAAA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zdoDsQAAADcAAAADwAAAGRycy9kb3ducmV2LnhtbERPTWvCQBC9F/oflhF6KbpJBJHoKta2&#10;ULzVCuJtyE6ywexszG5N2l/vFoTe5vE+Z7kebCOu1PnasYJ0koAgLpyuuVJw+Hofz0H4gKyxcUwK&#10;fsjDevX4sMRcu54/6boPlYgh7HNUYEJocyl9Yciin7iWOHKl6yyGCLtK6g77GG4bmSXJTFqsOTYY&#10;bGlrqDjvv62CaXl6e75MX9Msq5NdaX774uVYKfU0GjYLEIGG8C++uz90nD9P4e+ZeIFc3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N2gO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5ZqzMUAAADcAAAADwAAAGRycy9kb3ducmV2LnhtbESPQWvCQBCF7wX/wzKCt7rRQ4ipq4gg&#10;ePBiEqjehuw0SZudTbKrxn/vFgq9zfDe++bNejuaVtxpcI1lBYt5BIK4tLrhSkGRH94TEM4ja2wt&#10;k4InOdhuJm9rTLV98Jnuma9EgLBLUUHtfZdK6cqaDLq57YiD9mUHgz6sQyX1gI8AN61cRlEsDTYc&#10;LtTY0b6m8ie7mUAp4tVh9dk3t+9Fn12uXX/JT6jUbDruPkB4Gv2/+S991KF+soTfZ8IEcvM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5ZqzM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nnGcQAAADcAAAADwAAAGRycy9kb3ducmV2LnhtbERPTWvCQBC9F/oflin0UnSjhVVSVxFB&#10;EAqFqqXXMTtNgtnZmB019td3C4Xe5vE+Z7bofaMu1MU6sIXRMANFXARXc2lhv1sPpqCiIDtsApOF&#10;G0VYzO/vZpi7cOV3umylVCmEY44WKpE21zoWFXmMw9ASJ+4rdB4lwa7UrsNrCveNHmeZ0R5rTg0V&#10;trSqqDhuz97CB36Xcns9PL0djZH958mcVxNj7eNDv3wBJdTLv/jPvXFp/vQZfp9JF+j5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+ecZxAAAANwAAAAPAAAAAAAAAAAA&#10;AAAAAKECAABkcnMvZG93bnJldi54bWxQSwUGAAAAAAQABAD5AAAAkgMAAAAA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NXI8MAAADcAAAADwAAAGRycy9kb3ducmV2LnhtbESPQYvCMBCF74L/IYzgTVNFRK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8zVyP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H/yuMMAAADcAAAADwAAAGRycy9kb3ducmV2LnhtbESPQYvCMBCF74L/IYzgTVMFRatRRBD2&#10;sJetgnobmrGtNpO2idr990YQvM3w3vvmzXLdmlI8qHGFZQWjYQSCOLW64EzBYb8bzEA4j6yxtEwK&#10;/snBetXtLDHW9sl/9Eh8JgKEXYwKcu+rWEqX5mTQDW1FHLSLbQz6sDaZ1A0+A9yUchxFU2mw4HAh&#10;x4q2OaW35G4C5TCd7+bHurhfR3VyOlf1af+LSvV77WYBwlPrv+ZP+keH+rMJvJ8JE8jV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/8rjDAAAA3AAAAA8AAAAAAAAAAAAA&#10;AAAAoQIAAGRycy9kb3ducmV2LnhtbFBLBQYAAAAABAAEAPkAAACRAwAAAAA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K1sz8UAAADcAAAADwAAAGRycy9kb3ducmV2LnhtbESPQWvCQBCF7wX/wzKCt7qxhxDTbEQE&#10;wUMvJkLtbciOSTQ7m2RXTf99t1DobYb33jdvss1kOvGg0bWWFayWEQjiyuqWawWncv+agHAeWWNn&#10;mRR8k4NNPnvJMNX2yUd6FL4WAcIuRQWN930qpasaMuiWticO2sWOBn1Yx1rqEZ8Bbjr5FkWxNNhy&#10;uNBgT7uGqltxN4Fyitf79efQ3q+roTh/9cO5/EClFvNp+w7C0+T/zX/pgw71kxh+nwkTyPw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K1sz8UAAADcAAAADwAAAAAAAAAA&#10;AAAAAAChAgAAZHJzL2Rvd25yZXYueG1sUEsFBgAAAAAEAAQA+QAAAJMDAAAAAA==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LhGsMAAADcAAAADwAAAGRycy9kb3ducmV2LnhtbERPTWvCQBC9F/oflil4KXVTD6tEVxGh&#10;UBCEqqXXMTsmwexsmh019td3C0Jv83ifM1v0vlEX6mId2MLrMANFXARXc2lhv3t7mYCKguywCUwW&#10;bhRhMX98mGHuwpU/6LKVUqUQjjlaqETaXOtYVOQxDkNLnLhj6DxKgl2pXYfXFO4bPcoyoz3WnBoq&#10;bGlVUXHanr2FT/wp5bY+PG9Oxsj+69ucV2Nj7eCpX05BCfXyL767312aPxnD3zPpAj3/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3C4RrDAAAA3AAAAA8AAAAAAAAAAAAA&#10;AAAAoQIAAGRycy9kb3ducmV2LnhtbFBLBQYAAAAABAAEAPkAAACRAwAAAAA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n5dJsQAAADcAAAADwAAAGRycy9kb3ducmV2LnhtbESPQYvCQAyF74L/YYjgTafuQbQ6igjC&#10;HvayVVBvoRPb7nYybWfU+u83hwVvL+Tly3vrbe9q9aAuVJ4NzKYJKOLc24oLA6fjYbIAFSKyxdoz&#10;GXhRgO1mOFhjav2Tv+mRxUIJhEOKBsoYm1TrkJfkMEx9Qyy7m+8cRhm7QtsOnwJ3tf5Ikrl2WLF8&#10;KLGhfUn5b3Z3QjnNl4flua3uP7M2u1yb9nL8QmPGo363AhWpj2/z//WnlfgLSStlRIHe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fl0mxAAAANwAAAAPAAAAAAAAAAAA&#10;AAAAAKECAABkcnMvZG93bnJldi54bWxQSwUGAAAAAAQABAD5AAAAkgMAAAAA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<v:rect id="Rectangle 119" o:spid="_x0000_s1340" style="position:absolute;left:2512;top:3617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cZD8UA&#10;AADcAAAADwAAAGRycy9kb3ducmV2LnhtbESPQW/CMAyF75P2HyIjcZkghcO2FgJCY6O7IRgXblZj&#10;0orGqZoMun8/HybtZus9v/d5uR58q27Uxyawgdk0A0VcBduwM3D6+pi8gooJ2WIbmAz8UIT16vFh&#10;iYUNdz7Q7ZickhCOBRqoU+oKrWNVk8c4DR2xaJfQe0yy9k7bHu8S7ls9z7Jn7bFhaaixo7eaquvx&#10;2xt42W6eaH8Ol/Se7/LSHcpd7kpjxqNhswCVaEj/5r/rTyv4ueDLMzKBXv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xkPxQAAANwAAAAPAAAAAAAAAAAAAAAAAJgCAABkcnMv&#10;ZG93bnJldi54bWxQSwUGAAAAAAQABAD1AAAAigMAAAAA&#10;" filled="f" stroked="f">
                      <v:textbox inset="0,0,0,0">
                        <w:txbxContent>
                          <w:p w:rsidR="00676110" w:rsidRPr="00945CCC" w:rsidRDefault="00676110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u8lMIA&#10;AADcAAAADwAAAGRycy9kb3ducmV2LnhtbERPPW/CMBDdK/EfrEPqgooDQyEpBiGghA0BXbqd4sOJ&#10;iM9RbCD99xgJqds9vc+bLTpbixu1vnKsYDRMQBAXTldsFPycvj+mIHxA1lg7JgV/5GEx773NMNPu&#10;zge6HYMRMYR9hgrKEJpMSl+UZNEPXUMcubNrLYYIWyN1i/cYbms5TpJPabHi2FBiQ6uSisvxahVM&#10;1ssB7X/dOWzSbZqbQ75NTa7Ue79bfoEI1IV/8cu903F+OoLnM/ECO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O7yUwgAAANwAAAAPAAAAAAAAAAAAAAAAAJgCAABkcnMvZG93&#10;bnJldi54bWxQSwUGAAAAAAQABAD1AAAAhwMAAAAA&#10;" filled="f" stroked="f">
                      <v:textbox inset="0,0,0,0">
                        <w:txbxContent>
                          <w:p w:rsidR="00676110" w:rsidRDefault="00676110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WNoM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GsP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tY2gxQAAANwAAAAPAAAAAAAAAAAAAAAAAJgCAABkcnMv&#10;ZG93bnJldi54bWxQSwUGAAAAAAQABAD1AAAAigMAAAAA&#10;" filled="f" stroked="f">
                      <v:textbox inset="0,0,0,0">
                        <w:txbxContent>
                          <w:p w:rsidR="00676110" w:rsidRDefault="00676110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koO8YA&#10;AADcAAAADwAAAGRycy9kb3ducmV2LnhtbESPT2vCQBTE7wW/w/KEXopubGk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fkoO8YAAADcAAAADwAAAAAAAAAAAAAAAACYAgAAZHJz&#10;L2Rvd25yZXYueG1sUEsFBgAAAAAEAAQA9QAAAIsDAAAAAA==&#10;" filled="f" stroked="f">
                      <v:textbox inset="0,0,0,0">
                        <w:txbxContent>
                          <w:p w:rsidR="00676110" w:rsidRPr="005E4A3B" w:rsidRDefault="00676110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CwT8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hCwT8YAAADcAAAADwAAAAAAAAAAAAAAAACYAgAAZHJz&#10;L2Rvd25yZXYueG1sUEsFBgAAAAAEAAQA9QAAAIsDAAAAAA==&#10;" filled="f" stroked="f">
                      <v:textbox inset="0,0,0,0">
                        <w:txbxContent>
                          <w:p w:rsidR="00676110" w:rsidRPr="000411E6" w:rsidRDefault="00676110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O68UA&#10;AADcAAAADwAAAGRycy9kb3ducmV2LnhtbESPzWrDMBCE74G+g9hCL6GWU0gJruWQptTNpQc7eYDF&#10;Wv8Qa2UsNXby9FWg0OMwM98w6XY2vbjQ6DrLClZRDIK4srrjRsHp+Pm8AeE8ssbeMim4koNt9rBI&#10;MdF24oIupW9EgLBLUEHr/ZBI6aqWDLrIDsTBq+1o0Ac5NlKPOAW46eVLHL9Kgx2HhRYH2rdUncsf&#10;o4B2hb19n11uivePfV53TEv5pdTT47x7A+Fp9v/hv/ZBK1iv1nA/E4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7M7rxQAAANwAAAAPAAAAAAAAAAAAAAAAAJgCAABkcnMv&#10;ZG93bnJldi54bWxQSwUGAAAAAAQABAD1AAAAigMAAAAA&#10;" filled="f" stroked="f">
                      <v:textbox inset="0,0,0,0">
                        <w:txbxContent>
                          <w:p w:rsidR="00676110" w:rsidRDefault="00676110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5QnMQA&#10;AADcAAAADwAAAGRycy9kb3ducmV2LnhtbESPQWvCQBSE74X+h+UVeilmY0GRmFXU0uilh0R/wCP7&#10;TILZtyG7mrS/3hWEHoeZ+YZJ16NpxY1611hWMI1iEMSl1Q1XCk7H78kChPPIGlvLpOCXHKxXry8p&#10;JtoOnNOt8JUIEHYJKqi97xIpXVmTQRfZjjh4Z9sb9EH2ldQ9DgFuWvkZx3NpsOGwUGNHu5rKS3E1&#10;CmiT27+fi8tMvv3aZeeG6UPulXp/GzdLEJ5G/x9+tg9awWw6h8eZcATk6g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E+UJzEAAAA3AAAAA8AAAAAAAAAAAAAAAAAmAIAAGRycy9k&#10;b3ducmV2LnhtbFBLBQYAAAAABAAEAPUAAACJAwAAAAA=&#10;" filled="f" stroked="f">
                      <v:textbox inset="0,0,0,0">
                        <w:txbxContent>
                          <w:p w:rsidR="00676110" w:rsidRDefault="00676110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IuOMUA&#10;AADcAAAADwAAAGRycy9kb3ducmV2LnhtbESPT2vCQBTE7wW/w/IEL0U3Cq0muopoa7yJfy7eHtnn&#10;Jph9G7JbTb99t1DocZiZ3zCLVWdr8aDWV44VjEcJCOLC6YqNgsv5czgD4QOyxtoxKfgmD6tl72WB&#10;mXZPPtLjFIyIEPYZKihDaDIpfVGSRT9yDXH0bq61GKJsjdQtPiPc1nKSJO/SYsVxocSGNiUV99OX&#10;VTDdrl/pcHW38JHu0twc811qcqUG/W49BxGoC//hv/ZeK3gbT+H3TDwCcv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wi44xQAAANwAAAAPAAAAAAAAAAAAAAAAAJgCAABkcnMv&#10;ZG93bnJldi54bWxQSwUGAAAAAAQABAD1AAAAigMAAAAA&#10;" filled="f" stroked="f">
                      <v:textbox inset="0,0,0,0">
                        <w:txbxContent>
                          <w:p w:rsidR="00676110" w:rsidRPr="005E4A3B" w:rsidRDefault="00676110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+1hdb4A&#10;AADcAAAADwAAAGRycy9kb3ducmV2LnhtbERPSwrCMBDdC94hjOBGNFVQpBrFD342LqoeYGjGtthM&#10;ShO1enqzEFw+3n++bEwpnlS7wrKC4SACQZxaXXCm4HrZ9acgnEfWWFomBW9ysFy0W3OMtX1xQs+z&#10;z0QIYRejgtz7KpbSpTkZdANbEQfuZmuDPsA6k7rGVwg3pRxF0UQaLDg05FjRJqf0fn4YBbRK7Od0&#10;d3uTrLeb/a1g6smDUt1Os5qB8NT4v/jnPmoF42FYG86EIyAX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/tYXW+AAAA3AAAAA8AAAAAAAAAAAAAAAAAmAIAAGRycy9kb3ducmV2&#10;LnhtbFBLBQYAAAAABAAEAPUAAACDAwAAAAA=&#10;" filled="f" stroked="f">
                      <v:textbox inset="0,0,0,0">
                        <w:txbxContent>
                          <w:p w:rsidR="00676110" w:rsidRPr="00931BFC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HE7sMA&#10;AADcAAAADwAAAGRycy9kb3ducmV2LnhtbESPzarCMBSE9xd8h3AEN6KpgqLVKP6g3o2Lqg9waI5t&#10;sTkpTdTq0xvhwl0OM/MNM182phQPql1hWcGgH4EgTq0uOFNwOe96ExDOI2ssLZOCFzlYLlo/c4y1&#10;fXJCj5PPRICwi1FB7n0VS+nSnAy6vq2Ig3e1tUEfZJ1JXeMzwE0ph1E0lgYLDgs5VrTJKb2d7kYB&#10;rRL7Pt7c3iTr7WZ/LZi68qBUp92sZiA8Nf4//Nf+1QpGgyl8z4QjIBc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KHE7sMAAADcAAAADwAAAAAAAAAAAAAAAACYAgAAZHJzL2Rv&#10;d25yZXYueG1sUEsFBgAAAAAEAAQA9QAAAIgDAAAAAA==&#10;" filled="f" stroked="f">
                      <v:textbox inset="0,0,0,0">
                        <w:txbxContent>
                          <w:p w:rsidR="00676110" w:rsidRPr="00A32665" w:rsidRDefault="00676110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d88c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X4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R3zxwgAAANwAAAAPAAAAAAAAAAAAAAAAAJgCAABkcnMvZG93&#10;bnJldi54bWxQSwUGAAAAAAQABAD1AAAAhwMAAAAA&#10;" filled="f" stroked="f">
                      <v:textbox inset="0,0,0,0">
                        <w:txbxContent>
                          <w:p w:rsidR="00676110" w:rsidRPr="005E4A3B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vZasUA&#10;AADcAAAADwAAAGRycy9kb3ducmV2LnhtbESPT2vCQBTE74LfYXlCL6VuFFqb1FXEWuNN/HPp7ZF9&#10;boLZtyG7avz2bqHgcZiZ3zDTeWdrcaXWV44VjIYJCOLC6YqNguPh5+0ThA/IGmvHpOBOHuazfm+K&#10;mXY33tF1H4yIEPYZKihDaDIpfVGSRT90DXH0Tq61GKJsjdQt3iLc1nKcJB/SYsVxocSGliUV5/3F&#10;Kph8L15p++tOYZWu09zs8nVqcqVeBt3iC0SgLjzD/+2NVvA+HsH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C9lqxQAAANwAAAAPAAAAAAAAAAAAAAAAAJgCAABkcnMv&#10;ZG93bnJldi54bWxQSwUGAAAAAAQABAD1AAAAigMAAAAA&#10;" filled="f" stroked="f">
                      <v:textbox inset="0,0,0,0">
                        <w:txbxContent>
                          <w:p w:rsidR="00676110" w:rsidRPr="005E4A3B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lHHcYA&#10;AADcAAAADwAAAGRycy9kb3ducmV2LnhtbESPT2vCQBTE74V+h+UVeim6MVA10VXEtqa34p+Lt0f2&#10;uQlm34bsVuO3d4VCj8PM/IaZL3vbiAt1vnasYDRMQBCXTtdsFBz2X4MpCB+QNTaOScGNPCwXz09z&#10;zLW78pYuu2BEhLDPUUEVQptL6cuKLPqha4mjd3KdxRBlZ6Tu8BrhtpFpkoylxZrjQoUtrSsqz7tf&#10;q2DysXqjn6M7hc9skxVmW2wyUyj1+tKvZiAC9eE//Nf+1gre0xQeZ+IRkI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NlHHcYAAADcAAAADwAAAAAAAAAAAAAAAACYAgAAZHJz&#10;L2Rvd25yZXYueG1sUEsFBgAAAAAEAAQA9QAAAIsDAAAAAA==&#10;" filled="f" stroked="f">
                      <v:textbox inset="0,0,0,0">
                        <w:txbxContent>
                          <w:p w:rsidR="00676110" w:rsidRPr="005E4A3B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XihsYA&#10;AADcAAAADwAAAGRycy9kb3ducmV2LnhtbESPT2vCQBTE7wW/w/KEXopuamk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/5XihsYAAADcAAAADwAAAAAAAAAAAAAAAACYAgAAZHJz&#10;L2Rvd25yZXYueG1sUEsFBgAAAAAEAAQA9QAAAIsDAAAAAA==&#10;" filled="f" stroked="f">
                      <v:textbox inset="0,0,0,0">
                        <w:txbxContent>
                          <w:p w:rsidR="00676110" w:rsidRPr="005E4A3B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x68s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oze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Hx68sYAAADcAAAADwAAAAAAAAAAAAAAAACYAgAAZHJz&#10;L2Rvd25yZXYueG1sUEsFBgAAAAAEAAQA9QAAAIsDAAAAAA==&#10;" filled="f" stroked="f">
                      <v:textbox inset="0,0,0,0">
                        <w:txbxContent>
                          <w:p w:rsidR="00676110" w:rsidRPr="005E4A3B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DfacUA&#10;AADcAAAADwAAAGRycy9kb3ducmV2LnhtbESPS4vCQBCE7wv+h6GFvSw6UfCR6CiyD+NNfFy8NZl2&#10;Esz0hMysZv/9jrCwx6KqvqKW687W4k6trxwrGA0TEMSF0xUbBefT12AOwgdkjbVjUvBDHtar3ssS&#10;M+0efKD7MRgRIewzVFCG0GRS+qIki37oGuLoXV1rMUTZGqlbfES4reU4SabSYsVxocSG3ksqbsdv&#10;q2D2sXmj/cVdw2e6TXNzyLepyZV67XebBYhAXfgP/7V3WsFkPIHnmXgE5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MN9pxQAAANwAAAAPAAAAAAAAAAAAAAAAAJgCAABkcnMv&#10;ZG93bnJldi54bWxQSwUGAAAAAAQABAD1AAAAigMAAAAA&#10;" filled="f" stroked="f">
                      <v:textbox inset="0,0,0,0">
                        <w:txbxContent>
                          <w:p w:rsidR="00676110" w:rsidRPr="000411E6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JBHsUA&#10;AADcAAAADwAAAGRycy9kb3ducmV2LnhtbESPzYvCMBTE7wv+D+EJe1k0VVi11SiyH9ab+HHx9mie&#10;abF5KU1Wu/+9ERb2OMzMb5jFqrO1uFHrK8cKRsMEBHHhdMVGwen4PZiB8AFZY+2YFPySh9Wy97LA&#10;TLs77+l2CEZECPsMFZQhNJmUvijJoh+6hjh6F9daDFG2RuoW7xFuazlOkom0WHFcKLGhj5KK6+HH&#10;Kph+rt9od3aX8JVu0tzs801qcqVe+916DiJQF/7Df+2tVvA+nsDzTDwCcvk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4kEexQAAANwAAAAPAAAAAAAAAAAAAAAAAJgCAABkcnMv&#10;ZG93bnJldi54bWxQSwUGAAAAAAQABAD1AAAAigMAAAAA&#10;" filled="f" stroked="f">
                      <v:textbox inset="0,0,0,0">
                        <w:txbxContent>
                          <w:p w:rsidR="00676110" w:rsidRPr="000411E6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7khcUA&#10;AADcAAAADwAAAGRycy9kb3ducmV2LnhtbESPT2vCQBTE74LfYXlCL0U3Cq0muorY1ngT/1y8PbLP&#10;TTD7NmS3mn77bqHgcZiZ3zCLVWdrcafWV44VjEcJCOLC6YqNgvPpazgD4QOyxtoxKfghD6tlv7fA&#10;TLsHH+h+DEZECPsMFZQhNJmUvijJoh+5hjh6V9daDFG2RuoWHxFuazlJkndpseK4UGJDm5KK2/Hb&#10;Kph+rF9pf3HX8Jlu09wc8m1qcqVeBt16DiJQF57h//ZOK3ibTOHvTDwCcvk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ruSFxQAAANwAAAAPAAAAAAAAAAAAAAAAAJgCAABkcnMv&#10;ZG93bnJldi54bWxQSwUGAAAAAAQABAD1AAAAigMAAAAA&#10;" filled="f" stroked="f">
                      <v:textbox inset="0,0,0,0">
                        <w:txbxContent>
                          <w:p w:rsidR="00676110" w:rsidRPr="000411E6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Fw98IA&#10;AADcAAAADwAAAGRycy9kb3ducmV2LnhtbERPy4rCMBTdC/MP4Q64EU1H0LEdo8g8rLuh6mZ2l+aa&#10;lmluShO1/r1ZCC4P571c97YRF+p87VjB2yQBQVw6XbNRcDz8jBcgfEDW2DgmBTfysF69DJaYaXfl&#10;gi77YEQMYZ+hgiqENpPSlxVZ9BPXEkfu5DqLIcLOSN3hNYbbRk6TZC4t1hwbKmzps6Lyf3+2Ct6/&#10;NiP6/XOn8J1u09wU+TY1uVLD137zASJQH57ih3unFcymcW08E4+AX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MXD3wgAAANwAAAAPAAAAAAAAAAAAAAAAAJgCAABkcnMvZG93&#10;bnJldi54bWxQSwUGAAAAAAQABAD1AAAAhwMAAAAA&#10;" filled="f" stroked="f">
                      <v:textbox inset="0,0,0,0">
                        <w:txbxContent>
                          <w:p w:rsidR="00676110" w:rsidRPr="000411E6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VbMYA&#10;AADcAAAADwAAAGRycy9kb3ducmV2LnhtbESPT2vCQBTE74V+h+UVvIhuKtg2qatIrUlvxT8Xb4/s&#10;cxOafRuyWxO/vVsQehxm5jfMYjXYRlyo87VjBc/TBARx6XTNRsHxsJ28gfABWWPjmBRcycNq+fiw&#10;wEy7nnd02QcjIoR9hgqqENpMSl9WZNFPXUscvbPrLIYoOyN1h32E20bOkuRFWqw5LlTY0kdF5c/+&#10;1yp43azH9H1y5/CZ5mlhdkWemkKp0dOwfgcRaAj/4Xv7SyuYz1L4O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n3VbMYAAADcAAAADwAAAAAAAAAAAAAAAACYAgAAZHJz&#10;L2Rvd25yZXYueG1sUEsFBgAAAAAEAAQA9QAAAIsDAAAAAA==&#10;" filled="f" stroked="f">
                      <v:textbox inset="0,0,0,0">
                        <w:txbxContent>
                          <w:p w:rsidR="00676110" w:rsidRPr="000411E6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sjHs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8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LIx7EAAAA3AAAAA8AAAAAAAAAAAAAAAAAmAIAAGRycy9k&#10;b3ducmV2LnhtbFBLBQYAAAAABAAEAPUAAACJAwAAAAA=&#10;" filled="f" stroked="f">
                      <v:textbox inset="1pt,.4mm,1pt,1pt">
                        <w:txbxContent>
                          <w:p w:rsidR="00676110" w:rsidRPr="0079077B" w:rsidRDefault="00081CA1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Company  \* MERGEFORMAT </w:instrText>
                            </w:r>
                            <w:r>
                              <w:fldChar w:fldCharType="separate"/>
                            </w:r>
                            <w:r w:rsidR="003C4737">
                              <w:t>Название организации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eGhccA&#10;AADcAAAADwAAAGRycy9kb3ducmV2LnhtbESPQWvCQBSE74X+h+UVvJS6sWKw0VW0oPYgiLG019fs&#10;Mwlm34bsamJ/vVsQehxm5htmOu9MJS7UuNKygkE/AkGcWV1yruDzsHoZg3AeWWNlmRRcycF89vgw&#10;xUTblvd0SX0uAoRdggoK7+tESpcVZND1bU0cvKNtDPogm1zqBtsAN5V8jaJYGiw5LBRY03tB2Sk9&#10;GwXmvNi+LX82fvTcrg/xb7zG792XUr2nbjEB4anz/+F7+0MrGA0H8HcmHAE5u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XHhoXHAAAA3AAAAA8AAAAAAAAAAAAAAAAAmAIAAGRy&#10;cy9kb3ducmV2LnhtbFBLBQYAAAAABAAEAPUAAACMAwAAAAA=&#10;" filled="f" stroked="f">
                      <v:textbox inset="1pt,.4mm,1pt,1pt">
                        <w:txbxContent>
                          <w:p w:rsidR="00676110" w:rsidRPr="00A32665" w:rsidRDefault="00676110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UY8scA&#10;AADcAAAADwAAAGRycy9kb3ducmV2LnhtbESPQWvCQBSE70L/w/IKvZS60WKw0VVUqPYgiLG019fs&#10;Mwlm34bsamJ/fbcgeBxm5htmOu9MJS7UuNKygkE/AkGcWV1yruDz8P4yBuE8ssbKMim4koP57KE3&#10;xUTblvd0SX0uAoRdggoK7+tESpcVZND1bU0cvKNtDPogm1zqBtsAN5UcRlEsDZYcFgqsaVVQdkrP&#10;RoE5L7Zvy5+NHz2360P8G6/xe/el1NNjt5iA8NT5e/jW/tAKRq9D+D8TjoCc/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UVGPLHAAAA3AAAAA8AAAAAAAAAAAAAAAAAmAIAAGRy&#10;cy9kb3ducmV2LnhtbFBLBQYAAAAABAAEAPUAAACMAwAAAAA=&#10;" filled="f" stroked="f">
                      <v:textbox inset="1pt,.4mm,1pt,1pt">
                        <w:txbxContent>
                          <w:p w:rsidR="00676110" w:rsidRPr="00CB1016" w:rsidRDefault="00676110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m9accA&#10;AADcAAAADwAAAGRycy9kb3ducmV2LnhtbESPQWvCQBSE70L/w/IKXopuVAw1dRVbqPYgSFXs9TX7&#10;mgSzb0N2NdFf3xUEj8PMfMNM560pxZlqV1hWMOhHIIhTqwvOFOx3n71XEM4jaywtk4ILOZjPnjpT&#10;TLRt+JvOW5+JAGGXoILc+yqR0qU5GXR9WxEH78/WBn2QdSZ1jU2Am1IOoyiWBgsOCzlW9JFTetye&#10;jAJzWqwn778rP35plrv4Gi/xZ3NQqvvcLt5AeGr9I3xvf2kF49EIbmfCEZCz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pZvWnHAAAA3AAAAA8AAAAAAAAAAAAAAAAAmAIAAGRy&#10;cy9kb3ducmV2LnhtbFBLBQYAAAAABAAEAPUAAACMAwAAAAA=&#10;" filled="f" stroked="f">
                      <v:textbox inset="1pt,.4mm,1pt,1pt">
                        <w:txbxContent>
                          <w:p w:rsidR="00676110" w:rsidRPr="00CB1016" w:rsidRDefault="00676110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AlHcgA&#10;AADcAAAADwAAAGRycy9kb3ducmV2LnhtbESPW2vCQBSE3wv9D8sp+FJ0Uy/Bpq5iBS8PQqmKfT3N&#10;niah2bMhu5ror3eFQh+HmfmGmcxaU4oz1a6wrOClF4EgTq0uOFNw2C+7YxDOI2ssLZOCCzmYTR8f&#10;Jpho2/AnnXc+EwHCLkEFufdVIqVLczLoerYiDt6PrQ36IOtM6hqbADel7EdRLA0WHBZyrGiRU/q7&#10;OxkF5jTfvr5/r/3ouVnt42u8wq+Po1Kdp3b+BsJT6//Df+2NVjAaDOF+JhwBOb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FsCUdyAAAANwAAAAPAAAAAAAAAAAAAAAAAJgCAABk&#10;cnMvZG93bnJldi54bWxQSwUGAAAAAAQABAD1AAAAjQMAAAAA&#10;" filled="f" stroked="f">
                      <v:textbox inset="1pt,.4mm,1pt,1pt">
                        <w:txbxContent>
                          <w:p w:rsidR="00676110" w:rsidRPr="005374BE" w:rsidRDefault="00676110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C4737" w:rsidRPr="003C4737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C4737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AhscA&#10;AADcAAAADwAAAGRycy9kb3ducmV2LnhtbESPQWvCQBSE70L/w/IKXkQ3tiRo6ipa0HoQSlXa62v2&#10;NQnNvg3Z1aT++q4geBxm5htmtuhMJc7UuNKygvEoAkGcWV1yruB4WA8nIJxH1lhZJgV/5GAxf+jN&#10;MNW25Q86730uAoRdigoK7+tUSpcVZNCNbE0cvB/bGPRBNrnUDbYBbir5FEWJNFhyWCiwpteCst/9&#10;ySgwp+Vuuvp+8/Gg3RySS7LBr/dPpfqP3fIFhKfO38O39lYriJ9juJ4JR0DO/w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r8gIbHAAAA3AAAAA8AAAAAAAAAAAAAAAAAmAIAAGRy&#10;cy9kb3ducmV2LnhtbFBLBQYAAAAABAAEAPUAAACMAwAAAAA=&#10;" filled="f" stroked="f">
                      <v:textbox inset="1pt,.4mm,1pt,1pt">
                        <w:txbxContent>
                          <w:p w:rsidR="00676110" w:rsidRPr="005374BE" w:rsidRDefault="00676110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4e8ccA&#10;AADcAAAADwAAAGRycy9kb3ducmV2LnhtbESPQWvCQBSE74L/YXmFXkrdWDHU6CpaqPZQEKO012f2&#10;NQlm34bsamJ/vVsoeBxm5htmtuhMJS7UuNKyguEgAkGcWV1yruCwf39+BeE8ssbKMim4koPFvN+b&#10;YaJtyzu6pD4XAcIuQQWF93UipcsKMugGtiYO3o9tDPogm1zqBtsAN5V8iaJYGiw5LBRY01tB2Sk9&#10;GwXmvPycrI4bP35q1/v4N17j9/ZLqceHbjkF4anz9/B/+0MrGI9i+DsTjoCc3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ouHvHHAAAA3AAAAA8AAAAAAAAAAAAAAAAAmAIAAGRy&#10;cy9kb3ducmV2LnhtbFBLBQYAAAAABAAEAPUAAACMAwAAAAA=&#10;" filled="f" stroked="f">
                      <v:textbox inset="1pt,.4mm,1pt,1pt">
                        <w:txbxContent>
                          <w:p w:rsidR="00676110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K7asgA&#10;AADcAAAADwAAAGRycy9kb3ducmV2LnhtbESPT2vCQBTE7wW/w/KEXopuVIyauooWtB4K4h/s9TX7&#10;mgSzb0N2NWk/fbdQ6HGYmd8w82VrSnGn2hWWFQz6EQji1OqCMwXn06Y3BeE8ssbSMin4IgfLRedh&#10;jom2DR/ofvSZCBB2CSrIva8SKV2ak0HXtxVx8D5tbdAHWWdS19gEuCnlMIpiabDgsJBjRS85pdfj&#10;zSgwt9XbbP3x6sdPzfYUf8dbfN9flHrstqtnEJ5a/x/+a++0gvFoAr9nwhGQix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1YrtqyAAAANwAAAAPAAAAAAAAAAAAAAAAAJgCAABk&#10;cnMvZG93bnJldi54bWxQSwUGAAAAAAQABAD1AAAAjQMAAAAA&#10;" filled="f" stroked="f">
                      <v:textbox inset="1pt,.4mm,1pt,1pt">
                        <w:txbxContent>
                          <w:p w:rsidR="00676110" w:rsidRDefault="00676110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C4737">
                              <w:t>A.B.XXX.В</w:t>
                            </w:r>
                            <w:proofErr w:type="gramStart"/>
                            <w:r w:rsidR="003C4737">
                              <w:t>2</w:t>
                            </w:r>
                            <w:proofErr w:type="gramEnd"/>
                            <w:r w:rsidR="003C4737">
                              <w:t>.XX.X-X.X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0vGMQA&#10;AADcAAAADwAAAGRycy9kb3ducmV2LnhtbERPTWvCQBC9C/6HZYRexGxaMb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T9LxjEAAAA3AAAAA8AAAAAAAAAAAAAAAAAmAIAAGRycy9k&#10;b3ducmV2LnhtbFBLBQYAAAAABAAEAPUAAACJAwAAAAA=&#10;" filled="f" stroked="f">
                      <v:textbox inset="1pt,.4mm,1pt,1pt">
                        <w:txbxContent>
                          <w:p w:rsidR="00676110" w:rsidRDefault="00081CA1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полное_название_системы  \* MERGEFORMAT </w:instrText>
                            </w:r>
                            <w:r>
                              <w:fldChar w:fldCharType="separate"/>
                            </w:r>
                            <w:r w:rsidR="003C4737">
                              <w:t>Полное название системы</w:t>
                            </w:r>
                            <w:r>
                              <w:fldChar w:fldCharType="end"/>
                            </w:r>
                            <w:r w:rsidR="00676110">
                              <w:t>.</w:t>
                            </w:r>
                          </w:p>
                          <w:p w:rsidR="00676110" w:rsidRPr="009A4FE3" w:rsidRDefault="00676110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9A4FE3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9A4FE3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3C4737">
                              <w:rPr>
                                <w:rStyle w:val="34fe"/>
                              </w:rPr>
                              <w:t>Перечень выходных данных</w:t>
                            </w:r>
                            <w:r w:rsidRPr="009A4FE3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RDscUA&#10;AADcAAAADwAAAGRycy9kb3ducmV2LnhtbESPQWvCQBSE7wX/w/IKXoputFRN6iqirfEmai+9PbLP&#10;TTD7NmRXTf99tyD0OMzMN8x82dla3Kj1lWMFo2ECgrhwumKj4Ov0OZiB8AFZY+2YFPyQh+Wi9zTH&#10;TLs7H+h2DEZECPsMFZQhNJmUvijJoh+6hjh6Z9daDFG2RuoW7xFuazlOkom0WHFcKLGhdUnF5Xi1&#10;Cqab1Qvtv905fKTbNDeHfJuaXKn+c7d6BxGoC//hR3unFby9pvB3Jh4Bufg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pEOxxQAAANwAAAAPAAAAAAAAAAAAAAAAAJgCAABkcnMv&#10;ZG93bnJldi54bWxQSwUGAAAAAAQABAD1AAAAigMAAAAA&#10;" filled="f" stroked="f">
                      <v:textbox inset="0,0,0,0">
                        <w:txbxContent>
                          <w:p w:rsidR="00676110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iZUcMA&#10;AADcAAAADwAAAGRycy9kb3ducmV2LnhtbERPu27CMBTdkfoP1q3UBRGnqLQkxSAElHSreCzdruIb&#10;J2p8HcUupH9fD0iMR+e9WA22FRfqfeNYwXOSgiAunW7YKDifPiZzED4ga2wdk4I/8rBaPowWmGt3&#10;5QNdjsGIGMI+RwV1CF0upS9rsugT1xFHrnK9xRBhb6Tu8RrDbSunafoqLTYcG2rsaFNT+XP8tQre&#10;tusxfX27KuyyfVaYQ7HPTKHU0+OwfgcRaAh38c39qRXMXuL8eCYeAbn8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piZUcMAAADcAAAADwAAAAAAAAAAAAAAAACYAgAAZHJzL2Rv&#10;d25yZXYueG1sUEsFBgAAAAAEAAQA9QAAAIgDAAAAAA==&#10;" filled="f" stroked="f">
                      <v:textbox inset="0,0,0,0">
                        <w:txbxContent>
                          <w:p w:rsidR="00676110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Q8ysYA&#10;AADcAAAADwAAAGRycy9kb3ducmV2LnhtbESPT2vCQBTE7wW/w/KEXopuLG010VWkraY38c/F2yP7&#10;3IRm34bsVuO3dwWhx2FmfsPMFp2txZlaXzlWMBomIIgLpys2Cg771WACwgdkjbVjUnAlD4t572mG&#10;mXYX3tJ5F4yIEPYZKihDaDIpfVGSRT90DXH0Tq61GKJsjdQtXiLc1vI1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dQ8ysYAAADcAAAADwAAAAAAAAAAAAAAAACYAgAAZHJz&#10;L2Rvd25yZXYueG1sUEsFBgAAAAAEAAQA9QAAAIsDAAAAAA==&#10;" filled="f" stroked="f">
                      <v:textbox inset="0,0,0,0">
                        <w:txbxContent>
                          <w:p w:rsidR="00676110" w:rsidRPr="00945CCC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aivcYA&#10;AADcAAAADwAAAGRycy9kb3ducmV2LnhtbESPT2vCQBTE7wW/w/KEXopuKm010VWkraY38c/F2yP7&#10;3IRm34bsVuO3dwWhx2FmfsPMFp2txZlaXzlW8DpMQBAXTldsFBz2q8EEhA/IGmvHpOBKHhbz3tMM&#10;M+0uvKXzLhgRIewzVFCG0GRS+qIki37oGuLonVxrMUTZGqlbvES4reUoST6kxYrjQokNfZZU/O7+&#10;rILx1/KFNkd3Ct/pOs3NNl+nJlfqud8tpyACdeE//Gj/aAXvbyO4n4lHQM5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QaivcYAAADcAAAADwAAAAAAAAAAAAAAAACYAgAAZHJz&#10;L2Rvd25yZXYueG1sUEsFBgAAAAAEAAQA9QAAAIsDAAAAAA==&#10;" filled="f" stroked="f">
                      <v:textbox inset="0,0,0,0">
                        <w:txbxContent>
                          <w:p w:rsidR="00676110" w:rsidRPr="00945CCC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oHJsYA&#10;AADcAAAADwAAAGRycy9kb3ducmV2LnhtbESPQWvCQBSE74X+h+UVeim6aa22ia4iWo030fbi7ZF9&#10;bkKzb0N21fTfu0LB4zAz3zCTWWdrcabWV44VvPYTEMSF0xUbBT/fq94nCB+QNdaOScEfeZhNHx8m&#10;mGl34R2d98GICGGfoYIyhCaT0hclWfR91xBH7+haiyHK1kjd4iXCbS3fkmQkLVYcF0psaFFS8bs/&#10;WQUfy/kLbQ/uGL7SdZqbXb5OTa7U81M3H4MI1IV7+L+90QqG7wO4nYlHQE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oHJsYAAADcAAAADwAAAAAAAAAAAAAAAACYAgAAZHJz&#10;L2Rvd25yZXYueG1sUEsFBgAAAAAEAAQA9QAAAIsDAAAAAA==&#10;" filled="f" stroked="f">
                      <v:textbox inset="0,0,0,0">
                        <w:txbxContent>
                          <w:p w:rsidR="00676110" w:rsidRPr="005E4A3B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OfUsYA&#10;AADcAAAADwAAAGRycy9kb3ducmV2LnhtbESPT2vCQBTE7wW/w/KEXopuKraa6Cqi1vQm/rl4e2Sf&#10;m9Ds25DdavrtuwWhx2FmfsPMl52txY1aXzlW8DpMQBAXTldsFJxPH4MpCB+QNdaOScEPeVguek9z&#10;zLS784Fux2BEhLDPUEEZQpNJ6YuSLPqha4ijd3WtxRBla6Ru8R7htpajJHmXFiuOCyU2tC6p+Dp+&#10;WwWTzeqF9hd3Ddt0l+bmkO9Skyv13O9WMxCBuvAffrQ/tYK38Rj+zsQjIB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aOfUsYAAADcAAAADwAAAAAAAAAAAAAAAACYAgAAZHJz&#10;L2Rvd25yZXYueG1sUEsFBgAAAAAEAAQA9QAAAIsDAAAAAA==&#10;" filled="f" stroked="f">
                      <v:textbox inset="0,0,0,0">
                        <w:txbxContent>
                          <w:p w:rsidR="00676110" w:rsidRPr="005E4A3B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6ycYA&#10;AADcAAAADwAAAGRycy9kb3ducmV2LnhtbESPT2vCQBTE74LfYXlCL0U3LbWa6CrSVtOb+Ofi7ZF9&#10;bkKzb0N2q+m37wqCx2FmfsPMl52txYVaXzlW8DJKQBAXTldsFBwP6+EUhA/IGmvHpOCPPCwX/d4c&#10;M+2uvKPLPhgRIewzVFCG0GRS+qIki37kGuLonV1rMUTZGqlbvEa4reVrkrxLixXHhRIb+iip+Nn/&#10;WgWTz9UzbU/uHL7STZqbXb5JTa7U06BbzUAE6sIjfG9/awXjtzHczsQjIB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u86ycYAAADcAAAADwAAAAAAAAAAAAAAAACYAgAAZHJz&#10;L2Rvd25yZXYueG1sUEsFBgAAAAAEAAQA9QAAAIsDAAAAAA==&#10;" filled="f" stroked="f">
                      <v:textbox inset="0,0,0,0">
                        <w:txbxContent>
                          <w:p w:rsidR="00676110" w:rsidRPr="000411E6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2kvsYA&#10;AADcAAAADwAAAGRycy9kb3ducmV2LnhtbESPT2vCQBTE74LfYXlCL6KbllZNdBVpq+lN/HPx9sg+&#10;N6HZtyG71fTbdwWhx2FmfsMsVp2txZVaXzlW8DxOQBAXTldsFJyOm9EMhA/IGmvHpOCXPKyW/d4C&#10;M+1uvKfrIRgRIewzVFCG0GRS+qIki37sGuLoXVxrMUTZGqlbvEW4reVLkkykxYrjQokNvZdUfB9+&#10;rILpx3pIu7O7hM90m+Zmn29Tkyv1NOjWcxCBuvAffrS/tIK31wncz8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j2kvsYAAADcAAAADwAAAAAAAAAAAAAAAACYAgAAZHJz&#10;L2Rvd25yZXYueG1sUEsFBgAAAAAEAAQA9QAAAIsDAAAAAA==&#10;" filled="f" stroked="f">
                      <v:textbox inset="0,0,0,0">
                        <w:txbxContent>
                          <w:p w:rsidR="00676110" w:rsidRPr="000411E6" w:rsidRDefault="00676110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69;top:103290;width:32400;height:1656" coordorigin="-2163" coordsize="32407,165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cgX8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IFi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yBfxxgAAANwA&#10;AAAPAAAAAAAAAAAAAAAAAKoCAABkcnMvZG93bnJldi54bWxQSwUGAAAAAAQABAD6AAAAnQMAAAAA&#10;">
                <v:rect id="Rectangle 122" o:spid="_x0000_s1378" style="position:absolute;left:-2163;width:12966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tcZcQA&#10;AADcAAAADwAAAGRycy9kb3ducmV2LnhtbERPTWvCQBC9C/6HZYRexGxaNLQxq9iCtgehVKVex+yY&#10;hGZnQ3Y10V/fPRR6fLzvbNmbWlypdZVlBY9RDII4t7riQsFhv548g3AeWWNtmRTcyMFyMRxkmGrb&#10;8Rddd74QIYRdigpK75tUSpeXZNBFtiEO3Nm2Bn2AbSF1i10IN7V8iuNEGqw4NJTY0FtJ+c/uYhSY&#10;y2r78np697Nxt9kn92SDx89vpR5G/WoOwlPv/8V/7g+tYDYNa8OZc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z7XGXEAAAA3AAAAA8AAAAAAAAAAAAAAAAAmAIAAGRycy9k&#10;b3ducmV2LnhtbFBLBQYAAAAABAAEAPUAAACJAwAAAAA=&#10;" filled="f" stroked="f">
                  <v:textbox inset="1pt,.4mm,1pt,1pt">
                    <w:txbxContent>
                      <w:p w:rsidR="00676110" w:rsidRPr="006C5C53" w:rsidRDefault="00676110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7f5/scA&#10;AADcAAAADwAAAGRycy9kb3ducmV2LnhtbESPQWvCQBSE70L/w/IEL0U3FQ01dRUraHsQpCp6fc0+&#10;k9Ds25BdTdpf7xYEj8PMfMNM560pxZVqV1hW8DKIQBCnVhecKTjsV/1XEM4jaywtk4JfcjCfPXWm&#10;mGjb8Bdddz4TAcIuQQW591UipUtzMugGtiIO3tnWBn2QdSZ1jU2Am1IOoyiWBgsOCzlWtMwp/dld&#10;jAJzWWwm798ffvzcrPfxX7zG0/aoVK/bLt5AeGr9I3xvf2oF49EE/s+EIyB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O3+f7HAAAA3AAAAA8AAAAAAAAAAAAAAAAAmAIAAGRy&#10;cy9kb3ducmV2LnhtbFBLBQYAAAAABAAEAPUAAACMAwAAAAA=&#10;" filled="f" stroked="f">
                  <v:textbox inset="1pt,.4mm,1pt,1pt">
                    <w:txbxContent>
                      <w:p w:rsidR="00676110" w:rsidRPr="006C5C53" w:rsidRDefault="00676110" w:rsidP="00A106C2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</w:t>
                        </w:r>
                        <w:proofErr w:type="gramStart"/>
                        <w:r>
                          <w:rPr>
                            <w:lang w:val="ru-RU"/>
                          </w:rPr>
                          <w:t>4</w:t>
                        </w:r>
                        <w:proofErr w:type="gramEnd"/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F13009"/>
    <w:multiLevelType w:val="multilevel"/>
    <w:tmpl w:val="1F00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2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4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5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CE44247"/>
    <w:multiLevelType w:val="multilevel"/>
    <w:tmpl w:val="AA7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3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4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5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8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0D123A"/>
    <w:multiLevelType w:val="hybridMultilevel"/>
    <w:tmpl w:val="5E822402"/>
    <w:lvl w:ilvl="0" w:tplc="F6629BFA">
      <w:start w:val="1"/>
      <w:numFmt w:val="decimal"/>
      <w:lvlText w:val="%1)"/>
      <w:lvlJc w:val="left"/>
      <w:pPr>
        <w:ind w:left="1770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232A28"/>
    <w:multiLevelType w:val="multilevel"/>
    <w:tmpl w:val="0840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31"/>
  </w:num>
  <w:num w:numId="3">
    <w:abstractNumId w:val="11"/>
  </w:num>
  <w:num w:numId="4">
    <w:abstractNumId w:val="4"/>
  </w:num>
  <w:num w:numId="5">
    <w:abstractNumId w:val="35"/>
  </w:num>
  <w:num w:numId="6">
    <w:abstractNumId w:val="28"/>
  </w:num>
  <w:num w:numId="7">
    <w:abstractNumId w:val="3"/>
  </w:num>
  <w:num w:numId="8">
    <w:abstractNumId w:val="17"/>
  </w:num>
  <w:num w:numId="9">
    <w:abstractNumId w:val="7"/>
  </w:num>
  <w:num w:numId="10">
    <w:abstractNumId w:val="18"/>
  </w:num>
  <w:num w:numId="11">
    <w:abstractNumId w:val="30"/>
  </w:num>
  <w:num w:numId="12">
    <w:abstractNumId w:val="25"/>
  </w:num>
  <w:num w:numId="13">
    <w:abstractNumId w:val="1"/>
  </w:num>
  <w:num w:numId="14">
    <w:abstractNumId w:val="23"/>
  </w:num>
  <w:num w:numId="15">
    <w:abstractNumId w:val="16"/>
  </w:num>
  <w:num w:numId="16">
    <w:abstractNumId w:val="32"/>
  </w:num>
  <w:num w:numId="17">
    <w:abstractNumId w:val="22"/>
  </w:num>
  <w:num w:numId="18">
    <w:abstractNumId w:val="27"/>
  </w:num>
  <w:num w:numId="19">
    <w:abstractNumId w:val="0"/>
  </w:num>
  <w:num w:numId="20">
    <w:abstractNumId w:val="15"/>
  </w:num>
  <w:num w:numId="21">
    <w:abstractNumId w:val="21"/>
  </w:num>
  <w:num w:numId="22">
    <w:abstractNumId w:val="34"/>
  </w:num>
  <w:num w:numId="23">
    <w:abstractNumId w:val="36"/>
  </w:num>
  <w:num w:numId="24">
    <w:abstractNumId w:val="5"/>
  </w:num>
  <w:num w:numId="25">
    <w:abstractNumId w:val="29"/>
  </w:num>
  <w:num w:numId="26">
    <w:abstractNumId w:val="34"/>
  </w:num>
  <w:num w:numId="27">
    <w:abstractNumId w:val="34"/>
  </w:num>
  <w:num w:numId="28">
    <w:abstractNumId w:val="37"/>
  </w:num>
  <w:num w:numId="29">
    <w:abstractNumId w:val="37"/>
    <w:lvlOverride w:ilvl="0">
      <w:startOverride w:val="1"/>
    </w:lvlOverride>
  </w:num>
  <w:num w:numId="30">
    <w:abstractNumId w:val="4"/>
    <w:lvlOverride w:ilvl="0">
      <w:startOverride w:val="1"/>
    </w:lvlOverride>
  </w:num>
  <w:num w:numId="31">
    <w:abstractNumId w:val="30"/>
    <w:lvlOverride w:ilvl="0">
      <w:startOverride w:val="1"/>
    </w:lvlOverride>
  </w:num>
  <w:num w:numId="3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6"/>
  </w:num>
  <w:num w:numId="35">
    <w:abstractNumId w:val="19"/>
  </w:num>
  <w:num w:numId="36">
    <w:abstractNumId w:val="26"/>
  </w:num>
  <w:num w:numId="37">
    <w:abstractNumId w:val="2"/>
  </w:num>
  <w:num w:numId="38">
    <w:abstractNumId w:val="33"/>
  </w:num>
  <w:num w:numId="3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3"/>
    <w:lvlOverride w:ilvl="0">
      <w:startOverride w:val="1"/>
    </w:lvlOverride>
  </w:num>
  <w:num w:numId="41">
    <w:abstractNumId w:val="9"/>
  </w:num>
  <w:num w:numId="42">
    <w:abstractNumId w:val="13"/>
  </w:num>
  <w:num w:numId="43">
    <w:abstractNumId w:val="8"/>
  </w:num>
  <w:num w:numId="44">
    <w:abstractNumId w:val="38"/>
  </w:num>
  <w:num w:numId="45">
    <w:abstractNumId w:val="20"/>
  </w:num>
  <w:num w:numId="46">
    <w:abstractNumId w:val="20"/>
    <w:lvlOverride w:ilvl="0">
      <w:startOverride w:val="1"/>
    </w:lvlOverride>
  </w:num>
  <w:num w:numId="47">
    <w:abstractNumId w:val="12"/>
  </w:num>
  <w:num w:numId="48">
    <w:abstractNumId w:val="10"/>
  </w:num>
  <w:num w:numId="49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841"/>
    <w:rsid w:val="00032179"/>
    <w:rsid w:val="00032A3D"/>
    <w:rsid w:val="000330BA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5C1C"/>
    <w:rsid w:val="00076391"/>
    <w:rsid w:val="000767D9"/>
    <w:rsid w:val="00076F9C"/>
    <w:rsid w:val="00080585"/>
    <w:rsid w:val="00081223"/>
    <w:rsid w:val="00081C81"/>
    <w:rsid w:val="00081CA1"/>
    <w:rsid w:val="0008302B"/>
    <w:rsid w:val="0008350E"/>
    <w:rsid w:val="00083974"/>
    <w:rsid w:val="00084314"/>
    <w:rsid w:val="000845DC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2981"/>
    <w:rsid w:val="000C6094"/>
    <w:rsid w:val="000C6268"/>
    <w:rsid w:val="000C6F52"/>
    <w:rsid w:val="000C7264"/>
    <w:rsid w:val="000D013F"/>
    <w:rsid w:val="000D04D1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1000C2"/>
    <w:rsid w:val="0010060A"/>
    <w:rsid w:val="0010129B"/>
    <w:rsid w:val="001013FD"/>
    <w:rsid w:val="00102B0E"/>
    <w:rsid w:val="001053DA"/>
    <w:rsid w:val="00106A0D"/>
    <w:rsid w:val="001076CB"/>
    <w:rsid w:val="00110FFE"/>
    <w:rsid w:val="00111EE5"/>
    <w:rsid w:val="00112438"/>
    <w:rsid w:val="001146F6"/>
    <w:rsid w:val="001149C9"/>
    <w:rsid w:val="0011573C"/>
    <w:rsid w:val="00115B8B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57A9D"/>
    <w:rsid w:val="001611C1"/>
    <w:rsid w:val="00162414"/>
    <w:rsid w:val="00162879"/>
    <w:rsid w:val="00163935"/>
    <w:rsid w:val="001641FF"/>
    <w:rsid w:val="0016505D"/>
    <w:rsid w:val="00165934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8700A"/>
    <w:rsid w:val="00190488"/>
    <w:rsid w:val="001906D1"/>
    <w:rsid w:val="00190DC1"/>
    <w:rsid w:val="0019151D"/>
    <w:rsid w:val="00192C59"/>
    <w:rsid w:val="00192DBD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392E"/>
    <w:rsid w:val="001C47BA"/>
    <w:rsid w:val="001C5757"/>
    <w:rsid w:val="001C5861"/>
    <w:rsid w:val="001C71C5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0635"/>
    <w:rsid w:val="001E0CA0"/>
    <w:rsid w:val="001E12FC"/>
    <w:rsid w:val="001E29E1"/>
    <w:rsid w:val="001E378F"/>
    <w:rsid w:val="001E3A54"/>
    <w:rsid w:val="001E4042"/>
    <w:rsid w:val="001E4581"/>
    <w:rsid w:val="001E53C0"/>
    <w:rsid w:val="001E605D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200649"/>
    <w:rsid w:val="00201651"/>
    <w:rsid w:val="00201C46"/>
    <w:rsid w:val="0020202F"/>
    <w:rsid w:val="00204D0D"/>
    <w:rsid w:val="00205E67"/>
    <w:rsid w:val="00207008"/>
    <w:rsid w:val="002075A0"/>
    <w:rsid w:val="00210AF4"/>
    <w:rsid w:val="00210D89"/>
    <w:rsid w:val="0021189F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90"/>
    <w:rsid w:val="00242DED"/>
    <w:rsid w:val="00244A20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C3A"/>
    <w:rsid w:val="002572B4"/>
    <w:rsid w:val="0025736F"/>
    <w:rsid w:val="00263273"/>
    <w:rsid w:val="002635C8"/>
    <w:rsid w:val="00263746"/>
    <w:rsid w:val="00263E41"/>
    <w:rsid w:val="0026410B"/>
    <w:rsid w:val="002649A1"/>
    <w:rsid w:val="002654DF"/>
    <w:rsid w:val="002679E0"/>
    <w:rsid w:val="00267BAE"/>
    <w:rsid w:val="00271568"/>
    <w:rsid w:val="002722B0"/>
    <w:rsid w:val="00272562"/>
    <w:rsid w:val="002743BC"/>
    <w:rsid w:val="00275783"/>
    <w:rsid w:val="0027638B"/>
    <w:rsid w:val="0027648B"/>
    <w:rsid w:val="00276B36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15A"/>
    <w:rsid w:val="002A76D9"/>
    <w:rsid w:val="002B03CF"/>
    <w:rsid w:val="002B3320"/>
    <w:rsid w:val="002B3A64"/>
    <w:rsid w:val="002B3E72"/>
    <w:rsid w:val="002B4251"/>
    <w:rsid w:val="002B54D3"/>
    <w:rsid w:val="002B584C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E757A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0B99"/>
    <w:rsid w:val="00351449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77A9B"/>
    <w:rsid w:val="0038024E"/>
    <w:rsid w:val="00382C71"/>
    <w:rsid w:val="003846DC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386"/>
    <w:rsid w:val="003A3504"/>
    <w:rsid w:val="003A4A55"/>
    <w:rsid w:val="003A6110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4737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465E"/>
    <w:rsid w:val="003F53B0"/>
    <w:rsid w:val="003F5ED9"/>
    <w:rsid w:val="003F7D6C"/>
    <w:rsid w:val="00400626"/>
    <w:rsid w:val="00401F8D"/>
    <w:rsid w:val="0040467C"/>
    <w:rsid w:val="00405E0F"/>
    <w:rsid w:val="00407C3F"/>
    <w:rsid w:val="00407EC6"/>
    <w:rsid w:val="0041185B"/>
    <w:rsid w:val="00411892"/>
    <w:rsid w:val="00412F7F"/>
    <w:rsid w:val="004139B9"/>
    <w:rsid w:val="004143CB"/>
    <w:rsid w:val="00414ECD"/>
    <w:rsid w:val="00416A42"/>
    <w:rsid w:val="00416C57"/>
    <w:rsid w:val="0041775C"/>
    <w:rsid w:val="004178EB"/>
    <w:rsid w:val="0042176A"/>
    <w:rsid w:val="004219DD"/>
    <w:rsid w:val="00421ED7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3005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67E91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5189"/>
    <w:rsid w:val="004957A0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F85"/>
    <w:rsid w:val="004B2655"/>
    <w:rsid w:val="004B46BF"/>
    <w:rsid w:val="004B6F8C"/>
    <w:rsid w:val="004B7D4F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6866"/>
    <w:rsid w:val="004C71E4"/>
    <w:rsid w:val="004D026C"/>
    <w:rsid w:val="004D0CCC"/>
    <w:rsid w:val="004D0F66"/>
    <w:rsid w:val="004D2763"/>
    <w:rsid w:val="004D45E9"/>
    <w:rsid w:val="004D608E"/>
    <w:rsid w:val="004D72CD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175A4"/>
    <w:rsid w:val="00520601"/>
    <w:rsid w:val="00520668"/>
    <w:rsid w:val="00526E2E"/>
    <w:rsid w:val="00526E4C"/>
    <w:rsid w:val="00527D16"/>
    <w:rsid w:val="00531171"/>
    <w:rsid w:val="00532386"/>
    <w:rsid w:val="00532468"/>
    <w:rsid w:val="0053395A"/>
    <w:rsid w:val="0053413D"/>
    <w:rsid w:val="005341C4"/>
    <w:rsid w:val="00535A0A"/>
    <w:rsid w:val="00535A33"/>
    <w:rsid w:val="005374BE"/>
    <w:rsid w:val="005400BD"/>
    <w:rsid w:val="005401F6"/>
    <w:rsid w:val="00540EC1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5D04"/>
    <w:rsid w:val="00556E81"/>
    <w:rsid w:val="00564C36"/>
    <w:rsid w:val="005652DC"/>
    <w:rsid w:val="00565F5A"/>
    <w:rsid w:val="00566370"/>
    <w:rsid w:val="00566B48"/>
    <w:rsid w:val="005701FE"/>
    <w:rsid w:val="0057184E"/>
    <w:rsid w:val="00572AB8"/>
    <w:rsid w:val="00575A58"/>
    <w:rsid w:val="00580685"/>
    <w:rsid w:val="005809FD"/>
    <w:rsid w:val="0058102B"/>
    <w:rsid w:val="00581FD2"/>
    <w:rsid w:val="00582682"/>
    <w:rsid w:val="00585447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463B"/>
    <w:rsid w:val="005C5A96"/>
    <w:rsid w:val="005C5CD8"/>
    <w:rsid w:val="005C733C"/>
    <w:rsid w:val="005D0980"/>
    <w:rsid w:val="005D1130"/>
    <w:rsid w:val="005D1378"/>
    <w:rsid w:val="005D1889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F67"/>
    <w:rsid w:val="005F37EE"/>
    <w:rsid w:val="005F48B5"/>
    <w:rsid w:val="005F729A"/>
    <w:rsid w:val="006004A4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A61"/>
    <w:rsid w:val="00615B89"/>
    <w:rsid w:val="00615E0D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BBA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3E44"/>
    <w:rsid w:val="00674FE6"/>
    <w:rsid w:val="00675870"/>
    <w:rsid w:val="00676110"/>
    <w:rsid w:val="0067649A"/>
    <w:rsid w:val="00676C5D"/>
    <w:rsid w:val="006770A0"/>
    <w:rsid w:val="00677668"/>
    <w:rsid w:val="00682254"/>
    <w:rsid w:val="006830FA"/>
    <w:rsid w:val="00683D99"/>
    <w:rsid w:val="00685512"/>
    <w:rsid w:val="00685B5E"/>
    <w:rsid w:val="006865B3"/>
    <w:rsid w:val="006873A0"/>
    <w:rsid w:val="00687BD9"/>
    <w:rsid w:val="0069117E"/>
    <w:rsid w:val="0069276D"/>
    <w:rsid w:val="00694377"/>
    <w:rsid w:val="00694466"/>
    <w:rsid w:val="00694D01"/>
    <w:rsid w:val="006950ED"/>
    <w:rsid w:val="006960ED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46C6"/>
    <w:rsid w:val="006D4748"/>
    <w:rsid w:val="006D583B"/>
    <w:rsid w:val="006D621D"/>
    <w:rsid w:val="006D656A"/>
    <w:rsid w:val="006D6D65"/>
    <w:rsid w:val="006D760C"/>
    <w:rsid w:val="006D7CA1"/>
    <w:rsid w:val="006E025A"/>
    <w:rsid w:val="006E02DD"/>
    <w:rsid w:val="006E13E6"/>
    <w:rsid w:val="006E18F8"/>
    <w:rsid w:val="006E22E4"/>
    <w:rsid w:val="006E4DAC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16EFB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53E8"/>
    <w:rsid w:val="0074625D"/>
    <w:rsid w:val="007473D3"/>
    <w:rsid w:val="00753D35"/>
    <w:rsid w:val="007547F9"/>
    <w:rsid w:val="0075689A"/>
    <w:rsid w:val="00756C91"/>
    <w:rsid w:val="00757392"/>
    <w:rsid w:val="0076002D"/>
    <w:rsid w:val="00761366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112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17BD"/>
    <w:rsid w:val="007B22AC"/>
    <w:rsid w:val="007B3873"/>
    <w:rsid w:val="007B3D0A"/>
    <w:rsid w:val="007B3FC5"/>
    <w:rsid w:val="007B5249"/>
    <w:rsid w:val="007B61B7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268E"/>
    <w:rsid w:val="007E5D84"/>
    <w:rsid w:val="007E63EC"/>
    <w:rsid w:val="007E6B44"/>
    <w:rsid w:val="007F4719"/>
    <w:rsid w:val="007F545B"/>
    <w:rsid w:val="007F5E36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3A33"/>
    <w:rsid w:val="00846DF8"/>
    <w:rsid w:val="0085004F"/>
    <w:rsid w:val="008508A3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207"/>
    <w:rsid w:val="00892A3C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1A87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A41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58DB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0866"/>
    <w:rsid w:val="00901000"/>
    <w:rsid w:val="00901EC2"/>
    <w:rsid w:val="00902004"/>
    <w:rsid w:val="009024AF"/>
    <w:rsid w:val="009027BE"/>
    <w:rsid w:val="009028DD"/>
    <w:rsid w:val="00907477"/>
    <w:rsid w:val="0091073B"/>
    <w:rsid w:val="009107AF"/>
    <w:rsid w:val="009110EE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205A"/>
    <w:rsid w:val="00972170"/>
    <w:rsid w:val="009726E4"/>
    <w:rsid w:val="00972B95"/>
    <w:rsid w:val="0097377A"/>
    <w:rsid w:val="00973EB0"/>
    <w:rsid w:val="00974C93"/>
    <w:rsid w:val="0097584B"/>
    <w:rsid w:val="00975D50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C96"/>
    <w:rsid w:val="009A4FE3"/>
    <w:rsid w:val="009A551B"/>
    <w:rsid w:val="009A68F9"/>
    <w:rsid w:val="009B0083"/>
    <w:rsid w:val="009B0098"/>
    <w:rsid w:val="009B1048"/>
    <w:rsid w:val="009B168F"/>
    <w:rsid w:val="009B2542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C63A5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8C"/>
    <w:rsid w:val="009F3ACB"/>
    <w:rsid w:val="009F6AFE"/>
    <w:rsid w:val="009F7187"/>
    <w:rsid w:val="009F75DF"/>
    <w:rsid w:val="00A007CB"/>
    <w:rsid w:val="00A0097F"/>
    <w:rsid w:val="00A00DF2"/>
    <w:rsid w:val="00A01431"/>
    <w:rsid w:val="00A01D51"/>
    <w:rsid w:val="00A05392"/>
    <w:rsid w:val="00A069B1"/>
    <w:rsid w:val="00A0740A"/>
    <w:rsid w:val="00A106C2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3AAB"/>
    <w:rsid w:val="00A257A6"/>
    <w:rsid w:val="00A25B91"/>
    <w:rsid w:val="00A25E43"/>
    <w:rsid w:val="00A26955"/>
    <w:rsid w:val="00A316D3"/>
    <w:rsid w:val="00A3276C"/>
    <w:rsid w:val="00A32D33"/>
    <w:rsid w:val="00A335C3"/>
    <w:rsid w:val="00A338E6"/>
    <w:rsid w:val="00A3428B"/>
    <w:rsid w:val="00A36865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5B9A"/>
    <w:rsid w:val="00A76DB5"/>
    <w:rsid w:val="00A771A4"/>
    <w:rsid w:val="00A80EF9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0091"/>
    <w:rsid w:val="00AB1959"/>
    <w:rsid w:val="00AB1FD0"/>
    <w:rsid w:val="00AB20FE"/>
    <w:rsid w:val="00AB21ED"/>
    <w:rsid w:val="00AB28D5"/>
    <w:rsid w:val="00AB3015"/>
    <w:rsid w:val="00AB3911"/>
    <w:rsid w:val="00AB4949"/>
    <w:rsid w:val="00AB6FF3"/>
    <w:rsid w:val="00AB7D92"/>
    <w:rsid w:val="00AC1EE6"/>
    <w:rsid w:val="00AC29FD"/>
    <w:rsid w:val="00AC4CC6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4CF9"/>
    <w:rsid w:val="00AF5589"/>
    <w:rsid w:val="00AF5E98"/>
    <w:rsid w:val="00AF6ACF"/>
    <w:rsid w:val="00B009B3"/>
    <w:rsid w:val="00B01A72"/>
    <w:rsid w:val="00B02327"/>
    <w:rsid w:val="00B0343E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1BB2"/>
    <w:rsid w:val="00B4466D"/>
    <w:rsid w:val="00B45681"/>
    <w:rsid w:val="00B46EC3"/>
    <w:rsid w:val="00B506B5"/>
    <w:rsid w:val="00B515A7"/>
    <w:rsid w:val="00B52298"/>
    <w:rsid w:val="00B52665"/>
    <w:rsid w:val="00B52FB5"/>
    <w:rsid w:val="00B530A3"/>
    <w:rsid w:val="00B5430B"/>
    <w:rsid w:val="00B555A9"/>
    <w:rsid w:val="00B5572E"/>
    <w:rsid w:val="00B5776F"/>
    <w:rsid w:val="00B610AE"/>
    <w:rsid w:val="00B625B5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1C49"/>
    <w:rsid w:val="00BB2474"/>
    <w:rsid w:val="00BB256A"/>
    <w:rsid w:val="00BB2628"/>
    <w:rsid w:val="00BB426D"/>
    <w:rsid w:val="00BB6394"/>
    <w:rsid w:val="00BB6EE7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774"/>
    <w:rsid w:val="00BD2E7D"/>
    <w:rsid w:val="00BD4E66"/>
    <w:rsid w:val="00BD4E72"/>
    <w:rsid w:val="00BD4E9C"/>
    <w:rsid w:val="00BD5105"/>
    <w:rsid w:val="00BD5316"/>
    <w:rsid w:val="00BD5A88"/>
    <w:rsid w:val="00BE0590"/>
    <w:rsid w:val="00BE251D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A0B"/>
    <w:rsid w:val="00C02B23"/>
    <w:rsid w:val="00C10172"/>
    <w:rsid w:val="00C10A38"/>
    <w:rsid w:val="00C10DCA"/>
    <w:rsid w:val="00C10EBD"/>
    <w:rsid w:val="00C11675"/>
    <w:rsid w:val="00C13967"/>
    <w:rsid w:val="00C146E8"/>
    <w:rsid w:val="00C1474A"/>
    <w:rsid w:val="00C14B7B"/>
    <w:rsid w:val="00C155E9"/>
    <w:rsid w:val="00C17271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6AC3"/>
    <w:rsid w:val="00C37D98"/>
    <w:rsid w:val="00C4048D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A050D"/>
    <w:rsid w:val="00CA16AD"/>
    <w:rsid w:val="00CA46AD"/>
    <w:rsid w:val="00CA58FF"/>
    <w:rsid w:val="00CA7400"/>
    <w:rsid w:val="00CB1B33"/>
    <w:rsid w:val="00CB2B1E"/>
    <w:rsid w:val="00CB3828"/>
    <w:rsid w:val="00CB3A59"/>
    <w:rsid w:val="00CB50D2"/>
    <w:rsid w:val="00CB6310"/>
    <w:rsid w:val="00CB6EF8"/>
    <w:rsid w:val="00CC1B49"/>
    <w:rsid w:val="00CC3CF7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2E8B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4B85"/>
    <w:rsid w:val="00D85FFC"/>
    <w:rsid w:val="00D8614E"/>
    <w:rsid w:val="00D86F3F"/>
    <w:rsid w:val="00D875AB"/>
    <w:rsid w:val="00D922D1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45D3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1933"/>
    <w:rsid w:val="00E11A99"/>
    <w:rsid w:val="00E14517"/>
    <w:rsid w:val="00E153A2"/>
    <w:rsid w:val="00E161C0"/>
    <w:rsid w:val="00E16A32"/>
    <w:rsid w:val="00E20E33"/>
    <w:rsid w:val="00E21551"/>
    <w:rsid w:val="00E23292"/>
    <w:rsid w:val="00E2377D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0ED"/>
    <w:rsid w:val="00E6333E"/>
    <w:rsid w:val="00E63508"/>
    <w:rsid w:val="00E63BD2"/>
    <w:rsid w:val="00E6696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636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613C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0CAD"/>
    <w:rsid w:val="00EB17FC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D7AC3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1874"/>
    <w:rsid w:val="00F01B26"/>
    <w:rsid w:val="00F02EFE"/>
    <w:rsid w:val="00F0351F"/>
    <w:rsid w:val="00F03881"/>
    <w:rsid w:val="00F052AE"/>
    <w:rsid w:val="00F05994"/>
    <w:rsid w:val="00F07736"/>
    <w:rsid w:val="00F07DDB"/>
    <w:rsid w:val="00F13636"/>
    <w:rsid w:val="00F161E5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1971"/>
    <w:rsid w:val="00FA241E"/>
    <w:rsid w:val="00FA243F"/>
    <w:rsid w:val="00FA3617"/>
    <w:rsid w:val="00FA3CBB"/>
    <w:rsid w:val="00FA49BF"/>
    <w:rsid w:val="00FA51D0"/>
    <w:rsid w:val="00FA548D"/>
    <w:rsid w:val="00FA57AE"/>
    <w:rsid w:val="00FA630C"/>
    <w:rsid w:val="00FA68CD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FCE"/>
    <w:rsid w:val="00FE67C2"/>
    <w:rsid w:val="00FE6A78"/>
    <w:rsid w:val="00FF09A2"/>
    <w:rsid w:val="00FF111F"/>
    <w:rsid w:val="00FF1B91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C4737"/>
    <w:rPr>
      <w:sz w:val="24"/>
    </w:rPr>
  </w:style>
  <w:style w:type="paragraph" w:styleId="1">
    <w:name w:val="heading 1"/>
    <w:next w:val="34b"/>
    <w:link w:val="10"/>
    <w:qFormat/>
    <w:rsid w:val="003C4737"/>
    <w:pPr>
      <w:keepNext/>
      <w:keepLines/>
      <w:pageBreakBefore/>
      <w:numPr>
        <w:numId w:val="49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C4737"/>
    <w:pPr>
      <w:keepNext/>
      <w:keepLines/>
      <w:numPr>
        <w:ilvl w:val="1"/>
        <w:numId w:val="49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C4737"/>
    <w:pPr>
      <w:keepNext/>
      <w:keepLines/>
      <w:numPr>
        <w:ilvl w:val="2"/>
        <w:numId w:val="49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C4737"/>
    <w:pPr>
      <w:keepNext/>
      <w:keepLines/>
      <w:numPr>
        <w:ilvl w:val="3"/>
        <w:numId w:val="49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C4737"/>
    <w:pPr>
      <w:keepNext/>
      <w:numPr>
        <w:ilvl w:val="4"/>
        <w:numId w:val="49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C4737"/>
    <w:pPr>
      <w:keepNext/>
      <w:numPr>
        <w:ilvl w:val="5"/>
        <w:numId w:val="49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C4737"/>
    <w:pPr>
      <w:keepNext/>
      <w:numPr>
        <w:ilvl w:val="6"/>
        <w:numId w:val="4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C4737"/>
    <w:pPr>
      <w:keepNext/>
      <w:numPr>
        <w:ilvl w:val="7"/>
        <w:numId w:val="49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C4737"/>
    <w:pPr>
      <w:keepNext/>
      <w:numPr>
        <w:ilvl w:val="8"/>
        <w:numId w:val="49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3C4737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3C4737"/>
  </w:style>
  <w:style w:type="character" w:customStyle="1" w:styleId="34c">
    <w:name w:val="34_Знак_Сообщение_системы"/>
    <w:rsid w:val="003C4737"/>
    <w:rPr>
      <w:rFonts w:ascii="Calibri" w:hAnsi="Calibri"/>
    </w:rPr>
  </w:style>
  <w:style w:type="paragraph" w:customStyle="1" w:styleId="34b">
    <w:name w:val="34_Абзац_Обычный"/>
    <w:link w:val="34d"/>
    <w:qFormat/>
    <w:rsid w:val="003C4737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C4737"/>
    <w:rPr>
      <w:sz w:val="24"/>
      <w:lang w:eastAsia="x-none"/>
    </w:rPr>
  </w:style>
  <w:style w:type="character" w:customStyle="1" w:styleId="10">
    <w:name w:val="Заголовок 1 Знак"/>
    <w:link w:val="1"/>
    <w:rsid w:val="003C4737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C4737"/>
    <w:rPr>
      <w:b/>
      <w:sz w:val="32"/>
    </w:rPr>
  </w:style>
  <w:style w:type="character" w:customStyle="1" w:styleId="30">
    <w:name w:val="Заголовок 3 Знак"/>
    <w:link w:val="3"/>
    <w:rsid w:val="003C4737"/>
    <w:rPr>
      <w:b/>
      <w:bCs/>
      <w:sz w:val="28"/>
    </w:rPr>
  </w:style>
  <w:style w:type="character" w:customStyle="1" w:styleId="40">
    <w:name w:val="Заголовок 4 Знак"/>
    <w:link w:val="4"/>
    <w:rsid w:val="003C4737"/>
    <w:rPr>
      <w:b/>
      <w:sz w:val="24"/>
    </w:rPr>
  </w:style>
  <w:style w:type="character" w:customStyle="1" w:styleId="50">
    <w:name w:val="Заголовок 5 Знак"/>
    <w:link w:val="5"/>
    <w:rsid w:val="003C4737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C4737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C4737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C4737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C4737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C4737"/>
    <w:pPr>
      <w:numPr>
        <w:numId w:val="47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C4737"/>
    <w:pPr>
      <w:numPr>
        <w:numId w:val="47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C4737"/>
    <w:pPr>
      <w:numPr>
        <w:numId w:val="47"/>
      </w:numPr>
    </w:pPr>
    <w:rPr>
      <w:szCs w:val="22"/>
    </w:rPr>
  </w:style>
  <w:style w:type="character" w:customStyle="1" w:styleId="34f">
    <w:name w:val="34_Знак_Подчеркнутый"/>
    <w:rsid w:val="003C4737"/>
    <w:rPr>
      <w:u w:val="single"/>
    </w:rPr>
  </w:style>
  <w:style w:type="paragraph" w:customStyle="1" w:styleId="349">
    <w:name w:val="34_Список_Библиография"/>
    <w:basedOn w:val="34b"/>
    <w:rsid w:val="003C4737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CB3828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C4737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C4737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C4737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C4737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C4737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CB3828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C4737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CB3828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C4737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C4737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C4737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C4737"/>
    <w:rPr>
      <w:b w:val="0"/>
      <w:i/>
    </w:rPr>
  </w:style>
  <w:style w:type="character" w:customStyle="1" w:styleId="34fc">
    <w:name w:val="34_Знак_Название_файла"/>
    <w:qFormat/>
    <w:rsid w:val="003C4737"/>
    <w:rPr>
      <w:rFonts w:ascii="Calibri" w:hAnsi="Calibri"/>
    </w:rPr>
  </w:style>
  <w:style w:type="character" w:customStyle="1" w:styleId="34fd">
    <w:name w:val="34_Знак_Термин"/>
    <w:rsid w:val="003C4737"/>
    <w:rPr>
      <w:i/>
    </w:rPr>
  </w:style>
  <w:style w:type="character" w:customStyle="1" w:styleId="34fe">
    <w:name w:val="34_Знак_Полужирный"/>
    <w:rsid w:val="003C4737"/>
    <w:rPr>
      <w:b/>
    </w:rPr>
  </w:style>
  <w:style w:type="character" w:customStyle="1" w:styleId="34ff">
    <w:name w:val="34_Знак_Верхний_индекс"/>
    <w:rsid w:val="003C4737"/>
    <w:rPr>
      <w:vertAlign w:val="superscript"/>
    </w:rPr>
  </w:style>
  <w:style w:type="character" w:customStyle="1" w:styleId="3424">
    <w:name w:val="34_Список_Марк_2 Знак"/>
    <w:link w:val="3423"/>
    <w:rsid w:val="000321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C4737"/>
    <w:pPr>
      <w:numPr>
        <w:ilvl w:val="1"/>
        <w:numId w:val="38"/>
      </w:numPr>
    </w:pPr>
  </w:style>
  <w:style w:type="paragraph" w:customStyle="1" w:styleId="34ff0">
    <w:name w:val="34_Таблица_Заголовок_Продолжение"/>
    <w:basedOn w:val="34ff1"/>
    <w:next w:val="a0"/>
    <w:rsid w:val="003C4737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C4737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C4737"/>
    <w:pPr>
      <w:numPr>
        <w:numId w:val="38"/>
      </w:numPr>
    </w:pPr>
  </w:style>
  <w:style w:type="character" w:customStyle="1" w:styleId="3419">
    <w:name w:val="34_Список_Марк_1 Знак"/>
    <w:link w:val="3413"/>
    <w:rsid w:val="00CB3828"/>
    <w:rPr>
      <w:sz w:val="24"/>
      <w:lang w:eastAsia="x-none"/>
    </w:rPr>
  </w:style>
  <w:style w:type="paragraph" w:styleId="a4">
    <w:name w:val="footnote text"/>
    <w:basedOn w:val="34b"/>
    <w:link w:val="a5"/>
    <w:rsid w:val="003C4737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C4737"/>
    <w:pPr>
      <w:numPr>
        <w:numId w:val="37"/>
      </w:numPr>
    </w:pPr>
  </w:style>
  <w:style w:type="character" w:customStyle="1" w:styleId="341a">
    <w:name w:val="34_Список_Нум_1 Знак"/>
    <w:link w:val="341"/>
    <w:rsid w:val="00CB3828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C4737"/>
    <w:pPr>
      <w:numPr>
        <w:ilvl w:val="1"/>
        <w:numId w:val="37"/>
      </w:numPr>
    </w:pPr>
  </w:style>
  <w:style w:type="character" w:customStyle="1" w:styleId="3425">
    <w:name w:val="34_Список_Нум_2 Знак"/>
    <w:basedOn w:val="a1"/>
    <w:link w:val="342"/>
    <w:rsid w:val="00CB3828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C4737"/>
    <w:pPr>
      <w:keepNext/>
    </w:pPr>
  </w:style>
  <w:style w:type="paragraph" w:customStyle="1" w:styleId="34f1">
    <w:name w:val="34_Рамка_Основной"/>
    <w:basedOn w:val="34b"/>
    <w:link w:val="34f0"/>
    <w:rsid w:val="003C4737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C4737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C4737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C4737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C4737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C4737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C4737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C4737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C4737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C4737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C4737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C4737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C4737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C4737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C4737"/>
    <w:pPr>
      <w:keepLines/>
      <w:numPr>
        <w:numId w:val="47"/>
      </w:numPr>
    </w:pPr>
  </w:style>
  <w:style w:type="character" w:customStyle="1" w:styleId="3433">
    <w:name w:val="34_Список_Нум_3 Знак"/>
    <w:basedOn w:val="a1"/>
    <w:link w:val="343"/>
    <w:rsid w:val="00CB3828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C4737"/>
    <w:pPr>
      <w:numPr>
        <w:ilvl w:val="2"/>
        <w:numId w:val="37"/>
      </w:numPr>
    </w:pPr>
  </w:style>
  <w:style w:type="paragraph" w:customStyle="1" w:styleId="34fff">
    <w:name w:val="34_Определения"/>
    <w:basedOn w:val="34b"/>
    <w:rsid w:val="003C4737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C4737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C4737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C4737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C4737"/>
    <w:rPr>
      <w:sz w:val="18"/>
      <w:lang w:eastAsia="x-none"/>
    </w:rPr>
  </w:style>
  <w:style w:type="paragraph" w:customStyle="1" w:styleId="34fff1">
    <w:name w:val="34_Листинг"/>
    <w:basedOn w:val="34b"/>
    <w:rsid w:val="003C4737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C4737"/>
    <w:rPr>
      <w:b/>
    </w:rPr>
  </w:style>
  <w:style w:type="paragraph" w:customStyle="1" w:styleId="3440">
    <w:name w:val="34_Заголовок_4_Приложение"/>
    <w:basedOn w:val="4"/>
    <w:next w:val="34b"/>
    <w:rsid w:val="003C4737"/>
    <w:pPr>
      <w:numPr>
        <w:numId w:val="47"/>
      </w:numPr>
    </w:pPr>
  </w:style>
  <w:style w:type="paragraph" w:customStyle="1" w:styleId="3410">
    <w:name w:val="34_Таблица_Список_Марк_1"/>
    <w:basedOn w:val="34ff6"/>
    <w:link w:val="341c"/>
    <w:rsid w:val="003C4737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C4737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C4737"/>
    <w:pPr>
      <w:numPr>
        <w:ilvl w:val="2"/>
        <w:numId w:val="38"/>
      </w:numPr>
    </w:pPr>
  </w:style>
  <w:style w:type="paragraph" w:customStyle="1" w:styleId="3422">
    <w:name w:val="34_Таблица_Список_Нум_2"/>
    <w:basedOn w:val="34ff6"/>
    <w:rsid w:val="003C4737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C4737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C4737"/>
    <w:pPr>
      <w:numPr>
        <w:numId w:val="4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C4737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C4737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C4737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C4737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C4737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C4737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C4737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C4737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C4737"/>
    <w:pPr>
      <w:numPr>
        <w:numId w:val="44"/>
      </w:numPr>
    </w:pPr>
    <w:rPr>
      <w:lang w:val="x-none"/>
    </w:rPr>
  </w:style>
  <w:style w:type="paragraph" w:styleId="a6">
    <w:name w:val="Revision"/>
    <w:hidden/>
    <w:uiPriority w:val="99"/>
    <w:semiHidden/>
    <w:rsid w:val="003C4737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C4737"/>
  </w:style>
  <w:style w:type="paragraph" w:customStyle="1" w:styleId="34fffb">
    <w:name w:val="34_Пример_Заголовок"/>
    <w:basedOn w:val="34f8"/>
    <w:next w:val="34f8"/>
    <w:rsid w:val="003C4737"/>
    <w:pPr>
      <w:keepNext/>
      <w:spacing w:after="120"/>
    </w:pPr>
    <w:rPr>
      <w:b/>
      <w:lang w:eastAsia="ru-RU"/>
    </w:rPr>
  </w:style>
  <w:style w:type="character" w:styleId="a7">
    <w:name w:val="FollowedHyperlink"/>
    <w:rsid w:val="003C4737"/>
    <w:rPr>
      <w:color w:val="auto"/>
    </w:rPr>
  </w:style>
  <w:style w:type="character" w:customStyle="1" w:styleId="34fffc">
    <w:name w:val="34_Знак_Нижний_индекс"/>
    <w:rsid w:val="003C4737"/>
    <w:rPr>
      <w:vertAlign w:val="subscript"/>
    </w:rPr>
  </w:style>
  <w:style w:type="character" w:styleId="a8">
    <w:name w:val="footnote reference"/>
    <w:basedOn w:val="a1"/>
    <w:semiHidden/>
    <w:rsid w:val="003C4737"/>
    <w:rPr>
      <w:vertAlign w:val="superscript"/>
    </w:rPr>
  </w:style>
  <w:style w:type="paragraph" w:styleId="a9">
    <w:name w:val="header"/>
    <w:basedOn w:val="34b"/>
    <w:link w:val="aa"/>
    <w:rsid w:val="003C4737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C4737"/>
    <w:rPr>
      <w:lang w:eastAsia="x-none"/>
    </w:rPr>
  </w:style>
  <w:style w:type="paragraph" w:styleId="ab">
    <w:name w:val="footer"/>
    <w:basedOn w:val="34b"/>
    <w:link w:val="ac"/>
    <w:rsid w:val="003C4737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C4737"/>
    <w:rPr>
      <w:lang w:eastAsia="x-none"/>
    </w:rPr>
  </w:style>
  <w:style w:type="numbering" w:customStyle="1" w:styleId="a">
    <w:name w:val="Приложение"/>
    <w:uiPriority w:val="99"/>
    <w:rsid w:val="003C4737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C4737"/>
    <w:pPr>
      <w:keepNext/>
    </w:pPr>
  </w:style>
  <w:style w:type="character" w:customStyle="1" w:styleId="3434">
    <w:name w:val="34_Список_Марк_3 Знак"/>
    <w:basedOn w:val="34d"/>
    <w:link w:val="3432"/>
    <w:rsid w:val="000321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C4737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C4737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CB3828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CB3828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CB3828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C4737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C4737"/>
    <w:pPr>
      <w:numPr>
        <w:numId w:val="43"/>
      </w:numPr>
    </w:pPr>
  </w:style>
  <w:style w:type="paragraph" w:customStyle="1" w:styleId="344">
    <w:name w:val="34_Процедура_Подшаг"/>
    <w:basedOn w:val="34b"/>
    <w:link w:val="34ffff0"/>
    <w:qFormat/>
    <w:rsid w:val="003C4737"/>
    <w:pPr>
      <w:numPr>
        <w:ilvl w:val="1"/>
        <w:numId w:val="43"/>
      </w:numPr>
    </w:pPr>
  </w:style>
  <w:style w:type="character" w:customStyle="1" w:styleId="34ffff">
    <w:name w:val="34_Процедура_Шаг Знак"/>
    <w:basedOn w:val="34d"/>
    <w:link w:val="340"/>
    <w:rsid w:val="00CB3828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C4737"/>
    <w:pPr>
      <w:keepNext/>
    </w:pPr>
  </w:style>
  <w:style w:type="character" w:customStyle="1" w:styleId="34ffff0">
    <w:name w:val="34_Процедура_Подшаг Знак"/>
    <w:basedOn w:val="34d"/>
    <w:link w:val="344"/>
    <w:rsid w:val="00CB3828"/>
    <w:rPr>
      <w:sz w:val="24"/>
      <w:lang w:eastAsia="x-none"/>
    </w:rPr>
  </w:style>
  <w:style w:type="character" w:customStyle="1" w:styleId="34ffff2">
    <w:name w:val="34_Знак_Клавиши"/>
    <w:rsid w:val="003C4737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C4737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C4737"/>
  </w:style>
  <w:style w:type="paragraph" w:styleId="ad">
    <w:name w:val="caption"/>
    <w:basedOn w:val="34b"/>
    <w:next w:val="34b"/>
    <w:rsid w:val="005175A4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C4737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C4737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C4737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CB3828"/>
    <w:rPr>
      <w:sz w:val="24"/>
      <w:lang w:eastAsia="x-none"/>
    </w:rPr>
  </w:style>
  <w:style w:type="character" w:customStyle="1" w:styleId="ae">
    <w:name w:val="Основной текст Знак"/>
    <w:semiHidden/>
    <w:rsid w:val="003C4737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C4737"/>
    <w:rPr>
      <w:rFonts w:ascii="Arial" w:hAnsi="Arial"/>
    </w:rPr>
  </w:style>
  <w:style w:type="character" w:customStyle="1" w:styleId="af0">
    <w:name w:val="Тема примечания Знак"/>
    <w:semiHidden/>
    <w:rsid w:val="003C4737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C4737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C4737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C4737"/>
  </w:style>
  <w:style w:type="character" w:styleId="af3">
    <w:name w:val="annotation reference"/>
    <w:semiHidden/>
    <w:rsid w:val="003C4737"/>
    <w:rPr>
      <w:sz w:val="16"/>
      <w:szCs w:val="16"/>
    </w:rPr>
  </w:style>
  <w:style w:type="character" w:styleId="af4">
    <w:name w:val="page number"/>
    <w:rsid w:val="003C4737"/>
  </w:style>
  <w:style w:type="paragraph" w:styleId="af5">
    <w:name w:val="Body Text"/>
    <w:basedOn w:val="a0"/>
    <w:link w:val="13"/>
    <w:semiHidden/>
    <w:unhideWhenUsed/>
    <w:rsid w:val="003C4737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C4737"/>
    <w:rPr>
      <w:sz w:val="24"/>
    </w:rPr>
  </w:style>
  <w:style w:type="paragraph" w:styleId="af6">
    <w:name w:val="annotation subject"/>
    <w:basedOn w:val="af2"/>
    <w:next w:val="af2"/>
    <w:link w:val="14"/>
    <w:semiHidden/>
    <w:rsid w:val="003C4737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C4737"/>
    <w:rPr>
      <w:b/>
      <w:bCs/>
    </w:rPr>
  </w:style>
  <w:style w:type="paragraph" w:styleId="af7">
    <w:name w:val="Balloon Text"/>
    <w:basedOn w:val="a0"/>
    <w:link w:val="15"/>
    <w:semiHidden/>
    <w:rsid w:val="003C4737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C4737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C4737"/>
  </w:style>
  <w:style w:type="paragraph" w:customStyle="1" w:styleId="34ffff9">
    <w:name w:val="34_ТЛ_Подпись"/>
    <w:basedOn w:val="34f6"/>
    <w:rsid w:val="003C4737"/>
  </w:style>
  <w:style w:type="paragraph" w:customStyle="1" w:styleId="34ffffa">
    <w:name w:val="34_ТЛ_Подпись_скрытый"/>
    <w:basedOn w:val="34ffff9"/>
    <w:rsid w:val="003C4737"/>
    <w:rPr>
      <w:vanish/>
    </w:rPr>
  </w:style>
  <w:style w:type="paragraph" w:customStyle="1" w:styleId="34ffffb">
    <w:name w:val="34_Комментарий_Философта"/>
    <w:basedOn w:val="34b"/>
    <w:rsid w:val="003C4737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C4737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C4737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C4737"/>
    <w:rPr>
      <w:b/>
    </w:rPr>
  </w:style>
  <w:style w:type="paragraph" w:customStyle="1" w:styleId="34ffffe">
    <w:name w:val="34_Таблица_Сноска_Линия"/>
    <w:basedOn w:val="34fff7"/>
    <w:next w:val="34fff7"/>
    <w:rsid w:val="003C4737"/>
    <w:pPr>
      <w:keepNext/>
    </w:pPr>
  </w:style>
  <w:style w:type="paragraph" w:customStyle="1" w:styleId="34fffff">
    <w:name w:val="34_Таблица_Примечание"/>
    <w:basedOn w:val="34fff7"/>
    <w:rsid w:val="003C4737"/>
  </w:style>
  <w:style w:type="character" w:customStyle="1" w:styleId="34fffff0">
    <w:name w:val="34_Знак_Значение"/>
    <w:qFormat/>
    <w:rsid w:val="003C4737"/>
    <w:rPr>
      <w:rFonts w:ascii="Calibri" w:hAnsi="Calibri"/>
    </w:rPr>
  </w:style>
  <w:style w:type="character" w:styleId="af8">
    <w:name w:val="Hyperlink"/>
    <w:uiPriority w:val="99"/>
    <w:rsid w:val="003C4737"/>
    <w:rPr>
      <w:color w:val="0000FF"/>
      <w:u w:val="single"/>
    </w:rPr>
  </w:style>
  <w:style w:type="paragraph" w:customStyle="1" w:styleId="34fffff1">
    <w:name w:val="34_Рисунок_Подпись"/>
    <w:basedOn w:val="34b"/>
    <w:rsid w:val="003C4737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C4737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C4737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C4737"/>
    <w:pPr>
      <w:numPr>
        <w:numId w:val="28"/>
      </w:numPr>
    </w:pPr>
  </w:style>
  <w:style w:type="paragraph" w:customStyle="1" w:styleId="34fffff3">
    <w:name w:val="34_Процедура_Заголовок"/>
    <w:basedOn w:val="34b"/>
    <w:next w:val="34ffff1"/>
    <w:rsid w:val="003C4737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C4737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C4737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61366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C4737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C4737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C4737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C4737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C4737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C4737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C4737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C4737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C4737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C4737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C4737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C4737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C47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5175A4"/>
    <w:pPr>
      <w:numPr>
        <w:numId w:val="36"/>
      </w:numPr>
    </w:pPr>
  </w:style>
  <w:style w:type="paragraph" w:customStyle="1" w:styleId="34fffff6">
    <w:name w:val="34_Таблица_Подзаголовок"/>
    <w:basedOn w:val="34ff6"/>
    <w:link w:val="34fffff7"/>
    <w:rsid w:val="003C4737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C4737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C4737"/>
    <w:pPr>
      <w:jc w:val="center"/>
    </w:pPr>
  </w:style>
  <w:style w:type="paragraph" w:customStyle="1" w:styleId="3411">
    <w:name w:val="34_Таблица_Список_Марк_1_без_отступа"/>
    <w:basedOn w:val="34ff6"/>
    <w:rsid w:val="003C4737"/>
    <w:pPr>
      <w:numPr>
        <w:numId w:val="48"/>
      </w:numPr>
    </w:pPr>
  </w:style>
  <w:style w:type="paragraph" w:customStyle="1" w:styleId="34fffff9">
    <w:name w:val="34_Формула"/>
    <w:basedOn w:val="a0"/>
    <w:rsid w:val="003C4737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C4737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C4737"/>
    <w:pPr>
      <w:ind w:left="6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Balloon Text" w:semiHidden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rsid w:val="003C4737"/>
    <w:rPr>
      <w:sz w:val="24"/>
    </w:rPr>
  </w:style>
  <w:style w:type="paragraph" w:styleId="1">
    <w:name w:val="heading 1"/>
    <w:next w:val="34b"/>
    <w:link w:val="10"/>
    <w:qFormat/>
    <w:rsid w:val="003C4737"/>
    <w:pPr>
      <w:keepNext/>
      <w:keepLines/>
      <w:pageBreakBefore/>
      <w:numPr>
        <w:numId w:val="49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C4737"/>
    <w:pPr>
      <w:keepNext/>
      <w:keepLines/>
      <w:numPr>
        <w:ilvl w:val="1"/>
        <w:numId w:val="49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C4737"/>
    <w:pPr>
      <w:keepNext/>
      <w:keepLines/>
      <w:numPr>
        <w:ilvl w:val="2"/>
        <w:numId w:val="49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C4737"/>
    <w:pPr>
      <w:keepNext/>
      <w:keepLines/>
      <w:numPr>
        <w:ilvl w:val="3"/>
        <w:numId w:val="49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C4737"/>
    <w:pPr>
      <w:keepNext/>
      <w:numPr>
        <w:ilvl w:val="4"/>
        <w:numId w:val="49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C4737"/>
    <w:pPr>
      <w:keepNext/>
      <w:numPr>
        <w:ilvl w:val="5"/>
        <w:numId w:val="49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C4737"/>
    <w:pPr>
      <w:keepNext/>
      <w:numPr>
        <w:ilvl w:val="6"/>
        <w:numId w:val="49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C4737"/>
    <w:pPr>
      <w:keepNext/>
      <w:numPr>
        <w:ilvl w:val="7"/>
        <w:numId w:val="49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C4737"/>
    <w:pPr>
      <w:keepNext/>
      <w:numPr>
        <w:ilvl w:val="8"/>
        <w:numId w:val="49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semiHidden/>
    <w:unhideWhenUsed/>
    <w:rsid w:val="003C4737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3C4737"/>
  </w:style>
  <w:style w:type="character" w:customStyle="1" w:styleId="34c">
    <w:name w:val="34_Знак_Сообщение_системы"/>
    <w:rsid w:val="003C4737"/>
    <w:rPr>
      <w:rFonts w:ascii="Calibri" w:hAnsi="Calibri"/>
    </w:rPr>
  </w:style>
  <w:style w:type="paragraph" w:customStyle="1" w:styleId="34b">
    <w:name w:val="34_Абзац_Обычный"/>
    <w:link w:val="34d"/>
    <w:qFormat/>
    <w:rsid w:val="003C4737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C4737"/>
    <w:rPr>
      <w:sz w:val="24"/>
      <w:lang w:eastAsia="x-none"/>
    </w:rPr>
  </w:style>
  <w:style w:type="character" w:customStyle="1" w:styleId="10">
    <w:name w:val="Заголовок 1 Знак"/>
    <w:link w:val="1"/>
    <w:rsid w:val="003C4737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C4737"/>
    <w:rPr>
      <w:b/>
      <w:sz w:val="32"/>
    </w:rPr>
  </w:style>
  <w:style w:type="character" w:customStyle="1" w:styleId="30">
    <w:name w:val="Заголовок 3 Знак"/>
    <w:link w:val="3"/>
    <w:rsid w:val="003C4737"/>
    <w:rPr>
      <w:b/>
      <w:bCs/>
      <w:sz w:val="28"/>
    </w:rPr>
  </w:style>
  <w:style w:type="character" w:customStyle="1" w:styleId="40">
    <w:name w:val="Заголовок 4 Знак"/>
    <w:link w:val="4"/>
    <w:rsid w:val="003C4737"/>
    <w:rPr>
      <w:b/>
      <w:sz w:val="24"/>
    </w:rPr>
  </w:style>
  <w:style w:type="character" w:customStyle="1" w:styleId="50">
    <w:name w:val="Заголовок 5 Знак"/>
    <w:link w:val="5"/>
    <w:rsid w:val="003C4737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C4737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C4737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C4737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C4737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C4737"/>
    <w:pPr>
      <w:numPr>
        <w:numId w:val="47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C4737"/>
    <w:pPr>
      <w:numPr>
        <w:numId w:val="47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C4737"/>
    <w:pPr>
      <w:numPr>
        <w:numId w:val="47"/>
      </w:numPr>
    </w:pPr>
    <w:rPr>
      <w:szCs w:val="22"/>
    </w:rPr>
  </w:style>
  <w:style w:type="character" w:customStyle="1" w:styleId="34f">
    <w:name w:val="34_Знак_Подчеркнутый"/>
    <w:rsid w:val="003C4737"/>
    <w:rPr>
      <w:u w:val="single"/>
    </w:rPr>
  </w:style>
  <w:style w:type="paragraph" w:customStyle="1" w:styleId="349">
    <w:name w:val="34_Список_Библиография"/>
    <w:basedOn w:val="34b"/>
    <w:rsid w:val="003C4737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CB3828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C4737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C4737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C4737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C4737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C4737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CB3828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C4737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CB3828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C4737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C4737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C4737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C4737"/>
    <w:rPr>
      <w:b w:val="0"/>
      <w:i/>
    </w:rPr>
  </w:style>
  <w:style w:type="character" w:customStyle="1" w:styleId="34fc">
    <w:name w:val="34_Знак_Название_файла"/>
    <w:qFormat/>
    <w:rsid w:val="003C4737"/>
    <w:rPr>
      <w:rFonts w:ascii="Calibri" w:hAnsi="Calibri"/>
    </w:rPr>
  </w:style>
  <w:style w:type="character" w:customStyle="1" w:styleId="34fd">
    <w:name w:val="34_Знак_Термин"/>
    <w:rsid w:val="003C4737"/>
    <w:rPr>
      <w:i/>
    </w:rPr>
  </w:style>
  <w:style w:type="character" w:customStyle="1" w:styleId="34fe">
    <w:name w:val="34_Знак_Полужирный"/>
    <w:rsid w:val="003C4737"/>
    <w:rPr>
      <w:b/>
    </w:rPr>
  </w:style>
  <w:style w:type="character" w:customStyle="1" w:styleId="34ff">
    <w:name w:val="34_Знак_Верхний_индекс"/>
    <w:rsid w:val="003C4737"/>
    <w:rPr>
      <w:vertAlign w:val="superscript"/>
    </w:rPr>
  </w:style>
  <w:style w:type="character" w:customStyle="1" w:styleId="3424">
    <w:name w:val="34_Список_Марк_2 Знак"/>
    <w:link w:val="3423"/>
    <w:rsid w:val="00032179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C4737"/>
    <w:pPr>
      <w:numPr>
        <w:ilvl w:val="1"/>
        <w:numId w:val="38"/>
      </w:numPr>
    </w:pPr>
  </w:style>
  <w:style w:type="paragraph" w:customStyle="1" w:styleId="34ff0">
    <w:name w:val="34_Таблица_Заголовок_Продолжение"/>
    <w:basedOn w:val="34ff1"/>
    <w:next w:val="a0"/>
    <w:rsid w:val="003C4737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C4737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C4737"/>
    <w:pPr>
      <w:numPr>
        <w:numId w:val="38"/>
      </w:numPr>
    </w:pPr>
  </w:style>
  <w:style w:type="character" w:customStyle="1" w:styleId="3419">
    <w:name w:val="34_Список_Марк_1 Знак"/>
    <w:link w:val="3413"/>
    <w:rsid w:val="00CB3828"/>
    <w:rPr>
      <w:sz w:val="24"/>
      <w:lang w:eastAsia="x-none"/>
    </w:rPr>
  </w:style>
  <w:style w:type="paragraph" w:styleId="a4">
    <w:name w:val="footnote text"/>
    <w:basedOn w:val="34b"/>
    <w:link w:val="a5"/>
    <w:rsid w:val="003C4737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C4737"/>
    <w:pPr>
      <w:numPr>
        <w:numId w:val="37"/>
      </w:numPr>
    </w:pPr>
  </w:style>
  <w:style w:type="character" w:customStyle="1" w:styleId="341a">
    <w:name w:val="34_Список_Нум_1 Знак"/>
    <w:link w:val="341"/>
    <w:rsid w:val="00CB3828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C4737"/>
    <w:pPr>
      <w:numPr>
        <w:ilvl w:val="1"/>
        <w:numId w:val="37"/>
      </w:numPr>
    </w:pPr>
  </w:style>
  <w:style w:type="character" w:customStyle="1" w:styleId="3425">
    <w:name w:val="34_Список_Нум_2 Знак"/>
    <w:basedOn w:val="a1"/>
    <w:link w:val="342"/>
    <w:rsid w:val="00CB3828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C4737"/>
    <w:pPr>
      <w:keepNext/>
    </w:pPr>
  </w:style>
  <w:style w:type="paragraph" w:customStyle="1" w:styleId="34f1">
    <w:name w:val="34_Рамка_Основной"/>
    <w:basedOn w:val="34b"/>
    <w:link w:val="34f0"/>
    <w:rsid w:val="003C4737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C4737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C4737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C4737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C4737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C4737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C4737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C4737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C4737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C4737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C4737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C4737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C4737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C4737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C4737"/>
    <w:pPr>
      <w:keepLines/>
      <w:numPr>
        <w:numId w:val="47"/>
      </w:numPr>
    </w:pPr>
  </w:style>
  <w:style w:type="character" w:customStyle="1" w:styleId="3433">
    <w:name w:val="34_Список_Нум_3 Знак"/>
    <w:basedOn w:val="a1"/>
    <w:link w:val="343"/>
    <w:rsid w:val="00CB3828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C4737"/>
    <w:pPr>
      <w:numPr>
        <w:ilvl w:val="2"/>
        <w:numId w:val="37"/>
      </w:numPr>
    </w:pPr>
  </w:style>
  <w:style w:type="paragraph" w:customStyle="1" w:styleId="34fff">
    <w:name w:val="34_Определения"/>
    <w:basedOn w:val="34b"/>
    <w:rsid w:val="003C4737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C4737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C4737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C4737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C4737"/>
    <w:rPr>
      <w:sz w:val="18"/>
      <w:lang w:eastAsia="x-none"/>
    </w:rPr>
  </w:style>
  <w:style w:type="paragraph" w:customStyle="1" w:styleId="34fff1">
    <w:name w:val="34_Листинг"/>
    <w:basedOn w:val="34b"/>
    <w:rsid w:val="003C4737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C4737"/>
    <w:rPr>
      <w:b/>
    </w:rPr>
  </w:style>
  <w:style w:type="paragraph" w:customStyle="1" w:styleId="3440">
    <w:name w:val="34_Заголовок_4_Приложение"/>
    <w:basedOn w:val="4"/>
    <w:next w:val="34b"/>
    <w:rsid w:val="003C4737"/>
    <w:pPr>
      <w:numPr>
        <w:numId w:val="47"/>
      </w:numPr>
    </w:pPr>
  </w:style>
  <w:style w:type="paragraph" w:customStyle="1" w:styleId="3410">
    <w:name w:val="34_Таблица_Список_Марк_1"/>
    <w:basedOn w:val="34ff6"/>
    <w:link w:val="341c"/>
    <w:rsid w:val="003C4737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C4737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C4737"/>
    <w:pPr>
      <w:numPr>
        <w:ilvl w:val="2"/>
        <w:numId w:val="38"/>
      </w:numPr>
    </w:pPr>
  </w:style>
  <w:style w:type="paragraph" w:customStyle="1" w:styleId="3422">
    <w:name w:val="34_Таблица_Список_Нум_2"/>
    <w:basedOn w:val="34ff6"/>
    <w:rsid w:val="003C4737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C4737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C4737"/>
    <w:pPr>
      <w:numPr>
        <w:numId w:val="45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C4737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C4737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C4737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C4737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C4737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C4737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C4737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C4737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C4737"/>
    <w:pPr>
      <w:numPr>
        <w:numId w:val="44"/>
      </w:numPr>
    </w:pPr>
    <w:rPr>
      <w:lang w:val="x-none"/>
    </w:rPr>
  </w:style>
  <w:style w:type="paragraph" w:styleId="a6">
    <w:name w:val="Revision"/>
    <w:hidden/>
    <w:uiPriority w:val="99"/>
    <w:semiHidden/>
    <w:rsid w:val="003C4737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C4737"/>
  </w:style>
  <w:style w:type="paragraph" w:customStyle="1" w:styleId="34fffb">
    <w:name w:val="34_Пример_Заголовок"/>
    <w:basedOn w:val="34f8"/>
    <w:next w:val="34f8"/>
    <w:rsid w:val="003C4737"/>
    <w:pPr>
      <w:keepNext/>
      <w:spacing w:after="120"/>
    </w:pPr>
    <w:rPr>
      <w:b/>
      <w:lang w:eastAsia="ru-RU"/>
    </w:rPr>
  </w:style>
  <w:style w:type="character" w:styleId="a7">
    <w:name w:val="FollowedHyperlink"/>
    <w:rsid w:val="003C4737"/>
    <w:rPr>
      <w:color w:val="auto"/>
    </w:rPr>
  </w:style>
  <w:style w:type="character" w:customStyle="1" w:styleId="34fffc">
    <w:name w:val="34_Знак_Нижний_индекс"/>
    <w:rsid w:val="003C4737"/>
    <w:rPr>
      <w:vertAlign w:val="subscript"/>
    </w:rPr>
  </w:style>
  <w:style w:type="character" w:styleId="a8">
    <w:name w:val="footnote reference"/>
    <w:basedOn w:val="a1"/>
    <w:semiHidden/>
    <w:rsid w:val="003C4737"/>
    <w:rPr>
      <w:vertAlign w:val="superscript"/>
    </w:rPr>
  </w:style>
  <w:style w:type="paragraph" w:styleId="a9">
    <w:name w:val="header"/>
    <w:basedOn w:val="34b"/>
    <w:link w:val="aa"/>
    <w:rsid w:val="003C4737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C4737"/>
    <w:rPr>
      <w:lang w:eastAsia="x-none"/>
    </w:rPr>
  </w:style>
  <w:style w:type="paragraph" w:styleId="ab">
    <w:name w:val="footer"/>
    <w:basedOn w:val="34b"/>
    <w:link w:val="ac"/>
    <w:rsid w:val="003C4737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C4737"/>
    <w:rPr>
      <w:lang w:eastAsia="x-none"/>
    </w:rPr>
  </w:style>
  <w:style w:type="numbering" w:customStyle="1" w:styleId="a">
    <w:name w:val="Приложение"/>
    <w:uiPriority w:val="99"/>
    <w:rsid w:val="003C4737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C4737"/>
    <w:pPr>
      <w:keepNext/>
    </w:pPr>
  </w:style>
  <w:style w:type="character" w:customStyle="1" w:styleId="3434">
    <w:name w:val="34_Список_Марк_3 Знак"/>
    <w:basedOn w:val="34d"/>
    <w:link w:val="3432"/>
    <w:rsid w:val="00032179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C4737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C4737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CB3828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CB3828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CB3828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C4737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C4737"/>
    <w:pPr>
      <w:numPr>
        <w:numId w:val="43"/>
      </w:numPr>
    </w:pPr>
  </w:style>
  <w:style w:type="paragraph" w:customStyle="1" w:styleId="344">
    <w:name w:val="34_Процедура_Подшаг"/>
    <w:basedOn w:val="34b"/>
    <w:link w:val="34ffff0"/>
    <w:qFormat/>
    <w:rsid w:val="003C4737"/>
    <w:pPr>
      <w:numPr>
        <w:ilvl w:val="1"/>
        <w:numId w:val="43"/>
      </w:numPr>
    </w:pPr>
  </w:style>
  <w:style w:type="character" w:customStyle="1" w:styleId="34ffff">
    <w:name w:val="34_Процедура_Шаг Знак"/>
    <w:basedOn w:val="34d"/>
    <w:link w:val="340"/>
    <w:rsid w:val="00CB3828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C4737"/>
    <w:pPr>
      <w:keepNext/>
    </w:pPr>
  </w:style>
  <w:style w:type="character" w:customStyle="1" w:styleId="34ffff0">
    <w:name w:val="34_Процедура_Подшаг Знак"/>
    <w:basedOn w:val="34d"/>
    <w:link w:val="344"/>
    <w:rsid w:val="00CB3828"/>
    <w:rPr>
      <w:sz w:val="24"/>
      <w:lang w:eastAsia="x-none"/>
    </w:rPr>
  </w:style>
  <w:style w:type="character" w:customStyle="1" w:styleId="34ffff2">
    <w:name w:val="34_Знак_Клавиши"/>
    <w:rsid w:val="003C4737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C4737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C4737"/>
  </w:style>
  <w:style w:type="paragraph" w:styleId="ad">
    <w:name w:val="caption"/>
    <w:basedOn w:val="34b"/>
    <w:next w:val="34b"/>
    <w:rsid w:val="005175A4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C4737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C4737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C4737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CB3828"/>
    <w:rPr>
      <w:sz w:val="24"/>
      <w:lang w:eastAsia="x-none"/>
    </w:rPr>
  </w:style>
  <w:style w:type="character" w:customStyle="1" w:styleId="ae">
    <w:name w:val="Основной текст Знак"/>
    <w:semiHidden/>
    <w:rsid w:val="003C4737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C4737"/>
    <w:rPr>
      <w:rFonts w:ascii="Arial" w:hAnsi="Arial"/>
    </w:rPr>
  </w:style>
  <w:style w:type="character" w:customStyle="1" w:styleId="af0">
    <w:name w:val="Тема примечания Знак"/>
    <w:semiHidden/>
    <w:rsid w:val="003C4737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C4737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C4737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C4737"/>
  </w:style>
  <w:style w:type="character" w:styleId="af3">
    <w:name w:val="annotation reference"/>
    <w:semiHidden/>
    <w:rsid w:val="003C4737"/>
    <w:rPr>
      <w:sz w:val="16"/>
      <w:szCs w:val="16"/>
    </w:rPr>
  </w:style>
  <w:style w:type="character" w:styleId="af4">
    <w:name w:val="page number"/>
    <w:rsid w:val="003C4737"/>
  </w:style>
  <w:style w:type="paragraph" w:styleId="af5">
    <w:name w:val="Body Text"/>
    <w:basedOn w:val="a0"/>
    <w:link w:val="13"/>
    <w:semiHidden/>
    <w:unhideWhenUsed/>
    <w:rsid w:val="003C4737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C4737"/>
    <w:rPr>
      <w:sz w:val="24"/>
    </w:rPr>
  </w:style>
  <w:style w:type="paragraph" w:styleId="af6">
    <w:name w:val="annotation subject"/>
    <w:basedOn w:val="af2"/>
    <w:next w:val="af2"/>
    <w:link w:val="14"/>
    <w:semiHidden/>
    <w:rsid w:val="003C4737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C4737"/>
    <w:rPr>
      <w:b/>
      <w:bCs/>
    </w:rPr>
  </w:style>
  <w:style w:type="paragraph" w:styleId="af7">
    <w:name w:val="Balloon Text"/>
    <w:basedOn w:val="a0"/>
    <w:link w:val="15"/>
    <w:semiHidden/>
    <w:rsid w:val="003C4737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C4737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C4737"/>
  </w:style>
  <w:style w:type="paragraph" w:customStyle="1" w:styleId="34ffff9">
    <w:name w:val="34_ТЛ_Подпись"/>
    <w:basedOn w:val="34f6"/>
    <w:rsid w:val="003C4737"/>
  </w:style>
  <w:style w:type="paragraph" w:customStyle="1" w:styleId="34ffffa">
    <w:name w:val="34_ТЛ_Подпись_скрытый"/>
    <w:basedOn w:val="34ffff9"/>
    <w:rsid w:val="003C4737"/>
    <w:rPr>
      <w:vanish/>
    </w:rPr>
  </w:style>
  <w:style w:type="paragraph" w:customStyle="1" w:styleId="34ffffb">
    <w:name w:val="34_Комментарий_Философта"/>
    <w:basedOn w:val="34b"/>
    <w:rsid w:val="003C4737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C4737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C4737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C4737"/>
    <w:rPr>
      <w:b/>
    </w:rPr>
  </w:style>
  <w:style w:type="paragraph" w:customStyle="1" w:styleId="34ffffe">
    <w:name w:val="34_Таблица_Сноска_Линия"/>
    <w:basedOn w:val="34fff7"/>
    <w:next w:val="34fff7"/>
    <w:rsid w:val="003C4737"/>
    <w:pPr>
      <w:keepNext/>
    </w:pPr>
  </w:style>
  <w:style w:type="paragraph" w:customStyle="1" w:styleId="34fffff">
    <w:name w:val="34_Таблица_Примечание"/>
    <w:basedOn w:val="34fff7"/>
    <w:rsid w:val="003C4737"/>
  </w:style>
  <w:style w:type="character" w:customStyle="1" w:styleId="34fffff0">
    <w:name w:val="34_Знак_Значение"/>
    <w:qFormat/>
    <w:rsid w:val="003C4737"/>
    <w:rPr>
      <w:rFonts w:ascii="Calibri" w:hAnsi="Calibri"/>
    </w:rPr>
  </w:style>
  <w:style w:type="character" w:styleId="af8">
    <w:name w:val="Hyperlink"/>
    <w:uiPriority w:val="99"/>
    <w:rsid w:val="003C4737"/>
    <w:rPr>
      <w:color w:val="0000FF"/>
      <w:u w:val="single"/>
    </w:rPr>
  </w:style>
  <w:style w:type="paragraph" w:customStyle="1" w:styleId="34fffff1">
    <w:name w:val="34_Рисунок_Подпись"/>
    <w:basedOn w:val="34b"/>
    <w:rsid w:val="003C4737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C4737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C4737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C4737"/>
    <w:pPr>
      <w:numPr>
        <w:numId w:val="28"/>
      </w:numPr>
    </w:pPr>
  </w:style>
  <w:style w:type="paragraph" w:customStyle="1" w:styleId="34fffff3">
    <w:name w:val="34_Процедура_Заголовок"/>
    <w:basedOn w:val="34b"/>
    <w:next w:val="34ffff1"/>
    <w:rsid w:val="003C4737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C4737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C4737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761366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C4737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C4737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C4737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C4737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C4737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C4737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C4737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C4737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C4737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C4737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C4737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C4737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C47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48">
    <w:name w:val="34_Список_Нумерованный"/>
    <w:basedOn w:val="a3"/>
    <w:uiPriority w:val="99"/>
    <w:rsid w:val="005175A4"/>
    <w:pPr>
      <w:numPr>
        <w:numId w:val="36"/>
      </w:numPr>
    </w:pPr>
  </w:style>
  <w:style w:type="paragraph" w:customStyle="1" w:styleId="34fffff6">
    <w:name w:val="34_Таблица_Подзаголовок"/>
    <w:basedOn w:val="34ff6"/>
    <w:link w:val="34fffff7"/>
    <w:rsid w:val="003C4737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C4737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C4737"/>
    <w:pPr>
      <w:jc w:val="center"/>
    </w:pPr>
  </w:style>
  <w:style w:type="paragraph" w:customStyle="1" w:styleId="3411">
    <w:name w:val="34_Таблица_Список_Марк_1_без_отступа"/>
    <w:basedOn w:val="34ff6"/>
    <w:rsid w:val="003C4737"/>
    <w:pPr>
      <w:numPr>
        <w:numId w:val="48"/>
      </w:numPr>
    </w:pPr>
  </w:style>
  <w:style w:type="paragraph" w:customStyle="1" w:styleId="34fffff9">
    <w:name w:val="34_Формула"/>
    <w:basedOn w:val="a0"/>
    <w:rsid w:val="003C4737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C4737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C4737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4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eader" Target="header5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3C873-6DD0-4AD2-9EBC-E957A6962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22</TotalTime>
  <Pages>8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Перечень выходных данных</vt:lpstr>
    </vt:vector>
  </TitlesOfParts>
  <Company>Название организации</Company>
  <LinksUpToDate>false</LinksUpToDate>
  <CharactersWithSpaces>3577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Перечень выходных данных</dc:title>
  <dc:creator>Oksana</dc:creator>
  <cp:lastModifiedBy>Oksana</cp:lastModifiedBy>
  <cp:revision>45</cp:revision>
  <cp:lastPrinted>2014-09-08T01:50:00Z</cp:lastPrinted>
  <dcterms:created xsi:type="dcterms:W3CDTF">2014-09-29T08:18:00Z</dcterms:created>
  <dcterms:modified xsi:type="dcterms:W3CDTF">2023-05-08T09:41:00Z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Номер документа</vt:lpwstr>
  </property>
  <property fmtid="{D5CDD505-2E9C-101B-9397-08002B2CF9AE}" pid="4" name="краткое_название_системы">
    <vt:lpwstr>Краткое название системы</vt:lpwstr>
  </property>
  <property fmtid="{D5CDD505-2E9C-101B-9397-08002B2CF9AE}" pid="5" name="полное_название_системы">
    <vt:lpwstr>Полное название системы</vt:lpwstr>
  </property>
  <property fmtid="{D5CDD505-2E9C-101B-9397-08002B2CF9AE}" pid="6" name="шифр_системы">
    <vt:lpwstr>Шифр системы</vt:lpwstr>
  </property>
  <property fmtid="{D5CDD505-2E9C-101B-9397-08002B2CF9AE}" pid="7" name="обозначение_документа">
    <vt:lpwstr>A.B.XXX.В2.XX.X-X.X</vt:lpwstr>
  </property>
  <property fmtid="{D5CDD505-2E9C-101B-9397-08002B2CF9AE}" pid="8" name="год_издания">
    <vt:lpwstr>2023</vt:lpwstr>
  </property>
</Properties>
</file>