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01A" w:rsidRDefault="0076201A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3B10E8">
        <w:t>Название организации</w:t>
      </w:r>
      <w:r>
        <w:fldChar w:fldCharType="end"/>
      </w:r>
    </w:p>
    <w:p w:rsidR="0076201A" w:rsidRPr="00C816E8" w:rsidRDefault="0076201A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76201A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76201A" w:rsidRPr="00C816E8" w:rsidRDefault="0076201A" w:rsidP="00345A40">
            <w:pPr>
              <w:pStyle w:val="34ffff8"/>
            </w:pPr>
            <w:r w:rsidRPr="00C816E8">
              <w:t>УТВЕРЖДЕН</w:t>
            </w:r>
          </w:p>
          <w:p w:rsidR="0076201A" w:rsidRPr="00C816E8" w:rsidRDefault="0044052D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3B10E8">
              <w:t>A.B.XXX.П</w:t>
            </w:r>
            <w:proofErr w:type="gramStart"/>
            <w:r w:rsidR="003B10E8">
              <w:t>6</w:t>
            </w:r>
            <w:proofErr w:type="gramEnd"/>
            <w:r w:rsidR="003B10E8">
              <w:t>.XX.X-X.X</w:t>
            </w:r>
            <w:r>
              <w:fldChar w:fldCharType="end"/>
            </w:r>
            <w:r w:rsidR="0076201A" w:rsidRPr="00C816E8">
              <w:t>-ЛУ</w:t>
            </w:r>
          </w:p>
          <w:p w:rsidR="0076201A" w:rsidRPr="00C816E8" w:rsidRDefault="0076201A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76201A" w:rsidRPr="00C816E8" w:rsidRDefault="0076201A" w:rsidP="00345A40">
            <w:pPr>
              <w:pStyle w:val="34ffff8"/>
            </w:pPr>
            <w:r w:rsidRPr="00C816E8">
              <w:t>УТВЕРЖДАЮ</w:t>
            </w:r>
          </w:p>
        </w:tc>
      </w:tr>
      <w:tr w:rsidR="0076201A" w:rsidRPr="00C816E8" w:rsidTr="00345A40">
        <w:trPr>
          <w:trHeight w:val="630"/>
        </w:trPr>
        <w:tc>
          <w:tcPr>
            <w:tcW w:w="5554" w:type="dxa"/>
            <w:vMerge/>
          </w:tcPr>
          <w:p w:rsidR="0076201A" w:rsidRPr="00C816E8" w:rsidRDefault="0076201A" w:rsidP="00345A40"/>
        </w:tc>
        <w:tc>
          <w:tcPr>
            <w:tcW w:w="4563" w:type="dxa"/>
          </w:tcPr>
          <w:p w:rsidR="0076201A" w:rsidRPr="00C816E8" w:rsidRDefault="0076201A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76201A" w:rsidRPr="00C816E8" w:rsidTr="00345A40">
        <w:trPr>
          <w:trHeight w:val="353"/>
        </w:trPr>
        <w:tc>
          <w:tcPr>
            <w:tcW w:w="5554" w:type="dxa"/>
            <w:vMerge/>
          </w:tcPr>
          <w:p w:rsidR="0076201A" w:rsidRPr="00C816E8" w:rsidRDefault="0076201A" w:rsidP="00345A40"/>
        </w:tc>
        <w:tc>
          <w:tcPr>
            <w:tcW w:w="4563" w:type="dxa"/>
          </w:tcPr>
          <w:p w:rsidR="0076201A" w:rsidRPr="00C816E8" w:rsidRDefault="0076201A" w:rsidP="00B617AD">
            <w:pPr>
              <w:pStyle w:val="34ffff9"/>
            </w:pPr>
            <w:r w:rsidRPr="00C816E8">
              <w:t>____________________ И. О. Фамилия</w:t>
            </w:r>
          </w:p>
          <w:p w:rsidR="0076201A" w:rsidRPr="00C816E8" w:rsidRDefault="0076201A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B10E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76201A" w:rsidRPr="00C816E8" w:rsidRDefault="0076201A" w:rsidP="00801734">
      <w:pPr>
        <w:pStyle w:val="34f5"/>
      </w:pPr>
    </w:p>
    <w:p w:rsidR="0076201A" w:rsidRDefault="0076201A" w:rsidP="00801734">
      <w:pPr>
        <w:pStyle w:val="34f5"/>
      </w:pPr>
    </w:p>
    <w:p w:rsidR="0076201A" w:rsidRPr="00C816E8" w:rsidRDefault="0076201A" w:rsidP="00801734">
      <w:pPr>
        <w:pStyle w:val="34f5"/>
      </w:pPr>
    </w:p>
    <w:p w:rsidR="0076201A" w:rsidRDefault="0076201A" w:rsidP="00801734">
      <w:pPr>
        <w:pStyle w:val="34f5"/>
        <w:rPr>
          <w:lang w:val="en-US"/>
        </w:rPr>
      </w:pPr>
    </w:p>
    <w:p w:rsidR="00AE21A4" w:rsidRPr="00AE21A4" w:rsidRDefault="00AE21A4" w:rsidP="00801734">
      <w:pPr>
        <w:pStyle w:val="34f5"/>
        <w:rPr>
          <w:lang w:val="en-US"/>
        </w:rPr>
      </w:pPr>
    </w:p>
    <w:p w:rsidR="0076201A" w:rsidRPr="00C816E8" w:rsidRDefault="00275135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3B10E8">
        <w:t>Полное название системы</w:t>
      </w:r>
      <w:r>
        <w:fldChar w:fldCharType="end"/>
      </w:r>
    </w:p>
    <w:p w:rsidR="0076201A" w:rsidRPr="00C816E8" w:rsidRDefault="0076201A" w:rsidP="00801734">
      <w:pPr>
        <w:pStyle w:val="34ffc"/>
      </w:pPr>
      <w:r w:rsidRPr="00C816E8">
        <w:t>(</w:t>
      </w:r>
      <w:r w:rsidR="00275135">
        <w:fldChar w:fldCharType="begin"/>
      </w:r>
      <w:r w:rsidR="00275135">
        <w:instrText xml:space="preserve"> DOCPROPERTY  краткое_название_системы  \* MERGEFORMAT </w:instrText>
      </w:r>
      <w:r w:rsidR="00275135">
        <w:fldChar w:fldCharType="separate"/>
      </w:r>
      <w:r w:rsidR="003B10E8">
        <w:t>Краткое название системы</w:t>
      </w:r>
      <w:r w:rsidR="00275135">
        <w:fldChar w:fldCharType="end"/>
      </w:r>
      <w:r w:rsidRPr="00C816E8">
        <w:t>)</w:t>
      </w:r>
    </w:p>
    <w:p w:rsidR="0076201A" w:rsidRPr="00C816E8" w:rsidRDefault="00275135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3B10E8">
        <w:t>Описание организации информационной базы</w:t>
      </w:r>
      <w:r>
        <w:fldChar w:fldCharType="end"/>
      </w:r>
    </w:p>
    <w:p w:rsidR="0076201A" w:rsidRDefault="0076201A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3B10E8">
        <w:t>A.B.XXX.П</w:t>
      </w:r>
      <w:proofErr w:type="gramStart"/>
      <w:r w:rsidR="003B10E8">
        <w:t>6</w:t>
      </w:r>
      <w:proofErr w:type="gramEnd"/>
      <w:r w:rsidR="003B10E8">
        <w:t>.XX.X-X.X</w:t>
      </w:r>
      <w:r w:rsidRPr="00C816E8">
        <w:fldChar w:fldCharType="end"/>
      </w:r>
    </w:p>
    <w:p w:rsidR="0076201A" w:rsidRDefault="0076201A" w:rsidP="00801734">
      <w:pPr>
        <w:pStyle w:val="34f5"/>
      </w:pPr>
    </w:p>
    <w:p w:rsidR="00AE21A4" w:rsidRPr="00E05596" w:rsidRDefault="00AE21A4" w:rsidP="00801734">
      <w:pPr>
        <w:pStyle w:val="34f5"/>
      </w:pPr>
    </w:p>
    <w:p w:rsidR="00AE21A4" w:rsidRPr="00E05596" w:rsidRDefault="00AE21A4" w:rsidP="00801734">
      <w:pPr>
        <w:pStyle w:val="34f5"/>
      </w:pPr>
    </w:p>
    <w:p w:rsidR="0076201A" w:rsidRDefault="0076201A" w:rsidP="00801734">
      <w:pPr>
        <w:pStyle w:val="34f5"/>
      </w:pPr>
    </w:p>
    <w:p w:rsidR="0076201A" w:rsidRDefault="0076201A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76201A" w:rsidRPr="00C816E8" w:rsidTr="00345A40">
        <w:trPr>
          <w:trHeight w:val="404"/>
        </w:trPr>
        <w:tc>
          <w:tcPr>
            <w:tcW w:w="4564" w:type="dxa"/>
            <w:vAlign w:val="center"/>
          </w:tcPr>
          <w:p w:rsidR="0076201A" w:rsidRPr="00C816E8" w:rsidRDefault="0076201A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76201A" w:rsidRPr="00C816E8" w:rsidRDefault="0076201A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76201A" w:rsidRPr="00C816E8" w:rsidRDefault="0076201A" w:rsidP="00345A40">
            <w:pPr>
              <w:pStyle w:val="34ffff9"/>
            </w:pPr>
          </w:p>
        </w:tc>
      </w:tr>
      <w:tr w:rsidR="0076201A" w:rsidRPr="00C816E8" w:rsidTr="00345A40">
        <w:trPr>
          <w:trHeight w:val="868"/>
        </w:trPr>
        <w:tc>
          <w:tcPr>
            <w:tcW w:w="4564" w:type="dxa"/>
          </w:tcPr>
          <w:p w:rsidR="0076201A" w:rsidRPr="00C816E8" w:rsidRDefault="0076201A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76201A" w:rsidRPr="00C816E8" w:rsidRDefault="0076201A" w:rsidP="00345A40">
            <w:pPr>
              <w:pStyle w:val="34ffff9"/>
            </w:pPr>
          </w:p>
        </w:tc>
        <w:tc>
          <w:tcPr>
            <w:tcW w:w="4563" w:type="dxa"/>
          </w:tcPr>
          <w:p w:rsidR="0076201A" w:rsidRPr="00C816E8" w:rsidRDefault="0076201A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76201A" w:rsidRPr="00C816E8" w:rsidTr="00345A40">
        <w:trPr>
          <w:trHeight w:val="404"/>
        </w:trPr>
        <w:tc>
          <w:tcPr>
            <w:tcW w:w="4564" w:type="dxa"/>
          </w:tcPr>
          <w:p w:rsidR="0076201A" w:rsidRPr="00C816E8" w:rsidRDefault="0076201A" w:rsidP="00345A40">
            <w:pPr>
              <w:pStyle w:val="34ffff9"/>
            </w:pPr>
            <w:r w:rsidRPr="00C816E8">
              <w:t>____________________ И. О. Фамилия</w:t>
            </w:r>
          </w:p>
          <w:p w:rsidR="0076201A" w:rsidRPr="00C816E8" w:rsidRDefault="0076201A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B10E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76201A" w:rsidRPr="00C816E8" w:rsidRDefault="0076201A" w:rsidP="00345A40">
            <w:pPr>
              <w:pStyle w:val="34ffff9"/>
            </w:pPr>
          </w:p>
        </w:tc>
        <w:tc>
          <w:tcPr>
            <w:tcW w:w="4563" w:type="dxa"/>
          </w:tcPr>
          <w:p w:rsidR="0076201A" w:rsidRPr="00C816E8" w:rsidRDefault="0076201A" w:rsidP="00B617AD">
            <w:pPr>
              <w:pStyle w:val="34ffff9"/>
            </w:pPr>
            <w:r w:rsidRPr="00C816E8">
              <w:t>____________________ И. О. Фамилия</w:t>
            </w:r>
          </w:p>
          <w:p w:rsidR="0076201A" w:rsidRPr="00C816E8" w:rsidRDefault="0076201A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B10E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76201A" w:rsidRPr="00C816E8" w:rsidTr="00345A40">
        <w:trPr>
          <w:trHeight w:val="404"/>
        </w:trPr>
        <w:tc>
          <w:tcPr>
            <w:tcW w:w="4564" w:type="dxa"/>
            <w:vAlign w:val="center"/>
          </w:tcPr>
          <w:p w:rsidR="0076201A" w:rsidRPr="00C816E8" w:rsidRDefault="0076201A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76201A" w:rsidRPr="00C816E8" w:rsidRDefault="0076201A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76201A" w:rsidRPr="00C816E8" w:rsidRDefault="0076201A" w:rsidP="00345A40">
            <w:pPr>
              <w:pStyle w:val="34ffff8"/>
            </w:pPr>
          </w:p>
        </w:tc>
      </w:tr>
      <w:tr w:rsidR="0076201A" w:rsidRPr="00C816E8" w:rsidTr="00345A40">
        <w:trPr>
          <w:trHeight w:val="864"/>
        </w:trPr>
        <w:tc>
          <w:tcPr>
            <w:tcW w:w="4564" w:type="dxa"/>
          </w:tcPr>
          <w:p w:rsidR="0076201A" w:rsidRPr="00C816E8" w:rsidRDefault="0076201A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76201A" w:rsidRPr="00C816E8" w:rsidRDefault="0076201A" w:rsidP="00345A40">
            <w:pPr>
              <w:pStyle w:val="34ffff9"/>
            </w:pPr>
          </w:p>
        </w:tc>
        <w:tc>
          <w:tcPr>
            <w:tcW w:w="4563" w:type="dxa"/>
          </w:tcPr>
          <w:p w:rsidR="0076201A" w:rsidRPr="00C816E8" w:rsidRDefault="0076201A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76201A" w:rsidRPr="00C816E8" w:rsidTr="00345A40">
        <w:trPr>
          <w:trHeight w:val="643"/>
        </w:trPr>
        <w:tc>
          <w:tcPr>
            <w:tcW w:w="4564" w:type="dxa"/>
          </w:tcPr>
          <w:p w:rsidR="0076201A" w:rsidRPr="00C816E8" w:rsidRDefault="0076201A" w:rsidP="00B617AD">
            <w:pPr>
              <w:pStyle w:val="34ffff9"/>
            </w:pPr>
            <w:r w:rsidRPr="00C816E8">
              <w:t>____________________ И. О. Фамилия</w:t>
            </w:r>
          </w:p>
          <w:p w:rsidR="0076201A" w:rsidRPr="00C816E8" w:rsidRDefault="0076201A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B10E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76201A" w:rsidRPr="00C816E8" w:rsidRDefault="0076201A" w:rsidP="00345A40">
            <w:pPr>
              <w:pStyle w:val="34ffff9"/>
            </w:pPr>
          </w:p>
        </w:tc>
        <w:tc>
          <w:tcPr>
            <w:tcW w:w="4563" w:type="dxa"/>
          </w:tcPr>
          <w:p w:rsidR="0076201A" w:rsidRPr="00C816E8" w:rsidRDefault="0076201A" w:rsidP="00B617AD">
            <w:pPr>
              <w:pStyle w:val="34ffff9"/>
            </w:pPr>
            <w:r w:rsidRPr="00C816E8">
              <w:t>____________________ И. О. Фамилия</w:t>
            </w:r>
          </w:p>
          <w:p w:rsidR="0076201A" w:rsidRPr="00C816E8" w:rsidRDefault="0076201A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B10E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76201A" w:rsidRPr="00801734" w:rsidRDefault="0076201A" w:rsidP="00801734">
      <w:pPr>
        <w:pStyle w:val="34f5"/>
        <w:rPr>
          <w:lang w:val="en-US"/>
        </w:rPr>
      </w:pPr>
    </w:p>
    <w:p w:rsidR="00DE1E68" w:rsidRPr="00DE1E68" w:rsidRDefault="00DE1E68" w:rsidP="0099602A">
      <w:pPr>
        <w:pStyle w:val="34f5"/>
      </w:pPr>
    </w:p>
    <w:p w:rsidR="0069117E" w:rsidRDefault="0069117E" w:rsidP="003F38DF">
      <w:pPr>
        <w:pStyle w:val="34b"/>
        <w:sectPr w:rsidR="0069117E" w:rsidSect="00DE1E68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121C84" w:rsidRDefault="009A4F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443671" w:history="1">
        <w:r w:rsidR="00121C84" w:rsidRPr="006E0D73">
          <w:rPr>
            <w:rStyle w:val="af8"/>
          </w:rPr>
          <w:t>1 Описание внутримашинной информационной базы</w:t>
        </w:r>
        <w:r w:rsidR="00121C84">
          <w:rPr>
            <w:webHidden/>
          </w:rPr>
          <w:tab/>
        </w:r>
        <w:r w:rsidR="00121C84">
          <w:rPr>
            <w:webHidden/>
          </w:rPr>
          <w:fldChar w:fldCharType="begin"/>
        </w:r>
        <w:r w:rsidR="00121C84">
          <w:rPr>
            <w:webHidden/>
          </w:rPr>
          <w:instrText xml:space="preserve"> PAGEREF _Toc134443671 \h </w:instrText>
        </w:r>
        <w:r w:rsidR="00121C84">
          <w:rPr>
            <w:webHidden/>
          </w:rPr>
        </w:r>
        <w:r w:rsidR="00121C84">
          <w:rPr>
            <w:webHidden/>
          </w:rPr>
          <w:fldChar w:fldCharType="separate"/>
        </w:r>
        <w:r w:rsidR="00121C84">
          <w:rPr>
            <w:webHidden/>
          </w:rPr>
          <w:t>3</w:t>
        </w:r>
        <w:r w:rsidR="00121C84">
          <w:rPr>
            <w:webHidden/>
          </w:rPr>
          <w:fldChar w:fldCharType="end"/>
        </w:r>
      </w:hyperlink>
    </w:p>
    <w:p w:rsidR="00121C84" w:rsidRDefault="00121C8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672" w:history="1">
        <w:r w:rsidRPr="006E0D73">
          <w:rPr>
            <w:rStyle w:val="af8"/>
            <w:noProof/>
          </w:rPr>
          <w:t>1.1 Перечни баз данных и массивов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21C84" w:rsidRDefault="00121C8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673" w:history="1">
        <w:r w:rsidRPr="006E0D73">
          <w:rPr>
            <w:rStyle w:val="af8"/>
            <w:noProof/>
          </w:rPr>
          <w:t>1.2 Организация ведения внутримашинной информационной базы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21C84" w:rsidRDefault="00121C8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674" w:history="1">
        <w:r w:rsidRPr="006E0D73">
          <w:rPr>
            <w:rStyle w:val="af8"/>
          </w:rPr>
          <w:t>2 Описание внемашинной информационной базы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_Toc134443674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121C84" w:rsidRDefault="00121C8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675" w:history="1">
        <w:r w:rsidRPr="006E0D73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_Toc134443675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121C84" w:rsidRDefault="00121C84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676" w:history="1">
        <w:r w:rsidRPr="006E0D73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1C84" w:rsidRDefault="00121C8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677" w:history="1">
        <w:r w:rsidRPr="006E0D73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_Toc134443677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121C84" w:rsidRDefault="00121C8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678" w:history="1">
        <w:r w:rsidRPr="006E0D73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_Toc134443678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9A4FE3" w:rsidRPr="009A4FE3" w:rsidRDefault="009A4FE3" w:rsidP="009A4FE3">
      <w:pPr>
        <w:pStyle w:val="34b"/>
      </w:pPr>
      <w:r>
        <w:fldChar w:fldCharType="end"/>
      </w:r>
    </w:p>
    <w:p w:rsidR="00D47C08" w:rsidRDefault="00D47C08" w:rsidP="009A4FE3">
      <w:pPr>
        <w:pStyle w:val="34fffa"/>
      </w:pPr>
    </w:p>
    <w:p w:rsidR="00D04E87" w:rsidRDefault="00D04E87" w:rsidP="009A4FE3">
      <w:pPr>
        <w:pStyle w:val="34fffa"/>
        <w:sectPr w:rsidR="00D04E87" w:rsidSect="00A92F35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350B99" w:rsidP="00D47C08">
      <w:pPr>
        <w:pStyle w:val="1"/>
        <w:rPr>
          <w:lang w:val="ru-RU"/>
        </w:rPr>
      </w:pPr>
      <w:bookmarkStart w:id="1" w:name="_Toc398629481"/>
      <w:bookmarkStart w:id="2" w:name="_Toc134443671"/>
      <w:r>
        <w:rPr>
          <w:lang w:val="ru-RU"/>
        </w:rPr>
        <w:lastRenderedPageBreak/>
        <w:t>О</w:t>
      </w:r>
      <w:r w:rsidR="00900866">
        <w:rPr>
          <w:lang w:val="ru-RU"/>
        </w:rPr>
        <w:t xml:space="preserve">писание </w:t>
      </w:r>
      <w:proofErr w:type="spellStart"/>
      <w:r w:rsidR="00900866">
        <w:rPr>
          <w:lang w:val="ru-RU"/>
        </w:rPr>
        <w:t>внутримашинной</w:t>
      </w:r>
      <w:proofErr w:type="spellEnd"/>
      <w:r w:rsidR="00900866">
        <w:rPr>
          <w:lang w:val="ru-RU"/>
        </w:rPr>
        <w:t xml:space="preserve"> информационной базы</w:t>
      </w:r>
      <w:bookmarkEnd w:id="1"/>
      <w:bookmarkEnd w:id="2"/>
    </w:p>
    <w:p w:rsidR="003B10E8" w:rsidRPr="003B10E8" w:rsidRDefault="003B10E8" w:rsidP="003B10E8">
      <w:pPr>
        <w:pStyle w:val="2"/>
      </w:pPr>
      <w:bookmarkStart w:id="3" w:name="_Toc134443672"/>
      <w:r w:rsidRPr="003B10E8">
        <w:t xml:space="preserve">Перечни </w:t>
      </w:r>
      <w:r w:rsidRPr="003B10E8">
        <w:t>баз данных и массивов информации</w:t>
      </w:r>
      <w:bookmarkEnd w:id="3"/>
    </w:p>
    <w:p w:rsidR="00900866" w:rsidRDefault="003B10E8" w:rsidP="00900866">
      <w:pPr>
        <w:pStyle w:val="34a0"/>
      </w:pPr>
      <w:r w:rsidRPr="003B10E8">
        <w:t xml:space="preserve">При описании структуры </w:t>
      </w:r>
      <w:proofErr w:type="spellStart"/>
      <w:r w:rsidRPr="003B10E8">
        <w:t>внутримашинной</w:t>
      </w:r>
      <w:proofErr w:type="spellEnd"/>
      <w:r w:rsidRPr="003B10E8">
        <w:t xml:space="preserve"> информационной базы должны быть приведены перечни баз данных и массивов информации, а также логические связи между ними. Для массива информации указывают логическую структуру внутри массива информации или дают ссылку на документ «Описание массива информации».</w:t>
      </w:r>
    </w:p>
    <w:p w:rsidR="003B10E8" w:rsidRDefault="003B10E8" w:rsidP="003B10E8">
      <w:pPr>
        <w:pStyle w:val="34b"/>
      </w:pPr>
    </w:p>
    <w:p w:rsidR="003B10E8" w:rsidRDefault="003B10E8" w:rsidP="003B10E8">
      <w:pPr>
        <w:pStyle w:val="34b"/>
      </w:pPr>
    </w:p>
    <w:p w:rsidR="003B10E8" w:rsidRDefault="003B10E8" w:rsidP="003B10E8">
      <w:pPr>
        <w:pStyle w:val="2"/>
      </w:pPr>
      <w:bookmarkStart w:id="4" w:name="_Toc134443673"/>
      <w:r w:rsidRPr="003B10E8">
        <w:t xml:space="preserve">Организация ведения </w:t>
      </w:r>
      <w:proofErr w:type="spellStart"/>
      <w:r w:rsidRPr="003B10E8">
        <w:t>внутримашинной</w:t>
      </w:r>
      <w:proofErr w:type="spellEnd"/>
      <w:r w:rsidRPr="003B10E8">
        <w:t xml:space="preserve"> информационной базы</w:t>
      </w:r>
      <w:bookmarkEnd w:id="4"/>
    </w:p>
    <w:p w:rsidR="003B10E8" w:rsidRPr="00900866" w:rsidRDefault="003B10E8" w:rsidP="00900866">
      <w:pPr>
        <w:pStyle w:val="34a0"/>
      </w:pPr>
      <w:r w:rsidRPr="003B10E8">
        <w:t xml:space="preserve">В подразделе «Организация ведения </w:t>
      </w:r>
      <w:proofErr w:type="spellStart"/>
      <w:r w:rsidRPr="003B10E8">
        <w:t>внутримашинной</w:t>
      </w:r>
      <w:proofErr w:type="spellEnd"/>
      <w:r w:rsidRPr="003B10E8">
        <w:t xml:space="preserve"> информационной базы» приводят последовательность процедур при ее создании, актуализации и обслуживании с указанием, при необходимости, регламента выполнения процедур и средств ее защиты от разрушения и несанкционированного доступа. Должны быть описаны связи между данными, содержащимися во </w:t>
      </w:r>
      <w:proofErr w:type="spellStart"/>
      <w:r w:rsidRPr="003B10E8">
        <w:t>внутримашинной</w:t>
      </w:r>
      <w:proofErr w:type="spellEnd"/>
      <w:r w:rsidRPr="003B10E8">
        <w:t xml:space="preserve"> информационной базе, и входными данными.</w:t>
      </w:r>
    </w:p>
    <w:p w:rsidR="00F14A6B" w:rsidRDefault="00F14A6B" w:rsidP="00F14A6B">
      <w:pPr>
        <w:pStyle w:val="34fffa"/>
      </w:pPr>
    </w:p>
    <w:p w:rsidR="003B10E8" w:rsidRPr="00F14A6B" w:rsidRDefault="003B10E8" w:rsidP="00F14A6B">
      <w:pPr>
        <w:pStyle w:val="34fffa"/>
      </w:pPr>
    </w:p>
    <w:p w:rsidR="00900866" w:rsidRDefault="00900866" w:rsidP="00900866">
      <w:pPr>
        <w:pStyle w:val="1"/>
        <w:rPr>
          <w:lang w:val="ru-RU"/>
        </w:rPr>
      </w:pPr>
      <w:bookmarkStart w:id="5" w:name="_Toc134443674"/>
      <w:r>
        <w:rPr>
          <w:lang w:val="ru-RU"/>
        </w:rPr>
        <w:lastRenderedPageBreak/>
        <w:t xml:space="preserve">Описание </w:t>
      </w:r>
      <w:proofErr w:type="spellStart"/>
      <w:r>
        <w:rPr>
          <w:lang w:val="ru-RU"/>
        </w:rPr>
        <w:t>внемашинной</w:t>
      </w:r>
      <w:proofErr w:type="spellEnd"/>
      <w:r>
        <w:rPr>
          <w:lang w:val="ru-RU"/>
        </w:rPr>
        <w:t xml:space="preserve"> информационной базы</w:t>
      </w:r>
      <w:bookmarkEnd w:id="5"/>
    </w:p>
    <w:p w:rsidR="005A7A67" w:rsidRDefault="005A7A67" w:rsidP="005A7A67">
      <w:pPr>
        <w:pStyle w:val="34a0"/>
      </w:pPr>
      <w:r>
        <w:t xml:space="preserve">Раздел «Описание </w:t>
      </w:r>
      <w:proofErr w:type="spellStart"/>
      <w:r>
        <w:t>внемашинной</w:t>
      </w:r>
      <w:proofErr w:type="spellEnd"/>
      <w:r>
        <w:t xml:space="preserve"> информационной базы» должен содержать перечень документов и других информационных сообщений, использование которых предусмотрено </w:t>
      </w:r>
      <w:proofErr w:type="gramStart"/>
      <w:r>
        <w:t>в</w:t>
      </w:r>
      <w:proofErr w:type="gramEnd"/>
      <w:r>
        <w:t xml:space="preserve"> </w:t>
      </w:r>
      <w:proofErr w:type="gramStart"/>
      <w:r>
        <w:t>АС</w:t>
      </w:r>
      <w:proofErr w:type="gramEnd"/>
      <w:r>
        <w:t>, с указанием для каждого документа или сообщения автоматизируемых функций, при реализации которых его формируют или используют.</w:t>
      </w:r>
    </w:p>
    <w:p w:rsidR="005A7A67" w:rsidRDefault="005A7A67" w:rsidP="005A7A67">
      <w:pPr>
        <w:pStyle w:val="34a0"/>
      </w:pPr>
      <w:r>
        <w:t>Для каждого документа или сообщения должна быть описана процедура его формирования и передачи.</w:t>
      </w:r>
    </w:p>
    <w:p w:rsidR="005A7A67" w:rsidRDefault="005A7A67" w:rsidP="005A7A67">
      <w:pPr>
        <w:pStyle w:val="34fffa"/>
      </w:pPr>
    </w:p>
    <w:p w:rsidR="005A7A67" w:rsidRPr="00F41D3B" w:rsidRDefault="005A7A67" w:rsidP="005A7A67">
      <w:pPr>
        <w:pStyle w:val="34fffa"/>
      </w:pPr>
    </w:p>
    <w:p w:rsidR="004A6227" w:rsidRPr="00674FE6" w:rsidRDefault="004A6227" w:rsidP="000611C2">
      <w:pPr>
        <w:pStyle w:val="3412"/>
      </w:pPr>
      <w:bookmarkStart w:id="6" w:name="_Toc397971534"/>
      <w:bookmarkStart w:id="7" w:name="_Toc398225599"/>
      <w:bookmarkEnd w:id="6"/>
      <w:bookmarkEnd w:id="7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</w:instrText>
      </w:r>
      <w:bookmarkStart w:id="8" w:name="_Toc397970792"/>
      <w:r w:rsidR="00C4663F" w:rsidRPr="00C4663F">
        <w:instrText>"</w:instrText>
      </w:r>
      <w:fldSimple w:instr=" STYLEREF  34_Заголовок_1_Приложение \w  \* MERGEFORMAT ">
        <w:bookmarkStart w:id="9" w:name="_Toc398225600"/>
        <w:bookmarkStart w:id="10" w:name="_Toc398629491"/>
        <w:bookmarkStart w:id="11" w:name="_Toc134443675"/>
        <w:r w:rsidR="003B10E8">
          <w:rPr>
            <w:noProof/>
          </w:rPr>
          <w:instrText>Приложение А</w:instrText>
        </w:r>
      </w:fldSimple>
      <w:r w:rsidR="00A5066B">
        <w:instrText xml:space="preserve">. </w:instrText>
      </w:r>
      <w:bookmarkEnd w:id="8"/>
      <w:bookmarkEnd w:id="9"/>
      <w:bookmarkEnd w:id="10"/>
      <w:r w:rsidR="00C4048D">
        <w:instrText>Название приложения</w:instrText>
      </w:r>
      <w:bookmarkEnd w:id="11"/>
      <w:r w:rsidR="00C4663F" w:rsidRPr="00C4663F">
        <w:instrText>"</w:instrText>
      </w:r>
      <w:r w:rsidR="00A5066B">
        <w:instrText xml:space="preserve">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12" w:name="_Toc398225601"/>
      <w:bookmarkStart w:id="13" w:name="_Toc398629492"/>
      <w:bookmarkStart w:id="14" w:name="_Toc134443676"/>
      <w:r>
        <w:t>Заголовок 2</w:t>
      </w:r>
      <w:bookmarkEnd w:id="12"/>
      <w:bookmarkEnd w:id="13"/>
      <w:bookmarkEnd w:id="14"/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5" w:name="_Toc386572818"/>
      <w:bookmarkStart w:id="16" w:name="_Toc386572947"/>
      <w:bookmarkStart w:id="17" w:name="_Toc390811904"/>
      <w:bookmarkStart w:id="18" w:name="_Toc394586650"/>
      <w:bookmarkStart w:id="19" w:name="_Toc134443677"/>
      <w:r>
        <w:lastRenderedPageBreak/>
        <w:t>Перечень</w:t>
      </w:r>
      <w:r w:rsidR="00147B49">
        <w:t xml:space="preserve"> сокращений</w:t>
      </w:r>
      <w:bookmarkEnd w:id="15"/>
      <w:bookmarkEnd w:id="16"/>
      <w:bookmarkEnd w:id="17"/>
      <w:bookmarkEnd w:id="18"/>
      <w:bookmarkEnd w:id="19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20" w:name="_Toc134443678"/>
      <w:r>
        <w:lastRenderedPageBreak/>
        <w:t>Перечень терминов</w:t>
      </w:r>
      <w:bookmarkEnd w:id="20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4939E0" w:rsidRPr="00BB426D" w:rsidRDefault="004939E0" w:rsidP="004939E0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DF6311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DF6311" w:rsidRPr="00A86232" w:rsidRDefault="00DF631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DF6311" w:rsidRPr="005F1B2E" w:rsidRDefault="00DF631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DF6311" w:rsidRPr="005F1B2E" w:rsidRDefault="00DF631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DF6311" w:rsidRPr="005F1B2E" w:rsidRDefault="00DF631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DF6311" w:rsidRPr="005F1B2E" w:rsidRDefault="00DF631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DF6311" w:rsidRPr="005F1B2E" w:rsidRDefault="00DF631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DF6311" w:rsidRPr="005F1B2E" w:rsidRDefault="00DF6311" w:rsidP="006877E2">
            <w:pPr>
              <w:pStyle w:val="34ff8"/>
            </w:pPr>
            <w:r w:rsidRPr="005F1B2E">
              <w:t>Дата</w:t>
            </w:r>
          </w:p>
        </w:tc>
      </w:tr>
      <w:tr w:rsidR="00DF6311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DF6311" w:rsidRPr="005F1B2E" w:rsidRDefault="00DF631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DF6311" w:rsidRPr="005F1B2E" w:rsidRDefault="00DF631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DF6311" w:rsidRPr="005F1B2E" w:rsidRDefault="00DF631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DF6311" w:rsidRPr="005F1B2E" w:rsidRDefault="00DF631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DF6311" w:rsidRPr="005F1B2E" w:rsidRDefault="00DF6311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DF6311" w:rsidRPr="005F1B2E" w:rsidRDefault="00DF6311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DF6311" w:rsidRPr="005F1B2E" w:rsidRDefault="00DF6311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DF6311" w:rsidRPr="005F1B2E" w:rsidRDefault="00DF6311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DF6311" w:rsidRPr="005F1B2E" w:rsidRDefault="00DF6311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DF6311" w:rsidRPr="005F1B2E" w:rsidRDefault="00DF6311" w:rsidP="006877E2">
            <w:pPr>
              <w:pStyle w:val="34ff8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  <w:tr w:rsidR="00DF6311" w:rsidTr="00981F7F">
        <w:trPr>
          <w:trHeight w:val="454"/>
        </w:trPr>
        <w:tc>
          <w:tcPr>
            <w:tcW w:w="518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DF6311" w:rsidRDefault="00DF6311" w:rsidP="00981F7F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D04E87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5135" w:rsidRDefault="00275135" w:rsidP="00AD0715">
      <w:r>
        <w:separator/>
      </w:r>
    </w:p>
    <w:p w:rsidR="00275135" w:rsidRDefault="00275135" w:rsidP="00AD0715"/>
  </w:endnote>
  <w:endnote w:type="continuationSeparator" w:id="0">
    <w:p w:rsidR="00275135" w:rsidRDefault="00275135" w:rsidP="00AD0715">
      <w:r>
        <w:continuationSeparator/>
      </w:r>
    </w:p>
    <w:p w:rsidR="00275135" w:rsidRDefault="00275135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E68" w:rsidRDefault="00DE1E68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E68" w:rsidRDefault="00DE1E68" w:rsidP="00DE1E68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5135" w:rsidRDefault="00275135" w:rsidP="00AD0715">
      <w:r>
        <w:separator/>
      </w:r>
    </w:p>
    <w:p w:rsidR="00275135" w:rsidRDefault="00275135" w:rsidP="00AD0715"/>
  </w:footnote>
  <w:footnote w:type="continuationSeparator" w:id="0">
    <w:p w:rsidR="00275135" w:rsidRDefault="00275135" w:rsidP="00AD0715">
      <w:r>
        <w:continuationSeparator/>
      </w:r>
    </w:p>
    <w:p w:rsidR="00275135" w:rsidRDefault="00275135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DE1E6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1950EE68" wp14:editId="50D6D47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E1E68" w:rsidRDefault="00DE1E68" w:rsidP="00DE1E68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E1E68" w:rsidRDefault="00DE1E68" w:rsidP="00DE1E68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E1E68" w:rsidRDefault="00DE1E68" w:rsidP="00DE1E68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E1E68" w:rsidRDefault="00DE1E68" w:rsidP="00DE1E68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E1E68" w:rsidRDefault="00DE1E68" w:rsidP="00DE1E68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E1E68" w:rsidRDefault="00DE1E68" w:rsidP="00DE1E6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E1E68" w:rsidRDefault="00DE1E68" w:rsidP="00DE1E6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E1E68" w:rsidRDefault="00DE1E68" w:rsidP="00DE1E6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E1E68" w:rsidRDefault="00DE1E68" w:rsidP="00DE1E6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E1E68" w:rsidRDefault="00DE1E68" w:rsidP="00DE1E6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DE1E68" w:rsidRDefault="00DE1E68" w:rsidP="00DE1E68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DE1E68" w:rsidRDefault="00DE1E68" w:rsidP="00DE1E68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DE1E68" w:rsidRDefault="00DE1E68" w:rsidP="00DE1E68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DE1E68" w:rsidRDefault="00DE1E68" w:rsidP="00DE1E68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DE1E68" w:rsidRDefault="00DE1E68" w:rsidP="00DE1E68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DE1E68" w:rsidRDefault="00DE1E68" w:rsidP="00DE1E6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DE1E68" w:rsidRDefault="00DE1E68" w:rsidP="00DE1E6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DE1E68" w:rsidRDefault="00DE1E68" w:rsidP="00DE1E6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DE1E68" w:rsidRDefault="00DE1E68" w:rsidP="00DE1E6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DE1E68" w:rsidRDefault="00DE1E68" w:rsidP="00DE1E6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096D" w:rsidRDefault="0077096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209FC20B" wp14:editId="2BE3EE7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7096D" w:rsidRDefault="0077096D" w:rsidP="0077096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7096D" w:rsidRDefault="0077096D" w:rsidP="0077096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7096D" w:rsidRDefault="0077096D" w:rsidP="0077096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7096D" w:rsidRDefault="0077096D" w:rsidP="0077096D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7096D" w:rsidRDefault="0077096D" w:rsidP="0077096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7096D" w:rsidRDefault="0077096D" w:rsidP="0077096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7096D" w:rsidRDefault="0077096D" w:rsidP="0077096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7096D" w:rsidRDefault="0077096D" w:rsidP="0077096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7096D" w:rsidRDefault="0077096D" w:rsidP="0077096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7096D" w:rsidRDefault="0077096D" w:rsidP="0077096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77096D" w:rsidRDefault="0077096D" w:rsidP="0077096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77096D" w:rsidRDefault="0077096D" w:rsidP="0077096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77096D" w:rsidRDefault="0077096D" w:rsidP="0077096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77096D" w:rsidRDefault="0077096D" w:rsidP="0077096D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77096D" w:rsidRDefault="0077096D" w:rsidP="0077096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77096D" w:rsidRDefault="0077096D" w:rsidP="0077096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7096D" w:rsidRDefault="0077096D" w:rsidP="0077096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7096D" w:rsidRDefault="0077096D" w:rsidP="0077096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7096D" w:rsidRDefault="0077096D" w:rsidP="0077096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7096D" w:rsidRDefault="0077096D" w:rsidP="0077096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1C2" w:rsidRDefault="006C23F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79F04D56" wp14:editId="12D3CE8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CB1016" w:rsidRDefault="00E3250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374BE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7560A7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="00BF1A6F"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3B10E8">
                                      <w:t>A.B.XXX.П</w:t>
                                    </w:r>
                                    <w:proofErr w:type="gramStart"/>
                                    <w:r w:rsidR="003B10E8">
                                      <w:t>6</w:t>
                                    </w:r>
                                    <w:proofErr w:type="gramEnd"/>
                                    <w:r w:rsidR="003B10E8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01539" w:rsidRPr="006C5C53" w:rsidRDefault="00A01539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01539" w:rsidRPr="006C5C53" w:rsidRDefault="00A01539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3pt;z-index:251683840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CB1016" w:rsidRDefault="00E3250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5374BE" w:rsidRDefault="00E3250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7560A7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="00BF1A6F"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3B10E8">
                                <w:t>A.B.XXX.П</w:t>
                              </w:r>
                              <w:proofErr w:type="gramStart"/>
                              <w:r w:rsidR="003B10E8">
                                <w:t>6</w:t>
                              </w:r>
                              <w:proofErr w:type="gramEnd"/>
                              <w:r w:rsidR="003B10E8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A01539" w:rsidRPr="006C5C53" w:rsidRDefault="00A01539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A01539" w:rsidRPr="006C5C53" w:rsidRDefault="00A01539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2F35" w:rsidRDefault="006C23F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16EA8C7E" wp14:editId="3F1C884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92F35" w:rsidRDefault="00A92F3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92F35" w:rsidRDefault="00A92F35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92F35" w:rsidRDefault="00A92F35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92F35" w:rsidRDefault="00A92F35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92F35" w:rsidRDefault="00A92F3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92F35" w:rsidRDefault="00A92F3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92F35" w:rsidRDefault="00A92F3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92F35" w:rsidRDefault="00A92F3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92F35" w:rsidRDefault="00A92F3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92F35" w:rsidRDefault="00A92F3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945CCC" w:rsidRDefault="00A92F35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Default="00A92F35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Default="00A92F35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5E4A3B" w:rsidRDefault="00A92F35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0411E6" w:rsidRDefault="00A92F35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Default="00A92F35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Default="00A92F35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5E4A3B" w:rsidRDefault="00A92F35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931BFC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A32665" w:rsidRDefault="00A92F35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5E4A3B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5E4A3B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5E4A3B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5E4A3B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5E4A3B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0411E6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0411E6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0411E6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0411E6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0411E6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79077B" w:rsidRDefault="0027513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3B10E8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A32665" w:rsidRDefault="00A92F35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CB1016" w:rsidRDefault="00A92F35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CB1016" w:rsidRDefault="00A92F35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5374BE" w:rsidRDefault="00A92F35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21C84" w:rsidRPr="00121C84">
                                    <w:rPr>
                                      <w:noProof/>
                                    </w:rPr>
                                    <w:instrText>8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21C84">
                                    <w:rPr>
                                      <w:noProof/>
                                    </w:rPr>
                                    <w:t>8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5374BE" w:rsidRDefault="00A92F35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21C84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Default="00A92F3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3B10E8">
                                    <w:t>A.B.XXX.П</w:t>
                                  </w:r>
                                  <w:proofErr w:type="gramStart"/>
                                  <w:r w:rsidR="003B10E8">
                                    <w:t>6</w:t>
                                  </w:r>
                                  <w:proofErr w:type="gramEnd"/>
                                  <w:r w:rsidR="003B10E8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Default="0027513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3B10E8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A92F35">
                                    <w:t>.</w:t>
                                  </w:r>
                                </w:p>
                                <w:p w:rsidR="00A92F35" w:rsidRPr="00113A50" w:rsidRDefault="0027513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3B10E8">
                                    <w:t>Описание организации информационной базы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945CCC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945CCC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5E4A3B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5E4A3B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0411E6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92F35" w:rsidRPr="000411E6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01539" w:rsidRPr="006C5C53" w:rsidRDefault="00A01539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01539" w:rsidRPr="006C5C53" w:rsidRDefault="00A01539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3pt;z-index:251681792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A92F35" w:rsidRDefault="00A92F35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A92F35" w:rsidRDefault="00A92F35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A92F35" w:rsidRDefault="00A92F35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A92F35" w:rsidRDefault="00A92F35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A92F35" w:rsidRDefault="00A92F35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A92F35" w:rsidRDefault="00A92F3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A92F35" w:rsidRDefault="00A92F3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A92F35" w:rsidRDefault="00A92F3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A92F35" w:rsidRDefault="00A92F3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A92F35" w:rsidRDefault="00A92F3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A92F35" w:rsidRPr="00945CCC" w:rsidRDefault="00A92F35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A92F35" w:rsidRDefault="00A92F35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A92F35" w:rsidRDefault="00A92F35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A92F35" w:rsidRPr="005E4A3B" w:rsidRDefault="00A92F35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A92F35" w:rsidRPr="000411E6" w:rsidRDefault="00A92F35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A92F35" w:rsidRDefault="00A92F35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A92F35" w:rsidRDefault="00A92F35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A92F35" w:rsidRPr="005E4A3B" w:rsidRDefault="00A92F35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A92F35" w:rsidRPr="00931BFC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A92F35" w:rsidRPr="00A32665" w:rsidRDefault="00A92F35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A92F35" w:rsidRPr="005E4A3B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A92F35" w:rsidRPr="005E4A3B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A92F35" w:rsidRPr="005E4A3B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A92F35" w:rsidRPr="005E4A3B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A92F35" w:rsidRPr="005E4A3B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A92F35" w:rsidRPr="000411E6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A92F35" w:rsidRPr="000411E6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A92F35" w:rsidRPr="000411E6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A92F35" w:rsidRPr="000411E6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A92F35" w:rsidRPr="000411E6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A92F35" w:rsidRPr="0079077B" w:rsidRDefault="0027513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3B10E8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A92F35" w:rsidRPr="00A32665" w:rsidRDefault="00A92F35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A92F35" w:rsidRPr="00CB1016" w:rsidRDefault="00A92F35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A92F35" w:rsidRPr="00CB1016" w:rsidRDefault="00A92F35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A92F35" w:rsidRPr="005374BE" w:rsidRDefault="00A92F35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21C84" w:rsidRPr="00121C84">
                              <w:rPr>
                                <w:noProof/>
                              </w:rPr>
                              <w:instrText>8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21C84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A92F35" w:rsidRPr="005374BE" w:rsidRDefault="00A92F35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21C84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A92F35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A92F35" w:rsidRDefault="00A92F3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3B10E8">
                              <w:t>A.B.XXX.П</w:t>
                            </w:r>
                            <w:proofErr w:type="gramStart"/>
                            <w:r w:rsidR="003B10E8">
                              <w:t>6</w:t>
                            </w:r>
                            <w:proofErr w:type="gramEnd"/>
                            <w:r w:rsidR="003B10E8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A92F35" w:rsidRDefault="0027513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3B10E8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A92F35">
                              <w:t>.</w:t>
                            </w:r>
                          </w:p>
                          <w:p w:rsidR="00A92F35" w:rsidRPr="00113A50" w:rsidRDefault="0027513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3B10E8">
                              <w:t>Описание организации информационной базы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A92F35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A92F35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A92F35" w:rsidRPr="00945CCC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A92F35" w:rsidRPr="00945CCC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A92F35" w:rsidRPr="005E4A3B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A92F35" w:rsidRPr="005E4A3B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A92F35" w:rsidRPr="000411E6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A92F35" w:rsidRPr="000411E6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A01539" w:rsidRPr="006C5C53" w:rsidRDefault="00A01539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A01539" w:rsidRPr="006C5C53" w:rsidRDefault="00A01539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60A7" w:rsidRDefault="007560A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60F1E565" wp14:editId="3AFA44D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560A7" w:rsidRDefault="007560A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560A7" w:rsidRDefault="007560A7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560A7" w:rsidRDefault="007560A7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560A7" w:rsidRDefault="007560A7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560A7" w:rsidRDefault="007560A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560A7" w:rsidRDefault="007560A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560A7" w:rsidRDefault="007560A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560A7" w:rsidRDefault="007560A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560A7" w:rsidRDefault="007560A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560A7" w:rsidRDefault="007560A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Pr="00CB1016" w:rsidRDefault="007560A7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Pr="005374BE" w:rsidRDefault="007560A7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21C84">
                                      <w:rPr>
                                        <w:noProof/>
                                        <w:lang w:val="en-US"/>
                                      </w:rPr>
                                      <w:t>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Default="007560A7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3B10E8">
                                      <w:t>A.B.XXX.П</w:t>
                                    </w:r>
                                    <w:proofErr w:type="gramStart"/>
                                    <w:r w:rsidR="003B10E8">
                                      <w:t>6</w:t>
                                    </w:r>
                                    <w:proofErr w:type="gramEnd"/>
                                    <w:r w:rsidR="003B10E8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Pr="00945CCC" w:rsidRDefault="007560A7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Default="007560A7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Pr="005E4A3B" w:rsidRDefault="007560A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Pr="000411E6" w:rsidRDefault="007560A7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Pr="005E4A3B" w:rsidRDefault="007560A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Pr="00945CCC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Pr="00945CCC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Pr="005E4A3B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Pr="005E4A3B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Pr="000411E6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560A7" w:rsidRPr="000411E6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560A7" w:rsidRPr="006C5C53" w:rsidRDefault="007560A7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560A7" w:rsidRPr="006C5C53" w:rsidRDefault="007560A7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3pt;z-index:251687936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7560A7" w:rsidRDefault="007560A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7560A7" w:rsidRDefault="007560A7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7560A7" w:rsidRDefault="007560A7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560A7" w:rsidRDefault="007560A7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7560A7" w:rsidRDefault="007560A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560A7" w:rsidRDefault="007560A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560A7" w:rsidRDefault="007560A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7560A7" w:rsidRDefault="007560A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560A7" w:rsidRDefault="007560A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7560A7" w:rsidRDefault="007560A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7560A7" w:rsidRPr="00CB1016" w:rsidRDefault="007560A7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7560A7" w:rsidRPr="005374BE" w:rsidRDefault="007560A7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21C84">
                                <w:rPr>
                                  <w:noProof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7560A7" w:rsidRDefault="007560A7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3B10E8">
                                <w:t>A.B.XXX.П</w:t>
                              </w:r>
                              <w:proofErr w:type="gramStart"/>
                              <w:r w:rsidR="003B10E8">
                                <w:t>6</w:t>
                              </w:r>
                              <w:proofErr w:type="gramEnd"/>
                              <w:r w:rsidR="003B10E8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7560A7" w:rsidRPr="00945CCC" w:rsidRDefault="007560A7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7560A7" w:rsidRDefault="007560A7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7560A7" w:rsidRPr="005E4A3B" w:rsidRDefault="007560A7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7560A7" w:rsidRPr="000411E6" w:rsidRDefault="007560A7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7560A7" w:rsidRPr="005E4A3B" w:rsidRDefault="007560A7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7560A7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7560A7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7560A7" w:rsidRPr="00945CCC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7560A7" w:rsidRPr="00945CCC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7560A7" w:rsidRPr="005E4A3B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7560A7" w:rsidRPr="005E4A3B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7560A7" w:rsidRPr="000411E6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7560A7" w:rsidRPr="000411E6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7560A7" w:rsidRPr="006C5C53" w:rsidRDefault="007560A7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7560A7" w:rsidRPr="006C5C53" w:rsidRDefault="007560A7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4E87" w:rsidRDefault="00D04E8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64F65F49" wp14:editId="5AB25F6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04E87" w:rsidRDefault="00D04E87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04E87" w:rsidRDefault="00D04E87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04E87" w:rsidRDefault="00D04E87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04E87" w:rsidRDefault="00D04E87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04E87" w:rsidRDefault="00D04E87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04E87" w:rsidRDefault="00D04E8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04E87" w:rsidRDefault="00D04E8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04E87" w:rsidRDefault="00D04E8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04E87" w:rsidRDefault="00D04E8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04E87" w:rsidRDefault="00D04E8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945CCC" w:rsidRDefault="00D04E87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Default="00D04E87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Default="00D04E87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5E4A3B" w:rsidRDefault="00D04E87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0411E6" w:rsidRDefault="00D04E87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Default="00D04E87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Default="00D04E87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5E4A3B" w:rsidRDefault="00D04E87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931BFC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A32665" w:rsidRDefault="00D04E87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79077B" w:rsidRDefault="0027513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3B10E8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A32665" w:rsidRDefault="00D04E87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CB1016" w:rsidRDefault="00D04E87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CB1016" w:rsidRDefault="00D04E87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5374BE" w:rsidRDefault="00D04E87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B10E8" w:rsidRPr="003B10E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B10E8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5374BE" w:rsidRDefault="00D04E87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Default="00D04E87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3B10E8">
                                    <w:t>A.B.XXX.П</w:t>
                                  </w:r>
                                  <w:proofErr w:type="gramStart"/>
                                  <w:r w:rsidR="003B10E8">
                                    <w:t>6</w:t>
                                  </w:r>
                                  <w:proofErr w:type="gramEnd"/>
                                  <w:r w:rsidR="003B10E8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Default="0027513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3B10E8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D04E87">
                                    <w:t>.</w:t>
                                  </w:r>
                                </w:p>
                                <w:p w:rsidR="00D04E87" w:rsidRPr="009A4FE3" w:rsidRDefault="00D04E87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A4FE3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3B10E8">
                                    <w:rPr>
                                      <w:rStyle w:val="34fe"/>
                                    </w:rPr>
                                    <w:t>Описание организации информационной базы</w: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945CCC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945CCC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4E87" w:rsidRPr="006C5C53" w:rsidRDefault="00D04E87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04E87" w:rsidRPr="006C5C53" w:rsidRDefault="00D04E87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3pt;z-index:251685888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IUbXR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D04E87" w:rsidRDefault="00D04E87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04E87" w:rsidRDefault="00D04E87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D04E87" w:rsidRDefault="00D04E87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04E87" w:rsidRDefault="00D04E87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D04E87" w:rsidRDefault="00D04E87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D04E87" w:rsidRDefault="00D04E8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04E87" w:rsidRDefault="00D04E8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04E87" w:rsidRDefault="00D04E8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D04E87" w:rsidRDefault="00D04E8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04E87" w:rsidRDefault="00D04E8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D04E87" w:rsidRPr="00945CCC" w:rsidRDefault="00D04E87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D04E87" w:rsidRDefault="00D04E87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D04E87" w:rsidRDefault="00D04E87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D04E87" w:rsidRPr="005E4A3B" w:rsidRDefault="00D04E87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D04E87" w:rsidRPr="000411E6" w:rsidRDefault="00D04E87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D04E87" w:rsidRDefault="00D04E87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D04E87" w:rsidRDefault="00D04E87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D04E87" w:rsidRPr="005E4A3B" w:rsidRDefault="00D04E87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D04E87" w:rsidRPr="00931BFC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D04E87" w:rsidRPr="00A32665" w:rsidRDefault="00D04E87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D04E87" w:rsidRPr="0079077B" w:rsidRDefault="0027513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3B10E8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D04E87" w:rsidRPr="00A32665" w:rsidRDefault="00D04E87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D04E87" w:rsidRPr="00CB1016" w:rsidRDefault="00D04E87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D04E87" w:rsidRPr="00CB1016" w:rsidRDefault="00D04E87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D04E87" w:rsidRPr="005374BE" w:rsidRDefault="00D04E87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B10E8" w:rsidRPr="003B10E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B10E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D04E87" w:rsidRPr="005374BE" w:rsidRDefault="00D04E87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D04E87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D04E87" w:rsidRDefault="00D04E87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3B10E8">
                              <w:t>A.B.XXX.П</w:t>
                            </w:r>
                            <w:proofErr w:type="gramStart"/>
                            <w:r w:rsidR="003B10E8">
                              <w:t>6</w:t>
                            </w:r>
                            <w:proofErr w:type="gramEnd"/>
                            <w:r w:rsidR="003B10E8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D04E87" w:rsidRDefault="0027513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3B10E8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D04E87">
                              <w:t>.</w:t>
                            </w:r>
                          </w:p>
                          <w:p w:rsidR="00D04E87" w:rsidRPr="009A4FE3" w:rsidRDefault="00D04E87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A4FE3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A4FE3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3B10E8">
                              <w:rPr>
                                <w:rStyle w:val="34fe"/>
                              </w:rPr>
                              <w:t>Описание организации информационной базы</w: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D04E87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D04E87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D04E87" w:rsidRPr="00945CCC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D04E87" w:rsidRPr="00945CCC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D04E87" w:rsidRPr="006C5C53" w:rsidRDefault="00D04E87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D04E87" w:rsidRPr="006C5C53" w:rsidRDefault="00D04E87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E44247"/>
    <w:multiLevelType w:val="multilevel"/>
    <w:tmpl w:val="AA7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3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7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9"/>
  </w:num>
  <w:num w:numId="3">
    <w:abstractNumId w:val="10"/>
  </w:num>
  <w:num w:numId="4">
    <w:abstractNumId w:val="4"/>
  </w:num>
  <w:num w:numId="5">
    <w:abstractNumId w:val="33"/>
  </w:num>
  <w:num w:numId="6">
    <w:abstractNumId w:val="27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8"/>
  </w:num>
  <w:num w:numId="12">
    <w:abstractNumId w:val="24"/>
  </w:num>
  <w:num w:numId="13">
    <w:abstractNumId w:val="1"/>
  </w:num>
  <w:num w:numId="14">
    <w:abstractNumId w:val="22"/>
  </w:num>
  <w:num w:numId="15">
    <w:abstractNumId w:val="15"/>
  </w:num>
  <w:num w:numId="16">
    <w:abstractNumId w:val="30"/>
  </w:num>
  <w:num w:numId="17">
    <w:abstractNumId w:val="21"/>
  </w:num>
  <w:num w:numId="18">
    <w:abstractNumId w:val="26"/>
  </w:num>
  <w:num w:numId="19">
    <w:abstractNumId w:val="0"/>
  </w:num>
  <w:num w:numId="20">
    <w:abstractNumId w:val="14"/>
  </w:num>
  <w:num w:numId="21">
    <w:abstractNumId w:val="20"/>
  </w:num>
  <w:num w:numId="22">
    <w:abstractNumId w:val="32"/>
  </w:num>
  <w:num w:numId="23">
    <w:abstractNumId w:val="34"/>
  </w:num>
  <w:num w:numId="24">
    <w:abstractNumId w:val="34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28"/>
    <w:lvlOverride w:ilvl="0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</w:num>
  <w:num w:numId="29">
    <w:abstractNumId w:val="5"/>
  </w:num>
  <w:num w:numId="30">
    <w:abstractNumId w:val="18"/>
  </w:num>
  <w:num w:numId="31">
    <w:abstractNumId w:val="25"/>
  </w:num>
  <w:num w:numId="32">
    <w:abstractNumId w:val="2"/>
  </w:num>
  <w:num w:numId="33">
    <w:abstractNumId w:val="31"/>
  </w:num>
  <w:num w:numId="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1"/>
    <w:lvlOverride w:ilvl="0">
      <w:startOverride w:val="1"/>
    </w:lvlOverride>
  </w:num>
  <w:num w:numId="36">
    <w:abstractNumId w:val="8"/>
  </w:num>
  <w:num w:numId="37">
    <w:abstractNumId w:val="12"/>
  </w:num>
  <w:num w:numId="38">
    <w:abstractNumId w:val="7"/>
  </w:num>
  <w:num w:numId="39">
    <w:abstractNumId w:val="35"/>
  </w:num>
  <w:num w:numId="40">
    <w:abstractNumId w:val="19"/>
  </w:num>
  <w:num w:numId="41">
    <w:abstractNumId w:val="19"/>
    <w:lvlOverride w:ilvl="0">
      <w:startOverride w:val="1"/>
    </w:lvlOverride>
  </w:num>
  <w:num w:numId="42">
    <w:abstractNumId w:val="11"/>
  </w:num>
  <w:num w:numId="43">
    <w:abstractNumId w:val="9"/>
  </w:num>
  <w:num w:numId="44">
    <w:abstractNumId w:val="2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185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72F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39CA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0666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3A50"/>
    <w:rsid w:val="001146F6"/>
    <w:rsid w:val="001149C9"/>
    <w:rsid w:val="0011573C"/>
    <w:rsid w:val="00115B8B"/>
    <w:rsid w:val="0011798F"/>
    <w:rsid w:val="00120549"/>
    <w:rsid w:val="00120D35"/>
    <w:rsid w:val="00120F79"/>
    <w:rsid w:val="00121C84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4FFD"/>
    <w:rsid w:val="001351B8"/>
    <w:rsid w:val="00135CB3"/>
    <w:rsid w:val="00136239"/>
    <w:rsid w:val="00136323"/>
    <w:rsid w:val="0014018E"/>
    <w:rsid w:val="00142D69"/>
    <w:rsid w:val="00142D91"/>
    <w:rsid w:val="00143B4D"/>
    <w:rsid w:val="001478DB"/>
    <w:rsid w:val="00147B49"/>
    <w:rsid w:val="00152844"/>
    <w:rsid w:val="00152FBD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2EF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1F2"/>
    <w:rsid w:val="00220381"/>
    <w:rsid w:val="0022057E"/>
    <w:rsid w:val="00221122"/>
    <w:rsid w:val="002225C6"/>
    <w:rsid w:val="00225688"/>
    <w:rsid w:val="002266E7"/>
    <w:rsid w:val="00230333"/>
    <w:rsid w:val="00231FB6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2B7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584F"/>
    <w:rsid w:val="002679E0"/>
    <w:rsid w:val="00267BAE"/>
    <w:rsid w:val="00271568"/>
    <w:rsid w:val="00272562"/>
    <w:rsid w:val="002743BC"/>
    <w:rsid w:val="00275135"/>
    <w:rsid w:val="00275783"/>
    <w:rsid w:val="0027638B"/>
    <w:rsid w:val="0027648B"/>
    <w:rsid w:val="00276FF4"/>
    <w:rsid w:val="00277FDB"/>
    <w:rsid w:val="00280FCD"/>
    <w:rsid w:val="002811EA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2EA9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15A"/>
    <w:rsid w:val="002A76D9"/>
    <w:rsid w:val="002B03CF"/>
    <w:rsid w:val="002B3320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4AE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DFD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2E30"/>
    <w:rsid w:val="00313887"/>
    <w:rsid w:val="00313A26"/>
    <w:rsid w:val="003140DA"/>
    <w:rsid w:val="00315452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110"/>
    <w:rsid w:val="003A67B6"/>
    <w:rsid w:val="003A6AB2"/>
    <w:rsid w:val="003A6E09"/>
    <w:rsid w:val="003A71BF"/>
    <w:rsid w:val="003A7209"/>
    <w:rsid w:val="003A75BF"/>
    <w:rsid w:val="003A78C2"/>
    <w:rsid w:val="003B10E8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6DD9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52D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77923"/>
    <w:rsid w:val="00481A23"/>
    <w:rsid w:val="00481EC3"/>
    <w:rsid w:val="00482D28"/>
    <w:rsid w:val="00483231"/>
    <w:rsid w:val="00483DEC"/>
    <w:rsid w:val="004842D4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39E0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510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3D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A67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6DE8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1069"/>
    <w:rsid w:val="006A2A7D"/>
    <w:rsid w:val="006A436C"/>
    <w:rsid w:val="006A536E"/>
    <w:rsid w:val="006B14AE"/>
    <w:rsid w:val="006B338A"/>
    <w:rsid w:val="006B3D8D"/>
    <w:rsid w:val="006B47D3"/>
    <w:rsid w:val="006B4D99"/>
    <w:rsid w:val="006B5861"/>
    <w:rsid w:val="006B674D"/>
    <w:rsid w:val="006B70E8"/>
    <w:rsid w:val="006C104F"/>
    <w:rsid w:val="006C201C"/>
    <w:rsid w:val="006C23F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02DD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51EE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201"/>
    <w:rsid w:val="00753D35"/>
    <w:rsid w:val="007547F9"/>
    <w:rsid w:val="007560A7"/>
    <w:rsid w:val="0075689A"/>
    <w:rsid w:val="00756C91"/>
    <w:rsid w:val="00757392"/>
    <w:rsid w:val="0076201A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096D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112"/>
    <w:rsid w:val="007873EA"/>
    <w:rsid w:val="00790BE0"/>
    <w:rsid w:val="00791047"/>
    <w:rsid w:val="00791102"/>
    <w:rsid w:val="00791624"/>
    <w:rsid w:val="007918CF"/>
    <w:rsid w:val="0079359E"/>
    <w:rsid w:val="00794107"/>
    <w:rsid w:val="00795256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1B7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0514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6DD3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66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03F"/>
    <w:rsid w:val="009002E0"/>
    <w:rsid w:val="00900597"/>
    <w:rsid w:val="00900866"/>
    <w:rsid w:val="00900D50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1F7F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02A"/>
    <w:rsid w:val="009961E7"/>
    <w:rsid w:val="009976CC"/>
    <w:rsid w:val="009A0A4B"/>
    <w:rsid w:val="009A1280"/>
    <w:rsid w:val="009A1C53"/>
    <w:rsid w:val="009A1E3A"/>
    <w:rsid w:val="009A25D4"/>
    <w:rsid w:val="009A26AA"/>
    <w:rsid w:val="009A30AD"/>
    <w:rsid w:val="009A3C96"/>
    <w:rsid w:val="009A4FE3"/>
    <w:rsid w:val="009A551B"/>
    <w:rsid w:val="009A68F9"/>
    <w:rsid w:val="009B0083"/>
    <w:rsid w:val="009B0098"/>
    <w:rsid w:val="009B1048"/>
    <w:rsid w:val="009B168F"/>
    <w:rsid w:val="009B20ED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9F7C8D"/>
    <w:rsid w:val="00A007CB"/>
    <w:rsid w:val="00A0097F"/>
    <w:rsid w:val="00A00DF2"/>
    <w:rsid w:val="00A01431"/>
    <w:rsid w:val="00A01539"/>
    <w:rsid w:val="00A01D51"/>
    <w:rsid w:val="00A02C34"/>
    <w:rsid w:val="00A05392"/>
    <w:rsid w:val="00A069B1"/>
    <w:rsid w:val="00A0740A"/>
    <w:rsid w:val="00A10CB8"/>
    <w:rsid w:val="00A10DF6"/>
    <w:rsid w:val="00A10ECA"/>
    <w:rsid w:val="00A1483E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15C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88E"/>
    <w:rsid w:val="00A80EF9"/>
    <w:rsid w:val="00A82CA9"/>
    <w:rsid w:val="00A877E5"/>
    <w:rsid w:val="00A90B7E"/>
    <w:rsid w:val="00A90DEA"/>
    <w:rsid w:val="00A922C9"/>
    <w:rsid w:val="00A92F35"/>
    <w:rsid w:val="00A94B8E"/>
    <w:rsid w:val="00A94DF9"/>
    <w:rsid w:val="00A95E7D"/>
    <w:rsid w:val="00A972F4"/>
    <w:rsid w:val="00AA0295"/>
    <w:rsid w:val="00AA029B"/>
    <w:rsid w:val="00AA0AB0"/>
    <w:rsid w:val="00AA184B"/>
    <w:rsid w:val="00AA21CF"/>
    <w:rsid w:val="00AA25C8"/>
    <w:rsid w:val="00AA3329"/>
    <w:rsid w:val="00AA39CE"/>
    <w:rsid w:val="00AA4033"/>
    <w:rsid w:val="00AA5075"/>
    <w:rsid w:val="00AA525A"/>
    <w:rsid w:val="00AA5993"/>
    <w:rsid w:val="00AB12FB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1A4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19C5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1468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E78B2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A0B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278A"/>
    <w:rsid w:val="00C33D95"/>
    <w:rsid w:val="00C33F88"/>
    <w:rsid w:val="00C33FD7"/>
    <w:rsid w:val="00C35365"/>
    <w:rsid w:val="00C3624F"/>
    <w:rsid w:val="00C37D98"/>
    <w:rsid w:val="00C4048D"/>
    <w:rsid w:val="00C40D03"/>
    <w:rsid w:val="00C42FF0"/>
    <w:rsid w:val="00C43B48"/>
    <w:rsid w:val="00C45501"/>
    <w:rsid w:val="00C45833"/>
    <w:rsid w:val="00C4663F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288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14C1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63F"/>
    <w:rsid w:val="00D03F4B"/>
    <w:rsid w:val="00D04E87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2B31"/>
    <w:rsid w:val="00DA3481"/>
    <w:rsid w:val="00DA4383"/>
    <w:rsid w:val="00DA50B1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1E68"/>
    <w:rsid w:val="00DE2580"/>
    <w:rsid w:val="00DE3316"/>
    <w:rsid w:val="00DE3CA0"/>
    <w:rsid w:val="00DE631A"/>
    <w:rsid w:val="00DE651F"/>
    <w:rsid w:val="00DF43F3"/>
    <w:rsid w:val="00DF4C62"/>
    <w:rsid w:val="00DF604E"/>
    <w:rsid w:val="00DF6311"/>
    <w:rsid w:val="00DF700E"/>
    <w:rsid w:val="00DF7580"/>
    <w:rsid w:val="00E00882"/>
    <w:rsid w:val="00E014A9"/>
    <w:rsid w:val="00E02DCE"/>
    <w:rsid w:val="00E05596"/>
    <w:rsid w:val="00E06E27"/>
    <w:rsid w:val="00E07153"/>
    <w:rsid w:val="00E077E2"/>
    <w:rsid w:val="00E1081E"/>
    <w:rsid w:val="00E11262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636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613C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0CAD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3E8E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BE4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4A6B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1D3B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3B10E8"/>
    <w:rPr>
      <w:sz w:val="24"/>
    </w:rPr>
  </w:style>
  <w:style w:type="paragraph" w:styleId="1">
    <w:name w:val="heading 1"/>
    <w:next w:val="34b"/>
    <w:link w:val="10"/>
    <w:qFormat/>
    <w:rsid w:val="003B10E8"/>
    <w:pPr>
      <w:keepNext/>
      <w:keepLines/>
      <w:pageBreakBefore/>
      <w:numPr>
        <w:numId w:val="44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3B10E8"/>
    <w:pPr>
      <w:keepNext/>
      <w:keepLines/>
      <w:numPr>
        <w:ilvl w:val="1"/>
        <w:numId w:val="44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3B10E8"/>
    <w:pPr>
      <w:keepNext/>
      <w:keepLines/>
      <w:numPr>
        <w:ilvl w:val="2"/>
        <w:numId w:val="44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3B10E8"/>
    <w:pPr>
      <w:keepNext/>
      <w:keepLines/>
      <w:numPr>
        <w:ilvl w:val="3"/>
        <w:numId w:val="44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3B10E8"/>
    <w:pPr>
      <w:keepNext/>
      <w:numPr>
        <w:ilvl w:val="4"/>
        <w:numId w:val="44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3B10E8"/>
    <w:pPr>
      <w:keepNext/>
      <w:numPr>
        <w:ilvl w:val="5"/>
        <w:numId w:val="44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3B10E8"/>
    <w:pPr>
      <w:keepNext/>
      <w:numPr>
        <w:ilvl w:val="6"/>
        <w:numId w:val="44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3B10E8"/>
    <w:pPr>
      <w:keepNext/>
      <w:numPr>
        <w:ilvl w:val="7"/>
        <w:numId w:val="44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3B10E8"/>
    <w:pPr>
      <w:keepNext/>
      <w:numPr>
        <w:ilvl w:val="8"/>
        <w:numId w:val="44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3B10E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3B10E8"/>
  </w:style>
  <w:style w:type="character" w:customStyle="1" w:styleId="34c">
    <w:name w:val="34_Знак_Сообщение_системы"/>
    <w:rsid w:val="003B10E8"/>
    <w:rPr>
      <w:rFonts w:ascii="Calibri" w:hAnsi="Calibri"/>
    </w:rPr>
  </w:style>
  <w:style w:type="paragraph" w:customStyle="1" w:styleId="34b">
    <w:name w:val="34_Абзац_Обычный"/>
    <w:link w:val="34d"/>
    <w:qFormat/>
    <w:rsid w:val="003B10E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3B10E8"/>
    <w:rPr>
      <w:sz w:val="24"/>
      <w:lang w:eastAsia="x-none"/>
    </w:rPr>
  </w:style>
  <w:style w:type="character" w:customStyle="1" w:styleId="10">
    <w:name w:val="Заголовок 1 Знак"/>
    <w:link w:val="1"/>
    <w:rsid w:val="003B10E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3B10E8"/>
    <w:rPr>
      <w:b/>
      <w:sz w:val="32"/>
    </w:rPr>
  </w:style>
  <w:style w:type="character" w:customStyle="1" w:styleId="30">
    <w:name w:val="Заголовок 3 Знак"/>
    <w:link w:val="3"/>
    <w:rsid w:val="003B10E8"/>
    <w:rPr>
      <w:b/>
      <w:bCs/>
      <w:sz w:val="28"/>
    </w:rPr>
  </w:style>
  <w:style w:type="character" w:customStyle="1" w:styleId="40">
    <w:name w:val="Заголовок 4 Знак"/>
    <w:link w:val="4"/>
    <w:rsid w:val="003B10E8"/>
    <w:rPr>
      <w:b/>
      <w:sz w:val="24"/>
    </w:rPr>
  </w:style>
  <w:style w:type="character" w:customStyle="1" w:styleId="50">
    <w:name w:val="Заголовок 5 Знак"/>
    <w:link w:val="5"/>
    <w:rsid w:val="003B10E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3B10E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3B10E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3B10E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3B10E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3B10E8"/>
    <w:pPr>
      <w:numPr>
        <w:numId w:val="42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3B10E8"/>
    <w:pPr>
      <w:numPr>
        <w:numId w:val="42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3B10E8"/>
    <w:pPr>
      <w:numPr>
        <w:numId w:val="42"/>
      </w:numPr>
    </w:pPr>
    <w:rPr>
      <w:szCs w:val="22"/>
    </w:rPr>
  </w:style>
  <w:style w:type="character" w:customStyle="1" w:styleId="34f">
    <w:name w:val="34_Знак_Подчеркнутый"/>
    <w:rsid w:val="003B10E8"/>
    <w:rPr>
      <w:u w:val="single"/>
    </w:rPr>
  </w:style>
  <w:style w:type="paragraph" w:customStyle="1" w:styleId="349">
    <w:name w:val="34_Список_Библиография"/>
    <w:basedOn w:val="34b"/>
    <w:rsid w:val="003B10E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13A50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3B10E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3B10E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3B10E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3B10E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3B10E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13A50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3B10E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13A50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3B10E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3B10E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3B10E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3B10E8"/>
    <w:rPr>
      <w:b w:val="0"/>
      <w:i/>
    </w:rPr>
  </w:style>
  <w:style w:type="character" w:customStyle="1" w:styleId="34fc">
    <w:name w:val="34_Знак_Название_файла"/>
    <w:qFormat/>
    <w:rsid w:val="003B10E8"/>
    <w:rPr>
      <w:rFonts w:ascii="Calibri" w:hAnsi="Calibri"/>
    </w:rPr>
  </w:style>
  <w:style w:type="character" w:customStyle="1" w:styleId="34fd">
    <w:name w:val="34_Знак_Термин"/>
    <w:rsid w:val="003B10E8"/>
    <w:rPr>
      <w:i/>
    </w:rPr>
  </w:style>
  <w:style w:type="character" w:customStyle="1" w:styleId="34fe">
    <w:name w:val="34_Знак_Полужирный"/>
    <w:rsid w:val="003B10E8"/>
    <w:rPr>
      <w:b/>
    </w:rPr>
  </w:style>
  <w:style w:type="character" w:customStyle="1" w:styleId="34ff">
    <w:name w:val="34_Знак_Верхний_индекс"/>
    <w:rsid w:val="003B10E8"/>
    <w:rPr>
      <w:vertAlign w:val="superscript"/>
    </w:rPr>
  </w:style>
  <w:style w:type="character" w:customStyle="1" w:styleId="3424">
    <w:name w:val="34_Список_Марк_2 Знак"/>
    <w:link w:val="3423"/>
    <w:rsid w:val="00CE14C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3B10E8"/>
    <w:pPr>
      <w:numPr>
        <w:ilvl w:val="1"/>
        <w:numId w:val="33"/>
      </w:numPr>
    </w:pPr>
  </w:style>
  <w:style w:type="paragraph" w:customStyle="1" w:styleId="34ff0">
    <w:name w:val="34_Таблица_Заголовок_Продолжение"/>
    <w:basedOn w:val="34ff1"/>
    <w:next w:val="a0"/>
    <w:rsid w:val="003B10E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3B10E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3B10E8"/>
    <w:pPr>
      <w:numPr>
        <w:numId w:val="33"/>
      </w:numPr>
    </w:pPr>
  </w:style>
  <w:style w:type="character" w:customStyle="1" w:styleId="3419">
    <w:name w:val="34_Список_Марк_1 Знак"/>
    <w:link w:val="3413"/>
    <w:rsid w:val="00113A50"/>
    <w:rPr>
      <w:sz w:val="24"/>
      <w:lang w:eastAsia="x-none"/>
    </w:rPr>
  </w:style>
  <w:style w:type="paragraph" w:styleId="a4">
    <w:name w:val="footnote text"/>
    <w:basedOn w:val="34b"/>
    <w:link w:val="a5"/>
    <w:rsid w:val="003B10E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3B10E8"/>
    <w:pPr>
      <w:numPr>
        <w:numId w:val="32"/>
      </w:numPr>
    </w:pPr>
  </w:style>
  <w:style w:type="character" w:customStyle="1" w:styleId="341a">
    <w:name w:val="34_Список_Нум_1 Знак"/>
    <w:link w:val="341"/>
    <w:rsid w:val="00113A50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3B10E8"/>
    <w:pPr>
      <w:numPr>
        <w:ilvl w:val="1"/>
        <w:numId w:val="32"/>
      </w:numPr>
    </w:pPr>
  </w:style>
  <w:style w:type="character" w:customStyle="1" w:styleId="3425">
    <w:name w:val="34_Список_Нум_2 Знак"/>
    <w:basedOn w:val="a1"/>
    <w:link w:val="342"/>
    <w:rsid w:val="00113A50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3B10E8"/>
    <w:pPr>
      <w:keepNext/>
    </w:pPr>
  </w:style>
  <w:style w:type="paragraph" w:customStyle="1" w:styleId="34f1">
    <w:name w:val="34_Рамка_Основной"/>
    <w:basedOn w:val="34b"/>
    <w:link w:val="34f0"/>
    <w:rsid w:val="003B10E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3B10E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3B10E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3B10E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3B10E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3B10E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3B10E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3B10E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3B10E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3B10E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3B10E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3B10E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3B10E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3B10E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3B10E8"/>
    <w:pPr>
      <w:keepLines/>
      <w:numPr>
        <w:numId w:val="42"/>
      </w:numPr>
    </w:pPr>
  </w:style>
  <w:style w:type="character" w:customStyle="1" w:styleId="3433">
    <w:name w:val="34_Список_Нум_3 Знак"/>
    <w:basedOn w:val="a1"/>
    <w:link w:val="343"/>
    <w:rsid w:val="00113A50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3B10E8"/>
    <w:pPr>
      <w:numPr>
        <w:ilvl w:val="2"/>
        <w:numId w:val="32"/>
      </w:numPr>
    </w:pPr>
  </w:style>
  <w:style w:type="paragraph" w:customStyle="1" w:styleId="34fff">
    <w:name w:val="34_Определения"/>
    <w:basedOn w:val="34b"/>
    <w:rsid w:val="003B10E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3B10E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3B10E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3B10E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3B10E8"/>
    <w:rPr>
      <w:sz w:val="18"/>
      <w:lang w:eastAsia="x-none"/>
    </w:rPr>
  </w:style>
  <w:style w:type="paragraph" w:customStyle="1" w:styleId="34fff1">
    <w:name w:val="34_Листинг"/>
    <w:basedOn w:val="34b"/>
    <w:rsid w:val="003B10E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3B10E8"/>
    <w:rPr>
      <w:b/>
    </w:rPr>
  </w:style>
  <w:style w:type="paragraph" w:customStyle="1" w:styleId="3440">
    <w:name w:val="34_Заголовок_4_Приложение"/>
    <w:basedOn w:val="4"/>
    <w:next w:val="34b"/>
    <w:rsid w:val="003B10E8"/>
    <w:pPr>
      <w:numPr>
        <w:numId w:val="42"/>
      </w:numPr>
    </w:pPr>
  </w:style>
  <w:style w:type="paragraph" w:customStyle="1" w:styleId="3410">
    <w:name w:val="34_Таблица_Список_Марк_1"/>
    <w:basedOn w:val="34ff6"/>
    <w:link w:val="341c"/>
    <w:rsid w:val="003B10E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3B10E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3B10E8"/>
    <w:pPr>
      <w:numPr>
        <w:ilvl w:val="2"/>
        <w:numId w:val="33"/>
      </w:numPr>
    </w:pPr>
  </w:style>
  <w:style w:type="paragraph" w:customStyle="1" w:styleId="3422">
    <w:name w:val="34_Таблица_Список_Нум_2"/>
    <w:basedOn w:val="34ff6"/>
    <w:rsid w:val="003B10E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3B10E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3B10E8"/>
    <w:pPr>
      <w:numPr>
        <w:numId w:val="40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3B10E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3B10E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3B10E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3B10E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3B10E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3B10E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3B10E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3B10E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3B10E8"/>
    <w:pPr>
      <w:numPr>
        <w:numId w:val="39"/>
      </w:numPr>
    </w:pPr>
    <w:rPr>
      <w:lang w:val="x-none"/>
    </w:rPr>
  </w:style>
  <w:style w:type="paragraph" w:styleId="a6">
    <w:name w:val="Revision"/>
    <w:hidden/>
    <w:uiPriority w:val="99"/>
    <w:semiHidden/>
    <w:rsid w:val="003B10E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3B10E8"/>
  </w:style>
  <w:style w:type="paragraph" w:customStyle="1" w:styleId="34fffb">
    <w:name w:val="34_Пример_Заголовок"/>
    <w:basedOn w:val="34f8"/>
    <w:next w:val="34f8"/>
    <w:rsid w:val="003B10E8"/>
    <w:pPr>
      <w:keepNext/>
      <w:spacing w:after="120"/>
    </w:pPr>
    <w:rPr>
      <w:b/>
      <w:lang w:eastAsia="ru-RU"/>
    </w:rPr>
  </w:style>
  <w:style w:type="character" w:styleId="a7">
    <w:name w:val="FollowedHyperlink"/>
    <w:rsid w:val="003B10E8"/>
    <w:rPr>
      <w:color w:val="auto"/>
    </w:rPr>
  </w:style>
  <w:style w:type="character" w:customStyle="1" w:styleId="34fffc">
    <w:name w:val="34_Знак_Нижний_индекс"/>
    <w:rsid w:val="003B10E8"/>
    <w:rPr>
      <w:vertAlign w:val="subscript"/>
    </w:rPr>
  </w:style>
  <w:style w:type="character" w:styleId="a8">
    <w:name w:val="footnote reference"/>
    <w:basedOn w:val="a1"/>
    <w:semiHidden/>
    <w:rsid w:val="003B10E8"/>
    <w:rPr>
      <w:vertAlign w:val="superscript"/>
    </w:rPr>
  </w:style>
  <w:style w:type="paragraph" w:styleId="a9">
    <w:name w:val="header"/>
    <w:basedOn w:val="34b"/>
    <w:link w:val="aa"/>
    <w:rsid w:val="003B10E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3B10E8"/>
    <w:rPr>
      <w:lang w:eastAsia="x-none"/>
    </w:rPr>
  </w:style>
  <w:style w:type="paragraph" w:styleId="ab">
    <w:name w:val="footer"/>
    <w:basedOn w:val="34b"/>
    <w:link w:val="ac"/>
    <w:rsid w:val="003B10E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3B10E8"/>
    <w:rPr>
      <w:lang w:eastAsia="x-none"/>
    </w:rPr>
  </w:style>
  <w:style w:type="numbering" w:customStyle="1" w:styleId="a">
    <w:name w:val="Приложение"/>
    <w:uiPriority w:val="99"/>
    <w:rsid w:val="003B10E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3B10E8"/>
    <w:pPr>
      <w:keepNext/>
    </w:pPr>
  </w:style>
  <w:style w:type="character" w:customStyle="1" w:styleId="3434">
    <w:name w:val="34_Список_Марк_3 Знак"/>
    <w:basedOn w:val="34d"/>
    <w:link w:val="3432"/>
    <w:rsid w:val="00CE14C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3B10E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3B10E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13A50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13A50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13A50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3B10E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3B10E8"/>
    <w:pPr>
      <w:numPr>
        <w:numId w:val="38"/>
      </w:numPr>
    </w:pPr>
  </w:style>
  <w:style w:type="paragraph" w:customStyle="1" w:styleId="344">
    <w:name w:val="34_Процедура_Подшаг"/>
    <w:basedOn w:val="34b"/>
    <w:link w:val="34ffff0"/>
    <w:qFormat/>
    <w:rsid w:val="003B10E8"/>
    <w:pPr>
      <w:numPr>
        <w:ilvl w:val="1"/>
        <w:numId w:val="38"/>
      </w:numPr>
    </w:pPr>
  </w:style>
  <w:style w:type="character" w:customStyle="1" w:styleId="34ffff">
    <w:name w:val="34_Процедура_Шаг Знак"/>
    <w:basedOn w:val="34d"/>
    <w:link w:val="340"/>
    <w:rsid w:val="00113A50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3B10E8"/>
    <w:pPr>
      <w:keepNext/>
    </w:pPr>
  </w:style>
  <w:style w:type="character" w:customStyle="1" w:styleId="34ffff0">
    <w:name w:val="34_Процедура_Подшаг Знак"/>
    <w:basedOn w:val="34d"/>
    <w:link w:val="344"/>
    <w:rsid w:val="00113A50"/>
    <w:rPr>
      <w:sz w:val="24"/>
      <w:lang w:eastAsia="x-none"/>
    </w:rPr>
  </w:style>
  <w:style w:type="character" w:customStyle="1" w:styleId="34ffff2">
    <w:name w:val="34_Знак_Клавиши"/>
    <w:rsid w:val="003B10E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3B10E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3B10E8"/>
  </w:style>
  <w:style w:type="paragraph" w:styleId="ad">
    <w:name w:val="caption"/>
    <w:basedOn w:val="34b"/>
    <w:next w:val="34b"/>
    <w:rsid w:val="0090003F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3B10E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3B10E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3B10E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13A50"/>
    <w:rPr>
      <w:sz w:val="24"/>
      <w:lang w:eastAsia="x-none"/>
    </w:rPr>
  </w:style>
  <w:style w:type="character" w:customStyle="1" w:styleId="ae">
    <w:name w:val="Основной текст Знак"/>
    <w:semiHidden/>
    <w:rsid w:val="003B10E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3B10E8"/>
    <w:rPr>
      <w:rFonts w:ascii="Arial" w:hAnsi="Arial"/>
    </w:rPr>
  </w:style>
  <w:style w:type="character" w:customStyle="1" w:styleId="af0">
    <w:name w:val="Тема примечания Знак"/>
    <w:semiHidden/>
    <w:rsid w:val="003B10E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3B10E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3B10E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3B10E8"/>
  </w:style>
  <w:style w:type="character" w:styleId="af3">
    <w:name w:val="annotation reference"/>
    <w:semiHidden/>
    <w:rsid w:val="003B10E8"/>
    <w:rPr>
      <w:sz w:val="16"/>
      <w:szCs w:val="16"/>
    </w:rPr>
  </w:style>
  <w:style w:type="character" w:styleId="af4">
    <w:name w:val="page number"/>
    <w:rsid w:val="003B10E8"/>
  </w:style>
  <w:style w:type="paragraph" w:styleId="af5">
    <w:name w:val="Body Text"/>
    <w:basedOn w:val="a0"/>
    <w:link w:val="13"/>
    <w:semiHidden/>
    <w:unhideWhenUsed/>
    <w:rsid w:val="003B10E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3B10E8"/>
    <w:rPr>
      <w:sz w:val="24"/>
    </w:rPr>
  </w:style>
  <w:style w:type="paragraph" w:styleId="af6">
    <w:name w:val="annotation subject"/>
    <w:basedOn w:val="af2"/>
    <w:next w:val="af2"/>
    <w:link w:val="14"/>
    <w:semiHidden/>
    <w:rsid w:val="003B10E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3B10E8"/>
    <w:rPr>
      <w:b/>
      <w:bCs/>
    </w:rPr>
  </w:style>
  <w:style w:type="paragraph" w:styleId="af7">
    <w:name w:val="Balloon Text"/>
    <w:basedOn w:val="a0"/>
    <w:link w:val="15"/>
    <w:semiHidden/>
    <w:rsid w:val="003B10E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3B10E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3B10E8"/>
  </w:style>
  <w:style w:type="paragraph" w:customStyle="1" w:styleId="34ffff9">
    <w:name w:val="34_ТЛ_Подпись"/>
    <w:basedOn w:val="34f6"/>
    <w:rsid w:val="003B10E8"/>
  </w:style>
  <w:style w:type="paragraph" w:customStyle="1" w:styleId="34ffffa">
    <w:name w:val="34_ТЛ_Подпись_скрытый"/>
    <w:basedOn w:val="34ffff9"/>
    <w:rsid w:val="003B10E8"/>
    <w:rPr>
      <w:vanish/>
    </w:rPr>
  </w:style>
  <w:style w:type="paragraph" w:customStyle="1" w:styleId="34ffffb">
    <w:name w:val="34_Комментарий_Философта"/>
    <w:basedOn w:val="34b"/>
    <w:rsid w:val="003B10E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3B10E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3B10E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3B10E8"/>
    <w:rPr>
      <w:b/>
    </w:rPr>
  </w:style>
  <w:style w:type="paragraph" w:customStyle="1" w:styleId="34ffffe">
    <w:name w:val="34_Таблица_Сноска_Линия"/>
    <w:basedOn w:val="34fff7"/>
    <w:next w:val="34fff7"/>
    <w:rsid w:val="003B10E8"/>
    <w:pPr>
      <w:keepNext/>
    </w:pPr>
  </w:style>
  <w:style w:type="paragraph" w:customStyle="1" w:styleId="34fffff">
    <w:name w:val="34_Таблица_Примечание"/>
    <w:basedOn w:val="34fff7"/>
    <w:rsid w:val="003B10E8"/>
  </w:style>
  <w:style w:type="character" w:customStyle="1" w:styleId="34fffff0">
    <w:name w:val="34_Знак_Значение"/>
    <w:qFormat/>
    <w:rsid w:val="003B10E8"/>
    <w:rPr>
      <w:rFonts w:ascii="Calibri" w:hAnsi="Calibri"/>
    </w:rPr>
  </w:style>
  <w:style w:type="character" w:styleId="af8">
    <w:name w:val="Hyperlink"/>
    <w:uiPriority w:val="99"/>
    <w:rsid w:val="003B10E8"/>
    <w:rPr>
      <w:color w:val="0000FF"/>
      <w:u w:val="single"/>
    </w:rPr>
  </w:style>
  <w:style w:type="paragraph" w:customStyle="1" w:styleId="34fffff1">
    <w:name w:val="34_Рисунок_Подпись"/>
    <w:basedOn w:val="34b"/>
    <w:rsid w:val="003B10E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3B10E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3B10E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3B10E8"/>
    <w:pPr>
      <w:numPr>
        <w:numId w:val="23"/>
      </w:numPr>
    </w:pPr>
  </w:style>
  <w:style w:type="paragraph" w:customStyle="1" w:styleId="34fffff3">
    <w:name w:val="34_Процедура_Заголовок"/>
    <w:basedOn w:val="34b"/>
    <w:next w:val="34ffff1"/>
    <w:rsid w:val="003B10E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3B10E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3B10E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981F7F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3B10E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3B10E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3B10E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3B10E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3B10E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3B10E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3B10E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3B10E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3B10E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3B10E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3B10E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3B10E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3B10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90003F"/>
    <w:pPr>
      <w:numPr>
        <w:numId w:val="31"/>
      </w:numPr>
    </w:pPr>
  </w:style>
  <w:style w:type="paragraph" w:customStyle="1" w:styleId="34fffff6">
    <w:name w:val="34_Таблица_Подзаголовок"/>
    <w:basedOn w:val="34ff6"/>
    <w:link w:val="34fffff7"/>
    <w:rsid w:val="003B10E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3B10E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3B10E8"/>
    <w:pPr>
      <w:jc w:val="center"/>
    </w:pPr>
  </w:style>
  <w:style w:type="paragraph" w:customStyle="1" w:styleId="3411">
    <w:name w:val="34_Таблица_Список_Марк_1_без_отступа"/>
    <w:basedOn w:val="34ff6"/>
    <w:rsid w:val="003B10E8"/>
    <w:pPr>
      <w:numPr>
        <w:numId w:val="43"/>
      </w:numPr>
    </w:pPr>
  </w:style>
  <w:style w:type="paragraph" w:customStyle="1" w:styleId="34fffff9">
    <w:name w:val="34_Формула"/>
    <w:basedOn w:val="a0"/>
    <w:rsid w:val="003B10E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3B10E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3B10E8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3B10E8"/>
    <w:rPr>
      <w:sz w:val="24"/>
    </w:rPr>
  </w:style>
  <w:style w:type="paragraph" w:styleId="1">
    <w:name w:val="heading 1"/>
    <w:next w:val="34b"/>
    <w:link w:val="10"/>
    <w:qFormat/>
    <w:rsid w:val="003B10E8"/>
    <w:pPr>
      <w:keepNext/>
      <w:keepLines/>
      <w:pageBreakBefore/>
      <w:numPr>
        <w:numId w:val="44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3B10E8"/>
    <w:pPr>
      <w:keepNext/>
      <w:keepLines/>
      <w:numPr>
        <w:ilvl w:val="1"/>
        <w:numId w:val="44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3B10E8"/>
    <w:pPr>
      <w:keepNext/>
      <w:keepLines/>
      <w:numPr>
        <w:ilvl w:val="2"/>
        <w:numId w:val="44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3B10E8"/>
    <w:pPr>
      <w:keepNext/>
      <w:keepLines/>
      <w:numPr>
        <w:ilvl w:val="3"/>
        <w:numId w:val="44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3B10E8"/>
    <w:pPr>
      <w:keepNext/>
      <w:numPr>
        <w:ilvl w:val="4"/>
        <w:numId w:val="44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3B10E8"/>
    <w:pPr>
      <w:keepNext/>
      <w:numPr>
        <w:ilvl w:val="5"/>
        <w:numId w:val="44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3B10E8"/>
    <w:pPr>
      <w:keepNext/>
      <w:numPr>
        <w:ilvl w:val="6"/>
        <w:numId w:val="44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3B10E8"/>
    <w:pPr>
      <w:keepNext/>
      <w:numPr>
        <w:ilvl w:val="7"/>
        <w:numId w:val="44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3B10E8"/>
    <w:pPr>
      <w:keepNext/>
      <w:numPr>
        <w:ilvl w:val="8"/>
        <w:numId w:val="44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3B10E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3B10E8"/>
  </w:style>
  <w:style w:type="character" w:customStyle="1" w:styleId="34c">
    <w:name w:val="34_Знак_Сообщение_системы"/>
    <w:rsid w:val="003B10E8"/>
    <w:rPr>
      <w:rFonts w:ascii="Calibri" w:hAnsi="Calibri"/>
    </w:rPr>
  </w:style>
  <w:style w:type="paragraph" w:customStyle="1" w:styleId="34b">
    <w:name w:val="34_Абзац_Обычный"/>
    <w:link w:val="34d"/>
    <w:qFormat/>
    <w:rsid w:val="003B10E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3B10E8"/>
    <w:rPr>
      <w:sz w:val="24"/>
      <w:lang w:eastAsia="x-none"/>
    </w:rPr>
  </w:style>
  <w:style w:type="character" w:customStyle="1" w:styleId="10">
    <w:name w:val="Заголовок 1 Знак"/>
    <w:link w:val="1"/>
    <w:rsid w:val="003B10E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3B10E8"/>
    <w:rPr>
      <w:b/>
      <w:sz w:val="32"/>
    </w:rPr>
  </w:style>
  <w:style w:type="character" w:customStyle="1" w:styleId="30">
    <w:name w:val="Заголовок 3 Знак"/>
    <w:link w:val="3"/>
    <w:rsid w:val="003B10E8"/>
    <w:rPr>
      <w:b/>
      <w:bCs/>
      <w:sz w:val="28"/>
    </w:rPr>
  </w:style>
  <w:style w:type="character" w:customStyle="1" w:styleId="40">
    <w:name w:val="Заголовок 4 Знак"/>
    <w:link w:val="4"/>
    <w:rsid w:val="003B10E8"/>
    <w:rPr>
      <w:b/>
      <w:sz w:val="24"/>
    </w:rPr>
  </w:style>
  <w:style w:type="character" w:customStyle="1" w:styleId="50">
    <w:name w:val="Заголовок 5 Знак"/>
    <w:link w:val="5"/>
    <w:rsid w:val="003B10E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3B10E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3B10E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3B10E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3B10E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3B10E8"/>
    <w:pPr>
      <w:numPr>
        <w:numId w:val="42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3B10E8"/>
    <w:pPr>
      <w:numPr>
        <w:numId w:val="42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3B10E8"/>
    <w:pPr>
      <w:numPr>
        <w:numId w:val="42"/>
      </w:numPr>
    </w:pPr>
    <w:rPr>
      <w:szCs w:val="22"/>
    </w:rPr>
  </w:style>
  <w:style w:type="character" w:customStyle="1" w:styleId="34f">
    <w:name w:val="34_Знак_Подчеркнутый"/>
    <w:rsid w:val="003B10E8"/>
    <w:rPr>
      <w:u w:val="single"/>
    </w:rPr>
  </w:style>
  <w:style w:type="paragraph" w:customStyle="1" w:styleId="349">
    <w:name w:val="34_Список_Библиография"/>
    <w:basedOn w:val="34b"/>
    <w:rsid w:val="003B10E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13A50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3B10E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3B10E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3B10E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3B10E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3B10E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13A50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3B10E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13A50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3B10E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3B10E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3B10E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3B10E8"/>
    <w:rPr>
      <w:b w:val="0"/>
      <w:i/>
    </w:rPr>
  </w:style>
  <w:style w:type="character" w:customStyle="1" w:styleId="34fc">
    <w:name w:val="34_Знак_Название_файла"/>
    <w:qFormat/>
    <w:rsid w:val="003B10E8"/>
    <w:rPr>
      <w:rFonts w:ascii="Calibri" w:hAnsi="Calibri"/>
    </w:rPr>
  </w:style>
  <w:style w:type="character" w:customStyle="1" w:styleId="34fd">
    <w:name w:val="34_Знак_Термин"/>
    <w:rsid w:val="003B10E8"/>
    <w:rPr>
      <w:i/>
    </w:rPr>
  </w:style>
  <w:style w:type="character" w:customStyle="1" w:styleId="34fe">
    <w:name w:val="34_Знак_Полужирный"/>
    <w:rsid w:val="003B10E8"/>
    <w:rPr>
      <w:b/>
    </w:rPr>
  </w:style>
  <w:style w:type="character" w:customStyle="1" w:styleId="34ff">
    <w:name w:val="34_Знак_Верхний_индекс"/>
    <w:rsid w:val="003B10E8"/>
    <w:rPr>
      <w:vertAlign w:val="superscript"/>
    </w:rPr>
  </w:style>
  <w:style w:type="character" w:customStyle="1" w:styleId="3424">
    <w:name w:val="34_Список_Марк_2 Знак"/>
    <w:link w:val="3423"/>
    <w:rsid w:val="00CE14C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3B10E8"/>
    <w:pPr>
      <w:numPr>
        <w:ilvl w:val="1"/>
        <w:numId w:val="33"/>
      </w:numPr>
    </w:pPr>
  </w:style>
  <w:style w:type="paragraph" w:customStyle="1" w:styleId="34ff0">
    <w:name w:val="34_Таблица_Заголовок_Продолжение"/>
    <w:basedOn w:val="34ff1"/>
    <w:next w:val="a0"/>
    <w:rsid w:val="003B10E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3B10E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3B10E8"/>
    <w:pPr>
      <w:numPr>
        <w:numId w:val="33"/>
      </w:numPr>
    </w:pPr>
  </w:style>
  <w:style w:type="character" w:customStyle="1" w:styleId="3419">
    <w:name w:val="34_Список_Марк_1 Знак"/>
    <w:link w:val="3413"/>
    <w:rsid w:val="00113A50"/>
    <w:rPr>
      <w:sz w:val="24"/>
      <w:lang w:eastAsia="x-none"/>
    </w:rPr>
  </w:style>
  <w:style w:type="paragraph" w:styleId="a4">
    <w:name w:val="footnote text"/>
    <w:basedOn w:val="34b"/>
    <w:link w:val="a5"/>
    <w:rsid w:val="003B10E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3B10E8"/>
    <w:pPr>
      <w:numPr>
        <w:numId w:val="32"/>
      </w:numPr>
    </w:pPr>
  </w:style>
  <w:style w:type="character" w:customStyle="1" w:styleId="341a">
    <w:name w:val="34_Список_Нум_1 Знак"/>
    <w:link w:val="341"/>
    <w:rsid w:val="00113A50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3B10E8"/>
    <w:pPr>
      <w:numPr>
        <w:ilvl w:val="1"/>
        <w:numId w:val="32"/>
      </w:numPr>
    </w:pPr>
  </w:style>
  <w:style w:type="character" w:customStyle="1" w:styleId="3425">
    <w:name w:val="34_Список_Нум_2 Знак"/>
    <w:basedOn w:val="a1"/>
    <w:link w:val="342"/>
    <w:rsid w:val="00113A50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3B10E8"/>
    <w:pPr>
      <w:keepNext/>
    </w:pPr>
  </w:style>
  <w:style w:type="paragraph" w:customStyle="1" w:styleId="34f1">
    <w:name w:val="34_Рамка_Основной"/>
    <w:basedOn w:val="34b"/>
    <w:link w:val="34f0"/>
    <w:rsid w:val="003B10E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3B10E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3B10E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3B10E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3B10E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3B10E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3B10E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3B10E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3B10E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3B10E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3B10E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3B10E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3B10E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3B10E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3B10E8"/>
    <w:pPr>
      <w:keepLines/>
      <w:numPr>
        <w:numId w:val="42"/>
      </w:numPr>
    </w:pPr>
  </w:style>
  <w:style w:type="character" w:customStyle="1" w:styleId="3433">
    <w:name w:val="34_Список_Нум_3 Знак"/>
    <w:basedOn w:val="a1"/>
    <w:link w:val="343"/>
    <w:rsid w:val="00113A50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3B10E8"/>
    <w:pPr>
      <w:numPr>
        <w:ilvl w:val="2"/>
        <w:numId w:val="32"/>
      </w:numPr>
    </w:pPr>
  </w:style>
  <w:style w:type="paragraph" w:customStyle="1" w:styleId="34fff">
    <w:name w:val="34_Определения"/>
    <w:basedOn w:val="34b"/>
    <w:rsid w:val="003B10E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3B10E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3B10E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3B10E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3B10E8"/>
    <w:rPr>
      <w:sz w:val="18"/>
      <w:lang w:eastAsia="x-none"/>
    </w:rPr>
  </w:style>
  <w:style w:type="paragraph" w:customStyle="1" w:styleId="34fff1">
    <w:name w:val="34_Листинг"/>
    <w:basedOn w:val="34b"/>
    <w:rsid w:val="003B10E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3B10E8"/>
    <w:rPr>
      <w:b/>
    </w:rPr>
  </w:style>
  <w:style w:type="paragraph" w:customStyle="1" w:styleId="3440">
    <w:name w:val="34_Заголовок_4_Приложение"/>
    <w:basedOn w:val="4"/>
    <w:next w:val="34b"/>
    <w:rsid w:val="003B10E8"/>
    <w:pPr>
      <w:numPr>
        <w:numId w:val="42"/>
      </w:numPr>
    </w:pPr>
  </w:style>
  <w:style w:type="paragraph" w:customStyle="1" w:styleId="3410">
    <w:name w:val="34_Таблица_Список_Марк_1"/>
    <w:basedOn w:val="34ff6"/>
    <w:link w:val="341c"/>
    <w:rsid w:val="003B10E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3B10E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3B10E8"/>
    <w:pPr>
      <w:numPr>
        <w:ilvl w:val="2"/>
        <w:numId w:val="33"/>
      </w:numPr>
    </w:pPr>
  </w:style>
  <w:style w:type="paragraph" w:customStyle="1" w:styleId="3422">
    <w:name w:val="34_Таблица_Список_Нум_2"/>
    <w:basedOn w:val="34ff6"/>
    <w:rsid w:val="003B10E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3B10E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3B10E8"/>
    <w:pPr>
      <w:numPr>
        <w:numId w:val="40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3B10E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3B10E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3B10E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3B10E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3B10E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3B10E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3B10E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3B10E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3B10E8"/>
    <w:pPr>
      <w:numPr>
        <w:numId w:val="39"/>
      </w:numPr>
    </w:pPr>
    <w:rPr>
      <w:lang w:val="x-none"/>
    </w:rPr>
  </w:style>
  <w:style w:type="paragraph" w:styleId="a6">
    <w:name w:val="Revision"/>
    <w:hidden/>
    <w:uiPriority w:val="99"/>
    <w:semiHidden/>
    <w:rsid w:val="003B10E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3B10E8"/>
  </w:style>
  <w:style w:type="paragraph" w:customStyle="1" w:styleId="34fffb">
    <w:name w:val="34_Пример_Заголовок"/>
    <w:basedOn w:val="34f8"/>
    <w:next w:val="34f8"/>
    <w:rsid w:val="003B10E8"/>
    <w:pPr>
      <w:keepNext/>
      <w:spacing w:after="120"/>
    </w:pPr>
    <w:rPr>
      <w:b/>
      <w:lang w:eastAsia="ru-RU"/>
    </w:rPr>
  </w:style>
  <w:style w:type="character" w:styleId="a7">
    <w:name w:val="FollowedHyperlink"/>
    <w:rsid w:val="003B10E8"/>
    <w:rPr>
      <w:color w:val="auto"/>
    </w:rPr>
  </w:style>
  <w:style w:type="character" w:customStyle="1" w:styleId="34fffc">
    <w:name w:val="34_Знак_Нижний_индекс"/>
    <w:rsid w:val="003B10E8"/>
    <w:rPr>
      <w:vertAlign w:val="subscript"/>
    </w:rPr>
  </w:style>
  <w:style w:type="character" w:styleId="a8">
    <w:name w:val="footnote reference"/>
    <w:basedOn w:val="a1"/>
    <w:semiHidden/>
    <w:rsid w:val="003B10E8"/>
    <w:rPr>
      <w:vertAlign w:val="superscript"/>
    </w:rPr>
  </w:style>
  <w:style w:type="paragraph" w:styleId="a9">
    <w:name w:val="header"/>
    <w:basedOn w:val="34b"/>
    <w:link w:val="aa"/>
    <w:rsid w:val="003B10E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3B10E8"/>
    <w:rPr>
      <w:lang w:eastAsia="x-none"/>
    </w:rPr>
  </w:style>
  <w:style w:type="paragraph" w:styleId="ab">
    <w:name w:val="footer"/>
    <w:basedOn w:val="34b"/>
    <w:link w:val="ac"/>
    <w:rsid w:val="003B10E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3B10E8"/>
    <w:rPr>
      <w:lang w:eastAsia="x-none"/>
    </w:rPr>
  </w:style>
  <w:style w:type="numbering" w:customStyle="1" w:styleId="a">
    <w:name w:val="Приложение"/>
    <w:uiPriority w:val="99"/>
    <w:rsid w:val="003B10E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3B10E8"/>
    <w:pPr>
      <w:keepNext/>
    </w:pPr>
  </w:style>
  <w:style w:type="character" w:customStyle="1" w:styleId="3434">
    <w:name w:val="34_Список_Марк_3 Знак"/>
    <w:basedOn w:val="34d"/>
    <w:link w:val="3432"/>
    <w:rsid w:val="00CE14C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3B10E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3B10E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13A50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13A50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13A50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3B10E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3B10E8"/>
    <w:pPr>
      <w:numPr>
        <w:numId w:val="38"/>
      </w:numPr>
    </w:pPr>
  </w:style>
  <w:style w:type="paragraph" w:customStyle="1" w:styleId="344">
    <w:name w:val="34_Процедура_Подшаг"/>
    <w:basedOn w:val="34b"/>
    <w:link w:val="34ffff0"/>
    <w:qFormat/>
    <w:rsid w:val="003B10E8"/>
    <w:pPr>
      <w:numPr>
        <w:ilvl w:val="1"/>
        <w:numId w:val="38"/>
      </w:numPr>
    </w:pPr>
  </w:style>
  <w:style w:type="character" w:customStyle="1" w:styleId="34ffff">
    <w:name w:val="34_Процедура_Шаг Знак"/>
    <w:basedOn w:val="34d"/>
    <w:link w:val="340"/>
    <w:rsid w:val="00113A50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3B10E8"/>
    <w:pPr>
      <w:keepNext/>
    </w:pPr>
  </w:style>
  <w:style w:type="character" w:customStyle="1" w:styleId="34ffff0">
    <w:name w:val="34_Процедура_Подшаг Знак"/>
    <w:basedOn w:val="34d"/>
    <w:link w:val="344"/>
    <w:rsid w:val="00113A50"/>
    <w:rPr>
      <w:sz w:val="24"/>
      <w:lang w:eastAsia="x-none"/>
    </w:rPr>
  </w:style>
  <w:style w:type="character" w:customStyle="1" w:styleId="34ffff2">
    <w:name w:val="34_Знак_Клавиши"/>
    <w:rsid w:val="003B10E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3B10E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3B10E8"/>
  </w:style>
  <w:style w:type="paragraph" w:styleId="ad">
    <w:name w:val="caption"/>
    <w:basedOn w:val="34b"/>
    <w:next w:val="34b"/>
    <w:rsid w:val="0090003F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3B10E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3B10E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3B10E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13A50"/>
    <w:rPr>
      <w:sz w:val="24"/>
      <w:lang w:eastAsia="x-none"/>
    </w:rPr>
  </w:style>
  <w:style w:type="character" w:customStyle="1" w:styleId="ae">
    <w:name w:val="Основной текст Знак"/>
    <w:semiHidden/>
    <w:rsid w:val="003B10E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3B10E8"/>
    <w:rPr>
      <w:rFonts w:ascii="Arial" w:hAnsi="Arial"/>
    </w:rPr>
  </w:style>
  <w:style w:type="character" w:customStyle="1" w:styleId="af0">
    <w:name w:val="Тема примечания Знак"/>
    <w:semiHidden/>
    <w:rsid w:val="003B10E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3B10E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3B10E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3B10E8"/>
  </w:style>
  <w:style w:type="character" w:styleId="af3">
    <w:name w:val="annotation reference"/>
    <w:semiHidden/>
    <w:rsid w:val="003B10E8"/>
    <w:rPr>
      <w:sz w:val="16"/>
      <w:szCs w:val="16"/>
    </w:rPr>
  </w:style>
  <w:style w:type="character" w:styleId="af4">
    <w:name w:val="page number"/>
    <w:rsid w:val="003B10E8"/>
  </w:style>
  <w:style w:type="paragraph" w:styleId="af5">
    <w:name w:val="Body Text"/>
    <w:basedOn w:val="a0"/>
    <w:link w:val="13"/>
    <w:semiHidden/>
    <w:unhideWhenUsed/>
    <w:rsid w:val="003B10E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3B10E8"/>
    <w:rPr>
      <w:sz w:val="24"/>
    </w:rPr>
  </w:style>
  <w:style w:type="paragraph" w:styleId="af6">
    <w:name w:val="annotation subject"/>
    <w:basedOn w:val="af2"/>
    <w:next w:val="af2"/>
    <w:link w:val="14"/>
    <w:semiHidden/>
    <w:rsid w:val="003B10E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3B10E8"/>
    <w:rPr>
      <w:b/>
      <w:bCs/>
    </w:rPr>
  </w:style>
  <w:style w:type="paragraph" w:styleId="af7">
    <w:name w:val="Balloon Text"/>
    <w:basedOn w:val="a0"/>
    <w:link w:val="15"/>
    <w:semiHidden/>
    <w:rsid w:val="003B10E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3B10E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3B10E8"/>
  </w:style>
  <w:style w:type="paragraph" w:customStyle="1" w:styleId="34ffff9">
    <w:name w:val="34_ТЛ_Подпись"/>
    <w:basedOn w:val="34f6"/>
    <w:rsid w:val="003B10E8"/>
  </w:style>
  <w:style w:type="paragraph" w:customStyle="1" w:styleId="34ffffa">
    <w:name w:val="34_ТЛ_Подпись_скрытый"/>
    <w:basedOn w:val="34ffff9"/>
    <w:rsid w:val="003B10E8"/>
    <w:rPr>
      <w:vanish/>
    </w:rPr>
  </w:style>
  <w:style w:type="paragraph" w:customStyle="1" w:styleId="34ffffb">
    <w:name w:val="34_Комментарий_Философта"/>
    <w:basedOn w:val="34b"/>
    <w:rsid w:val="003B10E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3B10E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3B10E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3B10E8"/>
    <w:rPr>
      <w:b/>
    </w:rPr>
  </w:style>
  <w:style w:type="paragraph" w:customStyle="1" w:styleId="34ffffe">
    <w:name w:val="34_Таблица_Сноска_Линия"/>
    <w:basedOn w:val="34fff7"/>
    <w:next w:val="34fff7"/>
    <w:rsid w:val="003B10E8"/>
    <w:pPr>
      <w:keepNext/>
    </w:pPr>
  </w:style>
  <w:style w:type="paragraph" w:customStyle="1" w:styleId="34fffff">
    <w:name w:val="34_Таблица_Примечание"/>
    <w:basedOn w:val="34fff7"/>
    <w:rsid w:val="003B10E8"/>
  </w:style>
  <w:style w:type="character" w:customStyle="1" w:styleId="34fffff0">
    <w:name w:val="34_Знак_Значение"/>
    <w:qFormat/>
    <w:rsid w:val="003B10E8"/>
    <w:rPr>
      <w:rFonts w:ascii="Calibri" w:hAnsi="Calibri"/>
    </w:rPr>
  </w:style>
  <w:style w:type="character" w:styleId="af8">
    <w:name w:val="Hyperlink"/>
    <w:uiPriority w:val="99"/>
    <w:rsid w:val="003B10E8"/>
    <w:rPr>
      <w:color w:val="0000FF"/>
      <w:u w:val="single"/>
    </w:rPr>
  </w:style>
  <w:style w:type="paragraph" w:customStyle="1" w:styleId="34fffff1">
    <w:name w:val="34_Рисунок_Подпись"/>
    <w:basedOn w:val="34b"/>
    <w:rsid w:val="003B10E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3B10E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3B10E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3B10E8"/>
    <w:pPr>
      <w:numPr>
        <w:numId w:val="23"/>
      </w:numPr>
    </w:pPr>
  </w:style>
  <w:style w:type="paragraph" w:customStyle="1" w:styleId="34fffff3">
    <w:name w:val="34_Процедура_Заголовок"/>
    <w:basedOn w:val="34b"/>
    <w:next w:val="34ffff1"/>
    <w:rsid w:val="003B10E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3B10E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3B10E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981F7F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3B10E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3B10E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3B10E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3B10E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3B10E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3B10E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3B10E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3B10E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3B10E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3B10E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3B10E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3B10E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3B10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90003F"/>
    <w:pPr>
      <w:numPr>
        <w:numId w:val="31"/>
      </w:numPr>
    </w:pPr>
  </w:style>
  <w:style w:type="paragraph" w:customStyle="1" w:styleId="34fffff6">
    <w:name w:val="34_Таблица_Подзаголовок"/>
    <w:basedOn w:val="34ff6"/>
    <w:link w:val="34fffff7"/>
    <w:rsid w:val="003B10E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3B10E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3B10E8"/>
    <w:pPr>
      <w:jc w:val="center"/>
    </w:pPr>
  </w:style>
  <w:style w:type="paragraph" w:customStyle="1" w:styleId="3411">
    <w:name w:val="34_Таблица_Список_Марк_1_без_отступа"/>
    <w:basedOn w:val="34ff6"/>
    <w:rsid w:val="003B10E8"/>
    <w:pPr>
      <w:numPr>
        <w:numId w:val="43"/>
      </w:numPr>
    </w:pPr>
  </w:style>
  <w:style w:type="paragraph" w:customStyle="1" w:styleId="34fffff9">
    <w:name w:val="34_Формула"/>
    <w:basedOn w:val="a0"/>
    <w:rsid w:val="003B10E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3B10E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3B10E8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532CA-6898-4645-9C28-0D1ED5B0B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28</TotalTime>
  <Pages>8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организации информационной базы</vt:lpstr>
    </vt:vector>
  </TitlesOfParts>
  <Company>Название организации</Company>
  <LinksUpToDate>false</LinksUpToDate>
  <CharactersWithSpaces>4453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организации информационной базы</dc:title>
  <dc:creator>Oksana</dc:creator>
  <cp:lastModifiedBy>Oksana</cp:lastModifiedBy>
  <cp:revision>51</cp:revision>
  <cp:lastPrinted>2014-09-08T01:50:00Z</cp:lastPrinted>
  <dcterms:created xsi:type="dcterms:W3CDTF">2014-09-26T18:03:00Z</dcterms:created>
  <dcterms:modified xsi:type="dcterms:W3CDTF">2023-05-08T10:07:00Z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A.B.XXX.П6.XX.X-X.X</vt:lpwstr>
  </property>
  <property fmtid="{D5CDD505-2E9C-101B-9397-08002B2CF9AE}" pid="8" name="год_издания">
    <vt:lpwstr>2023</vt:lpwstr>
  </property>
</Properties>
</file>