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E44" w:rsidRDefault="00075E44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91215D">
        <w:t>Название организации</w:t>
      </w:r>
      <w:r>
        <w:fldChar w:fldCharType="end"/>
      </w:r>
    </w:p>
    <w:p w:rsidR="00075E44" w:rsidRPr="00C816E8" w:rsidRDefault="00075E4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075E44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075E44" w:rsidRPr="00C816E8" w:rsidRDefault="00075E44" w:rsidP="00345A40">
            <w:pPr>
              <w:pStyle w:val="34ffff8"/>
            </w:pPr>
            <w:r w:rsidRPr="00C816E8">
              <w:t>УТВЕРЖДЕН</w:t>
            </w:r>
          </w:p>
          <w:p w:rsidR="00075E44" w:rsidRPr="00C816E8" w:rsidRDefault="00AB655C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91215D">
              <w:t>A.B.XXX.В</w:t>
            </w:r>
            <w:proofErr w:type="gramStart"/>
            <w:r w:rsidR="0091215D">
              <w:t>4</w:t>
            </w:r>
            <w:proofErr w:type="gramEnd"/>
            <w:r w:rsidR="0091215D">
              <w:t>.XX.X-X.X</w:t>
            </w:r>
            <w:r>
              <w:fldChar w:fldCharType="end"/>
            </w:r>
            <w:r w:rsidR="00075E44" w:rsidRPr="00C816E8">
              <w:t>-ЛУ</w:t>
            </w:r>
          </w:p>
          <w:p w:rsidR="00075E44" w:rsidRPr="00C816E8" w:rsidRDefault="00075E44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075E44" w:rsidRPr="00C816E8" w:rsidRDefault="00075E44" w:rsidP="00345A40">
            <w:pPr>
              <w:pStyle w:val="34ffff8"/>
            </w:pPr>
            <w:r w:rsidRPr="00C816E8">
              <w:t>УТВЕРЖДАЮ</w:t>
            </w:r>
          </w:p>
        </w:tc>
      </w:tr>
      <w:tr w:rsidR="00075E44" w:rsidRPr="00C816E8" w:rsidTr="00345A40">
        <w:trPr>
          <w:trHeight w:val="630"/>
        </w:trPr>
        <w:tc>
          <w:tcPr>
            <w:tcW w:w="5554" w:type="dxa"/>
            <w:vMerge/>
          </w:tcPr>
          <w:p w:rsidR="00075E44" w:rsidRPr="00C816E8" w:rsidRDefault="00075E44" w:rsidP="00345A40"/>
        </w:tc>
        <w:tc>
          <w:tcPr>
            <w:tcW w:w="4563" w:type="dxa"/>
          </w:tcPr>
          <w:p w:rsidR="00075E44" w:rsidRPr="00C816E8" w:rsidRDefault="00075E44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075E44" w:rsidRPr="00C816E8" w:rsidTr="00345A40">
        <w:trPr>
          <w:trHeight w:val="353"/>
        </w:trPr>
        <w:tc>
          <w:tcPr>
            <w:tcW w:w="5554" w:type="dxa"/>
            <w:vMerge/>
          </w:tcPr>
          <w:p w:rsidR="00075E44" w:rsidRPr="00C816E8" w:rsidRDefault="00075E44" w:rsidP="00345A40"/>
        </w:tc>
        <w:tc>
          <w:tcPr>
            <w:tcW w:w="4563" w:type="dxa"/>
          </w:tcPr>
          <w:p w:rsidR="00075E44" w:rsidRPr="00C816E8" w:rsidRDefault="00075E44" w:rsidP="00B617AD">
            <w:pPr>
              <w:pStyle w:val="34ffff9"/>
            </w:pPr>
            <w:r w:rsidRPr="00C816E8">
              <w:t>____________________ И. О. Фамилия</w:t>
            </w:r>
          </w:p>
          <w:p w:rsidR="00075E44" w:rsidRPr="00C816E8" w:rsidRDefault="00075E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1215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75E44" w:rsidRPr="00C816E8" w:rsidRDefault="00075E44" w:rsidP="00801734">
      <w:pPr>
        <w:pStyle w:val="34f5"/>
      </w:pPr>
    </w:p>
    <w:p w:rsidR="00075E44" w:rsidRDefault="00075E44" w:rsidP="00801734">
      <w:pPr>
        <w:pStyle w:val="34f5"/>
      </w:pPr>
    </w:p>
    <w:p w:rsidR="00075E44" w:rsidRDefault="00075E44" w:rsidP="00801734">
      <w:pPr>
        <w:pStyle w:val="34f5"/>
      </w:pPr>
    </w:p>
    <w:p w:rsidR="00075E44" w:rsidRPr="00C816E8" w:rsidRDefault="00075E44" w:rsidP="00801734">
      <w:pPr>
        <w:pStyle w:val="34f5"/>
      </w:pPr>
    </w:p>
    <w:p w:rsidR="00075E44" w:rsidRPr="00C816E8" w:rsidRDefault="00075E44" w:rsidP="00801734">
      <w:pPr>
        <w:pStyle w:val="34f5"/>
      </w:pPr>
    </w:p>
    <w:p w:rsidR="00075E44" w:rsidRPr="00C816E8" w:rsidRDefault="00AB655C" w:rsidP="00801734">
      <w:pPr>
        <w:pStyle w:val="34ffb"/>
      </w:pPr>
      <w:fldSimple w:instr=" DOCPROPERTY  полное_название_системы  \* MERGEFORMAT ">
        <w:r w:rsidR="0091215D">
          <w:t>Полное название системы</w:t>
        </w:r>
      </w:fldSimple>
    </w:p>
    <w:p w:rsidR="00075E44" w:rsidRPr="00C816E8" w:rsidRDefault="00075E44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91215D">
          <w:t>Краткое название системы</w:t>
        </w:r>
      </w:fldSimple>
      <w:r w:rsidRPr="00C816E8">
        <w:t>)</w:t>
      </w:r>
    </w:p>
    <w:p w:rsidR="00075E44" w:rsidRPr="00C816E8" w:rsidRDefault="00AB655C" w:rsidP="00801734">
      <w:pPr>
        <w:pStyle w:val="34ffd"/>
      </w:pPr>
      <w:fldSimple w:instr=" DOCPROPERTY  Title  \* MERGEFORMAT ">
        <w:r w:rsidR="0091215D">
          <w:t>Спецификация оборудования</w:t>
        </w:r>
      </w:fldSimple>
    </w:p>
    <w:p w:rsidR="00075E44" w:rsidRDefault="00075E44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91215D">
        <w:t>A.B.XXX.В</w:t>
      </w:r>
      <w:proofErr w:type="gramStart"/>
      <w:r w:rsidR="0091215D">
        <w:t>4</w:t>
      </w:r>
      <w:proofErr w:type="gramEnd"/>
      <w:r w:rsidR="0091215D">
        <w:t>.XX.X-X.X</w:t>
      </w:r>
      <w:r w:rsidRPr="00C816E8">
        <w:fldChar w:fldCharType="end"/>
      </w:r>
    </w:p>
    <w:p w:rsidR="00075E44" w:rsidRDefault="00075E44" w:rsidP="00801734">
      <w:pPr>
        <w:pStyle w:val="34f5"/>
      </w:pPr>
    </w:p>
    <w:p w:rsidR="00075E44" w:rsidRPr="00323C59" w:rsidRDefault="00075E44" w:rsidP="00801734">
      <w:pPr>
        <w:pStyle w:val="34f5"/>
      </w:pPr>
    </w:p>
    <w:p w:rsidR="000F0B85" w:rsidRPr="00323C59" w:rsidRDefault="000F0B85" w:rsidP="00801734">
      <w:pPr>
        <w:pStyle w:val="34f5"/>
      </w:pPr>
    </w:p>
    <w:p w:rsidR="00075E44" w:rsidRDefault="00075E44" w:rsidP="00801734">
      <w:pPr>
        <w:pStyle w:val="34f5"/>
      </w:pPr>
    </w:p>
    <w:p w:rsidR="00075E44" w:rsidRDefault="00075E4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075E44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75E44" w:rsidRPr="00C816E8" w:rsidRDefault="00075E44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075E44" w:rsidRPr="00C816E8" w:rsidRDefault="00075E44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075E44" w:rsidRPr="00C816E8" w:rsidRDefault="00075E44" w:rsidP="00345A40">
            <w:pPr>
              <w:pStyle w:val="34ffff9"/>
            </w:pPr>
          </w:p>
        </w:tc>
      </w:tr>
      <w:tr w:rsidR="00075E44" w:rsidRPr="00C816E8" w:rsidTr="00345A40">
        <w:trPr>
          <w:trHeight w:val="868"/>
        </w:trPr>
        <w:tc>
          <w:tcPr>
            <w:tcW w:w="4564" w:type="dxa"/>
          </w:tcPr>
          <w:p w:rsidR="00075E44" w:rsidRPr="00C816E8" w:rsidRDefault="00075E44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75E44" w:rsidRPr="00C816E8" w:rsidRDefault="00075E44" w:rsidP="00345A40">
            <w:pPr>
              <w:pStyle w:val="34ffff9"/>
            </w:pPr>
          </w:p>
        </w:tc>
        <w:tc>
          <w:tcPr>
            <w:tcW w:w="4563" w:type="dxa"/>
          </w:tcPr>
          <w:p w:rsidR="00075E44" w:rsidRPr="00C816E8" w:rsidRDefault="00075E44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75E44" w:rsidRPr="00C816E8" w:rsidTr="00345A40">
        <w:trPr>
          <w:trHeight w:val="404"/>
        </w:trPr>
        <w:tc>
          <w:tcPr>
            <w:tcW w:w="4564" w:type="dxa"/>
          </w:tcPr>
          <w:p w:rsidR="00075E44" w:rsidRPr="00C816E8" w:rsidRDefault="00075E44" w:rsidP="00345A40">
            <w:pPr>
              <w:pStyle w:val="34ffff9"/>
            </w:pPr>
            <w:r w:rsidRPr="00C816E8">
              <w:t>____________________ И. О. Фамилия</w:t>
            </w:r>
          </w:p>
          <w:p w:rsidR="00075E44" w:rsidRPr="00C816E8" w:rsidRDefault="00075E44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1215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75E44" w:rsidRPr="00C816E8" w:rsidRDefault="00075E44" w:rsidP="00345A40">
            <w:pPr>
              <w:pStyle w:val="34ffff9"/>
            </w:pPr>
          </w:p>
        </w:tc>
        <w:tc>
          <w:tcPr>
            <w:tcW w:w="4563" w:type="dxa"/>
          </w:tcPr>
          <w:p w:rsidR="00075E44" w:rsidRPr="00C816E8" w:rsidRDefault="00075E44" w:rsidP="00B617AD">
            <w:pPr>
              <w:pStyle w:val="34ffff9"/>
            </w:pPr>
            <w:r w:rsidRPr="00C816E8">
              <w:t>____________________ И. О. Фамили</w:t>
            </w:r>
            <w:bookmarkStart w:id="0" w:name="_GoBack"/>
            <w:bookmarkEnd w:id="0"/>
            <w:r w:rsidRPr="00C816E8">
              <w:t>я</w:t>
            </w:r>
          </w:p>
          <w:p w:rsidR="00075E44" w:rsidRPr="00C816E8" w:rsidRDefault="00075E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1215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075E44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75E44" w:rsidRPr="00C816E8" w:rsidRDefault="00075E44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075E44" w:rsidRPr="00C816E8" w:rsidRDefault="00075E44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075E44" w:rsidRPr="00C816E8" w:rsidRDefault="00075E44" w:rsidP="00345A40">
            <w:pPr>
              <w:pStyle w:val="34ffff8"/>
            </w:pPr>
          </w:p>
        </w:tc>
      </w:tr>
      <w:tr w:rsidR="00075E44" w:rsidRPr="00C816E8" w:rsidTr="00345A40">
        <w:trPr>
          <w:trHeight w:val="864"/>
        </w:trPr>
        <w:tc>
          <w:tcPr>
            <w:tcW w:w="4564" w:type="dxa"/>
          </w:tcPr>
          <w:p w:rsidR="00075E44" w:rsidRPr="00C816E8" w:rsidRDefault="00075E44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75E44" w:rsidRPr="00C816E8" w:rsidRDefault="00075E44" w:rsidP="00345A40">
            <w:pPr>
              <w:pStyle w:val="34ffff9"/>
            </w:pPr>
          </w:p>
        </w:tc>
        <w:tc>
          <w:tcPr>
            <w:tcW w:w="4563" w:type="dxa"/>
          </w:tcPr>
          <w:p w:rsidR="00075E44" w:rsidRPr="00C816E8" w:rsidRDefault="00075E44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75E44" w:rsidRPr="00C816E8" w:rsidTr="00345A40">
        <w:trPr>
          <w:trHeight w:val="643"/>
        </w:trPr>
        <w:tc>
          <w:tcPr>
            <w:tcW w:w="4564" w:type="dxa"/>
          </w:tcPr>
          <w:p w:rsidR="00075E44" w:rsidRPr="00C816E8" w:rsidRDefault="00075E44" w:rsidP="00B617AD">
            <w:pPr>
              <w:pStyle w:val="34ffff9"/>
            </w:pPr>
            <w:r w:rsidRPr="00C816E8">
              <w:t>____________________ И. О. Фамилия</w:t>
            </w:r>
          </w:p>
          <w:p w:rsidR="00075E44" w:rsidRPr="00C816E8" w:rsidRDefault="00075E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1215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75E44" w:rsidRPr="00C816E8" w:rsidRDefault="00075E44" w:rsidP="00345A40">
            <w:pPr>
              <w:pStyle w:val="34ffff9"/>
            </w:pPr>
          </w:p>
        </w:tc>
        <w:tc>
          <w:tcPr>
            <w:tcW w:w="4563" w:type="dxa"/>
          </w:tcPr>
          <w:p w:rsidR="00075E44" w:rsidRPr="00C816E8" w:rsidRDefault="00075E44" w:rsidP="00B617AD">
            <w:pPr>
              <w:pStyle w:val="34ffff9"/>
            </w:pPr>
            <w:r w:rsidRPr="00C816E8">
              <w:t>____________________ И. О. Фамилия</w:t>
            </w:r>
          </w:p>
          <w:p w:rsidR="00075E44" w:rsidRPr="00C816E8" w:rsidRDefault="00075E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1215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75E44" w:rsidRPr="00801734" w:rsidRDefault="00075E44" w:rsidP="00801734">
      <w:pPr>
        <w:pStyle w:val="34f5"/>
        <w:rPr>
          <w:lang w:val="en-US"/>
        </w:rPr>
      </w:pPr>
    </w:p>
    <w:p w:rsidR="00DA4442" w:rsidRDefault="00DA4442" w:rsidP="00323C59">
      <w:pPr>
        <w:pStyle w:val="34f5"/>
      </w:pPr>
    </w:p>
    <w:p w:rsidR="00DA4442" w:rsidRDefault="00DA4442" w:rsidP="000611C2">
      <w:pPr>
        <w:pStyle w:val="34b"/>
        <w:rPr>
          <w:lang w:eastAsia="ru-RU"/>
        </w:rPr>
        <w:sectPr w:rsidR="00DA4442" w:rsidSect="003865F8">
          <w:headerReference w:type="default" r:id="rId9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tbl>
      <w:tblPr>
        <w:tblStyle w:val="af9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377"/>
        <w:gridCol w:w="3401"/>
        <w:gridCol w:w="1988"/>
        <w:gridCol w:w="2548"/>
        <w:gridCol w:w="1133"/>
        <w:gridCol w:w="1134"/>
        <w:gridCol w:w="1414"/>
        <w:gridCol w:w="2268"/>
      </w:tblGrid>
      <w:tr w:rsidR="000B43B4" w:rsidTr="00407721">
        <w:trPr>
          <w:trHeight w:val="1644"/>
        </w:trPr>
        <w:tc>
          <w:tcPr>
            <w:tcW w:w="1134" w:type="dxa"/>
            <w:tcMar>
              <w:top w:w="113" w:type="dxa"/>
              <w:bottom w:w="113" w:type="dxa"/>
            </w:tcMar>
            <w:vAlign w:val="center"/>
          </w:tcPr>
          <w:p w:rsidR="000B43B4" w:rsidRPr="007F7EAB" w:rsidRDefault="000B43B4" w:rsidP="0085041B">
            <w:pPr>
              <w:pStyle w:val="34ff8"/>
            </w:pPr>
            <w:r w:rsidRPr="007F7EAB">
              <w:lastRenderedPageBreak/>
              <w:t>Позиция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:rsidR="000B43B4" w:rsidRPr="007F7EAB" w:rsidRDefault="000B43B4" w:rsidP="0085041B">
            <w:pPr>
              <w:pStyle w:val="34ff8"/>
            </w:pPr>
            <w:r w:rsidRPr="007F7EAB">
              <w:t>Наименование и техническая характеристика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:rsidR="000B43B4" w:rsidRPr="00066FF3" w:rsidRDefault="0091215D" w:rsidP="0091215D">
            <w:pPr>
              <w:pStyle w:val="34ff8"/>
            </w:pPr>
            <w:r>
              <w:t>Тип, марка,</w:t>
            </w:r>
            <w:r w:rsidRPr="0091215D">
              <w:t xml:space="preserve"> </w:t>
            </w:r>
            <w:r>
              <w:t>обозначение</w:t>
            </w:r>
            <w:r w:rsidRPr="0091215D">
              <w:t xml:space="preserve"> </w:t>
            </w:r>
            <w:r>
              <w:t>документа,</w:t>
            </w:r>
            <w:r w:rsidRPr="0091215D">
              <w:t xml:space="preserve"> </w:t>
            </w:r>
            <w:r>
              <w:t>опросного листа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:rsidR="000B43B4" w:rsidRPr="00066FF3" w:rsidRDefault="000B43B4" w:rsidP="00234B2F">
            <w:pPr>
              <w:pStyle w:val="34ff8"/>
            </w:pPr>
            <w:r w:rsidRPr="007F7EAB">
              <w:t>Код оборудования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:rsidR="000B43B4" w:rsidRPr="007F7EAB" w:rsidRDefault="0091215D" w:rsidP="0085041B">
            <w:pPr>
              <w:pStyle w:val="34ff8"/>
            </w:pPr>
            <w:r w:rsidRPr="0091215D">
              <w:t>Поставщик</w:t>
            </w:r>
          </w:p>
        </w:tc>
        <w:tc>
          <w:tcPr>
            <w:tcW w:w="1133" w:type="dxa"/>
            <w:vAlign w:val="center"/>
          </w:tcPr>
          <w:p w:rsidR="000B43B4" w:rsidRPr="00407721" w:rsidRDefault="000B43B4" w:rsidP="00407721">
            <w:pPr>
              <w:pStyle w:val="34ff8"/>
            </w:pPr>
            <w:proofErr w:type="spellStart"/>
            <w:r w:rsidRPr="007F7EAB">
              <w:t>Ед</w:t>
            </w:r>
            <w:proofErr w:type="gramStart"/>
            <w:r w:rsidR="00407721">
              <w:t>и</w:t>
            </w:r>
            <w:proofErr w:type="spellEnd"/>
            <w:r w:rsidR="00407721">
              <w:t>-</w:t>
            </w:r>
            <w:proofErr w:type="gramEnd"/>
            <w:r w:rsidR="00407721">
              <w:br/>
            </w:r>
            <w:proofErr w:type="spellStart"/>
            <w:r w:rsidR="00407721">
              <w:t>ница</w:t>
            </w:r>
            <w:proofErr w:type="spellEnd"/>
            <w:r w:rsidRPr="007F7EAB">
              <w:t>.</w:t>
            </w:r>
            <w:r>
              <w:t xml:space="preserve"> </w:t>
            </w:r>
            <w:proofErr w:type="spellStart"/>
            <w:r w:rsidRPr="007F7EAB">
              <w:t>изм</w:t>
            </w:r>
            <w:r w:rsidR="00407721">
              <w:t>е</w:t>
            </w:r>
            <w:proofErr w:type="spellEnd"/>
            <w:r w:rsidR="00407721">
              <w:t>-</w:t>
            </w:r>
            <w:r w:rsidR="00407721">
              <w:br/>
              <w:t>рения</w:t>
            </w:r>
          </w:p>
        </w:tc>
        <w:tc>
          <w:tcPr>
            <w:tcW w:w="1134" w:type="dxa"/>
            <w:vAlign w:val="center"/>
          </w:tcPr>
          <w:p w:rsidR="000B43B4" w:rsidRPr="00066FF3" w:rsidRDefault="000B43B4" w:rsidP="00066FF3">
            <w:pPr>
              <w:pStyle w:val="34ff8"/>
            </w:pPr>
            <w:proofErr w:type="gramStart"/>
            <w:r w:rsidRPr="007F7EAB">
              <w:t>Кол</w:t>
            </w:r>
            <w:r w:rsidR="00066FF3">
              <w:t>и-</w:t>
            </w:r>
            <w:proofErr w:type="spellStart"/>
            <w:r w:rsidR="00066FF3">
              <w:t>чество</w:t>
            </w:r>
            <w:proofErr w:type="spellEnd"/>
            <w:proofErr w:type="gramEnd"/>
          </w:p>
        </w:tc>
        <w:tc>
          <w:tcPr>
            <w:tcW w:w="1414" w:type="dxa"/>
            <w:tcMar>
              <w:top w:w="113" w:type="dxa"/>
              <w:bottom w:w="113" w:type="dxa"/>
            </w:tcMar>
            <w:vAlign w:val="center"/>
          </w:tcPr>
          <w:p w:rsidR="000B43B4" w:rsidRPr="007F7EAB" w:rsidRDefault="000B43B4" w:rsidP="0091215D">
            <w:pPr>
              <w:pStyle w:val="34ff8"/>
            </w:pPr>
            <w:r w:rsidRPr="007F7EAB">
              <w:t>Масса</w:t>
            </w:r>
            <w:r w:rsidR="0091215D">
              <w:br/>
            </w:r>
            <w:r w:rsidR="0091215D">
              <w:rPr>
                <w:lang w:val="en-US"/>
              </w:rPr>
              <w:t>1 </w:t>
            </w:r>
            <w:r w:rsidR="00066FF3">
              <w:t>ед</w:t>
            </w:r>
            <w:r w:rsidR="0091215D">
              <w:t>.</w:t>
            </w:r>
            <w:r w:rsidRPr="007F7EAB">
              <w:t>,</w:t>
            </w:r>
            <w:r w:rsidR="0091215D">
              <w:br/>
            </w:r>
            <w:proofErr w:type="gramStart"/>
            <w:r w:rsidRPr="007F7EAB">
              <w:t>кг</w:t>
            </w:r>
            <w:proofErr w:type="gramEnd"/>
          </w:p>
        </w:tc>
        <w:tc>
          <w:tcPr>
            <w:tcW w:w="2268" w:type="dxa"/>
            <w:vAlign w:val="center"/>
          </w:tcPr>
          <w:p w:rsidR="000B43B4" w:rsidRPr="00887B23" w:rsidRDefault="000B43B4" w:rsidP="00887B23">
            <w:pPr>
              <w:pStyle w:val="34ff8"/>
            </w:pPr>
            <w:r w:rsidRPr="007F7EAB">
              <w:t>Примечани</w:t>
            </w:r>
            <w:r w:rsidR="00887B23">
              <w:t>е</w:t>
            </w: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Pr="00DC0123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63621F">
        <w:tc>
          <w:tcPr>
            <w:tcW w:w="113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</w:tcPr>
          <w:p w:rsidR="000B43B4" w:rsidRDefault="000B43B4" w:rsidP="00DC0123">
            <w:pPr>
              <w:pStyle w:val="34ff6"/>
            </w:pPr>
          </w:p>
        </w:tc>
      </w:tr>
      <w:tr w:rsidR="000B43B4" w:rsidTr="001A622A">
        <w:tc>
          <w:tcPr>
            <w:tcW w:w="113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B43B4" w:rsidRDefault="000B43B4" w:rsidP="00DC0123">
            <w:pPr>
              <w:pStyle w:val="34ff6"/>
            </w:pPr>
          </w:p>
        </w:tc>
      </w:tr>
      <w:tr w:rsidR="000B43B4" w:rsidTr="001A622A"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Pr="00EF6AA4" w:rsidRDefault="000B43B4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</w:tcPr>
          <w:p w:rsidR="000B43B4" w:rsidRDefault="000B43B4" w:rsidP="00DC0123">
            <w:pPr>
              <w:pStyle w:val="34ff6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B43B4" w:rsidRDefault="000B43B4" w:rsidP="00DC0123">
            <w:pPr>
              <w:pStyle w:val="34ff6"/>
            </w:pP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B43B4" w:rsidRDefault="000B43B4" w:rsidP="00DC0123">
            <w:pPr>
              <w:pStyle w:val="34ff6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0B43B4" w:rsidRDefault="000B43B4" w:rsidP="00DC0123">
            <w:pPr>
              <w:pStyle w:val="34ff6"/>
            </w:pPr>
          </w:p>
        </w:tc>
      </w:tr>
    </w:tbl>
    <w:p w:rsidR="00DA4442" w:rsidRDefault="00DA4442" w:rsidP="008A3617">
      <w:pPr>
        <w:pStyle w:val="34fffa"/>
      </w:pPr>
    </w:p>
    <w:p w:rsidR="00DA4442" w:rsidRDefault="00DA4442" w:rsidP="008A3617">
      <w:pPr>
        <w:pStyle w:val="34fffa"/>
        <w:sectPr w:rsidR="00DA4442" w:rsidSect="00794468">
          <w:headerReference w:type="default" r:id="rId10"/>
          <w:footerReference w:type="default" r:id="rId11"/>
          <w:headerReference w:type="first" r:id="rId12"/>
          <w:footerReference w:type="first" r:id="rId13"/>
          <w:pgSz w:w="23814" w:h="16840" w:orient="landscape" w:code="8"/>
          <w:pgMar w:top="284" w:right="284" w:bottom="1134" w:left="1134" w:header="0" w:footer="340" w:gutter="0"/>
          <w:cols w:space="708"/>
          <w:titlePg/>
          <w:docGrid w:linePitch="360"/>
        </w:sectPr>
      </w:pPr>
    </w:p>
    <w:p w:rsidR="00986014" w:rsidRDefault="00986014" w:rsidP="00986014">
      <w:pPr>
        <w:pStyle w:val="3412"/>
        <w:rPr>
          <w:lang w:val="en-US"/>
        </w:rPr>
      </w:pPr>
    </w:p>
    <w:p w:rsidR="00986014" w:rsidRDefault="00986014" w:rsidP="00986014">
      <w:pPr>
        <w:pStyle w:val="34e"/>
      </w:pPr>
      <w:r>
        <w:t>(справочное)</w:t>
      </w:r>
      <w:r>
        <w:fldChar w:fldCharType="begin"/>
      </w:r>
      <w:r>
        <w:instrText xml:space="preserve"> TC "</w:instrText>
      </w:r>
      <w:bookmarkStart w:id="1" w:name="_Toc397970792"/>
      <w:r>
        <w:fldChar w:fldCharType="begin"/>
      </w:r>
      <w:r>
        <w:instrText xml:space="preserve"> STYLEREF  34_Заголовок_1_Приложение \w  \* MERGEFORMAT </w:instrText>
      </w:r>
      <w:r>
        <w:fldChar w:fldCharType="separate"/>
      </w:r>
      <w:bookmarkStart w:id="2" w:name="_Toc398225600"/>
      <w:bookmarkStart w:id="3" w:name="_Toc398345749"/>
      <w:bookmarkStart w:id="4" w:name="_Toc399987743"/>
      <w:r w:rsidR="0091215D">
        <w:rPr>
          <w:noProof/>
        </w:rPr>
        <w:instrText>Приложение А</w:instrText>
      </w:r>
      <w:r>
        <w:fldChar w:fldCharType="end"/>
      </w:r>
      <w:r>
        <w:instrText xml:space="preserve">. </w:instrText>
      </w:r>
      <w:bookmarkEnd w:id="1"/>
      <w:bookmarkEnd w:id="2"/>
      <w:bookmarkEnd w:id="3"/>
      <w:r>
        <w:instrText>Название приложения</w:instrText>
      </w:r>
      <w:bookmarkEnd w:id="4"/>
      <w:r>
        <w:instrText xml:space="preserve">" </w:instrText>
      </w:r>
      <w:r>
        <w:fldChar w:fldCharType="end"/>
      </w:r>
    </w:p>
    <w:p w:rsidR="00986014" w:rsidRDefault="00986014" w:rsidP="00986014">
      <w:pPr>
        <w:pStyle w:val="341b"/>
      </w:pPr>
      <w:r>
        <w:t>Название приложения</w:t>
      </w:r>
    </w:p>
    <w:p w:rsidR="00986014" w:rsidRPr="001149C9" w:rsidRDefault="00986014" w:rsidP="00986014">
      <w:pPr>
        <w:pStyle w:val="3420"/>
      </w:pPr>
      <w:bookmarkStart w:id="5" w:name="_Toc398225601"/>
      <w:bookmarkStart w:id="6" w:name="_Toc398345750"/>
      <w:bookmarkStart w:id="7" w:name="_Toc399987744"/>
      <w:r>
        <w:t>Заголовок 2</w:t>
      </w:r>
      <w:bookmarkEnd w:id="5"/>
      <w:bookmarkEnd w:id="6"/>
      <w:bookmarkEnd w:id="7"/>
    </w:p>
    <w:p w:rsidR="00986014" w:rsidRPr="00986014" w:rsidRDefault="00986014" w:rsidP="00986014">
      <w:pPr>
        <w:pStyle w:val="34a0"/>
      </w:pPr>
      <w:r w:rsidRPr="00986014">
        <w:t>При использовании в проекте технических средств, для заказа которых требуется заполнение опросных листов, приложение последних к проекту обязательно.</w:t>
      </w:r>
    </w:p>
    <w:p w:rsidR="00986014" w:rsidRDefault="00986014" w:rsidP="00986014">
      <w:pPr>
        <w:pStyle w:val="34a0"/>
      </w:pPr>
      <w:r w:rsidRPr="00986014">
        <w:t>При использовании в проекте технических средств, имеющих ограничения в применении в соответствии с перечнями, утвержденными в установленном порядке, необходимо приложение к проекту копий документов о согласовании поставки этих средств.</w:t>
      </w:r>
    </w:p>
    <w:p w:rsidR="00986014" w:rsidRDefault="00986014" w:rsidP="00986014">
      <w:pPr>
        <w:pStyle w:val="34b"/>
      </w:pPr>
    </w:p>
    <w:p w:rsidR="00986014" w:rsidRDefault="00986014" w:rsidP="0040041E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323C59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323C59" w:rsidRPr="00A86232" w:rsidRDefault="00323C59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323C59" w:rsidRPr="005F1B2E" w:rsidRDefault="00323C59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323C59" w:rsidRPr="005F1B2E" w:rsidRDefault="00323C59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323C59" w:rsidRPr="005F1B2E" w:rsidRDefault="00323C59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323C59" w:rsidRPr="005F1B2E" w:rsidRDefault="00323C59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323C59" w:rsidRPr="005F1B2E" w:rsidRDefault="00323C59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323C59" w:rsidRPr="005F1B2E" w:rsidRDefault="00323C59" w:rsidP="006877E2">
            <w:pPr>
              <w:pStyle w:val="34ff8"/>
            </w:pPr>
            <w:r w:rsidRPr="005F1B2E">
              <w:t>Дата</w:t>
            </w:r>
          </w:p>
        </w:tc>
      </w:tr>
      <w:tr w:rsidR="00323C59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323C59" w:rsidRPr="005F1B2E" w:rsidRDefault="00323C59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323C59" w:rsidRPr="005F1B2E" w:rsidRDefault="00323C59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323C59" w:rsidRPr="005F1B2E" w:rsidRDefault="00323C59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323C59" w:rsidRPr="005F1B2E" w:rsidRDefault="00323C59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323C59" w:rsidRPr="005F1B2E" w:rsidRDefault="00323C59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323C59" w:rsidRPr="005F1B2E" w:rsidRDefault="00323C59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323C59" w:rsidRPr="005F1B2E" w:rsidRDefault="00323C59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323C59" w:rsidRPr="005F1B2E" w:rsidRDefault="00323C59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323C59" w:rsidRPr="005F1B2E" w:rsidRDefault="00323C59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323C59" w:rsidRPr="005F1B2E" w:rsidRDefault="00323C59" w:rsidP="006877E2">
            <w:pPr>
              <w:pStyle w:val="34ff8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  <w:tr w:rsidR="00323C59" w:rsidTr="008574AC">
        <w:trPr>
          <w:trHeight w:val="454"/>
        </w:trPr>
        <w:tc>
          <w:tcPr>
            <w:tcW w:w="518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23C59" w:rsidRDefault="00323C59" w:rsidP="008574AC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DA4442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965" w:rsidRDefault="00153965" w:rsidP="00AD0715">
      <w:r>
        <w:separator/>
      </w:r>
    </w:p>
    <w:p w:rsidR="00153965" w:rsidRDefault="00153965" w:rsidP="00AD0715"/>
  </w:endnote>
  <w:endnote w:type="continuationSeparator" w:id="0">
    <w:p w:rsidR="00153965" w:rsidRDefault="00153965" w:rsidP="00AD0715">
      <w:r>
        <w:continuationSeparator/>
      </w:r>
    </w:p>
    <w:p w:rsidR="00153965" w:rsidRDefault="00153965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4442" w:rsidRDefault="00DA4442" w:rsidP="00C07844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7844" w:rsidRDefault="00C07844" w:rsidP="00C07844">
    <w:pPr>
      <w:pStyle w:val="341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965" w:rsidRDefault="00153965" w:rsidP="00AD0715">
      <w:r>
        <w:separator/>
      </w:r>
    </w:p>
    <w:p w:rsidR="00153965" w:rsidRDefault="00153965" w:rsidP="00AD0715"/>
  </w:footnote>
  <w:footnote w:type="continuationSeparator" w:id="0">
    <w:p w:rsidR="00153965" w:rsidRDefault="00153965" w:rsidP="00AD0715">
      <w:r>
        <w:continuationSeparator/>
      </w:r>
    </w:p>
    <w:p w:rsidR="00153965" w:rsidRDefault="00153965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4442" w:rsidRDefault="0095056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0224" behindDoc="0" locked="1" layoutInCell="1" allowOverlap="1" wp14:anchorId="5D3A6454" wp14:editId="2427DC0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690" name="Группа 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91" name="Группа 69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92" name="Группа 692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93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94" name="Группа 694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95" name="Группа 695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96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7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8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0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1" name="Группа 70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02" name="Группа 70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0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6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7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8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9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60" name="Группа 260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26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2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3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4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5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266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90" o:spid="_x0000_s1026" style="position:absolute;left:0;text-align:left;margin-left:22.7pt;margin-top:14.2pt;width:558.45pt;height:813.55pt;z-index:25170022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">
              <v:group id="Группа 691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hnJ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U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KGclxgAAANwA&#10;AAAPAAAAAAAAAAAAAAAAAKoCAABkcnMvZG93bnJldi54bWxQSwUGAAAAAAQABAD6AAAAnQMAAAAA&#10;">
                <v:group id="Группа 692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Pr5Us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h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+vlSxgAAANwA&#10;AAAPAAAAAAAAAAAAAAAAAKoCAABkcnMvZG93bnJldi54bWxQSwUGAAAAAAQABAD6AAAAnQMAAAAA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fKLMQA&#10;AADcAAAADwAAAGRycy9kb3ducmV2LnhtbESPT2sCMRTE74V+h/AK3jSp0rVujaKW4p9bVej1sXnu&#10;Lt28LEmq67c3gtDjMDO/YabzzjbiTD7UjjW8DhQI4sKZmksNx8NX/x1EiMgGG8ek4UoB5rPnpynm&#10;xl34m877WIoE4ZCjhirGNpcyFBVZDAPXEifv5LzFmKQvpfF4SXDbyKFSmbRYc1qosKVVRcXv/s9q&#10;OB3VdnyItFiu/ORt96l+so1aa9176RYfICJ18T/8aG+MhmwygvuZdAT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XyizEAAAA3AAAAA8AAAAAAAAAAAAAAAAAmAIAAGRycy9k&#10;b3ducmV2LnhtbFBLBQYAAAAABAAEAPUAAACJAwAAAAA=&#10;" filled="f" strokeweight="1.5pt">
                    <v:textbox inset=",1mm"/>
                  </v:rect>
                  <v:group id="Группа 694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F/Ev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WL9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X8S9xgAAANwA&#10;AAAPAAAAAAAAAAAAAAAAAKoCAABkcnMvZG93bnJldi54bWxQSwUGAAAAAAQABAD6AAAAnQMAAAAA&#10;">
                    <v:group id="Группа 695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NhJs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vHP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TYSbFAAAA3AAA&#10;AA8AAAAAAAAAAAAAAAAAqgIAAGRycy9kb3ducmV2LnhtbFBLBQYAAAAABAAEAPoAAACcAwAAAAA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JKWsQAAADc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6Ww+NMOgKy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wkpa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7vwcQAAADcAAAADwAAAGRycy9kb3ducmV2LnhtbESPQWsCMRSE7wX/Q3iCt5qth23dGqUI&#10;gmIPrQpeH5u3m6WblyWJ7vrvjSD0OMzMN8xiNdhWXMmHxrGCt2kGgrh0uuFawem4ef0AESKyxtYx&#10;KbhRgNVy9LLAQruef+l6iLVIEA4FKjAxdoWUoTRkMUxdR5y8ynmLMUlfS+2xT3DbylmW5dJiw2nB&#10;YEdrQ+Xf4WIVyN2+//Gb2amqq23nzjvznfeDUpPx8PUJItIQ/8PP9lYryOfv8DiTjoB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ju/BxAAAANwAAAAPAAAAAAAAAAAA&#10;AAAAAKECAABkcnMvZG93bnJldi54bWxQSwUGAAAAAAQABAD5AAAAkgMAAAAA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F7s8AAAADcAAAADwAAAGRycy9kb3ducmV2LnhtbERPy4rCMBTdC/MP4Q7MTlNdFK1GEUFQ&#10;Zha+wO2luW2KzU1JMrbz95OF4PJw3qvNYFvxJB8axwqmkwwEcel0w7WC23U/noMIEVlj65gU/FGA&#10;zfpjtMJCu57P9LzEWqQQDgUqMDF2hZShNGQxTFxHnLjKeYsxQV9L7bFP4baVsyzLpcWGU4PBjnaG&#10;ysfl1yqQx+/+5PezW1VXh87dj+Yn7welvj6H7RJEpCG+xS/3QSvIF2ltOpOOgFz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QRe7PAAAAA3AAAAA8AAAAAAAAAAAAAAAAA&#10;oQIAAGRycy9kb3ducmV2LnhtbFBLBQYAAAAABAAEAPkAAACO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3eKMQAAADcAAAADwAAAGRycy9kb3ducmV2LnhtbESPzWrDMBCE74G+g9hCb4ncHEzjRAml&#10;EEhoDvkx5LpYa8vUWhlJjd23jwKFHIeZ+YZZbUbbiRv50DpW8D7LQBBXTrfcKCgv2+kHiBCRNXaO&#10;ScEfBdisXyYrLLQb+ES3c2xEgnAoUIGJsS+kDJUhi2HmeuLk1c5bjEn6RmqPQ4LbTs6zLJcWW04L&#10;Bnv6MlT9nH+tArn/Ho5+Oy/rpt717ro3h3wYlXp7HT+XICKN8Rn+b++0gnyxgMeZdATk+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Xd4oxAAAANwAAAAPAAAAAAAAAAAA&#10;AAAAAKECAABkcnMvZG93bnJldi54bWxQSwUGAAAAAAQABAD5AAAAkg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ztr8EAAADcAAAADwAAAGRycy9kb3ducmV2LnhtbERPPWvDMBDdA/0P4grdErkZnOBGCaVg&#10;cGiHNDF0PayzZWqdjKTa7r+vhkDHx/s+nBY7iIl86B0reN5kIIgbp3vuFNS3cr0HESKyxsExKfil&#10;AKfjw+qAhXYzf9J0jZ1IIRwKVGBiHAspQ2PIYti4kThxrfMWY4K+k9rjnMLtILdZlkuLPacGgyO9&#10;GWq+rz9WgTy/zxdfbuu2a6vRfZ3NRz4vSj09Lq8vICIt8V98d1dawS5L89OZdATk8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jO2vwQAAANwAAAAPAAAAAAAAAAAAAAAA&#10;AKECAABkcnMvZG93bnJldi54bWxQSwUGAAAAAAQABAD5AAAAjwMAAAAA&#10;" strokeweight="1.5pt"/>
                  </v:group>
                </v:group>
                <v:group id="Группа 701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P9P8YAAADc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jR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w/0/xgAAANwA&#10;AAAPAAAAAAAAAAAAAAAAAKoCAABkcnMvZG93bnJldi54bWxQSwUGAAAAAAQABAD6AAAAnQMAAAAA&#10;">
                  <v:group id="Группа 702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hFjS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1gFS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EWNIxgAAANwA&#10;AAAPAAAAAAAAAAAAAAAAAKoCAABkcnMvZG93bnJldi54bWxQSwUGAAAAAAQABAD6AAAAnQ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kYPMYA&#10;AADcAAAADwAAAGRycy9kb3ducmV2LnhtbESP0WrCQBRE34X+w3ILfRHdpAWt0TXUQqFFCFT9gGv2&#10;Nglm74bdNUn/vlsQfBxm5gyzyUfTip6cbywrSOcJCOLS6oYrBafjx+wVhA/IGlvLpOCXPOTbh8kG&#10;M20H/qb+ECoRIewzVFCH0GVS+rImg35uO+Lo/VhnMETpKqkdDhFuWvmcJAtpsOG4UGNH7zWVl8PV&#10;KMAirNKL2+2q6fVYFIuv8/Kk90o9PY5vaxCBxnAP39qfWsEyeYH/M/EIyO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kYP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3PcUA&#10;AADcAAAADwAAAGRycy9kb3ducmV2LnhtbESP3WrCQBSE7wXfYTlCb0Q3Co2aukotFJRCwJ8HOGZP&#10;k2D2bNhdNb59Vyh4OczMN8xy3ZlG3Mj52rKCyTgBQVxYXXOp4HT8Hs1B+ICssbFMCh7kYb3q95aY&#10;aXvnPd0OoRQRwj5DBVUIbSalLyoy6Me2JY7er3UGQ5SulNrhPcJNI6dJkkqDNceFClv6qqi4HK5G&#10;AeZhMbm4zaYcXo95nu7Os5P+Uept0H1+gAjUhVf4v73VCqbv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kzc9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+SpsQA&#10;AADcAAAADwAAAGRycy9kb3ducmV2LnhtbESP3YrCMBSE7xd8h3AEb5Y1VVDXrlFUEJSFgj8PcGzO&#10;tsXmpCRR69sbYcHLYWa+YWaL1tTiRs5XlhUM+gkI4tzqigsFp+Pm6xuED8gaa8uk4EEeFvPOxwxT&#10;be+8p9shFCJC2KeooAyhSaX0eUkGfd82xNH7s85giNIVUju8R7ip5TBJxtJgxXGhxIbWJeWXw9Uo&#10;wCxMBxe3WhWf12OWjXfnyUn/KtXrtssfEIHa8A7/t7dawXA0gdeZeAT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fkqb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AG1MEA&#10;AADcAAAADwAAAGRycy9kb3ducmV2LnhtbERPzYrCMBC+C75DGMGLrKmCunaNsi4IK0LB6gOMzWxb&#10;bCYlidp9e3MQPH58/6tNZxpxJ+drywom4wQEcWF1zaWC82n38QnCB2SNjWVS8E8eNut+b4Wptg8+&#10;0j0PpYgh7FNUUIXQplL6oiKDfmxb4sj9WWcwROhKqR0+Yrhp5DRJ5tJgzbGhwpZ+Kiqu+c0owCws&#10;J1e33Zaj2ynL5vvL4qwPSg0H3fcXiEBdeItf7l+tYDqLa+O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ABtTBAAAA3AAAAA8AAAAAAAAAAAAAAAAAmAIAAGRycy9kb3du&#10;cmV2LnhtbFBLBQYAAAAABAAEAPUAAACGAwAAAAA=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yjT8QA&#10;AADcAAAADwAAAGRycy9kb3ducmV2LnhtbESP3YrCMBSE7xd8h3AEb5Y1VdBdq1FUEJSFgj8PcLY5&#10;tsXmpCRR69sbYcHLYWa+YWaL1tTiRs5XlhUM+gkI4tzqigsFp+Pm6weED8gaa8uk4EEeFvPOxwxT&#10;be+8p9shFCJC2KeooAyhSaX0eUkGfd82xNE7W2cwROkKqR3eI9zUcpgkY2mw4rhQYkPrkvLL4WoU&#10;YBYmg4tbrYrP6zHLxru/75P+VarXbZdTEIHa8A7/t7dawXA0gdeZeAT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Mo0/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260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RjyMUA&#10;AADcAAAADwAAAGRycy9kb3ducmV2LnhtbESPQWvCQBSE70L/w/IKvelGaUVSN0EEi/RSqh48PrKv&#10;u8Hs2yS7jam/3i0Uehxm5htmXY6uEQP1ofasYD7LQBBXXtdsFJyOu+kKRIjIGhvPpOCHApTFw2SN&#10;ufZX/qThEI1IEA45KrAxtrmUobLkMMx8S5y8L987jEn2RuoerwnuGrnIsqV0WHNasNjS1lJ1OXw7&#10;BZ0dn19M99Fchveb2di3fehOZ6WeHsfNK4hIY/wP/7X3WsFiOYffM+kIy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1GPI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b9v8UA&#10;AADcAAAADwAAAGRycy9kb3ducmV2LnhtbESPQWsCMRSE74X+h/AK3mq2i0pZjSKCIl6k1oPHx+Y1&#10;Wdy87G7iuvbXN4VCj8PMfMMsVoOrRU9dqDwreBtnIIhLrys2Cs6f29d3ECEia6w9k4IHBVgtn58W&#10;WGh/5w/qT9GIBOFQoAIbY1NIGUpLDsPYN8TJ+/Kdw5hkZ6Tu8J7grpZ5ls2kw4rTgsWGNpbK6+nm&#10;FLR2mExNe6yv/eHbrO1uH9rzRanRy7Ceg4g0xP/wX3uvFeSzHH7Pp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v2/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pYJM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saTN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Slgk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PAUMUA&#10;AADcAAAADwAAAGRycy9kb3ducmV2LnhtbESPT2sCMRTE7wW/Q3gFbzVbUZGtUUSoiBfxz8HjY/Oa&#10;LG5edjfpuvbTN0Khx2FmfsMsVr2rREdtKD0reB9lIIgLr0s2Ci7nz7c5iBCRNVaeScGDAqyWg5cF&#10;5trf+UjdKRqRIBxyVGBjrHMpQ2HJYRj5mjh5X751GJNsjdQt3hPcVXKcZTPpsOS0YLGmjaXidvp2&#10;ChrbT6amOVS3bv9j1na7C83lqtTwtV9/gIjUx//wX3unFYxnE3ieSUd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o8BQ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9ly8QA&#10;AADcAAAADwAAAGRycy9kb3ducmV2LnhtbESPQWsCMRSE74X+h/AEbzWrqMjWKFKoiJdS9eDxsXlN&#10;Fjcvu5t0Xf31TUHwOMzMN8xy3btKdNSG0rOC8SgDQVx4XbJRcDp+vi1AhIissfJMCm4UYL16fVli&#10;rv2Vv6k7RCMShEOOCmyMdS5lKCw5DCNfEyfvx7cOY5KtkbrFa4K7Sk6ybC4dlpwWLNb0Yam4HH6d&#10;gsb205lpvqpLt7+bjd3uQnM6KzUc9Jt3EJH6+Aw/2jutYDKfwf+Zd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vZcvEAAAA3A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q1isMA&#10;AADc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NhnGX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q1isMAAADcAAAADwAAAAAAAAAAAAAAAACYAgAAZHJzL2Rv&#10;d25yZXYueG1sUEsFBgAAAAAEAAQA9QAAAIgDAAAAAA=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  <w:r w:rsidR="00DA4442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830FFDE" wp14:editId="7AD49CC5">
              <wp:simplePos x="0" y="0"/>
              <wp:positionH relativeFrom="column">
                <wp:posOffset>-671830</wp:posOffset>
              </wp:positionH>
              <wp:positionV relativeFrom="paragraph">
                <wp:posOffset>7313295</wp:posOffset>
              </wp:positionV>
              <wp:extent cx="6659880" cy="13976350"/>
              <wp:effectExtent l="0" t="635" r="26035" b="26035"/>
              <wp:wrapNone/>
              <wp:docPr id="10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659880" cy="139763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3600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74" o:spid="_x0000_s1026" style="position:absolute;margin-left:-52.9pt;margin-top:575.85pt;width:524.4pt;height:1100.5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" filled="f" strokeweight="1.5pt">
              <v:textbox inset=",1mm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4442" w:rsidRDefault="00C0784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8176" behindDoc="0" locked="1" layoutInCell="1" allowOverlap="1" wp14:anchorId="4E8CA5FE" wp14:editId="04C8DF7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48400" cy="10486800"/>
              <wp:effectExtent l="0" t="0" r="20320" b="0"/>
              <wp:wrapNone/>
              <wp:docPr id="583" name="Группа 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48400" cy="10486800"/>
                        <a:chOff x="0" y="0"/>
                        <a:chExt cx="14651061" cy="10486456"/>
                      </a:xfrm>
                    </wpg:grpSpPr>
                    <wpg:grpSp>
                      <wpg:cNvPr id="584" name="Группа 584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585" name="Группа 585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58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587" name="Группа 58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88" name="Группа 58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589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0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1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2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93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94" name="Группа 594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595" name="Группа 59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59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97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98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9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60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601" name="Группа 60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60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07" name="Группа 607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608" name="Группа 608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609" name="Группа 609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610" name="Группа 610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611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2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3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4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5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6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7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8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9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0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21" name="Группа 621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22" name="Группа 622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623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CB1016" w:rsidRDefault="00C07844" w:rsidP="00C07844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624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374BE" w:rsidRDefault="00C07844" w:rsidP="00C07844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252199">
                                        <w:rPr>
                                          <w:noProof/>
                                          <w:lang w:val="en-US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625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Default="00E51292" w:rsidP="00C07844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1215D">
                                        <w:t>A.B.XXX.В</w:t>
                                      </w:r>
                                      <w:proofErr w:type="gramStart"/>
                                      <w:r w:rsidR="0091215D">
                                        <w:t>4</w:t>
                                      </w:r>
                                      <w:proofErr w:type="gramEnd"/>
                                      <w:r w:rsidR="0091215D">
                                        <w:t>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26" name="Группа 626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62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945CCC" w:rsidRDefault="00C07844" w:rsidP="00C07844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28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Default="00C07844" w:rsidP="00C07844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29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E4A3B" w:rsidRDefault="00C07844" w:rsidP="00C07844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0411E6" w:rsidRDefault="00C07844" w:rsidP="00C07844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1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E4A3B" w:rsidRDefault="00C07844" w:rsidP="00C07844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2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945CCC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945CCC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E4A3B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E4A3B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8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0411E6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0411E6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685" name="Группа 68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68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Pr="006C5C53" w:rsidRDefault="00C07844" w:rsidP="00C07844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7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Pr="006C5C53" w:rsidRDefault="00C07844" w:rsidP="00C07844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 w:rsidR="00EA2791">
                                    <w:rPr>
                                      <w:lang w:val="ru-RU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88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89" name="Rectangle 74"/>
                      <wps:cNvSpPr>
                        <a:spLocks noChangeArrowheads="1"/>
                      </wps:cNvSpPr>
                      <wps:spPr bwMode="auto">
                        <a:xfrm>
                          <a:off x="431851" y="0"/>
                          <a:ext cx="14218070" cy="1033166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83" o:spid="_x0000_s1051" style="position:absolute;left:0;text-align:left;margin-left:22.7pt;margin-top:14.2pt;width:1153.4pt;height:825.75pt;z-index:251698176;mso-position-horizontal-relative:page;mso-position-vertical-relative:page;mso-width-relative:margin;mso-height-relative:margin" coordsize="146510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">
              <v:group id="Группа 584" o:spid="_x0000_s1052" style="position:absolute;top:51126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zHM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zMcxgAAANwA&#10;AAAPAAAAAAAAAAAAAAAAAKoCAABkcnMvZG93bnJldi54bWxQSwUGAAAAAAQABAD6AAAAnQMAAAAA&#10;">
                <v:group id="Группа 585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e+Wh8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yeFcQA&#10;AADcAAAADwAAAGRycy9kb3ducmV2LnhtbESPQWsCMRSE74L/ITyhN00quNrtRlFLqfVWXej1sXnu&#10;Lt28LEmq23/fFAoeh5n5hik2g+3ElXxoHWt4nCkQxJUzLdcayvPrdAUiRGSDnWPS8EMBNuvxqMDc&#10;uBt/0PUUa5EgHHLU0MTY51KGqiGLYeZ64uRdnLcYk/S1NB5vCW47OVcqkxZbTgsN9rRvqPo6fVsN&#10;l1K9L8+Rtru9f1ocX9RndlBvWj9Mhu0ziEhDvIf/2wejYbHK4O9MOg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cnhXEAAAA3AAAAA8AAAAAAAAAAAAAAAAAmAIAAGRycy9k&#10;b3ducmV2LnhtbFBLBQYAAAAABAAEAPUAAACJAwAAAAA=&#10;" filled="f" strokeweight="1.5pt">
                    <v:textbox inset=",1mm"/>
                  </v:rect>
                  <v:group id="Группа 58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<v:group id="Группа 58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EpicMAAADcAAAADwAAAGRycy9kb3ducmV2LnhtbESPQWsCMRSE7wX/Q3iCt5pVqNjVKCII&#10;ij1YK3h9bN5uFjcvS5K66783BaHHYWa+YZbr3jbiTj7UjhVMxhkI4sLpmisFl5/d+xxEiMgaG8ek&#10;4EEB1qvB2xJz7Tr+pvs5ViJBOOSowMTY5lKGwpDFMHYtcfJK5y3GJH0ltccuwW0jp1k2kxZrTgsG&#10;W9oaKm7nX6tAHo7dye+ml7Iq9627HszXrOuVGg37zQJEpD7+h1/tvVbwMf+E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hKYnDAAAA3AAAAA8AAAAAAAAAAAAA&#10;AAAAoQIAAGRycy9kb3ducmV2LnhtbFBLBQYAAAAABAAEAPkAAACRAwAAAAA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IWycAAAADcAAAADwAAAGRycy9kb3ducmV2LnhtbERPTYvCMBC9C/6HMIK3NVVY2a1GEUFQ&#10;9LDrCl6HZtoUm0lJsrb+e3MQPD7e93Ld20bcyYfasYLpJANBXDhdc6Xg8rf7+AIRIrLGxjEpeFCA&#10;9Wo4WGKuXce/dD/HSqQQDjkqMDG2uZShMGQxTFxLnLjSeYsxQV9J7bFL4baRsyybS4s1pwaDLW0N&#10;Fbfzv1UgD8fux+9ml7Iq9627Hsxp3vVKjUf9ZgEiUh/f4pd7rxV8fqf56Uw6AnL1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FCFsnAAAAA3AAAAA8AAAAAAAAAAAAAAAAA&#10;oQIAAGRycy9kb3ducmV2LnhtbFBLBQYAAAAABAAEAPkAAACOAwAAAAA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6zUsMAAADcAAAADwAAAGRycy9kb3ducmV2LnhtbESPQWsCMRSE7wX/Q3iCt5pVUOpqFBEE&#10;xR5aFbw+Nm83i5uXJYnu+u+bQqHHYWa+YVab3jbiST7UjhVMxhkI4sLpmisF18v+/QNEiMgaG8ek&#10;4EUBNuvB2wpz7Tr+puc5ViJBOOSowMTY5lKGwpDFMHYtcfJK5y3GJH0ltccuwW0jp1k2lxZrTgsG&#10;W9oZKu7nh1Ugj6fuy++n17IqD627Hc3nvOuVGg377RJEpD7+h//aB61gtpjA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4Os1LDAAAA3A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wtJcQAAADcAAAADwAAAGRycy9kb3ducmV2LnhtbESPQWsCMRSE7wX/Q3iCt5rtglK3RimC&#10;oNhDq4LXx+btZunmZUmiu/77RhB6HGbmG2a5HmwrbuRD41jB2zQDQVw63XCt4Hzavr6DCBFZY+uY&#10;FNwpwHo1ellioV3PP3Q7xlokCIcCFZgYu0LKUBqyGKauI05e5bzFmKSvpfbYJ7htZZ5lc2mx4bRg&#10;sKONofL3eLUK5P7Qf/ttfq7qate5y958zftBqcl4+PwAEWmI/+Fne6cVzBY5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3C0lxAAAANwAAAAPAAAAAAAAAAAA&#10;AAAAAKECAABkcnMvZG93bnJldi54bWxQSwUGAAAAAAQABAD5AAAAkg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CIvsUAAADcAAAADwAAAGRycy9kb3ducmV2LnhtbESPQWvCQBSE7wX/w/KE3uqmitJGN0EE&#10;QWkPrRW8PrIv2dDs27C7mvTfd4VCj8PMfMNsytF24kY+tI4VPM8yEMSV0y03Cs5f+6cXECEia+wc&#10;k4IfClAWk4cN5toN/Em3U2xEgnDIUYGJsc+lDJUhi2HmeuLk1c5bjEn6RmqPQ4LbTs6zbCUttpwW&#10;DPa0M1R9n65WgTy+DR9+Pz/XTX3o3eVo3lfDqNTjdNyuQUQa43/4r33QCpavC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CIvsUAAADcAAAADwAAAAAAAAAA&#10;AAAAAAChAgAAZHJzL2Rvd25yZXYueG1sUEsFBgAAAAAEAAQA+QAAAJMDAAAAAA==&#10;" strokeweight="1.5pt"/>
                  </v:group>
                </v:group>
                <v:group id="Группа 594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<v:group id="Группа 595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AWs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g2AFrFAAAA3A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BAws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+z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gEDC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zlWcQA&#10;AADcAAAADwAAAGRycy9kb3ducmV2LnhtbESP3YrCMBSE7wXfIZwFb0RTBf+6RlFBcBEKqz7A2eZs&#10;W2xOShK1vr1ZEPZymJlvmOW6NbW4k/OVZQWjYQKCOLe64kLB5bwfzEH4gKyxtkwKnuRhvep2lphq&#10;++Bvup9CISKEfYoKyhCaVEqfl2TQD21DHL1f6wyGKF0htcNHhJtajpNkKg1WHBdKbGhXUn493YwC&#10;zMJidHXbbdG/nbNs+vUzu+ijUr2PdvMJIlAb/sPv9kErmCxm8HcmHgG5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M5Vn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NxK8EA&#10;AADcAAAADwAAAGRycy9kb3ducmV2LnhtbERPzYrCMBC+C/sOYRa8yJoqrK7VKKsgKELB6gOMzWxb&#10;bCYliVrffnMQPH58/4tVZxpxJ+drywpGwwQEcWF1zaWC82n79QPCB2SNjWVS8CQPq+VHb4Gptg8+&#10;0j0PpYgh7FNUUIXQplL6oiKDfmhb4sj9WWcwROhKqR0+Yrhp5DhJJtJgzbGhwpY2FRXX/GYUYBZm&#10;o6tbr8vB7ZRlk/1letYHpfqf3e8cRKAuvMUv904r+J7FtfFMPAJ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TcSvBAAAA3AAAAA8AAAAAAAAAAAAAAAAAmAIAAGRycy9kb3du&#10;cmV2LnhtbFBLBQYAAAAABAAEAPUAAACGAwAAAAA=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/UsMUA&#10;AADcAAAADwAAAGRycy9kb3ducmV2LnhtbESP0WrCQBRE3wX/YbmFvkjdWNA20VW0UKgIgUY/4Jq9&#10;TYLZu2F31fTvXUHwcZiZM8xi1ZtWXMj5xrKCyTgBQVxa3XCl4LD/fvsE4QOyxtYyKfgnD6vlcLDA&#10;TNsr/9KlCJWIEPYZKqhD6DIpfVmTQT+2HXH0/qwzGKJ0ldQOrxFuWvmeJDNpsOG4UGNHXzWVp+Js&#10;FGAe0snJbTbV6LzP89n2+HHQO6VeX/r1HESgPjzDj/aPVjBNU7ifiUd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H9Sw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qJ1sIA&#10;AADcAAAADwAAAGRycy9kb3ducmV2LnhtbERP3WrCMBS+H/gO4QjeDE31opvVKDoYbAwKs32AY3Ns&#10;i81JSWLbvf1yMdjlx/e/P06mEwM531pWsF4lIIgrq1uuFZTF+/IVhA/IGjvLpOCHPBwPs6c9ZtqO&#10;/E3DJdQihrDPUEETQp9J6auGDPqV7Ykjd7POYIjQ1VI7HGO46eQmSVJpsOXY0GBPbw1V98vDKMA8&#10;bNd3dz7Xz48iz9PP60upv5RazKfTDkSgKfyL/9wfWkGaxPnxTDwC8vA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ConW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601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LyosYAAADc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UQy3&#10;M+EIyP0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IvKixgAAANw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a0BsQA&#10;AADcAAAADwAAAGRycy9kb3ducmV2LnhtbESPQWsCMRSE7wX/Q3iCt5pVVMpqFBEs0otoPXh8bJ7J&#10;4uZld5Ou2/76Rij0OMzMN8xq07tKdNSG0rOCyTgDQVx4XbJRcPncv76BCBFZY+WZFHxTgM168LLC&#10;XPsHn6g7RyMShEOOCmyMdS5lKCw5DGNfEyfv5luHMcnWSN3iI8FdJadZtpAOS04LFmvaWSru5y+n&#10;oLH9bG6aY3XvPn7M1r4fQnO5KjUa9tsliEh9/A//tQ9awSKbwvNMOg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WtAbEAAAA3A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oRncUA&#10;AADcAAAADwAAAGRycy9kb3ducmV2LnhtbESPT2sCMRTE7wW/Q3hCbzVr/4isRhGhIr2UWg8eH5tn&#10;srh52d3EdfXTN4LQ4zAzv2Hmy95VoqM2lJ4VjEcZCOLC65KNgv3v58sURIjIGivPpOBKAZaLwdMc&#10;c+0v/EPdLhqRIBxyVGBjrHMpQ2HJYRj5mjh5R986jEm2RuoWLwnuKvmaZRPpsOS0YLGmtaXitDs7&#10;BY3t3z9M812duq+bWdnNNjT7g1LPw341AxGpj//hR3urFUyyN7ifS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GhGd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OJ6cQA&#10;AADcAAAADwAAAGRycy9kb3ducmV2LnhtbESPQWsCMRSE7wX/Q3iCt5q1WCmrUURQpJei9eDxsXkm&#10;i5uX3U26bvvrG0HwOMzMN8xi1btKdNSG0rOCyTgDQVx4XbJRcPrevn6ACBFZY+WZFPxSgNVy8LLA&#10;XPsbH6g7RiMShEOOCmyMdS5lKCw5DGNfEyfv4luHMcnWSN3iLcFdJd+ybCYdlpwWLNa0sVRcjz9O&#10;QWP76btpvqpr9/ln1na3D83prNRo2K/nICL18Rl+tPdawSybwv1MOg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zienEAAAA3A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8scsUA&#10;AADc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hnI3ieSUd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vyxy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2yBcUA&#10;AADcAAAADwAAAGRycy9kb3ducmV2LnhtbESPQWvCQBSE74L/YXmF3nRTaYOkriKCRXop1Rw8PrKv&#10;u8Hs2yS7jam/3i0Uehxm5htmtRldIwbqQ+1ZwdM8A0FceV2zUVCe9rMliBCRNTaeScEPBdisp5MV&#10;Ftpf+ZOGYzQiQTgUqMDG2BZShsqSwzD3LXHyvnzvMCbZG6l7vCa4a+Qiy3LpsOa0YLGlnaXqcvx2&#10;Cjo7Pr+Y7qO5DO83s7Vvh9CVZ6UeH8btK4hIY/wP/7UPWkGe5fB7Jh0B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bbIF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607" o:spid="_x0000_s1075" style="position:absolute;left:79910;top:97880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fPTc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iN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89NxgAAANwA&#10;AAAPAAAAAAAAAAAAAAAAAKoCAABkcnMvZG93bnJldi54bWxQSwUGAAAAAAQABAD6AAAAnQMAAAAA&#10;">
                <v:group id="Группа 608" o:spid="_x0000_s1076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  <v:group id="Группа 609" o:spid="_x0000_s1077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T+p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ES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P6kxgAAANwA&#10;AAAPAAAAAAAAAAAAAAAAAKoCAABkcnMvZG93bnJldi54bWxQSwUGAAAAAAQABAD6AAAAnQMAAAAA&#10;">
                    <v:group id="Группа 610" o:spid="_x0000_s107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      <v:line id="Line 102" o:spid="_x0000_s107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cw7MYAAADcAAAADwAAAGRycy9kb3ducmV2LnhtbESPT2vCQBTE7wW/w/IEL6VuEkFKdJX+&#10;UZDetIXi7ZF9yYZm36bZ1UQ/vVsQehxm5jfMcj3YRpyp87VjBek0AUFcOF1zpeDrc/v0DMIHZI2N&#10;Y1JwIQ/r1ehhibl2Pe/pfAiViBD2OSowIbS5lL4wZNFPXUscvdJ1FkOUXSV1h32E20ZmSTKXFmuO&#10;CwZbejNU/BxOVsGsPG4ef2fvaZbVyUdprn3x+l0pNRkPLwsQgYbwH763d1rBPE3h70w8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uXMOz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2" o:spid="_x0000_s108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UaYMUAAADcAAAADwAAAGRycy9kb3ducmV2LnhtbESPQWvCQBSE74X+h+UVvBTd6GFboqsU&#10;oVAQhFql12f2mQSzb9PsU6O/vlsoeBxm5htmtuh9o87UxTqwhfEoA0VcBFdzaWH79T58BRUF2WET&#10;mCxcKcJi/vgww9yFC3/SeSOlShCOOVqoRNpc61hU5DGOQkucvEPoPEqSXaldh5cE942eZJnRHmtO&#10;CxW2tKyoOG5O3sIOb6VcV/vn9dEY2X7/mNPyxVg7eOrfpqCEermH/9sfzoIZT+DvTDoCe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UaYMUAAADc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13" o:spid="_x0000_s108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m/+8YAAADcAAAADwAAAGRycy9kb3ducmV2LnhtbESPUWvCQBCE3wv9D8cKfSl6sYVToqcU&#10;oVAoFKqWvq65NQnm9tLcqtFf7xUKfRxm5htmvux9o07UxTqwhfEoA0VcBFdzaWG7eR1OQUVBdtgE&#10;JgsXirBc3N/NMXfhzJ90WkupEoRjjhYqkTbXOhYVeYyj0BInbx86j5JkV2rX4TnBfaOfssxojzWn&#10;hQpbWlVUHNZHb+ELr6Vc3nePHwdjZPv9Y46ribH2YdC/zEAJ9fIf/mu/OQtm/A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Zv/v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08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UAjcQAAADcAAAADwAAAGRycy9kb3ducmV2LnhtbESPQWvCQBSE70L/w/IK3nSTotGmrhJF&#10;iyAI1dLzI/uahGbfhuxq4r/vCoLHYWa+YRar3tTiSq2rLCuIxxEI4tzqigsF3+fdaA7CeWSNtWVS&#10;cCMHq+XLYIGpth1/0fXkCxEg7FJUUHrfpFK6vCSDbmwb4uD92tagD7ItpG6xC3BTy7coSqTBisNC&#10;iQ1tSsr/ThejYGrWs0N3/nxPsu3MkP+J58dsp9Twtc8+QHjq/TP8aO+1giSewP1MOAJ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pQCNxAAAANwAAAAPAAAAAAAAAAAA&#10;AAAAAKECAABkcnMvZG93bnJldi54bWxQSwUGAAAAAAQABAD5AAAAkgMAAAAA&#10;" strokecolor="windowText" strokeweight="1.5pt"/>
                      <v:line id="Line 98" o:spid="_x0000_s108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w278cAAADcAAAADwAAAGRycy9kb3ducmV2LnhtbESPzWrDMBCE74G8g9hAL6GR7VBT3Cgh&#10;/YOSW9JC6W2x1paJtXItNXby9FWg0OMwM98wq81oW3Gi3jeOFaSLBARx6XTDtYKP99fbexA+IGts&#10;HZOCM3nYrKeTFRbaDbyn0yHUIkLYF6jAhNAVUvrSkEW/cB1x9CrXWwxR9rXUPQ4RbluZJUkuLTYc&#10;Fwx29GSoPB5+rIJl9fUy/14+p1nWJLvKXIby8bNW6mY2bh9ABBrDf/iv/aYV5Okd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rDbv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08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4cY8UAAADcAAAADwAAAGRycy9kb3ducmV2LnhtbESPQWvCQBSE74X+h+UVvBTd6GFboquI&#10;UCgUhFqL12f2mQSzb9PsU6O/vlsoeBxm5htmtuh9o87UxTqwhfEoA0VcBFdzaWH79TZ8BRUF2WET&#10;mCxcKcJi/vgww9yFC3/SeSOlShCOOVqoRNpc61hU5DGOQkucvEPoPEqSXaldh5cE942eZJnRHmtO&#10;CxW2tKqoOG5O3sI33kq5fuyf10djZLv7MafVi7F28NQvp6CEermH/9vvzoIZG/g7k46Anv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i4cY8UAAADc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0" o:spid="_x0000_s108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K5+MYAAADc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NgRmO4nklHQE8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iufj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1" o:spid="_x0000_s108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2ZccMAAADcAAAADwAAAGRycy9kb3ducmV2LnhtbERPz2vCMBS+D/Y/hCd4GZq2gkg1ipsO&#10;xm5TQbw9mtem2Lx0TbTd/vrlMPD48f1ebQbbiDt1vnasIJ0mIIgLp2uuFJyO75MFCB+QNTaOScEP&#10;edisn59WmGvX8xfdD6ESMYR9jgpMCG0upS8MWfRT1xJHrnSdxRBhV0ndYR/DbSOzJJlLizXHBoMt&#10;vRkqroebVTArL/uX79kuzbI6+SzNb1+8niulxqNhuwQRaAgP8b/7QyuYp3FtPBOP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qtmXH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03" o:spid="_x0000_s108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KgX8QAAADcAAAADwAAAGRycy9kb3ducmV2LnhtbESPQYvCMBSE7wv+h/AEb2taD8VWoywL&#10;ggcvVkG9PZpn293mpW2i1n9vFhY8DjPzDbNcD6YRd+pdbVlBPI1AEBdW11wqOB42n3MQziNrbCyT&#10;gic5WK9GH0vMtH3wnu65L0WAsMtQQeV9m0npiooMuqltiYN3tb1BH2RfSt3jI8BNI2dRlEiDNYeF&#10;Clv6rqj4zW8mUI5JuklPXX37ibv8fGm782GHSk3Gw9cChKfBv8P/7a1WkMQp/J0JR0C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kqBf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08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frMcIAAADcAAAADwAAAGRycy9kb3ducmV2LnhtbERPTWvCQBC9F/wPywheim70sC2pqxRB&#10;EASh1uJ1mp0mwexszI4a/fXdQ6HHx/ueL3vfqCt1sQ5sYTrJQBEXwdVcWjh8rsevoKIgO2wCk4U7&#10;RVguBk9zzF248Qdd91KqFMIxRwuVSJtrHYuKPMZJaIkT9xM6j5JgV2rX4S2F+0bPssxojzWnhgpb&#10;WlVUnPYXb+ELH6Xct9/Pu5MxcjiezWX1YqwdDfv3N1BCvfyL/9wbZ8HM0vx0Jh0Bv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OfrMcIAAADcAAAADwAAAAAAAAAAAAAA&#10;AAChAgAAZHJzL2Rvd25yZXYueG1sUEsFBgAAAAAEAAQA+QAAAJADAAAAAA==&#10;" strokeweight="1.5pt">
                        <v:stroke startarrowwidth="narrow" startarrowlength="short" endarrowwidth="narrow" endarrowlength="short"/>
                      </v:line>
                    </v:group>
                    <v:group id="Группа 621" o:spid="_x0000_s108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5euw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W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5euwsQAAADcAAAA&#10;DwAAAAAAAAAAAAAAAACqAgAAZHJzL2Rvd25yZXYueG1sUEsFBgAAAAAEAAQA+gAAAJsDAAAAAA==&#10;">
                      <v:group id="Группа 622" o:spid="_x0000_s109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0Uwtc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0UwtcQAAADcAAAA&#10;DwAAAAAAAAAAAAAAAACqAgAAZHJzL2Rvd25yZXYueG1sUEsFBgAAAAAEAAQA+gAAAJsDAAAAAA==&#10;">
                        <v:rect id="Rectangle 123" o:spid="_x0000_s109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VKyMcA&#10;AADcAAAADwAAAGRycy9kb3ducmV2LnhtbESPQWvCQBSE74X+h+UJXopuVBo0dRUVtD0IpSp6fc0+&#10;k9Ds25BdTfTXdwtCj8PMfMNM560pxZVqV1hWMOhHIIhTqwvOFBz2694YhPPIGkvLpOBGDuaz56cp&#10;Jto2/EXXnc9EgLBLUEHufZVI6dKcDLq+rYiDd7a1QR9knUldYxPgppTDKIqlwYLDQo4VrXJKf3YX&#10;o8BcFtvJ8vvdv740m318jzd4+jwq1e20izcQnlr/H360P7SCeDiCvzPhCM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lSsjHAAAA3AAAAA8AAAAAAAAAAAAAAAAAmAIAAGRy&#10;cy9kb3ducmV2LnhtbFBLBQYAAAAABAAEAPUAAACMAwAAAAA=&#10;" filled="f" stroked="f">
                          <v:textbox inset="1pt,.4mm,1pt,1pt">
                            <w:txbxContent>
                              <w:p w:rsidR="00C07844" w:rsidRPr="00CB1016" w:rsidRDefault="00C07844" w:rsidP="00C07844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09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zSvMcA&#10;AADcAAAADwAAAGRycy9kb3ducmV2LnhtbESPQWvCQBSE74X+h+UJXopuFBs0dRUVtD0IpSp6fc0+&#10;k9Ds25BdTfTXdwtCj8PMfMNM560pxZVqV1hWMOhHIIhTqwvOFBz2694YhPPIGkvLpOBGDuaz56cp&#10;Jto2/EXXnc9EgLBLUEHufZVI6dKcDLq+rYiDd7a1QR9knUldYxPgppTDKIqlwYLDQo4VrXJKf3YX&#10;o8BcFtvJ8vvdv740m318jzd4+jwq1e20izcQnlr/H360P7SCeDiCvzPhCM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M0rzHAAAA3AAAAA8AAAAAAAAAAAAAAAAAmAIAAGRy&#10;cy9kb3ducmV2LnhtbFBLBQYAAAAABAAEAPUAAACMAwAAAAA=&#10;" filled="f" stroked="f">
                          <v:textbox inset="1pt,.4mm,1pt,1pt">
                            <w:txbxContent>
                              <w:p w:rsidR="00C07844" w:rsidRPr="005374BE" w:rsidRDefault="00C07844" w:rsidP="00C07844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252199">
                                  <w:rPr>
                                    <w:noProof/>
                                    <w:lang w:val="en-US"/>
                                  </w:rPr>
                                  <w:t>4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09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B3J8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OIJ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AdyfHAAAA3AAAAA8AAAAAAAAAAAAAAAAAmAIAAGRy&#10;cy9kb3ducmV2LnhtbFBLBQYAAAAABAAEAPUAAACMAwAAAAA=&#10;" filled="f" stroked="f">
                          <v:textbox inset="1pt,.4mm,1pt,1pt">
                            <w:txbxContent>
                              <w:p w:rsidR="00C07844" w:rsidRDefault="00E51292" w:rsidP="00C07844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1215D">
                                  <w:t>A.B.XXX.В</w:t>
                                </w:r>
                                <w:proofErr w:type="gramStart"/>
                                <w:r w:rsidR="0091215D">
                                  <w:t>4</w:t>
                                </w:r>
                                <w:proofErr w:type="gramEnd"/>
                                <w:r w:rsidR="0091215D">
                                  <w:t>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626" o:spid="_x0000_s109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42ts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mSc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H42tsQAAADcAAAA&#10;DwAAAAAAAAAAAAAAAACqAgAAZHJzL2Rvd25yZXYueG1sUEsFBgAAAAAEAAQA+gAAAJsDAAAAAA==&#10;">
                        <v:rect id="Rectangle 119" o:spid="_x0000_s109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uF+cQA&#10;AADcAAAADwAAAGRycy9kb3ducmV2LnhtbESPQWvCQBSE74L/YXkFL6Vu9KAmuopoNb2J2ou3R/a5&#10;Cc2+Ddmtxn/vFgoeh5n5hlmsOluLG7W+cqxgNExAEBdOV2wUfJ93HzMQPiBrrB2Tggd5WC37vQVm&#10;2t35SLdTMCJC2GeooAyhyaT0RUkW/dA1xNG7utZiiLI1Urd4j3Bby3GSTKTFiuNCiQ1tSip+Tr9W&#10;wXS7fqfDxV3DZ7pPc3PM96nJlRq8des5iEBdeIX/219awWQ8hb8z8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LhfnEAAAA3AAAAA8AAAAAAAAAAAAAAAAAmAIAAGRycy9k&#10;b3ducmV2LnhtbFBLBQYAAAAABAAEAPUAAACJAwAAAAA=&#10;" filled="f" stroked="f">
                          <v:textbox inset="0,0,0,0">
                            <w:txbxContent>
                              <w:p w:rsidR="00C07844" w:rsidRPr="00945CCC" w:rsidRDefault="00C07844" w:rsidP="00C07844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09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QRi8EA&#10;AADcAAAADwAAAGRycy9kb3ducmV2LnhtbERPu27CMBTdK/EP1kViqYoDAyUpBiFe6YaALt2u4osT&#10;EV9HsYHw93hAYjw679mis7W4UesrxwpGwwQEceF0xUbB32n7NQXhA7LG2jEpeJCHxbz3McNMuzsf&#10;6HYMRsQQ9hkqKENoMil9UZJFP3QNceTOrrUYImyN1C3eY7it5ThJJtJixbGhxIZWJRWX49Uq+F4v&#10;P2n/785hk+7S3BzyXWpypQb9bvkDIlAX3uKX+1crmIzj2ngmHgE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UEYvBAAAA3AAAAA8AAAAAAAAAAAAAAAAAmAIAAGRycy9kb3du&#10;cmV2LnhtbFBLBQYAAAAABAAEAPUAAACGAwAAAAA=&#10;" filled="f" stroked="f">
                          <v:textbox inset="0,0,0,0">
                            <w:txbxContent>
                              <w:p w:rsidR="00C07844" w:rsidRDefault="00C07844" w:rsidP="00C07844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09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i0EM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LVMoW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Vi0EM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5E4A3B" w:rsidRDefault="00C07844" w:rsidP="00C07844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09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uLUMIA&#10;AADcAAAADwAAAGRycy9kb3ducmV2LnhtbERPu27CMBTdK/EP1kViqcCBSkACBqGWEjbEY2G7ii9O&#10;RHwdxQbSv6+HSh2Pznu57mwtntT6yrGC8SgBQVw4XbFRcDl/D+cgfEDWWDsmBT/kYb3qvS0x0+7F&#10;R3qeghExhH2GCsoQmkxKX5Rk0Y9cQxy5m2sthghbI3WLrxhuazlJkqm0WHFsKLGhz5KK++lhFcy+&#10;Nu90uLpb2Ka7NDfHfJeaXKlBv9ssQATqwr/4z73XCqYfcX4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u4tQwgAAANwAAAAPAAAAAAAAAAAAAAAAAJgCAABkcnMvZG93&#10;bnJldi54bWxQSwUGAAAAAAQABAD1AAAAhwMAAAAA&#10;" filled="f" stroked="f">
                          <v:textbox inset="0,0,0,0">
                            <w:txbxContent>
                              <w:p w:rsidR="00C07844" w:rsidRPr="000411E6" w:rsidRDefault="00C07844" w:rsidP="00C07844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09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cuy8UA&#10;AADcAAAADwAAAGRycy9kb3ducmV2LnhtbESPT2vCQBTE7wW/w/KEXopubEFNdBWxrfEm/rl4e2Sf&#10;m2D2bchuNf32rlDocZiZ3zDzZWdrcaPWV44VjIYJCOLC6YqNgtPxezAF4QOyxtoxKfglD8tF72WO&#10;mXZ33tPtEIyIEPYZKihDaDIpfVGSRT90DXH0Lq61GKJsjdQt3iPc1vI9ScbSYsVxocSG1iUV18OP&#10;VTD5XL3R7uwu4SvdpLnZ55vU5Eq99rvVDESgLvyH/9pbrWD8MYL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9y7LxQAAANwAAAAPAAAAAAAAAAAAAAAAAJgCAABkcnMv&#10;ZG93bnJldi54bWxQSwUGAAAAAAQABAD1AAAAigMAAAAA&#10;" filled="f" stroked="f">
                          <v:textbox inset="0,0,0,0">
                            <w:txbxContent>
                              <w:p w:rsidR="00C07844" w:rsidRPr="005E4A3B" w:rsidRDefault="00C07844" w:rsidP="00C07844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10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WwvMUA&#10;AADcAAAADwAAAGRycy9kb3ducmV2LnhtbESPzYvCMBTE7wv+D+EJe1k01QW11SiyH9ab+HHx9mie&#10;abF5KU1Wu/+9ERb2OMzMb5jFqrO1uFHrK8cKRsMEBHHhdMVGwen4PZiB8AFZY+2YFPySh9Wy97LA&#10;TLs77+l2CEZECPsMFZQhNJmUvijJoh+6hjh6F9daDFG2RuoW7xFuazlOkom0WHFcKLGhj5KK6+HH&#10;Kph+rt9od3aX8JVu0tzs801qcqVe+916DiJQF/7Df+2tVjB5H8P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JbC8xQAAANwAAAAPAAAAAAAAAAAAAAAAAJgCAABkcnMv&#10;ZG93bnJldi54bWxQSwUGAAAAAAQABAD1AAAAigMAAAAA&#10;" filled="f" stroked="f">
                          <v:textbox inset="0,0,0,0">
                            <w:txbxContent>
                              <w:p w:rsidR="00C07844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10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kVJ8UA&#10;AADcAAAADwAAAGRycy9kb3ducmV2LnhtbESPT2vCQBTE74LfYXlCL6VurKBN6irSVuNN/HPp7ZF9&#10;boLZtyG71fjtXaHgcZiZ3zCzRWdrcaHWV44VjIYJCOLC6YqNguNh9fYBwgdkjbVjUnAjD4t5vzfD&#10;TLsr7+iyD0ZECPsMFZQhNJmUvijJoh+6hjh6J9daDFG2RuoWrxFua/meJBNpseK4UGJDXyUV5/2f&#10;VTD9Xr7S9tedwk+6TnOzy9epyZV6GXTLTxCBuvAM/7c3WsFkPI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aRUnxQAAANwAAAAPAAAAAAAAAAAAAAAAAJgCAABkcnMv&#10;ZG93bnJldi54bWxQSwUGAAAAAAQABAD1AAAAigMAAAAA&#10;" filled="f" stroked="f">
                          <v:textbox inset="0,0,0,0">
                            <w:txbxContent>
                              <w:p w:rsidR="00C07844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10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CNU8YA&#10;AADcAAAADwAAAGRycy9kb3ducmV2LnhtbESPS2/CMBCE70j8B2uRekHg9CEgAYNQW0hviMeF2ype&#10;nKjxOopdSP99jYTU42hmvtEsVp2txZVaXzlW8DxOQBAXTldsFJyOm9EMhA/IGmvHpOCXPKyW/d4C&#10;M+1uvKfrIRgRIewzVFCG0GRS+qIki37sGuLoXVxrMUTZGqlbvEW4reVLkkykxYrjQokNvZdUfB9+&#10;rILpx3pIu7O7hM90m+Zmn29Tkyv1NOjWcxCBuvAffrS/tILJ6x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oCNU8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945CCC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10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woyMYA&#10;AADcAAAADwAAAGRycy9kb3ducmV2LnhtbESPT2vCQBTE74LfYXlCL6KbtlRNdBVpq+lN/HPx9sg+&#10;N6HZtyG71fTbdwWhx2FmfsMsVp2txZVaXzlW8DxOQBAXTldsFJyOm9EMhA/IGmvHpOCXPKyW/d4C&#10;M+1uvKfrIRgRIewzVFCG0GRS+qIki37sGuLoXVxrMUTZGqlbvEW4reVLkkykxYrjQokNvZdUfB9+&#10;rILpx3pIu7O7hM90m+Zmn29Tkyv1NOjWcxCBuvAffrS/tILJ6x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woyM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945CCC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10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62v8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62v8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5E4A3B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10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TJM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TJM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5E4A3B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10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2HVsIA&#10;AADcAAAADwAAAGRycy9kb3ducmV2LnhtbERPu27CMBTdK/EP1kViqcCBSk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zYdWwgAAANwAAAAPAAAAAAAAAAAAAAAAAJgCAABkcnMvZG93&#10;bnJldi54bWxQSwUGAAAAAAQABAD1AAAAhwMAAAAA&#10;" filled="f" stroked="f">
                          <v:textbox inset="0,0,0,0">
                            <w:txbxContent>
                              <w:p w:rsidR="00C07844" w:rsidRPr="000411E6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10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EizcUA&#10;AADcAAAADwAAAGRycy9kb3ducmV2LnhtbESPQWvCQBSE74X+h+UVvJS6sQU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gSLNxQAAANwAAAAPAAAAAAAAAAAAAAAAAJgCAABkcnMv&#10;ZG93bnJldi54bWxQSwUGAAAAAAQABAD1AAAAigMAAAAA&#10;" filled="f" stroked="f">
                          <v:textbox inset="0,0,0,0">
                            <w:txbxContent>
                              <w:p w:rsidR="00C07844" w:rsidRPr="000411E6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685" o:spid="_x0000_s1108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r3+8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tIsw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yvf7xgAAANwA&#10;AAAPAAAAAAAAAAAAAAAAAKoCAABkcnMvZG93bnJldi54bWxQSwUGAAAAAAQABAD6AAAAnQMAAAAA&#10;">
                    <v:rect id="Rectangle 122" o:spid="_x0000_s110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2ascA&#10;AADcAAAADwAAAGRycy9kb3ducmV2LnhtbESPT2vCQBTE7wW/w/KEXkrdWHCxqauoUNtDQfyDvT6z&#10;zySYfRuyq4n99N1CweMwM79hJrPOVuJKjS8daxgOEhDEmTMl5xr2u/fnMQgfkA1WjknDjTzMpr2H&#10;CabGtbyh6zbkIkLYp6ihCKFOpfRZQRb9wNXE0Tu5xmKIssmlabCNcFvJlyRR0mLJcaHAmpYFZeft&#10;xWqwl/nX6+L4EUZP7WqnftQKv9cHrR/73fwNRKAu3MP/7U+jQY0V/J2JR0B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0tmrHAAAA3AAAAA8AAAAAAAAAAAAAAAAAmAIAAGRy&#10;cy9kb3ducmV2LnhtbFBLBQYAAAAABAAEAPUAAACMAwAAAAA=&#10;" filled="f" stroked="f">
                      <v:textbox inset="1pt,.4mm,1pt,1pt">
                        <w:txbxContent>
                          <w:p w:rsidR="00C07844" w:rsidRPr="006C5C53" w:rsidRDefault="00C07844" w:rsidP="00C07844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11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T8ccA&#10;AADcAAAADwAAAGRycy9kb3ducmV2LnhtbESPT2vCQBTE74V+h+UJXopuKphq6ipW0PYgiH/Q62v2&#10;mYRm34bsalI/vSsUehxm5jfMZNaaUlypdoVlBa/9CARxanXBmYLDftkbgXAeWWNpmRT8koPZ9Plp&#10;gom2DW/puvOZCBB2CSrIva8SKV2ak0HXtxVx8M62NuiDrDOpa2wC3JRyEEWxNFhwWMixokVO6c/u&#10;YhSYy3w9/vj+9MOXZrWPb/EKT5ujUt1OO38H4an1/+G/9pdWEI/e4HEmHAE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34E/HHAAAA3AAAAA8AAAAAAAAAAAAAAAAAmAIAAGRy&#10;cy9kb3ducmV2LnhtbFBLBQYAAAAABAAEAPUAAACMAwAAAAA=&#10;" filled="f" stroked="f">
                      <v:textbox inset="1pt,.4mm,1pt,1pt">
                        <w:txbxContent>
                          <w:p w:rsidR="00C07844" w:rsidRPr="006C5C53" w:rsidRDefault="00C07844" w:rsidP="00C07844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 w:rsidR="00EA2791">
                              <w:rPr>
                                <w:lang w:val="ru-RU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</v:group>
                <v:line id="Line 99" o:spid="_x0000_s1111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e4DcIAAADcAAAADwAAAGRycy9kb3ducmV2LnhtbERPTWvCQBC9F/wPywheSt3oYSupq4gg&#10;CEKhVvE6zU6TYHY2ZkeN/fXdQ6HHx/ueL3vfqBt1sQ5sYTLOQBEXwdVcWjh8bl5moKIgO2wCk4UH&#10;RVguBk9zzF248wfd9lKqFMIxRwuVSJtrHYuKPMZxaIkT9x06j5JgV2rX4T2F+0ZPs8xojzWnhgpb&#10;WldUnPdXb+GIP6U8dl/P72dj5HC6mOv61Vg7GvarN1BCvfyL/9xbZ8HM0tp0Jh0Bv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e4DcIAAADcAAAADwAAAAAAAAAAAAAA&#10;AAChAgAAZHJzL2Rvd25yZXYueG1sUEsFBgAAAAAEAAQA+QAAAJADAAAAAA==&#10;" strokeweight="1.5pt">
                  <v:stroke startarrowwidth="narrow" startarrowlength="short" endarrowwidth="narrow" endarrowlength="short"/>
                </v:line>
              </v:group>
              <v:rect id="Rectangle 74" o:spid="_x0000_s1112" style="position:absolute;left:4318;width:142181;height:103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ZrG8QA&#10;AADcAAAADwAAAGRycy9kb3ducmV2LnhtbESPT2sCMRTE74LfITzBmyYV3OrWKGopWm/+gV4fm+fu&#10;0s3LkqS6/famUPA4zMxvmMWqs424kQ+1Yw0vYwWCuHCm5lLD5fwxmoEIEdlg45g0/FKA1bLfW2Bu&#10;3J2PdDvFUiQIhxw1VDG2uZShqMhiGLuWOHlX5y3GJH0pjcd7gttGTpTKpMWa00KFLW0rKr5PP1bD&#10;9aI+X8+R1putn08P7+or26ud1sNBt34DEamLz/B/e280ZLM5/J1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maxvEAAAA3AAAAA8AAAAAAAAAAAAAAAAAmAIAAGRycy9k&#10;b3ducmV2LnhtbFBLBQYAAAAABAAEAPUAAACJ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27F" w:rsidRDefault="00E1027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661C713E" wp14:editId="6C31458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2000" cy="10501200"/>
              <wp:effectExtent l="0" t="0" r="35560" b="0"/>
              <wp:wrapNone/>
              <wp:docPr id="883" name="Группа 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2000" cy="10501200"/>
                        <a:chOff x="0" y="0"/>
                        <a:chExt cx="14651475" cy="10501950"/>
                      </a:xfrm>
                    </wpg:grpSpPr>
                    <wpg:grpSp>
                      <wpg:cNvPr id="285" name="Группа 285"/>
                      <wpg:cNvGrpSpPr/>
                      <wpg:grpSpPr>
                        <a:xfrm>
                          <a:off x="0" y="5114925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86" name="Группа 28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8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88" name="Группа 28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89" name="Группа 28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9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9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95" name="Группа 29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296" name="Группа 29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29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9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9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0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01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302" name="Группа 30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30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3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400" name="Rectangle 74"/>
                      <wps:cNvSpPr>
                        <a:spLocks noChangeArrowheads="1"/>
                      </wps:cNvSpPr>
                      <wps:spPr bwMode="auto">
                        <a:xfrm>
                          <a:off x="431769" y="0"/>
                          <a:ext cx="14215381" cy="103327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  <wpg:grpSp>
                      <wpg:cNvPr id="426" name="Группа 426"/>
                      <wpg:cNvGrpSpPr/>
                      <wpg:grpSpPr>
                        <a:xfrm>
                          <a:off x="7991475" y="8896350"/>
                          <a:ext cx="6660000" cy="1605600"/>
                          <a:chOff x="0" y="0"/>
                          <a:chExt cx="6660000" cy="1604786"/>
                        </a:xfrm>
                      </wpg:grpSpPr>
                      <wpg:grpSp>
                        <wpg:cNvPr id="427" name="Группа 427"/>
                        <wpg:cNvGrpSpPr/>
                        <wpg:grpSpPr>
                          <a:xfrm>
                            <a:off x="2949934" y="1439186"/>
                            <a:ext cx="3240000" cy="165600"/>
                            <a:chOff x="-216376" y="0"/>
                            <a:chExt cx="3240772" cy="165600"/>
                          </a:xfrm>
                        </wpg:grpSpPr>
                        <wps:wsp>
                          <wps:cNvPr id="428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16376" y="0"/>
                              <a:ext cx="1296716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E1027F" w:rsidRPr="006C5C53" w:rsidRDefault="00E1027F" w:rsidP="00E1027F">
                                <w:pPr>
                                  <w:pStyle w:val="34f3"/>
                                  <w:rPr>
                                    <w:lang w:val="ru-RU"/>
                                  </w:rPr>
                                </w:pPr>
                                <w:r>
                                  <w:rPr>
                                    <w:lang w:val="ru-RU"/>
                                  </w:rPr>
                                  <w:t>Копировал</w:t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429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396" y="0"/>
                              <a:ext cx="864000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E1027F" w:rsidRPr="009E2680" w:rsidRDefault="00E1027F" w:rsidP="00E1027F">
                                <w:pPr>
                                  <w:pStyle w:val="34f3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ru-RU"/>
                                  </w:rPr>
                                  <w:t>Формат А</w:t>
                                </w:r>
                                <w:r w:rsidR="009E2680">
                                  <w:rPr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430" name="Группа 430"/>
                        <wpg:cNvGrpSpPr/>
                        <wpg:grpSpPr>
                          <a:xfrm>
                            <a:off x="0" y="0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s:wsp>
                          <wps:cNvPr id="431" name="Line 99"/>
                          <wps:cNvCnPr/>
                          <wps:spPr bwMode="auto">
                            <a:xfrm>
                              <a:off x="0" y="0"/>
                              <a:ext cx="0" cy="144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32" name="Группа 43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000" cy="1440000"/>
                            </a:xfrm>
                          </wpg:grpSpPr>
                          <wpg:grpSp>
                            <wpg:cNvPr id="433" name="Группа 433"/>
                            <wpg:cNvGrpSpPr/>
                            <wpg:grpSpPr>
                              <a:xfrm>
                                <a:off x="0" y="0"/>
                                <a:ext cx="6660000" cy="1440000"/>
                                <a:chOff x="0" y="0"/>
                                <a:chExt cx="6660937" cy="1440482"/>
                              </a:xfrm>
                            </wpg:grpSpPr>
                            <wps:wsp>
                              <wps:cNvPr id="434" name="Line 102"/>
                              <wps:cNvCnPr/>
                              <wps:spPr bwMode="auto">
                                <a:xfrm flipH="1">
                                  <a:off x="2338689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5" name="Line 111"/>
                              <wps:cNvCnPr/>
                              <wps:spPr bwMode="auto">
                                <a:xfrm flipH="1">
                                  <a:off x="5401419" y="540482"/>
                                  <a:ext cx="0" cy="36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6" name="Line 109"/>
                              <wps:cNvCnPr/>
                              <wps:spPr bwMode="auto">
                                <a:xfrm>
                                  <a:off x="2338689" y="540482"/>
                                  <a:ext cx="432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7" name="Line 110"/>
                              <wps:cNvCnPr/>
                              <wps:spPr bwMode="auto">
                                <a:xfrm>
                                  <a:off x="4860937" y="540482"/>
                                  <a:ext cx="0" cy="90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8" name="Line 112"/>
                              <wps:cNvCnPr/>
                              <wps:spPr bwMode="auto">
                                <a:xfrm>
                                  <a:off x="5941901" y="540482"/>
                                  <a:ext cx="0" cy="36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9" name="Line 113"/>
                              <wps:cNvCnPr/>
                              <wps:spPr bwMode="auto">
                                <a:xfrm>
                                  <a:off x="4860937" y="720642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0" name="Line 130"/>
                              <wps:cNvCnPr/>
                              <wps:spPr bwMode="auto">
                                <a:xfrm>
                                  <a:off x="4860937" y="900803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1" name="Line 134"/>
                              <wps:cNvCnPr/>
                              <wps:spPr bwMode="auto">
                                <a:xfrm>
                                  <a:off x="5041098" y="720642"/>
                                  <a:ext cx="0" cy="18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2" name="Line 135"/>
                              <wps:cNvCnPr/>
                              <wps:spPr bwMode="auto">
                                <a:xfrm>
                                  <a:off x="5221258" y="720642"/>
                                  <a:ext cx="0" cy="18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3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44" name="Line 98"/>
                              <wps:cNvCnPr/>
                              <wps:spPr bwMode="auto">
                                <a:xfrm flipH="1">
                                  <a:off x="611867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5" name="Line 99"/>
                              <wps:cNvCnPr/>
                              <wps:spPr bwMode="auto">
                                <a:xfrm>
                                  <a:off x="251545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6" name="Line 100"/>
                              <wps:cNvCnPr/>
                              <wps:spPr bwMode="auto">
                                <a:xfrm>
                                  <a:off x="1441285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7" name="Line 101"/>
                              <wps:cNvCnPr/>
                              <wps:spPr bwMode="auto">
                                <a:xfrm flipH="1">
                                  <a:off x="1978368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0" name="Line 103"/>
                              <wps:cNvCnPr/>
                              <wps:spPr bwMode="auto">
                                <a:xfrm>
                                  <a:off x="0" y="18016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1" name="Line 104"/>
                              <wps:cNvCnPr/>
                              <wps:spPr bwMode="auto">
                                <a:xfrm>
                                  <a:off x="0" y="540482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2" name="Line 105"/>
                              <wps:cNvCnPr/>
                              <wps:spPr bwMode="auto">
                                <a:xfrm>
                                  <a:off x="0" y="900803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3" name="Line 107"/>
                              <wps:cNvCnPr/>
                              <wps:spPr bwMode="auto">
                                <a:xfrm>
                                  <a:off x="0" y="720642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4" name="Line 108"/>
                              <wps:cNvCnPr/>
                              <wps:spPr bwMode="auto">
                                <a:xfrm>
                                  <a:off x="0" y="1080964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5" name="Line 133"/>
                              <wps:cNvCnPr/>
                              <wps:spPr bwMode="auto">
                                <a:xfrm>
                                  <a:off x="0" y="36032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6" name="Line 108"/>
                              <wps:cNvCnPr/>
                              <wps:spPr bwMode="auto">
                                <a:xfrm>
                                  <a:off x="0" y="1261124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47" name="Группа 647"/>
                            <wpg:cNvGrpSpPr/>
                            <wpg:grpSpPr>
                              <a:xfrm>
                                <a:off x="16997" y="6798"/>
                                <a:ext cx="6627600" cy="1425600"/>
                                <a:chOff x="0" y="0"/>
                                <a:chExt cx="6627600" cy="1426695"/>
                              </a:xfrm>
                            </wpg:grpSpPr>
                            <wps:wsp>
                              <wps:cNvPr id="64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945CCC" w:rsidRDefault="00E1027F" w:rsidP="00E1027F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49" name="Rectangle 1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097" y="108019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3"/>
                                    </w:pPr>
                                    <w:r>
                                      <w:t>Н.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56716"/>
                                  <a:ext cx="235024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35671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56716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3" name="Text Box 1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54261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3"/>
                                    </w:pPr>
                                    <w:proofErr w:type="spellStart"/>
                                    <w:r>
                                      <w:t>Разраб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4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72348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3"/>
                                    </w:pPr>
                                    <w:r>
                                      <w:t>Пров.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5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2035" y="356716"/>
                                  <a:ext cx="468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6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899327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931BFC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126106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A32665" w:rsidRDefault="00E1027F" w:rsidP="00E1027F">
                                    <w:pPr>
                                      <w:pStyle w:val="34f3"/>
                                    </w:pPr>
                                    <w:r>
                                      <w:t>Утв.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542611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723481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899327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108019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126106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542611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723481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899327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08019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26106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18668" y="964641"/>
                                  <a:ext cx="1656000" cy="396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79077B" w:rsidRDefault="00AB655C" w:rsidP="00E1027F">
                                    <w:pPr>
                                      <w:pStyle w:val="34f1"/>
                                    </w:pPr>
                                    <w:fldSimple w:instr=" DOCPROPERTY  Company  \* MERGEFORMAT ">
                                      <w:r w:rsidR="0091215D">
                                        <w:t>Название организации</w:t>
                                      </w:r>
                                    </w:fldSimple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69" name="Rectangle 1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58378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A32665" w:rsidRDefault="00E1027F" w:rsidP="00E1027F">
                                    <w:pPr>
                                      <w:pStyle w:val="34f3"/>
                                      <w:rPr>
                                        <w:lang w:val="ru-RU"/>
                                      </w:rPr>
                                    </w:pPr>
                                    <w:r w:rsidRPr="005E4A3B">
                                      <w:t>Лит</w:t>
                                    </w:r>
                                    <w:r>
                                      <w:rPr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00989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CB1016" w:rsidRDefault="00E1027F" w:rsidP="00E1027F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1" name="Rectangle 1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43600" y="54261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CB1016" w:rsidRDefault="00E1027F" w:rsidP="00E1027F">
                                    <w:pPr>
                                      <w:pStyle w:val="34f3"/>
                                    </w:pPr>
                                    <w:r w:rsidRPr="00CB1016"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2" name="Rectangle 1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43600" y="72348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374BE" w:rsidRDefault="00E1027F" w:rsidP="00E1027F">
                                    <w:pPr>
                                      <w:pStyle w:val="34f1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F85499">
                                      <w:instrText xml:space="preserve"> =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F85499">
                                      <w:instrText xml:space="preserve">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>NUMPAGES</w:instrText>
                                    </w:r>
                                    <w:r w:rsidRPr="00F85499">
                                      <w:instrText xml:space="preserve">   \*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>MERGEFORMAT</w:instrText>
                                    </w:r>
                                    <w:r w:rsidRPr="00F85499">
                                      <w:instrText xml:space="preserve">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1215D" w:rsidRPr="0091215D">
                                      <w:rPr>
                                        <w:noProof/>
                                      </w:rPr>
                                      <w:instrText>4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1215D">
                                      <w:rPr>
                                        <w:noProof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00989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374BE" w:rsidRDefault="00E1027F" w:rsidP="00E1027F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1215D">
                                      <w:rPr>
                                        <w:noProof/>
                                        <w:lang w:val="en-US"/>
                                      </w:rPr>
                                      <w:t>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4" name="Rectangle 1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58378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5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82910" y="135652"/>
                                  <a:ext cx="3600000" cy="2520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950564" w:rsidP="00E1027F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1215D">
                                      <w:t>A.B.XXX.В</w:t>
                                    </w:r>
                                    <w:proofErr w:type="gramStart"/>
                                    <w:r w:rsidR="0091215D">
                                      <w:t>4</w:t>
                                    </w:r>
                                    <w:proofErr w:type="gramEnd"/>
                                    <w:r w:rsidR="0091215D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6" name="Rectangle 1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2039" y="610124"/>
                                  <a:ext cx="2160000" cy="7566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CC48B7" w:rsidRDefault="00AB655C" w:rsidP="00CC48B7">
                                    <w:pPr>
                                      <w:pStyle w:val="34f1"/>
                                    </w:pPr>
                                    <w:fldSimple w:instr=" DOCPROPERTY  полное_название_системы  \* MERGEFORMAT ">
                                      <w:r w:rsidR="0091215D">
                                        <w:t>Полное название системы</w:t>
                                      </w:r>
                                    </w:fldSimple>
                                    <w:r w:rsidR="00E1027F" w:rsidRPr="00CC48B7">
                                      <w:t>.</w:t>
                                    </w:r>
                                  </w:p>
                                  <w:p w:rsidR="00E1027F" w:rsidRPr="00357198" w:rsidRDefault="00AB655C" w:rsidP="00CC48B7">
                                    <w:pPr>
                                      <w:pStyle w:val="34f1"/>
                                    </w:pPr>
                                    <w:fldSimple w:instr=" DOCPROPERTY  Title  \* MERGEFORMAT ">
                                      <w:r w:rsidR="0091215D">
                                        <w:t>Спецификация оборудования</w:t>
                                      </w:r>
                                    </w:fldSimple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7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75846"/>
                                  <a:ext cx="217098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79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945CCC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0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945CCC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0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17584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4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83" o:spid="_x0000_s1113" style="position:absolute;left:0;text-align:left;margin-left:22.7pt;margin-top:14.2pt;width:1153.7pt;height:826.85pt;z-index:251696128;mso-position-horizontal-relative:page;mso-position-vertical-relative:page;mso-width-relative:margin;mso-height-relative:margin" coordsize="146514,10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">
              <v:group id="Группа 285" o:spid="_x0000_s1114" style="position:absolute;top:51149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Vb4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Wa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RVvixgAAANwA&#10;AAAPAAAAAAAAAAAAAAAAAKoCAABkcnMvZG93bnJldi54bWxQSwUGAAAAAAQABAD6AAAAnQMAAAAA&#10;">
                <v:group id="Группа 286" o:spid="_x0000_s111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fFlc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SdwP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ZfFlcQAAADcAAAA&#10;DwAAAAAAAAAAAAAAAACqAgAAZHJzL2Rvd25yZXYueG1sUEsFBgAAAAAEAAQA+gAAAJsDAAAAAA==&#10;">
                  <v:rect id="Rectangle 91" o:spid="_x0000_s111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268MA&#10;AADcAAAADwAAAGRycy9kb3ducmV2LnhtbESPT2sCMRTE74LfITzBW00U/LcaRS2ltreq4PWxee4u&#10;bl6WJNXtt28EweMwM79hluvW1uJGPlSONQwHCgRx7kzFhYbT8eNtBiJEZIO1Y9LwRwHWq25niZlx&#10;d/6h2yEWIkE4ZKihjLHJpAx5SRbDwDXEybs4bzEm6QtpPN4T3NZypNREWqw4LZTY0K6k/Hr4tRou&#10;J/U1PUbabHd+Pv5+V+fJXn1q3e+1mwWISG18hZ/tvdEwmk3hcSYdAb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r268MAAADcAAAADwAAAAAAAAAAAAAAAACYAgAAZHJzL2Rv&#10;d25yZXYueG1sUEsFBgAAAAAEAAQA9QAAAIgDAAAAAA==&#10;" filled="f" strokeweight="1.5pt">
                    <v:textbox inset=",1mm"/>
                  </v:rect>
                  <v:group id="Группа 288" o:spid="_x0000_s111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0T0fM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NE9HzCAAAA3AAAAA8A&#10;AAAAAAAAAAAAAAAAqgIAAGRycy9kb3ducmV2LnhtbFBLBQYAAAAABAAEAPoAAACZAwAAAAA=&#10;">
                    <v:group id="Группа 289" o:spid="_x0000_s111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hR5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0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wIUefFAAAA3AAA&#10;AA8AAAAAAAAAAAAAAAAAqgIAAGRycy9kb3ducmV2LnhtbFBLBQYAAAAABAAEAPoAAACcAwAAAAA=&#10;">
                      <v:line id="Line 76" o:spid="_x0000_s111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jbrMAAAADcAAAADwAAAGRycy9kb3ducmV2LnhtbERPTYvCMBC9C/6HMMLeNN0exK1GkQVB&#10;0YOrgtehmTbFZlKSaLv/3hwW9vh436vNYFvxIh8axwo+ZxkI4tLphmsFt+tuugARIrLG1jEp+KUA&#10;m/V4tMJCu55/6HWJtUghHApUYGLsCilDachimLmOOHGV8xZjgr6W2mOfwm0r8yybS4sNpwaDHX0b&#10;Kh+Xp1UgD8f+7Hf5raqrfefuB3Oa94NSH5NhuwQRaYj/4j/3XivIv9L8dCYdAbl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Ho26zAAAAA3AAAAA8AAAAAAAAAAAAAAAAA&#10;oQIAAGRycy9kb3ducmV2LnhtbFBLBQYAAAAABAAEAPkAAACOAwAAAAA=&#10;" strokeweight="1.5pt"/>
                      <v:line id="Line 77" o:spid="_x0000_s112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R+N8QAAADcAAAADwAAAGRycy9kb3ducmV2LnhtbESPT4vCMBTE7wt+h/CEva2pPYh2jbII&#10;grJ78B/s9dG8NmWbl5JEW7+9WRA8DjPzG2a5HmwrbuRD41jBdJKBIC6dbrhWcDlvP+YgQkTW2Dom&#10;BXcKsF6N3pZYaNfzkW6nWIsE4VCgAhNjV0gZSkMWw8R1xMmrnLcYk/S11B77BLetzLNsJi02nBYM&#10;drQxVP6drlaB3H/3B7/NL1Vd7Tr3uzc/s35Q6n08fH2CiDTEV/jZ3mkF+WIK/2fSEZ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pH43xAAAANwAAAAPAAAAAAAAAAAA&#10;AAAAAKECAABkcnMvZG93bnJldi54bWxQSwUGAAAAAAQABAD5AAAAkgMAAAAA&#10;" strokeweight="1.5pt"/>
                      <v:line id="Line 78" o:spid="_x0000_s112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nbgQMQAAADcAAAADwAAAGRycy9kb3ducmV2LnhtbESPQWvCQBSE74L/YXmF3nTTHKRN3QQR&#10;BKUeWhW8PrIv2dDs27C7mvTfd4VCj8PMfMOsq8n24k4+dI4VvCwzEMS10x23Ci7n3eIVRIjIGnvH&#10;pOCHAlTlfLbGQruRv+h+iq1IEA4FKjAxDoWUoTZkMSzdQJy8xnmLMUnfSu1xTHDbyzzLVtJix2nB&#10;4EBbQ/X36WYVyMPH+Ol3+aVpm/3grgdzXI2TUs9P0+YdRKQp/of/2nutIH/L4XEmHQF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duBAxAAAANwAAAAPAAAAAAAAAAAA&#10;AAAAAKECAABkcnMvZG93bnJldi54bWxQSwUGAAAAAAQABAD5AAAAkgMAAAAA&#10;" strokeweight="1.5pt"/>
                      <v:line id="Line 79" o:spid="_x0000_s112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pF28QAAADcAAAADwAAAGRycy9kb3ducmV2LnhtbESPQWsCMRSE7wX/Q3iCt5rtClK3RimC&#10;oNhDq4LXx+btZunmZUmiu/77RhB6HGbmG2a5HmwrbuRD41jB2zQDQVw63XCt4Hzavr6DCBFZY+uY&#10;FNwpwHo1ellioV3PP3Q7xlokCIcCFZgYu0LKUBqyGKauI05e5bzFmKSvpfbYJ7htZZ5lc2mx4bRg&#10;sKONofL3eLUK5P7Qf/ttfq7qate5y958zftBqcl4+PwAEWmI/+Fne6cV5IsZ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OkXbxAAAANwAAAAPAAAAAAAAAAAA&#10;AAAAAKECAABkcnMvZG93bnJldi54bWxQSwUGAAAAAAQABAD5AAAAkgMAAAAA&#10;" strokeweight="1.5pt"/>
                    </v:group>
                    <v:line id="Line 92" o:spid="_x0000_s112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Pdr8QAAADcAAAADwAAAGRycy9kb3ducmV2LnhtbESPQWsCMRSE7wX/Q3iCt5rtIlK3RimC&#10;oNhDq4LXx+btZunmZUmiu/77RhB6HGbmG2a5HmwrbuRD41jB2zQDQVw63XCt4Hzavr6DCBFZY+uY&#10;FNwpwHo1ellioV3PP3Q7xlokCIcCFZgYu0LKUBqyGKauI05e5bzFmKSvpfbYJ7htZZ5lc2mx4bRg&#10;sKONofL3eLUK5P7Qf/ttfq7qate5y958zftBqcl4+PwAEWmI/+Fne6cV5IsZ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092vxAAAANwAAAAPAAAAAAAAAAAA&#10;AAAAAKECAABkcnMvZG93bnJldi54bWxQSwUGAAAAAAQABAD5AAAAkgMAAAAA&#10;" strokeweight="1.5pt"/>
                  </v:group>
                </v:group>
                <v:group id="Группа 295" o:spid="_x0000_s112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<v:group id="Группа 296" o:spid="_x0000_s112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5TS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W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TlNIxgAAANwA&#10;AAAPAAAAAAAAAAAAAAAAAKoCAABkcnMvZG93bnJldi54bWxQSwUGAAAAAAQABAD6AAAAnQ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12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YoPMUA&#10;AADcAAAADwAAAGRycy9kb3ducmV2LnhtbESP0WrCQBRE3wv+w3IFX0rdmIekpq5SC0KLEKj6AbfZ&#10;2ySYvRt2V5P+fVcQfBxm5gyz2oymE1dyvrWsYDFPQBBXVrdcKzgddy+vIHxA1thZJgV/5GGznjyt&#10;sNB24G+6HkItIoR9gQqaEPpCSl81ZNDPbU8cvV/rDIYoXS21wyHCTSfTJMmkwZbjQoM9fTRUnQ8X&#10;owDLsFyc3XZbP1+OZZl9/eQnvVdqNh3f30AEGsMjfG9/agXpMofbmXgE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Zig8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12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m8TsIA&#10;AADcAAAADwAAAGRycy9kb3ducmV2LnhtbERP3WrCMBS+H/gO4QjeDE3bCzersaggbAwKUx/g2Bzb&#10;YnNSkli7t18uBrv8+P43xWg6MZDzrWUF6SIBQVxZ3XKt4HI+zt9B+ICssbNMCn7IQ7GdvGww1/bJ&#10;3zScQi1iCPscFTQh9LmUvmrIoF/YnjhyN+sMhghdLbXDZww3ncySZCkNthwbGuzp0FB1Pz2MAizD&#10;Kr27/b5+fZzLcvl5fbvoL6Vm03G3BhFoDP/iP/eHVpCt4tp4Jh4B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+bx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12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UZ1cQA&#10;AADcAAAADwAAAGRycy9kb3ducmV2LnhtbESP3YrCMBSE7xd8h3AEbxZN9cK11SgqCMpCwZ8HODbH&#10;tticlCRq9+03wsJeDjPzDbNYdaYRT3K+tqxgPEpAEBdW11wquJx3wxkIH5A1NpZJwQ95WC17HwvM&#10;tH3xkZ6nUIoIYZ+hgiqENpPSFxUZ9CPbEkfvZp3BEKUrpXb4inDTyEmSTKXBmuNChS1tKyrup4dR&#10;gHlIx3e32ZSfj3OeTw/Xr4v+VmrQ79ZzEIG68B/+a++1gkmawvtMPA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1GdX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12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QqUsIA&#10;AADcAAAADwAAAGRycy9kb3ducmV2LnhtbERP3WrCMBS+H/gO4Qi7GZo6wc1qFB0MNgYFbR/g2Bzb&#10;YnNSkth2b28uBrv8+P63+9G0oifnG8sKFvMEBHFpdcOVgiL/nL2D8AFZY2uZFPySh/1u8rTFVNuB&#10;T9SfQyViCPsUFdQhdKmUvqzJoJ/bjjhyV+sMhghdJbXDIYabVr4myUoabDg21NjRR03l7Xw3CjAL&#10;68XNHY/Vyz3PstX35a3QP0o9T8fDBkSgMfyL/9xfWsEyifPjmXgE5O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ZCpS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13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iPycUA&#10;AADcAAAADwAAAGRycy9kb3ducmV2LnhtbESP0WrCQBRE34X+w3ILfRGzSQu2xqxSC4UWIWD0A67Z&#10;2ySYvRt2V03/vlsQfBxm5gxTrEfTiws531lWkCUpCOLa6o4bBYf95+wNhA/IGnvLpOCXPKxXD5MC&#10;c22vvKNLFRoRIexzVNCGMORS+rolgz6xA3H0fqwzGKJ0jdQOrxFuevmcpnNpsOO40OJAHy3Vp+ps&#10;FGAZFtnJbTbN9Lwvy/n38fWgt0o9PY7vSxCBxnAP39pfWsFLmsH/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KI/J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302" o:spid="_x0000_s113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7PUc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eAa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ns9RxgAAANwA&#10;AAAPAAAAAAAAAAAAAAAAAKoCAABkcnMvZG93bnJldi54bWxQSwUGAAAAAAQABAD6AAAAnQMAAAAA&#10;">
                    <v:shape id="Text Box 87" o:spid="_x0000_s113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SyGcUA&#10;AADc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bZDH7Pp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dLIZ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13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0qbcUA&#10;AADcAAAADwAAAGRycy9kb3ducmV2LnhtbESPT2sCMRTE7wW/Q3hCbzXrn4qsRhFBkV5KrQePj80z&#10;Wdy87G7iuu2nbwqFHoeZ+Q2z2vSuEh21ofSsYDzKQBAXXpdsFJw/9y8LECEia6w8k4IvCrBZD55W&#10;mGv/4A/qTtGIBOGQowIbY51LGQpLDsPI18TJu/rWYUyyNVK3+EhwV8lJls2lw5LTgsWadpaK2+nu&#10;FDS2n72a5r26dW/fZmsPx9CcL0o9D/vtEkSkPv6H/9pHrWCazeD3TDo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nSpt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13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GP9sUA&#10;AADc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qbZDH7Pp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0Y/2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13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MRgcUA&#10;AADcAAAADwAAAGRycy9kb3ducmV2LnhtbESPT2sCMRTE7wW/Q3hCbzVr/4isRhGhIr2UWg8eH5tn&#10;srh52d3EdfXTN4LQ4zAzv2Hmy95VoqM2lJ4VjEcZCOLC65KNgv3v58sURIjIGivPpOBKAZaLwdMc&#10;c+0v/EPdLhqRIBxyVGBjrHMpQ2HJYRj5mjh5R986jEm2RuoWLwnuKvmaZRPpsOS0YLGmtaXitDs7&#10;BY3t3z9M812duq+bWdnNNjT7g1LPw341AxGpj//hR3urFbxlE7ifS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AxGB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13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ZDSMUA&#10;AADcAAAADwAAAGRycy9kb3ducmV2LnhtbESPQWsCMRSE7wX/Q3iCt5pVWylbo4igSC9S9dDjY/Oa&#10;LG5edjdx3fbXm0LB4zAz3zCLVe8q0VEbSs8KJuMMBHHhdclGwfm0fX4DESKyxsozKfihAKvl4GmB&#10;ufY3/qTuGI1IEA45KrAx1rmUobDkMIx9TZy8b986jEm2RuoWbwnuKjnNsrl0WHJasFjTxlJxOV6d&#10;gsb2L6+mOVSX7uPXrO1uH5rzl1KjYb9+BxGpj4/wf3uvFcx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hkNI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137" style="position:absolute;left:4317;width:142154;height:103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vPcEA&#10;AADcAAAADwAAAGRycy9kb3ducmV2LnhtbERPy2oCMRTdF/yHcAvddZKK1XY0ilqKj111oNvL5M4D&#10;JzdDkur0782i0OXhvBerwXbiSj60jjW8ZAoEcelMy7WG4vz5/AYiRGSDnWPS8EsBVsvRwwJz4278&#10;RddTrEUK4ZCjhibGPpcylA1ZDJnriRNXOW8xJuhraTzeUrjt5FipqbTYcmposKdtQ+Xl9GM1VIU6&#10;zM6R1putf389fqjv6V7ttH56HNZzEJGG+C/+c++NholK89OZdATk8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Lrz3BAAAA3AAAAA8AAAAAAAAAAAAAAAAAmAIAAGRycy9kb3du&#10;cmV2LnhtbFBLBQYAAAAABAAEAPUAAACGAwAAAAA=&#10;" filled="f" strokeweight="1.5pt">
                <v:textbox inset=",1mm"/>
              </v:rect>
              <v:group id="Группа 426" o:spid="_x0000_s1138" style="position:absolute;left:79914;top:88963;width:66600;height:16056" coordsize="66600,160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bpYV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26WFfFAAAA3AAA&#10;AA8AAAAAAAAAAAAAAAAAqgIAAGRycy9kb3ducmV2LnhtbFBLBQYAAAAABAAEAPoAAACcAwAAAAA=&#10;">
                <v:group id="Группа 427" o:spid="_x0000_s1139" style="position:absolute;left:29499;top:14391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<v:rect id="Rectangle 122" o:spid="_x0000_s114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W2WMQA&#10;AADcAAAADwAAAGRycy9kb3ducmV2LnhtbERPy2rCQBTdC/2H4RbciE6UGjR1FFvQuhCKD+z2NnOb&#10;BDN3QmY00a93FkKXh/OeLVpTiivVrrCsYDiIQBCnVhecKTgeVv0JCOeRNZaWScGNHCzmL50ZJto2&#10;vKPr3mcihLBLUEHufZVI6dKcDLqBrYgD92drgz7AOpO6xiaEm1KOoiiWBgsODTlW9JlTet5fjAJz&#10;WW6nH79fftxr1of4Hq/x5/ukVPe1Xb6D8NT6f/HTvdEK3kZhbTg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FtljEAAAA3AAAAA8AAAAAAAAAAAAAAAAAmAIAAGRycy9k&#10;b3ducmV2LnhtbFBLBQYAAAAABAAEAPUAAACJAwAAAAA=&#10;" filled="f" stroked="f">
                    <v:textbox inset="1pt,.4mm,1pt,1pt">
                      <w:txbxContent>
                        <w:p w:rsidR="00E1027F" w:rsidRPr="006C5C53" w:rsidRDefault="00E1027F" w:rsidP="00E1027F">
                          <w:pPr>
                            <w:pStyle w:val="34f3"/>
                            <w:rPr>
                              <w:lang w:val="ru-RU"/>
                            </w:rPr>
                          </w:pPr>
                          <w:r>
                            <w:rPr>
                              <w:lang w:val="ru-RU"/>
                            </w:rPr>
                            <w:t>Копировал</w:t>
                          </w:r>
                        </w:p>
                      </w:txbxContent>
                    </v:textbox>
                  </v:rect>
                  <v:rect id="Rectangle 122" o:spid="_x0000_s114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kTw8cA&#10;AADcAAAADwAAAGRycy9kb3ducmV2LnhtbESPQWvCQBSE7wX/w/IEL0U3lTbU6CpWqPUglEbR6zP7&#10;TILZtyG7mrS/visUehxm5htmtuhMJW7UuNKygqdRBII4s7rkXMF+9z58BeE8ssbKMin4JgeLee9h&#10;hom2LX/RLfW5CBB2CSoovK8TKV1WkEE3sjVx8M62MeiDbHKpG2wD3FRyHEWxNFhyWCiwplVB2SW9&#10;GgXmutxO3k4f/uWxXe/in3iNx8+DUoN+t5yC8NT5//Bfe6MVPI8ncD8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JE8PHAAAA3AAAAA8AAAAAAAAAAAAAAAAAmAIAAGRy&#10;cy9kb3ducmV2LnhtbFBLBQYAAAAABAAEAPUAAACMAwAAAAA=&#10;" filled="f" stroked="f">
                    <v:textbox inset="1pt,.4mm,1pt,1pt">
                      <w:txbxContent>
                        <w:p w:rsidR="00E1027F" w:rsidRPr="009E2680" w:rsidRDefault="00E1027F" w:rsidP="00E1027F">
                          <w:pPr>
                            <w:pStyle w:val="34f3"/>
                            <w:rPr>
                              <w:lang w:val="en-US"/>
                            </w:rPr>
                          </w:pPr>
                          <w:r>
                            <w:rPr>
                              <w:lang w:val="ru-RU"/>
                            </w:rPr>
                            <w:t>Формат А</w:t>
                          </w:r>
                          <w:r w:rsidR="009E2680">
                            <w:rPr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group id="Группа 430" o:spid="_x0000_s1142" style="position:absolute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bzZ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AZh/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jG82XCAAAA3AAAAA8A&#10;AAAAAAAAAAAAAAAAqgIAAGRycy9kb3ducmV2LnhtbFBLBQYAAAAABAAEAPoAAACZAwAAAAA=&#10;">
                  <v:line id="Line 99" o:spid="_x0000_s1143" style="position:absolute;visibility:visible;mso-wrap-style:square" from="0,0" to="0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7a2lsYAAADcAAAADwAAAGRycy9kb3ducmV2LnhtbESPUWvCQBCE3wv+h2OFvpR6sS1XiZ5S&#10;hEKhUKha+rrm1iSY20tzq8b++l5B8HGYmW+Y2aL3jTpSF+vAFsajDBRxEVzNpYXN+vV+AioKssMm&#10;MFk4U4TFfHAzw9yFE3/ScSWlShCOOVqoRNpc61hU5DGOQkucvF3oPEqSXaldh6cE941+yDKjPdac&#10;FipsaVlRsV8dvIUv/C3l/L69+9gbI5vvH3NYPhtrb4f9yxSUUC/X8KX95iw8PY7h/0w6Anr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O2tpbGAAAA3AAAAA8AAAAAAAAA&#10;AAAAAAAAoQIAAGRycy9kb3ducmV2LnhtbFBLBQYAAAAABAAEAPkAAACUAwAAAAA=&#10;" strokeweight="1.5pt">
                    <v:stroke startarrowwidth="narrow" startarrowlength="short" endarrowwidth="narrow" endarrowlength="short"/>
                  </v:line>
                  <v:group id="Группа 432" o:spid="_x0000_s1144" style="position:absolute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  <v:group id="Группа 433" o:spid="_x0000_s114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    <v:line id="Line 102" o:spid="_x0000_s114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Gh9ccAAADcAAAADwAAAGRycy9kb3ducmV2LnhtbESPQWvCQBSE7wX/w/IEL6VuTKSU1FVa&#10;rSDetIXS2yP7kg3Nvo3ZrYn++m5B6HGYmW+YxWqwjThT52vHCmbTBARx4XTNlYKP9+3DEwgfkDU2&#10;jknBhTyslqO7Beba9Xyg8zFUIkLY56jAhNDmUvrCkEU/dS1x9ErXWQxRdpXUHfYRbhuZJsmjtFhz&#10;XDDY0tpQ8X38sQqy8uvt/pRtZmlaJ/vSXPvi9bNSajIeXp5BBBrCf/jW3mkF82wO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kaH1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11" o:spid="_x0000_s114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0EbscAAADcAAAADwAAAGRycy9kb3ducmV2LnhtbESPQUvDQBSE74X+h+UJXqTdNFEpabel&#10;agXpzVoovT2yL9lg9m3Mrk3qr3cFocdhZr5hluvBNuJMna8dK5hNExDEhdM1VwoOH6+TOQgfkDU2&#10;jknBhTysV+PREnPten6n8z5UIkLY56jAhNDmUvrCkEU/dS1x9ErXWQxRdpXUHfYRbhuZJsmjtFhz&#10;XDDY0rOh4nP/bRVk5Wl795W9zNK0Tnal+emLp2Ol1O3NsFmACDSEa/i//aYV3GcP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3QRu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9" o:spid="_x0000_s114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8u4sYAAADcAAAADwAAAGRycy9kb3ducmV2LnhtbESPUWvCQBCE3wv9D8cW+lL0UiunRE8p&#10;glAoFLQWX9fcNgnm9tLcqrG/vlco9HGYmW+Y+bL3jTpTF+vAFh6HGSjiIriaSwu79/VgCioKssMm&#10;MFm4UoTl4vZmjrkLF97QeSulShCOOVqoRNpc61hU5DEOQ0ucvM/QeZQku1K7Di8J7hs9yjKjPdac&#10;FipsaVVRcdyevIUP/C7l+np4eDsaI7v9lzmtJsba+7v+eQZKqJf/8F/7xVkYPxn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fLuL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0" o:spid="_x0000_s114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OLec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3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Ti3n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2" o:spid="_x0000_s115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wfC8MAAADcAAAADwAAAGRycy9kb3ducmV2LnhtbERPTWvCQBC9F/oflil4KbqpLatEVymC&#10;IBQKtRavY3aaBLOzaXbU2F/fPRQ8Pt73fNn7Rp2pi3VgC0+jDBRxEVzNpYXd53o4BRUF2WETmCxc&#10;KcJycX83x9yFC3/QeSulSiEcc7RQibS51rGoyGMchZY4cd+h8ygJdqV2HV5SuG/0OMuM9lhzaqiw&#10;pVVFxXF78ha+8LeU69vh8f1ojOz2P+a0mhhrBw/96wyUUC838b974yy8PKe16Uw6Anr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MHwv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13" o:spid="_x0000_s115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C6k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fpj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3AupD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30" o:spid="_x0000_s115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xgcMMAAADcAAAADwAAAGRycy9kb3ducmV2LnhtbERPS2vCQBC+F/oflin0UnRTka1EVylC&#10;QSgUfBSvY3ZMgtnZNDtq7K93D4UeP773bNH7Rl2oi3VgC6/DDBRxEVzNpYXd9mMwARUF2WETmCzc&#10;KMJi/vgww9yFK6/pspFSpRCOOVqoRNpc61hU5DEOQ0ucuGPoPEqCXaldh9cU7hs9yjKjPdacGips&#10;aVlRcdqcvYVv/C3l9nl4+ToZI7v9jzkv34y1z0/9+xSUUC//4j/3ylkYj9P8dCYdAT2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8YHD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34" o:spid="_x0000_s115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G/AcYAAADcAAAADwAAAGRycy9kb3ducmV2LnhtbESPQWvCQBSE70L/w/IKvelGK0FSVxGl&#10;oD1I1UJ7fGZfk9Ts27C7TdJ/3xUEj8PMfMPMl72pRUvOV5YVjEcJCOLc6ooLBR+n1+EMhA/IGmvL&#10;pOCPPCwXD4M5Ztp2fKD2GAoRIewzVFCG0GRS+rwkg35kG+LofVtnMETpCqkddhFuajlJklQarDgu&#10;lNjQuqT8cvw1CvbP72m72r1t+89des43h/PXT+eUenrsVy8gAvXhHr61t1rBdDqG65l4BOTi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KxvwHGAAAA3AAAAA8AAAAAAAAA&#10;AAAAAAAAoQIAAGRycy9kb3ducmV2LnhtbFBLBQYAAAAABAAEAPkAAACUAwAAAAA=&#10;"/>
                      <v:line id="Line 135" o:spid="_x0000_s115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MhdscAAADcAAAADwAAAGRycy9kb3ducmV2LnhtbESPT2vCQBTE74V+h+UJvdWNVoJEV5GW&#10;gvYg9Q/o8Zl9TdJm34bdbZJ++64geBxm5jfMfNmbWrTkfGVZwWiYgCDOra64UHA8vD9PQfiArLG2&#10;TAr+yMNy8fgwx0zbjnfU7kMhIoR9hgrKEJpMSp+XZNAPbUMcvS/rDIYoXSG1wy7CTS3HSZJKgxXH&#10;hRIbei0p/9n/GgXbl8+0XW0+1v1pk17yt93l/N05pZ4G/WoGIlAf7uFbe60VTCZj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YyF2xwAAANwAAAAPAAAAAAAA&#10;AAAAAAAAAKECAABkcnMvZG93bnJldi54bWxQSwUGAAAAAAQABAD5AAAAlQMAAAAA&#10;"/>
                      <v:line id="Прямая соединительная линия 18" o:spid="_x0000_s115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vZBcYAAADcAAAADwAAAGRycy9kb3ducmV2LnhtbESP3WrCQBSE74W+w3IKvTMbW39i6iqp&#10;qAiFQk3x+pA9TUKzZ0N2a9K37wqCl8PMfMOsNoNpxIU6V1tWMIliEMSF1TWXCr7y/TgB4TyyxsYy&#10;KfgjB5v1w2iFqbY9f9Ll5EsRIOxSVFB536ZSuqIigy6yLXHwvm1n0AfZlVJ32Ae4aeRzHM+lwZrD&#10;QoUtbSsqfk6/RsHMvC3e+/ywnGe7hSF/niQf2V6pp8chewXhafD38K191Aqm0xe4nglHQK7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72QXGAAAA3AAAAA8AAAAAAAAA&#10;AAAAAAAAoQIAAGRycy9kb3ducmV2LnhtbFBLBQYAAAAABAAEAPkAAACUAwAAAAA=&#10;" strokecolor="windowText" strokeweight="1.5pt"/>
                      <v:line id="Line 98" o:spid="_x0000_s115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fSiMcAAADcAAAADwAAAGRycy9kb3ducmV2LnhtbESPzWrDMBCE74G8g9hAL6GW45hS3Cih&#10;PwmU3JIWSm+LtbZMrZVrKbHTp68KgR6HmfmGWW1G24oz9b5xrGCRpCCIS6cbrhW8v+1u70H4gKyx&#10;dUwKLuRhs55OVlhoN/CBzsdQiwhhX6ACE0JXSOlLQxZ94jri6FWutxii7Gupexwi3LYyS9M7abHh&#10;uGCwo2dD5dfxZBUsq8/t/Hv5ssiyJt1X5mconz5qpW5m4+MDiEBj+A9f269aQZ7n8HcmHgG5/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1l9KI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15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vD6MYAAADcAAAADwAAAGRycy9kb3ducmV2LnhtbESPUWvCQBCE3wv9D8cW+lLqpcVeJfWU&#10;IhQEQai19HXNbZNgbi/NrRr99Z4g9HGYmW+Y8bT3jdpTF+vAFp4GGSjiIriaSwvrr4/HEagoyA6b&#10;wGThSBGmk9ubMeYuHPiT9ispVYJwzNFCJdLmWseiIo9xEFri5P2GzqMk2ZXadXhIcN/o5ywz2mPN&#10;aaHClmYVFdvVzlv4xlMpx8XmYbk1RtY/f2Y3ezXW3t/172+ghHr5D1/bc2dhOHyB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w+j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15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ldn8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GYwO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RZXZ/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1" o:spid="_x0000_s115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VM/8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wB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RUz/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16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sm38UAAADcAAAADwAAAGRycy9kb3ducmV2LnhtbESPwWrCQBCG74W+wzIFb3WjSKjRVYog&#10;9NCLUVBvQ3ZMYrOzSXbV+PadQ6HH4Z//m/mW68E16k59qD0bmIwTUMSFtzWXBg777fsHqBCRLTae&#10;ycCTAqxXry9LzKx/8I7ueSyVQDhkaKCKsc20DkVFDsPYt8SSXXzvMMrYl9r2+BC4a/Q0SVLtsGa5&#10;UGFLm4qKn/zmhHJI59v5satv10mXn85td9p/ozGjt+FzASrSEP+X/9pf1kA6k/d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sm38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  <v:line id="Line 104" o:spid="_x0000_s116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5" o:spid="_x0000_s116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UdM8UAAADcAAAADwAAAGRycy9kb3ducmV2LnhtbESPQWvCQBSE70L/w/IKvZmNUkKNrlIE&#10;wUMvTQTj7ZF9TdJm3ybZ1cR/7xYKPQ4z8w2z2U2mFTcaXGNZwSKKQRCXVjdcKTjlh/kbCOeRNbaW&#10;ScGdHOy2T7MNptqO/Em3zFciQNilqKD2vkuldGVNBl1kO+LgfdnBoA9yqKQecAxw08plHCfSYMNh&#10;ocaO9jWVP9nVBMopWR1W5765fi/6rLh0fZF/oFIvz9P7GoSnyf+H/9pHrSB5XcLvmXAE5P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IUdM8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  <v:line id="Line 107" o:spid="_x0000_s116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m4qMYAAADcAAAADwAAAGRycy9kb3ducmV2LnhtbESPQWvCQBSE7wX/w/KE3urGVoJJXUUK&#10;Qg+9NAqmt0f2NUnNvk2ym5j+e7dQ8DjMzDfMZjeZRozUu9qyguUiAkFcWF1zqeB0PDytQTiPrLGx&#10;TAp+ycFuO3vYYKrtlT9pzHwpAoRdigoq79tUSldUZNAtbEscvG/bG/RB9qXUPV4D3DTyOYpiabDm&#10;sFBhS28VFZdsMIFyipNDcu7q4WfZZflX2+XHD1TqcT7tX0F4mvw9/N9+1wri1Qv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vJuKjGAAAA3AAAAA8AAAAAAAAA&#10;AAAAAAAAoQIAAGRycy9kb3ducmV2LnhtbFBLBQYAAAAABAAEAPkAAACUAwAAAAA=&#10;">
                        <v:stroke startarrowwidth="narrow" startarrowlength="short" endarrowwidth="narrow" endarrowlength="short"/>
                      </v:line>
                      <v:line id="Line 108" o:spid="_x0000_s116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Ag3MQAAADcAAAADwAAAGRycy9kb3ducmV2LnhtbESPQYvCMBSE7wv7H8Jb8LamLlJsNcqy&#10;IHjwYhXU26N5tnWbl7aJWv+9EQSPw8x8w8wWvanFlTpXWVYwGkYgiHOrKy4U7LbL7wkI55E11pZJ&#10;wZ0cLOafHzNMtb3xhq6ZL0SAsEtRQel9k0rp8pIMuqFtiIN3sp1BH2RXSN3hLcBNLX+iKJYGKw4L&#10;JTb0V1L+n11MoOziZJns2+pyHrXZ4di0h+0alRp89b9TEJ56/w6/2iutIB6P4XkmHA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ICDc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16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8" o:spid="_x0000_s116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4bMMUAAADcAAAADwAAAGRycy9kb3ducmV2LnhtbESPQWvCQBSE70L/w/IEb7qxlFCjq0hB&#10;6KEXk0Dt7ZF9JtHs2yS7Jum/7xYKPQ4z8w2zO0ymEQP1rrasYL2KQBAXVtdcKsiz0/IVhPPIGhvL&#10;pOCbHBz2T7MdJtqOfKYh9aUIEHYJKqi8bxMpXVGRQbeyLXHwrrY36IPsS6l7HAPcNPI5imJpsOaw&#10;UGFLbxUV9/RhAiWPN6fNZ1c/busuvXy13SX7QKUW8+m4BeFp8v/hv/a7VhC/xPB7JhwBu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4bMM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</v:group>
                    <v:group id="Группа 647" o:spid="_x0000_s116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12jc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WL+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7XaNxgAAANwA&#10;AAAPAAAAAAAAAAAAAAAAAKoCAABkcnMvZG93bnJldi54bWxQSwUGAAAAAAQABAD6AAAAnQMAAAAA&#10;">
                      <v:rect id="Rectangle 119" o:spid="_x0000_s116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v0K8IA&#10;AADcAAAADwAAAGRycy9kb3ducmV2LnhtbERPu27CMBTdK/EP1kViqcABV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y/QrwgAAANwAAAAPAAAAAAAAAAAAAAAAAJgCAABkcnMvZG93&#10;bnJldi54bWxQSwUGAAAAAAQABAD1AAAAhwMAAAAA&#10;" filled="f" stroked="f">
                        <v:textbox inset="0,0,0,0">
                          <w:txbxContent>
                            <w:p w:rsidR="00E1027F" w:rsidRPr="00945CCC" w:rsidRDefault="00E1027F" w:rsidP="00E1027F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4" o:spid="_x0000_s116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dRs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h1GwxQAAANwAAAAPAAAAAAAAAAAAAAAAAJgCAABkcnMv&#10;ZG93bnJldi54bWxQSwUGAAAAAAQABAD1AAAAigMAAAAA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3"/>
                              </w:pPr>
                              <w:r>
                                <w:t>Н. контр.</w:t>
                              </w:r>
                            </w:p>
                          </w:txbxContent>
                        </v:textbox>
                      </v:rect>
                      <v:rect id="Rectangle 115" o:spid="_x0000_s117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Ru8M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X4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ZG7wwgAAANwAAAAPAAAAAAAAAAAAAAAAAJgCAABkcnMvZG93&#10;bnJldi54bWxQSwUGAAAAAAQABAD1AAAAhwMAAAAA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7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jLa8UA&#10;AADcAAAADwAAAGRycy9kb3ducmV2LnhtbESPT2vCQBTE7wW/w/KEXopuLFRNdBWxrfEm/rl4e2Sf&#10;m2D2bchuNf32rlDocZiZ3zDzZWdrcaPWV44VjIYJCOLC6YqNgtPxezAF4QOyxtoxKfglD8tF72WO&#10;mXZ33tPtEIyIEPYZKihDaDIpfVGSRT90DXH0Lq61GKJsjdQt3iPc1vI9ScbSYsVxocSG1iUV18OP&#10;VTD5XL3R7uwu4SvdpLnZ55vU5Eq99rvVDESgLvyH/9pbrWD8MYL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KMtr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7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pVHM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jB5H8P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+lUcxQAAANwAAAAPAAAAAAAAAAAAAAAAAJgCAABkcnMv&#10;ZG93bnJldi54bWxQSwUGAAAAAAQABAD1AAAAigMAAAAA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shape id="Text Box 131" o:spid="_x0000_s117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YruMMA&#10;AADcAAAADwAAAGRycy9kb3ducmV2LnhtbESPzarCMBSE9xd8h3AENxdN9aJINYo/+LNxUfUBDs2x&#10;LTYnpYla79MbQXA5zMw3zHTemFLcqXaFZQX9XgSCOLW64EzB+bTpjkE4j6yxtEwKnuRgPmv9TDHW&#10;9sEJ3Y8+EwHCLkYFufdVLKVLczLoerYiDt7F1gZ9kHUmdY2PADelHETRSBosOCzkWNEqp/R6vBkF&#10;tEjs/+HqtiZZrlfbS8H0K3dKddrNYgLCU+O/4U97rxWMhn/wPhOOgJ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YruMMAAADcAAAADwAAAAAAAAAAAAAAAACYAgAAZHJzL2Rv&#10;d25yZXYueG1sUEsFBgAAAAAEAAQA9QAAAIgDAAAAAA==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3"/>
                              </w:pPr>
                              <w:proofErr w:type="spellStart"/>
                              <w:r>
                                <w:t>Разраб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shape id="Text Box 132" o:spid="_x0000_s117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+zzMMA&#10;AADcAAAADwAAAGRycy9kb3ducmV2LnhtbESPzarCMBSE9xd8h3AENxdNlatINYo/+LNxUfUBDs2x&#10;LTYnpYla79MbQXA5zMw3zHTemFLcqXaFZQX9XgSCOLW64EzB+bTpjkE4j6yxtEwKnuRgPmv9TDHW&#10;9sEJ3Y8+EwHCLkYFufdVLKVLczLoerYiDt7F1gZ9kHUmdY2PADelHETRSBosOCzkWNEqp/R6vBkF&#10;tEjs/+HqtiZZrlfbS8H0K3dKddrNYgLCU+O/4U97rxWMhn/wPhOOgJ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++zzMMAAADcAAAADwAAAAAAAAAAAAAAAACYAgAAZHJzL2Rv&#10;d25yZXYueG1sUEsFBgAAAAAEAAQA9QAAAIgDAAAAAA==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3"/>
                              </w:pPr>
                              <w:r>
                                <w:t>Пров.</w:t>
                              </w:r>
                            </w:p>
                          </w:txbxContent>
                        </v:textbox>
                      </v:shape>
                      <v:rect id="Rectangle 143" o:spid="_x0000_s117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PNaMUA&#10;AADcAAAADwAAAGRycy9kb3ducmV2LnhtbESPT2vCQBTE74LfYXlCL6VuLKhN6irSVuNN/HPp7ZF9&#10;boLZtyG71fjtXaHgcZiZ3zCzRWdrcaHWV44VjIYJCOLC6YqNguNh9fYBwgdkjbVjUnAjD4t5vzfD&#10;TLsr7+iyD0ZECPsMFZQhNJmUvijJoh+6hjh6J9daDFG2RuoWrxFua/meJBNpseK4UGJDXyUV5/2f&#10;VTD9Xr7S9tedwk+6TnOzy9epyZV6GXTLTxCBuvAM/7c3WsFkPI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E81o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shape id="Text Box 132" o:spid="_x0000_s117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GIIMIA&#10;AADcAAAADwAAAGRycy9kb3ducmV2LnhtbESPzarCMBSE9xd8h3AENxdNFSxSjeIPet24qPoAh+bY&#10;FpuT0kStPv2NILgcZuYbZrZoTSXu1LjSsoLhIAJBnFldcq7gfNr2JyCcR9ZYWSYFT3KwmHd+Zpho&#10;++CU7kefiwBhl6CCwvs6kdJlBRl0A1sTB+9iG4M+yCaXusFHgJtKjqIolgZLDgsF1rQuKLseb0YB&#10;LVP7OlzdzqSrzXp3KZl+5Z9SvW67nILw1Ppv+NPeawXxOIb3mXAE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cYggwgAAANwAAAAPAAAAAAAAAAAAAAAAAJgCAABkcnMvZG93&#10;bnJldi54bWxQSwUGAAAAAAQABAD1AAAAhwMAAAAA&#10;" filled="f" stroked="f">
                        <v:textbox inset="0,0,0,0">
                          <w:txbxContent>
                            <w:p w:rsidR="00E1027F" w:rsidRPr="00931BFC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shape>
                      <v:shape id="Text Box 132" o:spid="_x0000_s117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0tu8MA&#10;AADcAAAADwAAAGRycy9kb3ducmV2LnhtbESPzarCMBSE94LvEI7g5qKpwlWpRvEH9W5cVH2AQ3Ns&#10;i81JaaLW+/RGEFwOM/MNM1s0phR3ql1hWcGgH4EgTq0uOFNwPm17ExDOI2ssLZOCJzlYzNutGcba&#10;Pjih+9FnIkDYxagg976KpXRpTgZd31bEwbvY2qAPss6krvER4KaUwygaSYMFh4UcK1rnlF6PN6OA&#10;lon9P1zdziSrzXp3KZh+5F6pbqdZTkF4avw3/Gn/aQWj3zG8z4Qj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0tu8MAAADcAAAADwAAAAAAAAAAAAAAAACYAgAAZHJzL2Rv&#10;d25yZXYueG1sUEsFBgAAAAAEAAQA9QAAAIgDAAAAAA==&#10;" filled="f" stroked="f">
                        <v:textbox inset="0,0,0,0">
                          <w:txbxContent>
                            <w:p w:rsidR="00E1027F" w:rsidRPr="00A32665" w:rsidRDefault="00E1027F" w:rsidP="00E1027F">
                              <w:pPr>
                                <w:pStyle w:val="34f3"/>
                              </w:pPr>
                              <w:r>
                                <w:t>Утв.</w:t>
                              </w:r>
                            </w:p>
                          </w:txbxContent>
                        </v:textbox>
                      </v:shape>
                      <v:rect id="Rectangle 120" o:spid="_x0000_s117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7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8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8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8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96" o:spid="_x0000_s118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thecQA&#10;AADcAAAADwAAAGRycy9kb3ducmV2LnhtbERPz2vCMBS+C/sfwhvsIjNVMLjOKE7Q7SCIdWzXt+at&#10;LWteShNt3V9vDoLHj+/3fNnbWpyp9ZVjDeNRAoI4d6biQsPncfM8A+EDssHaMWm4kIfl4mEwx9S4&#10;jg90zkIhYgj7FDWUITSplD4vyaIfuYY4cr+utRgibAtpWuxiuK3lJEmUtFhxbCixoXVJ+V92shrs&#10;abV7eft5D9Nhtz2qf7XF7/2X1k+P/eoVRKA+3MU394fRoFRcG8/EI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rYXnEAAAA3AAAAA8AAAAAAAAAAAAAAAAAmAIAAGRycy9k&#10;b3ducmV2LnhtbFBLBQYAAAAABAAEAPUAAACJAwAAAAA=&#10;" filled="f" stroked="f">
                        <v:textbox inset="1pt,.4mm,1pt,1pt">
                          <w:txbxContent>
                            <w:p w:rsidR="00E1027F" w:rsidRPr="0079077B" w:rsidRDefault="00AB655C" w:rsidP="00E1027F">
                              <w:pPr>
                                <w:pStyle w:val="34f1"/>
                              </w:pPr>
                              <w:fldSimple w:instr=" DOCPROPERTY  Company  \* MERGEFORMAT ">
                                <w:r w:rsidR="0091215D">
                                  <w:t>Название организации</w:t>
                                </w:r>
                              </w:fldSimple>
                            </w:p>
                          </w:txbxContent>
                        </v:textbox>
                      </v:rect>
                      <v:rect id="Rectangle 122" o:spid="_x0000_s118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fE4sYA&#10;AADcAAAADwAAAGRycy9kb3ducmV2LnhtbESPQWvCQBSE7wX/w/KEXopuLHSp0VW0UNtDQaqi12f2&#10;mQSzb0N2Nam/3i0Uehxm5htmOu9sJa7U+NKxhtEwAUGcOVNyrmG3fR+8gvAB2WDlmDT8kIf5rPcw&#10;xdS4lr/pugm5iBD2KWooQqhTKX1WkEU/dDVx9E6usRiibHJpGmwj3FbyOUmUtFhyXCiwpreCsvPm&#10;YjXYy+JrvDx+hJendrVVN7XCw3qv9WO/W0xABOrCf/iv/Wk0KDWG3zPxCMj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yfE4sYAAADcAAAADwAAAAAAAAAAAAAAAACYAgAAZHJz&#10;L2Rvd25yZXYueG1sUEsFBgAAAAAEAAQA9QAAAIsDAAAAAA==&#10;" filled="f" stroked="f">
                        <v:textbox inset="1pt,.4mm,1pt,1pt">
                          <w:txbxContent>
                            <w:p w:rsidR="00E1027F" w:rsidRPr="00A32665" w:rsidRDefault="00E1027F" w:rsidP="00E1027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 w:rsidRPr="005E4A3B">
                                <w:t>Лит</w:t>
                              </w:r>
                              <w:r>
                                <w:rPr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123" o:spid="_x0000_s119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      <v:textbox inset="1pt,.4mm,1pt,1pt">
                          <w:txbxContent>
                            <w:p w:rsidR="00E1027F" w:rsidRPr="00CB1016" w:rsidRDefault="00E1027F" w:rsidP="00E1027F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4" o:spid="_x0000_s119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eO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EI9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IXjn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Pr="00CB1016" w:rsidRDefault="00E1027F" w:rsidP="00E1027F">
                              <w:pPr>
                                <w:pStyle w:val="34f3"/>
                              </w:pPr>
                              <w:r w:rsidRPr="00CB1016"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125" o:spid="_x0000_s119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rATs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pB/DqE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awE7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Pr="005374BE" w:rsidRDefault="00E1027F" w:rsidP="00E1027F">
                              <w:pPr>
                                <w:pStyle w:val="34f1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 w:rsidRPr="00F85499">
                                <w:instrText xml:space="preserve"> =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 w:rsidRPr="00F85499">
                                <w:instrText xml:space="preserve"> </w:instrText>
                              </w:r>
                              <w:r>
                                <w:rPr>
                                  <w:lang w:val="en-US"/>
                                </w:rPr>
                                <w:instrText>NUMPAGES</w:instrText>
                              </w:r>
                              <w:r w:rsidRPr="00F85499">
                                <w:instrText xml:space="preserve">   \* </w:instrText>
                              </w:r>
                              <w:r>
                                <w:rPr>
                                  <w:lang w:val="en-US"/>
                                </w:rPr>
                                <w:instrText>MERGEFORMAT</w:instrText>
                              </w:r>
                              <w:r w:rsidRPr="00F85499">
                                <w:instrText xml:space="preserve">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1215D" w:rsidRPr="0091215D">
                                <w:rPr>
                                  <w:noProof/>
                                </w:rPr>
                                <w:instrText>4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1215D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6" o:spid="_x0000_s119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Zl1ccA&#10;AADcAAAADwAAAGRycy9kb3ducmV2LnhtbESPQWvCQBSE7wX/w/KEXkQ3bTHV6Cq2oPYgSLXU6zP7&#10;TILZtyG7mrS/3i0IPQ4z8w0znbemFFeqXWFZwdMgAkGcWl1wpuBrv+yPQDiPrLG0TAp+yMF81nmY&#10;YqJtw5903flMBAi7BBXk3leJlC7NyaAb2Io4eCdbG/RB1pnUNTYBbkr5HEWxNFhwWMixovec0vPu&#10;YhSYy2Izfjuu/bDXrPbxb7zCw/Zbqcduu5iA8NT6//C9/aEVxK8v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WZdX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Pr="005374BE" w:rsidRDefault="00E1027F" w:rsidP="00E1027F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1215D">
                                <w:rPr>
                                  <w:noProof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7" o:spid="_x0000_s119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/9occA&#10;AADcAAAADwAAAGRycy9kb3ducmV2LnhtbESPQWvCQBSE7wX/w/KEXkQ3LTXV6Cq2oPYgSLXU6zP7&#10;TILZtyG7mrS/3i0IPQ4z8w0znbemFFeqXWFZwdMgAkGcWl1wpuBrv+yPQDiPrLG0TAp+yMF81nmY&#10;YqJtw5903flMBAi7BBXk3leJlC7NyaAb2Io4eCdbG/RB1pnUNTYBbkr5HEWxNFhwWMixovec0vPu&#10;YhSYy2Izfjuu/bDXrPbxb7zCw/Zbqcduu5iA8NT6//C9/aEVxK8v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//aH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8" o:spid="_x0000_s119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NYOscA&#10;AADcAAAADwAAAGRycy9kb3ducmV2LnhtbESPQWvCQBSE74X+h+UJXopuFEw1dRUV1B4EqYpeX7PP&#10;JDT7NmRXk/bXu4VCj8PMfMNM560pxZ1qV1hWMOhHIIhTqwvOFJyO694YhPPIGkvLpOCbHMxnz09T&#10;TLRt+IPuB5+JAGGXoILc+yqR0qU5GXR9WxEH72prgz7IOpO6xibATSmHURRLgwWHhRwrWuWUfh1u&#10;RoG5LXaT5efWj16azTH+iTd42Z+V6nbaxRsIT63/D/+137WC+HUEv2fCEZ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zWDr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Default="00950564" w:rsidP="00E1027F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1215D">
                                <w:t>A.B.XXX.В</w:t>
                              </w:r>
                              <w:proofErr w:type="gramStart"/>
                              <w:r w:rsidR="0091215D">
                                <w:t>4</w:t>
                              </w:r>
                              <w:proofErr w:type="gramEnd"/>
                              <w:r w:rsidR="0091215D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9" o:spid="_x0000_s1196" style="position:absolute;left:25020;top:6101;width:21600;height:7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HGTccA&#10;AADcAAAADwAAAGRycy9kb3ducmV2LnhtbESPT2vCQBTE74V+h+UVeim6sdCtRlexhWoPQvEPen1m&#10;n0kw+zZkV5P207uFQo/DzPyGmcw6W4krNb50rGHQT0AQZ86UnGvYbT96QxA+IBusHJOGb/Iwm97f&#10;TTA1ruU1XTchFxHCPkUNRQh1KqXPCrLo+64mjt7JNRZDlE0uTYNthNtKPieJkhZLjgsF1vReUHbe&#10;XKwGe5mvRm/HZXh5ahdb9aMWePjaa/340M3HIAJ14T/81/40GtSrgt8z8QjI6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hxk3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Pr="00CC48B7" w:rsidRDefault="00AB655C" w:rsidP="00CC48B7">
                              <w:pPr>
                                <w:pStyle w:val="34f1"/>
                              </w:pPr>
                              <w:fldSimple w:instr=" DOCPROPERTY  полное_название_системы  \* MERGEFORMAT ">
                                <w:r w:rsidR="0091215D">
                                  <w:t>Полное название системы</w:t>
                                </w:r>
                              </w:fldSimple>
                              <w:r w:rsidR="00E1027F" w:rsidRPr="00CC48B7">
                                <w:t>.</w:t>
                              </w:r>
                            </w:p>
                            <w:p w:rsidR="00E1027F" w:rsidRPr="00357198" w:rsidRDefault="00AB655C" w:rsidP="00CC48B7">
                              <w:pPr>
                                <w:pStyle w:val="34f1"/>
                              </w:pPr>
                              <w:fldSimple w:instr=" DOCPROPERTY  Title  \* MERGEFORMAT ">
                                <w:r w:rsidR="0091215D">
                                  <w:t>Спецификация оборудования</w:t>
                                </w:r>
                              </w:fldSimple>
                            </w:p>
                          </w:txbxContent>
                        </v:textbox>
                      </v:rect>
                      <v:rect id="Rectangle 115" o:spid="_x0000_s119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iq5MUA&#10;AADcAAAADwAAAGRycy9kb3ducmV2LnhtbESPzW7CMBCE75X6DtZW4lKBQw+EpBiEaCG9IX4u3Fbx&#10;4kSN11HsQnh7jITU42hmvtHMFr1txIU6XztWMB4lIIhLp2s2Co6H9XAKwgdkjY1jUnAjD4v568sM&#10;c+2uvKPLPhgRIexzVFCF0OZS+rIii37kWuLonV1nMUTZGak7vEa4beRHkkykxZrjQoUtrSoqf/d/&#10;VkH6tXyn7cmdw3e2yQqzKzaZKZQavPXLTxCB+vAffrZ/tIJJm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KrkxQAAANwAAAAPAAAAAAAAAAAAAAAAAJgCAABkcnMv&#10;ZG93bnJldi54bWxQSwUGAAAAAAQABAD1AAAAigMAAAAA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9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+lsMA&#10;AADcAAAADwAAAGRycy9kb3ducmV2LnhtbERPPW/CMBDdK/EfrEPqUhWnHYCkmCiilHRDQJdup/hw&#10;IuJzFJsk/ff1UKnj0/ve5JNtxUC9bxwreFkkIIgrpxs2Cr4uH89rED4ga2wdk4If8pBvZw8bzLQb&#10;+UTDORgRQ9hnqKAOocuk9FVNFv3CdcSRu7reYoiwN1L3OMZw28rXJFlKiw3Hhho72tVU3c53q2D1&#10;XjzR8dtdwz49pKU5lYfUlEo9zqfiDUSgKfyL/9yfWsFyFdfG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c+lsMAAADcAAAADwAAAAAAAAAAAAAAAACYAgAAZHJzL2Rv&#10;d25yZXYueG1sUEsFBgAAAAAEAAQA9QAAAIgDAAAAAA==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9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bDc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5SuH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5sNxQAAANwAAAAPAAAAAAAAAAAAAAAAAJgCAABkcnMv&#10;ZG93bnJldi54bWxQSwUGAAAAAAQABAD1AAAAigMAAAAA&#10;" filled="f" stroked="f">
                        <v:textbox inset="0,0,0,0">
                          <w:txbxContent>
                            <w:p w:rsidR="00E1027F" w:rsidRPr="00945CCC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0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RCt8MA&#10;AADcAAAADwAAAGRycy9kb3ducmV2LnhtbERPPW/CMBDdK/EfrEPqUoEDQ5qkGIQoTbqhQJdup/hw&#10;osbnKHYh/ff1UKnj0/ve7CbbixuNvnOsYLVMQBA3TndsFHxc3hYZCB+QNfaOScEPedhtZw8bLLS7&#10;c023czAihrAvUEEbwlBI6ZuWLPqlG4gjd3WjxRDhaKQe8R7DbS/XSZJKix3HhhYHOrTUfJ2/rYLn&#10;1/0TnT7dNRzzMq9MXZW5qZR6nE/7FxCBpvAv/nO/awVpFu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RCt8MAAADcAAAADwAAAAAAAAAAAAAAAACYAgAAZHJzL2Rv&#10;d25yZXYueG1sUEsFBgAAAAAEAAQA9QAAAIgDAAAAAA==&#10;" filled="f" stroked="f">
                        <v:textbox inset="0,0,0,0">
                          <w:txbxContent>
                            <w:p w:rsidR="00E1027F" w:rsidRPr="00945CCC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0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nL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qbzC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Ocs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0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p5W8UA&#10;AADcAAAADwAAAGRycy9kb3ducmV2LnhtbESPzW7CMBCE70i8g7VIvSBwyoGSgEGIUtIb4ufCbRUv&#10;TkS8jmID6dvXlSpxHM3MN5rFqrO1eFDrK8cK3scJCOLC6YqNgvPpazQD4QOyxtoxKfghD6tlv7fA&#10;TLsnH+hxDEZECPsMFZQhNJmUvijJoh+7hjh6V9daDFG2RuoWnxFuazlJkqm0WHFcKLGhTUnF7Xi3&#10;Cj4+10PaX9w1bNNdmptDvktNrtTboFvPQQTqwiv83/7WCqazCfydiUd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mnlb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0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bcwM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8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tbcwM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0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9EtM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XD8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T9EtM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2891210C" wp14:editId="62AD80B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1215D">
                                      <w:rPr>
                                        <w:noProof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1215D">
                                      <w:t>A.B.XXX.В</w:t>
                                    </w:r>
                                    <w:proofErr w:type="gramStart"/>
                                    <w:r w:rsidR="0091215D">
                                      <w:t>4</w:t>
                                    </w:r>
                                    <w:proofErr w:type="gramEnd"/>
                                    <w:r w:rsidR="0091215D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205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DBIZB4Pw8AAArYAAAOAAAAAAAAAAAAAAAAAC4CAABkcnMvZTJvRG9jLnhtbFBL&#10;AQItABQABgAIAAAAIQBZRZ4l4QAAAAsBAAAPAAAAAAAAAAAAAAAAAJkRAABkcnMvZG93bnJldi54&#10;bWxQSwUGAAAAAAQABADzAAAApxIAAAAA&#10;">
              <v:group id="Группа 1" o:spid="_x0000_s1206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207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208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209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210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21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212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213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214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215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216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217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218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219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20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21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22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23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24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225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226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27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28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29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30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31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232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233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234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235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236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3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238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239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240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241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42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243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244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245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246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47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1215D">
                                <w:rPr>
                                  <w:noProof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48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1215D">
                                <w:t>A.B.XXX.В</w:t>
                              </w:r>
                              <w:proofErr w:type="gramStart"/>
                              <w:r w:rsidR="0091215D">
                                <w:t>4</w:t>
                              </w:r>
                              <w:proofErr w:type="gramEnd"/>
                              <w:r w:rsidR="0091215D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249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25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51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52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53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54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55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56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7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8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9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60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1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2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263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264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65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947B34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54F8"/>
    <w:rsid w:val="0002724A"/>
    <w:rsid w:val="00027336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6FF3"/>
    <w:rsid w:val="00067291"/>
    <w:rsid w:val="0007283C"/>
    <w:rsid w:val="00073100"/>
    <w:rsid w:val="00075C1C"/>
    <w:rsid w:val="00075E44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3B4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B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2C5D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1B9C"/>
    <w:rsid w:val="00152844"/>
    <w:rsid w:val="001530EB"/>
    <w:rsid w:val="00153965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6656F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622A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4AE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5FE4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3BDE"/>
    <w:rsid w:val="00225688"/>
    <w:rsid w:val="002266E7"/>
    <w:rsid w:val="00230333"/>
    <w:rsid w:val="00231D51"/>
    <w:rsid w:val="00232ABC"/>
    <w:rsid w:val="00233AEC"/>
    <w:rsid w:val="00233D57"/>
    <w:rsid w:val="00234B2F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199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61F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3529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3C59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2ADA"/>
    <w:rsid w:val="003539F4"/>
    <w:rsid w:val="00354AB2"/>
    <w:rsid w:val="00355890"/>
    <w:rsid w:val="00355C99"/>
    <w:rsid w:val="00356B00"/>
    <w:rsid w:val="00357198"/>
    <w:rsid w:val="00357F7F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1AD5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41E"/>
    <w:rsid w:val="00400626"/>
    <w:rsid w:val="00401F8D"/>
    <w:rsid w:val="0040467C"/>
    <w:rsid w:val="00405E0F"/>
    <w:rsid w:val="00407721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41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6AB7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5740C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E73F1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5995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7409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21F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32AE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1341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2084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3617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531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4468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7AF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65A5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5CE0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2D1C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4A5"/>
    <w:rsid w:val="0085599F"/>
    <w:rsid w:val="00856425"/>
    <w:rsid w:val="00856DE8"/>
    <w:rsid w:val="00856FA5"/>
    <w:rsid w:val="008574AC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0705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B23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16BD"/>
    <w:rsid w:val="008A3617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15D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0564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2C0E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014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2680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715"/>
    <w:rsid w:val="00A90B7E"/>
    <w:rsid w:val="00A90DEA"/>
    <w:rsid w:val="00A922C9"/>
    <w:rsid w:val="00A93D8D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55C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06BA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763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6773B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7844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59FD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8B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03EB"/>
    <w:rsid w:val="00CE3542"/>
    <w:rsid w:val="00CE4716"/>
    <w:rsid w:val="00CE58E7"/>
    <w:rsid w:val="00CE5941"/>
    <w:rsid w:val="00CF0991"/>
    <w:rsid w:val="00CF1FBD"/>
    <w:rsid w:val="00CF4867"/>
    <w:rsid w:val="00CF60A6"/>
    <w:rsid w:val="00CF64A3"/>
    <w:rsid w:val="00CF79E9"/>
    <w:rsid w:val="00D007BE"/>
    <w:rsid w:val="00D01BD5"/>
    <w:rsid w:val="00D0293B"/>
    <w:rsid w:val="00D02E9A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1D3B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5373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09F7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4442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0123"/>
    <w:rsid w:val="00DC1922"/>
    <w:rsid w:val="00DC2970"/>
    <w:rsid w:val="00DC32D2"/>
    <w:rsid w:val="00DC4DF9"/>
    <w:rsid w:val="00DC6696"/>
    <w:rsid w:val="00DC7BDC"/>
    <w:rsid w:val="00DD05CE"/>
    <w:rsid w:val="00DD0DFA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27F"/>
    <w:rsid w:val="00E1081E"/>
    <w:rsid w:val="00E10F88"/>
    <w:rsid w:val="00E14517"/>
    <w:rsid w:val="00E14F52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292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775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2C1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2791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04D"/>
    <w:rsid w:val="00EC172C"/>
    <w:rsid w:val="00EC4269"/>
    <w:rsid w:val="00EC591E"/>
    <w:rsid w:val="00EC68C4"/>
    <w:rsid w:val="00EC696B"/>
    <w:rsid w:val="00EC78ED"/>
    <w:rsid w:val="00ED19D6"/>
    <w:rsid w:val="00ED1A34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995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1215D"/>
    <w:rPr>
      <w:sz w:val="24"/>
    </w:rPr>
  </w:style>
  <w:style w:type="paragraph" w:styleId="1">
    <w:name w:val="heading 1"/>
    <w:next w:val="34b"/>
    <w:link w:val="10"/>
    <w:qFormat/>
    <w:rsid w:val="0091215D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1215D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1215D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1215D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1215D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1215D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1215D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1215D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1215D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91215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1215D"/>
  </w:style>
  <w:style w:type="character" w:customStyle="1" w:styleId="34c">
    <w:name w:val="34_Знак_Сообщение_системы"/>
    <w:rsid w:val="0091215D"/>
    <w:rPr>
      <w:rFonts w:ascii="Calibri" w:hAnsi="Calibri"/>
    </w:rPr>
  </w:style>
  <w:style w:type="paragraph" w:customStyle="1" w:styleId="34b">
    <w:name w:val="34_Абзац_Обычный"/>
    <w:link w:val="34d"/>
    <w:qFormat/>
    <w:rsid w:val="0091215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1215D"/>
    <w:rPr>
      <w:sz w:val="24"/>
      <w:lang w:eastAsia="x-none"/>
    </w:rPr>
  </w:style>
  <w:style w:type="character" w:customStyle="1" w:styleId="10">
    <w:name w:val="Заголовок 1 Знак"/>
    <w:link w:val="1"/>
    <w:rsid w:val="0091215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1215D"/>
    <w:rPr>
      <w:b/>
      <w:sz w:val="32"/>
    </w:rPr>
  </w:style>
  <w:style w:type="character" w:customStyle="1" w:styleId="30">
    <w:name w:val="Заголовок 3 Знак"/>
    <w:link w:val="3"/>
    <w:rsid w:val="0091215D"/>
    <w:rPr>
      <w:b/>
      <w:bCs/>
      <w:sz w:val="28"/>
    </w:rPr>
  </w:style>
  <w:style w:type="character" w:customStyle="1" w:styleId="40">
    <w:name w:val="Заголовок 4 Знак"/>
    <w:link w:val="4"/>
    <w:rsid w:val="0091215D"/>
    <w:rPr>
      <w:b/>
      <w:sz w:val="24"/>
    </w:rPr>
  </w:style>
  <w:style w:type="character" w:customStyle="1" w:styleId="50">
    <w:name w:val="Заголовок 5 Знак"/>
    <w:link w:val="5"/>
    <w:rsid w:val="0091215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1215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1215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1215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1215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1215D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1215D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1215D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91215D"/>
    <w:rPr>
      <w:u w:val="single"/>
    </w:rPr>
  </w:style>
  <w:style w:type="paragraph" w:customStyle="1" w:styleId="349">
    <w:name w:val="34_Список_Библиография"/>
    <w:basedOn w:val="34b"/>
    <w:rsid w:val="0091215D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357198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1215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1215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1215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1215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1215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357198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91215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357198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1215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1215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1215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1215D"/>
    <w:rPr>
      <w:b w:val="0"/>
      <w:i/>
    </w:rPr>
  </w:style>
  <w:style w:type="character" w:customStyle="1" w:styleId="34fc">
    <w:name w:val="34_Знак_Название_файла"/>
    <w:qFormat/>
    <w:rsid w:val="0091215D"/>
    <w:rPr>
      <w:rFonts w:ascii="Calibri" w:hAnsi="Calibri"/>
    </w:rPr>
  </w:style>
  <w:style w:type="character" w:customStyle="1" w:styleId="34fd">
    <w:name w:val="34_Знак_Термин"/>
    <w:rsid w:val="0091215D"/>
    <w:rPr>
      <w:i/>
    </w:rPr>
  </w:style>
  <w:style w:type="character" w:customStyle="1" w:styleId="34fe">
    <w:name w:val="34_Знак_Полужирный"/>
    <w:rsid w:val="0091215D"/>
    <w:rPr>
      <w:b/>
    </w:rPr>
  </w:style>
  <w:style w:type="character" w:customStyle="1" w:styleId="34ff">
    <w:name w:val="34_Знак_Верхний_индекс"/>
    <w:rsid w:val="0091215D"/>
    <w:rPr>
      <w:vertAlign w:val="superscript"/>
    </w:rPr>
  </w:style>
  <w:style w:type="character" w:customStyle="1" w:styleId="3424">
    <w:name w:val="34_Список_Марк_2 Знак"/>
    <w:link w:val="3423"/>
    <w:rsid w:val="0025219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1215D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91215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1215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1215D"/>
    <w:pPr>
      <w:numPr>
        <w:numId w:val="31"/>
      </w:numPr>
    </w:pPr>
  </w:style>
  <w:style w:type="character" w:customStyle="1" w:styleId="3419">
    <w:name w:val="34_Список_Марк_1 Знак"/>
    <w:link w:val="3413"/>
    <w:rsid w:val="00357198"/>
    <w:rPr>
      <w:sz w:val="24"/>
      <w:lang w:eastAsia="x-none"/>
    </w:rPr>
  </w:style>
  <w:style w:type="paragraph" w:styleId="a4">
    <w:name w:val="footnote text"/>
    <w:basedOn w:val="34b"/>
    <w:link w:val="a5"/>
    <w:rsid w:val="0091215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1215D"/>
    <w:pPr>
      <w:numPr>
        <w:numId w:val="30"/>
      </w:numPr>
    </w:pPr>
  </w:style>
  <w:style w:type="character" w:customStyle="1" w:styleId="341a">
    <w:name w:val="34_Список_Нум_1 Знак"/>
    <w:link w:val="341"/>
    <w:rsid w:val="00357198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1215D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357198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1215D"/>
    <w:pPr>
      <w:keepNext/>
    </w:pPr>
  </w:style>
  <w:style w:type="paragraph" w:customStyle="1" w:styleId="34f1">
    <w:name w:val="34_Рамка_Основной"/>
    <w:basedOn w:val="34b"/>
    <w:link w:val="34f0"/>
    <w:rsid w:val="0091215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1215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1215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1215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1215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1215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1215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1215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1215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1215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91215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1215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1215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1215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1215D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357198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1215D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91215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1215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1215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1215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1215D"/>
    <w:rPr>
      <w:sz w:val="18"/>
      <w:lang w:eastAsia="x-none"/>
    </w:rPr>
  </w:style>
  <w:style w:type="paragraph" w:customStyle="1" w:styleId="34fff1">
    <w:name w:val="34_Листинг"/>
    <w:basedOn w:val="34b"/>
    <w:rsid w:val="0091215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1215D"/>
    <w:rPr>
      <w:b/>
    </w:rPr>
  </w:style>
  <w:style w:type="paragraph" w:customStyle="1" w:styleId="3440">
    <w:name w:val="34_Заголовок_4_Приложение"/>
    <w:basedOn w:val="4"/>
    <w:next w:val="34b"/>
    <w:rsid w:val="0091215D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91215D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1215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1215D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91215D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1215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1215D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1215D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1215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1215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1215D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1215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1215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1215D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1215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1215D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91215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1215D"/>
  </w:style>
  <w:style w:type="paragraph" w:customStyle="1" w:styleId="34fffb">
    <w:name w:val="34_Пример_Заголовок"/>
    <w:basedOn w:val="34f8"/>
    <w:next w:val="34f8"/>
    <w:rsid w:val="0091215D"/>
    <w:pPr>
      <w:keepNext/>
      <w:spacing w:after="120"/>
    </w:pPr>
    <w:rPr>
      <w:b/>
      <w:lang w:eastAsia="ru-RU"/>
    </w:rPr>
  </w:style>
  <w:style w:type="character" w:styleId="a7">
    <w:name w:val="FollowedHyperlink"/>
    <w:rsid w:val="0091215D"/>
    <w:rPr>
      <w:color w:val="auto"/>
    </w:rPr>
  </w:style>
  <w:style w:type="character" w:customStyle="1" w:styleId="34fffc">
    <w:name w:val="34_Знак_Нижний_индекс"/>
    <w:rsid w:val="0091215D"/>
    <w:rPr>
      <w:vertAlign w:val="subscript"/>
    </w:rPr>
  </w:style>
  <w:style w:type="character" w:styleId="a8">
    <w:name w:val="footnote reference"/>
    <w:basedOn w:val="a1"/>
    <w:semiHidden/>
    <w:rsid w:val="0091215D"/>
    <w:rPr>
      <w:vertAlign w:val="superscript"/>
    </w:rPr>
  </w:style>
  <w:style w:type="paragraph" w:styleId="a9">
    <w:name w:val="header"/>
    <w:basedOn w:val="34b"/>
    <w:link w:val="aa"/>
    <w:rsid w:val="0091215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1215D"/>
    <w:rPr>
      <w:lang w:eastAsia="x-none"/>
    </w:rPr>
  </w:style>
  <w:style w:type="paragraph" w:styleId="ab">
    <w:name w:val="footer"/>
    <w:basedOn w:val="34b"/>
    <w:link w:val="ac"/>
    <w:rsid w:val="0091215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1215D"/>
    <w:rPr>
      <w:lang w:eastAsia="x-none"/>
    </w:rPr>
  </w:style>
  <w:style w:type="numbering" w:customStyle="1" w:styleId="a">
    <w:name w:val="Приложение"/>
    <w:uiPriority w:val="99"/>
    <w:rsid w:val="0091215D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1215D"/>
    <w:pPr>
      <w:keepNext/>
    </w:pPr>
  </w:style>
  <w:style w:type="character" w:customStyle="1" w:styleId="3434">
    <w:name w:val="34_Список_Марк_3 Знак"/>
    <w:basedOn w:val="34d"/>
    <w:link w:val="3432"/>
    <w:rsid w:val="0025219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1215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1215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357198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357198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357198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1215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1215D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91215D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357198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1215D"/>
    <w:pPr>
      <w:keepNext/>
    </w:pPr>
  </w:style>
  <w:style w:type="character" w:customStyle="1" w:styleId="34ffff0">
    <w:name w:val="34_Процедура_Подшаг Знак"/>
    <w:basedOn w:val="34d"/>
    <w:link w:val="344"/>
    <w:rsid w:val="00357198"/>
    <w:rPr>
      <w:sz w:val="24"/>
      <w:lang w:eastAsia="x-none"/>
    </w:rPr>
  </w:style>
  <w:style w:type="character" w:customStyle="1" w:styleId="34ffff2">
    <w:name w:val="34_Знак_Клавиши"/>
    <w:rsid w:val="0091215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1215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1215D"/>
  </w:style>
  <w:style w:type="paragraph" w:styleId="ad">
    <w:name w:val="caption"/>
    <w:basedOn w:val="34b"/>
    <w:next w:val="34b"/>
    <w:rsid w:val="000254F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1215D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1215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1215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357198"/>
    <w:rPr>
      <w:sz w:val="24"/>
      <w:lang w:eastAsia="x-none"/>
    </w:rPr>
  </w:style>
  <w:style w:type="character" w:customStyle="1" w:styleId="ae">
    <w:name w:val="Основной текст Знак"/>
    <w:semiHidden/>
    <w:rsid w:val="0091215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1215D"/>
    <w:rPr>
      <w:rFonts w:ascii="Arial" w:hAnsi="Arial"/>
    </w:rPr>
  </w:style>
  <w:style w:type="character" w:customStyle="1" w:styleId="af0">
    <w:name w:val="Тема примечания Знак"/>
    <w:semiHidden/>
    <w:rsid w:val="0091215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1215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1215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1215D"/>
  </w:style>
  <w:style w:type="character" w:styleId="af3">
    <w:name w:val="annotation reference"/>
    <w:semiHidden/>
    <w:rsid w:val="0091215D"/>
    <w:rPr>
      <w:sz w:val="16"/>
      <w:szCs w:val="16"/>
    </w:rPr>
  </w:style>
  <w:style w:type="character" w:styleId="af4">
    <w:name w:val="page number"/>
    <w:rsid w:val="0091215D"/>
  </w:style>
  <w:style w:type="paragraph" w:styleId="af5">
    <w:name w:val="Body Text"/>
    <w:basedOn w:val="a0"/>
    <w:link w:val="13"/>
    <w:semiHidden/>
    <w:unhideWhenUsed/>
    <w:rsid w:val="0091215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1215D"/>
    <w:rPr>
      <w:sz w:val="24"/>
    </w:rPr>
  </w:style>
  <w:style w:type="paragraph" w:styleId="af6">
    <w:name w:val="annotation subject"/>
    <w:basedOn w:val="af2"/>
    <w:next w:val="af2"/>
    <w:link w:val="14"/>
    <w:semiHidden/>
    <w:rsid w:val="0091215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1215D"/>
    <w:rPr>
      <w:b/>
      <w:bCs/>
    </w:rPr>
  </w:style>
  <w:style w:type="paragraph" w:styleId="af7">
    <w:name w:val="Balloon Text"/>
    <w:basedOn w:val="a0"/>
    <w:link w:val="15"/>
    <w:semiHidden/>
    <w:rsid w:val="0091215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1215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1215D"/>
  </w:style>
  <w:style w:type="paragraph" w:customStyle="1" w:styleId="34ffff9">
    <w:name w:val="34_ТЛ_Подпись"/>
    <w:basedOn w:val="34f6"/>
    <w:rsid w:val="0091215D"/>
  </w:style>
  <w:style w:type="paragraph" w:customStyle="1" w:styleId="34ffffa">
    <w:name w:val="34_ТЛ_Подпись_скрытый"/>
    <w:basedOn w:val="34ffff9"/>
    <w:rsid w:val="0091215D"/>
    <w:rPr>
      <w:vanish/>
    </w:rPr>
  </w:style>
  <w:style w:type="paragraph" w:customStyle="1" w:styleId="34ffffb">
    <w:name w:val="34_Комментарий_Философта"/>
    <w:basedOn w:val="34b"/>
    <w:rsid w:val="0091215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91215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91215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91215D"/>
    <w:rPr>
      <w:b/>
    </w:rPr>
  </w:style>
  <w:style w:type="paragraph" w:customStyle="1" w:styleId="34ffffe">
    <w:name w:val="34_Таблица_Сноска_Линия"/>
    <w:basedOn w:val="34fff7"/>
    <w:next w:val="34fff7"/>
    <w:rsid w:val="0091215D"/>
    <w:pPr>
      <w:keepNext/>
    </w:pPr>
  </w:style>
  <w:style w:type="paragraph" w:customStyle="1" w:styleId="34fffff">
    <w:name w:val="34_Таблица_Примечание"/>
    <w:basedOn w:val="34fff7"/>
    <w:rsid w:val="0091215D"/>
  </w:style>
  <w:style w:type="character" w:customStyle="1" w:styleId="34fffff0">
    <w:name w:val="34_Знак_Значение"/>
    <w:qFormat/>
    <w:rsid w:val="0091215D"/>
    <w:rPr>
      <w:rFonts w:ascii="Calibri" w:hAnsi="Calibri"/>
    </w:rPr>
  </w:style>
  <w:style w:type="character" w:styleId="af8">
    <w:name w:val="Hyperlink"/>
    <w:rsid w:val="0091215D"/>
    <w:rPr>
      <w:color w:val="0000FF"/>
      <w:u w:val="single"/>
    </w:rPr>
  </w:style>
  <w:style w:type="paragraph" w:customStyle="1" w:styleId="34fffff1">
    <w:name w:val="34_Рисунок_Подпись"/>
    <w:basedOn w:val="34b"/>
    <w:rsid w:val="0091215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1215D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1215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1215D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91215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1215D"/>
    <w:pPr>
      <w:spacing w:before="1860"/>
    </w:pPr>
  </w:style>
  <w:style w:type="table" w:styleId="af9">
    <w:name w:val="Table Grid"/>
    <w:basedOn w:val="a2"/>
    <w:rsid w:val="00912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27">
    <w:name w:val="34_Список_Абзац_2 Знак"/>
    <w:basedOn w:val="341f0"/>
    <w:link w:val="3428"/>
    <w:rsid w:val="0091215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574A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1215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1215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1215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1215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1215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1215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1215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1215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1215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1215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1215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1215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0254F8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91215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1215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1215D"/>
    <w:pPr>
      <w:jc w:val="center"/>
    </w:pPr>
  </w:style>
  <w:style w:type="paragraph" w:customStyle="1" w:styleId="3411">
    <w:name w:val="34_Таблица_Список_Марк_1_без_отступа"/>
    <w:basedOn w:val="34ff6"/>
    <w:rsid w:val="0091215D"/>
    <w:pPr>
      <w:numPr>
        <w:numId w:val="41"/>
      </w:numPr>
    </w:pPr>
  </w:style>
  <w:style w:type="paragraph" w:customStyle="1" w:styleId="34fffff9">
    <w:name w:val="34_Формула"/>
    <w:basedOn w:val="a0"/>
    <w:rsid w:val="0091215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1215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1215D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1215D"/>
    <w:rPr>
      <w:sz w:val="24"/>
    </w:rPr>
  </w:style>
  <w:style w:type="paragraph" w:styleId="1">
    <w:name w:val="heading 1"/>
    <w:next w:val="34b"/>
    <w:link w:val="10"/>
    <w:qFormat/>
    <w:rsid w:val="0091215D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1215D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1215D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1215D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1215D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1215D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1215D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1215D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1215D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91215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1215D"/>
  </w:style>
  <w:style w:type="character" w:customStyle="1" w:styleId="34c">
    <w:name w:val="34_Знак_Сообщение_системы"/>
    <w:rsid w:val="0091215D"/>
    <w:rPr>
      <w:rFonts w:ascii="Calibri" w:hAnsi="Calibri"/>
    </w:rPr>
  </w:style>
  <w:style w:type="paragraph" w:customStyle="1" w:styleId="34b">
    <w:name w:val="34_Абзац_Обычный"/>
    <w:link w:val="34d"/>
    <w:qFormat/>
    <w:rsid w:val="0091215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1215D"/>
    <w:rPr>
      <w:sz w:val="24"/>
      <w:lang w:eastAsia="x-none"/>
    </w:rPr>
  </w:style>
  <w:style w:type="character" w:customStyle="1" w:styleId="10">
    <w:name w:val="Заголовок 1 Знак"/>
    <w:link w:val="1"/>
    <w:rsid w:val="0091215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1215D"/>
    <w:rPr>
      <w:b/>
      <w:sz w:val="32"/>
    </w:rPr>
  </w:style>
  <w:style w:type="character" w:customStyle="1" w:styleId="30">
    <w:name w:val="Заголовок 3 Знак"/>
    <w:link w:val="3"/>
    <w:rsid w:val="0091215D"/>
    <w:rPr>
      <w:b/>
      <w:bCs/>
      <w:sz w:val="28"/>
    </w:rPr>
  </w:style>
  <w:style w:type="character" w:customStyle="1" w:styleId="40">
    <w:name w:val="Заголовок 4 Знак"/>
    <w:link w:val="4"/>
    <w:rsid w:val="0091215D"/>
    <w:rPr>
      <w:b/>
      <w:sz w:val="24"/>
    </w:rPr>
  </w:style>
  <w:style w:type="character" w:customStyle="1" w:styleId="50">
    <w:name w:val="Заголовок 5 Знак"/>
    <w:link w:val="5"/>
    <w:rsid w:val="0091215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1215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1215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1215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1215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1215D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1215D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1215D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91215D"/>
    <w:rPr>
      <w:u w:val="single"/>
    </w:rPr>
  </w:style>
  <w:style w:type="paragraph" w:customStyle="1" w:styleId="349">
    <w:name w:val="34_Список_Библиография"/>
    <w:basedOn w:val="34b"/>
    <w:rsid w:val="0091215D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357198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1215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1215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1215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1215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1215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357198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91215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357198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1215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1215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1215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1215D"/>
    <w:rPr>
      <w:b w:val="0"/>
      <w:i/>
    </w:rPr>
  </w:style>
  <w:style w:type="character" w:customStyle="1" w:styleId="34fc">
    <w:name w:val="34_Знак_Название_файла"/>
    <w:qFormat/>
    <w:rsid w:val="0091215D"/>
    <w:rPr>
      <w:rFonts w:ascii="Calibri" w:hAnsi="Calibri"/>
    </w:rPr>
  </w:style>
  <w:style w:type="character" w:customStyle="1" w:styleId="34fd">
    <w:name w:val="34_Знак_Термин"/>
    <w:rsid w:val="0091215D"/>
    <w:rPr>
      <w:i/>
    </w:rPr>
  </w:style>
  <w:style w:type="character" w:customStyle="1" w:styleId="34fe">
    <w:name w:val="34_Знак_Полужирный"/>
    <w:rsid w:val="0091215D"/>
    <w:rPr>
      <w:b/>
    </w:rPr>
  </w:style>
  <w:style w:type="character" w:customStyle="1" w:styleId="34ff">
    <w:name w:val="34_Знак_Верхний_индекс"/>
    <w:rsid w:val="0091215D"/>
    <w:rPr>
      <w:vertAlign w:val="superscript"/>
    </w:rPr>
  </w:style>
  <w:style w:type="character" w:customStyle="1" w:styleId="3424">
    <w:name w:val="34_Список_Марк_2 Знак"/>
    <w:link w:val="3423"/>
    <w:rsid w:val="0025219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1215D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91215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1215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1215D"/>
    <w:pPr>
      <w:numPr>
        <w:numId w:val="31"/>
      </w:numPr>
    </w:pPr>
  </w:style>
  <w:style w:type="character" w:customStyle="1" w:styleId="3419">
    <w:name w:val="34_Список_Марк_1 Знак"/>
    <w:link w:val="3413"/>
    <w:rsid w:val="00357198"/>
    <w:rPr>
      <w:sz w:val="24"/>
      <w:lang w:eastAsia="x-none"/>
    </w:rPr>
  </w:style>
  <w:style w:type="paragraph" w:styleId="a4">
    <w:name w:val="footnote text"/>
    <w:basedOn w:val="34b"/>
    <w:link w:val="a5"/>
    <w:rsid w:val="0091215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1215D"/>
    <w:pPr>
      <w:numPr>
        <w:numId w:val="30"/>
      </w:numPr>
    </w:pPr>
  </w:style>
  <w:style w:type="character" w:customStyle="1" w:styleId="341a">
    <w:name w:val="34_Список_Нум_1 Знак"/>
    <w:link w:val="341"/>
    <w:rsid w:val="00357198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1215D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357198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1215D"/>
    <w:pPr>
      <w:keepNext/>
    </w:pPr>
  </w:style>
  <w:style w:type="paragraph" w:customStyle="1" w:styleId="34f1">
    <w:name w:val="34_Рамка_Основной"/>
    <w:basedOn w:val="34b"/>
    <w:link w:val="34f0"/>
    <w:rsid w:val="0091215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1215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1215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1215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1215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1215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1215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1215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1215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1215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91215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1215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1215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1215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1215D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357198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1215D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91215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1215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1215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1215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1215D"/>
    <w:rPr>
      <w:sz w:val="18"/>
      <w:lang w:eastAsia="x-none"/>
    </w:rPr>
  </w:style>
  <w:style w:type="paragraph" w:customStyle="1" w:styleId="34fff1">
    <w:name w:val="34_Листинг"/>
    <w:basedOn w:val="34b"/>
    <w:rsid w:val="0091215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1215D"/>
    <w:rPr>
      <w:b/>
    </w:rPr>
  </w:style>
  <w:style w:type="paragraph" w:customStyle="1" w:styleId="3440">
    <w:name w:val="34_Заголовок_4_Приложение"/>
    <w:basedOn w:val="4"/>
    <w:next w:val="34b"/>
    <w:rsid w:val="0091215D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91215D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1215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1215D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91215D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1215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1215D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1215D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1215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1215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1215D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1215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1215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1215D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1215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1215D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91215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1215D"/>
  </w:style>
  <w:style w:type="paragraph" w:customStyle="1" w:styleId="34fffb">
    <w:name w:val="34_Пример_Заголовок"/>
    <w:basedOn w:val="34f8"/>
    <w:next w:val="34f8"/>
    <w:rsid w:val="0091215D"/>
    <w:pPr>
      <w:keepNext/>
      <w:spacing w:after="120"/>
    </w:pPr>
    <w:rPr>
      <w:b/>
      <w:lang w:eastAsia="ru-RU"/>
    </w:rPr>
  </w:style>
  <w:style w:type="character" w:styleId="a7">
    <w:name w:val="FollowedHyperlink"/>
    <w:rsid w:val="0091215D"/>
    <w:rPr>
      <w:color w:val="auto"/>
    </w:rPr>
  </w:style>
  <w:style w:type="character" w:customStyle="1" w:styleId="34fffc">
    <w:name w:val="34_Знак_Нижний_индекс"/>
    <w:rsid w:val="0091215D"/>
    <w:rPr>
      <w:vertAlign w:val="subscript"/>
    </w:rPr>
  </w:style>
  <w:style w:type="character" w:styleId="a8">
    <w:name w:val="footnote reference"/>
    <w:basedOn w:val="a1"/>
    <w:semiHidden/>
    <w:rsid w:val="0091215D"/>
    <w:rPr>
      <w:vertAlign w:val="superscript"/>
    </w:rPr>
  </w:style>
  <w:style w:type="paragraph" w:styleId="a9">
    <w:name w:val="header"/>
    <w:basedOn w:val="34b"/>
    <w:link w:val="aa"/>
    <w:rsid w:val="0091215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1215D"/>
    <w:rPr>
      <w:lang w:eastAsia="x-none"/>
    </w:rPr>
  </w:style>
  <w:style w:type="paragraph" w:styleId="ab">
    <w:name w:val="footer"/>
    <w:basedOn w:val="34b"/>
    <w:link w:val="ac"/>
    <w:rsid w:val="0091215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1215D"/>
    <w:rPr>
      <w:lang w:eastAsia="x-none"/>
    </w:rPr>
  </w:style>
  <w:style w:type="numbering" w:customStyle="1" w:styleId="a">
    <w:name w:val="Приложение"/>
    <w:uiPriority w:val="99"/>
    <w:rsid w:val="0091215D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1215D"/>
    <w:pPr>
      <w:keepNext/>
    </w:pPr>
  </w:style>
  <w:style w:type="character" w:customStyle="1" w:styleId="3434">
    <w:name w:val="34_Список_Марк_3 Знак"/>
    <w:basedOn w:val="34d"/>
    <w:link w:val="3432"/>
    <w:rsid w:val="0025219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1215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1215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357198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357198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357198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1215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1215D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91215D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357198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1215D"/>
    <w:pPr>
      <w:keepNext/>
    </w:pPr>
  </w:style>
  <w:style w:type="character" w:customStyle="1" w:styleId="34ffff0">
    <w:name w:val="34_Процедура_Подшаг Знак"/>
    <w:basedOn w:val="34d"/>
    <w:link w:val="344"/>
    <w:rsid w:val="00357198"/>
    <w:rPr>
      <w:sz w:val="24"/>
      <w:lang w:eastAsia="x-none"/>
    </w:rPr>
  </w:style>
  <w:style w:type="character" w:customStyle="1" w:styleId="34ffff2">
    <w:name w:val="34_Знак_Клавиши"/>
    <w:rsid w:val="0091215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1215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1215D"/>
  </w:style>
  <w:style w:type="paragraph" w:styleId="ad">
    <w:name w:val="caption"/>
    <w:basedOn w:val="34b"/>
    <w:next w:val="34b"/>
    <w:rsid w:val="000254F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1215D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1215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1215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357198"/>
    <w:rPr>
      <w:sz w:val="24"/>
      <w:lang w:eastAsia="x-none"/>
    </w:rPr>
  </w:style>
  <w:style w:type="character" w:customStyle="1" w:styleId="ae">
    <w:name w:val="Основной текст Знак"/>
    <w:semiHidden/>
    <w:rsid w:val="0091215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1215D"/>
    <w:rPr>
      <w:rFonts w:ascii="Arial" w:hAnsi="Arial"/>
    </w:rPr>
  </w:style>
  <w:style w:type="character" w:customStyle="1" w:styleId="af0">
    <w:name w:val="Тема примечания Знак"/>
    <w:semiHidden/>
    <w:rsid w:val="0091215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1215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1215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1215D"/>
  </w:style>
  <w:style w:type="character" w:styleId="af3">
    <w:name w:val="annotation reference"/>
    <w:semiHidden/>
    <w:rsid w:val="0091215D"/>
    <w:rPr>
      <w:sz w:val="16"/>
      <w:szCs w:val="16"/>
    </w:rPr>
  </w:style>
  <w:style w:type="character" w:styleId="af4">
    <w:name w:val="page number"/>
    <w:rsid w:val="0091215D"/>
  </w:style>
  <w:style w:type="paragraph" w:styleId="af5">
    <w:name w:val="Body Text"/>
    <w:basedOn w:val="a0"/>
    <w:link w:val="13"/>
    <w:semiHidden/>
    <w:unhideWhenUsed/>
    <w:rsid w:val="0091215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1215D"/>
    <w:rPr>
      <w:sz w:val="24"/>
    </w:rPr>
  </w:style>
  <w:style w:type="paragraph" w:styleId="af6">
    <w:name w:val="annotation subject"/>
    <w:basedOn w:val="af2"/>
    <w:next w:val="af2"/>
    <w:link w:val="14"/>
    <w:semiHidden/>
    <w:rsid w:val="0091215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1215D"/>
    <w:rPr>
      <w:b/>
      <w:bCs/>
    </w:rPr>
  </w:style>
  <w:style w:type="paragraph" w:styleId="af7">
    <w:name w:val="Balloon Text"/>
    <w:basedOn w:val="a0"/>
    <w:link w:val="15"/>
    <w:semiHidden/>
    <w:rsid w:val="0091215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1215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1215D"/>
  </w:style>
  <w:style w:type="paragraph" w:customStyle="1" w:styleId="34ffff9">
    <w:name w:val="34_ТЛ_Подпись"/>
    <w:basedOn w:val="34f6"/>
    <w:rsid w:val="0091215D"/>
  </w:style>
  <w:style w:type="paragraph" w:customStyle="1" w:styleId="34ffffa">
    <w:name w:val="34_ТЛ_Подпись_скрытый"/>
    <w:basedOn w:val="34ffff9"/>
    <w:rsid w:val="0091215D"/>
    <w:rPr>
      <w:vanish/>
    </w:rPr>
  </w:style>
  <w:style w:type="paragraph" w:customStyle="1" w:styleId="34ffffb">
    <w:name w:val="34_Комментарий_Философта"/>
    <w:basedOn w:val="34b"/>
    <w:rsid w:val="0091215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91215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91215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91215D"/>
    <w:rPr>
      <w:b/>
    </w:rPr>
  </w:style>
  <w:style w:type="paragraph" w:customStyle="1" w:styleId="34ffffe">
    <w:name w:val="34_Таблица_Сноска_Линия"/>
    <w:basedOn w:val="34fff7"/>
    <w:next w:val="34fff7"/>
    <w:rsid w:val="0091215D"/>
    <w:pPr>
      <w:keepNext/>
    </w:pPr>
  </w:style>
  <w:style w:type="paragraph" w:customStyle="1" w:styleId="34fffff">
    <w:name w:val="34_Таблица_Примечание"/>
    <w:basedOn w:val="34fff7"/>
    <w:rsid w:val="0091215D"/>
  </w:style>
  <w:style w:type="character" w:customStyle="1" w:styleId="34fffff0">
    <w:name w:val="34_Знак_Значение"/>
    <w:qFormat/>
    <w:rsid w:val="0091215D"/>
    <w:rPr>
      <w:rFonts w:ascii="Calibri" w:hAnsi="Calibri"/>
    </w:rPr>
  </w:style>
  <w:style w:type="character" w:styleId="af8">
    <w:name w:val="Hyperlink"/>
    <w:rsid w:val="0091215D"/>
    <w:rPr>
      <w:color w:val="0000FF"/>
      <w:u w:val="single"/>
    </w:rPr>
  </w:style>
  <w:style w:type="paragraph" w:customStyle="1" w:styleId="34fffff1">
    <w:name w:val="34_Рисунок_Подпись"/>
    <w:basedOn w:val="34b"/>
    <w:rsid w:val="0091215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1215D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1215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1215D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91215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1215D"/>
    <w:pPr>
      <w:spacing w:before="1860"/>
    </w:pPr>
  </w:style>
  <w:style w:type="table" w:styleId="af9">
    <w:name w:val="Table Grid"/>
    <w:basedOn w:val="a2"/>
    <w:rsid w:val="00912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27">
    <w:name w:val="34_Список_Абзац_2 Знак"/>
    <w:basedOn w:val="341f0"/>
    <w:link w:val="3428"/>
    <w:rsid w:val="0091215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574A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1215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1215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1215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1215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1215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1215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1215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1215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1215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1215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1215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1215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0254F8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91215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1215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1215D"/>
    <w:pPr>
      <w:jc w:val="center"/>
    </w:pPr>
  </w:style>
  <w:style w:type="paragraph" w:customStyle="1" w:styleId="3411">
    <w:name w:val="34_Таблица_Список_Марк_1_без_отступа"/>
    <w:basedOn w:val="34ff6"/>
    <w:rsid w:val="0091215D"/>
    <w:pPr>
      <w:numPr>
        <w:numId w:val="41"/>
      </w:numPr>
    </w:pPr>
  </w:style>
  <w:style w:type="paragraph" w:customStyle="1" w:styleId="34fffff9">
    <w:name w:val="34_Формула"/>
    <w:basedOn w:val="a0"/>
    <w:rsid w:val="0091215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1215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1215D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C6E784-95CA-41D3-A410-64AB6B30E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43</TotalTime>
  <Pages>4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Спецификация оборудования</vt:lpstr>
    </vt:vector>
  </TitlesOfParts>
  <Company>Название организации</Company>
  <LinksUpToDate>false</LinksUpToDate>
  <CharactersWithSpaces>3596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оборудования</dc:title>
  <dc:creator>Oksana</dc:creator>
  <cp:lastModifiedBy>Oksana</cp:lastModifiedBy>
  <cp:revision>38</cp:revision>
  <cp:lastPrinted>2014-09-08T01:50:00Z</cp:lastPrinted>
  <dcterms:created xsi:type="dcterms:W3CDTF">2014-12-24T04:36:00Z</dcterms:created>
  <dcterms:modified xsi:type="dcterms:W3CDTF">2023-05-11T00:13:00Z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A.B.XXX.В4.XX.X-X.X</vt:lpwstr>
  </property>
  <property fmtid="{D5CDD505-2E9C-101B-9397-08002B2CF9AE}" pid="8" name="год_издания">
    <vt:lpwstr>2023</vt:lpwstr>
  </property>
</Properties>
</file>