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7476" w:rsidRDefault="007B7476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E235F2">
        <w:t>Название организации</w:t>
      </w:r>
      <w:r>
        <w:fldChar w:fldCharType="end"/>
      </w:r>
    </w:p>
    <w:p w:rsidR="007B7476" w:rsidRPr="00C816E8" w:rsidRDefault="007B7476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7B7476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7B7476" w:rsidRPr="00C816E8" w:rsidRDefault="007B7476" w:rsidP="00345A40">
            <w:pPr>
              <w:pStyle w:val="34ffff8"/>
            </w:pPr>
            <w:r w:rsidRPr="00C816E8">
              <w:t>УТВЕРЖДЕН</w:t>
            </w:r>
          </w:p>
          <w:p w:rsidR="007B7476" w:rsidRPr="00C816E8" w:rsidRDefault="008A3CAC" w:rsidP="00345A40">
            <w:pPr>
              <w:pStyle w:val="34ffff9"/>
            </w:pPr>
            <w:r>
              <w:fldChar w:fldCharType="begin"/>
            </w:r>
            <w:r>
              <w:instrText xml:space="preserve"> DOCPROPERTY  обозначение_документа  \* MERGEFORMAT </w:instrText>
            </w:r>
            <w:r>
              <w:fldChar w:fldCharType="separate"/>
            </w:r>
            <w:r w:rsidR="00E235F2">
              <w:t>A.B.XXX.П</w:t>
            </w:r>
            <w:proofErr w:type="gramStart"/>
            <w:r w:rsidR="00E235F2">
              <w:t>7</w:t>
            </w:r>
            <w:proofErr w:type="gramEnd"/>
            <w:r w:rsidR="00E235F2">
              <w:t>.XX.X-X.X</w:t>
            </w:r>
            <w:r>
              <w:fldChar w:fldCharType="end"/>
            </w:r>
            <w:r w:rsidR="007B7476" w:rsidRPr="00C816E8">
              <w:t>-ЛУ</w:t>
            </w:r>
          </w:p>
          <w:p w:rsidR="007B7476" w:rsidRPr="00C816E8" w:rsidRDefault="007B7476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7B7476" w:rsidRPr="00C816E8" w:rsidRDefault="007B7476" w:rsidP="00345A40">
            <w:pPr>
              <w:pStyle w:val="34ffff8"/>
            </w:pPr>
            <w:r w:rsidRPr="00C816E8">
              <w:t>УТВЕРЖДАЮ</w:t>
            </w:r>
          </w:p>
        </w:tc>
      </w:tr>
      <w:tr w:rsidR="007B7476" w:rsidRPr="00C816E8" w:rsidTr="00345A40">
        <w:trPr>
          <w:trHeight w:val="630"/>
        </w:trPr>
        <w:tc>
          <w:tcPr>
            <w:tcW w:w="5554" w:type="dxa"/>
            <w:vMerge/>
          </w:tcPr>
          <w:p w:rsidR="007B7476" w:rsidRPr="00C816E8" w:rsidRDefault="007B7476" w:rsidP="00345A40"/>
        </w:tc>
        <w:tc>
          <w:tcPr>
            <w:tcW w:w="4563" w:type="dxa"/>
          </w:tcPr>
          <w:p w:rsidR="007B7476" w:rsidRPr="00C816E8" w:rsidRDefault="007B7476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7B7476" w:rsidRPr="00C816E8" w:rsidTr="00345A40">
        <w:trPr>
          <w:trHeight w:val="353"/>
        </w:trPr>
        <w:tc>
          <w:tcPr>
            <w:tcW w:w="5554" w:type="dxa"/>
            <w:vMerge/>
          </w:tcPr>
          <w:p w:rsidR="007B7476" w:rsidRPr="00C816E8" w:rsidRDefault="007B7476" w:rsidP="00345A40"/>
        </w:tc>
        <w:tc>
          <w:tcPr>
            <w:tcW w:w="4563" w:type="dxa"/>
          </w:tcPr>
          <w:p w:rsidR="007B7476" w:rsidRPr="00C816E8" w:rsidRDefault="007B7476" w:rsidP="00B617AD">
            <w:pPr>
              <w:pStyle w:val="34ffff9"/>
            </w:pPr>
            <w:r w:rsidRPr="00C816E8">
              <w:t>____________________ И. О. Фамилия</w:t>
            </w:r>
          </w:p>
          <w:p w:rsidR="007B7476" w:rsidRPr="00C816E8" w:rsidRDefault="007B7476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E235F2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7B7476" w:rsidRPr="00C816E8" w:rsidRDefault="007B7476" w:rsidP="00801734">
      <w:pPr>
        <w:pStyle w:val="34f5"/>
      </w:pPr>
    </w:p>
    <w:p w:rsidR="007B7476" w:rsidRDefault="007B7476" w:rsidP="00801734">
      <w:pPr>
        <w:pStyle w:val="34f5"/>
      </w:pPr>
    </w:p>
    <w:p w:rsidR="007B7476" w:rsidRDefault="007B7476" w:rsidP="00801734">
      <w:pPr>
        <w:pStyle w:val="34f5"/>
        <w:rPr>
          <w:lang w:val="en-US"/>
        </w:rPr>
      </w:pPr>
    </w:p>
    <w:p w:rsidR="007B7476" w:rsidRPr="00C816E8" w:rsidRDefault="007B7476" w:rsidP="00801734">
      <w:pPr>
        <w:pStyle w:val="34f5"/>
      </w:pPr>
    </w:p>
    <w:p w:rsidR="007B7476" w:rsidRPr="00C816E8" w:rsidRDefault="007B7476" w:rsidP="00801734">
      <w:pPr>
        <w:pStyle w:val="34f5"/>
      </w:pPr>
    </w:p>
    <w:p w:rsidR="007B7476" w:rsidRPr="00C816E8" w:rsidRDefault="008A3CAC" w:rsidP="00801734">
      <w:pPr>
        <w:pStyle w:val="34ffb"/>
      </w:pPr>
      <w:fldSimple w:instr=" DOCPROPERTY  полное_название_системы  \* MERGEFORMAT ">
        <w:r w:rsidR="00E235F2">
          <w:t>Полное название системы</w:t>
        </w:r>
      </w:fldSimple>
    </w:p>
    <w:p w:rsidR="007B7476" w:rsidRPr="00C816E8" w:rsidRDefault="007B7476" w:rsidP="00801734">
      <w:pPr>
        <w:pStyle w:val="34ffc"/>
      </w:pPr>
      <w:r w:rsidRPr="00C816E8">
        <w:t>(</w:t>
      </w:r>
      <w:fldSimple w:instr=" DOCPROPERTY  краткое_название_системы  \* MERGEFORMAT ">
        <w:r w:rsidR="00E235F2">
          <w:t>Краткое название системы</w:t>
        </w:r>
      </w:fldSimple>
      <w:r w:rsidRPr="00C816E8">
        <w:t>)</w:t>
      </w:r>
    </w:p>
    <w:p w:rsidR="007B7476" w:rsidRPr="00C816E8" w:rsidRDefault="008A3CAC" w:rsidP="00801734">
      <w:pPr>
        <w:pStyle w:val="34ffd"/>
      </w:pPr>
      <w:fldSimple w:instr=" DOCPROPERTY  Title  \* MERGEFORMAT ">
        <w:r w:rsidR="00E235F2">
          <w:t>Описание систем классификации и кодирования</w:t>
        </w:r>
      </w:fldSimple>
    </w:p>
    <w:p w:rsidR="007B7476" w:rsidRDefault="007B7476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E235F2">
        <w:t>A.B.XXX.П</w:t>
      </w:r>
      <w:proofErr w:type="gramStart"/>
      <w:r w:rsidR="00E235F2">
        <w:t>7</w:t>
      </w:r>
      <w:proofErr w:type="gramEnd"/>
      <w:r w:rsidR="00E235F2">
        <w:t>.XX.X-X.X</w:t>
      </w:r>
      <w:r w:rsidRPr="00C816E8">
        <w:fldChar w:fldCharType="end"/>
      </w:r>
    </w:p>
    <w:p w:rsidR="007B7476" w:rsidRPr="00405956" w:rsidRDefault="007B7476" w:rsidP="00801734">
      <w:pPr>
        <w:pStyle w:val="34f5"/>
      </w:pPr>
    </w:p>
    <w:p w:rsidR="00FA1061" w:rsidRPr="00405956" w:rsidRDefault="00FA1061" w:rsidP="00801734">
      <w:pPr>
        <w:pStyle w:val="34f5"/>
      </w:pPr>
    </w:p>
    <w:p w:rsidR="007B7476" w:rsidRDefault="007B7476" w:rsidP="00801734">
      <w:pPr>
        <w:pStyle w:val="34f5"/>
      </w:pPr>
    </w:p>
    <w:p w:rsidR="007B7476" w:rsidRDefault="007B7476" w:rsidP="00801734">
      <w:pPr>
        <w:pStyle w:val="34f5"/>
      </w:pPr>
    </w:p>
    <w:p w:rsidR="007B7476" w:rsidRDefault="007B7476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7B7476" w:rsidRPr="00C816E8" w:rsidTr="00345A40">
        <w:trPr>
          <w:trHeight w:val="404"/>
        </w:trPr>
        <w:tc>
          <w:tcPr>
            <w:tcW w:w="4564" w:type="dxa"/>
            <w:vAlign w:val="center"/>
          </w:tcPr>
          <w:p w:rsidR="007B7476" w:rsidRPr="00C816E8" w:rsidRDefault="007B7476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7B7476" w:rsidRPr="00C816E8" w:rsidRDefault="007B7476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7B7476" w:rsidRPr="00C816E8" w:rsidRDefault="007B7476" w:rsidP="00345A40">
            <w:pPr>
              <w:pStyle w:val="34ffff9"/>
            </w:pPr>
          </w:p>
        </w:tc>
      </w:tr>
      <w:tr w:rsidR="007B7476" w:rsidRPr="00C816E8" w:rsidTr="00345A40">
        <w:trPr>
          <w:trHeight w:val="868"/>
        </w:trPr>
        <w:tc>
          <w:tcPr>
            <w:tcW w:w="4564" w:type="dxa"/>
          </w:tcPr>
          <w:p w:rsidR="007B7476" w:rsidRPr="00C816E8" w:rsidRDefault="007B7476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7B7476" w:rsidRPr="00C816E8" w:rsidRDefault="007B7476" w:rsidP="00345A40">
            <w:pPr>
              <w:pStyle w:val="34ffff9"/>
            </w:pPr>
          </w:p>
        </w:tc>
        <w:tc>
          <w:tcPr>
            <w:tcW w:w="4563" w:type="dxa"/>
          </w:tcPr>
          <w:p w:rsidR="007B7476" w:rsidRPr="00C816E8" w:rsidRDefault="007B7476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7B7476" w:rsidRPr="00C816E8" w:rsidTr="00345A40">
        <w:trPr>
          <w:trHeight w:val="404"/>
        </w:trPr>
        <w:tc>
          <w:tcPr>
            <w:tcW w:w="4564" w:type="dxa"/>
          </w:tcPr>
          <w:p w:rsidR="007B7476" w:rsidRPr="00C816E8" w:rsidRDefault="007B7476" w:rsidP="00345A40">
            <w:pPr>
              <w:pStyle w:val="34ffff9"/>
            </w:pPr>
            <w:r w:rsidRPr="00C816E8">
              <w:t>____________________ И. О. Фамилия</w:t>
            </w:r>
          </w:p>
          <w:p w:rsidR="007B7476" w:rsidRPr="00C816E8" w:rsidRDefault="007B7476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E235F2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7B7476" w:rsidRPr="00C816E8" w:rsidRDefault="007B7476" w:rsidP="00345A40">
            <w:pPr>
              <w:pStyle w:val="34ffff9"/>
            </w:pPr>
          </w:p>
        </w:tc>
        <w:tc>
          <w:tcPr>
            <w:tcW w:w="4563" w:type="dxa"/>
          </w:tcPr>
          <w:p w:rsidR="007B7476" w:rsidRPr="00C816E8" w:rsidRDefault="007B7476" w:rsidP="00B617AD">
            <w:pPr>
              <w:pStyle w:val="34ffff9"/>
            </w:pPr>
            <w:r w:rsidRPr="00C816E8">
              <w:t>____________________ И. О. Фамилия</w:t>
            </w:r>
          </w:p>
          <w:p w:rsidR="007B7476" w:rsidRPr="00C816E8" w:rsidRDefault="007B7476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E235F2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7B7476" w:rsidRPr="00C816E8" w:rsidTr="00345A40">
        <w:trPr>
          <w:trHeight w:val="404"/>
        </w:trPr>
        <w:tc>
          <w:tcPr>
            <w:tcW w:w="4564" w:type="dxa"/>
            <w:vAlign w:val="center"/>
          </w:tcPr>
          <w:p w:rsidR="007B7476" w:rsidRPr="00C816E8" w:rsidRDefault="007B7476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7B7476" w:rsidRPr="00C816E8" w:rsidRDefault="007B7476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7B7476" w:rsidRPr="00C816E8" w:rsidRDefault="007B7476" w:rsidP="00345A40">
            <w:pPr>
              <w:pStyle w:val="34ffff8"/>
            </w:pPr>
          </w:p>
        </w:tc>
      </w:tr>
      <w:tr w:rsidR="007B7476" w:rsidRPr="00C816E8" w:rsidTr="00345A40">
        <w:trPr>
          <w:trHeight w:val="864"/>
        </w:trPr>
        <w:tc>
          <w:tcPr>
            <w:tcW w:w="4564" w:type="dxa"/>
          </w:tcPr>
          <w:p w:rsidR="007B7476" w:rsidRPr="00C816E8" w:rsidRDefault="007B7476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7B7476" w:rsidRPr="00C816E8" w:rsidRDefault="007B7476" w:rsidP="00345A40">
            <w:pPr>
              <w:pStyle w:val="34ffff9"/>
            </w:pPr>
          </w:p>
        </w:tc>
        <w:tc>
          <w:tcPr>
            <w:tcW w:w="4563" w:type="dxa"/>
          </w:tcPr>
          <w:p w:rsidR="007B7476" w:rsidRPr="00C816E8" w:rsidRDefault="007B7476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7B7476" w:rsidRPr="00C816E8" w:rsidTr="00345A40">
        <w:trPr>
          <w:trHeight w:val="643"/>
        </w:trPr>
        <w:tc>
          <w:tcPr>
            <w:tcW w:w="4564" w:type="dxa"/>
          </w:tcPr>
          <w:p w:rsidR="007B7476" w:rsidRPr="00C816E8" w:rsidRDefault="007B7476" w:rsidP="00B617AD">
            <w:pPr>
              <w:pStyle w:val="34ffff9"/>
            </w:pPr>
            <w:r w:rsidRPr="00C816E8">
              <w:t>____________________ И. О. Фамилия</w:t>
            </w:r>
          </w:p>
          <w:p w:rsidR="007B7476" w:rsidRPr="00C816E8" w:rsidRDefault="007B7476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E235F2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7B7476" w:rsidRPr="00C816E8" w:rsidRDefault="007B7476" w:rsidP="00345A40">
            <w:pPr>
              <w:pStyle w:val="34ffff9"/>
            </w:pPr>
          </w:p>
        </w:tc>
        <w:tc>
          <w:tcPr>
            <w:tcW w:w="4563" w:type="dxa"/>
          </w:tcPr>
          <w:p w:rsidR="007B7476" w:rsidRPr="00C816E8" w:rsidRDefault="007B7476" w:rsidP="00B617AD">
            <w:pPr>
              <w:pStyle w:val="34ffff9"/>
            </w:pPr>
            <w:r w:rsidRPr="00C816E8">
              <w:t>____________________ И. О. Фамилия</w:t>
            </w:r>
          </w:p>
          <w:p w:rsidR="007B7476" w:rsidRPr="00C816E8" w:rsidRDefault="007B7476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E235F2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7B7476" w:rsidRPr="00801734" w:rsidRDefault="007B7476" w:rsidP="00801734">
      <w:pPr>
        <w:pStyle w:val="34f5"/>
        <w:rPr>
          <w:lang w:val="en-US"/>
        </w:rPr>
      </w:pPr>
    </w:p>
    <w:p w:rsidR="00E3465E" w:rsidRPr="00E3465E" w:rsidRDefault="00E3465E" w:rsidP="00264594">
      <w:pPr>
        <w:pStyle w:val="34f5"/>
      </w:pPr>
    </w:p>
    <w:p w:rsidR="0069117E" w:rsidRDefault="0069117E" w:rsidP="003F38DF">
      <w:pPr>
        <w:pStyle w:val="34b"/>
        <w:sectPr w:rsidR="0069117E" w:rsidSect="00BA4372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</w:pPr>
      <w:r>
        <w:lastRenderedPageBreak/>
        <w:t>Содержание</w:t>
      </w:r>
    </w:p>
    <w:bookmarkStart w:id="0" w:name="_GoBack"/>
    <w:bookmarkEnd w:id="0"/>
    <w:p w:rsidR="00E235F2" w:rsidRDefault="00380491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134443940" w:history="1">
        <w:r w:rsidR="00E235F2" w:rsidRPr="00A84FCE">
          <w:rPr>
            <w:rStyle w:val="af8"/>
            <w:lang w:eastAsia="ru-RU"/>
          </w:rPr>
          <w:t>1</w:t>
        </w:r>
        <w:r w:rsidR="00E235F2" w:rsidRPr="00A84FCE">
          <w:rPr>
            <w:rStyle w:val="af8"/>
          </w:rPr>
          <w:t xml:space="preserve"> Перечень классификаторов информации</w:t>
        </w:r>
        <w:r w:rsidR="00E235F2" w:rsidRPr="00A84FCE">
          <w:rPr>
            <w:rStyle w:val="af8"/>
            <w:lang w:eastAsia="ru-RU"/>
          </w:rPr>
          <w:t>, применяемых в АС</w:t>
        </w:r>
        <w:r w:rsidR="00E235F2">
          <w:rPr>
            <w:webHidden/>
          </w:rPr>
          <w:tab/>
        </w:r>
        <w:r w:rsidR="00E235F2">
          <w:rPr>
            <w:webHidden/>
          </w:rPr>
          <w:fldChar w:fldCharType="begin"/>
        </w:r>
        <w:r w:rsidR="00E235F2">
          <w:rPr>
            <w:webHidden/>
          </w:rPr>
          <w:instrText xml:space="preserve"> PAGEREF _Toc134443940 \h </w:instrText>
        </w:r>
        <w:r w:rsidR="00E235F2">
          <w:rPr>
            <w:webHidden/>
          </w:rPr>
        </w:r>
        <w:r w:rsidR="00E235F2">
          <w:rPr>
            <w:webHidden/>
          </w:rPr>
          <w:fldChar w:fldCharType="separate"/>
        </w:r>
        <w:r w:rsidR="00E235F2">
          <w:rPr>
            <w:webHidden/>
          </w:rPr>
          <w:t>3</w:t>
        </w:r>
        <w:r w:rsidR="00E235F2">
          <w:rPr>
            <w:webHidden/>
          </w:rPr>
          <w:fldChar w:fldCharType="end"/>
        </w:r>
      </w:hyperlink>
    </w:p>
    <w:p w:rsidR="00E235F2" w:rsidRDefault="00E235F2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3941" w:history="1">
        <w:r w:rsidRPr="00A84FCE">
          <w:rPr>
            <w:rStyle w:val="af8"/>
          </w:rPr>
          <w:t>Приложение А. Название приложения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_Toc134443941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E235F2" w:rsidRDefault="00E235F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3942" w:history="1">
        <w:r w:rsidRPr="00A84FCE">
          <w:rPr>
            <w:rStyle w:val="af8"/>
            <w:noProof/>
          </w:rPr>
          <w:t>А.1 Заголовок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_Toc134443942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235F2" w:rsidRDefault="00E235F2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3943" w:history="1">
        <w:r w:rsidRPr="00A84FCE">
          <w:rPr>
            <w:rStyle w:val="af8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_Toc134443943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E235F2" w:rsidRDefault="00E235F2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3944" w:history="1">
        <w:r w:rsidRPr="00A84FCE">
          <w:rPr>
            <w:rStyle w:val="af8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_Toc134443944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BA4372" w:rsidRDefault="00380491" w:rsidP="00E10079">
      <w:pPr>
        <w:pStyle w:val="34b"/>
      </w:pPr>
      <w:r>
        <w:fldChar w:fldCharType="end"/>
      </w:r>
    </w:p>
    <w:p w:rsidR="00E3465E" w:rsidRDefault="00E3465E" w:rsidP="00262C43">
      <w:pPr>
        <w:pStyle w:val="34b"/>
        <w:rPr>
          <w:lang w:val="en-US"/>
        </w:rPr>
      </w:pPr>
    </w:p>
    <w:p w:rsidR="00AA09C2" w:rsidRDefault="00AA09C2" w:rsidP="00262C43">
      <w:pPr>
        <w:pStyle w:val="34b"/>
        <w:rPr>
          <w:lang w:val="en-US"/>
        </w:rPr>
        <w:sectPr w:rsidR="00AA09C2" w:rsidSect="008E77B3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D47C08" w:rsidRPr="00AA09C2" w:rsidRDefault="00F81A04" w:rsidP="00E235F2">
      <w:pPr>
        <w:pStyle w:val="1"/>
        <w:rPr>
          <w:lang w:val="ru-RU" w:eastAsia="ru-RU"/>
        </w:rPr>
      </w:pPr>
      <w:bookmarkStart w:id="1" w:name="_Toc134443940"/>
      <w:r w:rsidRPr="00F81A04">
        <w:lastRenderedPageBreak/>
        <w:t>Перечень классификаторов</w:t>
      </w:r>
      <w:r w:rsidR="00E235F2">
        <w:rPr>
          <w:lang w:val="ru-RU"/>
        </w:rPr>
        <w:t xml:space="preserve"> </w:t>
      </w:r>
      <w:r w:rsidR="00E235F2" w:rsidRPr="00E235F2">
        <w:rPr>
          <w:lang w:val="ru-RU"/>
        </w:rPr>
        <w:t>информации</w:t>
      </w:r>
      <w:r w:rsidRPr="00F81A04">
        <w:rPr>
          <w:lang w:val="ru-RU" w:eastAsia="ru-RU"/>
        </w:rPr>
        <w:t>, применяемых в АС</w:t>
      </w:r>
      <w:bookmarkEnd w:id="1"/>
    </w:p>
    <w:p w:rsidR="00F81A04" w:rsidRPr="00F81A04" w:rsidRDefault="00F81A04" w:rsidP="00F81A04">
      <w:pPr>
        <w:pStyle w:val="34a0"/>
      </w:pPr>
      <w:r>
        <w:t xml:space="preserve">В данном разделе </w:t>
      </w:r>
      <w:r w:rsidRPr="00DD4A33">
        <w:t xml:space="preserve">указывают </w:t>
      </w:r>
      <w:r w:rsidRPr="00F81A04">
        <w:t xml:space="preserve">перечень применяемых </w:t>
      </w:r>
      <w:proofErr w:type="gramStart"/>
      <w:r w:rsidRPr="00F81A04">
        <w:t>в</w:t>
      </w:r>
      <w:proofErr w:type="gramEnd"/>
      <w:r w:rsidRPr="00F81A04">
        <w:t xml:space="preserve"> </w:t>
      </w:r>
      <w:proofErr w:type="gramStart"/>
      <w:r w:rsidRPr="00F81A04">
        <w:t>АС</w:t>
      </w:r>
      <w:proofErr w:type="gramEnd"/>
      <w:r w:rsidRPr="00F81A04">
        <w:t xml:space="preserve"> зарегистрированных классификаторов всех категорий по каждому классифицируемому объекту</w:t>
      </w:r>
      <w:r>
        <w:t>.</w:t>
      </w:r>
    </w:p>
    <w:p w:rsidR="00E235F2" w:rsidRPr="00E235F2" w:rsidRDefault="00E235F2" w:rsidP="00E235F2">
      <w:pPr>
        <w:pStyle w:val="34a0"/>
      </w:pPr>
      <w:r w:rsidRPr="00E235F2">
        <w:t>Для каждого классификатора приводят:</w:t>
      </w:r>
    </w:p>
    <w:p w:rsidR="00E235F2" w:rsidRPr="00E235F2" w:rsidRDefault="00E235F2" w:rsidP="00E235F2">
      <w:pPr>
        <w:pStyle w:val="34a0"/>
      </w:pPr>
      <w:r>
        <w:t xml:space="preserve">- </w:t>
      </w:r>
      <w:r w:rsidRPr="00E235F2">
        <w:t>сведения о классифицируемом множестве;</w:t>
      </w:r>
    </w:p>
    <w:p w:rsidR="00E235F2" w:rsidRPr="00E235F2" w:rsidRDefault="00E235F2" w:rsidP="00E235F2">
      <w:pPr>
        <w:pStyle w:val="34a0"/>
      </w:pPr>
      <w:r>
        <w:t xml:space="preserve">- </w:t>
      </w:r>
      <w:r w:rsidRPr="00E235F2">
        <w:t>описание используемых методов классификации и кодирования;</w:t>
      </w:r>
    </w:p>
    <w:p w:rsidR="00E235F2" w:rsidRPr="00E235F2" w:rsidRDefault="00E235F2" w:rsidP="00E235F2">
      <w:pPr>
        <w:pStyle w:val="34a0"/>
      </w:pPr>
      <w:r>
        <w:t xml:space="preserve">- </w:t>
      </w:r>
      <w:r w:rsidRPr="00E235F2">
        <w:t>описание структуры классификатора, структуры и длины кода;</w:t>
      </w:r>
    </w:p>
    <w:p w:rsidR="00E235F2" w:rsidRPr="00E235F2" w:rsidRDefault="00E235F2" w:rsidP="00E235F2">
      <w:pPr>
        <w:pStyle w:val="34a0"/>
      </w:pPr>
      <w:r>
        <w:t xml:space="preserve">- </w:t>
      </w:r>
      <w:r w:rsidRPr="00E235F2">
        <w:t>сведения об источнике классификатора;</w:t>
      </w:r>
    </w:p>
    <w:p w:rsidR="00F81A04" w:rsidRPr="00E235F2" w:rsidRDefault="00E235F2" w:rsidP="00E235F2">
      <w:pPr>
        <w:pStyle w:val="34a0"/>
      </w:pPr>
      <w:r>
        <w:t xml:space="preserve">- </w:t>
      </w:r>
      <w:r w:rsidRPr="00E235F2">
        <w:t>другие сведения по усмотрению разработчика.</w:t>
      </w:r>
    </w:p>
    <w:p w:rsidR="00E235F2" w:rsidRDefault="00E235F2" w:rsidP="00CD6DF2">
      <w:pPr>
        <w:pStyle w:val="34fffa"/>
      </w:pPr>
    </w:p>
    <w:p w:rsidR="00E235F2" w:rsidRPr="00E235F2" w:rsidRDefault="00E235F2" w:rsidP="00CD6DF2">
      <w:pPr>
        <w:pStyle w:val="34fffa"/>
      </w:pPr>
    </w:p>
    <w:p w:rsidR="004A6227" w:rsidRPr="00CD6DF2" w:rsidRDefault="004A6227" w:rsidP="000611C2">
      <w:pPr>
        <w:pStyle w:val="3412"/>
      </w:pPr>
      <w:bookmarkStart w:id="2" w:name="_Toc397971534"/>
      <w:bookmarkStart w:id="3" w:name="_Toc398225599"/>
      <w:bookmarkEnd w:id="2"/>
      <w:bookmarkEnd w:id="3"/>
    </w:p>
    <w:p w:rsidR="000611C2" w:rsidRDefault="000611C2" w:rsidP="000611C2">
      <w:pPr>
        <w:pStyle w:val="34e"/>
      </w:pPr>
      <w:r>
        <w:t>(справочное)</w:t>
      </w:r>
      <w:r w:rsidR="007A216D">
        <w:fldChar w:fldCharType="begin"/>
      </w:r>
      <w:r w:rsidR="007A216D">
        <w:instrText xml:space="preserve"> TC "</w:instrText>
      </w:r>
      <w:bookmarkStart w:id="4" w:name="_Toc397970792"/>
      <w:r w:rsidR="007A216D">
        <w:fldChar w:fldCharType="begin"/>
      </w:r>
      <w:r w:rsidR="007A216D">
        <w:instrText xml:space="preserve"> STYLEREF  34_Заголовок_1_Приложение \w  \* MERGEFORMAT </w:instrText>
      </w:r>
      <w:r w:rsidR="007A216D">
        <w:fldChar w:fldCharType="separate"/>
      </w:r>
      <w:bookmarkStart w:id="5" w:name="_Toc398225600"/>
      <w:bookmarkStart w:id="6" w:name="_Toc398345749"/>
      <w:bookmarkStart w:id="7" w:name="_Toc134443941"/>
      <w:r w:rsidR="00E235F2">
        <w:rPr>
          <w:noProof/>
        </w:rPr>
        <w:instrText>Приложение А</w:instrText>
      </w:r>
      <w:r w:rsidR="007A216D">
        <w:fldChar w:fldCharType="end"/>
      </w:r>
      <w:r w:rsidR="007A216D">
        <w:instrText xml:space="preserve">. </w:instrText>
      </w:r>
      <w:bookmarkEnd w:id="4"/>
      <w:bookmarkEnd w:id="5"/>
      <w:bookmarkEnd w:id="6"/>
      <w:r w:rsidR="00151B4F">
        <w:instrText>Название приложения</w:instrText>
      </w:r>
      <w:bookmarkEnd w:id="7"/>
      <w:r w:rsidR="007A216D">
        <w:instrText xml:space="preserve">" </w:instrText>
      </w:r>
      <w:r w:rsidR="007A216D">
        <w:fldChar w:fldCharType="end"/>
      </w:r>
    </w:p>
    <w:p w:rsidR="00A5066B" w:rsidRDefault="000611C2" w:rsidP="000611C2">
      <w:pPr>
        <w:pStyle w:val="341b"/>
      </w:pPr>
      <w:r>
        <w:t>Название приложения</w:t>
      </w:r>
    </w:p>
    <w:p w:rsidR="001149C9" w:rsidRPr="001149C9" w:rsidRDefault="001149C9" w:rsidP="001149C9">
      <w:pPr>
        <w:pStyle w:val="3420"/>
      </w:pPr>
      <w:bookmarkStart w:id="8" w:name="_Toc398225601"/>
      <w:bookmarkStart w:id="9" w:name="_Toc398345750"/>
      <w:bookmarkStart w:id="10" w:name="_Toc134443942"/>
      <w:r>
        <w:t>Заголовок 2</w:t>
      </w:r>
      <w:bookmarkEnd w:id="8"/>
      <w:bookmarkEnd w:id="9"/>
      <w:bookmarkEnd w:id="10"/>
    </w:p>
    <w:p w:rsidR="000611C2" w:rsidRDefault="000611C2" w:rsidP="00A5066B">
      <w:pPr>
        <w:pStyle w:val="34b"/>
      </w:pPr>
    </w:p>
    <w:p w:rsidR="00171179" w:rsidRDefault="00171179" w:rsidP="000F1CAE">
      <w:pPr>
        <w:pStyle w:val="34fffa"/>
      </w:pPr>
    </w:p>
    <w:p w:rsidR="00147B49" w:rsidRDefault="002C35B5" w:rsidP="00147B49">
      <w:pPr>
        <w:pStyle w:val="3415"/>
        <w:rPr>
          <w:lang w:val="en-US"/>
        </w:rPr>
      </w:pPr>
      <w:bookmarkStart w:id="11" w:name="_Toc386572818"/>
      <w:bookmarkStart w:id="12" w:name="_Toc386572947"/>
      <w:bookmarkStart w:id="13" w:name="_Toc390811904"/>
      <w:bookmarkStart w:id="14" w:name="_Toc394586650"/>
      <w:bookmarkStart w:id="15" w:name="_Toc134443943"/>
      <w:r>
        <w:lastRenderedPageBreak/>
        <w:t>Перечень</w:t>
      </w:r>
      <w:r w:rsidR="00147B49">
        <w:t xml:space="preserve"> сокращений</w:t>
      </w:r>
      <w:bookmarkEnd w:id="11"/>
      <w:bookmarkEnd w:id="12"/>
      <w:bookmarkEnd w:id="13"/>
      <w:bookmarkEnd w:id="14"/>
      <w:bookmarkEnd w:id="15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CD6DF2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CD6DF2" w:rsidRPr="00AD0715" w:rsidRDefault="00CD6DF2" w:rsidP="00FE722F">
            <w:pPr>
              <w:pStyle w:val="34ff6"/>
            </w:pPr>
            <w:r>
              <w:t>А</w:t>
            </w:r>
            <w:r w:rsidRPr="00AD0715">
              <w:t>С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CD6DF2" w:rsidRPr="00AD0715" w:rsidRDefault="00CD6DF2" w:rsidP="00FE722F">
            <w:pPr>
              <w:pStyle w:val="34ff6"/>
            </w:pPr>
            <w:r w:rsidRPr="00AD0715">
              <w:t>Автоматизированная система</w:t>
            </w:r>
          </w:p>
        </w:tc>
      </w:tr>
      <w:tr w:rsidR="00CD6DF2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CD6DF2" w:rsidRPr="00AD0715" w:rsidRDefault="00CD6DF2" w:rsidP="00792B3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CD6DF2" w:rsidRPr="00AD0715" w:rsidRDefault="00CD6DF2" w:rsidP="0017541A">
            <w:pPr>
              <w:pStyle w:val="34ff6"/>
            </w:pPr>
          </w:p>
        </w:tc>
      </w:tr>
      <w:tr w:rsidR="00CD6DF2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CD6DF2" w:rsidRPr="00AD0715" w:rsidRDefault="00CD6DF2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CD6DF2" w:rsidRPr="00AD0715" w:rsidRDefault="00CD6DF2" w:rsidP="00602011">
            <w:pPr>
              <w:pStyle w:val="34ff6"/>
            </w:pPr>
          </w:p>
        </w:tc>
      </w:tr>
      <w:tr w:rsidR="00CD6DF2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CD6DF2" w:rsidRPr="003465A9" w:rsidRDefault="00CD6DF2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CD6DF2" w:rsidRPr="00AD0715" w:rsidRDefault="00CD6DF2" w:rsidP="00602011">
            <w:pPr>
              <w:pStyle w:val="34ff6"/>
            </w:pPr>
          </w:p>
        </w:tc>
      </w:tr>
      <w:tr w:rsidR="00CD6DF2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CD6DF2" w:rsidRPr="00AD0715" w:rsidRDefault="00CD6DF2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CD6DF2" w:rsidRPr="00AD0715" w:rsidRDefault="00CD6DF2" w:rsidP="00602011">
            <w:pPr>
              <w:pStyle w:val="34ff6"/>
            </w:pPr>
          </w:p>
        </w:tc>
      </w:tr>
      <w:tr w:rsidR="00CD6DF2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CD6DF2" w:rsidRPr="00F800E2" w:rsidRDefault="00CD6DF2" w:rsidP="00A56E80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CD6DF2" w:rsidRPr="00F800E2" w:rsidRDefault="00CD6DF2" w:rsidP="00A56E80">
            <w:pPr>
              <w:pStyle w:val="34ff6"/>
            </w:pPr>
          </w:p>
        </w:tc>
      </w:tr>
      <w:tr w:rsidR="00CD6DF2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CD6DF2" w:rsidRPr="00F800E2" w:rsidRDefault="00CD6DF2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CD6DF2" w:rsidRPr="00F800E2" w:rsidRDefault="00CD6DF2" w:rsidP="00D358E9">
            <w:pPr>
              <w:pStyle w:val="34ff6"/>
            </w:pPr>
          </w:p>
        </w:tc>
      </w:tr>
      <w:tr w:rsidR="00CD6DF2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CD6DF2" w:rsidRPr="00F800E2" w:rsidRDefault="00CD6DF2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CD6DF2" w:rsidRPr="00F800E2" w:rsidRDefault="00CD6DF2" w:rsidP="00D358E9">
            <w:pPr>
              <w:pStyle w:val="34ff6"/>
            </w:pPr>
          </w:p>
        </w:tc>
      </w:tr>
      <w:tr w:rsidR="00CD6DF2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CD6DF2" w:rsidRPr="00F800E2" w:rsidRDefault="00CD6DF2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CD6DF2" w:rsidRPr="00F800E2" w:rsidRDefault="00CD6DF2" w:rsidP="00D358E9">
            <w:pPr>
              <w:pStyle w:val="34ff6"/>
            </w:pPr>
          </w:p>
        </w:tc>
      </w:tr>
      <w:tr w:rsidR="00CD6DF2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CD6DF2" w:rsidRDefault="00CD6DF2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CD6DF2" w:rsidRDefault="00CD6DF2" w:rsidP="00D358E9">
            <w:pPr>
              <w:pStyle w:val="34ff6"/>
            </w:pPr>
          </w:p>
        </w:tc>
      </w:tr>
      <w:tr w:rsidR="00CD6DF2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CD6DF2" w:rsidRPr="00F800E2" w:rsidRDefault="00CD6DF2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CD6DF2" w:rsidRPr="00F800E2" w:rsidRDefault="00CD6DF2" w:rsidP="00D358E9">
            <w:pPr>
              <w:pStyle w:val="34ff6"/>
            </w:pPr>
          </w:p>
        </w:tc>
      </w:tr>
      <w:tr w:rsidR="00CD6DF2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CD6DF2" w:rsidRPr="00F800E2" w:rsidRDefault="00CD6DF2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CD6DF2" w:rsidRPr="00F800E2" w:rsidRDefault="00CD6DF2" w:rsidP="00D358E9">
            <w:pPr>
              <w:pStyle w:val="34ff6"/>
            </w:pPr>
          </w:p>
        </w:tc>
      </w:tr>
      <w:tr w:rsidR="00CD6DF2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CD6DF2" w:rsidRPr="00F800E2" w:rsidRDefault="00CD6DF2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CD6DF2" w:rsidRPr="00F800E2" w:rsidRDefault="00CD6DF2" w:rsidP="00D358E9">
            <w:pPr>
              <w:pStyle w:val="34ff6"/>
            </w:pPr>
          </w:p>
        </w:tc>
      </w:tr>
      <w:tr w:rsidR="00CD6DF2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CD6DF2" w:rsidRPr="00F800E2" w:rsidRDefault="00CD6DF2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CD6DF2" w:rsidRPr="00F800E2" w:rsidRDefault="00CD6DF2" w:rsidP="00D358E9">
            <w:pPr>
              <w:pStyle w:val="34ff6"/>
            </w:pPr>
          </w:p>
        </w:tc>
      </w:tr>
      <w:tr w:rsidR="00CD6DF2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CD6DF2" w:rsidRPr="00F800E2" w:rsidRDefault="00CD6DF2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CD6DF2" w:rsidRPr="00F800E2" w:rsidRDefault="00CD6DF2" w:rsidP="00D358E9">
            <w:pPr>
              <w:pStyle w:val="34ff6"/>
            </w:pPr>
          </w:p>
        </w:tc>
      </w:tr>
      <w:tr w:rsidR="00CD6DF2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CD6DF2" w:rsidRPr="00F800E2" w:rsidRDefault="00CD6DF2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CD6DF2" w:rsidRPr="00F800E2" w:rsidRDefault="00CD6DF2" w:rsidP="00D358E9">
            <w:pPr>
              <w:pStyle w:val="34ff6"/>
            </w:pPr>
          </w:p>
        </w:tc>
      </w:tr>
      <w:tr w:rsidR="00CD6DF2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CD6DF2" w:rsidRPr="00F800E2" w:rsidRDefault="00CD6DF2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CD6DF2" w:rsidRPr="00F800E2" w:rsidRDefault="00CD6DF2" w:rsidP="00D358E9">
            <w:pPr>
              <w:pStyle w:val="34ff6"/>
            </w:pPr>
          </w:p>
        </w:tc>
      </w:tr>
      <w:tr w:rsidR="00CD6DF2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CD6DF2" w:rsidRPr="00F800E2" w:rsidRDefault="00CD6DF2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CD6DF2" w:rsidRPr="00F800E2" w:rsidRDefault="00CD6DF2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16" w:name="_Toc134443944"/>
      <w:r>
        <w:lastRenderedPageBreak/>
        <w:t>Перечень терминов</w:t>
      </w:r>
      <w:bookmarkEnd w:id="16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F1058D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F1058D" w:rsidRPr="00A86232" w:rsidRDefault="00F1058D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F1058D" w:rsidRPr="005F1B2E" w:rsidRDefault="00F1058D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F1058D" w:rsidRPr="005F1B2E" w:rsidRDefault="00F1058D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F1058D" w:rsidRPr="005F1B2E" w:rsidRDefault="00F1058D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F1058D" w:rsidRPr="005F1B2E" w:rsidRDefault="00F1058D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F1058D" w:rsidRPr="005F1B2E" w:rsidRDefault="00F1058D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F1058D" w:rsidRPr="005F1B2E" w:rsidRDefault="00F1058D" w:rsidP="006877E2">
            <w:pPr>
              <w:pStyle w:val="34ff8"/>
            </w:pPr>
            <w:r w:rsidRPr="005F1B2E">
              <w:t>Дата</w:t>
            </w:r>
          </w:p>
        </w:tc>
      </w:tr>
      <w:tr w:rsidR="00F1058D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F1058D" w:rsidRPr="005F1B2E" w:rsidRDefault="00F1058D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F1058D" w:rsidRPr="005F1B2E" w:rsidRDefault="00F1058D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F1058D" w:rsidRPr="005F1B2E" w:rsidRDefault="00F1058D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F1058D" w:rsidRPr="005F1B2E" w:rsidRDefault="00F1058D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F1058D" w:rsidRPr="005F1B2E" w:rsidRDefault="00F1058D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F1058D" w:rsidRPr="005F1B2E" w:rsidRDefault="00F1058D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F1058D" w:rsidRPr="005F1B2E" w:rsidRDefault="00F1058D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F1058D" w:rsidRPr="005F1B2E" w:rsidRDefault="00F1058D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F1058D" w:rsidRPr="005F1B2E" w:rsidRDefault="00F1058D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F1058D" w:rsidRPr="005F1B2E" w:rsidRDefault="00F1058D" w:rsidP="006877E2">
            <w:pPr>
              <w:pStyle w:val="34ff8"/>
            </w:pPr>
          </w:p>
        </w:tc>
      </w:tr>
      <w:tr w:rsidR="00F1058D" w:rsidTr="0043196B">
        <w:trPr>
          <w:trHeight w:val="454"/>
        </w:trPr>
        <w:tc>
          <w:tcPr>
            <w:tcW w:w="518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1058D" w:rsidRDefault="00F1058D" w:rsidP="0043196B">
            <w:pPr>
              <w:pStyle w:val="34ff6"/>
            </w:pPr>
          </w:p>
        </w:tc>
      </w:tr>
      <w:tr w:rsidR="00F1058D" w:rsidTr="0043196B">
        <w:trPr>
          <w:trHeight w:val="454"/>
        </w:trPr>
        <w:tc>
          <w:tcPr>
            <w:tcW w:w="518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1058D" w:rsidRDefault="00F1058D" w:rsidP="0043196B">
            <w:pPr>
              <w:pStyle w:val="34ff6"/>
            </w:pPr>
          </w:p>
        </w:tc>
      </w:tr>
      <w:tr w:rsidR="00F1058D" w:rsidTr="0043196B">
        <w:trPr>
          <w:trHeight w:val="454"/>
        </w:trPr>
        <w:tc>
          <w:tcPr>
            <w:tcW w:w="518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1058D" w:rsidRDefault="00F1058D" w:rsidP="0043196B">
            <w:pPr>
              <w:pStyle w:val="34ff6"/>
            </w:pPr>
          </w:p>
        </w:tc>
      </w:tr>
      <w:tr w:rsidR="00F1058D" w:rsidTr="0043196B">
        <w:trPr>
          <w:trHeight w:val="454"/>
        </w:trPr>
        <w:tc>
          <w:tcPr>
            <w:tcW w:w="518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1058D" w:rsidRDefault="00F1058D" w:rsidP="0043196B">
            <w:pPr>
              <w:pStyle w:val="34ff6"/>
            </w:pPr>
          </w:p>
        </w:tc>
      </w:tr>
      <w:tr w:rsidR="00F1058D" w:rsidTr="0043196B">
        <w:trPr>
          <w:trHeight w:val="454"/>
        </w:trPr>
        <w:tc>
          <w:tcPr>
            <w:tcW w:w="518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1058D" w:rsidRDefault="00F1058D" w:rsidP="0043196B">
            <w:pPr>
              <w:pStyle w:val="34ff6"/>
            </w:pPr>
          </w:p>
        </w:tc>
      </w:tr>
      <w:tr w:rsidR="00F1058D" w:rsidTr="0043196B">
        <w:trPr>
          <w:trHeight w:val="454"/>
        </w:trPr>
        <w:tc>
          <w:tcPr>
            <w:tcW w:w="518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1058D" w:rsidRDefault="00F1058D" w:rsidP="0043196B">
            <w:pPr>
              <w:pStyle w:val="34ff6"/>
            </w:pPr>
          </w:p>
        </w:tc>
      </w:tr>
      <w:tr w:rsidR="00F1058D" w:rsidTr="0043196B">
        <w:trPr>
          <w:trHeight w:val="454"/>
        </w:trPr>
        <w:tc>
          <w:tcPr>
            <w:tcW w:w="518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1058D" w:rsidRDefault="00F1058D" w:rsidP="0043196B">
            <w:pPr>
              <w:pStyle w:val="34ff6"/>
            </w:pPr>
          </w:p>
        </w:tc>
      </w:tr>
      <w:tr w:rsidR="00F1058D" w:rsidTr="0043196B">
        <w:trPr>
          <w:trHeight w:val="454"/>
        </w:trPr>
        <w:tc>
          <w:tcPr>
            <w:tcW w:w="518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1058D" w:rsidRDefault="00F1058D" w:rsidP="0043196B">
            <w:pPr>
              <w:pStyle w:val="34ff6"/>
            </w:pPr>
          </w:p>
        </w:tc>
      </w:tr>
      <w:tr w:rsidR="00F1058D" w:rsidTr="0043196B">
        <w:trPr>
          <w:trHeight w:val="454"/>
        </w:trPr>
        <w:tc>
          <w:tcPr>
            <w:tcW w:w="518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1058D" w:rsidRDefault="00F1058D" w:rsidP="0043196B">
            <w:pPr>
              <w:pStyle w:val="34ff6"/>
            </w:pPr>
          </w:p>
        </w:tc>
      </w:tr>
      <w:tr w:rsidR="00F1058D" w:rsidTr="0043196B">
        <w:trPr>
          <w:trHeight w:val="454"/>
        </w:trPr>
        <w:tc>
          <w:tcPr>
            <w:tcW w:w="518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1058D" w:rsidRDefault="00F1058D" w:rsidP="0043196B">
            <w:pPr>
              <w:pStyle w:val="34ff6"/>
            </w:pPr>
          </w:p>
        </w:tc>
      </w:tr>
      <w:tr w:rsidR="00F1058D" w:rsidTr="0043196B">
        <w:trPr>
          <w:trHeight w:val="454"/>
        </w:trPr>
        <w:tc>
          <w:tcPr>
            <w:tcW w:w="518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1058D" w:rsidRDefault="00F1058D" w:rsidP="0043196B">
            <w:pPr>
              <w:pStyle w:val="34ff6"/>
            </w:pPr>
          </w:p>
        </w:tc>
      </w:tr>
      <w:tr w:rsidR="00F1058D" w:rsidTr="0043196B">
        <w:trPr>
          <w:trHeight w:val="454"/>
        </w:trPr>
        <w:tc>
          <w:tcPr>
            <w:tcW w:w="518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1058D" w:rsidRDefault="00F1058D" w:rsidP="0043196B">
            <w:pPr>
              <w:pStyle w:val="34ff6"/>
            </w:pPr>
          </w:p>
        </w:tc>
      </w:tr>
      <w:tr w:rsidR="00F1058D" w:rsidTr="0043196B">
        <w:trPr>
          <w:trHeight w:val="454"/>
        </w:trPr>
        <w:tc>
          <w:tcPr>
            <w:tcW w:w="518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1058D" w:rsidRDefault="00F1058D" w:rsidP="0043196B">
            <w:pPr>
              <w:pStyle w:val="34ff6"/>
            </w:pPr>
          </w:p>
        </w:tc>
      </w:tr>
      <w:tr w:rsidR="00F1058D" w:rsidTr="0043196B">
        <w:trPr>
          <w:trHeight w:val="454"/>
        </w:trPr>
        <w:tc>
          <w:tcPr>
            <w:tcW w:w="518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1058D" w:rsidRDefault="00F1058D" w:rsidP="0043196B">
            <w:pPr>
              <w:pStyle w:val="34ff6"/>
            </w:pPr>
          </w:p>
        </w:tc>
      </w:tr>
      <w:tr w:rsidR="00F1058D" w:rsidTr="0043196B">
        <w:trPr>
          <w:trHeight w:val="454"/>
        </w:trPr>
        <w:tc>
          <w:tcPr>
            <w:tcW w:w="518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1058D" w:rsidRDefault="00F1058D" w:rsidP="0043196B">
            <w:pPr>
              <w:pStyle w:val="34ff6"/>
            </w:pPr>
          </w:p>
        </w:tc>
      </w:tr>
      <w:tr w:rsidR="00F1058D" w:rsidTr="0043196B">
        <w:trPr>
          <w:trHeight w:val="454"/>
        </w:trPr>
        <w:tc>
          <w:tcPr>
            <w:tcW w:w="518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1058D" w:rsidRDefault="00F1058D" w:rsidP="0043196B">
            <w:pPr>
              <w:pStyle w:val="34ff6"/>
            </w:pPr>
          </w:p>
        </w:tc>
      </w:tr>
      <w:tr w:rsidR="00F1058D" w:rsidTr="0043196B">
        <w:trPr>
          <w:trHeight w:val="454"/>
        </w:trPr>
        <w:tc>
          <w:tcPr>
            <w:tcW w:w="518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1058D" w:rsidRDefault="00F1058D" w:rsidP="0043196B">
            <w:pPr>
              <w:pStyle w:val="34ff6"/>
            </w:pPr>
          </w:p>
        </w:tc>
      </w:tr>
      <w:tr w:rsidR="00F1058D" w:rsidTr="0043196B">
        <w:trPr>
          <w:trHeight w:val="454"/>
        </w:trPr>
        <w:tc>
          <w:tcPr>
            <w:tcW w:w="518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1058D" w:rsidRDefault="00F1058D" w:rsidP="0043196B">
            <w:pPr>
              <w:pStyle w:val="34ff6"/>
            </w:pPr>
          </w:p>
        </w:tc>
      </w:tr>
      <w:tr w:rsidR="00F1058D" w:rsidTr="0043196B">
        <w:trPr>
          <w:trHeight w:val="454"/>
        </w:trPr>
        <w:tc>
          <w:tcPr>
            <w:tcW w:w="518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1058D" w:rsidRDefault="00F1058D" w:rsidP="0043196B">
            <w:pPr>
              <w:pStyle w:val="34ff6"/>
            </w:pPr>
          </w:p>
        </w:tc>
      </w:tr>
      <w:tr w:rsidR="00F1058D" w:rsidTr="0043196B">
        <w:trPr>
          <w:trHeight w:val="454"/>
        </w:trPr>
        <w:tc>
          <w:tcPr>
            <w:tcW w:w="518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1058D" w:rsidRDefault="00F1058D" w:rsidP="0043196B">
            <w:pPr>
              <w:pStyle w:val="34ff6"/>
            </w:pPr>
          </w:p>
        </w:tc>
      </w:tr>
      <w:tr w:rsidR="00F1058D" w:rsidTr="0043196B">
        <w:trPr>
          <w:trHeight w:val="454"/>
        </w:trPr>
        <w:tc>
          <w:tcPr>
            <w:tcW w:w="518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1058D" w:rsidRDefault="00F1058D" w:rsidP="0043196B">
            <w:pPr>
              <w:pStyle w:val="34ff6"/>
            </w:pPr>
          </w:p>
        </w:tc>
      </w:tr>
      <w:tr w:rsidR="00F1058D" w:rsidTr="0043196B">
        <w:trPr>
          <w:trHeight w:val="454"/>
        </w:trPr>
        <w:tc>
          <w:tcPr>
            <w:tcW w:w="518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1058D" w:rsidRDefault="00F1058D" w:rsidP="0043196B">
            <w:pPr>
              <w:pStyle w:val="34ff6"/>
            </w:pPr>
          </w:p>
        </w:tc>
      </w:tr>
      <w:tr w:rsidR="00F1058D" w:rsidTr="0043196B">
        <w:trPr>
          <w:trHeight w:val="454"/>
        </w:trPr>
        <w:tc>
          <w:tcPr>
            <w:tcW w:w="518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1058D" w:rsidRDefault="00F1058D" w:rsidP="0043196B">
            <w:pPr>
              <w:pStyle w:val="34ff6"/>
            </w:pPr>
          </w:p>
        </w:tc>
      </w:tr>
      <w:tr w:rsidR="00F1058D" w:rsidTr="0043196B">
        <w:trPr>
          <w:trHeight w:val="454"/>
        </w:trPr>
        <w:tc>
          <w:tcPr>
            <w:tcW w:w="518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1058D" w:rsidRDefault="00F1058D" w:rsidP="0043196B">
            <w:pPr>
              <w:pStyle w:val="34ff6"/>
            </w:pPr>
          </w:p>
        </w:tc>
      </w:tr>
      <w:tr w:rsidR="00F1058D" w:rsidTr="0043196B">
        <w:trPr>
          <w:trHeight w:val="454"/>
        </w:trPr>
        <w:tc>
          <w:tcPr>
            <w:tcW w:w="518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1058D" w:rsidRDefault="00F1058D" w:rsidP="0043196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1058D" w:rsidRDefault="00F1058D" w:rsidP="0043196B">
            <w:pPr>
              <w:pStyle w:val="34ff6"/>
            </w:pPr>
          </w:p>
        </w:tc>
      </w:tr>
    </w:tbl>
    <w:p w:rsidR="00AB28D5" w:rsidRPr="00AB28D5" w:rsidRDefault="00AB28D5" w:rsidP="002C35B5">
      <w:pPr>
        <w:pStyle w:val="34fffa"/>
      </w:pPr>
    </w:p>
    <w:sectPr w:rsidR="00AB28D5" w:rsidRPr="00AB28D5" w:rsidSect="00AA09C2">
      <w:headerReference w:type="default" r:id="rId15"/>
      <w:headerReference w:type="first" r:id="rId16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200D" w:rsidRDefault="0035200D" w:rsidP="00AD0715">
      <w:r>
        <w:separator/>
      </w:r>
    </w:p>
    <w:p w:rsidR="0035200D" w:rsidRDefault="0035200D" w:rsidP="00AD0715"/>
  </w:endnote>
  <w:endnote w:type="continuationSeparator" w:id="0">
    <w:p w:rsidR="0035200D" w:rsidRDefault="0035200D" w:rsidP="00AD0715">
      <w:r>
        <w:continuationSeparator/>
      </w:r>
    </w:p>
    <w:p w:rsidR="0035200D" w:rsidRDefault="0035200D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1317" w:rsidRDefault="00D51317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77B3" w:rsidRDefault="008E77B3" w:rsidP="008E77B3">
    <w:pPr>
      <w:pStyle w:val="341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200D" w:rsidRDefault="0035200D" w:rsidP="00AD0715">
      <w:r>
        <w:separator/>
      </w:r>
    </w:p>
    <w:p w:rsidR="0035200D" w:rsidRDefault="0035200D" w:rsidP="00AD0715"/>
  </w:footnote>
  <w:footnote w:type="continuationSeparator" w:id="0">
    <w:p w:rsidR="0035200D" w:rsidRDefault="0035200D" w:rsidP="00AD0715">
      <w:r>
        <w:continuationSeparator/>
      </w:r>
    </w:p>
    <w:p w:rsidR="0035200D" w:rsidRDefault="0035200D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3F4DB695" wp14:editId="236254A9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1Bs2wfYHAAAKUwAADgAAAAAAAAAAAAAAAAAuAgAA&#10;ZHJzL2Uyb0RvYy54bWxQSwECLQAUAAYACAAAACEA+qb0YOEAAAALAQAADwAAAAAAAAAAAAAAAABQ&#10;CgAAZHJzL2Rvd25yZXYueG1sUEsFBgAAAAAEAAQA8wAAAF4LAAAAAA==&#10;">
              <v:group id="Группа 143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<v:group id="Группа 144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KVJZ/CAAAA3AAAAA8A&#10;AAAAAAAAAAAAAAAAqgIAAGRycy9kb3ducmV2LnhtbFBLBQYAAAAABAAEAPoAAACZ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gW4cEA&#10;AADcAAAADwAAAGRycy9kb3ducmV2LnhtbERPS2sCMRC+F/ofwhR606TF52oUtRQfNx/gddiMu4ub&#10;yZKkuv33jSD0Nh/fc6bz1tbiRj5UjjV8dBUI4tyZigsNp+N3ZwQiRGSDtWPS8EsB5rPXlylmxt15&#10;T7dDLEQK4ZChhjLGJpMy5CVZDF3XECfu4rzFmKAvpPF4T+G2lp9KDaTFilNDiQ2tSsqvhx+r4XJS&#10;2+Ex0mK58uP+7kudBxu11vr9rV1MQERq47/46d6YNL/Xh8cz6QI5+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q4FuHBAAAA3AAAAA8AAAAAAAAAAAAAAAAAmAIAAGRycy9kb3du&#10;cmV2LnhtbFBLBQYAAAAABAAEAPUAAACGAw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ke76M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Lc5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ke76MQAAADcAAAA&#10;DwAAAAAAAAAAAAAAAACqAgAAZHJzL2Rvd25yZXYueG1sUEsFBgAAAAAEAAQA+gAAAJsDAAAAAA==&#10;">
                    <v:group id="Группа 149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JSKAcQAAADcAAAADwAAAGRycy9kb3ducmV2LnhtbERPS2vCQBC+F/wPywi9&#10;1U1sKxqziogtPYjgA8TbkJ08MDsbstsk/vtuodDbfHzPSdeDqUVHrassK4gnEQjizOqKCwWX88fL&#10;HITzyBpry6TgQQ7Wq9FTiom2PR+pO/lChBB2CSoovW8SKV1WkkE3sQ1x4HLbGvQBtoXULfYh3NRy&#10;GkUzabDi0FBiQ9uSsvvp2yj47LHfvMa7bn/Pt4/b+f1w3cek1PN42CxBeBr8v/jP/aXD/Lc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JSKAcQAAADc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ASsQAAADcAAAADwAAAGRycy9kb3ducmV2LnhtbESPQWsCMRCF74X+hzAFbzWroJStUUQQ&#10;lPZgVeh12MxuFjeTJUnd7b/vHAreZnhv3vtmtRl9p+4UUxvYwGxagCKugm25MXC97F/fQKWMbLEL&#10;TAZ+KcFm/fy0wtKGgb/ofs6NkhBOJRpwOfel1qly5DFNQ08sWh2ixyxrbLSNOEi47/S8KJbaY8vS&#10;4LCnnaPqdv7xBvTxYzjF/fxaN/WhD99H97kcRmMmL+P2HVSmMT/M/9cHK/gLwZd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dABKxAAAANwAAAAPAAAAAAAAAAAA&#10;AAAAAKECAABkcnMvZG93bnJldi54bWxQSwUGAAAAAAQABAD5AAAAkgMAAAAA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il0cAAAADcAAAADwAAAGRycy9kb3ducmV2LnhtbERPTYvCMBC9L/gfwgje1lRhZalGEUFQ&#10;1sOuCl6HZtoUm0lJoq3/3iwI3ubxPmex6m0j7uRD7VjBZJyBIC6crrlScD5tP79BhIissXFMCh4U&#10;YLUcfCww167jP7ofYyVSCIccFZgY21zKUBiyGMauJU5c6bzFmKCvpPbYpXDbyGmWzaTFmlODwZY2&#10;horr8WYVyP1P9+u303NZlbvWXfbmMOt6pUbDfj0HEamPb/HLvdNp/tcE/p9JF8jl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44pdHAAAAA3AAAAA8AAAAAAAAAAAAAAAAA&#10;oQIAAGRycy9kb3ducmV2LnhtbFBLBQYAAAAABAAEAPkAAACOAwAAAAA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o7psEAAADcAAAADwAAAGRycy9kb3ducmV2LnhtbERPTYvCMBC9L/gfwgje1tTCylKNIoKg&#10;rIddV9jr0EybYjMpSbT135sFwds83ucs14NtxY18aBwrmE0zEMSl0w3XCs6/u/dPECEia2wdk4I7&#10;BVivRm9LLLTr+Ydup1iLFMKhQAUmxq6QMpSGLIap64gTVzlvMSboa6k99inctjLPsrm02HBqMNjR&#10;1lB5OV2tAnn46r/9Lj9XdbXv3N/BHOf9oNRkPGwWICIN8SV+uvc6zf/I4f+ZdIFcP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+6jumwQAAANwAAAAPAAAAAAAAAAAAAAAA&#10;AKECAABkcnMvZG93bnJldi54bWxQSwUGAAAAAAQABAD5AAAAjwMAAAAA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aePcEAAADcAAAADwAAAGRycy9kb3ducmV2LnhtbERPTYvCMBC9L/gfwgje1lRl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pp49wQAAANwAAAAPAAAAAAAAAAAAAAAA&#10;AKECAABkcnMvZG93bnJldi54bWxQSwUGAAAAAAQABAD5AAAAjwMAAAAA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8GScEAAADcAAAADwAAAGRycy9kb3ducmV2LnhtbERPTYvCMBC9L/gfwgje1lRx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TwZJwQAAANwAAAAPAAAAAAAAAAAAAAAA&#10;AKECAABkcnMvZG93bnJldi54bWxQSwUGAAAAAAQABAD5AAAAjwMAAAAA&#10;" strokeweight="1.5pt"/>
                  </v:group>
                </v:group>
                <v:group id="Группа 155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gAFtnCAAAA3AAAAA8A&#10;AAAAAAAAAAAAAAAAqgIAAGRycy9kb3ducmV2LnhtbFBLBQYAAAAABAAEAPoAAACZAwAAAAA=&#10;">
                  <v:group id="Группа 156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NKIrs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bA7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jSiK7CAAAA3AAAAA8A&#10;AAAAAAAAAAAAAAAAqgIAAGRycy9kb3ducmV2LnhtbFBLBQYAAAAABAAEAPoAAACZ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rz2sIA&#10;AADcAAAADwAAAGRycy9kb3ducmV2LnhtbERP24rCMBB9X/Afwgi+LGuq4GW7RlFBUBYKXj5gthnb&#10;YjMpSdT690ZY8G0O5zqzRWtqcSPnK8sKBv0EBHFudcWFgtNx8zUF4QOyxtoyKXiQh8W88zHDVNs7&#10;7+l2CIWIIexTVFCG0KRS+rwkg75vG+LIna0zGCJ0hdQO7zHc1HKYJGNpsOLYUGJD65Lyy+FqFGAW&#10;vgcXt1oVn9djlo13f5OT/lWq122XPyACteEt/ndvdZw/msDrmXi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+vPa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VnqMYA&#10;AADcAAAADwAAAGRycy9kb3ducmV2LnhtbESP3WrCQBCF74W+wzIFb6RuLFRtdJVaECqFgD8PMGan&#10;STA7G3ZXTd++cyH0boZz5pxvluvetepGITaeDUzGGSji0tuGKwOn4/ZlDiomZIutZzLwSxHWq6fB&#10;EnPr77yn2yFVSkI45migTqnLtY5lTQ7j2HfEov344DDJGiptA94l3LX6Ncum2mHD0lBjR581lZfD&#10;1RnAIr1PLmGzqUbXY1FMd+fZyX4bM3zuPxagEvXp3/y4/rKC/ya08oxMo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VnqM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nCM8MA&#10;AADcAAAADwAAAGRycy9kb3ducmV2LnhtbERP3WrCMBS+H+wdwhl4M2aqMDc7U5mCoAwKUx/grDlr&#10;S5uTksS2vv0iDLw7H9/vWa1H04qenK8tK5hNExDEhdU1lwrOp93LOwgfkDW2lknBlTyss8eHFaba&#10;DvxN/TGUIoawT1FBFUKXSumLigz6qe2II/drncEQoSuldjjEcNPKeZIspMGaY0OFHW0rKprjxSjA&#10;PCxnjdtsyufLKc8Xh5+3s/5SavI0fn6ACDSGu/jfvddx/usSbs/EC2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inCM8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+hE8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8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X+hE8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NH6cYA&#10;AADcAAAADwAAAGRycy9kb3ducmV2LnhtbESP3WrCQBCF7wt9h2UKvSl1Yy/URlephYIiBPx5gDE7&#10;TYLZ2bC7anx750LwboZz5pxvZovetepCITaeDQwHGSji0tuGKwOH/d/nBFRMyBZbz2TgRhEW89eX&#10;GebWX3lLl12qlIRwzNFAnVKXax3LmhzGge+IRfv3wWGSNVTaBrxKuGv1V5aNtMOGpaHGjn5rKk+7&#10;szOARfoensJyWX2c90UxWh/HB7sx5v2t/5mCStSnp/lxvbKCPxF8eUYm0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XNH6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Vs8ncEAAADcAAAADwAA&#10;AAAAAAAAAAAAAACqAgAAZHJzL2Rvd25yZXYueG1sUEsFBgAAAAAEAAQA+gAAAJg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96OcIA&#10;AADcAAAADwAAAGRycy9kb3ducmV2LnhtbERPTWsCMRC9F/ofwgjealaxIlujSEERL6XqweOwmSaL&#10;m8nuJq6rv74pFLzN433OYtW7SnTUhtKzgvEoA0FceF2yUXA6bt7mIEJE1lh5JgV3CrBavr4sMNf+&#10;xt/UHaIRKYRDjgpsjHUuZSgsOQwjXxMn7se3DmOCrZG6xVsKd5WcZNlMOiw5NVis6dNScTlcnYLG&#10;9tN303xVl27/MGu73YXmdFZqOOjXHyAi9fEp/nfvdJo/n8DfM+kCuf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L3o5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Pfos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6Rv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WPfo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pH1sIA&#10;AADcAAAADwAAAGRycy9kb3ducmV2LnhtbERPTWsCMRC9F/wPYQRvNatYka1RRFCkl1L14HHYTJPF&#10;zWR3E9e1v74pFLzN433Oct27SnTUhtKzgsk4A0FceF2yUXA+7V4XIEJE1lh5JgUPCrBeDV6WmGt/&#10;5y/qjtGIFMIhRwU2xjqXMhSWHIaxr4kT9+1bhzHB1kjd4j2Fu0pOs2wuHZacGizWtLVUXI83p6Cx&#10;/ezNNJ/Vtfv4MRu7P4TmfFFqNOw37yAi9fEp/ncfdJq/mMHfM+kC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ikfW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biTcIA&#10;AADcAAAADwAAAGRycy9kb3ducmV2LnhtbERPTWsCMRC9F/wPYQRvNatokdUoIijSS9F66HHYjMni&#10;ZrK7ieu2v74pCL3N433OatO7SnTUhtKzgsk4A0FceF2yUXD53L8uQISIrLHyTAq+KcBmPXhZYa79&#10;g0/UnaMRKYRDjgpsjHUuZSgsOQxjXxMn7upbhzHB1kjd4iOFu0pOs+xNOiw5NVisaWepuJ3vTkFj&#10;+9ncNB/VrXv/MVt7OIbm8qXUaNhvlyAi9fFf/HQfdZq/mMPfM+kCuf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xuJN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R8OsIA&#10;AADcAAAADwAAAGRycy9kb3ducmV2LnhtbERPTWsCMRC9F/wPYQRvNWuxIqtRRKhIL0XrocdhMyaL&#10;m8nuJq7b/vpGELzN433Oct27SnTUhtKzgsk4A0FceF2yUXD6/nidgwgRWWPlmRT8UoD1avCyxFz7&#10;Gx+oO0YjUgiHHBXYGOtcylBYchjGviZO3Nm3DmOCrZG6xVsKd5V8y7KZdFhyarBY09ZScTlenYLG&#10;9tN303xVl+7zz2zsbh+a049So2G/WYCI1Men+OHe6zR/PoP7M+kC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FHw6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+Xl8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2dT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6fl5f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34820FB0" wp14:editId="7CA0983E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ETz7oPYHAAAbUwAADgAAAAAAAAAAAAAAAAAuAgAA&#10;ZHJzL2Uyb0RvYy54bWxQSwECLQAUAAYACAAAACEA+qb0YOEAAAALAQAADwAAAAAAAAAAAAAAAABQ&#10;CgAAZHJzL2Rvd25yZXYueG1sUEsFBgAAAAAEAAQA8wAAAF4LAAAAAA==&#10;">
              <v:group id="Группа 136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1tDs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dA6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UNbQ7CAAAA3AAAAA8A&#10;AAAAAAAAAAAAAAAAqgIAAGRycy9kb3ducmV2LnhtbFBLBQYAAAAABAAEAPoAAACZAwAAAAA=&#10;">
                <v:group id="Группа 137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HIlc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E9f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kHIlcQAAADc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GOlcIA&#10;AADcAAAADwAAAGRycy9kb3ducmV2LnhtbERPTWsCMRC9C/0PYQrealJRW7dmF6tItbeq4HXYjLtL&#10;N5Mlibr9902h4G0e73MWRW9bcSUfGscankcKBHHpTMOVhuNh8/QKIkRkg61j0vBDAYr8YbDAzLgb&#10;f9F1HyuRQjhkqKGOscukDGVNFsPIdcSJOztvMSboK2k83lK4beVYqZm02HBqqLGjVU3l9/5iNZyP&#10;avdyiLR8X/n59HOtTrOt+tB6+Ngv30BE6uNd/O/emjR/Moa/Z9IFMv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UY6VwgAAANwAAAAPAAAAAAAAAAAAAAAAAJgCAABkcnMvZG93&#10;bnJldi54bWxQSwUGAAAAAAQABAD1AAAAhwM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<v:group id="Группа 148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gvms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2C+axgAAANwA&#10;AAAPAAAAAAAAAAAAAAAAAKoCAABkcnMvZG93bnJldi54bWxQSwUGAAAAAAQABAD6AAAAnQMAAAAA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RvbMEAAADcAAAADwAAAGRycy9kb3ducmV2LnhtbERPS4vCMBC+L/gfwgje1lQPRapRRBCU&#10;9bA+wOvQTJtiMylJtN1/v1lY8DYf33NWm8G24kU+NI4VzKYZCOLS6YZrBbfr/nMBIkRkja1jUvBD&#10;ATbr0ccKC+16PtPrEmuRQjgUqMDE2BVShtKQxTB1HXHiKuctxgR9LbXHPoXbVs6zLJcWG04NBjva&#10;GSofl6dVII9f/bffz29VXR06dz+aU94PSk3Gw3YJItIQ3+J/90Gn+fkM/p5JF8j1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VG9swQAAANwAAAAPAAAAAAAAAAAAAAAA&#10;AKECAABkcnMvZG93bnJldi54bWxQSwUGAAAAAAQABAD5AAAAjwMAAAAA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bxG8EAAADcAAAADwAAAGRycy9kb3ducmV2LnhtbERPTWvCQBC9F/wPyxR6q5vmEEp0lVIQ&#10;FHtoNeB1yE6ywexs2F1N/PddQfA2j/c5y/Vke3ElHzrHCj7mGQji2umOWwXVcfP+CSJEZI29Y1Jw&#10;owDr1exliaV2I//R9RBbkUI4lKjAxDiUUobakMUwdwNx4hrnLcYEfSu1xzGF217mWVZIix2nBoMD&#10;fRuqz4eLVSB3+/HXb/KqaZvt4E4781OMk1Jvr9PXAkSkKT7FD/dWp/lFDvdn0gVy9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hvEbwQAAANwAAAAPAAAAAAAAAAAAAAAA&#10;AKECAABkcnMvZG93bnJldi54bWxQSwUGAAAAAAQABAD5AAAAjwMAAAAA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pUgMEAAADcAAAADwAAAGRycy9kb3ducmV2LnhtbERPTYvCMBC9L/gfwgje1lQX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ylSAwQAAANwAAAAPAAAAAAAAAAAAAAAA&#10;AKECAABkcnMvZG93bnJldi54bWxQSwUGAAAAAAQABAD5AAAAjwMAAAAA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PM9MEAAADcAAAADwAAAGRycy9kb3ducmV2LnhtbERPTYvCMBC9L/gfwgje1lRZ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I8z0wQAAANwAAAAPAAAAAAAAAAAAAAAA&#10;AKECAABkcnMvZG93bnJldi54bWxQSwUGAAAAAAQABAD5AAAAjwMAAAAA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29pb8EAAADcAAAADwAAAGRycy9kb3ducmV2LnhtbERPTYvCMBC9L/gfwgje1lRhi1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/b2lvwQAAANwAAAAPAAAAAAAAAAAAAAAA&#10;AKECAABkcnMvZG93bnJldi54bWxQSwUGAAAAAAQABAD5AAAAjwMAAAAA&#10;" strokeweight="1.5pt"/>
                  </v:group>
                </v:group>
                <v:group id="Группа 166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group id="Группа 167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mtFc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a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wmtF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UIjsIA&#10;AADcAAAADwAAAGRycy9kb3ducmV2LnhtbERP24rCMBB9F/yHMMK+iKb6ULVrlHVBWBEKXj5gbGbb&#10;YjMpSdTu328Ewbc5nOss151pxJ2cry0rmIwTEMSF1TWXCs6n7WgOwgdkjY1lUvBHHtarfm+JmbYP&#10;PtD9GEoRQ9hnqKAKoc2k9EVFBv3YtsSR+7XOYIjQlVI7fMRw08hpkqTSYM2xocKWvisqrsebUYB5&#10;WEyubrMph7dTnqe7y+ys90p9DLqvTxCBuvAWv9w/Os5PF/B8Jl4gV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RQiO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Y3zsYA&#10;AADcAAAADwAAAGRycy9kb3ducmV2LnhtbESP3WrCQBCF74W+wzIFb0Q39kLb6Cq1ULAIAX8eYMyO&#10;STA7G3ZXTd++c1HwboZz5pxvluvetepOITaeDUwnGSji0tuGKwOn4/f4HVRMyBZbz2TglyKsVy+D&#10;JebWP3hP90OqlIRwzNFAnVKXax3LmhzGie+IRbv44DDJGiptAz4k3LX6Lctm2mHD0lBjR181ldfD&#10;zRnAIn1Mr2GzqUa3Y1HMfs7zk90ZM3ztPxegEvXpaf6/3lrBnwu+PCMT6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KY3zs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qSVcMA&#10;AADcAAAADwAAAGRycy9kb3ducmV2LnhtbERPyWrDMBC9F/oPYgK9lEZ2D0nqRAl1odBSMGT5gIk1&#10;sU2skZHkpX9fFQK5zeOts9lNphUDOd9YVpDOExDEpdUNVwpOx8+XFQgfkDW2lknBL3nYbR8fNphp&#10;O/KehkOoRAxhn6GCOoQuk9KXNRn0c9sRR+5incEQoaukdjjGcNPK1yRZSIMNx4YaO/qoqbweeqMA&#10;i/CWXl2eV8/9sSgW3+flSf8o9TSb3tcgAk3hLr65v3Scv0zh/5l4gd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qSVc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gMIsIA&#10;AADcAAAADwAAAGRycy9kb3ducmV2LnhtbERPzYrCMBC+C/sOYRa8iKZ60N1qlHVBUBYKVh9gbMa2&#10;2ExKErW+vVkQvM3H9zuLVWcacSPna8sKxqMEBHFhdc2lguNhM/wC4QOyxsYyKXiQh9Xyo7fAVNs7&#10;7+mWh1LEEPYpKqhCaFMpfVGRQT+yLXHkztYZDBG6UmqH9xhuGjlJkqk0WHNsqLCl34qKS341CjAL&#10;3+OLW6/LwfWQZdPdaXbUf0r1P7ufOYhAXXiLX+6tjvNnE/h/Jl4g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OAwi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xB3Vs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H9N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4xB3VsQAAADcAAAA&#10;DwAAAAAAAAAAAAAAAACqAgAAZHJzL2Rvd25yZXYueG1sUEsFBgAAAAAEAAQA+gAAAJsDAAAAAA==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838cMA&#10;AADcAAAADwAAAGRycy9kb3ducmV2LnhtbERPTWsCMRC9F/wPYQRvNavYKqtRRKhIL6XWg8dhMyaL&#10;m8nuJl1Xf31TKPQ2j/c5q03vKtFRG0rPCibjDARx4XXJRsHp6+15ASJEZI2VZ1JwpwCb9eBphbn2&#10;N/6k7hiNSCEcclRgY6xzKUNhyWEY+5o4cRffOowJtkbqFm8p3FVymmWv0mHJqcFiTTtLxfX47RQ0&#10;tp+9mOajunbvD7O1+0NoTmelRsN+uwQRqY//4j/3Q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1838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OSasMA&#10;AADcAAAADwAAAGRycy9kb3ducmV2LnhtbERPTWsCMRC9F/wPYYTealbRKqtRRFCkl1LrweOwGZPF&#10;zWR3E9dtf31TKPQ2j/c5q03vKtFRG0rPCsajDARx4XXJRsH5c/+yABEissbKMyn4ogCb9eBphbn2&#10;D/6g7hSNSCEcclRgY6xzKUNhyWEY+Zo4cVffOowJtkbqFh8p3FVykmWv0mHJqcFiTTtLxe10dwoa&#10;209n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BOSa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EMHcMA&#10;AADcAAAADwAAAGRycy9kb3ducmV2LnhtbERPTWsCMRC9F/wPYYTealaxKqtRRFCkl1LrweOwGZPF&#10;zWR3E9dtf31TKPQ2j/c5q03vKtFRG0rPCsajDARx4XXJRsH5c/+yABEissbKMyn4ogCb9eBphbn2&#10;D/6g7hSNSCEcclRgY6xzKUNhyWEY+Zo4cVffOowJtkbqFh8p3FVykmUz6bDk1GCxpp2l4na6OwWN&#10;7aev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EMH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2phsMA&#10;AADcAAAADwAAAGRycy9kb3ducmV2LnhtbERPTWsCMRC9F/wPYYTeatbSVlmNIkJFeim1HjwOmzFZ&#10;3Ex2N3Fd/fWNIPQ2j/c582XvKtFRG0rPCsajDARx4XXJRsH+9/NlCiJEZI2VZ1JwpQDLxeBpjrn2&#10;F/6hbheNSCEcclRgY6xzKUNhyWEY+Zo4cUffOowJtkbqFi8p3FXyNcs+pMOSU4PFmtaWitPu7BQ0&#10;tn97N813deq+bmZlN9vQ7A9KPQ/71QxEpD7+ix/urU7zJxO4P5Mu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42ph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I99MYA&#10;AADcAAAADwAAAGRycy9kb3ducmV2LnhtbESPQU/DMAyF70j8h8hIu7EUtAEqy6YJCTTtMjF24Gg1&#10;JqnWOG0Tum6/fj4gcbP1nt/7vFiNoVED9amObOBhWoAirqKt2Rk4fL3fv4BKGdliE5kMnCnBanl7&#10;s8DSxhN/0rDPTkkIpxIN+JzbUutUeQqYprElFu0n9gGzrL3TtseThIdGPxbFkw5YszR4bOnNU3Xc&#10;/wYDnR9nc9ftmuOwvbi1/9ik7vBtzORuXL+CyjTmf/Pf9cYK/rPQyjMygV5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hI99MYAAADcAAAADwAAAAAAAAAAAAAAAACYAgAAZHJz&#10;L2Rvd25yZXYueG1sUEsFBgAAAAAEAAQA9QAAAIs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nWWc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6dz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WZ1ln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465E" w:rsidRDefault="002C0BED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9984" behindDoc="0" locked="1" layoutInCell="1" allowOverlap="1" wp14:anchorId="250D682B" wp14:editId="0E6209A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6" name="Группа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" name="Группа 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21" name="Группа 2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24" name="Группа 2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5" name="Группа 2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2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9" name="Группа 29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30" name="Группа 30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31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0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2" name="Группа 4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3" name="Группа 4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0" name="Группа 5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5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9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" name="Группа 60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1" name="Группа 61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2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6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0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2" name="Группа 72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74" name="Группа 74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83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CB1016" w:rsidRDefault="00E3465E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89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374B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B6158B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90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E235F2">
                                      <w:t>A.B.XXX.П</w:t>
                                    </w:r>
                                    <w:proofErr w:type="gramStart"/>
                                    <w:r w:rsidR="00E235F2">
                                      <w:t>7</w:t>
                                    </w:r>
                                    <w:proofErr w:type="gramEnd"/>
                                    <w:r w:rsidR="00E235F2">
                                      <w:t>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2" name="Группа 92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4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1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8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40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1732A0" w:rsidRPr="006C5C53" w:rsidRDefault="001732A0" w:rsidP="001732A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1732A0" w:rsidRPr="006C5C53" w:rsidRDefault="001732A0" w:rsidP="001732A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6" o:spid="_x0000_s1076" style="position:absolute;left:0;text-align:left;margin-left:22.7pt;margin-top:14.2pt;width:558.45pt;height:826.6pt;z-index:251689984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">
              <v:group id="Группа 1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<v:group id="Группа 21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group id="Группа 2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<v:group id="Группа 2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JPkMMA&#10;AADbAAAADwAAAGRycy9kb3ducmV2LnhtbESPW2sCMRSE3wv+h3AE32qi4G01ilpKrW9ewNfD5ri7&#10;uDlZklS3/74RhD4OM/MNs1i1thZ38qFyrGHQVyCIc2cqLjScT5/vUxAhIhusHZOGXwqwWnbeFpgZ&#10;9+AD3Y+xEAnCIUMNZYxNJmXIS7IY+q4hTt7VeYsxSV9I4/GR4LaWQ6XG0mLFaaHEhrYl5bfjj9Vw&#10;PavvySnSerP1s9H+Q13GO/Wlda/brucgIrXxP/xq74yG4QSeX9IPk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bJPkMMAAADbAAAADwAAAAAAAAAAAAAAAACYAgAAZHJzL2Rv&#10;d25yZXYueG1sUEsFBgAAAAAEAAQA9QAAAIgDAAAAAA==&#10;" filled="f" strokeweight="1.5pt">
                        <v:textbox inset=",1mm"/>
                      </v:rect>
                      <v:group id="Группа 29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  <v:group id="Группа 30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znj8IAAADbAAAADwAAAGRycy9kb3ducmV2LnhtbESPQYvCMBSE7wv+h/AEb2uqC7JUo4gg&#10;KOthVwWvj+a1KTYvJYm2/nuzIHgcZuYbZrHqbSPu5EPtWMFknIEgLpyuuVJwPm0/v0GEiKyxcUwK&#10;HhRgtRx8LDDXruM/uh9jJRKEQ44KTIxtLmUoDFkMY9cSJ6903mJM0ldSe+wS3DZymmUzabHmtGCw&#10;pY2h4nq8WQVy/9P9+u30XFblrnWXvTnMul6p0bBfz0FE6uM7/GrvtIKvCfx/S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znj8IAAADbAAAADwAAAAAAAAAAAAAA&#10;AAChAgAAZHJzL2Rvd25yZXYueG1sUEsFBgAAAAAEAAQA+QAAAJADAAAAAA=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Yxab8AAADbAAAADwAAAGRycy9kb3ducmV2LnhtbERPTYvCMBC9L/gfwgje1lQR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ZYxab8AAADbAAAADwAAAAAAAAAAAAAAAACh&#10;AgAAZHJzL2Rvd25yZXYueG1sUEsFBgAAAAAEAAQA+QAAAI0DAAAAAA==&#10;" strokeweight="1.5pt"/>
                      </v:group>
                    </v:group>
                    <v:group id="Группа 42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  <v:group id="Группа 43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fD8MA&#10;AADbAAAADwAAAGRycy9kb3ducmV2LnhtbESP0YrCMBRE34X9h3AX9kU0dRF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fD8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EwkcMA&#10;AADbAAAADwAAAGRycy9kb3ducmV2LnhtbESP3YrCMBSE7xd8h3AEb5Y1VUTXrlFUEJSFgj8PcLY5&#10;tsXmpCRR69sbYcHLYWa+YWaL1tTiRs5XlhUM+gkI4tzqigsFp+Pm6xuED8gaa8uk4EEeFvPOxwxT&#10;be+8p9shFCJC2KeooAyhSaX0eUkGfd82xNE7W2cwROkKqR3eI9zUcpgkY2mw4rhQYkPrkvLL4WoU&#10;YBamg4tbrYrP6zHLxru/yUn/KtXrtssfEIHa8A7/t7dawWgK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LEwkc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0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v18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aF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kL9f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xoMQA&#10;AADbAAAADwAAAGRycy9kb3ducmV2LnhtbESPQWsCMRSE7wX/Q3hCbzWraJXVKCIo0kup9eDxsXkm&#10;i5uX3U1ct/31TaHQ4zAz3zCrTe8q0VEbSs8KxqMMBHHhdclGwflz/7IAESKyxsozKfiiAJv14GmF&#10;ufYP/qDuFI1IEA45KrAx1rmUobDkMIx8TZy8q28dxiRbI3WLjwR3lZxk2at0WHJasFjTzlJxO92d&#10;gsb205lp3qtb9/ZttvZwDM35otTzsN8uQUTq43/4r33U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2saD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kl0s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Gpi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ikl0sAAAADbAAAADwAAAAAAAAAAAAAAAACYAgAAZHJzL2Rvd25y&#10;ZXYueG1sUEsFBgAAAAAEAAQA9QAAAIUDAAAAAA=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cNBMMA&#10;AADbAAAADwAAAGRycy9kb3ducmV2LnhtbESPT2sCMRTE7wW/Q3iCt5ooaHU1ilpE680/4PWxee4u&#10;bl6WJNX12zeFQo/DzPyGmS9bW4sH+VA51jDoKxDEuTMVFxou5+37BESIyAZrx6ThRQGWi87bHDPj&#10;nnykxykWIkE4ZKihjLHJpAx5SRZD3zXEybs5bzEm6QtpPD4T3NZyqNRYWqw4LZTY0Kak/H76thpu&#10;F/X1cY60Wm/8dHT4VNfxXu207nXb1QxEpDb+h//ae6NhNIXfL+kHyM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2cNBMMAAADbAAAADwAAAAAAAAAAAAAAAACYAgAAZHJzL2Rv&#10;d25yZXYueG1sUEsFBgAAAAAEAAQA9QAAAIgDAAAAAA==&#10;" filled="f" strokeweight="1.5pt">
                    <v:textbox inset=",1mm"/>
                  </v:rect>
                </v:group>
                <v:group id="Группа 60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<v:group id="Группа 61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IZ1sUAAADbAAAADwAAAGRycy9kb3ducmV2LnhtbESPT2vCQBTE7wW/w/KEXorZGEEkuor2&#10;D5TetIJ4e2RfssHs25jdmrSfvlsQehxm5jfMajPYRtyo87VjBdMkBUFcOF1zpeD4+TZZgPABWWPj&#10;mBR8k4fNevSwwly7nvd0O4RKRAj7HBWYENpcSl8YsugT1xJHr3SdxRBlV0ndYR/htpFZms6lxZrj&#10;gsGWng0Vl8OXVTArz69P19nLNMvq9KM0P32xO1VKPY6H7RJEoCH8h+/td61gnsHfl/gD5P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wIZ1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0WgLcUAAADbAAAADwAAAGRycy9kb3ducmV2LnhtbESPX2vCQBDE3wv9DscW+lL0Ugt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0WgL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w4WcUAAADbAAAADwAAAGRycy9kb3ducmV2LnhtbESPX2vCQBDE3wv9DscW+lL0Uil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Kw4W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0biMMAAADbAAAADwAAAGRycy9kb3ducmV2LnhtbESPQYvCMBSE74L/ITzB25oqWLUapYrK&#10;wsLCqnh+NM+22LyUJtr67zcLCx6HmfmGWW06U4knNa60rGA8ikAQZ1aXnCu4nA8fcxDOI2usLJOC&#10;FznYrPu9FSbatvxDz5PPRYCwS1BB4X2dSOmyggy6ka2Jg3ezjUEfZJNL3WAb4KaSkyiKpcGSw0KB&#10;Ne0Kyu6nh1EwNdvZV3s+LuJ0PzPkr+P5d3pQajjo0iUIT51/h//bn1pBPIW/L+E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TNG4jDAAAA2wAAAA8AAAAAAAAAAAAA&#10;AAAAoQIAAGRycy9kb3ducmV2LnhtbFBLBQYAAAAABAAEAPkAAACR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Dkf1cUAAADbAAAADwAAAGRycy9kb3ducmV2LnhtbESPQWvCQBSE7wX/w/KEXopujBAkuoq2&#10;FkpvtYJ4e2RfssHs25hdTdpf3y0Uehxm5htmtRlsI+7U+dqxgtk0AUFcOF1zpeD4+TpZgPABWWPj&#10;mBR8kYfNevSwwly7nj/ofgiViBD2OSowIbS5lL4wZNFPXUscvdJ1FkOUXSV1h32E20amSZJJizXH&#10;BYMtPRsqLoebVTAvz/un6/xllqZ18l6a777YnSqlHsfDdgki0BD+w3/tN60gy+D3S/wBcv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Dkf1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H6mLsUAAADbAAAADwAAAGRycy9kb3ducmV2LnhtbESPX2vCQBDE3wv9DscWfCn10j6cEj1F&#10;hEKhINQ/9HXNrUkwt5fmVo399L2C4OMwM79hpvPeN+pMXawDW3gdZqCIi+BqLi1sN+8vY1BRkB02&#10;gcnClSLMZ48PU8xduPAXnddSqgThmKOFSqTNtY5FRR7jMLTEyTuEzqMk2ZXadXhJcN/otywz2mPN&#10;aaHClpYVFcf1yVvY4W8p18/98+pojGy/f8xpOTLWDp76xQSUUC/38K394SyYEfx/ST9Az/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H6mL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EyXMEAAADbAAAADwAAAGRycy9kb3ducmV2LnhtbERPTWvCQBC9F/wPywi9FN20h61EVxGh&#10;IAiFWsXrmB2TYHY2ZkeN/fXdQ6HHx/ueLXrfqBt1sQ5s4XWcgSIugqu5tLD7/hhNQEVBdtgEJgsP&#10;irCYD55mmLtw5y+6baVUKYRjjhYqkTbXOhYVeYzj0BIn7hQ6j5JgV2rX4T2F+0a/ZZnRHmtODRW2&#10;tKqoOG+v3sIef0p5bI4vn2djZHe4mOvq3Vj7POyXU1BCvfyL/9xrZ8GkselL+gF6/g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Z4TJcwQAAANsAAAAPAAAAAAAAAAAAAAAA&#10;AKECAABkcnMvZG93bnJldi54bWxQSwUGAAAAAAQABAD5AAAAjwMAAAAA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aLp8YAAADbAAAADwAAAGRycy9kb3ducmV2LnhtbESPS2vDMBCE74X8B7GBXEoix4GQuFFC&#10;Hi2U3vKA0ttirS1Ta+VYauz211eFQo7DzHzDrDa9rcWNWl85VjCdJCCIc6crLhVczi/jBQgfkDXW&#10;jknBN3nYrAcPK8y06/hIt1MoRYSwz1CBCaHJpPS5IYt+4hri6BWutRiibEupW+wi3NYyTZK5tFhx&#10;XDDY0N5Q/nn6sgpmxcfz43V2mKZplbwV5qfLd++lUqNhv30CEagP9/B/+1UrmC/h70v8AXL9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mmi6f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gIq8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N+L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IgIq8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QINHMUAAADbAAAADwAAAGRycy9kb3ducmV2LnhtbESPX2vCQBDE3wv9DscWfCn1Yh/OknpK&#10;EQShINQ/9HWb2ybB3F6aWzX203uC4OMwM79hJrPeN+pIXawDWxgNM1DERXA1lxa2m8XLG6goyA6b&#10;wGThTBFm08eHCeYunPiLjmspVYJwzNFCJdLmWseiIo9xGFri5P2GzqMk2ZXadXhKcN/o1ywz2mPN&#10;aaHCluYVFfv1wVvY4X8p58+f59XeGNl+/5nDfGysHTz1H++ghHq5h2/tpbMwHsH1S/oBeno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QINH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</v:group>
                  <v:group id="Группа 72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      <v:group id="Группа 74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A5VsYA&#10;AADbAAAADwAAAGRycy9kb3ducmV2LnhtbESPQWvCQBSE7wX/w/IKXkrd2GLQ6Cpa0HoQpCrt9Zl9&#10;TYLZtyG7mtRf3xUEj8PMfMNMZq0pxYVqV1hW0O9FIIhTqwvOFBz2y9chCOeRNZaWScEfOZhNO08T&#10;TLRt+IsuO5+JAGGXoILc+yqR0qU5GXQ9WxEH79fWBn2QdSZ1jU2Am1K+RVEsDRYcFnKs6COn9LQ7&#10;GwXmPN+MFsdPP3hpVvv4Gq/wZ/utVPe5nY9BeGr9I3xvr7WC4TvcvoQfIK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gA5VsYAAADbAAAADwAAAAAAAAAAAAAAAACYAgAAZHJz&#10;L2Rvd25yZXYueG1sUEsFBgAAAAAEAAQA9QAAAIsDAAAAAA==&#10;" filled="f" stroked="f">
                        <v:textbox inset="1pt,.4mm,1pt,1pt">
                          <w:txbxContent>
                            <w:p w:rsidR="00E3465E" w:rsidRPr="00CB1016" w:rsidRDefault="00E3465E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gOvMYA&#10;AADbAAAADwAAAGRycy9kb3ducmV2LnhtbESPQWvCQBSE7wX/w/KEXopuKjRozEa0oO1BKGqp19fs&#10;axLMvg3Z1aT99a4g9DjMzDdMuuhNLS7UusqygudxBII4t7riQsHnYT2agnAeWWNtmRT8koNFNnhI&#10;MdG24x1d9r4QAcIuQQWl900ipctLMujGtiEO3o9tDfog20LqFrsAN7WcRFEsDVYcFkps6LWk/LQ/&#10;GwXmvNzOVt9v/uWp2xziv3iDx48vpR6H/XIOwlPv/8P39rtWMJ3B7Uv4ATK7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+gOvMYAAADbAAAADwAAAAAAAAAAAAAAAACYAgAAZHJz&#10;L2Rvd25yZXYueG1sUEsFBgAAAAAEAAQA9QAAAIsDAAAAAA==&#10;" filled="f" stroked="f">
                        <v:textbox inset="1pt,.4mm,1pt,1pt">
                          <w:txbxContent>
                            <w:p w:rsidR="00E3465E" w:rsidRPr="005374BE" w:rsidRDefault="00E3465E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B6158B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sx/MMA&#10;AADbAAAADwAAAGRycy9kb3ducmV2LnhtbERPTWvCQBC9C/6HZQQvUjctGGrqKlqoehDEWNrrNDtN&#10;gtnZkF1N9Ne7B8Hj433PFp2pxIUaV1pW8DqOQBBnVpecK/g+fr28g3AeWWNlmRRcycFi3u/NMNG2&#10;5QNdUp+LEMIuQQWF93UipcsKMujGtiYO3L9tDPoAm1zqBtsQbir5FkWxNFhyaCiwps+CslN6NgrM&#10;ebmbrv42fjJq18f4Fq/xd/+j1HDQLT9AeOr8U/xwb7WCaVgfvoQfIO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wsx/MMAAADbAAAADwAAAAAAAAAAAAAAAACYAgAAZHJzL2Rv&#10;d25yZXYueG1sUEsFBgAAAAAEAAQA9QAAAIgDAAAAAA==&#10;" filled="f" stroked="f">
                        <v:textbox inset="1pt,.4mm,1pt,1pt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E235F2">
                                <w:t>A.B.XXX.П</w:t>
                              </w:r>
                              <w:proofErr w:type="gramStart"/>
                              <w:r w:rsidR="00E235F2">
                                <w:t>7</w:t>
                              </w:r>
                              <w:proofErr w:type="gramEnd"/>
                              <w:r w:rsidR="00E235F2">
                                <w:t>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92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rWmsQA&#10;AADbAAAADwAAAGRycy9kb3ducmV2LnhtbESPT2vCQBTE7wW/w/KEXkQ3Vqg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K1prEAAAA2wAAAA8AAAAAAAAAAAAAAAAAmAIAAGRycy9k&#10;b3ducmV2LnhtbFBLBQYAAAAABAAEAPUAAACJAwAAAAA=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NO7sQA&#10;AADbAAAADwAAAGRycy9kb3ducmV2LnhtbESPT2vCQBTE7wW/w/KEXkQ3Fqk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jTu7EAAAA2wAAAA8AAAAAAAAAAAAAAAAAmAIAAGRycy9k&#10;b3ducmV2LnhtbFBLBQYAAAAABAAEAPUAAACJAwAAAAA=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11AsMA&#10;AADbAAAADwAAAGRycy9kb3ducmV2LnhtbESPQWvCQBSE7wX/w/KEXqRu7EFN6iqi1ngTtZfeHtnn&#10;Jph9G7Krpv/eFYQeh5n5hpktOluLG7W+cqxgNExAEBdOV2wU/Jy+P6YgfEDWWDsmBX/kYTHvvc0w&#10;0+7OB7odgxERwj5DBWUITSalL0qy6IeuIY7e2bUWQ5StkbrFe4TbWn4myVharDgulNjQqqTicrxa&#10;BZP1ckD7X3cOm3Sb5uaQb1OTK/Xe75ZfIAJ14T/8au+0gnQMzy/xB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711AsMAAADbAAAADwAAAAAAAAAAAAAAAACYAgAAZHJzL2Rv&#10;d25yZXYueG1sUEsFBgAAAAAEAAQA9QAAAIg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HQmcMA&#10;AADbAAAADwAAAGRycy9kb3ducmV2LnhtbESPQWvCQBSE70L/w/IKXkQ39VCb6CrSqvEmWi/eHtnn&#10;JjT7NmRXjf++Kwgeh5n5hpktOluLK7W+cqzgY5SAIC6crtgoOP6uh18gfEDWWDsmBXfysJi/9WaY&#10;aXfjPV0PwYgIYZ+hgjKEJpPSFyVZ9CPXEEfv7FqLIcrWSN3iLcJtLcdJ8iktVhwXSmzou6Ti73Cx&#10;CiY/ywHtTu4cVukmzc0+36QmV6r/3i2nIAJ14RV+trdaQTqBx5f4A+T8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PHQmcMAAADbAAAADwAAAAAAAAAAAAAAAACYAgAAZHJzL2Rv&#10;d25yZXYueG1sUEsFBgAAAAAEAAQA9QAAAIg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EpE8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M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MSkTwgAAANwAAAAPAAAAAAAAAAAAAAAAAJgCAABkcnMvZG93&#10;bnJldi54bWxQSwUGAAAAAAQABAD1AAAAhwMAAAAA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uAjs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mdDK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C4COxQAAANwAAAAPAAAAAAAAAAAAAAAAAJgCAABkcnMv&#10;ZG93bnJldi54bWxQSwUGAAAAAAQABAD1AAAAigMAAAAA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O5zcMA&#10;AADcAAAADwAAAGRycy9kb3ducmV2LnhtbERPTWvCQBC9F/wPywheSt0oVE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tO5zcMAAADcAAAADwAAAAAAAAAAAAAAAACYAgAAZHJzL2Rv&#10;d25yZXYueG1sUEsFBgAAAAAEAAQA9QAAAIgDAAAAAA==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EnusIA&#10;AADcAAAADwAAAGRycy9kb3ducmV2LnhtbERPPW/CMBDdK/U/WFeJBRUHBiABg1ALpBuCsrCd4sOJ&#10;iM9RbCD8e4xUqds9vc+bLztbixu1vnKsYDhIQBAXTldsFBx/N59TED4ga6wdk4IHeVgu3t/mmGl3&#10;5z3dDsGIGMI+QwVlCE0mpS9KsugHriGO3Nm1FkOErZG6xXsMt7UcJclYWqw4NpTY0FdJxeVwtQom&#10;36s+7U7uHNbpNs3NPt+mJleq99GtZiACdeFf/Of+0XH+cAyvZ+IF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ASe6wgAAANwAAAAPAAAAAAAAAAAAAAAAAJgCAABkcnMvZG93&#10;bnJldi54bWxQSwUGAAAAAAQABAD1AAAAhwMAAAAA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2CIcMA&#10;AADcAAAADwAAAGRycy9kb3ducmV2LnhtbERPO2/CMBDekfofrKvUBRWHDtCEGIT6IGxVKAvbKb44&#10;EfE5il1I/z2uVIntPn3Pyzej7cSFBt86VjCfJSCIK6dbNgqO35/PryB8QNbYOSYFv+Rhs36Y5Jhp&#10;d+WSLodgRAxhn6GCJoQ+k9JXDVn0M9cTR652g8UQ4WCkHvAaw20nX5JkIS22HBsa7Omtoep8+LEK&#10;lu/bKX2dXB0+0l1amLLYpaZQ6ulx3K5ABBrDXfzv3us4f76Ev2fiBXJ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U2CIc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blrcMA&#10;AADcAAAADwAAAGRycy9kb3ducmV2LnhtbERPTWvCQBC9C/6HZYRepG5a0TbRVaS1pjeJ9eJtyI6b&#10;YHY2ZLea/vtuoeBtHu9zluveNuJKna8dK3iaJCCIS6drNgqOXx+PryB8QNbYOCYFP+RhvRoOlphp&#10;d+OCrodgRAxhn6GCKoQ2k9KXFVn0E9cSR+7sOoshws5I3eEthttGPifJXFqsOTZU2NJbReXl8G0V&#10;vLxvxrQ/uXPYprs0N0W+S02u1MOo3yxABOrDXfzv/tRx/nQGf8/EC+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Wblrc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dKM8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+EVp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2dKM8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vvqMMA&#10;AADcAAAADwAAAGRycy9kb3ducmV2LnhtbERPS2vCQBC+F/wPywi9iG6sUE10FWmr8SY+Lt6G7LgJ&#10;ZmdDdqvpv+8WhN7m43vOYtXZWtyp9ZVjBeNRAoK4cLpio+B82gxnIHxA1lg7JgU/5GG17L0sMNPu&#10;wQe6H4MRMYR9hgrKEJpMSl+UZNGPXEMcuatrLYYIWyN1i48Ybmv5liTv0mLFsaHEhj5KKm7Hb6tg&#10;+rke0P7iruEr3aa5OeTb1ORKvfa79RxEoC78i5/unY7zJyn8PRMvkM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CvvqM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c1SMYA&#10;AADcAAAADwAAAGRycy9kb3ducmV2LnhtbESPS2/CMBCE75X6H6yt1EsFTi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Rc1SM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2" o:spid="_x0000_s1134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nYUcUA&#10;AADaAAAADwAAAGRycy9kb3ducmV2LnhtbESPT2vCQBTE74LfYXlCL6Kbthg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KdhRxQAAANoAAAAPAAAAAAAAAAAAAAAAAJgCAABkcnMv&#10;ZG93bnJldi54bWxQSwUGAAAAAAQABAD1AAAAigMAAAAA&#10;" filled="f" stroked="f">
                  <v:textbox inset="1pt,.4mm,1pt,1pt">
                    <w:txbxContent>
                      <w:p w:rsidR="001732A0" w:rsidRPr="006C5C53" w:rsidRDefault="001732A0" w:rsidP="001732A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8BAJcUA&#10;AADaAAAADwAAAGRycy9kb3ducmV2LnhtbESPT2vCQBTE74LfYXlCL6Kblho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wEAlxQAAANoAAAAPAAAAAAAAAAAAAAAAAJgCAABkcnMv&#10;ZG93bnJldi54bWxQSwUGAAAAAAQABAD1AAAAigMAAAAA&#10;" filled="f" stroked="f">
                  <v:textbox inset="1pt,.4mm,1pt,1pt">
                    <w:txbxContent>
                      <w:p w:rsidR="001732A0" w:rsidRPr="006C5C53" w:rsidRDefault="001732A0" w:rsidP="001732A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7B34" w:rsidRDefault="002C0BED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225B56E5" wp14:editId="25214AFC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" name="Группа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31BF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A32665" w:rsidRDefault="008E77B3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79077B" w:rsidRDefault="008A3CAC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E235F2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A32665" w:rsidRDefault="008E77B3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374BE" w:rsidRDefault="008E77B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235F2" w:rsidRPr="00E235F2">
                                    <w:rPr>
                                      <w:noProof/>
                                    </w:rPr>
                                    <w:instrText>7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235F2">
                                    <w:rPr>
                                      <w:noProof/>
                                    </w:rPr>
                                    <w:t>7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374BE" w:rsidRDefault="008E77B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235F2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E235F2">
                                    <w:t>A.B.XXX.П</w:t>
                                  </w:r>
                                  <w:proofErr w:type="gramStart"/>
                                  <w:r w:rsidR="00E235F2">
                                    <w:t>7</w:t>
                                  </w:r>
                                  <w:proofErr w:type="gramEnd"/>
                                  <w:r w:rsidR="00E235F2">
                                    <w:t>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A3CAC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E235F2">
                                      <w:t>Полное название системы</w:t>
                                    </w:r>
                                  </w:fldSimple>
                                  <w:r w:rsidR="008E77B3">
                                    <w:t>.</w:t>
                                  </w:r>
                                </w:p>
                                <w:p w:rsidR="008E77B3" w:rsidRPr="006C343C" w:rsidRDefault="008A3CAC" w:rsidP="008E77B3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 w:rsidR="00E235F2">
                                      <w:t>Описание систем классификации и кодирования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490" name="Группа 490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49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1732A0" w:rsidRPr="006C5C53" w:rsidRDefault="001732A0" w:rsidP="001732A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9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1732A0" w:rsidRPr="006C5C53" w:rsidRDefault="001732A0" w:rsidP="001732A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" o:spid="_x0000_s1137" style="position:absolute;left:0;text-align:left;margin-left:22.7pt;margin-top:14.2pt;width:558.45pt;height:826.6pt;z-index:251687936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8E77B3" w:rsidRPr="00931BF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8E77B3" w:rsidRPr="00A32665" w:rsidRDefault="008E77B3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8E77B3" w:rsidRPr="0079077B" w:rsidRDefault="008A3CAC" w:rsidP="008E77B3">
                            <w:pPr>
                              <w:pStyle w:val="34f1"/>
                            </w:pPr>
                            <w:fldSimple w:instr=" DOCPROPERTY  Company  \* MERGEFORMAT ">
                              <w:r w:rsidR="00E235F2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8E77B3" w:rsidRPr="00A32665" w:rsidRDefault="008E77B3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8E77B3" w:rsidRPr="005374BE" w:rsidRDefault="008E77B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235F2" w:rsidRPr="00E235F2">
                              <w:rPr>
                                <w:noProof/>
                              </w:rPr>
                              <w:instrText>7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235F2">
                              <w:rPr>
                                <w:noProof/>
                              </w:rPr>
                              <w:t>7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8E77B3" w:rsidRPr="005374BE" w:rsidRDefault="008E77B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235F2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E235F2">
                              <w:t>A.B.XXX.П</w:t>
                            </w:r>
                            <w:proofErr w:type="gramStart"/>
                            <w:r w:rsidR="00E235F2">
                              <w:t>7</w:t>
                            </w:r>
                            <w:proofErr w:type="gramEnd"/>
                            <w:r w:rsidR="00E235F2">
                              <w:t>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8A3CAC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E235F2">
                                <w:t>Полное название системы</w:t>
                              </w:r>
                            </w:fldSimple>
                            <w:r w:rsidR="008E77B3">
                              <w:t>.</w:t>
                            </w:r>
                          </w:p>
                          <w:p w:rsidR="008E77B3" w:rsidRPr="006C343C" w:rsidRDefault="008A3CAC" w:rsidP="008E77B3">
                            <w:pPr>
                              <w:pStyle w:val="34f1"/>
                            </w:pPr>
                            <w:fldSimple w:instr=" DOCPROPERTY  Title  \* MERGEFORMAT ">
                              <w:r w:rsidR="00E235F2">
                                <w:t>Описание систем классификации и кодирования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490" o:spid="_x0000_s1225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CsX8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uaH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6grF/CAAAA3AAAAA8A&#10;AAAAAAAAAAAAAAAAqgIAAGRycy9kb3ducmV2LnhtbFBLBQYAAAAABAAEAPoAAACZAwAAAAA=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7tzsgA&#10;AADcAAAADwAAAGRycy9kb3ducmV2LnhtbESPT2vCQBTE7wW/w/IEL1I3tW2oqauo4J9DQdRSr8/s&#10;axKafRuyq4l++m5B6HGYmd8w42lrSnGh2hWWFTwNIhDEqdUFZwo+D8vHNxDOI2ssLZOCKzmYTjoP&#10;Y0y0bXhHl73PRICwS1BB7n2VSOnSnAy6ga2Ig/dta4M+yDqTusYmwE0ph1EUS4MFh4UcK1rklP7s&#10;z0aBOc8+RvPT2r/2m9UhvsUrPG6/lOp129k7CE+t/w/f2xut4GX0DH9nwhGQk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a3u3OyAAAANwAAAAPAAAAAAAAAAAAAAAAAJgCAABk&#10;cnMvZG93bnJldi54bWxQSwUGAAAAAAQABAD1AAAAjQMAAAAA&#10;" filled="f" stroked="f">
                  <v:textbox inset="1pt,.4mm,1pt,1pt">
                    <w:txbxContent>
                      <w:p w:rsidR="001732A0" w:rsidRPr="006C5C53" w:rsidRDefault="001732A0" w:rsidP="001732A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XrzcgA&#10;AADcAAAADwAAAGRycy9kb3ducmV2LnhtbESPT2vCQBTE70K/w/IKvUjdWDSt0VVU8M+hUKqlvT6z&#10;r0lo9m3Irib66d2C4HGYmd8wk1lrSnGi2hWWFfR7EQji1OqCMwVf+9XzGwjnkTWWlknBmRzMpg+d&#10;CSbaNvxJp53PRICwS1BB7n2VSOnSnAy6nq2Ig/dra4M+yDqTusYmwE0pX6IolgYLDgs5VrTMKf3b&#10;HY0Cc5y/jxaHjR92m/U+vsRr/Pn4VurpsZ2PQXhq/T18a2+1gsHoFf7PhCMgp1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l5evNyAAAANwAAAAPAAAAAAAAAAAAAAAAAJgCAABk&#10;cnMvZG93bnJldi54bWxQSwUGAAAAAAQABAD1AAAAjQMAAAAA&#10;" filled="f" stroked="f">
                  <v:textbox inset="1pt,.4mm,1pt,1pt">
                    <w:txbxContent>
                      <w:p w:rsidR="001732A0" w:rsidRPr="006C5C53" w:rsidRDefault="001732A0" w:rsidP="001732A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158B" w:rsidRDefault="00B6158B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16A699F3" wp14:editId="106CB05C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6158B" w:rsidRDefault="00B6158B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6158B" w:rsidRDefault="00B6158B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6158B" w:rsidRDefault="00B6158B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6158B" w:rsidRDefault="00B6158B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6158B" w:rsidRDefault="00B6158B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6158B" w:rsidRDefault="00B6158B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6158B" w:rsidRDefault="00B6158B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6158B" w:rsidRDefault="00B6158B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6158B" w:rsidRDefault="00B6158B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6158B" w:rsidRDefault="00B6158B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6158B" w:rsidRPr="00CB1016" w:rsidRDefault="00B6158B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6158B" w:rsidRPr="005374BE" w:rsidRDefault="00B6158B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E235F2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6158B" w:rsidRDefault="00B6158B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E235F2">
                                      <w:t>A.B.XXX.П</w:t>
                                    </w:r>
                                    <w:proofErr w:type="gramStart"/>
                                    <w:r w:rsidR="00E235F2">
                                      <w:t>7</w:t>
                                    </w:r>
                                    <w:proofErr w:type="gramEnd"/>
                                    <w:r w:rsidR="00E235F2">
                                      <w:t>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6158B" w:rsidRPr="00945CCC" w:rsidRDefault="00B6158B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6158B" w:rsidRDefault="00B6158B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6158B" w:rsidRPr="005E4A3B" w:rsidRDefault="00B6158B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6158B" w:rsidRPr="000411E6" w:rsidRDefault="00B6158B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6158B" w:rsidRPr="005E4A3B" w:rsidRDefault="00B6158B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6158B" w:rsidRDefault="00B6158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6158B" w:rsidRDefault="00B6158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6158B" w:rsidRPr="00945CCC" w:rsidRDefault="00B6158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6158B" w:rsidRPr="00945CCC" w:rsidRDefault="00B6158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6158B" w:rsidRPr="005E4A3B" w:rsidRDefault="00B6158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6158B" w:rsidRPr="005E4A3B" w:rsidRDefault="00B6158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6158B" w:rsidRPr="000411E6" w:rsidRDefault="00B6158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6158B" w:rsidRPr="000411E6" w:rsidRDefault="00B6158B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6158B" w:rsidRPr="006C5C53" w:rsidRDefault="00B6158B" w:rsidP="001732A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6158B" w:rsidRPr="006C5C53" w:rsidRDefault="00B6158B" w:rsidP="001732A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50" o:spid="_x0000_s1228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">
              <v:group id="Группа 551" o:spid="_x0000_s1229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<v:group id="Группа 552" o:spid="_x0000_s1230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GYit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GYitMQAAADcAAAA&#10;DwAAAAAAAAAAAAAAAACqAgAAZHJzL2Rvd25yZXYueG1sUEsFBgAAAAAEAAQA+gAAAJsDAAAAAA==&#10;">
                  <v:group id="Группа 553" o:spid="_x0000_s1231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qHL8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yqHL8QAAADcAAAA&#10;DwAAAAAAAAAAAAAAAACqAgAAZHJzL2Rvd25yZXYueG1sUEsFBgAAAAAEAAQA+gAAAJsDAAAAAA==&#10;">
                    <v:group id="Группа 554" o:spid="_x0000_s12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fW8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GSfMH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DH1vFAAAA3AAA&#10;AA8AAAAAAAAAAAAAAAAAqgIAAGRycy9kb3ducmV2LnhtbFBLBQYAAAAABAAEAPoAAACcAwAAAAA=&#10;">
                      <v:rect id="Rectangle 91" o:spid="_x0000_s1233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4sJcMA&#10;AADcAAAADwAAAGRycy9kb3ducmV2LnhtbESPQWsCMRSE7wX/Q3iCt5oorNXVKGqRam9Vwetj89xd&#10;3LwsSarbf98UhB6HmfmGWaw624g7+VA71jAaKhDEhTM1lxrOp93rFESIyAYbx6ThhwKslr2XBebG&#10;PfiL7sdYigThkKOGKsY2lzIUFVkMQ9cSJ+/qvMWYpC+l8fhIcNvIsVITabHmtFBhS9uKitvx22q4&#10;ntXh7RRpvdn6Wfb5ri6TvfrQetDv1nMQkbr4H36290ZDlmXwdyYdAb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4sJcMAAADcAAAADwAAAAAAAAAAAAAAAACYAgAAZHJzL2Rv&#10;d25yZXYueG1sUEsFBgAAAAAEAAQA9QAAAIgDAAAAAA==&#10;" filled="f" strokeweight="1.5pt">
                        <v:textbox inset=",1mm"/>
                      </v:rect>
                      <v:group id="Группа 556" o:spid="_x0000_s123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10kt8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JH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NdJLfFAAAA3AAA&#10;AA8AAAAAAAAAAAAAAAAAqgIAAGRycy9kb3ducmV2LnhtbFBLBQYAAAAABAAEAPoAAACcAwAAAAA=&#10;">
                        <v:group id="Группа 557" o:spid="_x0000_s1235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BGBLM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Ikm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RgSzFAAAA3AAA&#10;AA8AAAAAAAAAAAAAAAAAqgIAAGRycy9kb3ducmV2LnhtbFBLBQYAAAAABAAEAPoAAACcAwAAAAA=&#10;">
                          <v:line id="Line 76" o:spid="_x0000_s1236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2gVcEAAADcAAAADwAAAGRycy9kb3ducmV2LnhtbERPz2vCMBS+D/wfwhN2W1MLyqiNIoJg&#10;2Q6bE3Z9NK9NsXkpSbTdf78cBjt+fL+r/WwH8SAfescKVlkOgrhxuudOwfXr9PIKIkRkjYNjUvBD&#10;Afa7xVOFpXYTf9LjEjuRQjiUqMDEOJZShsaQxZC5kThxrfMWY4K+k9rjlMLtIIs830iLPacGgyMd&#10;DTW3y90qkPXb9OFPxbXt2vPovmvzvplmpZ6X82ELItIc/8V/7rNWsF6ntelMOgJy9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jaBVwQAAANwAAAAPAAAAAAAAAAAAAAAA&#10;AKECAABkcnMvZG93bnJldi54bWxQSwUGAAAAAAQABAD5AAAAjwMAAAAA&#10;" strokeweight="1.5pt"/>
                          <v:line id="Line 77" o:spid="_x0000_s1237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EFzsMAAADcAAAADwAAAGRycy9kb3ducmV2LnhtbESPQWsCMRSE7wX/Q3hCbzWroLSrUUQQ&#10;FD1YK3h9bN5uFjcvS5K66783hYLHYWa+YRar3jbiTj7UjhWMRxkI4sLpmisFl5/txyeIEJE1No5J&#10;wYMCrJaDtwXm2nX8TfdzrESCcMhRgYmxzaUMhSGLYeRa4uSVzluMSfpKao9dgttGTrJsJi3WnBYM&#10;trQxVNzOv1aB3B+6k99OLmVV7lp33ZvjrOuVeh/26zmISH18hf/bO61gOv2CvzPpCMjl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vBBc7DAAAA3AAAAA8AAAAAAAAAAAAA&#10;AAAAoQIAAGRycy9kb3ducmV2LnhtbFBLBQYAAAAABAAEAPkAAACRAwAAAAA=&#10;" strokeweight="1.5pt"/>
                          <v:line id="Line 78" o:spid="_x0000_s1238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dm7sAAAADcAAAADwAAAGRycy9kb3ducmV2LnhtbERPTYvCMBC9L/gfwgje1lTBslSjiCAo&#10;7mFXBa9DM22KzaQk0dZ/bw4Le3y879VmsK14kg+NYwWzaQaCuHS64VrB9bL//AIRIrLG1jEpeFGA&#10;zXr0scJCu55/6XmOtUghHApUYGLsCilDachimLqOOHGV8xZjgr6W2mOfwm0r51mWS4sNpwaDHe0M&#10;lffzwyqQx1P/4/fza1VXh87djuY77welJuNhuwQRaYj/4j/3QStY5Gl+OpOOgFy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SXZu7AAAAA3AAAAA8AAAAAAAAAAAAAAAAA&#10;oQIAAGRycy9kb3ducmV2LnhtbFBLBQYAAAAABAAEAPkAAACOAwAAAAA=&#10;" strokeweight="1.5pt"/>
                          <v:line id="Line 79" o:spid="_x0000_s1239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vDdcMAAADcAAAADwAAAGRycy9kb3ducmV2LnhtbESPQYvCMBSE7wv+h/AEb2uqsGWpRhFB&#10;UNbDrgpeH81rU2xeShJt/fdmYWGPw8x8wyzXg23Fg3xoHCuYTTMQxKXTDdcKLufd+yeIEJE1to5J&#10;wZMCrFejtyUW2vX8Q49TrEWCcChQgYmxK6QMpSGLYeo64uRVzluMSfpaao99gttWzrMslxYbTgsG&#10;O9oaKm+nu1UgD1/9t9/NL1Vd7Tt3PZhj3g9KTcbDZgEi0hD/w3/tvVbwkc/g90w6AnL1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bw3XDAAAA3AAAAA8AAAAAAAAAAAAA&#10;AAAAoQIAAGRycy9kb3ducmV2LnhtbFBLBQYAAAAABAAEAPkAAACRAwAAAAA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ldAsQAAADcAAAADwAAAGRycy9kb3ducmV2LnhtbESPQWvCQBSE7wX/w/IEb3VjoKGkrlIK&#10;glIPrQpeH9mXbGj2bdhdTfz3bkHwOMzMN8xyPdpOXMmH1rGCxTwDQVw53XKj4HTcvL6DCBFZY+eY&#10;FNwowHo1eVliqd3Av3Q9xEYkCIcSFZgY+1LKUBmyGOauJ05e7bzFmKRvpPY4JLjtZJ5lhbTYclow&#10;2NOXoervcLEK5O57+PGb/FQ39bZ3553ZF8Oo1Gw6fn6AiDTGZ/jR3moFb0UO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CV0CxAAAANwAAAAPAAAAAAAAAAAA&#10;AAAAAKECAABkcnMvZG93bnJldi54bWxQSwUGAAAAAAQABAD5AAAAkgMAAAAA&#10;" strokeweight="1.5pt"/>
                      </v:group>
                    </v:group>
                    <v:group id="Группа 563" o:spid="_x0000_s1241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ZNks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pE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Rk2SxgAAANwA&#10;AAAPAAAAAAAAAAAAAAAAAKoCAABkcnMvZG93bnJldi54bWxQSwUGAAAAAAQABAD6AAAAnQMAAAAA&#10;">
                      <v:group id="Группа 564" o:spid="_x0000_s1242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euksQA&#10;AADcAAAADwAAAGRycy9kb3ducmV2LnhtbESP0WrCQBRE34X+w3ILfRHdWDD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Hrp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B6158B" w:rsidRDefault="00B6158B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Uw5cUA&#10;AADcAAAADwAAAGRycy9kb3ducmV2LnhtbESP0WrCQBRE34X+w3ILfZFmY8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VTDl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B6158B" w:rsidRDefault="00B6158B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mVfsUA&#10;AADcAAAADwAAAGRycy9kb3ducmV2LnhtbESP3WrCQBSE7wu+w3IKvSl1Y8HERlfRQqEiBPx5gGP2&#10;NAlmz4bdVdO3dwXBy2FmvmFmi9604kLON5YVjIYJCOLS6oYrBYf9z8cEhA/IGlvLpOCfPCzmg5cZ&#10;5tpeeUuXXahEhLDPUUEdQpdL6cuaDPqh7Yij92edwRClq6R2eI1w08rPJEmlwYbjQo0dfddUnnZn&#10;owCL8DU6udWqej/viyJdH7OD3ij19tovpyAC9eEZfrR/tYJxmsH9TDw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GZV+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B6158B" w:rsidRDefault="00B6158B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YBDMMA&#10;AADcAAAADwAAAGRycy9kb3ducmV2LnhtbERP3WrCMBS+H+wdwhnsZtjUgd2sRpmDgWNQUPsAx+as&#10;LTYnJUlrfXtzMdjlx/e/3k6mEyM531pWME9SEMSV1S3XCsrT1+wdhA/IGjvLpOBGHrabx4c15tpe&#10;+UDjMdQihrDPUUETQp9L6auGDPrE9sSR+7XOYIjQ1VI7vMZw08nXNM2kwZZjQ4M9fTZUXY6DUYBF&#10;WM4vbrerX4ZTUWTf57dS/yj1/DR9rEAEmsK/+M+91woWWVwb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YBD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B6158B" w:rsidRDefault="00B6158B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qkl8UA&#10;AADcAAAADwAAAGRycy9kb3ducmV2LnhtbESP3WrCQBSE7wu+w3IEb4puLDRqdBUtCJZCwJ8HOGaP&#10;STB7NuyuGt++Wyh4OczMN8xi1ZlG3Mn52rKC8SgBQVxYXXOp4HTcDqcgfEDW2FgmBU/ysFr23haY&#10;afvgPd0PoRQRwj5DBVUIbSalLyoy6Ee2JY7exTqDIUpXSu3wEeGmkR9JkkqDNceFClv6qqi4Hm5G&#10;AeZhNr66zaZ8vx3zPP0+T076R6lBv1vPQQTqwiv8395pBZ/pD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yqSX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B6158B" w:rsidRDefault="00B6158B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248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1FOM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X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TUU4wwAAANwAAAAP&#10;AAAAAAAAAAAAAAAAAKoCAABkcnMvZG93bnJldi54bWxQSwUGAAAAAAQABAD6AAAAmgMAAAAA&#10;">
                        <v:shape id="Text Box 87" o:spid="_x0000_s1249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c4cMUA&#10;AADcAAAADwAAAGRycy9kb3ducmV2LnhtbESPQWsCMRSE7wX/Q3hCbzWraC1bo4hQES+l6qHHx+Y1&#10;Wdy87G7SdeuvbwTB4zAz3zCLVe8q0VEbSs8KxqMMBHHhdclGwen48fIGIkRkjZVnUvBHAVbLwdMC&#10;c+0v/EXdIRqRIBxyVGBjrHMpQ2HJYRj5mjh5P751GJNsjdQtXhLcVXKSZa/SYclpwWJNG0vF+fDr&#10;FDS2n85M81mdu/3VrO12F5rTt1LPw379DiJSHx/he3unFczmY7idSUd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pzhw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B6158B" w:rsidRDefault="00B6158B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WmB8UA&#10;AADcAAAADwAAAGRycy9kb3ducmV2LnhtbESPT2sCMRTE74V+h/AKvdVspWrZGkUKFvEi/jn0+Ni8&#10;Joubl91NXLd+eiMIHoeZ+Q0znfeuEh21ofSs4H2QgSAuvC7ZKDjsl2+fIEJE1lh5JgX/FGA+e36a&#10;Yq79mbfU7aIRCcIhRwU2xjqXMhSWHIaBr4mT9+dbhzHJ1kjd4jnBXSWHWTaWDktOCxZr+rZUHHcn&#10;p6Cx/cfINJvq2K0vZmF/VqE5/Cr1+tIvvkBE6uMjfG+vtILRZAi3M+kI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daYH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B6158B" w:rsidRDefault="00B6158B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kDnMYA&#10;AADcAAAADwAAAGRycy9kb3ducmV2LnhtbESPT2sCMRTE70K/Q3iF3jRbW23ZGkUEi3gp/jn0+Ni8&#10;Joubl91NXLf99KYgeBxm5jfMbNG7SnTUhtKzgudRBoK48Lpko+B4WA/fQYSIrLHyTAp+KcBi/jCY&#10;Ya79hXfU7aMRCcIhRwU2xjqXMhSWHIaRr4mT9+NbhzHJ1kjd4iXBXSXHWTaVDktOCxZrWlkqTvuz&#10;U9DY/nVimq/q1G3/zNJ+bkJz/Fbq6bFffoCI1Md7+NbeaAWTtxf4P5OO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kDn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B6158B" w:rsidRDefault="00B6158B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Cb6MUA&#10;AADcAAAADwAAAGRycy9kb3ducmV2LnhtbESPS2vDMBCE74X+B7GF3hq5IS+cKCEUUkIvIY9Djou1&#10;kUyslW2pjttfHxUKOQ4z8w2zWPWuEh21ofSs4H2QgSAuvC7ZKDgdN28zECEia6w8k4IfCrBaPj8t&#10;MNf+xnvqDtGIBOGQowIbY51LGQpLDsPA18TJu/jWYUyyNVK3eEtwV8lhlk2kw5LTgsWaPiwV18O3&#10;U9DYfjQ2za66dl+/Zm0/t6E5nZV6fenXcxCR+vgI/7e3WsF4OoK/M+k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0Jvo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B6158B" w:rsidRDefault="00B6158B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w+c8UA&#10;AADcAAAADwAAAGRycy9kb3ducmV2LnhtbESPQWsCMRSE70L/Q3gFb5qtuLZsjSKCIr0UrYceH5vX&#10;ZHHzsruJ69pf3xQKPQ4z8w2zXA+uFj11ofKs4GmagSAuva7YKDh/7CYvIEJE1lh7JgV3CrBePYyW&#10;WGh/4yP1p2hEgnAoUIGNsSmkDKUlh2HqG+LkffnOYUyyM1J3eEtwV8tZli2kw4rTgsWGtpbKy+nq&#10;FLR2mOemfa8v/du32dj9IbTnT6XGj8PmFUSkIf6H/9oHrSB/zuH3TDoC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nD5z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B6158B" w:rsidRDefault="00B6158B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nuMsMA&#10;AADcAAAADwAAAGRycy9kb3ducmV2LnhtbESPQWsCMRSE74L/IbxCb5pUcG1Xo6ilVL1VhV4fm+fu&#10;4uZlSaJu/30jCB6HmfmGmS0624gr+VA71vA2VCCIC2dqLjUcD1+DdxAhIhtsHJOGPwqwmPd7M8yN&#10;u/EPXfexFAnCIUcNVYxtLmUoKrIYhq4lTt7JeYsxSV9K4/GW4LaRI6UyabHmtFBhS+uKivP+YjWc&#10;jmo7OURartb+Y7z7VL/ZRn1r/frSLacgInXxGX60N0bDeJLB/Uw6AnL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4nuMsMAAADcAAAADwAAAAAAAAAAAAAAAACYAgAAZHJzL2Rv&#10;d25yZXYueG1sUEsFBgAAAAAEAAQA9QAAAIgDAAAAAA==&#10;" filled="f" strokeweight="1.5pt">
                    <v:textbox inset=",1mm"/>
                  </v:rect>
                </v:group>
                <v:group id="Группа 577" o:spid="_x0000_s1255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6TdTM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0gWa/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pN1MxgAAANwA&#10;AAAPAAAAAAAAAAAAAAAAAKoCAABkcnMvZG93bnJldi54bWxQSwUGAAAAAAQABAD6AAAAnQMAAAAA&#10;">
                  <v:group id="Группа 578" o:spid="_x0000_s1256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jtJPs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W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2O0k+wwAAANwAAAAP&#10;AAAAAAAAAAAAAAAAAKoCAABkcnMvZG93bnJldi54bWxQSwUGAAAAAAQABAD6AAAAmgMAAAAA&#10;">
                    <v:line id="Line 102" o:spid="_x0000_s1257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u4NsgAAADcAAAADwAAAGRycy9kb3ducmV2LnhtbESPT0vDQBTE74LfYXmCF2k3TbG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xu4Ns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TVd8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k1X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hw7MYAAADcAAAADwAAAGRycy9kb3ducmV2LnhtbESPX2vCQBDE3wv9DscWfCn1Ys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bocO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/JmcMAAADcAAAADwAAAGRycy9kb3ducmV2LnhtbESP3YrCMBSE74V9h3AWvNNUQa3VKN1l&#10;FUEQ/MHrQ3O2LduclCZr69sbQfBymPlmmOW6M5W4UeNKywpGwwgEcWZ1ybmCy3kziEE4j6yxskwK&#10;7uRgvfroLTHRtuUj3U4+F6GEXYIKCu/rREqXFWTQDW1NHLxf2xj0QTa51A22odxUchxFU2mw5LBQ&#10;YE3fBWV/p3+jYGK+Zvv2vJ1P05+ZIX8dxYd0o1T/s0sXIDx1/h1+0TsduHgMzzPhCMjV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EvyZnDAAAA3AAAAA8AAAAAAAAAAAAA&#10;AAAAoQIAAGRycy9kb3ducmV2LnhtbFBLBQYAAAAABAAEAPkAAACRAwAAAAA=&#10;" strokecolor="windowText" strokeweight="1.5pt"/>
                    <v:line id="Line 98" o:spid="_x0000_s1261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b/+8cAAADcAAAADwAAAGRycy9kb3ducmV2LnhtbESPzWrDMBCE74W+g9hALqWRY5MS3Cih&#10;zQ+U3pIWSm+LtbZMrJVrKbGTp68KgR6HmfmGWawG24gzdb52rGA6SUAQF07XXCn4/Ng9zkH4gKyx&#10;cUwKLuRhtby/W2CuXc97Oh9CJSKEfY4KTAhtLqUvDFn0E9cSR690ncUQZVdJ3WEf4baRaZI8SYs1&#10;xwWDLa0NFcfDySrIyu/tw0+2maZpnbyX5toXr1+VUuPR8PIMItAQ/sO39ptWMJtn8HcmHgG5/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3Jv/7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/TdMYAAADcAAAADwAAAGRycy9kb3ducmV2LnhtbESPUWvCQBCE3wv9D8cW+lL00mJP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f03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N278YAAADcAAAADwAAAGRycy9kb3ducmV2LnhtbESPUWvCQBCE3wv9D8cKfSn10o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Tdu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1FcY8YAAADcAAAADwAAAGRycy9kb3ducmV2LnhtbESPQWvCQBSE74X+h+UJXopujCiSukrV&#10;FkpvVUF6e2RfssHs25hdTdpf3y0IPQ4z8w2zXPe2FjdqfeVYwWScgCDOna64VHA8vI0WIHxA1lg7&#10;JgXf5GG9enxYYqZdx59024dSRAj7DBWYEJpMSp8bsujHriGOXuFaiyHKtpS6xS7CbS3TJJlLixXH&#10;BYMNbQ3l5/3VKpgWX69Pl+lukqZV8lGYny7fnEqlhoP+5RlEoD78h+/td61gtpjD35l4BO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RXG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5lTcQAAADcAAAADwAAAGRycy9kb3ducmV2LnhtbESPT4vCMBTE74LfITxhb5q6sP6pRpEF&#10;YQ97sQrq7dE822rz0jZR67c3guBxmJnfMPNla0pxo8YVlhUMBxEI4tTqgjMFu+26PwHhPLLG0jIp&#10;eJCD5aLbmWOs7Z03dEt8JgKEXYwKcu+rWEqX5mTQDWxFHLyTbQz6IJtM6gbvAW5K+R1FI2mw4LCQ&#10;Y0W/OaWX5GoCZTearqf7urieh3VyOFb1YfuPSn312tUMhKfWf8Lv9p9W8DMZw+tMO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bmVN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LZcc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Vqb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fS2XH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267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KcgsYAAADcAAAADwAAAGRycy9kb3ducmV2LnhtbESPT2vCQBTE7wW/w/IK&#10;3uomSoqmriJSpQcpNBFKb4/sMwlm34bsNn++fbdQ6HGYmd8w2/1oGtFT52rLCuJFBIK4sLrmUsE1&#10;Pz2tQTiPrLGxTAomcrDfzR62mGo78Af1mS9FgLBLUUHlfZtK6YqKDLqFbYmDd7OdQR9kV0rd4RDg&#10;ppHLKHqWBmsOCxW2dKyouGffRsF5wOGwil/7y/12nL7y5P3zEpNS88fx8ALC0+j/w3/tN60gWW/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opyCxgAAANwA&#10;AAAPAAAAAAAAAAAAAAAAAKoCAABkcnMvZG93bnJldi54bWxQSwUGAAAAAAQABAD6AAAAnQMAAAAA&#10;">
                    <v:group id="Группа 590" o:spid="_x0000_s1268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jws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4QaPCwwAAANwAAAAP&#10;AAAAAAAAAAAAAAAAAKoCAABkcnMvZG93bnJldi54bWxQSwUGAAAAAAQABAD6AAAAmgMAAAAA&#10;">
                      <v:rect id="Rectangle 123" o:spid="_x0000_s1269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HZv8cA&#10;AADcAAAADwAAAGRycy9kb3ducmV2LnhtbESPT2vCQBTE74V+h+UVvEjdKBg0zUZswT+Hgqilvb5m&#10;X5PQ7NuQXU3007sFocdhZn7DpIve1OJMrassKxiPIhDEudUVFwo+jqvnGQjnkTXWlknBhRwssseH&#10;FBNtO97T+eALESDsElRQet8kUrq8JINuZBvi4P3Y1qAPsi2kbrELcFPLSRTF0mDFYaHEht5Kyn8P&#10;J6PAnJbv89fvjZ8Ou/UxvsZr/Np9KjV46pcvIDz1/j98b2+1gul8DH9nwhGQ2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h2b/HAAAA3AAAAA8AAAAAAAAAAAAAAAAAmAIAAGRy&#10;cy9kb3ducmV2LnhtbFBLBQYAAAAABAAEAPUAAACMAwAAAAA=&#10;" filled="f" stroked="f">
                        <v:textbox inset="1pt,.4mm,1pt,1pt">
                          <w:txbxContent>
                            <w:p w:rsidR="00B6158B" w:rsidRPr="00CB1016" w:rsidRDefault="00B6158B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NHyMcA&#10;AADcAAAADwAAAGRycy9kb3ducmV2LnhtbESPT2vCQBTE7wW/w/IKvRTdKBg0ZiNaqO2hIP5Br8/s&#10;axLMvg3Z1aT99N1CocdhZn7DpMve1OJOrassKxiPIhDEudUVFwqOh9fhDITzyBpry6Tgixwss8FD&#10;iom2He/ovveFCBB2CSoovW8SKV1ekkE3sg1x8D5ta9AH2RZSt9gFuKnlJIpiabDisFBiQy8l5df9&#10;zSgwt9XHfH1589PnbnOIv+MNnrcnpZ4e+9UChKfe/4f/2u9awXQ+gd8z4QjI7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NzR8jHAAAA3AAAAA8AAAAAAAAAAAAAAAAAmAIAAGRy&#10;cy9kb3ducmV2LnhtbFBLBQYAAAAABAAEAPUAAACMAwAAAAA=&#10;" filled="f" stroked="f">
                        <v:textbox inset="1pt,.4mm,1pt,1pt">
                          <w:txbxContent>
                            <w:p w:rsidR="00B6158B" w:rsidRPr="005374BE" w:rsidRDefault="00B6158B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E235F2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/iU8cA&#10;AADcAAAADwAAAGRycy9kb3ducmV2LnhtbESPQWvCQBSE70L/w/IEL0U3VQw1dRUraHsQpCp6fc0+&#10;k9Ds25BdTdpf7xYEj8PMfMNM560pxZVqV1hW8DKIQBCnVhecKTjsV/1XEM4jaywtk4JfcjCfPXWm&#10;mGjb8Bdddz4TAcIuQQW591UipUtzMugGtiIO3tnWBn2QdSZ1jU2Am1IOoyiWBgsOCzlWtMwp/dld&#10;jAJzWWwm798ffvzcrPfxX7zG0/aoVK/bLt5AeGr9I3xvf2oF48kI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/4lPHAAAA3AAAAA8AAAAAAAAAAAAAAAAAmAIAAGRy&#10;cy9kb3ducmV2LnhtbFBLBQYAAAAABAAEAPUAAACMAwAAAAA=&#10;" filled="f" stroked="f">
                        <v:textbox inset="1pt,.4mm,1pt,1pt">
                          <w:txbxContent>
                            <w:p w:rsidR="00B6158B" w:rsidRDefault="00B6158B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E235F2">
                                <w:t>A.B.XXX.П</w:t>
                              </w:r>
                              <w:proofErr w:type="gramStart"/>
                              <w:r w:rsidR="00E235F2">
                                <w:t>7</w:t>
                              </w:r>
                              <w:proofErr w:type="gramEnd"/>
                              <w:r w:rsidR="00E235F2">
                                <w:t>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272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qlwc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Lw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eqXBxgAAANwA&#10;AAAPAAAAAAAAAAAAAAAAAKoCAABkcnMvZG93bnJldi54bWxQSwUGAAAAAAQABAD6AAAAnQMAAAAA&#10;">
                      <v:rect id="Rectangle 119" o:spid="_x0000_s127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8WjsYA&#10;AADcAAAADwAAAGRycy9kb3ducmV2LnhtbESPT2vCQBTE74V+h+UVvJS6seCfxGxErJreiraX3h7Z&#10;5yaYfRuyq6bfvisUehxm5jdMvhpsK67U+8axgsk4AUFcOd2wUfD1uXtZgPABWWPrmBT8kIdV8fiQ&#10;Y6bdjQ90PQYjIoR9hgrqELpMSl/VZNGPXUccvZPrLYYoeyN1j7cIt618TZKZtNhwXKixo01N1fl4&#10;sQrmb+tn+vh2p7BN92lpDuU+NaVSo6dhvQQRaAj/4b/2u1YwTadwPxOPgC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I8WjsYAAADcAAAADwAAAAAAAAAAAAAAAACYAgAAZHJz&#10;L2Rvd25yZXYueG1sUEsFBgAAAAAEAAQA9QAAAIsDAAAAAA==&#10;" filled="f" stroked="f">
                        <v:textbox inset="0,0,0,0">
                          <w:txbxContent>
                            <w:p w:rsidR="00B6158B" w:rsidRPr="00945CCC" w:rsidRDefault="00B6158B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2I+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XYj5xQAAANwAAAAPAAAAAAAAAAAAAAAAAJgCAABkcnMv&#10;ZG93bnJldi54bWxQSwUGAAAAAAQABAD1AAAAigMAAAAA&#10;" filled="f" stroked="f">
                        <v:textbox inset="0,0,0,0">
                          <w:txbxContent>
                            <w:p w:rsidR="00B6158B" w:rsidRDefault="00B6158B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EtYsYA&#10;AADcAAAADwAAAGRycy9kb3ducmV2LnhtbESPT2vCQBTE74V+h+UVvEjdVLA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EtYsYAAADcAAAADwAAAAAAAAAAAAAAAACYAgAAZHJz&#10;L2Rvd25yZXYueG1sUEsFBgAAAAAEAAQA9QAAAIsDAAAAAA==&#10;" filled="f" stroked="f">
                        <v:textbox inset="0,0,0,0">
                          <w:txbxContent>
                            <w:p w:rsidR="00B6158B" w:rsidRPr="005E4A3B" w:rsidRDefault="00B6158B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65EMIA&#10;AADcAAAADwAAAGRycy9kb3ducmV2LnhtbERPu27CMBTdK/EP1kXqUoEDEoUEDELQkm4Vj4XtKr44&#10;EfF1FLsQ/h4PSB2Pznux6mwtbtT6yrGC0TABQVw4XbFRcDp+D2YgfEDWWDsmBQ/ysFr23haYaXfn&#10;Pd0OwYgYwj5DBWUITSalL0qy6IeuIY7cxbUWQ4StkbrFewy3tRwnyae0WHFsKLGhTUnF9fBnFUy3&#10;6w/6PbtL+Ep3aW72+S41uVLv/W49BxGoC//il/tHK5ikcW0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jrkQwgAAANwAAAAPAAAAAAAAAAAAAAAAAJgCAABkcnMvZG93&#10;bnJldi54bWxQSwUGAAAAAAQABAD1AAAAhwMAAAAA&#10;" filled="f" stroked="f">
                        <v:textbox inset="0,0,0,0">
                          <w:txbxContent>
                            <w:p w:rsidR="00B6158B" w:rsidRPr="000411E6" w:rsidRDefault="00B6158B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Ici8UA&#10;AADcAAAADwAAAGRycy9kb3ducmV2LnhtbESPT2sCMRTE7wW/Q3iFXopmLVTN1iiiretN/HPp7bF5&#10;ZpduXpZNqttv3wiFHoeZ+Q0zX/auEVfqQu1Zw3iUgSAuvanZajifPoYzECEiG2w8k4YfCrBcDB7m&#10;mBt/4wNdj9GKBOGQo4YqxjaXMpQVOQwj3xIn7+I7hzHJzkrT4S3BXSNfsmwiHdacFipsaV1R+XX8&#10;dhqmm9Uz7T/9Jb6rrSrsodgqW2j99Niv3kBE6uN/+K+9MxpelYL7mXQ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whyLxQAAANwAAAAPAAAAAAAAAAAAAAAAAJgCAABkcnMv&#10;ZG93bnJldi54bWxQSwUGAAAAAAQABAD1AAAAigMAAAAA&#10;" filled="f" stroked="f">
                        <v:textbox inset="0,0,0,0">
                          <w:txbxContent>
                            <w:p w:rsidR="00B6158B" w:rsidRPr="005E4A3B" w:rsidRDefault="00B6158B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dB7cIA&#10;AADcAAAADwAAAGRycy9kb3ducmV2LnhtbERPPW/CMBDdkfofrKvEgorTDqFJMQi1JWGroCxsp/hw&#10;osbnKHaT8O/xUKnj0/tebyfbioF63zhW8LxMQBBXTjdsFJy/90+vIHxA1tg6JgU38rDdPMzWmGs3&#10;8pGGUzAihrDPUUEdQpdL6auaLPql64gjd3W9xRBhb6TucYzhtpUvSZJKiw3Hhho7eq+p+jn9WgWr&#10;j92Cvi7uGj6zIivNsSwyUyo1f5x2byACTeFf/Oc+aAVpEufH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10HtwgAAANwAAAAPAAAAAAAAAAAAAAAAAJgCAABkcnMvZG93&#10;bnJldi54bWxQSwUGAAAAAAQABAD1AAAAhwMAAAAA&#10;" filled="f" stroked="f">
                        <v:textbox inset="0,0,0,0">
                          <w:txbxContent>
                            <w:p w:rsidR="00B6158B" w:rsidRDefault="00B6158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vkdsQA&#10;AADcAAAADwAAAGRycy9kb3ducmV2LnhtbESPQWvCQBSE74X+h+UVvEjd6EFNdBVp1fQmWi/eHtnn&#10;Jph9G7Krxn/vCoUeh5n5hpkvO1uLG7W+cqxgOEhAEBdOV2wUHH83n1MQPiBrrB2Tggd5WC7e3+aY&#10;aXfnPd0OwYgIYZ+hgjKEJpPSFyVZ9APXEEfv7FqLIcrWSN3iPcJtLUdJMpYWK44LJTb0VVJxOVyt&#10;gsn3qk+7kzuHdbpNc7PPt6nJlep9dKsZiEBd+A//tX+0gnEyhNeZe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b5HbEAAAA3AAAAA8AAAAAAAAAAAAAAAAAmAIAAGRycy9k&#10;b3ducmV2LnhtbFBLBQYAAAAABAAEAPUAAACJAwAAAAA=&#10;" filled="f" stroked="f">
                        <v:textbox inset="0,0,0,0">
                          <w:txbxContent>
                            <w:p w:rsidR="00B6158B" w:rsidRDefault="00B6158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l6Ac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JVsoS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l6AcYAAADcAAAADwAAAAAAAAAAAAAAAACYAgAAZHJz&#10;L2Rvd25yZXYueG1sUEsFBgAAAAAEAAQA9QAAAIsDAAAAAA==&#10;" filled="f" stroked="f">
                        <v:textbox inset="0,0,0,0">
                          <w:txbxContent>
                            <w:p w:rsidR="00B6158B" w:rsidRPr="00945CCC" w:rsidRDefault="00B6158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XfmsUA&#10;AADcAAAADwAAAGRycy9kb3ducmV2LnhtbESPT2vCQBTE74LfYXlCL6KbK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Bd+axQAAANwAAAAPAAAAAAAAAAAAAAAAAJgCAABkcnMv&#10;ZG93bnJldi54bWxQSwUGAAAAAAQABAD1AAAAigMAAAAA&#10;" filled="f" stroked="f">
                        <v:textbox inset="0,0,0,0">
                          <w:txbxContent>
                            <w:p w:rsidR="00B6158B" w:rsidRPr="00945CCC" w:rsidRDefault="00B6158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xH7sUA&#10;AADcAAAADwAAAGRycy9kb3ducmV2LnhtbESPT2vCQBTE74LfYXlCL6Kbi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7EfuxQAAANwAAAAPAAAAAAAAAAAAAAAAAJgCAABkcnMv&#10;ZG93bnJldi54bWxQSwUGAAAAAAQABAD1AAAAigMAAAAA&#10;" filled="f" stroked="f">
                        <v:textbox inset="0,0,0,0">
                          <w:txbxContent>
                            <w:p w:rsidR="00B6158B" w:rsidRPr="005E4A3B" w:rsidRDefault="00B6158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DidcUA&#10;AADcAAAADwAAAGRycy9kb3ducmV2LnhtbESPT2vCQBTE74LfYXlCL6KbCto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oOJ1xQAAANwAAAAPAAAAAAAAAAAAAAAAAJgCAABkcnMv&#10;ZG93bnJldi54bWxQSwUGAAAAAAQABAD1AAAAigMAAAAA&#10;" filled="f" stroked="f">
                        <v:textbox inset="0,0,0,0">
                          <w:txbxContent>
                            <w:p w:rsidR="00B6158B" w:rsidRPr="005E4A3B" w:rsidRDefault="00B6158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J8A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i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cnwCxQAAANwAAAAPAAAAAAAAAAAAAAAAAJgCAABkcnMv&#10;ZG93bnJldi54bWxQSwUGAAAAAAQABAD1AAAAigMAAAAA&#10;" filled="f" stroked="f">
                        <v:textbox inset="0,0,0,0">
                          <w:txbxContent>
                            <w:p w:rsidR="00B6158B" w:rsidRPr="000411E6" w:rsidRDefault="00B6158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7ZmcUA&#10;AADcAAAADwAAAGRycy9kb3ducmV2LnhtbESPQWvCQBSE7wX/w/KEXkQ3etAmuopYa7yVqBdvj+xz&#10;E8y+Ddmtpv++Wyj0OMzMN8xq09tGPKjztWMF00kCgrh0umaj4HL+GL+B8AFZY+OYFHyTh8168LLC&#10;TLsnF/Q4BSMihH2GCqoQ2kxKX1Zk0U9cSxy9m+sshig7I3WHzwi3jZwlyVxarDkuVNjSrqLyfvqy&#10;Chbv2xF9Xt0t7NNDmpsiP6QmV+p12G+XIAL14T/81z5qBfNkAb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PtmZxQAAANwAAAAPAAAAAAAAAAAAAAAAAJgCAABkcnMv&#10;ZG93bnJldi54bWxQSwUGAAAAAAQABAD1AAAAigMAAAAA&#10;" filled="f" stroked="f">
                        <v:textbox inset="0,0,0,0">
                          <w:txbxContent>
                            <w:p w:rsidR="00B6158B" w:rsidRPr="000411E6" w:rsidRDefault="00B6158B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286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hbP8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GFs/wwAAANwAAAAP&#10;AAAAAAAAAAAAAAAAAKoCAABkcnMvZG93bnJldi54bWxQSwUGAAAAAAQABAD6AAAAmgMAAAAA&#10;">
                <v:rect id="Rectangle 122" o:spid="_x0000_s128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ghQsYA&#10;AADcAAAADwAAAGRycy9kb3ducmV2LnhtbESPT2vCQBTE7wW/w/IEL0U3FRo0uooVtB4K4h/0+sw+&#10;k2D2bciuJvbTdwuFHoeZ+Q0znbemFA+qXWFZwdsgAkGcWl1wpuB4WPVHIJxH1lhaJgVPcjCfdV6m&#10;mGjb8I4ee5+JAGGXoILc+yqR0qU5GXQDWxEH72prgz7IOpO6xibATSmHURRLgwWHhRwrWuaU3vZ3&#10;o8DcF1/jj8unf39t1of4O17jeXtSqtdtFxMQnlr/H/5rb7SCOBrD75lwBOTs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vghQsYAAADcAAAADwAAAAAAAAAAAAAAAACYAgAAZHJz&#10;L2Rvd25yZXYueG1sUEsFBgAAAAAEAAQA9QAAAIsDAAAAAA==&#10;" filled="f" stroked="f">
                  <v:textbox inset="1pt,.4mm,1pt,1pt">
                    <w:txbxContent>
                      <w:p w:rsidR="00B6158B" w:rsidRPr="006C5C53" w:rsidRDefault="00B6158B" w:rsidP="001732A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seAsMA&#10;AADcAAAADwAAAGRycy9kb3ducmV2LnhtbERPTWvCQBC9F/wPyxS8FN1YaNDUVVSoehDEKHqdZqdJ&#10;MDsbsqtJ/fXuodDj431P552pxJ0aV1pWMBpGIIgzq0vOFZyOX4MxCOeRNVaWScEvOZjPei9TTLRt&#10;+UD31OcihLBLUEHhfZ1I6bKCDLqhrYkD92Mbgz7AJpe6wTaEm0q+R1EsDZYcGgqsaVVQdk1vRoG5&#10;LXaT5ffGf7y162P8iNd42Z+V6r92i08Qnjr/L/5zb7WCeBTmhzPhCM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seAsMAAADcAAAADwAAAAAAAAAAAAAAAACYAgAAZHJzL2Rv&#10;d25yZXYueG1sUEsFBgAAAAAEAAQA9QAAAIgDAAAAAA==&#10;" filled="f" stroked="f">
                  <v:textbox inset="1pt,.4mm,1pt,1pt">
                    <w:txbxContent>
                      <w:p w:rsidR="00B6158B" w:rsidRPr="006C5C53" w:rsidRDefault="00B6158B" w:rsidP="001732A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09C2" w:rsidRDefault="00AA09C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1" layoutInCell="1" allowOverlap="1" wp14:anchorId="76C190BB" wp14:editId="7ADA4B58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7" name="Группа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8" name="Группа 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9" name="Группа 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0" name="Группа 1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1" name="Группа 1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3" name="Группа 1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4" name="Группа 1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0" name="Группа 2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23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A09C2" w:rsidRDefault="00AA09C2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A09C2" w:rsidRDefault="00AA09C2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A09C2" w:rsidRDefault="00AA09C2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A09C2" w:rsidRDefault="00AA09C2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A09C2" w:rsidRDefault="00AA09C2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4" name="Группа 34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37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A09C2" w:rsidRDefault="00AA09C2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A09C2" w:rsidRDefault="00AA09C2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1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A09C2" w:rsidRDefault="00AA09C2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5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A09C2" w:rsidRDefault="00AA09C2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AA09C2" w:rsidRDefault="00AA09C2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2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3" name="Группа 53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2" name="Группа 472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3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5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8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A09C2" w:rsidRPr="00945CCC" w:rsidRDefault="00AA09C2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A09C2" w:rsidRDefault="00AA09C2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A09C2" w:rsidRDefault="00AA09C2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A09C2" w:rsidRPr="005E4A3B" w:rsidRDefault="00AA09C2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A09C2" w:rsidRPr="000411E6" w:rsidRDefault="00AA09C2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A09C2" w:rsidRDefault="00AA09C2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A09C2" w:rsidRDefault="00AA09C2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A09C2" w:rsidRPr="005E4A3B" w:rsidRDefault="00AA09C2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A09C2" w:rsidRPr="00931BFC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A09C2" w:rsidRPr="00A32665" w:rsidRDefault="00AA09C2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A09C2" w:rsidRPr="005E4A3B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A09C2" w:rsidRPr="005E4A3B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A09C2" w:rsidRPr="005E4A3B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A09C2" w:rsidRPr="005E4A3B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A09C2" w:rsidRPr="005E4A3B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A09C2" w:rsidRPr="000411E6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A09C2" w:rsidRPr="000411E6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A09C2" w:rsidRPr="000411E6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A09C2" w:rsidRPr="000411E6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A09C2" w:rsidRPr="000411E6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A09C2" w:rsidRPr="0079077B" w:rsidRDefault="008A3CAC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E235F2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A09C2" w:rsidRPr="00A32665" w:rsidRDefault="00AA09C2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A09C2" w:rsidRPr="00CB1016" w:rsidRDefault="00AA09C2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A09C2" w:rsidRPr="00CB1016" w:rsidRDefault="00AA09C2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A09C2" w:rsidRPr="005374BE" w:rsidRDefault="00AA09C2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235F2" w:rsidRPr="00E235F2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E235F2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A09C2" w:rsidRPr="005374BE" w:rsidRDefault="00AA09C2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A09C2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A09C2" w:rsidRDefault="00AA09C2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E235F2">
                                    <w:t>A.B.XXX.П</w:t>
                                  </w:r>
                                  <w:proofErr w:type="gramStart"/>
                                  <w:r w:rsidR="00E235F2">
                                    <w:t>7</w:t>
                                  </w:r>
                                  <w:proofErr w:type="gramEnd"/>
                                  <w:r w:rsidR="00E235F2">
                                    <w:t>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A09C2" w:rsidRDefault="008A3CAC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E235F2">
                                      <w:t>Полное название системы</w:t>
                                    </w:r>
                                  </w:fldSimple>
                                  <w:r w:rsidR="00AA09C2">
                                    <w:t>.</w:t>
                                  </w:r>
                                </w:p>
                                <w:p w:rsidR="00AA09C2" w:rsidRPr="00F9048A" w:rsidRDefault="00AA09C2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E235F2">
                                    <w:rPr>
                                      <w:rStyle w:val="34fe"/>
                                    </w:rPr>
                                    <w:t>Описание систем классификации и кодирования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A09C2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A09C2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A09C2" w:rsidRPr="00945CCC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A09C2" w:rsidRPr="00945CCC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A09C2" w:rsidRPr="005E4A3B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A09C2" w:rsidRPr="005E4A3B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A09C2" w:rsidRPr="000411E6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A09C2" w:rsidRPr="000411E6" w:rsidRDefault="00AA09C2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A09C2" w:rsidRPr="006C5C53" w:rsidRDefault="00AA09C2" w:rsidP="001732A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A09C2" w:rsidRPr="006C5C53" w:rsidRDefault="00AA09C2" w:rsidP="001732A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7" o:spid="_x0000_s1289" style="position:absolute;left:0;text-align:left;margin-left:22.7pt;margin-top:14.2pt;width:558.45pt;height:826.6pt;z-index:251692032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">
              <v:group id="Группа 8" o:spid="_x0000_s1290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<v:group id="Группа 9" o:spid="_x0000_s1291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<v:group id="Группа 10" o:spid="_x0000_s129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<v:group id="Группа 11" o:spid="_x0000_s129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  <v:rect id="Rectangle 91" o:spid="_x0000_s129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kmtcEA&#10;AADbAAAADwAAAGRycy9kb3ducmV2LnhtbERP32vCMBB+F/Y/hBv4NpMJuq1rFKfI1DdrYa9Hc7Zl&#10;zaUkmXb//TIQfLuP7+fly8F24kI+tI41PE8UCOLKmZZrDeVp+/QKIkRkg51j0vBLAZaLh1GOmXFX&#10;PtKliLVIIRwy1NDE2GdShqohi2HieuLEnZ23GBP0tTQeryncdnKq1FxabDk1NNjTuqHqu/ixGs6l&#10;2r+cIq0+1v5tdtior/lOfWo9fhxW7yAiDfEuvrl3Js2fwv8v6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+pJrXBAAAA2wAAAA8AAAAAAAAAAAAAAAAAmAIAAGRycy9kb3du&#10;cmV2LnhtbFBLBQYAAAAABAAEAPUAAACGAwAAAAA=&#10;" filled="f" strokeweight="1.5pt">
                        <v:textbox inset=",1mm"/>
                      </v:rect>
                      <v:group id="Группа 13" o:spid="_x0000_s129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    <v:group id="Группа 14" o:spid="_x0000_s129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    <v:line id="Line 76" o:spid="_x0000_s129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lK97MAAAADbAAAADwAAAGRycy9kb3ducmV2LnhtbERPS4vCMBC+C/sfwizsTdMVFKlGEUFQ&#10;9OALvA7NtCk2k5JkbfffG2Fhb/PxPWex6m0jnuRD7VjB9ygDQVw4XXOl4HbdDmcgQkTW2DgmBb8U&#10;YLX8GCww167jMz0vsRIphEOOCkyMbS5lKAxZDCPXEieudN5iTNBXUnvsUrht5DjLptJizanBYEsb&#10;Q8Xj8mMVyP2hO/nt+FZW5a519705Trteqa/Pfj0HEamP/+I/906n+RN4/5IOkM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JSvezAAAAA2wAAAA8AAAAAAAAAAAAAAAAA&#10;oQIAAGRycy9kb3ducmV2LnhtbFBLBQYAAAAABAAEAPkAAACOAwAAAAA=&#10;" strokeweight="1.5pt"/>
                          <v:line id="Line 77" o:spid="_x0000_s129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oAjm78AAADbAAAADwAAAGRycy9kb3ducmV2LnhtbERPS4vCMBC+C/sfwizsTdP1UKRrFBEE&#10;xT34Aq9DM23KNpOSZG3990YQvM3H95z5crCtuJEPjWMF35MMBHHpdMO1gst5M56BCBFZY+uYFNwp&#10;wHLxMZpjoV3PR7qdYi1SCIcCFZgYu0LKUBqyGCauI05c5bzFmKCvpfbYp3DbymmW5dJiw6nBYEdr&#10;Q+Xf6d8qkLt9f/Cb6aWqq23nrjvzm/eDUl+fw+oHRKQhvsUv91an+Tk8f0kHyM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woAjm78AAADbAAAADwAAAAAAAAAAAAAAAACh&#10;AgAAZHJzL2Rvd25yZXYueG1sUEsFBgAAAAAEAAQA+QAAAI0DAAAAAA==&#10;" strokeweight="1.5pt"/>
                          <v:line id="Line 78" o:spid="_x0000_s129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yGAMAAAADbAAAADwAAAGRycy9kb3ducmV2LnhtbERPS4vCMBC+L/gfwgh7W1M9qFSjiCAo&#10;uwdf4HVopk2xmZQk2vrvzcLC3ubje85y3dtGPMmH2rGC8SgDQVw4XXOl4HrZfc1BhIissXFMCl4U&#10;YL0afCwx167jEz3PsRIphEOOCkyMbS5lKAxZDCPXEieudN5iTNBXUnvsUrht5CTLptJizanBYEtb&#10;Q8X9/LAK5OG7O/rd5FpW5b51t4P5mXa9Up/DfrMAEamP/+I/916n+TP4/SUdIF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3MhgDAAAAA2wAAAA8AAAAAAAAAAAAAAAAA&#10;oQIAAGRycy9kb3ducmV2LnhtbFBLBQYAAAAABAAEAPkAAACOAwAAAAA=&#10;" strokeweight="1.5pt"/>
                          <v:line id="Line 79" o:spid="_x0000_s130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FMScs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Ayi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xTEnLDAAAA2wAAAA8AAAAAAAAAAAAA&#10;AAAAoQIAAGRycy9kb3ducmV2LnhtbFBLBQYAAAAABAAEAPkAAACRAwAAAAA=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+36cAAAADbAAAADwAAAGRycy9kb3ducmV2LnhtbERPS4vCMBC+L/gfwgh7W1M9iFajiCAo&#10;uwdf4HVopk2xmZQk2vrvzcLC3ubje85y3dtGPMmH2rGC8SgDQVw4XXOl4HrZfc1AhIissXFMCl4U&#10;YL0afCwx167jEz3PsRIphEOOCkyMbS5lKAxZDCPXEieudN5iTNBXUnvsUrht5CTLptJizanBYEtb&#10;Q8X9/LAK5OG7O/rd5FpW5b51t4P5mXa9Up/DfrMAEamP/+I/916n+XP4/SUdIF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Mft+nAAAAA2wAAAA8AAAAAAAAAAAAAAAAA&#10;oQIAAGRycy9kb3ducmV2LnhtbFBLBQYAAAAABAAEAPkAAACOAwAAAAA=&#10;" strokeweight="1.5pt"/>
                      </v:group>
                    </v:group>
                    <v:group id="Группа 20" o:spid="_x0000_s130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    <v:group id="Группа 22" o:spid="_x0000_s130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bi28QA&#10;AADbAAAADwAAAGRycy9kb3ducmV2LnhtbESP3YrCMBSE7xd8h3AEbxZNdcGfahQVBJeFgj8PcGyO&#10;bbE5KUnU+vabhQUvh5n5hlmsWlOLBzlfWVYwHCQgiHOrKy4UnE+7/hSED8gaa8uk4EUeVsvOxwJT&#10;bZ98oMcxFCJC2KeooAyhSaX0eUkG/cA2xNG7WmcwROkKqR0+I9zUcpQkY2mw4rhQYkPbkvLb8W4U&#10;YBZmw5vbbIrP+ynLxt+XyVn/KNXrtus5iEBteIf/23utYPQF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G4tv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AA09C2" w:rsidRDefault="00AA09C2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FBQ8UA&#10;AADbAAAADwAAAGRycy9kb3ducmV2LnhtbESPwWrDMBBE74X+g9hAL6WW44PTOlFCEwi0FAxN/AEb&#10;a2ObWCsjKbH791WhkOMwM2+Y1WYyvbiR851lBfMkBUFcW91xo6A67l9eQfiArLG3TAp+yMNm/fiw&#10;wkLbkb/pdgiNiBD2BSpoQxgKKX3dkkGf2IE4emfrDIYoXSO1wzHCTS+zNM2lwY7jQosD7VqqL4er&#10;UYBleJtf3HbbPF+PZZl/nhaV/lLqaTa9L0EEmsI9/N/+0AqyHP6+xB8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8UFDxQAAANs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AA09C2" w:rsidRDefault="00AA09C2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JwqsIA&#10;AADbAAAADwAAAGRycy9kb3ducmV2LnhtbERPyWrDMBC9F/oPYgq9lEaOD1mcyKYpFBIKhiwfMLUm&#10;tok1MpISO38fHQo5Pt6+LkbTiRs531pWMJ0kIIgrq1uuFZyOP58LED4ga+wsk4I7eSjy15c1ZtoO&#10;vKfbIdQihrDPUEETQp9J6auGDPqJ7Ykjd7bOYIjQ1VI7HGK46WSaJDNpsOXY0GBP3w1Vl8PVKMAy&#10;LKcXt9nUH9djWc52f/OT/lXq/W38WoEINIan+N+91QrSODZ+iT9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InCq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AA09C2" w:rsidRDefault="00AA09C2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PRncQA&#10;AADbAAAADwAAAGRycy9kb3ducmV2LnhtbESP3YrCMBSE7xd8h3AEbxZNdcGfahQVBJeFgj8PcGyO&#10;bbE5KUnU+vabhQUvh5n5hlmsWlOLBzlfWVYwHCQgiHOrKy4UnE+7/hSED8gaa8uk4EUeVsvOxwJT&#10;bZ98oMcxFCJC2KeooAyhSaX0eUkG/cA2xNG7WmcwROkKqR0+I9zUcpQkY2mw4rhQYkPbkvLb8W4U&#10;YBZmw5vbbIrP+ynLxt+XyVn/KNXrtus5iEBteIf/23ut4GsE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T0Z3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AA09C2" w:rsidRDefault="00AA09C2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90BsMA&#10;AADbAAAADwAAAGRycy9kb3ducmV2LnhtbESP0YrCMBRE34X9h3AX9kU0dQV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V90Bs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AA09C2" w:rsidRDefault="00AA09C2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34" o:spid="_x0000_s130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      <v:shape id="Text Box 87" o:spid="_x0000_s131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lUAMUA&#10;AADbAAAADwAAAGRycy9kb3ducmV2LnhtbESPQWsCMRSE7wX/Q3iCt5pV2yqrUaSgSC+l6sHjY/NM&#10;Fjcvu5t03fbXN4VCj8PMfMOsNr2rREdtKD0rmIwzEMSF1yUbBefT7nEBIkRkjZVnUvBFATbrwcMK&#10;c+3v/EHdMRqRIBxyVGBjrHMpQ2HJYRj7mjh5V986jEm2RuoW7wnuKjnNshfpsOS0YLGmV0vF7fjp&#10;FDS2f3o2zXt1696+zdbuD6E5X5QaDfvtEkSkPv6H/9oHrWA2h9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aVQAxQAAANs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AA09C2" w:rsidRDefault="00AA09C2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/bAcsEA&#10;AADbAAAADwAAAGRycy9kb3ducmV2LnhtbERPz2vCMBS+C/sfwhO8aep0MqpRZLAhXmTqYcdH80yK&#10;zUvbZLX615vDYMeP7/dq07tKdNSG0rOC6SQDQVx4XbJRcD59jt9BhIissfJMCu4UYLN+Gaww1/7G&#10;39QdoxEphEOOCmyMdS5lKCw5DBNfEyfu4luHMcHWSN3iLYW7Sr5m2UI6LDk1WKzpw1JxPf46BY3t&#10;52+mOVTXbv8wW/u1C835R6nRsN8uQUTq47/4z73TCmZpbPqSfoBcP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/2wHLBAAAA2w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AA09C2" w:rsidRDefault="00AA09C2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oaksQA&#10;AADbAAAADwAAAGRycy9kb3ducmV2LnhtbESPQWsCMRSE74X+h/AK3mpWsSKrUaSgiJdS9eDxsXlN&#10;Fjcvu5u4rv76plDwOMzMN8xi1btKdNSG0rOC0TADQVx4XbJRcDpu3mcgQkTWWHkmBXcKsFq+viww&#10;1/7G39QdohEJwiFHBTbGOpcyFJYchqGviZP341uHMcnWSN3iLcFdJcdZNpUOS04LFmv6tFRcDlen&#10;oLH95MM0X9Wl2z/M2m53oTmdlRq89es5iEh9fIb/2zutYDKC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bKGpL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AA09C2" w:rsidRDefault="00AA09C2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Eckc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qD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xHJH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AA09C2" w:rsidRDefault="00AA09C2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OMT8QA&#10;AADbAAAADwAAAGRycy9kb3ducmV2LnhtbESPQWsCMRSE7wX/Q3iCt5pVtJTVKCIo0kvRevD42DyT&#10;xc3L7iau2/76piD0OMzMN8xy3btKdNSG0rOCyTgDQVx4XbJRcP7avb6DCBFZY+WZFHxTgPVq8LLE&#10;XPsHH6k7RSMShEOOCmyMdS5lKCw5DGNfEyfv6luHMcnWSN3iI8FdJadZ9iYdlpwWLNa0tVTcTnen&#10;oLH9bG6az+rWffyYjd0fQnO+KDUa9psFiEh9/A8/2wetYD6Bvy/pB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TjE/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AA09C2" w:rsidRDefault="00AA09C2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OfdcMA&#10;AADbAAAADwAAAGRycy9kb3ducmV2LnhtbESPW2sCMRSE3wv+h3AKvmlSwUtXo6hFqr55gb4eNsfd&#10;xc3JkqS6/fdGEPo4zMw3zGzR2lrcyIfKsYaPvgJBnDtTcaHhfNr0JiBCRDZYOyYNfxRgMe+8zTAz&#10;7s4Huh1jIRKEQ4YayhibTMqQl2Qx9F1DnLyL8xZjkr6QxuM9wW0tB0qNpMWK00KJDa1Lyq/HX6vh&#10;cla78SnScrX2n8P9l/oZbdW31t33djkFEamN/+FXe2s0DAfw/JJ+gJ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cOfdcMAAADbAAAADwAAAAAAAAAAAAAAAACYAgAAZHJzL2Rv&#10;d25yZXYueG1sUEsFBgAAAAAEAAQA9QAAAIgDAAAAAA==&#10;" filled="f" strokeweight="1.5pt">
                    <v:textbox inset=",1mm"/>
                  </v:rect>
                </v:group>
                <v:group id="Группа 53" o:spid="_x0000_s1316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4Xlrc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v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uF5a3FAAAA2wAA&#10;AA8AAAAAAAAAAAAAAAAAqgIAAGRycy9kb3ducmV2LnhtbFBLBQYAAAAABAAEAPoAAACcAwAAAAA=&#10;">
                  <v:group id="Группа 472" o:spid="_x0000_s1317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TJxSc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BdjOF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EycUnFAAAA3AAA&#10;AA8AAAAAAAAAAAAAAAAAqgIAAGRycy9kb3ducmV2LnhtbFBLBQYAAAAABAAEAPoAAACcAwAAAAA=&#10;">
                    <v:line id="Line 102" o:spid="_x0000_s1318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KAQccAAADcAAAADwAAAGRycy9kb3ducmV2LnhtbESPQUvDQBSE74X+h+UJXqTdNBEtabel&#10;agXpzVoovT2yL9lg9m3Mrk3qr3cFocdhZr5hluvBNuJMna8dK5hNExDEhdM1VwoOH6+TOQgfkDU2&#10;jknBhTysV+PREnPten6n8z5UIkLY56jAhNDmUvrCkEU/dS1x9ErXWQxRdpXUHfYRbhuZJsmDtFhz&#10;XDDY0rOh4nP/bRVk5Wl795W9zNK0Tnal+emLp2Ol1O3NsFmACDSEa/i//aYV3D9m8HcmHgG5+g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0EoBB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sYNccAAADcAAAADwAAAGRycy9kb3ducmV2LnhtbESPT2vCQBTE74V+h+UVvIhujKKSuor9&#10;B6W3qiDeHtmXbGj2bcyuJu2n7xaEHoeZ+Q2z2vS2FldqfeVYwWScgCDOna64VHDYv42WIHxA1lg7&#10;JgXf5GGzvr9bYaZdx5903YVSRAj7DBWYEJpMSp8bsujHriGOXuFaiyHKtpS6xS7CbS3TJJlLixXH&#10;BYMNPRvKv3YXq2BanF6H5+nLJE2r5KMwP13+dCyVGjz020cQgfrwH76137WC2WIGf2fiEZD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7+xg1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ucJVcYAAADcAAAADwAAAGRycy9kb3ducmV2LnhtbESPUWvCQBCE3wv9D8cW+lLqpWLPknpK&#10;EYSCIFQtfd3mtkkwt5fmVo3++l5B8HGYmW+Yyaz3jTpQF+vAFp4GGSjiIriaSwvbzeLxBVQUZIdN&#10;YLJwogiz6e3NBHMXjvxBh7WUKkE45mihEmlzrWNRkcc4CC1x8n5C51GS7ErtOjwmuG/0MMuM9lhz&#10;WqiwpXlFxW699xY+8VzKafn9sNoZI9uvX7Ofj42193f92ysooV6u4Uv73VkYjZ/h/0w6Anr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rnCV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amy8MAAADcAAAADwAAAGRycy9kb3ducmV2LnhtbERPTWvCQBC9F/oflin0UnRTKatEVylC&#10;QSgUtBavY3ZMgtnZNDtq7K/vHgSPj/c9W/S+UWfqYh3YwuswA0VcBFdzaWH7/TGYgIqC7LAJTBau&#10;FGExf3yYYe7Chdd03kipUgjHHC1UIm2udSwq8hiHoSVO3CF0HiXBrtSuw0sK940eZZnRHmtODRW2&#10;tKyoOG5O3sIP/pVy/dy/fB2Nke3u15yWY2Pt81P/PgUl1MtdfHOvnIW3cVqbzqQjo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mpsv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6oDUMYAAADcAAAADwAAAGRycy9kb3ducmV2LnhtbESPUWvCQBCE3wv9D8cW+lLqpaWcNfWU&#10;IhQEQdBa+rrmtkkwt5fmVo399Z4g9HGYmW+Y8bT3jTpQF+vAFp4GGSjiIriaSwubz4/HV1BRkB02&#10;gcnCiSJMJ7c3Y8xdOPKKDmspVYJwzNFCJdLmWseiIo9xEFri5P2EzqMk2ZXadXhMcN/o5ywz2mPN&#10;aaHClmYVFbv13lv4wr9STovtw3JnjGy+f81+NjTW3t/172+ghHr5D1/bc2fhZTiCy5l0BPTk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uqA1D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Xa6sMAAADcAAAADwAAAGRycy9kb3ducmV2LnhtbERPTWvCQBC9C/0Pywheim4qZS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9F2ur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l/ccYAAADcAAAADwAAAGRycy9kb3ducmV2LnhtbESPX2vCQBDE3wv9DscWfCn1Yp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AJf3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dqb7MYAAADcAAAADwAAAGRycy9kb3ducmV2LnhtbESPQWvCQBSE7wX/w/KE3uqmtgRJXUUU&#10;QT2I2kJ7fGZfk9Ts27C7Jum/d4VCj8PMfMNM572pRUvOV5YVPI8SEMS51RUXCj7e108TED4ga6wt&#10;k4Jf8jCfDR6mmGnb8ZHaUyhEhLDPUEEZQpNJ6fOSDPqRbYij922dwRClK6R22EW4qeU4SVJpsOK4&#10;UGJDy5Lyy+lqFOxfDmm72O42/ec2Peer4/nrp3NKPQ77xRuIQH34D/+1N1rB62QM9zPxCMjZ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nam+zGAAAA3AAAAA8AAAAAAAAA&#10;AAAAAAAAoQIAAGRycy9kb3ducmV2LnhtbFBLBQYAAAAABAAEAPkAAACUAwAAAAA=&#10;"/>
                    <v:line id="Line 135" o:spid="_x0000_s1326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Y+d8cAAADcAAAADwAAAGRycy9kb3ducmV2LnhtbESPT2vCQBTE7wW/w/KE3uqmtQSJriIt&#10;Be1B/Ad6fGafSdrs27C7TdJv7wqFHoeZ+Q0zW/SmFi05X1lW8DxKQBDnVldcKDgePp4mIHxA1lhb&#10;JgW/5GExHzzMMNO24x21+1CICGGfoYIyhCaT0uclGfQj2xBH72qdwRClK6R22EW4qeVLkqTSYMVx&#10;ocSG3krKv/c/RsFmvE3b5fpz1Z/W6SV/313OX51T6nHYL6cgAvXhP/zXXmkFr5Mx3M/EIyDnN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mlj53xwAAANwAAAAPAAAAAAAA&#10;AAAAAAAAAKECAABkcnMvZG93bnJldi54bWxQSwUGAAAAAAQABAD5AAAAlQMAAAAA&#10;"/>
                    <v:line id="Прямая соединительная линия 18" o:spid="_x0000_s1327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2v768UAAADcAAAADwAAAGRycy9kb3ducmV2LnhtbESPQWvCQBSE74X+h+UVvOnGYjXGrJKK&#10;SkEo1IjnR/Y1Cc2+DdnVpP/eLQg9DjPzDZNuBtOIG3WutqxgOolAEBdW11wqOOf7cQzCeWSNjWVS&#10;8EsONuvnpxQTbXv+otvJlyJA2CWooPK+TaR0RUUG3cS2xMH7tp1BH2RXSt1hH+Cmka9RNJcGaw4L&#10;Fba0raj4OV2Ngjfzvjj2+WE5z3YLQ/4yjT+zvVKjlyFbgfA0+P/wo/2hFcziGfydCUdAru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2v768UAAADcAAAADwAAAAAAAAAA&#10;AAAAAAChAgAAZHJzL2Rvd25yZXYueG1sUEsFBgAAAAAEAAQA+QAAAJMDAAAAAA==&#10;" strokecolor="windowText" strokeweight="1.5pt"/>
                    <v:line id="Line 98" o:spid="_x0000_s1328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LNiccAAADcAAAADwAAAGRycy9kb3ducmV2LnhtbESPT2vCQBTE74LfYXkFL6VujG2R1FWs&#10;f6D0VitIb4/sSzY0+zbNrib66buFgsdhZn7DzJe9rcWZWl85VjAZJyCIc6crLhUcPncPMxA+IGus&#10;HZOCC3lYLoaDOWbadfxB530oRYSwz1CBCaHJpPS5IYt+7Bri6BWutRiibEupW+wi3NYyTZJnabHi&#10;uGCwobWh/Ht/sgqmxdf2/me6maRplbwX5trlr8dSqdFdv3oBEagPt/B/+00reJw9wd+ZeATk4h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hYs2J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+DnBcYAAADcAAAADwAAAGRycy9kb3ducmV2LnhtbESPUWvCQBCE3wv9D8cW+lL0opRTUk8R&#10;QRAKhaqlr2tumwRzezG3auyv7xUKfRxm5htmtuh9oy7UxTqwhdEwA0VcBFdzaWG/Ww+moKIgO2wC&#10;k4UbRVjM7+9mmLtw5Xe6bKVUCcIxRwuVSJtrHYuKPMZhaImT9xU6j5JkV2rX4TXBfaPHWWa0x5rT&#10;QoUtrSoqjtuzt/CB36XcXg9Pb0djZP95MufVxFj7+NAvX0AJ9fIf/mtvnIXnqYHfM+kI6Pk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/g5w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xCnsYAAADcAAAADwAAAGRycy9kb3ducmV2LnhtbESPUWvCQBCE34X+h2MLfZF6aZFTUk8p&#10;giAIQq2lr9vcNgnm9tLcqtFf3ysUfBxm5htmtuh9o07UxTqwhadRBoq4CK7m0sL+ffU4BRUF2WET&#10;mCxcKMJifjeYYe7Cmd/otJNSJQjHHC1UIm2udSwq8hhHoSVO3nfoPEqSXaldh+cE941+zjKjPdac&#10;FipsaVlRcdgdvYUPvJZy2XwNtwdjZP/5Y47LibH24b5/fQEl1Mst/N9eOwvj6QT+zqQjoO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CsQp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NiF8MAAADcAAAADwAAAGRycy9kb3ducmV2LnhtbERPy2rCQBTdF/yH4QpupE6MpUjqKNoH&#10;SHdVoXR3ydxkgpk7MTOa6Nc7C6HLw3kvVr2txYVaXzlWMJ0kIIhzpysuFRz2X89zED4ga6wdk4Ir&#10;eVgtB08LzLTr+Icuu1CKGMI+QwUmhCaT0ueGLPqJa4gjV7jWYoiwLaVusYvhtpZpkrxKixXHBoMN&#10;vRvKj7uzVTAr/j7Hp9nHNE2r5Lswty7f/JZKjYb9+g1EoD78ix/urVbwMo9r45l4BOT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9jYh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xbOcQAAADcAAAADwAAAGRycy9kb3ducmV2LnhtbESPQYvCMBSE78L+h/AW9qapyyK2GkUW&#10;BA9etgrW26N5ttXmpW2idv+9EQSPw8x8w8yXvanFjTpXWVYwHkUgiHOrKy4U7Hfr4RSE88gaa8uk&#10;4J8cLBcfgzkm2t75j26pL0SAsEtQQel9k0jp8pIMupFtiIN3sp1BH2RXSN3hPcBNLb+jaCINVhwW&#10;Smzot6T8kl5NoOwn8To+tNX1PG7T7Ni02W6LSn199qsZCE+9f4df7Y1W8DON4XkmHAG5e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XFs5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dDprMYAAADcAAAADwAAAGRycy9kb3ducmV2LnhtbESPUWvCQBCE3wv+h2OFvpR6sZSzRk8p&#10;QqFQKFQtfV1zaxLM7aW5VWN/fa8g9HGYmW+Y+bL3jTpRF+vAFsajDBRxEVzNpYXt5uX+CVQUZIdN&#10;YLJwoQjLxeBmjrkLZ/6g01pKlSAcc7RQibS51rGoyGMchZY4efvQeZQku1K7Ds8J7hv9kGVGe6w5&#10;LVTY0qqi4rA+eguf+FPK5W13934wRrZf3+a4mhhrb4f98wyUUC//4Wv71Vl4nI7h70w6Anr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XQ6a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FflcQAAADcAAAADwAAAGRycy9kb3ducmV2LnhtbESPQYvCMBSE7wv+h/AEb2uqiNiuUWRB&#10;2IMXq2D39miebbV5aZuo3X+/EQSPw8x8wyzXvanFnTpXWVYwGUcgiHOrKy4UHA/bzwUI55E11pZJ&#10;wR85WK8GH0tMtH3wnu6pL0SAsEtQQel9k0jp8pIMurFtiIN3tp1BH2RXSN3hI8BNLadRNJcGKw4L&#10;JTb0XVJ+TW8mUI7zeBuf2up2mbRp9tu02WGHSo2G/eYLhKfev8Ov9o9WMIun8DwTjoBc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IV+V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4RiesQAAADcAAAADwAAAGRycy9kb3ducmV2LnhtbESPQYvCMBSE7wv7H8Jb8LamLiK2GmVZ&#10;EDx4sQrW26N5tnWbl7aJWv+9EQSPw8x8w8yXvanFlTpXWVYwGkYgiHOrKy4U7Her7ykI55E11pZJ&#10;wZ0cLBefH3NMtL3xlq6pL0SAsEtQQel9k0jp8pIMuqFtiIN3sp1BH2RXSN3hLcBNLX+iaCINVhwW&#10;Smzor6T8P72YQNlP4lV8aKvLedSm2bFps90GlRp89b8zEJ56/w6/2mutYByP4XkmHAG5e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3hGJ6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jH4cYAAADcAAAADwAAAGRycy9kb3ducmV2LnhtbESPQWvCQBSE7wX/w/IEb83GUkOTuooU&#10;hB68NAaa3h7Z1yQ1+zbJrpr+e7dQ8DjMzDfMejuZTlxodK1lBcsoBkFcWd1yraA47h9fQDiPrLGz&#10;TAp+ycF2M3tYY6btlT/okvtaBAi7DBU03veZlK5qyKCLbE8cvG87GvRBjrXUI14D3HTyKY4TabDl&#10;sNBgT28NVaf8bAKlSNJ9+jm055/lkJdf/VAeD6jUYj7tXkF4mvw9/N9+1wqe0xX8nQlHQG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jIx+H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lx2MYAAADcAAAADwAAAGRycy9kb3ducmV2LnhtbESPUWvCQBCE3wv9D8cW+iJ6qZSrRk8p&#10;glAoFLQWX9fcNgnm9tLcqrG/vlco9HGYmW+Y+bL3jTpTF+vAFh5GGSjiIriaSwu79/VwAioKssMm&#10;MFm4UoTl4vZmjrkLF97QeSulShCOOVqoRNpc61hU5DGOQkucvM/QeZQku1K7Di8J7hs9zjKjPdac&#10;FipsaVVRcdyevIUP/C7l+noYvB2Nkd3+y5xWT8ba+7v+eQZKqJf/8F/7xVl4nBr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o5cdj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5dJsQAAADcAAAADwAAAGRycy9kb3ducmV2LnhtbESPQYvCQAyF74L/YYjgTafuQbQ6igjC&#10;HvayVVBvoRPb7nYybWfU+u83hwVvL+Tly3vrbe9q9aAuVJ4NzKYJKOLc24oLA6fjYbIAFSKyxdoz&#10;GXhRgO1mOFhjav2Tv+mRxUIJhEOKBsoYm1TrkJfkMEx9Qyy7m+8cRhm7QtsOnwJ3tf5Ikrl2WLF8&#10;KLGhfUn5b3Z3QjnNl4flua3uP7M2u1yb9nL8QmPGo363AhWpj2/z//WnlfgLSStlRIHe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fl0m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  <v:rect id="Rectangle 119" o:spid="_x0000_s1340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cZD8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ueDL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dxkPxQAAANwAAAAPAAAAAAAAAAAAAAAAAJgCAABkcnMv&#10;ZG93bnJldi54bWxQSwUGAAAAAAQABAD1AAAAigMAAAAA&#10;" filled="f" stroked="f">
                      <v:textbox inset="0,0,0,0">
                        <w:txbxContent>
                          <w:p w:rsidR="00AA09C2" w:rsidRPr="00945CCC" w:rsidRDefault="00AA09C2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u8lM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O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7yUwgAAANwAAAAPAAAAAAAAAAAAAAAAAJgCAABkcnMvZG93&#10;bnJldi54bWxQSwUGAAAAAAQABAD1AAAAhwMAAAAA&#10;" filled="f" stroked="f">
                      <v:textbox inset="0,0,0,0">
                        <w:txbxContent>
                          <w:p w:rsidR="00AA09C2" w:rsidRDefault="00AA09C2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WNoM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GsP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tY2gxQAAANwAAAAPAAAAAAAAAAAAAAAAAJgCAABkcnMv&#10;ZG93bnJldi54bWxQSwUGAAAAAAQABAD1AAAAigMAAAAA&#10;" filled="f" stroked="f">
                      <v:textbox inset="0,0,0,0">
                        <w:txbxContent>
                          <w:p w:rsidR="00AA09C2" w:rsidRDefault="00AA09C2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koO8YA&#10;AADcAAAADwAAAGRycy9kb3ducmV2LnhtbESPT2vCQBTE7wW/w/KEXopubGk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koO8YAAADcAAAADwAAAAAAAAAAAAAAAACYAgAAZHJz&#10;L2Rvd25yZXYueG1sUEsFBgAAAAAEAAQA9QAAAIsDAAAAAA==&#10;" filled="f" stroked="f">
                      <v:textbox inset="0,0,0,0">
                        <w:txbxContent>
                          <w:p w:rsidR="00AA09C2" w:rsidRPr="005E4A3B" w:rsidRDefault="00AA09C2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T8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CwT8YAAADcAAAADwAAAAAAAAAAAAAAAACYAgAAZHJz&#10;L2Rvd25yZXYueG1sUEsFBgAAAAAEAAQA9QAAAIsDAAAAAA==&#10;" filled="f" stroked="f">
                      <v:textbox inset="0,0,0,0">
                        <w:txbxContent>
                          <w:p w:rsidR="00AA09C2" w:rsidRPr="000411E6" w:rsidRDefault="00AA09C2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O68UA&#10;AADcAAAADwAAAGRycy9kb3ducmV2LnhtbESPzWrDMBCE74G+g9hCL6GWU0gJruWQptTNpQc7eYDF&#10;Wv8Qa2UsNXby9FWg0OMwM98w6XY2vbjQ6DrLClZRDIK4srrjRsHp+Pm8AeE8ssbeMim4koNt9rBI&#10;MdF24oIupW9EgLBLUEHr/ZBI6aqWDLrIDsTBq+1o0Ac5NlKPOAW46eVLHL9Kgx2HhRYH2rdUncsf&#10;o4B2hb19n11uivePfV53TEv5pdTT47x7A+Fp9v/hv/ZBK1iv1nA/E4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M7rxQAAANwAAAAPAAAAAAAAAAAAAAAAAJgCAABkcnMv&#10;ZG93bnJldi54bWxQSwUGAAAAAAQABAD1AAAAigMAAAAA&#10;" filled="f" stroked="f">
                      <v:textbox inset="0,0,0,0">
                        <w:txbxContent>
                          <w:p w:rsidR="00AA09C2" w:rsidRDefault="00AA09C2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5QnMQA&#10;AADcAAAADwAAAGRycy9kb3ducmV2LnhtbESPQWvCQBSE74X+h+UVeilmY0GRmFXU0uilh0R/wCP7&#10;TILZtyG7mrS/3hWEHoeZ+YZJ16NpxY1611hWMI1iEMSl1Q1XCk7H78kChPPIGlvLpOCXHKxXry8p&#10;JtoOnNOt8JUIEHYJKqi97xIpXVmTQRfZjjh4Z9sb9EH2ldQ9DgFuWvkZx3NpsOGwUGNHu5rKS3E1&#10;CmiT27+fi8tMvv3aZeeG6UPulXp/GzdLEJ5G/x9+tg9awWw6h8eZc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+UJzEAAAA3AAAAA8AAAAAAAAAAAAAAAAAmAIAAGRycy9k&#10;b3ducmV2LnhtbFBLBQYAAAAABAAEAPUAAACJAwAAAAA=&#10;" filled="f" stroked="f">
                      <v:textbox inset="0,0,0,0">
                        <w:txbxContent>
                          <w:p w:rsidR="00AA09C2" w:rsidRDefault="00AA09C2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IuO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gbT+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i44xQAAANwAAAAPAAAAAAAAAAAAAAAAAJgCAABkcnMv&#10;ZG93bnJldi54bWxQSwUGAAAAAAQABAD1AAAAigMAAAAA&#10;" filled="f" stroked="f">
                      <v:textbox inset="0,0,0,0">
                        <w:txbxContent>
                          <w:p w:rsidR="00AA09C2" w:rsidRPr="005E4A3B" w:rsidRDefault="00AA09C2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hdb4A&#10;AADcAAAADwAAAGRycy9kb3ducmV2LnhtbERPSwrCMBDdC94hjOBGNFVQpBrFD342LqoeYGjGtthM&#10;ShO1enqzEFw+3n++bEwpnlS7wrKC4SACQZxaXXCm4HrZ9acgnEfWWFomBW9ysFy0W3OMtX1xQs+z&#10;z0QIYRejgtz7KpbSpTkZdANbEQfuZmuDPsA6k7rGVwg3pRxF0UQaLDg05FjRJqf0fn4YBbRK7Od0&#10;d3uTrLeb/a1g6smDUt1Os5qB8NT4v/jnPmoF42FYG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/tYXW+AAAA3AAAAA8AAAAAAAAAAAAAAAAAmAIAAGRycy9kb3ducmV2&#10;LnhtbFBLBQYAAAAABAAEAPUAAACDAwAAAAA=&#10;" filled="f" stroked="f">
                      <v:textbox inset="0,0,0,0">
                        <w:txbxContent>
                          <w:p w:rsidR="00AA09C2" w:rsidRPr="00931BFC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HE7sMA&#10;AADcAAAADwAAAGRycy9kb3ducmV2LnhtbESPzarCMBSE9xd8h3AEN6KpgqLVKP6g3o2Lqg9waI5t&#10;sTkpTdTq0xvhwl0OM/MNM182phQPql1hWcGgH4EgTq0uOFNwOe96ExDOI2ssLZOCFzlYLlo/c4y1&#10;fXJCj5PPRICwi1FB7n0VS+nSnAy6vq2Ig3e1tUEfZJ1JXeMzwE0ph1E0lgYLDgs5VrTJKb2d7kYB&#10;rRL7Pt7c3iTr7WZ/LZi68qBUp92sZiA8Nf4//Nf+1QpGgyl8z4QjIB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HE7sMAAADcAAAADwAAAAAAAAAAAAAAAACYAgAAZHJzL2Rv&#10;d25yZXYueG1sUEsFBgAAAAAEAAQA9QAAAIgDAAAAAA==&#10;" filled="f" stroked="f">
                      <v:textbox inset="0,0,0,0">
                        <w:txbxContent>
                          <w:p w:rsidR="00AA09C2" w:rsidRPr="00A32665" w:rsidRDefault="00AA09C2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d88c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3zxwgAAANwAAAAPAAAAAAAAAAAAAAAAAJgCAABkcnMvZG93&#10;bnJldi54bWxQSwUGAAAAAAQABAD1AAAAhwMAAAAA&#10;" filled="f" stroked="f">
                      <v:textbox inset="0,0,0,0">
                        <w:txbxContent>
                          <w:p w:rsidR="00AA09C2" w:rsidRPr="005E4A3B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vZas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Hs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C9lqxQAAANwAAAAPAAAAAAAAAAAAAAAAAJgCAABkcnMv&#10;ZG93bnJldi54bWxQSwUGAAAAAAQABAD1AAAAigMAAAAA&#10;" filled="f" stroked="f">
                      <v:textbox inset="0,0,0,0">
                        <w:txbxContent>
                          <w:p w:rsidR="00AA09C2" w:rsidRPr="005E4A3B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lHHcYA&#10;AADcAAAADwAAAGRycy9kb3ducmV2LnhtbESPT2vCQBTE74V+h+UVeim6MVA10VXEtqa34p+Lt0f2&#10;uQlm34bsVuO3d4VCj8PM/IaZL3vbiAt1vnasYDRMQBCXTtdsFBz2X4MpCB+QNTaOScGNPCwXz09z&#10;zLW78pYuu2BEhLDPUUEVQptL6cuKLPqha4mjd3KdxRBlZ6Tu8BrhtpFpkoylxZrjQoUtrSsqz7tf&#10;q2DysXqjn6M7hc9skxVmW2wyUyj1+tKvZiAC9eE//Nf+1gre0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lHHcYAAADcAAAADwAAAAAAAAAAAAAAAACYAgAAZHJz&#10;L2Rvd25yZXYueG1sUEsFBgAAAAAEAAQA9QAAAIsDAAAAAA==&#10;" filled="f" stroked="f">
                      <v:textbox inset="0,0,0,0">
                        <w:txbxContent>
                          <w:p w:rsidR="00AA09C2" w:rsidRPr="005E4A3B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Xihs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5XihsYAAADcAAAADwAAAAAAAAAAAAAAAACYAgAAZHJz&#10;L2Rvd25yZXYueG1sUEsFBgAAAAAEAAQA9QAAAIsDAAAAAA==&#10;" filled="f" stroked="f">
                      <v:textbox inset="0,0,0,0">
                        <w:txbxContent>
                          <w:p w:rsidR="00AA09C2" w:rsidRPr="005E4A3B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x68s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Hx68sYAAADcAAAADwAAAAAAAAAAAAAAAACYAgAAZHJz&#10;L2Rvd25yZXYueG1sUEsFBgAAAAAEAAQA9QAAAIsDAAAAAA==&#10;" filled="f" stroked="f">
                      <v:textbox inset="0,0,0,0">
                        <w:txbxContent>
                          <w:p w:rsidR="00AA09C2" w:rsidRPr="005E4A3B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DfacUA&#10;AADcAAAADwAAAGRycy9kb3ducmV2LnhtbESPS4vCQBCE7wv+h6GFvSw6UfCR6CiyD+NNfFy8NZl2&#10;Esz0hMysZv/9jrCwx6KqvqKW687W4k6trxwrGA0TEMSF0xUbBefT12AOwgdkjbVjUvBDHtar3ssS&#10;M+0efKD7MRgRIewzVFCG0GRS+qIki37oGuLoXV1rMUTZGqlbfES4reU4SabSYsVxocSG3ksqbsdv&#10;q2D2sXmj/cVdw2e6TXNzyLepyZV67XebBYhAXfgP/7V3WsFkPIHnmX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MN9pxQAAANwAAAAPAAAAAAAAAAAAAAAAAJgCAABkcnMv&#10;ZG93bnJldi54bWxQSwUGAAAAAAQABAD1AAAAigMAAAAA&#10;" filled="f" stroked="f">
                      <v:textbox inset="0,0,0,0">
                        <w:txbxContent>
                          <w:p w:rsidR="00AA09C2" w:rsidRPr="000411E6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JBHsUA&#10;AADcAAAADwAAAGRycy9kb3ducmV2LnhtbESPzYvCMBTE7wv+D+EJe1k0VVi11SiyH9ab+HHx9mie&#10;abF5KU1Wu/+9ERb2OMzMb5jFqrO1uFHrK8cKRsMEBHHhdMVGwen4PZiB8AFZY+2YFPySh9Wy97LA&#10;TLs77+l2CEZECPsMFZQhNJmUvijJoh+6hjh6F9daDFG2RuoW7xFuazlOkom0WHFcKLGhj5KK6+HH&#10;Kph+rt9od3aX8JVu0tzs801qcqVe+916DiJQF/7Df+2tVvA+nsD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4kEexQAAANwAAAAPAAAAAAAAAAAAAAAAAJgCAABkcnMv&#10;ZG93bnJldi54bWxQSwUGAAAAAAQABAD1AAAAigMAAAAA&#10;" filled="f" stroked="f">
                      <v:textbox inset="0,0,0,0">
                        <w:txbxContent>
                          <w:p w:rsidR="00AA09C2" w:rsidRPr="000411E6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7khc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O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ruSFxQAAANwAAAAPAAAAAAAAAAAAAAAAAJgCAABkcnMv&#10;ZG93bnJldi54bWxQSwUGAAAAAAQABAD1AAAAigMAAAAA&#10;" filled="f" stroked="f">
                      <v:textbox inset="0,0,0,0">
                        <w:txbxContent>
                          <w:p w:rsidR="00AA09C2" w:rsidRPr="000411E6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Fw98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W0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MXD3wgAAANwAAAAPAAAAAAAAAAAAAAAAAJgCAABkcnMvZG93&#10;bnJldi54bWxQSwUGAAAAAAQABAD1AAAAhwMAAAAA&#10;" filled="f" stroked="f">
                      <v:textbox inset="0,0,0,0">
                        <w:txbxContent>
                          <w:p w:rsidR="00AA09C2" w:rsidRPr="000411E6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3VbMYA&#10;AADc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z1L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3VbMYAAADcAAAADwAAAAAAAAAAAAAAAACYAgAAZHJz&#10;L2Rvd25yZXYueG1sUEsFBgAAAAAEAAQA9QAAAIsDAAAAAA==&#10;" filled="f" stroked="f">
                      <v:textbox inset="0,0,0,0">
                        <w:txbxContent>
                          <w:p w:rsidR="00AA09C2" w:rsidRPr="000411E6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sjHs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8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LIx7EAAAA3AAAAA8AAAAAAAAAAAAAAAAAmAIAAGRycy9k&#10;b3ducmV2LnhtbFBLBQYAAAAABAAEAPUAAACJAwAAAAA=&#10;" filled="f" stroked="f">
                      <v:textbox inset="1pt,.4mm,1pt,1pt">
                        <w:txbxContent>
                          <w:p w:rsidR="00AA09C2" w:rsidRPr="0079077B" w:rsidRDefault="008A3CAC" w:rsidP="008E77B3">
                            <w:pPr>
                              <w:pStyle w:val="34f1"/>
                            </w:pPr>
                            <w:fldSimple w:instr=" DOCPROPERTY  Company  \* MERGEFORMAT ">
                              <w:r w:rsidR="00E235F2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eGhccA&#10;AADcAAAADwAAAGRycy9kb3ducmV2LnhtbESPQWvCQBSE74X+h+UVvJS6sWKw0VW0oPYgiLG019fs&#10;Mwlm34bsamJ/vVsQehxm5htmOu9MJS7UuNKygkE/AkGcWV1yruDzsHoZg3AeWWNlmRRcycF89vgw&#10;xUTblvd0SX0uAoRdggoK7+tESpcVZND1bU0cvKNtDPogm1zqBtsAN5V8jaJYGiw5LBRY03tB2Sk9&#10;GwXmvNi+LX82fvTcrg/xb7zG792XUr2nbjEB4anz/+F7+0MrGA0H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HhoXHAAAA3AAAAA8AAAAAAAAAAAAAAAAAmAIAAGRy&#10;cy9kb3ducmV2LnhtbFBLBQYAAAAABAAEAPUAAACMAwAAAAA=&#10;" filled="f" stroked="f">
                      <v:textbox inset="1pt,.4mm,1pt,1pt">
                        <w:txbxContent>
                          <w:p w:rsidR="00AA09C2" w:rsidRPr="00A32665" w:rsidRDefault="00AA09C2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UY8scA&#10;AADcAAAADwAAAGRycy9kb3ducmV2LnhtbESPQWvCQBSE70L/w/IKvZS60WKw0VVUqPYgiLG019fs&#10;Mwlm34bsamJ/fbcgeBxm5htmOu9MJS7UuNKygkE/AkGcWV1yruDz8P4yBuE8ssbKMim4koP57KE3&#10;xUTblvd0SX0uAoRdggoK7+tESpcVZND1bU0cvKNtDPogm1zqBtsAN5UcRlEsDZYcFgqsaVVQdkrP&#10;RoE5L7Zvy5+NHz2360P8G6/xe/el1NNjt5iA8NT5e/jW/tAKRq9D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VGPLHAAAA3AAAAA8AAAAAAAAAAAAAAAAAmAIAAGRy&#10;cy9kb3ducmV2LnhtbFBLBQYAAAAABAAEAPUAAACMAwAAAAA=&#10;" filled="f" stroked="f">
                      <v:textbox inset="1pt,.4mm,1pt,1pt">
                        <w:txbxContent>
                          <w:p w:rsidR="00AA09C2" w:rsidRPr="00CB1016" w:rsidRDefault="00AA09C2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m9accA&#10;AADcAAAADwAAAGRycy9kb3ducmV2LnhtbESPQWvCQBSE70L/w/IKXopuVAw1dRVbqPYgSFXs9TX7&#10;mgSzb0N2NdFf3xUEj8PMfMNM560pxZlqV1hWMOhHIIhTqwvOFOx3n71XEM4jaywtk4ILOZjPnjpT&#10;TLRt+JvOW5+JAGGXoILc+yqR0qU5GXR9WxEH78/WBn2QdSZ1jU2Am1IOoyiWBgsOCzlW9JFTetye&#10;jAJzWqwn778rP35plrv4Gi/xZ3NQqvvcLt5AeGr9I3xvf2kF49EIbmfCEZC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ZvWnHAAAA3AAAAA8AAAAAAAAAAAAAAAAAmAIAAGRy&#10;cy9kb3ducmV2LnhtbFBLBQYAAAAABAAEAPUAAACMAwAAAAA=&#10;" filled="f" stroked="f">
                      <v:textbox inset="1pt,.4mm,1pt,1pt">
                        <w:txbxContent>
                          <w:p w:rsidR="00AA09C2" w:rsidRPr="00CB1016" w:rsidRDefault="00AA09C2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lHcgA&#10;AADcAAAADwAAAGRycy9kb3ducmV2LnhtbESPW2vCQBSE3wv9D8sp+FJ0Uy/Bpq5iBS8PQqmKfT3N&#10;niah2bMhu5ror3eFQh+HmfmGmcxaU4oz1a6wrOClF4EgTq0uOFNw2C+7YxDOI2ssLZOCCzmYTR8f&#10;Jpho2/AnnXc+EwHCLkEFufdVIqVLczLoerYiDt6PrQ36IOtM6hqbADel7EdRLA0WHBZyrGiRU/q7&#10;OxkF5jTfvr5/r/3ouVnt42u8wq+Po1Kdp3b+BsJT6//Df+2NVjAaDOF+Jhw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sCUdyAAAANwAAAAPAAAAAAAAAAAAAAAAAJgCAABk&#10;cnMvZG93bnJldi54bWxQSwUGAAAAAAQABAD1AAAAjQMAAAAA&#10;" filled="f" stroked="f">
                      <v:textbox inset="1pt,.4mm,1pt,1pt">
                        <w:txbxContent>
                          <w:p w:rsidR="00AA09C2" w:rsidRPr="005374BE" w:rsidRDefault="00AA09C2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235F2" w:rsidRPr="00E235F2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E235F2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yAhscA&#10;AADcAAAADwAAAGRycy9kb3ducmV2LnhtbESPQWvCQBSE70L/w/IKXkQ3tiRo6ipa0HoQSlXa62v2&#10;NQnNvg3Z1aT++q4geBxm5htmtuhMJc7UuNKygvEoAkGcWV1yruB4WA8nIJxH1lhZJgV/5GAxf+jN&#10;MNW25Q86730uAoRdigoK7+tUSpcVZNCNbE0cvB/bGPRBNrnUDbYBbir5FEWJNFhyWCiwpteCst/9&#10;ySgwp+Vuuvp+8/Gg3RySS7LBr/dPpfqP3fIFhKfO38O39lYriJ9juJ4JR0DO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8gIbHAAAA3AAAAA8AAAAAAAAAAAAAAAAAmAIAAGRy&#10;cy9kb3ducmV2LnhtbFBLBQYAAAAABAAEAPUAAACMAwAAAAA=&#10;" filled="f" stroked="f">
                      <v:textbox inset="1pt,.4mm,1pt,1pt">
                        <w:txbxContent>
                          <w:p w:rsidR="00AA09C2" w:rsidRPr="005374BE" w:rsidRDefault="00AA09C2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4e8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GI9i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uHvHHAAAA3AAAAA8AAAAAAAAAAAAAAAAAmAIAAGRy&#10;cy9kb3ducmV2LnhtbFBLBQYAAAAABAAEAPUAAACMAwAAAAA=&#10;" filled="f" stroked="f">
                      <v:textbox inset="1pt,.4mm,1pt,1pt">
                        <w:txbxContent>
                          <w:p w:rsidR="00AA09C2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K7asgA&#10;AADcAAAADwAAAGRycy9kb3ducmV2LnhtbESPT2vCQBTE7wW/w/KEXopuVIyauooWtB4K4h/s9TX7&#10;mgSzb0N2NWk/fbdQ6HGYmd8w82VrSnGn2hWWFQz6EQji1OqCMwXn06Y3BeE8ssbSMin4IgfLRedh&#10;jom2DR/ofvSZCBB2CSrIva8SKV2ak0HXtxVx8D5tbdAHWWdS19gEuCnlMIpiabDgsJBjRS85pdfj&#10;zSgwt9XbbP3x6sdPzfYUf8dbfN9flHrstqtnEJ5a/x/+a++0gvFoAr9nwh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1YrtqyAAAANwAAAAPAAAAAAAAAAAAAAAAAJgCAABk&#10;cnMvZG93bnJldi54bWxQSwUGAAAAAAQABAD1AAAAjQMAAAAA&#10;" filled="f" stroked="f">
                      <v:textbox inset="1pt,.4mm,1pt,1pt">
                        <w:txbxContent>
                          <w:p w:rsidR="00AA09C2" w:rsidRDefault="00AA09C2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E235F2">
                              <w:t>A.B.XXX.П</w:t>
                            </w:r>
                            <w:proofErr w:type="gramStart"/>
                            <w:r w:rsidR="00E235F2">
                              <w:t>7</w:t>
                            </w:r>
                            <w:proofErr w:type="gramEnd"/>
                            <w:r w:rsidR="00E235F2">
                              <w:t>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0vGM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9LxjEAAAA3AAAAA8AAAAAAAAAAAAAAAAAmAIAAGRycy9k&#10;b3ducmV2LnhtbFBLBQYAAAAABAAEAPUAAACJAwAAAAA=&#10;" filled="f" stroked="f">
                      <v:textbox inset="1pt,.4mm,1pt,1pt">
                        <w:txbxContent>
                          <w:p w:rsidR="00AA09C2" w:rsidRDefault="008A3CAC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E235F2">
                                <w:t>Полное название системы</w:t>
                              </w:r>
                            </w:fldSimple>
                            <w:r w:rsidR="00AA09C2">
                              <w:t>.</w:t>
                            </w:r>
                          </w:p>
                          <w:p w:rsidR="00AA09C2" w:rsidRPr="00F9048A" w:rsidRDefault="00AA09C2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E235F2">
                              <w:rPr>
                                <w:rStyle w:val="34fe"/>
                              </w:rPr>
                              <w:t>Описание систем классификации и кодирования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RDs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9pv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pEOxxQAAANwAAAAPAAAAAAAAAAAAAAAAAJgCAABkcnMv&#10;ZG93bnJldi54bWxQSwUGAAAAAAQABAD1AAAAigMAAAAA&#10;" filled="f" stroked="f">
                      <v:textbox inset="0,0,0,0">
                        <w:txbxContent>
                          <w:p w:rsidR="00AA09C2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iZUcMA&#10;AADcAAAADwAAAGRycy9kb3ducmV2LnhtbERPu27CMBTdkfoP1q3UBRGnqLQkxSAElHSreCzdruIb&#10;J2p8HcUupH9fD0iMR+e9WA22FRfqfeNYwXOSgiAunW7YKDifPiZzED4ga2wdk4I/8rBaPowWmGt3&#10;5QNdjsGIGMI+RwV1CF0upS9rsugT1xFHrnK9xRBhb6Tu8RrDbSunafoqLTYcG2rsaFNT+XP8tQre&#10;tusxfX27KuyyfVaYQ7HPTKHU0+OwfgcRaAh38c39qRXMXuL8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iZUcMAAADcAAAADwAAAAAAAAAAAAAAAACYAgAAZHJzL2Rv&#10;d25yZXYueG1sUEsFBgAAAAAEAAQA9QAAAIgDAAAAAA==&#10;" filled="f" stroked="f">
                      <v:textbox inset="0,0,0,0">
                        <w:txbxContent>
                          <w:p w:rsidR="00AA09C2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Q8ys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Q8ysYAAADcAAAADwAAAAAAAAAAAAAAAACYAgAAZHJz&#10;L2Rvd25yZXYueG1sUEsFBgAAAAAEAAQA9QAAAIsDAAAAAA==&#10;" filled="f" stroked="f">
                      <v:textbox inset="0,0,0,0">
                        <w:txbxContent>
                          <w:p w:rsidR="00AA09C2" w:rsidRPr="00945CCC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ivc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aivcYAAADcAAAADwAAAAAAAAAAAAAAAACYAgAAZHJz&#10;L2Rvd25yZXYueG1sUEsFBgAAAAAEAAQA9QAAAIsDAAAAAA==&#10;" filled="f" stroked="f">
                      <v:textbox inset="0,0,0,0">
                        <w:txbxContent>
                          <w:p w:rsidR="00AA09C2" w:rsidRPr="00945CCC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HJsYA&#10;AADcAAAADwAAAGRycy9kb3ducmV2LnhtbESPQWvCQBSE74X+h+UVeim6aa22ia4iWo030fbi7ZF9&#10;bkKzb0N21fTfu0LB4zAz3zCTWWdrcabWV44VvPYTEMSF0xUbBT/fq94nCB+QNdaOScEfeZhNHx8m&#10;mGl34R2d98GICGGfoYIyhCaT0hclWfR91xBH7+haiyHK1kjd4iXCbS3fkmQkLVYcF0psaFFS8bs/&#10;WQUfy/kLbQ/uGL7SdZqbXb5OTa7U81M3H4MI1IV7+L+90QqG7wO4nYlH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oHJsYAAADcAAAADwAAAAAAAAAAAAAAAACYAgAAZHJz&#10;L2Rvd25yZXYueG1sUEsFBgAAAAAEAAQA9QAAAIsDAAAAAA==&#10;" filled="f" stroked="f">
                      <v:textbox inset="0,0,0,0">
                        <w:txbxContent>
                          <w:p w:rsidR="00AA09C2" w:rsidRPr="005E4A3B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OfUsYA&#10;AADcAAAADwAAAGRycy9kb3ducmV2LnhtbESPT2vCQBTE7wW/w/KEXopuKraa6Cqi1vQm/rl4e2Sf&#10;m9Ds25DdavrtuwWhx2FmfsPMl52txY1aXzlW8DpMQBAXTldsFJxPH4MpCB+QNdaOScEPeVguek9z&#10;zLS784Fux2BEhLDPUEEZQpNJ6YuSLPqha4ijd3WtxRBla6Ru8R7htpajJHmXFiuOCyU2tC6p+Dp+&#10;WwWTzeqF9hd3Ddt0l+bmkO9Skyv13O9WMxCBuvAffrQ/tYK38Rj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OfUsYAAADcAAAADwAAAAAAAAAAAAAAAACYAgAAZHJz&#10;L2Rvd25yZXYueG1sUEsFBgAAAAAEAAQA9QAAAIsDAAAAAA==&#10;" filled="f" stroked="f">
                      <v:textbox inset="0,0,0,0">
                        <w:txbxContent>
                          <w:p w:rsidR="00AA09C2" w:rsidRPr="005E4A3B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86ycYA&#10;AADcAAAADwAAAGRycy9kb3ducmV2LnhtbESPT2vCQBTE74LfYXlCL0U3LbWa6CrSVtOb+Ofi7ZF9&#10;bkKzb0N2q+m37wqCx2FmfsPMl52txYVaXzlW8DJKQBAXTldsFBwP6+EUhA/IGmvHpOCPPCwX/d4c&#10;M+2uvKPLPhgRIewzVFCG0GRS+qIki37kGuLonV1rMUTZGqlbvEa4reVrkrxLixXHhRIb+iip+Nn/&#10;WgWTz9UzbU/uHL7STZqbXb5JTa7U06BbzUAE6sIjfG9/awXjtzHczs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u86ycYAAADcAAAADwAAAAAAAAAAAAAAAACYAgAAZHJz&#10;L2Rvd25yZXYueG1sUEsFBgAAAAAEAAQA9QAAAIsDAAAAAA==&#10;" filled="f" stroked="f">
                      <v:textbox inset="0,0,0,0">
                        <w:txbxContent>
                          <w:p w:rsidR="00AA09C2" w:rsidRPr="000411E6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2kvsYA&#10;AADcAAAADwAAAGRycy9kb3ducmV2LnhtbESPT2vCQBTE74LfYXlCL6KbllZNdBVpq+lN/HPx9sg+&#10;N6HZtyG71fTbdwWhx2FmfsMsVp2txZVaXzlW8DxOQBAXTldsFJyOm9EMhA/IGmvHpOCXPKyW/d4C&#10;M+1uvKfrIRgRIewzVFCG0GRS+qIki37sGuLoXVxrMUTZGqlbvEW4reVLkkykxYrjQokNvZdUfB9+&#10;rILpx3pIu7O7hM90m+Zmn29Tkyv1NOjWcxCBuvAffrS/tIK31wn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2kvsYAAADcAAAADwAAAAAAAAAAAAAAAACYAgAAZHJz&#10;L2Rvd25yZXYueG1sUEsFBgAAAAAEAAQA9QAAAIsDAAAAAA==&#10;" filled="f" stroked="f">
                      <v:textbox inset="0,0,0,0">
                        <w:txbxContent>
                          <w:p w:rsidR="00AA09C2" w:rsidRPr="000411E6" w:rsidRDefault="00AA09C2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gX8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Fi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yBfxxgAAANwA&#10;AAAPAAAAAAAAAAAAAAAAAKoCAABkcnMvZG93bnJldi54bWxQSwUGAAAAAAQABAD6AAAAnQMAAAAA&#10;">
                <v:rect id="Rectangle 122" o:spid="_x0000_s1378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cZcQA&#10;AADcAAAADwAAAGRycy9kb3ducmV2LnhtbERPTWvCQBC9C/6HZYRexGxaNL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7XGXEAAAA3AAAAA8AAAAAAAAAAAAAAAAAmAIAAGRycy9k&#10;b3ducmV2LnhtbFBLBQYAAAAABAAEAPUAAACJAwAAAAA=&#10;" filled="f" stroked="f">
                  <v:textbox inset="1pt,.4mm,1pt,1pt">
                    <w:txbxContent>
                      <w:p w:rsidR="00AA09C2" w:rsidRPr="006C5C53" w:rsidRDefault="00AA09C2" w:rsidP="001732A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f5/scA&#10;AADcAAAADwAAAGRycy9kb3ducmV2LnhtbESPQWvCQBSE70L/w/IEL0U3FQ01dRUraHsQpCp6fc0+&#10;k9Ds25BdTdpf7xYEj8PMfMNM560pxZVqV1hW8DKIQBCnVhecKTjsV/1XEM4jaywtk4JfcjCfPXWm&#10;mGjb8Bdddz4TAcIuQQW591UipUtzMugGtiIO3tnWBn2QdSZ1jU2Am1IOoyiWBgsOCzlWtMwp/dld&#10;jAJzWWwm798ffvzcrPfxX7zG0/aoVK/bLt5AeGr9I3xvf2oF49EE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3+f7HAAAA3AAAAA8AAAAAAAAAAAAAAAAAmAIAAGRy&#10;cy9kb3ducmV2LnhtbFBLBQYAAAAABAAEAPUAAACMAwAAAAA=&#10;" filled="f" stroked="f">
                  <v:textbox inset="1pt,.4mm,1pt,1pt">
                    <w:txbxContent>
                      <w:p w:rsidR="00AA09C2" w:rsidRPr="006C5C53" w:rsidRDefault="00AA09C2" w:rsidP="001732A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8"/>
  </w:num>
  <w:num w:numId="3">
    <w:abstractNumId w:val="10"/>
  </w:num>
  <w:num w:numId="4">
    <w:abstractNumId w:val="4"/>
  </w:num>
  <w:num w:numId="5">
    <w:abstractNumId w:val="32"/>
  </w:num>
  <w:num w:numId="6">
    <w:abstractNumId w:val="26"/>
  </w:num>
  <w:num w:numId="7">
    <w:abstractNumId w:val="3"/>
  </w:num>
  <w:num w:numId="8">
    <w:abstractNumId w:val="16"/>
  </w:num>
  <w:num w:numId="9">
    <w:abstractNumId w:val="6"/>
  </w:num>
  <w:num w:numId="10">
    <w:abstractNumId w:val="17"/>
  </w:num>
  <w:num w:numId="11">
    <w:abstractNumId w:val="27"/>
  </w:num>
  <w:num w:numId="12">
    <w:abstractNumId w:val="23"/>
  </w:num>
  <w:num w:numId="13">
    <w:abstractNumId w:val="1"/>
  </w:num>
  <w:num w:numId="14">
    <w:abstractNumId w:val="21"/>
  </w:num>
  <w:num w:numId="15">
    <w:abstractNumId w:val="15"/>
  </w:num>
  <w:num w:numId="16">
    <w:abstractNumId w:val="29"/>
  </w:num>
  <w:num w:numId="17">
    <w:abstractNumId w:val="20"/>
  </w:num>
  <w:num w:numId="18">
    <w:abstractNumId w:val="25"/>
  </w:num>
  <w:num w:numId="19">
    <w:abstractNumId w:val="0"/>
  </w:num>
  <w:num w:numId="20">
    <w:abstractNumId w:val="14"/>
  </w:num>
  <w:num w:numId="21">
    <w:abstractNumId w:val="33"/>
  </w:num>
  <w:num w:numId="22">
    <w:abstractNumId w:val="33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27"/>
    <w:lvlOverride w:ilvl="0">
      <w:startOverride w:val="1"/>
    </w:lvlOverride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</w:num>
  <w:num w:numId="27">
    <w:abstractNumId w:val="5"/>
  </w:num>
  <w:num w:numId="28">
    <w:abstractNumId w:val="18"/>
  </w:num>
  <w:num w:numId="29">
    <w:abstractNumId w:val="24"/>
  </w:num>
  <w:num w:numId="30">
    <w:abstractNumId w:val="2"/>
  </w:num>
  <w:num w:numId="31">
    <w:abstractNumId w:val="30"/>
  </w:num>
  <w:num w:numId="3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0"/>
    <w:lvlOverride w:ilvl="0">
      <w:startOverride w:val="1"/>
    </w:lvlOverride>
  </w:num>
  <w:num w:numId="34">
    <w:abstractNumId w:val="8"/>
  </w:num>
  <w:num w:numId="35">
    <w:abstractNumId w:val="12"/>
  </w:num>
  <w:num w:numId="36">
    <w:abstractNumId w:val="7"/>
  </w:num>
  <w:num w:numId="37">
    <w:abstractNumId w:val="34"/>
  </w:num>
  <w:num w:numId="38">
    <w:abstractNumId w:val="19"/>
  </w:num>
  <w:num w:numId="39">
    <w:abstractNumId w:val="19"/>
    <w:lvlOverride w:ilvl="0">
      <w:startOverride w:val="1"/>
    </w:lvlOverride>
  </w:num>
  <w:num w:numId="40">
    <w:abstractNumId w:val="11"/>
  </w:num>
  <w:num w:numId="41">
    <w:abstractNumId w:val="9"/>
  </w:num>
  <w:num w:numId="42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656B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1CAE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179"/>
    <w:rsid w:val="0017199C"/>
    <w:rsid w:val="001732A0"/>
    <w:rsid w:val="001732DB"/>
    <w:rsid w:val="00173333"/>
    <w:rsid w:val="0017335F"/>
    <w:rsid w:val="0017407B"/>
    <w:rsid w:val="0017488F"/>
    <w:rsid w:val="0017541A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4894"/>
    <w:rsid w:val="00215ADC"/>
    <w:rsid w:val="00220381"/>
    <w:rsid w:val="0022057E"/>
    <w:rsid w:val="00221122"/>
    <w:rsid w:val="002225C6"/>
    <w:rsid w:val="00225688"/>
    <w:rsid w:val="002266E7"/>
    <w:rsid w:val="00230333"/>
    <w:rsid w:val="00231D51"/>
    <w:rsid w:val="00232ABC"/>
    <w:rsid w:val="00233D57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B03CF"/>
    <w:rsid w:val="002B1F5D"/>
    <w:rsid w:val="002B3A64"/>
    <w:rsid w:val="002B3E72"/>
    <w:rsid w:val="002B4251"/>
    <w:rsid w:val="002B54D3"/>
    <w:rsid w:val="002B584C"/>
    <w:rsid w:val="002C0B33"/>
    <w:rsid w:val="002C0BED"/>
    <w:rsid w:val="002C1636"/>
    <w:rsid w:val="002C35B5"/>
    <w:rsid w:val="002C370B"/>
    <w:rsid w:val="002C5584"/>
    <w:rsid w:val="002C5B48"/>
    <w:rsid w:val="002C5C6E"/>
    <w:rsid w:val="002C6C7E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AF8"/>
    <w:rsid w:val="00342C00"/>
    <w:rsid w:val="00343090"/>
    <w:rsid w:val="003438E1"/>
    <w:rsid w:val="00345028"/>
    <w:rsid w:val="0034524A"/>
    <w:rsid w:val="003454B5"/>
    <w:rsid w:val="003473F4"/>
    <w:rsid w:val="00350B2F"/>
    <w:rsid w:val="0035200D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0491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07C7"/>
    <w:rsid w:val="003C1059"/>
    <w:rsid w:val="003C2431"/>
    <w:rsid w:val="003C257E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18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648F"/>
    <w:rsid w:val="003F7D6C"/>
    <w:rsid w:val="00400626"/>
    <w:rsid w:val="00401F8D"/>
    <w:rsid w:val="0040467C"/>
    <w:rsid w:val="00405956"/>
    <w:rsid w:val="00405E0F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0594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196B"/>
    <w:rsid w:val="004324BE"/>
    <w:rsid w:val="0043323C"/>
    <w:rsid w:val="00436B9A"/>
    <w:rsid w:val="00436C0E"/>
    <w:rsid w:val="00440711"/>
    <w:rsid w:val="0044313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307A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67D4D"/>
    <w:rsid w:val="005701FE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71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291F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16AD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5B12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43C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6DEC"/>
    <w:rsid w:val="007473D3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7712A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161C"/>
    <w:rsid w:val="007B22AC"/>
    <w:rsid w:val="007B3873"/>
    <w:rsid w:val="007B3D0A"/>
    <w:rsid w:val="007B3FC5"/>
    <w:rsid w:val="007B5249"/>
    <w:rsid w:val="007B683D"/>
    <w:rsid w:val="007B6EBD"/>
    <w:rsid w:val="007B7476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3EC"/>
    <w:rsid w:val="007E6B44"/>
    <w:rsid w:val="007F4719"/>
    <w:rsid w:val="007F4EB1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569C"/>
    <w:rsid w:val="00836D9B"/>
    <w:rsid w:val="0083779C"/>
    <w:rsid w:val="008378D1"/>
    <w:rsid w:val="00841229"/>
    <w:rsid w:val="00843A33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87F11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3CAC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200B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738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3FB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3DD7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9C2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158B"/>
    <w:rsid w:val="00B644FF"/>
    <w:rsid w:val="00B655CA"/>
    <w:rsid w:val="00B65FD8"/>
    <w:rsid w:val="00B66E18"/>
    <w:rsid w:val="00B6711A"/>
    <w:rsid w:val="00B70AF3"/>
    <w:rsid w:val="00B7192D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441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4204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1F09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D013F"/>
    <w:rsid w:val="00CD3D15"/>
    <w:rsid w:val="00CD429B"/>
    <w:rsid w:val="00CD42CC"/>
    <w:rsid w:val="00CD4777"/>
    <w:rsid w:val="00CD52B8"/>
    <w:rsid w:val="00CD60D6"/>
    <w:rsid w:val="00CD6D28"/>
    <w:rsid w:val="00CD6DF2"/>
    <w:rsid w:val="00CD70AB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2D4E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15B5"/>
    <w:rsid w:val="00DF43F3"/>
    <w:rsid w:val="00DF4C62"/>
    <w:rsid w:val="00DF604E"/>
    <w:rsid w:val="00DF700E"/>
    <w:rsid w:val="00DF7580"/>
    <w:rsid w:val="00E00882"/>
    <w:rsid w:val="00E013EA"/>
    <w:rsid w:val="00E014A9"/>
    <w:rsid w:val="00E01C69"/>
    <w:rsid w:val="00E02DCE"/>
    <w:rsid w:val="00E06E27"/>
    <w:rsid w:val="00E07153"/>
    <w:rsid w:val="00E077E2"/>
    <w:rsid w:val="00E10079"/>
    <w:rsid w:val="00E1081E"/>
    <w:rsid w:val="00E10F88"/>
    <w:rsid w:val="00E14517"/>
    <w:rsid w:val="00E153A2"/>
    <w:rsid w:val="00E161C0"/>
    <w:rsid w:val="00E16A32"/>
    <w:rsid w:val="00E20E33"/>
    <w:rsid w:val="00E21551"/>
    <w:rsid w:val="00E23292"/>
    <w:rsid w:val="00E235F2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058D"/>
    <w:rsid w:val="00F13636"/>
    <w:rsid w:val="00F14B70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1B82"/>
    <w:rsid w:val="00F336E2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77A9B"/>
    <w:rsid w:val="00F81040"/>
    <w:rsid w:val="00F81596"/>
    <w:rsid w:val="00F81A04"/>
    <w:rsid w:val="00F82728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76BE"/>
    <w:rsid w:val="00F97FD9"/>
    <w:rsid w:val="00FA0D2B"/>
    <w:rsid w:val="00FA0E00"/>
    <w:rsid w:val="00FA1061"/>
    <w:rsid w:val="00FA241E"/>
    <w:rsid w:val="00FA243F"/>
    <w:rsid w:val="00FA3617"/>
    <w:rsid w:val="00FA3CBB"/>
    <w:rsid w:val="00FA49BF"/>
    <w:rsid w:val="00FA51D0"/>
    <w:rsid w:val="00FA548D"/>
    <w:rsid w:val="00FA57AE"/>
    <w:rsid w:val="00FA62AF"/>
    <w:rsid w:val="00FA630C"/>
    <w:rsid w:val="00FA73CD"/>
    <w:rsid w:val="00FB226E"/>
    <w:rsid w:val="00FB2346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E235F2"/>
    <w:rPr>
      <w:sz w:val="24"/>
    </w:rPr>
  </w:style>
  <w:style w:type="paragraph" w:styleId="1">
    <w:name w:val="heading 1"/>
    <w:next w:val="34b"/>
    <w:link w:val="10"/>
    <w:qFormat/>
    <w:rsid w:val="00E235F2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E235F2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E235F2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E235F2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E235F2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E235F2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E235F2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E235F2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E235F2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E235F2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E235F2"/>
  </w:style>
  <w:style w:type="character" w:customStyle="1" w:styleId="34c">
    <w:name w:val="34_Знак_Сообщение_системы"/>
    <w:rsid w:val="00E235F2"/>
    <w:rPr>
      <w:rFonts w:ascii="Calibri" w:hAnsi="Calibri"/>
    </w:rPr>
  </w:style>
  <w:style w:type="paragraph" w:customStyle="1" w:styleId="34b">
    <w:name w:val="34_Абзац_Обычный"/>
    <w:link w:val="34d"/>
    <w:qFormat/>
    <w:rsid w:val="00E235F2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E235F2"/>
    <w:rPr>
      <w:sz w:val="24"/>
      <w:lang w:eastAsia="x-none"/>
    </w:rPr>
  </w:style>
  <w:style w:type="character" w:customStyle="1" w:styleId="10">
    <w:name w:val="Заголовок 1 Знак"/>
    <w:link w:val="1"/>
    <w:rsid w:val="00E235F2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E235F2"/>
    <w:rPr>
      <w:b/>
      <w:sz w:val="32"/>
    </w:rPr>
  </w:style>
  <w:style w:type="character" w:customStyle="1" w:styleId="30">
    <w:name w:val="Заголовок 3 Знак"/>
    <w:link w:val="3"/>
    <w:rsid w:val="00E235F2"/>
    <w:rPr>
      <w:b/>
      <w:bCs/>
      <w:sz w:val="28"/>
    </w:rPr>
  </w:style>
  <w:style w:type="character" w:customStyle="1" w:styleId="40">
    <w:name w:val="Заголовок 4 Знак"/>
    <w:link w:val="4"/>
    <w:rsid w:val="00E235F2"/>
    <w:rPr>
      <w:b/>
      <w:sz w:val="24"/>
    </w:rPr>
  </w:style>
  <w:style w:type="character" w:customStyle="1" w:styleId="50">
    <w:name w:val="Заголовок 5 Знак"/>
    <w:link w:val="5"/>
    <w:rsid w:val="00E235F2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E235F2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E235F2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E235F2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E235F2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E235F2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E235F2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E235F2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E235F2"/>
    <w:rPr>
      <w:u w:val="single"/>
    </w:rPr>
  </w:style>
  <w:style w:type="paragraph" w:customStyle="1" w:styleId="349">
    <w:name w:val="34_Список_Библиография"/>
    <w:basedOn w:val="34b"/>
    <w:rsid w:val="00E235F2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6C343C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E235F2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E235F2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E235F2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E235F2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E235F2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6C343C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E235F2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6C343C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E235F2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E235F2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E235F2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E235F2"/>
    <w:rPr>
      <w:b w:val="0"/>
      <w:i/>
    </w:rPr>
  </w:style>
  <w:style w:type="character" w:customStyle="1" w:styleId="34fc">
    <w:name w:val="34_Знак_Название_файла"/>
    <w:qFormat/>
    <w:rsid w:val="00E235F2"/>
    <w:rPr>
      <w:rFonts w:ascii="Calibri" w:hAnsi="Calibri"/>
    </w:rPr>
  </w:style>
  <w:style w:type="character" w:customStyle="1" w:styleId="34fd">
    <w:name w:val="34_Знак_Термин"/>
    <w:rsid w:val="00E235F2"/>
    <w:rPr>
      <w:i/>
    </w:rPr>
  </w:style>
  <w:style w:type="character" w:customStyle="1" w:styleId="34fe">
    <w:name w:val="34_Знак_Полужирный"/>
    <w:rsid w:val="00E235F2"/>
    <w:rPr>
      <w:b/>
    </w:rPr>
  </w:style>
  <w:style w:type="character" w:customStyle="1" w:styleId="34ff">
    <w:name w:val="34_Знак_Верхний_индекс"/>
    <w:rsid w:val="00E235F2"/>
    <w:rPr>
      <w:vertAlign w:val="superscript"/>
    </w:rPr>
  </w:style>
  <w:style w:type="character" w:customStyle="1" w:styleId="3424">
    <w:name w:val="34_Список_Марк_2 Знак"/>
    <w:link w:val="3423"/>
    <w:rsid w:val="00616ADD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E235F2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E235F2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E235F2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E235F2"/>
    <w:pPr>
      <w:numPr>
        <w:numId w:val="31"/>
      </w:numPr>
    </w:pPr>
  </w:style>
  <w:style w:type="character" w:customStyle="1" w:styleId="3419">
    <w:name w:val="34_Список_Марк_1 Знак"/>
    <w:link w:val="3413"/>
    <w:rsid w:val="006C343C"/>
    <w:rPr>
      <w:sz w:val="24"/>
      <w:lang w:eastAsia="x-none"/>
    </w:rPr>
  </w:style>
  <w:style w:type="paragraph" w:styleId="a4">
    <w:name w:val="footnote text"/>
    <w:basedOn w:val="34b"/>
    <w:link w:val="a5"/>
    <w:rsid w:val="00E235F2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E235F2"/>
    <w:pPr>
      <w:numPr>
        <w:numId w:val="30"/>
      </w:numPr>
    </w:pPr>
  </w:style>
  <w:style w:type="character" w:customStyle="1" w:styleId="341a">
    <w:name w:val="34_Список_Нум_1 Знак"/>
    <w:link w:val="341"/>
    <w:rsid w:val="006C343C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E235F2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6C343C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E235F2"/>
    <w:pPr>
      <w:keepNext/>
    </w:pPr>
  </w:style>
  <w:style w:type="paragraph" w:customStyle="1" w:styleId="34f1">
    <w:name w:val="34_Рамка_Основной"/>
    <w:basedOn w:val="34b"/>
    <w:link w:val="34f0"/>
    <w:rsid w:val="00E235F2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E235F2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E235F2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E235F2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E235F2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E235F2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E235F2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E235F2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E235F2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E235F2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E235F2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E235F2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E235F2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E235F2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E235F2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6C343C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E235F2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E235F2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E235F2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E235F2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E235F2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E235F2"/>
    <w:rPr>
      <w:sz w:val="18"/>
      <w:lang w:eastAsia="x-none"/>
    </w:rPr>
  </w:style>
  <w:style w:type="paragraph" w:customStyle="1" w:styleId="34fff1">
    <w:name w:val="34_Листинг"/>
    <w:basedOn w:val="34b"/>
    <w:rsid w:val="00E235F2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E235F2"/>
    <w:rPr>
      <w:b/>
    </w:rPr>
  </w:style>
  <w:style w:type="paragraph" w:customStyle="1" w:styleId="3440">
    <w:name w:val="34_Заголовок_4_Приложение"/>
    <w:basedOn w:val="4"/>
    <w:next w:val="34b"/>
    <w:rsid w:val="00E235F2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E235F2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E235F2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E235F2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E235F2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E235F2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E235F2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E235F2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E235F2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E235F2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E235F2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E235F2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E235F2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E235F2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E235F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E235F2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E235F2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E235F2"/>
  </w:style>
  <w:style w:type="paragraph" w:customStyle="1" w:styleId="34fffb">
    <w:name w:val="34_Пример_Заголовок"/>
    <w:basedOn w:val="34f8"/>
    <w:next w:val="34f8"/>
    <w:rsid w:val="00E235F2"/>
    <w:pPr>
      <w:keepNext/>
      <w:spacing w:after="120"/>
    </w:pPr>
    <w:rPr>
      <w:b/>
      <w:lang w:eastAsia="ru-RU"/>
    </w:rPr>
  </w:style>
  <w:style w:type="character" w:styleId="a7">
    <w:name w:val="FollowedHyperlink"/>
    <w:rsid w:val="00E235F2"/>
    <w:rPr>
      <w:color w:val="auto"/>
    </w:rPr>
  </w:style>
  <w:style w:type="character" w:customStyle="1" w:styleId="34fffc">
    <w:name w:val="34_Знак_Нижний_индекс"/>
    <w:rsid w:val="00E235F2"/>
    <w:rPr>
      <w:vertAlign w:val="subscript"/>
    </w:rPr>
  </w:style>
  <w:style w:type="character" w:styleId="a8">
    <w:name w:val="footnote reference"/>
    <w:basedOn w:val="a1"/>
    <w:semiHidden/>
    <w:rsid w:val="00E235F2"/>
    <w:rPr>
      <w:vertAlign w:val="superscript"/>
    </w:rPr>
  </w:style>
  <w:style w:type="paragraph" w:styleId="a9">
    <w:name w:val="header"/>
    <w:basedOn w:val="34b"/>
    <w:link w:val="aa"/>
    <w:rsid w:val="00E235F2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E235F2"/>
    <w:rPr>
      <w:lang w:eastAsia="x-none"/>
    </w:rPr>
  </w:style>
  <w:style w:type="paragraph" w:styleId="ab">
    <w:name w:val="footer"/>
    <w:basedOn w:val="34b"/>
    <w:link w:val="ac"/>
    <w:rsid w:val="00E235F2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E235F2"/>
    <w:rPr>
      <w:lang w:eastAsia="x-none"/>
    </w:rPr>
  </w:style>
  <w:style w:type="numbering" w:customStyle="1" w:styleId="a">
    <w:name w:val="Приложение"/>
    <w:uiPriority w:val="99"/>
    <w:rsid w:val="00E235F2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E235F2"/>
    <w:pPr>
      <w:keepNext/>
    </w:pPr>
  </w:style>
  <w:style w:type="character" w:customStyle="1" w:styleId="3434">
    <w:name w:val="34_Список_Марк_3 Знак"/>
    <w:basedOn w:val="34d"/>
    <w:link w:val="3432"/>
    <w:rsid w:val="00616ADD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E235F2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E235F2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6C343C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6C343C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6C343C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E235F2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E235F2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E235F2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6C343C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E235F2"/>
    <w:pPr>
      <w:keepNext/>
    </w:pPr>
  </w:style>
  <w:style w:type="character" w:customStyle="1" w:styleId="34ffff0">
    <w:name w:val="34_Процедура_Подшаг Знак"/>
    <w:basedOn w:val="34d"/>
    <w:link w:val="344"/>
    <w:rsid w:val="006C343C"/>
    <w:rPr>
      <w:sz w:val="24"/>
      <w:lang w:eastAsia="x-none"/>
    </w:rPr>
  </w:style>
  <w:style w:type="character" w:customStyle="1" w:styleId="34ffff2">
    <w:name w:val="34_Знак_Клавиши"/>
    <w:rsid w:val="00E235F2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E235F2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E235F2"/>
  </w:style>
  <w:style w:type="paragraph" w:styleId="ad">
    <w:name w:val="caption"/>
    <w:basedOn w:val="34b"/>
    <w:next w:val="34b"/>
    <w:rsid w:val="00D82D4E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E235F2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E235F2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E235F2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6C343C"/>
    <w:rPr>
      <w:sz w:val="24"/>
      <w:lang w:eastAsia="x-none"/>
    </w:rPr>
  </w:style>
  <w:style w:type="character" w:customStyle="1" w:styleId="ae">
    <w:name w:val="Основной текст Знак"/>
    <w:semiHidden/>
    <w:rsid w:val="00E235F2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E235F2"/>
    <w:rPr>
      <w:rFonts w:ascii="Arial" w:hAnsi="Arial"/>
    </w:rPr>
  </w:style>
  <w:style w:type="character" w:customStyle="1" w:styleId="af0">
    <w:name w:val="Тема примечания Знак"/>
    <w:semiHidden/>
    <w:rsid w:val="00E235F2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E235F2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E235F2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E235F2"/>
  </w:style>
  <w:style w:type="character" w:styleId="af3">
    <w:name w:val="annotation reference"/>
    <w:semiHidden/>
    <w:rsid w:val="00E235F2"/>
    <w:rPr>
      <w:sz w:val="16"/>
      <w:szCs w:val="16"/>
    </w:rPr>
  </w:style>
  <w:style w:type="character" w:styleId="af4">
    <w:name w:val="page number"/>
    <w:rsid w:val="00E235F2"/>
  </w:style>
  <w:style w:type="paragraph" w:styleId="af5">
    <w:name w:val="Body Text"/>
    <w:basedOn w:val="a0"/>
    <w:link w:val="13"/>
    <w:semiHidden/>
    <w:unhideWhenUsed/>
    <w:rsid w:val="00E235F2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E235F2"/>
    <w:rPr>
      <w:sz w:val="24"/>
    </w:rPr>
  </w:style>
  <w:style w:type="paragraph" w:styleId="af6">
    <w:name w:val="annotation subject"/>
    <w:basedOn w:val="af2"/>
    <w:next w:val="af2"/>
    <w:link w:val="14"/>
    <w:semiHidden/>
    <w:rsid w:val="00E235F2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E235F2"/>
    <w:rPr>
      <w:b/>
      <w:bCs/>
    </w:rPr>
  </w:style>
  <w:style w:type="paragraph" w:styleId="af7">
    <w:name w:val="Balloon Text"/>
    <w:basedOn w:val="a0"/>
    <w:link w:val="15"/>
    <w:semiHidden/>
    <w:rsid w:val="00E235F2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E235F2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E235F2"/>
  </w:style>
  <w:style w:type="paragraph" w:customStyle="1" w:styleId="34ffff9">
    <w:name w:val="34_ТЛ_Подпись"/>
    <w:basedOn w:val="34f6"/>
    <w:rsid w:val="00E235F2"/>
  </w:style>
  <w:style w:type="paragraph" w:customStyle="1" w:styleId="34ffffa">
    <w:name w:val="34_ТЛ_Подпись_скрытый"/>
    <w:basedOn w:val="34ffff9"/>
    <w:rsid w:val="00E235F2"/>
    <w:rPr>
      <w:vanish/>
    </w:rPr>
  </w:style>
  <w:style w:type="paragraph" w:customStyle="1" w:styleId="34ffffb">
    <w:name w:val="34_Комментарий_Философта"/>
    <w:basedOn w:val="34b"/>
    <w:rsid w:val="00E235F2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E235F2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E235F2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E235F2"/>
    <w:rPr>
      <w:b/>
    </w:rPr>
  </w:style>
  <w:style w:type="paragraph" w:customStyle="1" w:styleId="34ffffe">
    <w:name w:val="34_Таблица_Сноска_Линия"/>
    <w:basedOn w:val="34fff7"/>
    <w:next w:val="34fff7"/>
    <w:rsid w:val="00E235F2"/>
    <w:pPr>
      <w:keepNext/>
    </w:pPr>
  </w:style>
  <w:style w:type="paragraph" w:customStyle="1" w:styleId="34fffff">
    <w:name w:val="34_Таблица_Примечание"/>
    <w:basedOn w:val="34fff7"/>
    <w:rsid w:val="00E235F2"/>
  </w:style>
  <w:style w:type="character" w:customStyle="1" w:styleId="34fffff0">
    <w:name w:val="34_Знак_Значение"/>
    <w:qFormat/>
    <w:rsid w:val="00E235F2"/>
    <w:rPr>
      <w:rFonts w:ascii="Calibri" w:hAnsi="Calibri"/>
    </w:rPr>
  </w:style>
  <w:style w:type="character" w:styleId="af8">
    <w:name w:val="Hyperlink"/>
    <w:uiPriority w:val="99"/>
    <w:rsid w:val="00E235F2"/>
    <w:rPr>
      <w:color w:val="0000FF"/>
      <w:u w:val="single"/>
    </w:rPr>
  </w:style>
  <w:style w:type="paragraph" w:customStyle="1" w:styleId="34fffff1">
    <w:name w:val="34_Рисунок_Подпись"/>
    <w:basedOn w:val="34b"/>
    <w:rsid w:val="00E235F2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E235F2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E235F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E235F2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E235F2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E235F2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E235F2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43196B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E235F2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E235F2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E235F2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E235F2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E235F2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E235F2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E235F2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E235F2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E235F2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E235F2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E235F2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E235F2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E235F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D82D4E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E235F2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E235F2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E235F2"/>
    <w:pPr>
      <w:jc w:val="center"/>
    </w:pPr>
  </w:style>
  <w:style w:type="paragraph" w:customStyle="1" w:styleId="3411">
    <w:name w:val="34_Таблица_Список_Марк_1_без_отступа"/>
    <w:basedOn w:val="34ff6"/>
    <w:rsid w:val="00E235F2"/>
    <w:pPr>
      <w:numPr>
        <w:numId w:val="41"/>
      </w:numPr>
    </w:pPr>
  </w:style>
  <w:style w:type="paragraph" w:customStyle="1" w:styleId="34fffff9">
    <w:name w:val="34_Формула"/>
    <w:basedOn w:val="a0"/>
    <w:rsid w:val="00E235F2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E235F2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E235F2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E235F2"/>
    <w:rPr>
      <w:sz w:val="24"/>
    </w:rPr>
  </w:style>
  <w:style w:type="paragraph" w:styleId="1">
    <w:name w:val="heading 1"/>
    <w:next w:val="34b"/>
    <w:link w:val="10"/>
    <w:qFormat/>
    <w:rsid w:val="00E235F2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E235F2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E235F2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E235F2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E235F2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E235F2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E235F2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E235F2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E235F2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E235F2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E235F2"/>
  </w:style>
  <w:style w:type="character" w:customStyle="1" w:styleId="34c">
    <w:name w:val="34_Знак_Сообщение_системы"/>
    <w:rsid w:val="00E235F2"/>
    <w:rPr>
      <w:rFonts w:ascii="Calibri" w:hAnsi="Calibri"/>
    </w:rPr>
  </w:style>
  <w:style w:type="paragraph" w:customStyle="1" w:styleId="34b">
    <w:name w:val="34_Абзац_Обычный"/>
    <w:link w:val="34d"/>
    <w:qFormat/>
    <w:rsid w:val="00E235F2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E235F2"/>
    <w:rPr>
      <w:sz w:val="24"/>
      <w:lang w:eastAsia="x-none"/>
    </w:rPr>
  </w:style>
  <w:style w:type="character" w:customStyle="1" w:styleId="10">
    <w:name w:val="Заголовок 1 Знак"/>
    <w:link w:val="1"/>
    <w:rsid w:val="00E235F2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E235F2"/>
    <w:rPr>
      <w:b/>
      <w:sz w:val="32"/>
    </w:rPr>
  </w:style>
  <w:style w:type="character" w:customStyle="1" w:styleId="30">
    <w:name w:val="Заголовок 3 Знак"/>
    <w:link w:val="3"/>
    <w:rsid w:val="00E235F2"/>
    <w:rPr>
      <w:b/>
      <w:bCs/>
      <w:sz w:val="28"/>
    </w:rPr>
  </w:style>
  <w:style w:type="character" w:customStyle="1" w:styleId="40">
    <w:name w:val="Заголовок 4 Знак"/>
    <w:link w:val="4"/>
    <w:rsid w:val="00E235F2"/>
    <w:rPr>
      <w:b/>
      <w:sz w:val="24"/>
    </w:rPr>
  </w:style>
  <w:style w:type="character" w:customStyle="1" w:styleId="50">
    <w:name w:val="Заголовок 5 Знак"/>
    <w:link w:val="5"/>
    <w:rsid w:val="00E235F2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E235F2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E235F2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E235F2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E235F2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E235F2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E235F2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E235F2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E235F2"/>
    <w:rPr>
      <w:u w:val="single"/>
    </w:rPr>
  </w:style>
  <w:style w:type="paragraph" w:customStyle="1" w:styleId="349">
    <w:name w:val="34_Список_Библиография"/>
    <w:basedOn w:val="34b"/>
    <w:rsid w:val="00E235F2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6C343C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E235F2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E235F2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E235F2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E235F2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E235F2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6C343C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E235F2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6C343C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E235F2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E235F2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E235F2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E235F2"/>
    <w:rPr>
      <w:b w:val="0"/>
      <w:i/>
    </w:rPr>
  </w:style>
  <w:style w:type="character" w:customStyle="1" w:styleId="34fc">
    <w:name w:val="34_Знак_Название_файла"/>
    <w:qFormat/>
    <w:rsid w:val="00E235F2"/>
    <w:rPr>
      <w:rFonts w:ascii="Calibri" w:hAnsi="Calibri"/>
    </w:rPr>
  </w:style>
  <w:style w:type="character" w:customStyle="1" w:styleId="34fd">
    <w:name w:val="34_Знак_Термин"/>
    <w:rsid w:val="00E235F2"/>
    <w:rPr>
      <w:i/>
    </w:rPr>
  </w:style>
  <w:style w:type="character" w:customStyle="1" w:styleId="34fe">
    <w:name w:val="34_Знак_Полужирный"/>
    <w:rsid w:val="00E235F2"/>
    <w:rPr>
      <w:b/>
    </w:rPr>
  </w:style>
  <w:style w:type="character" w:customStyle="1" w:styleId="34ff">
    <w:name w:val="34_Знак_Верхний_индекс"/>
    <w:rsid w:val="00E235F2"/>
    <w:rPr>
      <w:vertAlign w:val="superscript"/>
    </w:rPr>
  </w:style>
  <w:style w:type="character" w:customStyle="1" w:styleId="3424">
    <w:name w:val="34_Список_Марк_2 Знак"/>
    <w:link w:val="3423"/>
    <w:rsid w:val="00616ADD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E235F2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E235F2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E235F2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E235F2"/>
    <w:pPr>
      <w:numPr>
        <w:numId w:val="31"/>
      </w:numPr>
    </w:pPr>
  </w:style>
  <w:style w:type="character" w:customStyle="1" w:styleId="3419">
    <w:name w:val="34_Список_Марк_1 Знак"/>
    <w:link w:val="3413"/>
    <w:rsid w:val="006C343C"/>
    <w:rPr>
      <w:sz w:val="24"/>
      <w:lang w:eastAsia="x-none"/>
    </w:rPr>
  </w:style>
  <w:style w:type="paragraph" w:styleId="a4">
    <w:name w:val="footnote text"/>
    <w:basedOn w:val="34b"/>
    <w:link w:val="a5"/>
    <w:rsid w:val="00E235F2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E235F2"/>
    <w:pPr>
      <w:numPr>
        <w:numId w:val="30"/>
      </w:numPr>
    </w:pPr>
  </w:style>
  <w:style w:type="character" w:customStyle="1" w:styleId="341a">
    <w:name w:val="34_Список_Нум_1 Знак"/>
    <w:link w:val="341"/>
    <w:rsid w:val="006C343C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E235F2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6C343C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E235F2"/>
    <w:pPr>
      <w:keepNext/>
    </w:pPr>
  </w:style>
  <w:style w:type="paragraph" w:customStyle="1" w:styleId="34f1">
    <w:name w:val="34_Рамка_Основной"/>
    <w:basedOn w:val="34b"/>
    <w:link w:val="34f0"/>
    <w:rsid w:val="00E235F2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E235F2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E235F2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E235F2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E235F2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E235F2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E235F2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E235F2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E235F2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E235F2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E235F2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E235F2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E235F2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E235F2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E235F2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6C343C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E235F2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E235F2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E235F2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E235F2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E235F2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E235F2"/>
    <w:rPr>
      <w:sz w:val="18"/>
      <w:lang w:eastAsia="x-none"/>
    </w:rPr>
  </w:style>
  <w:style w:type="paragraph" w:customStyle="1" w:styleId="34fff1">
    <w:name w:val="34_Листинг"/>
    <w:basedOn w:val="34b"/>
    <w:rsid w:val="00E235F2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E235F2"/>
    <w:rPr>
      <w:b/>
    </w:rPr>
  </w:style>
  <w:style w:type="paragraph" w:customStyle="1" w:styleId="3440">
    <w:name w:val="34_Заголовок_4_Приложение"/>
    <w:basedOn w:val="4"/>
    <w:next w:val="34b"/>
    <w:rsid w:val="00E235F2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E235F2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E235F2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E235F2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E235F2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E235F2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E235F2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E235F2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E235F2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E235F2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E235F2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E235F2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E235F2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E235F2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E235F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E235F2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E235F2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E235F2"/>
  </w:style>
  <w:style w:type="paragraph" w:customStyle="1" w:styleId="34fffb">
    <w:name w:val="34_Пример_Заголовок"/>
    <w:basedOn w:val="34f8"/>
    <w:next w:val="34f8"/>
    <w:rsid w:val="00E235F2"/>
    <w:pPr>
      <w:keepNext/>
      <w:spacing w:after="120"/>
    </w:pPr>
    <w:rPr>
      <w:b/>
      <w:lang w:eastAsia="ru-RU"/>
    </w:rPr>
  </w:style>
  <w:style w:type="character" w:styleId="a7">
    <w:name w:val="FollowedHyperlink"/>
    <w:rsid w:val="00E235F2"/>
    <w:rPr>
      <w:color w:val="auto"/>
    </w:rPr>
  </w:style>
  <w:style w:type="character" w:customStyle="1" w:styleId="34fffc">
    <w:name w:val="34_Знак_Нижний_индекс"/>
    <w:rsid w:val="00E235F2"/>
    <w:rPr>
      <w:vertAlign w:val="subscript"/>
    </w:rPr>
  </w:style>
  <w:style w:type="character" w:styleId="a8">
    <w:name w:val="footnote reference"/>
    <w:basedOn w:val="a1"/>
    <w:semiHidden/>
    <w:rsid w:val="00E235F2"/>
    <w:rPr>
      <w:vertAlign w:val="superscript"/>
    </w:rPr>
  </w:style>
  <w:style w:type="paragraph" w:styleId="a9">
    <w:name w:val="header"/>
    <w:basedOn w:val="34b"/>
    <w:link w:val="aa"/>
    <w:rsid w:val="00E235F2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E235F2"/>
    <w:rPr>
      <w:lang w:eastAsia="x-none"/>
    </w:rPr>
  </w:style>
  <w:style w:type="paragraph" w:styleId="ab">
    <w:name w:val="footer"/>
    <w:basedOn w:val="34b"/>
    <w:link w:val="ac"/>
    <w:rsid w:val="00E235F2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E235F2"/>
    <w:rPr>
      <w:lang w:eastAsia="x-none"/>
    </w:rPr>
  </w:style>
  <w:style w:type="numbering" w:customStyle="1" w:styleId="a">
    <w:name w:val="Приложение"/>
    <w:uiPriority w:val="99"/>
    <w:rsid w:val="00E235F2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E235F2"/>
    <w:pPr>
      <w:keepNext/>
    </w:pPr>
  </w:style>
  <w:style w:type="character" w:customStyle="1" w:styleId="3434">
    <w:name w:val="34_Список_Марк_3 Знак"/>
    <w:basedOn w:val="34d"/>
    <w:link w:val="3432"/>
    <w:rsid w:val="00616ADD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E235F2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E235F2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6C343C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6C343C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6C343C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E235F2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E235F2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E235F2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6C343C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E235F2"/>
    <w:pPr>
      <w:keepNext/>
    </w:pPr>
  </w:style>
  <w:style w:type="character" w:customStyle="1" w:styleId="34ffff0">
    <w:name w:val="34_Процедура_Подшаг Знак"/>
    <w:basedOn w:val="34d"/>
    <w:link w:val="344"/>
    <w:rsid w:val="006C343C"/>
    <w:rPr>
      <w:sz w:val="24"/>
      <w:lang w:eastAsia="x-none"/>
    </w:rPr>
  </w:style>
  <w:style w:type="character" w:customStyle="1" w:styleId="34ffff2">
    <w:name w:val="34_Знак_Клавиши"/>
    <w:rsid w:val="00E235F2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E235F2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E235F2"/>
  </w:style>
  <w:style w:type="paragraph" w:styleId="ad">
    <w:name w:val="caption"/>
    <w:basedOn w:val="34b"/>
    <w:next w:val="34b"/>
    <w:rsid w:val="00D82D4E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E235F2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E235F2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E235F2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6C343C"/>
    <w:rPr>
      <w:sz w:val="24"/>
      <w:lang w:eastAsia="x-none"/>
    </w:rPr>
  </w:style>
  <w:style w:type="character" w:customStyle="1" w:styleId="ae">
    <w:name w:val="Основной текст Знак"/>
    <w:semiHidden/>
    <w:rsid w:val="00E235F2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E235F2"/>
    <w:rPr>
      <w:rFonts w:ascii="Arial" w:hAnsi="Arial"/>
    </w:rPr>
  </w:style>
  <w:style w:type="character" w:customStyle="1" w:styleId="af0">
    <w:name w:val="Тема примечания Знак"/>
    <w:semiHidden/>
    <w:rsid w:val="00E235F2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E235F2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E235F2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E235F2"/>
  </w:style>
  <w:style w:type="character" w:styleId="af3">
    <w:name w:val="annotation reference"/>
    <w:semiHidden/>
    <w:rsid w:val="00E235F2"/>
    <w:rPr>
      <w:sz w:val="16"/>
      <w:szCs w:val="16"/>
    </w:rPr>
  </w:style>
  <w:style w:type="character" w:styleId="af4">
    <w:name w:val="page number"/>
    <w:rsid w:val="00E235F2"/>
  </w:style>
  <w:style w:type="paragraph" w:styleId="af5">
    <w:name w:val="Body Text"/>
    <w:basedOn w:val="a0"/>
    <w:link w:val="13"/>
    <w:semiHidden/>
    <w:unhideWhenUsed/>
    <w:rsid w:val="00E235F2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E235F2"/>
    <w:rPr>
      <w:sz w:val="24"/>
    </w:rPr>
  </w:style>
  <w:style w:type="paragraph" w:styleId="af6">
    <w:name w:val="annotation subject"/>
    <w:basedOn w:val="af2"/>
    <w:next w:val="af2"/>
    <w:link w:val="14"/>
    <w:semiHidden/>
    <w:rsid w:val="00E235F2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E235F2"/>
    <w:rPr>
      <w:b/>
      <w:bCs/>
    </w:rPr>
  </w:style>
  <w:style w:type="paragraph" w:styleId="af7">
    <w:name w:val="Balloon Text"/>
    <w:basedOn w:val="a0"/>
    <w:link w:val="15"/>
    <w:semiHidden/>
    <w:rsid w:val="00E235F2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E235F2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E235F2"/>
  </w:style>
  <w:style w:type="paragraph" w:customStyle="1" w:styleId="34ffff9">
    <w:name w:val="34_ТЛ_Подпись"/>
    <w:basedOn w:val="34f6"/>
    <w:rsid w:val="00E235F2"/>
  </w:style>
  <w:style w:type="paragraph" w:customStyle="1" w:styleId="34ffffa">
    <w:name w:val="34_ТЛ_Подпись_скрытый"/>
    <w:basedOn w:val="34ffff9"/>
    <w:rsid w:val="00E235F2"/>
    <w:rPr>
      <w:vanish/>
    </w:rPr>
  </w:style>
  <w:style w:type="paragraph" w:customStyle="1" w:styleId="34ffffb">
    <w:name w:val="34_Комментарий_Философта"/>
    <w:basedOn w:val="34b"/>
    <w:rsid w:val="00E235F2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E235F2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E235F2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E235F2"/>
    <w:rPr>
      <w:b/>
    </w:rPr>
  </w:style>
  <w:style w:type="paragraph" w:customStyle="1" w:styleId="34ffffe">
    <w:name w:val="34_Таблица_Сноска_Линия"/>
    <w:basedOn w:val="34fff7"/>
    <w:next w:val="34fff7"/>
    <w:rsid w:val="00E235F2"/>
    <w:pPr>
      <w:keepNext/>
    </w:pPr>
  </w:style>
  <w:style w:type="paragraph" w:customStyle="1" w:styleId="34fffff">
    <w:name w:val="34_Таблица_Примечание"/>
    <w:basedOn w:val="34fff7"/>
    <w:rsid w:val="00E235F2"/>
  </w:style>
  <w:style w:type="character" w:customStyle="1" w:styleId="34fffff0">
    <w:name w:val="34_Знак_Значение"/>
    <w:qFormat/>
    <w:rsid w:val="00E235F2"/>
    <w:rPr>
      <w:rFonts w:ascii="Calibri" w:hAnsi="Calibri"/>
    </w:rPr>
  </w:style>
  <w:style w:type="character" w:styleId="af8">
    <w:name w:val="Hyperlink"/>
    <w:uiPriority w:val="99"/>
    <w:rsid w:val="00E235F2"/>
    <w:rPr>
      <w:color w:val="0000FF"/>
      <w:u w:val="single"/>
    </w:rPr>
  </w:style>
  <w:style w:type="paragraph" w:customStyle="1" w:styleId="34fffff1">
    <w:name w:val="34_Рисунок_Подпись"/>
    <w:basedOn w:val="34b"/>
    <w:rsid w:val="00E235F2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E235F2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E235F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E235F2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E235F2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E235F2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E235F2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43196B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E235F2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E235F2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E235F2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E235F2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E235F2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E235F2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E235F2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E235F2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E235F2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E235F2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E235F2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E235F2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E235F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D82D4E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E235F2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E235F2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E235F2"/>
    <w:pPr>
      <w:jc w:val="center"/>
    </w:pPr>
  </w:style>
  <w:style w:type="paragraph" w:customStyle="1" w:styleId="3411">
    <w:name w:val="34_Таблица_Список_Марк_1_без_отступа"/>
    <w:basedOn w:val="34ff6"/>
    <w:rsid w:val="00E235F2"/>
    <w:pPr>
      <w:numPr>
        <w:numId w:val="41"/>
      </w:numPr>
    </w:pPr>
  </w:style>
  <w:style w:type="paragraph" w:customStyle="1" w:styleId="34fffff9">
    <w:name w:val="34_Формула"/>
    <w:basedOn w:val="a0"/>
    <w:rsid w:val="00E235F2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E235F2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E235F2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840B0E-1B68-4AFC-AAA5-1F523CCE2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688</TotalTime>
  <Pages>7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систем классификации и кодирования</vt:lpstr>
    </vt:vector>
  </TitlesOfParts>
  <Company>Название организации</Company>
  <LinksUpToDate>false</LinksUpToDate>
  <CharactersWithSpaces>3368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систем классификации и кодирования</dc:title>
  <dc:creator>Oksana</dc:creator>
  <cp:lastModifiedBy>Oksana</cp:lastModifiedBy>
  <cp:revision>215</cp:revision>
  <cp:lastPrinted>2014-09-08T01:50:00Z</cp:lastPrinted>
  <dcterms:created xsi:type="dcterms:W3CDTF">2014-09-07T22:05:00Z</dcterms:created>
  <dcterms:modified xsi:type="dcterms:W3CDTF">2023-05-08T10:12:00Z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A.B.XXX.П7.XX.X-X.X</vt:lpwstr>
  </property>
  <property fmtid="{D5CDD505-2E9C-101B-9397-08002B2CF9AE}" pid="8" name="год_издания">
    <vt:lpwstr>2023</vt:lpwstr>
  </property>
</Properties>
</file>