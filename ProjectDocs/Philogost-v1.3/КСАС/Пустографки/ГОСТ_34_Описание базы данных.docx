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42D" w:rsidRDefault="001E242D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FA7BD8">
        <w:t>Название организации</w:t>
      </w:r>
      <w:r>
        <w:fldChar w:fldCharType="end"/>
      </w:r>
    </w:p>
    <w:p w:rsidR="001E242D" w:rsidRPr="00C816E8" w:rsidRDefault="001E242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1E242D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1E242D" w:rsidRPr="00C816E8" w:rsidRDefault="001E242D" w:rsidP="00345A40">
            <w:pPr>
              <w:pStyle w:val="34ffff8"/>
            </w:pPr>
            <w:r w:rsidRPr="00C816E8">
              <w:t>УТВЕРЖДЕН</w:t>
            </w:r>
          </w:p>
          <w:p w:rsidR="001E242D" w:rsidRPr="00C816E8" w:rsidRDefault="00650C07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FA7BD8">
              <w:t>A.B.XXX.В</w:t>
            </w:r>
            <w:proofErr w:type="gramStart"/>
            <w:r w:rsidR="00FA7BD8">
              <w:t>7</w:t>
            </w:r>
            <w:proofErr w:type="gramEnd"/>
            <w:r w:rsidR="00FA7BD8">
              <w:t>.XX.X-X.X</w:t>
            </w:r>
            <w:r>
              <w:fldChar w:fldCharType="end"/>
            </w:r>
            <w:r w:rsidR="001E242D" w:rsidRPr="00C816E8">
              <w:t>-ЛУ</w:t>
            </w:r>
          </w:p>
          <w:p w:rsidR="001E242D" w:rsidRPr="00C816E8" w:rsidRDefault="001E242D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1E242D" w:rsidRPr="00C816E8" w:rsidRDefault="001E242D" w:rsidP="00345A40">
            <w:pPr>
              <w:pStyle w:val="34ffff8"/>
            </w:pPr>
            <w:r w:rsidRPr="00C816E8">
              <w:t>УТВЕРЖДАЮ</w:t>
            </w:r>
          </w:p>
        </w:tc>
      </w:tr>
      <w:tr w:rsidR="001E242D" w:rsidRPr="00C816E8" w:rsidTr="00345A40">
        <w:trPr>
          <w:trHeight w:val="630"/>
        </w:trPr>
        <w:tc>
          <w:tcPr>
            <w:tcW w:w="5554" w:type="dxa"/>
            <w:vMerge/>
          </w:tcPr>
          <w:p w:rsidR="001E242D" w:rsidRPr="00C816E8" w:rsidRDefault="001E242D" w:rsidP="00345A40"/>
        </w:tc>
        <w:tc>
          <w:tcPr>
            <w:tcW w:w="4563" w:type="dxa"/>
          </w:tcPr>
          <w:p w:rsidR="001E242D" w:rsidRPr="00C816E8" w:rsidRDefault="001E242D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1E242D" w:rsidRPr="00C816E8" w:rsidTr="00345A40">
        <w:trPr>
          <w:trHeight w:val="353"/>
        </w:trPr>
        <w:tc>
          <w:tcPr>
            <w:tcW w:w="5554" w:type="dxa"/>
            <w:vMerge/>
          </w:tcPr>
          <w:p w:rsidR="001E242D" w:rsidRPr="00C816E8" w:rsidRDefault="001E242D" w:rsidP="00345A40"/>
        </w:tc>
        <w:tc>
          <w:tcPr>
            <w:tcW w:w="4563" w:type="dxa"/>
          </w:tcPr>
          <w:p w:rsidR="001E242D" w:rsidRPr="00C816E8" w:rsidRDefault="001E242D" w:rsidP="00B617AD">
            <w:pPr>
              <w:pStyle w:val="34ffff9"/>
            </w:pPr>
            <w:r w:rsidRPr="00C816E8">
              <w:t>____________________ И. О. Фамилия</w:t>
            </w:r>
          </w:p>
          <w:p w:rsidR="001E242D" w:rsidRPr="00C816E8" w:rsidRDefault="001E242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A7BD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1E242D" w:rsidRPr="00C816E8" w:rsidRDefault="001E242D" w:rsidP="00801734">
      <w:pPr>
        <w:pStyle w:val="34f5"/>
      </w:pPr>
    </w:p>
    <w:p w:rsidR="001E242D" w:rsidRDefault="001E242D" w:rsidP="00801734">
      <w:pPr>
        <w:pStyle w:val="34f5"/>
      </w:pPr>
    </w:p>
    <w:p w:rsidR="001E242D" w:rsidRDefault="001E242D" w:rsidP="00801734">
      <w:pPr>
        <w:pStyle w:val="34f5"/>
        <w:rPr>
          <w:lang w:val="en-US"/>
        </w:rPr>
      </w:pPr>
    </w:p>
    <w:p w:rsidR="005252B4" w:rsidRPr="005252B4" w:rsidRDefault="005252B4" w:rsidP="00801734">
      <w:pPr>
        <w:pStyle w:val="34f5"/>
        <w:rPr>
          <w:lang w:val="en-US"/>
        </w:rPr>
      </w:pPr>
    </w:p>
    <w:p w:rsidR="001E242D" w:rsidRPr="00C816E8" w:rsidRDefault="001E242D" w:rsidP="00801734">
      <w:pPr>
        <w:pStyle w:val="34f5"/>
      </w:pPr>
    </w:p>
    <w:p w:rsidR="001E242D" w:rsidRPr="00C816E8" w:rsidRDefault="00BB3625" w:rsidP="00801734">
      <w:pPr>
        <w:pStyle w:val="34ffb"/>
      </w:pPr>
      <w:fldSimple w:instr=" DOCPROPERTY  полное_название_системы  \* MERGEFORMAT ">
        <w:r w:rsidR="00FA7BD8">
          <w:t>Полное название системы</w:t>
        </w:r>
      </w:fldSimple>
    </w:p>
    <w:p w:rsidR="001E242D" w:rsidRPr="00C816E8" w:rsidRDefault="001E242D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FA7BD8">
          <w:t>Краткое название системы</w:t>
        </w:r>
      </w:fldSimple>
      <w:r w:rsidRPr="00C816E8">
        <w:t>)</w:t>
      </w:r>
    </w:p>
    <w:p w:rsidR="001E242D" w:rsidRPr="00C816E8" w:rsidRDefault="00BB3625" w:rsidP="00801734">
      <w:pPr>
        <w:pStyle w:val="34ffd"/>
      </w:pPr>
      <w:fldSimple w:instr=" DOCPROPERTY  Title  \* MERGEFORMAT ">
        <w:r w:rsidR="00FA7BD8">
          <w:t>Описание базы данных</w:t>
        </w:r>
      </w:fldSimple>
    </w:p>
    <w:p w:rsidR="001E242D" w:rsidRDefault="001E242D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FA7BD8">
        <w:t>A.B.XXX.В</w:t>
      </w:r>
      <w:proofErr w:type="gramStart"/>
      <w:r w:rsidR="00FA7BD8">
        <w:t>7</w:t>
      </w:r>
      <w:proofErr w:type="gramEnd"/>
      <w:r w:rsidR="00FA7BD8">
        <w:t>.XX.X-X.X</w:t>
      </w:r>
      <w:r w:rsidRPr="00C816E8">
        <w:fldChar w:fldCharType="end"/>
      </w:r>
    </w:p>
    <w:p w:rsidR="001E242D" w:rsidRDefault="001E242D" w:rsidP="00801734">
      <w:pPr>
        <w:pStyle w:val="34f5"/>
      </w:pPr>
    </w:p>
    <w:p w:rsidR="001E242D" w:rsidRDefault="001E242D" w:rsidP="00801734">
      <w:pPr>
        <w:pStyle w:val="34f5"/>
      </w:pPr>
    </w:p>
    <w:p w:rsidR="001E242D" w:rsidRPr="001422AB" w:rsidRDefault="001E242D" w:rsidP="00801734">
      <w:pPr>
        <w:pStyle w:val="34f5"/>
      </w:pPr>
    </w:p>
    <w:p w:rsidR="005252B4" w:rsidRPr="001422AB" w:rsidRDefault="005252B4" w:rsidP="00801734">
      <w:pPr>
        <w:pStyle w:val="34f5"/>
      </w:pPr>
    </w:p>
    <w:p w:rsidR="005252B4" w:rsidRPr="001422AB" w:rsidRDefault="005252B4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1E242D" w:rsidRPr="00C816E8" w:rsidTr="00345A40">
        <w:trPr>
          <w:trHeight w:val="404"/>
        </w:trPr>
        <w:tc>
          <w:tcPr>
            <w:tcW w:w="4564" w:type="dxa"/>
            <w:vAlign w:val="center"/>
          </w:tcPr>
          <w:p w:rsidR="001E242D" w:rsidRPr="00C816E8" w:rsidRDefault="001E242D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1E242D" w:rsidRPr="00C816E8" w:rsidRDefault="001E242D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1E242D" w:rsidRPr="00C816E8" w:rsidRDefault="001E242D" w:rsidP="00345A40">
            <w:pPr>
              <w:pStyle w:val="34ffff9"/>
            </w:pPr>
          </w:p>
        </w:tc>
      </w:tr>
      <w:tr w:rsidR="001E242D" w:rsidRPr="00C816E8" w:rsidTr="00345A40">
        <w:trPr>
          <w:trHeight w:val="868"/>
        </w:trPr>
        <w:tc>
          <w:tcPr>
            <w:tcW w:w="4564" w:type="dxa"/>
          </w:tcPr>
          <w:p w:rsidR="001E242D" w:rsidRPr="00C816E8" w:rsidRDefault="001E242D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1E242D" w:rsidRPr="00C816E8" w:rsidRDefault="001E242D" w:rsidP="00345A40">
            <w:pPr>
              <w:pStyle w:val="34ffff9"/>
            </w:pPr>
          </w:p>
        </w:tc>
        <w:tc>
          <w:tcPr>
            <w:tcW w:w="4563" w:type="dxa"/>
          </w:tcPr>
          <w:p w:rsidR="001E242D" w:rsidRPr="00C816E8" w:rsidRDefault="001E242D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1E242D" w:rsidRPr="00C816E8" w:rsidTr="00345A40">
        <w:trPr>
          <w:trHeight w:val="404"/>
        </w:trPr>
        <w:tc>
          <w:tcPr>
            <w:tcW w:w="4564" w:type="dxa"/>
          </w:tcPr>
          <w:p w:rsidR="001E242D" w:rsidRPr="00C816E8" w:rsidRDefault="001E242D" w:rsidP="00345A40">
            <w:pPr>
              <w:pStyle w:val="34ffff9"/>
            </w:pPr>
            <w:r w:rsidRPr="00C816E8">
              <w:t>____________________ И. О. Фамилия</w:t>
            </w:r>
          </w:p>
          <w:p w:rsidR="001E242D" w:rsidRPr="00C816E8" w:rsidRDefault="001E242D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A7BD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1E242D" w:rsidRPr="00C816E8" w:rsidRDefault="001E242D" w:rsidP="00345A40">
            <w:pPr>
              <w:pStyle w:val="34ffff9"/>
            </w:pPr>
          </w:p>
        </w:tc>
        <w:tc>
          <w:tcPr>
            <w:tcW w:w="4563" w:type="dxa"/>
          </w:tcPr>
          <w:p w:rsidR="001E242D" w:rsidRPr="00C816E8" w:rsidRDefault="001E242D" w:rsidP="00B617AD">
            <w:pPr>
              <w:pStyle w:val="34ffff9"/>
            </w:pPr>
            <w:r w:rsidRPr="00C816E8">
              <w:t>____________________ И. О. Фамилия</w:t>
            </w:r>
          </w:p>
          <w:p w:rsidR="001E242D" w:rsidRPr="00C816E8" w:rsidRDefault="001E242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A7BD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1E242D" w:rsidRPr="00C816E8" w:rsidTr="00345A40">
        <w:trPr>
          <w:trHeight w:val="404"/>
        </w:trPr>
        <w:tc>
          <w:tcPr>
            <w:tcW w:w="4564" w:type="dxa"/>
            <w:vAlign w:val="center"/>
          </w:tcPr>
          <w:p w:rsidR="001E242D" w:rsidRPr="00C816E8" w:rsidRDefault="001E242D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1E242D" w:rsidRPr="00C816E8" w:rsidRDefault="001E242D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1E242D" w:rsidRPr="00C816E8" w:rsidRDefault="001E242D" w:rsidP="00345A40">
            <w:pPr>
              <w:pStyle w:val="34ffff8"/>
            </w:pPr>
          </w:p>
        </w:tc>
      </w:tr>
      <w:tr w:rsidR="001E242D" w:rsidRPr="00C816E8" w:rsidTr="00345A40">
        <w:trPr>
          <w:trHeight w:val="864"/>
        </w:trPr>
        <w:tc>
          <w:tcPr>
            <w:tcW w:w="4564" w:type="dxa"/>
          </w:tcPr>
          <w:p w:rsidR="001E242D" w:rsidRPr="00C816E8" w:rsidRDefault="001E242D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1E242D" w:rsidRPr="00C816E8" w:rsidRDefault="001E242D" w:rsidP="00345A40">
            <w:pPr>
              <w:pStyle w:val="34ffff9"/>
            </w:pPr>
          </w:p>
        </w:tc>
        <w:tc>
          <w:tcPr>
            <w:tcW w:w="4563" w:type="dxa"/>
          </w:tcPr>
          <w:p w:rsidR="001E242D" w:rsidRPr="00C816E8" w:rsidRDefault="001E242D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1E242D" w:rsidRPr="00C816E8" w:rsidTr="00345A40">
        <w:trPr>
          <w:trHeight w:val="643"/>
        </w:trPr>
        <w:tc>
          <w:tcPr>
            <w:tcW w:w="4564" w:type="dxa"/>
          </w:tcPr>
          <w:p w:rsidR="001E242D" w:rsidRPr="00C816E8" w:rsidRDefault="001E242D" w:rsidP="00B617AD">
            <w:pPr>
              <w:pStyle w:val="34ffff9"/>
            </w:pPr>
            <w:r w:rsidRPr="00C816E8">
              <w:t>____________________ И. О. Фамилия</w:t>
            </w:r>
          </w:p>
          <w:p w:rsidR="001E242D" w:rsidRPr="00C816E8" w:rsidRDefault="001E242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A7BD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1E242D" w:rsidRPr="00C816E8" w:rsidRDefault="001E242D" w:rsidP="00345A40">
            <w:pPr>
              <w:pStyle w:val="34ffff9"/>
            </w:pPr>
          </w:p>
        </w:tc>
        <w:tc>
          <w:tcPr>
            <w:tcW w:w="4563" w:type="dxa"/>
          </w:tcPr>
          <w:p w:rsidR="001E242D" w:rsidRPr="00C816E8" w:rsidRDefault="001E242D" w:rsidP="00B617AD">
            <w:pPr>
              <w:pStyle w:val="34ffff9"/>
            </w:pPr>
            <w:r w:rsidRPr="00C816E8">
              <w:t>____________________ И. О. Фамилия</w:t>
            </w:r>
          </w:p>
          <w:p w:rsidR="001E242D" w:rsidRPr="00C816E8" w:rsidRDefault="001E242D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FA7BD8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1E242D" w:rsidRPr="00801734" w:rsidRDefault="001E242D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FA7BD8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445175" w:history="1">
        <w:r w:rsidR="00FA7BD8" w:rsidRPr="00126F96">
          <w:rPr>
            <w:rStyle w:val="af8"/>
          </w:rPr>
          <w:t>1 Перечень объектов предметной области АС</w:t>
        </w:r>
        <w:r w:rsidR="00FA7BD8">
          <w:rPr>
            <w:webHidden/>
          </w:rPr>
          <w:tab/>
        </w:r>
        <w:r w:rsidR="00FA7BD8">
          <w:rPr>
            <w:webHidden/>
          </w:rPr>
          <w:fldChar w:fldCharType="begin"/>
        </w:r>
        <w:r w:rsidR="00FA7BD8">
          <w:rPr>
            <w:webHidden/>
          </w:rPr>
          <w:instrText xml:space="preserve"> PAGEREF _Toc134445175 \h </w:instrText>
        </w:r>
        <w:r w:rsidR="00FA7BD8">
          <w:rPr>
            <w:webHidden/>
          </w:rPr>
        </w:r>
        <w:r w:rsidR="00FA7BD8">
          <w:rPr>
            <w:webHidden/>
          </w:rPr>
          <w:fldChar w:fldCharType="separate"/>
        </w:r>
        <w:r w:rsidR="00FA7BD8">
          <w:rPr>
            <w:webHidden/>
          </w:rPr>
          <w:t>3</w:t>
        </w:r>
        <w:r w:rsidR="00FA7BD8">
          <w:rPr>
            <w:webHidden/>
          </w:rPr>
          <w:fldChar w:fldCharType="end"/>
        </w:r>
      </w:hyperlink>
    </w:p>
    <w:p w:rsidR="00FA7BD8" w:rsidRDefault="00FA7BD8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5176" w:history="1">
        <w:r w:rsidRPr="00126F96">
          <w:rPr>
            <w:rStyle w:val="af8"/>
          </w:rPr>
          <w:t>2 Сущности, включенные в базу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_Toc134445176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A7BD8" w:rsidRDefault="00FA7BD8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5177" w:history="1">
        <w:r w:rsidRPr="00126F96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_Toc134445177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A7BD8" w:rsidRDefault="00FA7BD8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5178" w:history="1">
        <w:r w:rsidRPr="00126F96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A7BD8" w:rsidRDefault="00FA7BD8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5179" w:history="1">
        <w:r w:rsidRPr="00126F96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_Toc134445179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A7BD8" w:rsidRDefault="00FA7BD8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5180" w:history="1">
        <w:r w:rsidRPr="00126F96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_Toc134445180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  <w:rPr>
          <w:lang w:val="en-US"/>
        </w:rPr>
      </w:pPr>
      <w:r>
        <w:fldChar w:fldCharType="end"/>
      </w:r>
    </w:p>
    <w:p w:rsidR="00E3465E" w:rsidRDefault="00E3465E" w:rsidP="008232D4">
      <w:pPr>
        <w:pStyle w:val="34fffa"/>
      </w:pPr>
    </w:p>
    <w:p w:rsidR="00FC32E6" w:rsidRDefault="00FC32E6" w:rsidP="008232D4">
      <w:pPr>
        <w:pStyle w:val="34fffa"/>
        <w:sectPr w:rsidR="00FC32E6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FA7BD8" w:rsidP="00FA7BD8">
      <w:pPr>
        <w:pStyle w:val="1"/>
        <w:rPr>
          <w:lang w:val="ru-RU"/>
        </w:rPr>
      </w:pPr>
      <w:bookmarkStart w:id="1" w:name="_Toc134445175"/>
      <w:r w:rsidRPr="00FA7BD8">
        <w:rPr>
          <w:lang w:val="ru-RU"/>
        </w:rPr>
        <w:lastRenderedPageBreak/>
        <w:t>Перечень объектов предметной области АС</w:t>
      </w:r>
      <w:bookmarkEnd w:id="1"/>
    </w:p>
    <w:p w:rsidR="00FA7BD8" w:rsidRPr="00FA7BD8" w:rsidRDefault="00FA7BD8" w:rsidP="00FA7BD8">
      <w:pPr>
        <w:pStyle w:val="34a0"/>
      </w:pPr>
      <w:r>
        <w:t xml:space="preserve">Перечень </w:t>
      </w:r>
      <w:r>
        <w:t>объектов предметной области АС, информация о которых включена в базу данных</w:t>
      </w:r>
    </w:p>
    <w:p w:rsidR="0000513A" w:rsidRDefault="0000513A" w:rsidP="0000513A">
      <w:pPr>
        <w:pStyle w:val="34fffa"/>
      </w:pPr>
    </w:p>
    <w:p w:rsidR="00FA7BD8" w:rsidRDefault="00FA7BD8" w:rsidP="0000513A">
      <w:pPr>
        <w:pStyle w:val="34fffa"/>
      </w:pPr>
    </w:p>
    <w:p w:rsidR="00FA7BD8" w:rsidRDefault="00FA7BD8" w:rsidP="00FA7BD8">
      <w:pPr>
        <w:pStyle w:val="1"/>
      </w:pPr>
      <w:bookmarkStart w:id="2" w:name="_Toc134445176"/>
      <w:r>
        <w:lastRenderedPageBreak/>
        <w:t>Сущности</w:t>
      </w:r>
      <w:r>
        <w:t>, включенны</w:t>
      </w:r>
      <w:r>
        <w:t>е</w:t>
      </w:r>
      <w:r>
        <w:t xml:space="preserve"> в базу данных</w:t>
      </w:r>
      <w:bookmarkEnd w:id="2"/>
    </w:p>
    <w:p w:rsidR="00FA7BD8" w:rsidRDefault="00FA7BD8" w:rsidP="00FA7BD8">
      <w:pPr>
        <w:pStyle w:val="34a0"/>
      </w:pPr>
      <w:r>
        <w:t xml:space="preserve">Перечень </w:t>
      </w:r>
      <w:r>
        <w:t>сущностей, включенных в базу данных, атрибутивный состав с описанием о</w:t>
      </w:r>
      <w:r>
        <w:t>сновных характеристик атрибутов.</w:t>
      </w:r>
    </w:p>
    <w:p w:rsidR="00FA7BD8" w:rsidRDefault="00FA7BD8" w:rsidP="00FA7BD8">
      <w:pPr>
        <w:pStyle w:val="34a0"/>
      </w:pPr>
      <w:r>
        <w:t xml:space="preserve">Описание </w:t>
      </w:r>
      <w:r>
        <w:t>связей между сущностями на уровне атрибутов</w:t>
      </w:r>
    </w:p>
    <w:p w:rsidR="00FA7BD8" w:rsidRDefault="00FA7BD8" w:rsidP="00FA7BD8">
      <w:pPr>
        <w:pStyle w:val="34fffa"/>
      </w:pPr>
    </w:p>
    <w:p w:rsidR="00FA7BD8" w:rsidRDefault="00FA7BD8" w:rsidP="00FA7BD8">
      <w:pPr>
        <w:pStyle w:val="34fffa"/>
      </w:pPr>
    </w:p>
    <w:p w:rsidR="004A6227" w:rsidRPr="0000513A" w:rsidRDefault="004A6227" w:rsidP="000611C2">
      <w:pPr>
        <w:pStyle w:val="3412"/>
      </w:pPr>
      <w:bookmarkStart w:id="3" w:name="_Toc397971534"/>
      <w:bookmarkStart w:id="4" w:name="_Toc398225599"/>
      <w:bookmarkEnd w:id="3"/>
      <w:bookmarkEnd w:id="4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5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6" w:name="_Toc398225600"/>
      <w:bookmarkStart w:id="7" w:name="_Toc398345749"/>
      <w:bookmarkStart w:id="8" w:name="_Toc134445177"/>
      <w:r w:rsidR="00FA7BD8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5"/>
      <w:bookmarkEnd w:id="6"/>
      <w:bookmarkEnd w:id="7"/>
      <w:r w:rsidR="00151B4F">
        <w:instrText>Название приложения</w:instrText>
      </w:r>
      <w:bookmarkEnd w:id="8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9" w:name="_Toc398225601"/>
      <w:bookmarkStart w:id="10" w:name="_Toc398345750"/>
      <w:bookmarkStart w:id="11" w:name="_Toc134445178"/>
      <w:r>
        <w:t>Заголовок 2</w:t>
      </w:r>
      <w:bookmarkEnd w:id="9"/>
      <w:bookmarkEnd w:id="10"/>
      <w:bookmarkEnd w:id="11"/>
    </w:p>
    <w:p w:rsidR="000611C2" w:rsidRDefault="000611C2" w:rsidP="00A5066B">
      <w:pPr>
        <w:pStyle w:val="34b"/>
      </w:pPr>
    </w:p>
    <w:p w:rsidR="00171179" w:rsidRDefault="00171179" w:rsidP="00B150E6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2" w:name="_Toc386572818"/>
      <w:bookmarkStart w:id="13" w:name="_Toc386572947"/>
      <w:bookmarkStart w:id="14" w:name="_Toc390811904"/>
      <w:bookmarkStart w:id="15" w:name="_Toc394586650"/>
      <w:bookmarkStart w:id="16" w:name="_Toc134445179"/>
      <w:r>
        <w:lastRenderedPageBreak/>
        <w:t>Перечень</w:t>
      </w:r>
      <w:r w:rsidR="00147B49">
        <w:t xml:space="preserve"> сокращений</w:t>
      </w:r>
      <w:bookmarkEnd w:id="12"/>
      <w:bookmarkEnd w:id="13"/>
      <w:bookmarkEnd w:id="14"/>
      <w:bookmarkEnd w:id="15"/>
      <w:bookmarkEnd w:id="16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00513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00513A" w:rsidRPr="00AD0715" w:rsidRDefault="0000513A" w:rsidP="004573BF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00513A" w:rsidRPr="00AD0715" w:rsidRDefault="0000513A" w:rsidP="004573BF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00513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00513A" w:rsidRPr="0000513A" w:rsidRDefault="0000513A" w:rsidP="00792B31">
            <w:pPr>
              <w:pStyle w:val="34ff6"/>
            </w:pPr>
            <w:r>
              <w:t>БД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00513A" w:rsidRPr="0000513A" w:rsidRDefault="0000513A" w:rsidP="0017541A">
            <w:pPr>
              <w:pStyle w:val="34ff6"/>
            </w:pPr>
            <w:r>
              <w:t>База данных</w:t>
            </w:r>
          </w:p>
        </w:tc>
      </w:tr>
      <w:tr w:rsidR="0000513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00513A" w:rsidRPr="00AD0715" w:rsidRDefault="0000513A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00513A" w:rsidRPr="00AD0715" w:rsidRDefault="0000513A" w:rsidP="00602011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00513A" w:rsidRPr="003465A9" w:rsidRDefault="0000513A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00513A" w:rsidRPr="00AD0715" w:rsidRDefault="0000513A" w:rsidP="00602011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00513A" w:rsidRPr="00AD0715" w:rsidRDefault="0000513A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00513A" w:rsidRPr="00AD0715" w:rsidRDefault="0000513A" w:rsidP="00602011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00513A" w:rsidRPr="00F800E2" w:rsidRDefault="0000513A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00513A" w:rsidRPr="00F800E2" w:rsidRDefault="0000513A" w:rsidP="00A56E80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Default="0000513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Default="0000513A" w:rsidP="00D358E9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</w:tr>
      <w:tr w:rsidR="0000513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00513A" w:rsidRPr="00F800E2" w:rsidRDefault="0000513A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7" w:name="_Toc134445180"/>
      <w:r>
        <w:lastRenderedPageBreak/>
        <w:t>Перечень терминов</w:t>
      </w:r>
      <w:bookmarkEnd w:id="17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56875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456875" w:rsidRPr="00A86232" w:rsidRDefault="00456875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456875" w:rsidRPr="005F1B2E" w:rsidRDefault="00456875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456875" w:rsidRPr="005F1B2E" w:rsidRDefault="00456875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456875" w:rsidRPr="005F1B2E" w:rsidRDefault="00456875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456875" w:rsidRPr="005F1B2E" w:rsidRDefault="00456875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456875" w:rsidRPr="005F1B2E" w:rsidRDefault="00456875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456875" w:rsidRPr="005F1B2E" w:rsidRDefault="00456875" w:rsidP="006877E2">
            <w:pPr>
              <w:pStyle w:val="34ff8"/>
            </w:pPr>
            <w:r w:rsidRPr="005F1B2E">
              <w:t>Дата</w:t>
            </w:r>
          </w:p>
        </w:tc>
      </w:tr>
      <w:tr w:rsidR="00456875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456875" w:rsidRPr="005F1B2E" w:rsidRDefault="00456875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456875" w:rsidRPr="005F1B2E" w:rsidRDefault="00456875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456875" w:rsidRPr="005F1B2E" w:rsidRDefault="00456875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456875" w:rsidRPr="005F1B2E" w:rsidRDefault="00456875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456875" w:rsidRPr="005F1B2E" w:rsidRDefault="00456875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456875" w:rsidRPr="005F1B2E" w:rsidRDefault="00456875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456875" w:rsidRPr="005F1B2E" w:rsidRDefault="00456875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456875" w:rsidRPr="005F1B2E" w:rsidRDefault="00456875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456875" w:rsidRPr="005F1B2E" w:rsidRDefault="00456875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456875" w:rsidRPr="005F1B2E" w:rsidRDefault="00456875" w:rsidP="006877E2">
            <w:pPr>
              <w:pStyle w:val="34ff8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  <w:tr w:rsidR="00456875" w:rsidTr="00D908EB">
        <w:trPr>
          <w:trHeight w:val="454"/>
        </w:trPr>
        <w:tc>
          <w:tcPr>
            <w:tcW w:w="518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56875" w:rsidRDefault="00456875" w:rsidP="00D908EB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FC32E6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0EA5" w:rsidRDefault="00B10EA5" w:rsidP="00AD0715">
      <w:r>
        <w:separator/>
      </w:r>
    </w:p>
    <w:p w:rsidR="00B10EA5" w:rsidRDefault="00B10EA5" w:rsidP="00AD0715"/>
  </w:endnote>
  <w:endnote w:type="continuationSeparator" w:id="0">
    <w:p w:rsidR="00B10EA5" w:rsidRDefault="00B10EA5" w:rsidP="00AD0715">
      <w:r>
        <w:continuationSeparator/>
      </w:r>
    </w:p>
    <w:p w:rsidR="00B10EA5" w:rsidRDefault="00B10EA5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0EA5" w:rsidRDefault="00B10EA5" w:rsidP="00AD0715">
      <w:r>
        <w:separator/>
      </w:r>
    </w:p>
    <w:p w:rsidR="00B10EA5" w:rsidRDefault="00B10EA5" w:rsidP="00AD0715"/>
  </w:footnote>
  <w:footnote w:type="continuationSeparator" w:id="0">
    <w:p w:rsidR="00B10EA5" w:rsidRDefault="00B10EA5" w:rsidP="00AD0715">
      <w:r>
        <w:continuationSeparator/>
      </w:r>
    </w:p>
    <w:p w:rsidR="00B10EA5" w:rsidRDefault="00B10EA5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819AFEB" wp14:editId="6C7EA51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219AADDA" wp14:editId="460C535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1FB83FB9" wp14:editId="7A716A3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C32E6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A7BD8">
                                      <w:t>A.B.XXX.В</w:t>
                                    </w:r>
                                    <w:proofErr w:type="gramStart"/>
                                    <w:r w:rsidR="00FA7BD8">
                                      <w:t>7</w:t>
                                    </w:r>
                                    <w:proofErr w:type="gramEnd"/>
                                    <w:r w:rsidR="00FA7BD8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CF+USkRQ8AAPvXAAAOAAAAAAAAAAAAAAAAAC4CAABkcnMvZTJvRG9j&#10;LnhtbFBLAQItABQABgAIAAAAIQBZRZ4l4QAAAAsBAAAPAAAAAAAAAAAAAAAAAJ8RAABkcnMvZG93&#10;bnJldi54bWxQSwUGAAAAAAQABADzAAAArRIAAAAA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C32E6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A7BD8">
                                <w:t>A.B.XXX.В</w:t>
                              </w:r>
                              <w:proofErr w:type="gramStart"/>
                              <w:r w:rsidR="00FA7BD8">
                                <w:t>7</w:t>
                              </w:r>
                              <w:proofErr w:type="gramEnd"/>
                              <w:r w:rsidR="00FA7BD8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2B148A61" wp14:editId="4E0D7E2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BB3625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FA7BD8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 w:rsidRPr="00FA7BD8">
                                    <w:rPr>
                                      <w:noProof/>
                                    </w:rPr>
                                    <w:instrText>8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</w:rPr>
                                    <w:t>8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A7BD8">
                                    <w:t>A.B.XXX.В</w:t>
                                  </w:r>
                                  <w:proofErr w:type="gramStart"/>
                                  <w:r w:rsidR="00FA7BD8">
                                    <w:t>7</w:t>
                                  </w:r>
                                  <w:proofErr w:type="gramEnd"/>
                                  <w:r w:rsidR="00FA7BD8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BB3625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FA7BD8">
                                      <w:t>Полное название системы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:rsidR="008E77B3" w:rsidRPr="00F9048A" w:rsidRDefault="00BB3625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FA7BD8">
                                      <w:t>Описание базы данных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" o:spid="_x0000_s1137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BB3625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FA7BD8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 w:rsidRPr="00FA7BD8">
                              <w:rPr>
                                <w:noProof/>
                              </w:rPr>
                              <w:instrText>8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A7BD8">
                              <w:t>A.B.XXX.В</w:t>
                            </w:r>
                            <w:proofErr w:type="gramStart"/>
                            <w:r w:rsidR="00FA7BD8">
                              <w:t>7</w:t>
                            </w:r>
                            <w:proofErr w:type="gramEnd"/>
                            <w:r w:rsidR="00FA7BD8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BB3625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FA7BD8">
                                <w:t>Полное название системы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:rsidR="008E77B3" w:rsidRPr="00F9048A" w:rsidRDefault="00BB3625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FA7BD8">
                                <w:t>Описание базы данных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7tzsgA&#10;AADcAAAADwAAAGRycy9kb3ducmV2LnhtbESPT2vCQBTE7wW/w/IEL1I3tW2oqauo4J9DQdRSr8/s&#10;axKafRuyq4l++m5B6HGYmd8w42lrSnGh2hWWFTwNIhDEqdUFZwo+D8vHNxDOI2ssLZOCKzmYTjoP&#10;Y0y0bXhHl73PRICwS1BB7n2VSOnSnAy6ga2Ig/dta4M+yDqTusYmwE0ph1EUS4MFh4UcK1rklP7s&#10;z0aBOc8+RvPT2r/2m9UhvsUrPG6/lOp129k7CE+t/w/f2xut4GX0DH9nwhG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3u3OyAAAANwAAAAPAAAAAAAAAAAAAAAAAJgCAABk&#10;cnMvZG93bnJldi54bWxQSwUGAAAAAAQABAD1AAAAjQMAAAAA&#10;" filled="f" stroked="f">
                  <v:textbox inset="1pt,.4mm,1pt,1pt">
                    <w:txbxContent>
                      <w:p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rzcgA&#10;AADcAAAADwAAAGRycy9kb3ducmV2LnhtbESPT2vCQBTE70K/w/IKvUjdWDSt0VVU8M+hUKqlvT6z&#10;r0lo9m3Irib66d2C4HGYmd8wk1lrSnGi2hWWFfR7EQji1OqCMwVf+9XzGwjnkTWWlknBmRzMpg+d&#10;CSbaNvxJp53PRICwS1BB7n2VSOnSnAy6nq2Ig/dra4M+yDqTusYmwE0pX6IolgYLDgs5VrTMKf3b&#10;HY0Cc5y/jxaHjR92m/U+vsRr/Pn4VurpsZ2PQXhq/T18a2+1gsHoFf7P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evNyAAAANwAAAAPAAAAAAAAAAAAAAAAAJgCAABk&#10;cnMvZG93bnJldi54bWxQSwUGAAAAAAQABAD1AAAAjQMAAAAA&#10;" filled="f" stroked="f">
                  <v:textbox inset="1pt,.4mm,1pt,1pt">
                    <w:txbxContent>
                      <w:p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6B7EA8E7" wp14:editId="7522A93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CB1016" w:rsidRDefault="00FC32E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5374BE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A7BD8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A7BD8">
                                      <w:t>A.B.XXX.В</w:t>
                                    </w:r>
                                    <w:proofErr w:type="gramStart"/>
                                    <w:r w:rsidR="00FA7BD8">
                                      <w:t>7</w:t>
                                    </w:r>
                                    <w:proofErr w:type="gramEnd"/>
                                    <w:r w:rsidR="00FA7BD8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945CCC" w:rsidRDefault="00FC32E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Default="00FC32E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0411E6" w:rsidRDefault="00FC32E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FC32E6" w:rsidRDefault="00FC32E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FC32E6" w:rsidRDefault="00FC32E6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FC32E6" w:rsidRPr="00CB1016" w:rsidRDefault="00FC32E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FC32E6" w:rsidRPr="005374BE" w:rsidRDefault="00FC32E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A7BD8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FC32E6" w:rsidRDefault="00FC32E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A7BD8">
                                <w:t>A.B.XXX.В</w:t>
                              </w:r>
                              <w:proofErr w:type="gramStart"/>
                              <w:r w:rsidR="00FA7BD8">
                                <w:t>7</w:t>
                              </w:r>
                              <w:proofErr w:type="gramEnd"/>
                              <w:r w:rsidR="00FA7BD8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FC32E6" w:rsidRPr="00945CCC" w:rsidRDefault="00FC32E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FC32E6" w:rsidRDefault="00FC32E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FC32E6" w:rsidRPr="000411E6" w:rsidRDefault="00FC32E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65DBC7FF" wp14:editId="3B9464E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945CCC" w:rsidRDefault="00FC32E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Default="00FC32E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0411E6" w:rsidRDefault="00FC32E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Default="00FC32E6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931BF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A32665" w:rsidRDefault="00FC32E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79077B" w:rsidRDefault="00BB3625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FA7BD8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A32665" w:rsidRDefault="00FC32E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5374BE" w:rsidRDefault="00FC32E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 w:rsidRPr="00FA7BD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5374BE" w:rsidRDefault="00FC32E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Default="00FC32E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A7BD8">
                                    <w:t>A.B.XXX.В</w:t>
                                  </w:r>
                                  <w:proofErr w:type="gramStart"/>
                                  <w:r w:rsidR="00FA7BD8">
                                    <w:t>7</w:t>
                                  </w:r>
                                  <w:proofErr w:type="gramEnd"/>
                                  <w:r w:rsidR="00FA7BD8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Default="00BB3625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FA7BD8">
                                      <w:t>Полное название системы</w:t>
                                    </w:r>
                                  </w:fldSimple>
                                  <w:r w:rsidR="00FC32E6">
                                    <w:t>.</w:t>
                                  </w:r>
                                </w:p>
                                <w:p w:rsidR="00FC32E6" w:rsidRPr="00F9048A" w:rsidRDefault="00FC32E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rStyle w:val="34fe"/>
                                    </w:rPr>
                                    <w:t>Описание базы данных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">
              <v:group id="Группа 8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<v:group id="Группа 9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Группа 10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group id="Группа 11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kmtcEA&#10;AADbAAAADwAAAGRycy9kb3ducmV2LnhtbERP32vCMBB+F/Y/hBv4NpMJuq1rFKfI1DdrYa9Hc7Zl&#10;zaUkmXb//TIQfLuP7+fly8F24kI+tI41PE8UCOLKmZZrDeVp+/QKIkRkg51j0vBLAZaLh1GOmXFX&#10;PtKliLVIIRwy1NDE2GdShqohi2HieuLEnZ23GBP0tTQeryncdnKq1FxabDk1NNjTuqHqu/ixGs6l&#10;2r+cIq0+1v5tdtior/lOfWo9fhxW7yAiDfEuvrl3Js2fwv8v6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pJrXBAAAA2wAAAA8AAAAAAAAAAAAAAAAAmAIAAGRycy9kb3du&#10;cmV2LnhtbFBLBQYAAAAABAAEAPUAAACGAw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group id="Группа 14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K97MAAAADbAAAADwAAAGRycy9kb3ducmV2LnhtbERPS4vCMBC+C/sfwizsTdMVF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SvezAAAAA2wAAAA8AAAAAAAAAAAAAAAAA&#10;oQIAAGRycy9kb3ducmV2LnhtbFBLBQYAAAAABAAEAPkAAACO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Ajm78AAADbAAAADwAAAGRycy9kb3ducmV2LnhtbERPS4vCMBC+C/sfwizsTdP1UKRrFBEE&#10;xT34Aq9DM23KNpOSZG3990YQvM3H95z5crCtuJEPjWMF35MMBHHpdMO1gst5M56BCBFZY+uYFNwp&#10;wHLxMZpjoV3PR7qdYi1SCIcCFZgYu0LKUBqyGCauI05c5bzFmKCvpfbYp3DbymmW5dJiw6nBYEdr&#10;Q+Xf6d8qkLt9f/Cb6aWqq23nrjvzm/eDUl+fw+oHRKQhvsUv91an+Tk8f0kHyM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oAjm78AAADbAAAADwAAAAAAAAAAAAAAAACh&#10;AgAAZHJzL2Rvd25yZXYueG1sUEsFBgAAAAAEAAQA+QAAAI0DAAAAAA=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GAMAAAADbAAAADwAAAGRycy9kb3ducmV2LnhtbERPS4vCMBC+L/gfwgh7W1M9qFSjiCAo&#10;uwdf4HVopk2xmZQk2vrvzcLC3ubje85y3dtGPMmH2rGC8SgDQVw4XXOl4HrZfc1BhIissXFMCl4U&#10;YL0afCwx167jEz3PsRIphEOOCkyMbS5lKAxZDCPXEieudN5iTNBXUnvsUrht5CTLptJizanBYEtb&#10;Q8X9/LAK5OG7O/rd5FpW5b51t4P5mXa9Up/DfrMAEamP/+I/916n+T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3MhgDAAAAA2wAAAA8AAAAAAAAAAAAAAAAA&#10;oQIAAGRycy9kb3ducmV2LnhtbFBLBQYAAAAABAAEAPkAAACOAwAAAAA=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Группа 22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i28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YPQF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G4tv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BQ8UA&#10;AADbAAAADwAAAGRycy9kb3ducmV2LnhtbESPwWrDMBBE74X+g9hAL6WW44PTOlFCEwi0FAxN/AEb&#10;a2ObWCsjKbH791WhkOMwM2+Y1WYyvbiR851lBfMkBUFcW91xo6A67l9eQfiArLG3TAp+yMNm/fiw&#10;wkLbkb/pdgiNiBD2BSpoQxgKKX3dkkGf2IE4emfrDIYoXSO1wzHCTS+zNM2lwY7jQosD7VqqL4er&#10;UYBleJtf3HbbPF+PZZl/nhaV/lLqaTa9L0EEmsI9/N/+0AqyHP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8UFDxQAAANs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FC32E6" w:rsidRDefault="00FC32E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wqs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ODZ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nCq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FC32E6" w:rsidRDefault="00FC32E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lUAMUA&#10;AADbAAAADwAAAGRycy9kb3ducmV2LnhtbESPQWsCMRSE7wX/Q3iCt5pV2yqrUaSgSC+l6sHjY/NM&#10;Fjcvu5t03fbXN4VCj8PMfMOsNr2rREdtKD0rmIwzEMSF1yUbBefT7nEBIkRkjZVnUvBFATbrwcMK&#10;c+3v/EHdMRqRIBxyVGBjrHMpQ2HJYRj7mjh5V986jEm2RuoW7wnuKjnNshfpsOS0YLGmV0vF7fjp&#10;FDS2f3o2zXt1696+zdbuD6E5X5QaDfvtEkSkPv6H/9oHrWA2h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VQA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AcsEA&#10;AADbAAAADwAAAGRycy9kb3ducmV2LnhtbERPz2vCMBS+C/sfwhO8aep0MqpRZLAhXmTqYcdH80yK&#10;zUvbZLX615vDYMeP7/dq07tKdNSG0rOC6SQDQVx4XbJRcD59jt9BhIissfJMCu4UYLN+Gaww1/7G&#10;39QdoxEphEOOCmyMdS5lKCw5DBNfEyfu4luHMcHWSN3iLYW7Sr5m2UI6LDk1WKzpw1JxPf46BY3t&#10;52+mOVTXbv8wW/u1C835R6nRsN8uQUTq47/4z73TCmZpbPqSfoB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2wHLBAAAA2w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oaksQA&#10;AADbAAAADwAAAGRycy9kb3ducmV2LnhtbESPQWsCMRSE74X+h/AK3mpWsSKrUaSgiJdS9eDxsXlN&#10;Fjcvu5u4rv76plDwOMzMN8xi1btKdNSG0rOC0TADQVx4XbJRcDpu3mcgQkTWWHkmBXcKsFq+viww&#10;1/7G39QdohEJwiFHBTbGOpcyFJYchqGviZP341uHMcnWSN3iLcFdJcdZNpUOS04LFmv6tFRcDlen&#10;oLH95MM0X9Wl2z/M2m53oTmdlRq89es5iEh9fIb/2zutYDKC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KGpL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Ofdc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Af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OfdcMAAADbAAAADwAAAAAAAAAAAAAAAACYAgAAZHJzL2Rv&#10;d25yZXYueG1sUEsFBgAAAAAEAAQA9QAAAIgD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Группа 472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KAQccAAADcAAAADwAAAGRycy9kb3ducmV2LnhtbESPQUvDQBSE74X+h+UJXqTdNBEtabel&#10;agXpzVoovT2yL9lg9m3Mrk3qr3cFocdhZr5hluvBNuJMna8dK5hNExDEhdM1VwoOH6+TOQgfkDU2&#10;jknBhTysV+PREnPten6n8z5UIkLY56jAhNDmUvrCkEU/dS1x9ErXWQxRdpXUHfYRbhuZJsmDtFhz&#10;XDDY0rOh4nP/bRVk5Wl795W9zNK0Tnal+emLp2Ol1O3NsFmACDSEa/i//aYV3D9m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EoBB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cJVc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kYjZ/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rnCV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oDU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qA1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qb7M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62QM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am+zGAAAA3AAAAA8AAAAAAAAA&#10;AAAAAAAAoQIAAGRycy9kb3ducmV2LnhtbFBLBQYAAAAABAAEAPkAAACUAwAAAAA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Y+d8cAAADcAAAADwAAAGRycy9kb3ducmV2LnhtbESPT2vCQBTE7wW/w/KE3uqmtQSJriIt&#10;Be1B/Ad6fGafSdrs27C7TdJv7wqFHoeZ+Q0zW/SmFi05X1lW8DxKQBDnVldcKDgePp4mIHxA1lhb&#10;JgW/5GExHzzMMNO24x21+1CICGGfoYIyhCaT0uclGfQj2xBH72qdwRClK6R22EW4qeVLkqTSYMVx&#10;ocSG3krKv/c/RsFmvE3b5fpz1Z/W6SV/313OX51T6nHYL6cgAvXhP/zXXmkFr5Mx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lj53xwAAANwAAAAPAAAAAAAA&#10;AAAAAAAAAKECAABkcnMvZG93bnJldi54bWxQSwUGAAAAAAQABAD5AAAAlQ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v768UAAADcAAAADwAAAGRycy9kb3ducmV2LnhtbESPQWvCQBSE74X+h+UVvOnGYjXGrJKK&#10;SkEo1IjnR/Y1Cc2+DdnVpP/eLQg9DjPzDZNuBtOIG3WutqxgOolAEBdW11wqOOf7cQzCeWSNjWVS&#10;8EsONuvnpxQTbXv+otvJlyJA2CWooPK+TaR0RUUG3cS2xMH7tp1BH2RXSt1hH+Cmka9RNJcGaw4L&#10;Fba0raj4OV2Ngjfzvjj2+WE5z3YLQ/4yjT+zvVKjlyFbgfA0+P/wo/2hFcziGfydCUd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v768UAAADcAAAADwAAAAAAAAAA&#10;AAAAAAChAgAAZHJzL2Rvd25yZXYueG1sUEsFBgAAAAAEAAQA+QAAAJMDAAAAAA=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LNiccAAADcAAAADwAAAGRycy9kb3ducmV2LnhtbESPT2vCQBTE74LfYXkFL6VujG2R1FWs&#10;f6D0VitIb4/sSzY0+zbNrib66buFgsdhZn7DzJe9rcWZWl85VjAZJyCIc6crLhUcPncPMxA+IGus&#10;HZOCC3lYLoaDOWbadfxB530oRYSwz1CBCaHJpPS5IYt+7Bri6BWutRiibEupW+wi3NYyTZJnabHi&#10;uGCwobWh/Ht/sgqmxdf2/me6maRplbwX5trlr8dSqdFdv3oBEagPt/B/+00reJw9wd+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hYs2J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DnBcYAAADcAAAADwAAAGRycy9kb3ducmV2LnhtbESPUWvCQBCE3wv9D8cW+lL0opRTUk8R&#10;QRAKhaqlr2tumwRzezG3auyv7xUKfRxm5htmtuh9oy7UxTqwhdEwA0VcBFdzaWG/Ww+moKIgO2wC&#10;k4UbRVjM7+9mmLtw5Xe6bKVUCcIxRwuVSJtrHYuKPMZhaImT9xU6j5JkV2rX4TXBfaPHWWa0x5rT&#10;QoUtrSoqjtuzt/CB36XcXg9Pb0djZP95MufVxFj7+NAvX0AJ9fIf/mtvnIXnqYHfM+kI6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/g5w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xCnsYAAADcAAAADwAAAGRycy9kb3ducmV2LnhtbESPUWvCQBCE34X+h2MLfZF6aZFTUk8p&#10;giAIQq2lr9vcNgnm9tLcqtFf3ysUfBxm5htmtuh9o07UxTqwhadRBoq4CK7m0sL+ffU4BRUF2WET&#10;mCxcKMJifjeYYe7Cmd/otJNSJQjHHC1UIm2udSwq8hhHoSVO3nfoPEqSXaldh+cE941+zjKjPdac&#10;FipsaVlRcdgdvYUPvJZy2XwNtwdjZP/5Y47LibH24b5/fQEl1Mst/N9eOwvj6QT+zqQj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sQp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xbOcQAAADcAAAADwAAAGRycy9kb3ducmV2LnhtbESPQYvCMBSE78L+h/AW9qapyyK2GkUW&#10;BA9etgrW26N5ttXmpW2idv+9EQSPw8x8w8yXvanFjTpXWVYwHkUgiHOrKy4U7Hfr4RSE88gaa8uk&#10;4J8cLBcfgzkm2t75j26pL0SAsEtQQel9k0jp8pIMupFtiIN3sp1BH2RXSN3hPcBNLb+jaCINVhwW&#10;Smzot6T8kl5NoOwn8To+tNX1PG7T7Ni02W6LSn199qsZCE+9f4df7Y1W8DON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Fs5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DprMYAAADcAAAADwAAAGRycy9kb3ducmV2LnhtbESPUWvCQBCE3wv+h2OFvpR6sZSzRk8p&#10;QqFQKFQtfV1zaxLM7aW5VWN/fa8g9HGYmW+Y+bL3jTpRF+vAFsajDBRxEVzNpYXt5uX+CVQUZIdN&#10;YLJwoQjLxeBmjrkLZ/6g01pKlSAcc7RQibS51rGoyGMchZY4efvQeZQku1K7Ds8J7hv9kGVGe6w5&#10;LVTY0qqi4rA+eguf+FPK5W13934wRrZf3+a4mhhrb4f98wyUUC//4Wv71Vl4nI7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XQ6a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lx2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l4nBr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5cd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FC32E6" w:rsidRPr="00945CCC" w:rsidRDefault="00FC32E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FC32E6" w:rsidRDefault="00FC32E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FC32E6" w:rsidRDefault="00FC32E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FC32E6" w:rsidRPr="000411E6" w:rsidRDefault="00FC32E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FC32E6" w:rsidRDefault="00FC32E6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FC32E6" w:rsidRDefault="00FC32E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FC32E6" w:rsidRPr="00931BF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FC32E6" w:rsidRPr="00A32665" w:rsidRDefault="00FC32E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FC32E6" w:rsidRPr="0079077B" w:rsidRDefault="00BB3625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FA7BD8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FC32E6" w:rsidRPr="00A32665" w:rsidRDefault="00FC32E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FC32E6" w:rsidRPr="005374BE" w:rsidRDefault="00FC32E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 w:rsidRPr="00FA7BD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FC32E6" w:rsidRPr="005374BE" w:rsidRDefault="00FC32E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FC32E6" w:rsidRDefault="00FC32E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A7BD8">
                              <w:t>A.B.XXX.В</w:t>
                            </w:r>
                            <w:proofErr w:type="gramStart"/>
                            <w:r w:rsidR="00FA7BD8">
                              <w:t>7</w:t>
                            </w:r>
                            <w:proofErr w:type="gramEnd"/>
                            <w:r w:rsidR="00FA7BD8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FC32E6" w:rsidRDefault="00BB3625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FA7BD8">
                                <w:t>Полное название системы</w:t>
                              </w:r>
                            </w:fldSimple>
                            <w:r w:rsidR="00FC32E6">
                              <w:t>.</w:t>
                            </w:r>
                          </w:p>
                          <w:p w:rsidR="00FC32E6" w:rsidRPr="00F9048A" w:rsidRDefault="00FC32E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A7BD8">
                              <w:rPr>
                                <w:rStyle w:val="34fe"/>
                              </w:rPr>
                              <w:t>Описание базы данных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13A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4BC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53F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2AB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592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5907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42D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0178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A7F4B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2F7CF7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2500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875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4758"/>
    <w:rsid w:val="004D5984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52B4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130E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D62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5D5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07"/>
    <w:rsid w:val="00650C72"/>
    <w:rsid w:val="006510CF"/>
    <w:rsid w:val="00651C0A"/>
    <w:rsid w:val="00652E71"/>
    <w:rsid w:val="00652E9A"/>
    <w:rsid w:val="00654670"/>
    <w:rsid w:val="00654B1A"/>
    <w:rsid w:val="006557B4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82D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3E4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4749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0CB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32D4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3CC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5B6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DDB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6DAC"/>
    <w:rsid w:val="00A972F4"/>
    <w:rsid w:val="00AA0295"/>
    <w:rsid w:val="00AA029B"/>
    <w:rsid w:val="00AA0AB0"/>
    <w:rsid w:val="00AA1689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0EA5"/>
    <w:rsid w:val="00B119FA"/>
    <w:rsid w:val="00B11CA0"/>
    <w:rsid w:val="00B12478"/>
    <w:rsid w:val="00B1366F"/>
    <w:rsid w:val="00B13A34"/>
    <w:rsid w:val="00B1459D"/>
    <w:rsid w:val="00B150E6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3625"/>
    <w:rsid w:val="00BB426D"/>
    <w:rsid w:val="00BB6E46"/>
    <w:rsid w:val="00BB6EE7"/>
    <w:rsid w:val="00BB7A35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BB9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090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4A0E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C5B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08E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3B89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F2D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96F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A7BD8"/>
    <w:rsid w:val="00FB226E"/>
    <w:rsid w:val="00FB2346"/>
    <w:rsid w:val="00FB3846"/>
    <w:rsid w:val="00FB4081"/>
    <w:rsid w:val="00FB5B38"/>
    <w:rsid w:val="00FC0E09"/>
    <w:rsid w:val="00FC23CE"/>
    <w:rsid w:val="00FC2B1B"/>
    <w:rsid w:val="00FC32E6"/>
    <w:rsid w:val="00FC3300"/>
    <w:rsid w:val="00FC33E3"/>
    <w:rsid w:val="00FC4C62"/>
    <w:rsid w:val="00FC6188"/>
    <w:rsid w:val="00FC74D8"/>
    <w:rsid w:val="00FD06D0"/>
    <w:rsid w:val="00FD0FDC"/>
    <w:rsid w:val="00FD1DFD"/>
    <w:rsid w:val="00FD361F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2A56"/>
    <w:rsid w:val="00FF46AC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A7BD8"/>
    <w:rPr>
      <w:sz w:val="24"/>
    </w:rPr>
  </w:style>
  <w:style w:type="paragraph" w:styleId="1">
    <w:name w:val="heading 1"/>
    <w:next w:val="34b"/>
    <w:link w:val="10"/>
    <w:qFormat/>
    <w:rsid w:val="00FA7BD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A7BD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A7BD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A7BD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A7BD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A7BD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A7BD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A7BD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A7BD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A7BD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A7BD8"/>
  </w:style>
  <w:style w:type="character" w:customStyle="1" w:styleId="34c">
    <w:name w:val="34_Знак_Сообщение_системы"/>
    <w:rsid w:val="00FA7BD8"/>
    <w:rPr>
      <w:rFonts w:ascii="Calibri" w:hAnsi="Calibri"/>
    </w:rPr>
  </w:style>
  <w:style w:type="paragraph" w:customStyle="1" w:styleId="34b">
    <w:name w:val="34_Абзац_Обычный"/>
    <w:link w:val="34d"/>
    <w:qFormat/>
    <w:rsid w:val="00FA7BD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A7BD8"/>
    <w:rPr>
      <w:sz w:val="24"/>
      <w:lang w:eastAsia="x-none"/>
    </w:rPr>
  </w:style>
  <w:style w:type="character" w:customStyle="1" w:styleId="10">
    <w:name w:val="Заголовок 1 Знак"/>
    <w:link w:val="1"/>
    <w:rsid w:val="00FA7BD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A7BD8"/>
    <w:rPr>
      <w:b/>
      <w:sz w:val="32"/>
    </w:rPr>
  </w:style>
  <w:style w:type="character" w:customStyle="1" w:styleId="30">
    <w:name w:val="Заголовок 3 Знак"/>
    <w:link w:val="3"/>
    <w:rsid w:val="00FA7BD8"/>
    <w:rPr>
      <w:b/>
      <w:bCs/>
      <w:sz w:val="28"/>
    </w:rPr>
  </w:style>
  <w:style w:type="character" w:customStyle="1" w:styleId="40">
    <w:name w:val="Заголовок 4 Знак"/>
    <w:link w:val="4"/>
    <w:rsid w:val="00FA7BD8"/>
    <w:rPr>
      <w:b/>
      <w:sz w:val="24"/>
    </w:rPr>
  </w:style>
  <w:style w:type="character" w:customStyle="1" w:styleId="50">
    <w:name w:val="Заголовок 5 Знак"/>
    <w:link w:val="5"/>
    <w:rsid w:val="00FA7BD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A7BD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A7BD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A7BD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A7BD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A7BD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A7BD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A7BD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FA7BD8"/>
    <w:rPr>
      <w:u w:val="single"/>
    </w:rPr>
  </w:style>
  <w:style w:type="paragraph" w:customStyle="1" w:styleId="349">
    <w:name w:val="34_Список_Библиография"/>
    <w:basedOn w:val="34b"/>
    <w:rsid w:val="00FA7BD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EA7F2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A7BD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A7BD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A7BD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A7BD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A7BD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EA7F2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A7BD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EA7F2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A7BD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A7BD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A7BD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A7BD8"/>
    <w:rPr>
      <w:b w:val="0"/>
      <w:i/>
    </w:rPr>
  </w:style>
  <w:style w:type="character" w:customStyle="1" w:styleId="34fc">
    <w:name w:val="34_Знак_Название_файла"/>
    <w:qFormat/>
    <w:rsid w:val="00FA7BD8"/>
    <w:rPr>
      <w:rFonts w:ascii="Calibri" w:hAnsi="Calibri"/>
    </w:rPr>
  </w:style>
  <w:style w:type="character" w:customStyle="1" w:styleId="34fd">
    <w:name w:val="34_Знак_Термин"/>
    <w:rsid w:val="00FA7BD8"/>
    <w:rPr>
      <w:i/>
    </w:rPr>
  </w:style>
  <w:style w:type="character" w:customStyle="1" w:styleId="34fe">
    <w:name w:val="34_Знак_Полужирный"/>
    <w:rsid w:val="00FA7BD8"/>
    <w:rPr>
      <w:b/>
    </w:rPr>
  </w:style>
  <w:style w:type="character" w:customStyle="1" w:styleId="34ff">
    <w:name w:val="34_Знак_Верхний_индекс"/>
    <w:rsid w:val="00FA7BD8"/>
    <w:rPr>
      <w:vertAlign w:val="superscript"/>
    </w:rPr>
  </w:style>
  <w:style w:type="character" w:customStyle="1" w:styleId="3424">
    <w:name w:val="34_Список_Марк_2 Знак"/>
    <w:link w:val="3423"/>
    <w:rsid w:val="00FF76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A7BD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FA7BD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A7BD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A7BD8"/>
    <w:pPr>
      <w:numPr>
        <w:numId w:val="31"/>
      </w:numPr>
    </w:pPr>
  </w:style>
  <w:style w:type="character" w:customStyle="1" w:styleId="3419">
    <w:name w:val="34_Список_Марк_1 Знак"/>
    <w:link w:val="3413"/>
    <w:rsid w:val="00EA7F2D"/>
    <w:rPr>
      <w:sz w:val="24"/>
      <w:lang w:eastAsia="x-none"/>
    </w:rPr>
  </w:style>
  <w:style w:type="paragraph" w:styleId="a4">
    <w:name w:val="footnote text"/>
    <w:basedOn w:val="34b"/>
    <w:link w:val="a5"/>
    <w:rsid w:val="00FA7BD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A7BD8"/>
    <w:pPr>
      <w:numPr>
        <w:numId w:val="30"/>
      </w:numPr>
    </w:pPr>
  </w:style>
  <w:style w:type="character" w:customStyle="1" w:styleId="341a">
    <w:name w:val="34_Список_Нум_1 Знак"/>
    <w:link w:val="341"/>
    <w:rsid w:val="00EA7F2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A7BD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EA7F2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A7BD8"/>
    <w:pPr>
      <w:keepNext/>
    </w:pPr>
  </w:style>
  <w:style w:type="paragraph" w:customStyle="1" w:styleId="34f1">
    <w:name w:val="34_Рамка_Основной"/>
    <w:basedOn w:val="34b"/>
    <w:link w:val="34f0"/>
    <w:rsid w:val="00FA7BD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A7BD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A7BD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A7BD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A7BD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A7BD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A7BD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A7BD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A7BD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A7BD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A7BD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A7BD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A7BD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A7BD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EA7F2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A7BD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FA7BD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A7BD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A7BD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A7BD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A7BD8"/>
    <w:rPr>
      <w:sz w:val="18"/>
      <w:lang w:eastAsia="x-none"/>
    </w:rPr>
  </w:style>
  <w:style w:type="paragraph" w:customStyle="1" w:styleId="34fff1">
    <w:name w:val="34_Листинг"/>
    <w:basedOn w:val="34b"/>
    <w:rsid w:val="00FA7BD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A7BD8"/>
    <w:rPr>
      <w:b/>
    </w:rPr>
  </w:style>
  <w:style w:type="paragraph" w:customStyle="1" w:styleId="3440">
    <w:name w:val="34_Заголовок_4_Приложение"/>
    <w:basedOn w:val="4"/>
    <w:next w:val="34b"/>
    <w:rsid w:val="00FA7BD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FA7BD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A7BD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A7BD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FA7BD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A7BD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A7BD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A7BD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A7BD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A7BD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A7BD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A7BD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A7BD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A7BD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A7BD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FA7BD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A7BD8"/>
  </w:style>
  <w:style w:type="paragraph" w:customStyle="1" w:styleId="34fffb">
    <w:name w:val="34_Пример_Заголовок"/>
    <w:basedOn w:val="34f8"/>
    <w:next w:val="34f8"/>
    <w:rsid w:val="00FA7BD8"/>
    <w:pPr>
      <w:keepNext/>
      <w:spacing w:after="120"/>
    </w:pPr>
    <w:rPr>
      <w:b/>
      <w:lang w:eastAsia="ru-RU"/>
    </w:rPr>
  </w:style>
  <w:style w:type="character" w:styleId="a7">
    <w:name w:val="FollowedHyperlink"/>
    <w:rsid w:val="00FA7BD8"/>
    <w:rPr>
      <w:color w:val="auto"/>
    </w:rPr>
  </w:style>
  <w:style w:type="character" w:customStyle="1" w:styleId="34fffc">
    <w:name w:val="34_Знак_Нижний_индекс"/>
    <w:rsid w:val="00FA7BD8"/>
    <w:rPr>
      <w:vertAlign w:val="subscript"/>
    </w:rPr>
  </w:style>
  <w:style w:type="character" w:styleId="a8">
    <w:name w:val="footnote reference"/>
    <w:basedOn w:val="a1"/>
    <w:semiHidden/>
    <w:rsid w:val="00FA7BD8"/>
    <w:rPr>
      <w:vertAlign w:val="superscript"/>
    </w:rPr>
  </w:style>
  <w:style w:type="paragraph" w:styleId="a9">
    <w:name w:val="header"/>
    <w:basedOn w:val="34b"/>
    <w:link w:val="aa"/>
    <w:rsid w:val="00FA7BD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A7BD8"/>
    <w:rPr>
      <w:lang w:eastAsia="x-none"/>
    </w:rPr>
  </w:style>
  <w:style w:type="paragraph" w:styleId="ab">
    <w:name w:val="footer"/>
    <w:basedOn w:val="34b"/>
    <w:link w:val="ac"/>
    <w:rsid w:val="00FA7BD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A7BD8"/>
    <w:rPr>
      <w:lang w:eastAsia="x-none"/>
    </w:rPr>
  </w:style>
  <w:style w:type="numbering" w:customStyle="1" w:styleId="a">
    <w:name w:val="Приложение"/>
    <w:uiPriority w:val="99"/>
    <w:rsid w:val="00FA7BD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A7BD8"/>
    <w:pPr>
      <w:keepNext/>
    </w:pPr>
  </w:style>
  <w:style w:type="character" w:customStyle="1" w:styleId="3434">
    <w:name w:val="34_Список_Марк_3 Знак"/>
    <w:basedOn w:val="34d"/>
    <w:link w:val="3432"/>
    <w:rsid w:val="00FF76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A7BD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A7BD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EA7F2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EA7F2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EA7F2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A7BD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A7BD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FA7BD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EA7F2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A7BD8"/>
    <w:pPr>
      <w:keepNext/>
    </w:pPr>
  </w:style>
  <w:style w:type="character" w:customStyle="1" w:styleId="34ffff0">
    <w:name w:val="34_Процедура_Подшаг Знак"/>
    <w:basedOn w:val="34d"/>
    <w:link w:val="344"/>
    <w:rsid w:val="00EA7F2D"/>
    <w:rPr>
      <w:sz w:val="24"/>
      <w:lang w:eastAsia="x-none"/>
    </w:rPr>
  </w:style>
  <w:style w:type="character" w:customStyle="1" w:styleId="34ffff2">
    <w:name w:val="34_Знак_Клавиши"/>
    <w:rsid w:val="00FA7BD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A7BD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A7BD8"/>
  </w:style>
  <w:style w:type="paragraph" w:styleId="ad">
    <w:name w:val="caption"/>
    <w:basedOn w:val="34b"/>
    <w:next w:val="34b"/>
    <w:rsid w:val="009D25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A7BD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A7BD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A7BD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EA7F2D"/>
    <w:rPr>
      <w:sz w:val="24"/>
      <w:lang w:eastAsia="x-none"/>
    </w:rPr>
  </w:style>
  <w:style w:type="character" w:customStyle="1" w:styleId="ae">
    <w:name w:val="Основной текст Знак"/>
    <w:semiHidden/>
    <w:rsid w:val="00FA7BD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A7BD8"/>
    <w:rPr>
      <w:rFonts w:ascii="Arial" w:hAnsi="Arial"/>
    </w:rPr>
  </w:style>
  <w:style w:type="character" w:customStyle="1" w:styleId="af0">
    <w:name w:val="Тема примечания Знак"/>
    <w:semiHidden/>
    <w:rsid w:val="00FA7BD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A7BD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A7BD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A7BD8"/>
  </w:style>
  <w:style w:type="character" w:styleId="af3">
    <w:name w:val="annotation reference"/>
    <w:semiHidden/>
    <w:rsid w:val="00FA7BD8"/>
    <w:rPr>
      <w:sz w:val="16"/>
      <w:szCs w:val="16"/>
    </w:rPr>
  </w:style>
  <w:style w:type="character" w:styleId="af4">
    <w:name w:val="page number"/>
    <w:rsid w:val="00FA7BD8"/>
  </w:style>
  <w:style w:type="paragraph" w:styleId="af5">
    <w:name w:val="Body Text"/>
    <w:basedOn w:val="a0"/>
    <w:link w:val="13"/>
    <w:semiHidden/>
    <w:unhideWhenUsed/>
    <w:rsid w:val="00FA7BD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A7BD8"/>
    <w:rPr>
      <w:sz w:val="24"/>
    </w:rPr>
  </w:style>
  <w:style w:type="paragraph" w:styleId="af6">
    <w:name w:val="annotation subject"/>
    <w:basedOn w:val="af2"/>
    <w:next w:val="af2"/>
    <w:link w:val="14"/>
    <w:semiHidden/>
    <w:rsid w:val="00FA7BD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A7BD8"/>
    <w:rPr>
      <w:b/>
      <w:bCs/>
    </w:rPr>
  </w:style>
  <w:style w:type="paragraph" w:styleId="af7">
    <w:name w:val="Balloon Text"/>
    <w:basedOn w:val="a0"/>
    <w:link w:val="15"/>
    <w:semiHidden/>
    <w:rsid w:val="00FA7BD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A7BD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A7BD8"/>
  </w:style>
  <w:style w:type="paragraph" w:customStyle="1" w:styleId="34ffff9">
    <w:name w:val="34_ТЛ_Подпись"/>
    <w:basedOn w:val="34f6"/>
    <w:rsid w:val="00FA7BD8"/>
  </w:style>
  <w:style w:type="paragraph" w:customStyle="1" w:styleId="34ffffa">
    <w:name w:val="34_ТЛ_Подпись_скрытый"/>
    <w:basedOn w:val="34ffff9"/>
    <w:rsid w:val="00FA7BD8"/>
    <w:rPr>
      <w:vanish/>
    </w:rPr>
  </w:style>
  <w:style w:type="paragraph" w:customStyle="1" w:styleId="34ffffb">
    <w:name w:val="34_Комментарий_Философта"/>
    <w:basedOn w:val="34b"/>
    <w:rsid w:val="00FA7BD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A7BD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A7BD8"/>
    <w:rPr>
      <w:b/>
    </w:rPr>
  </w:style>
  <w:style w:type="paragraph" w:customStyle="1" w:styleId="34ffffe">
    <w:name w:val="34_Таблица_Сноска_Линия"/>
    <w:basedOn w:val="34fff7"/>
    <w:next w:val="34fff7"/>
    <w:rsid w:val="00FA7BD8"/>
    <w:pPr>
      <w:keepNext/>
    </w:pPr>
  </w:style>
  <w:style w:type="paragraph" w:customStyle="1" w:styleId="34fffff">
    <w:name w:val="34_Таблица_Примечание"/>
    <w:basedOn w:val="34fff7"/>
    <w:rsid w:val="00FA7BD8"/>
  </w:style>
  <w:style w:type="character" w:customStyle="1" w:styleId="34fffff0">
    <w:name w:val="34_Знак_Значение"/>
    <w:qFormat/>
    <w:rsid w:val="00FA7BD8"/>
    <w:rPr>
      <w:rFonts w:ascii="Calibri" w:hAnsi="Calibri"/>
    </w:rPr>
  </w:style>
  <w:style w:type="character" w:styleId="af8">
    <w:name w:val="Hyperlink"/>
    <w:uiPriority w:val="99"/>
    <w:rsid w:val="00FA7BD8"/>
    <w:rPr>
      <w:color w:val="0000FF"/>
      <w:u w:val="single"/>
    </w:rPr>
  </w:style>
  <w:style w:type="paragraph" w:customStyle="1" w:styleId="34fffff1">
    <w:name w:val="34_Рисунок_Подпись"/>
    <w:basedOn w:val="34b"/>
    <w:rsid w:val="00FA7BD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A7BD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A7BD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FA7BD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A7BD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A7BD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908E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A7BD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A7BD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A7BD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A7BD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A7BD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A7BD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A7BD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A7BD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A7BD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A7BD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A7BD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A7BD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A7B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9D25B6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FA7BD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A7BD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A7BD8"/>
    <w:pPr>
      <w:jc w:val="center"/>
    </w:pPr>
  </w:style>
  <w:style w:type="paragraph" w:customStyle="1" w:styleId="3411">
    <w:name w:val="34_Таблица_Список_Марк_1_без_отступа"/>
    <w:basedOn w:val="34ff6"/>
    <w:rsid w:val="00FA7BD8"/>
    <w:pPr>
      <w:numPr>
        <w:numId w:val="41"/>
      </w:numPr>
    </w:pPr>
  </w:style>
  <w:style w:type="paragraph" w:customStyle="1" w:styleId="34fffff9">
    <w:name w:val="34_Формула"/>
    <w:basedOn w:val="a0"/>
    <w:rsid w:val="00FA7BD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A7BD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A7BD8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A7BD8"/>
    <w:rPr>
      <w:sz w:val="24"/>
    </w:rPr>
  </w:style>
  <w:style w:type="paragraph" w:styleId="1">
    <w:name w:val="heading 1"/>
    <w:next w:val="34b"/>
    <w:link w:val="10"/>
    <w:qFormat/>
    <w:rsid w:val="00FA7BD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A7BD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A7BD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A7BD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A7BD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A7BD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A7BD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A7BD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A7BD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A7BD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A7BD8"/>
  </w:style>
  <w:style w:type="character" w:customStyle="1" w:styleId="34c">
    <w:name w:val="34_Знак_Сообщение_системы"/>
    <w:rsid w:val="00FA7BD8"/>
    <w:rPr>
      <w:rFonts w:ascii="Calibri" w:hAnsi="Calibri"/>
    </w:rPr>
  </w:style>
  <w:style w:type="paragraph" w:customStyle="1" w:styleId="34b">
    <w:name w:val="34_Абзац_Обычный"/>
    <w:link w:val="34d"/>
    <w:qFormat/>
    <w:rsid w:val="00FA7BD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A7BD8"/>
    <w:rPr>
      <w:sz w:val="24"/>
      <w:lang w:eastAsia="x-none"/>
    </w:rPr>
  </w:style>
  <w:style w:type="character" w:customStyle="1" w:styleId="10">
    <w:name w:val="Заголовок 1 Знак"/>
    <w:link w:val="1"/>
    <w:rsid w:val="00FA7BD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A7BD8"/>
    <w:rPr>
      <w:b/>
      <w:sz w:val="32"/>
    </w:rPr>
  </w:style>
  <w:style w:type="character" w:customStyle="1" w:styleId="30">
    <w:name w:val="Заголовок 3 Знак"/>
    <w:link w:val="3"/>
    <w:rsid w:val="00FA7BD8"/>
    <w:rPr>
      <w:b/>
      <w:bCs/>
      <w:sz w:val="28"/>
    </w:rPr>
  </w:style>
  <w:style w:type="character" w:customStyle="1" w:styleId="40">
    <w:name w:val="Заголовок 4 Знак"/>
    <w:link w:val="4"/>
    <w:rsid w:val="00FA7BD8"/>
    <w:rPr>
      <w:b/>
      <w:sz w:val="24"/>
    </w:rPr>
  </w:style>
  <w:style w:type="character" w:customStyle="1" w:styleId="50">
    <w:name w:val="Заголовок 5 Знак"/>
    <w:link w:val="5"/>
    <w:rsid w:val="00FA7BD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A7BD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A7BD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A7BD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A7BD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A7BD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A7BD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A7BD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FA7BD8"/>
    <w:rPr>
      <w:u w:val="single"/>
    </w:rPr>
  </w:style>
  <w:style w:type="paragraph" w:customStyle="1" w:styleId="349">
    <w:name w:val="34_Список_Библиография"/>
    <w:basedOn w:val="34b"/>
    <w:rsid w:val="00FA7BD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EA7F2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A7BD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A7BD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A7BD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A7BD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A7BD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EA7F2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A7BD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EA7F2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A7BD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A7BD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A7BD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A7BD8"/>
    <w:rPr>
      <w:b w:val="0"/>
      <w:i/>
    </w:rPr>
  </w:style>
  <w:style w:type="character" w:customStyle="1" w:styleId="34fc">
    <w:name w:val="34_Знак_Название_файла"/>
    <w:qFormat/>
    <w:rsid w:val="00FA7BD8"/>
    <w:rPr>
      <w:rFonts w:ascii="Calibri" w:hAnsi="Calibri"/>
    </w:rPr>
  </w:style>
  <w:style w:type="character" w:customStyle="1" w:styleId="34fd">
    <w:name w:val="34_Знак_Термин"/>
    <w:rsid w:val="00FA7BD8"/>
    <w:rPr>
      <w:i/>
    </w:rPr>
  </w:style>
  <w:style w:type="character" w:customStyle="1" w:styleId="34fe">
    <w:name w:val="34_Знак_Полужирный"/>
    <w:rsid w:val="00FA7BD8"/>
    <w:rPr>
      <w:b/>
    </w:rPr>
  </w:style>
  <w:style w:type="character" w:customStyle="1" w:styleId="34ff">
    <w:name w:val="34_Знак_Верхний_индекс"/>
    <w:rsid w:val="00FA7BD8"/>
    <w:rPr>
      <w:vertAlign w:val="superscript"/>
    </w:rPr>
  </w:style>
  <w:style w:type="character" w:customStyle="1" w:styleId="3424">
    <w:name w:val="34_Список_Марк_2 Знак"/>
    <w:link w:val="3423"/>
    <w:rsid w:val="00FF76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A7BD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FA7BD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A7BD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A7BD8"/>
    <w:pPr>
      <w:numPr>
        <w:numId w:val="31"/>
      </w:numPr>
    </w:pPr>
  </w:style>
  <w:style w:type="character" w:customStyle="1" w:styleId="3419">
    <w:name w:val="34_Список_Марк_1 Знак"/>
    <w:link w:val="3413"/>
    <w:rsid w:val="00EA7F2D"/>
    <w:rPr>
      <w:sz w:val="24"/>
      <w:lang w:eastAsia="x-none"/>
    </w:rPr>
  </w:style>
  <w:style w:type="paragraph" w:styleId="a4">
    <w:name w:val="footnote text"/>
    <w:basedOn w:val="34b"/>
    <w:link w:val="a5"/>
    <w:rsid w:val="00FA7BD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A7BD8"/>
    <w:pPr>
      <w:numPr>
        <w:numId w:val="30"/>
      </w:numPr>
    </w:pPr>
  </w:style>
  <w:style w:type="character" w:customStyle="1" w:styleId="341a">
    <w:name w:val="34_Список_Нум_1 Знак"/>
    <w:link w:val="341"/>
    <w:rsid w:val="00EA7F2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A7BD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EA7F2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A7BD8"/>
    <w:pPr>
      <w:keepNext/>
    </w:pPr>
  </w:style>
  <w:style w:type="paragraph" w:customStyle="1" w:styleId="34f1">
    <w:name w:val="34_Рамка_Основной"/>
    <w:basedOn w:val="34b"/>
    <w:link w:val="34f0"/>
    <w:rsid w:val="00FA7BD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A7BD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A7BD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A7BD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A7BD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A7BD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A7BD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A7BD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A7BD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A7BD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A7BD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A7BD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A7BD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A7BD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EA7F2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A7BD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FA7BD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A7BD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A7BD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A7BD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A7BD8"/>
    <w:rPr>
      <w:sz w:val="18"/>
      <w:lang w:eastAsia="x-none"/>
    </w:rPr>
  </w:style>
  <w:style w:type="paragraph" w:customStyle="1" w:styleId="34fff1">
    <w:name w:val="34_Листинг"/>
    <w:basedOn w:val="34b"/>
    <w:rsid w:val="00FA7BD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A7BD8"/>
    <w:rPr>
      <w:b/>
    </w:rPr>
  </w:style>
  <w:style w:type="paragraph" w:customStyle="1" w:styleId="3440">
    <w:name w:val="34_Заголовок_4_Приложение"/>
    <w:basedOn w:val="4"/>
    <w:next w:val="34b"/>
    <w:rsid w:val="00FA7BD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FA7BD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A7BD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A7BD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FA7BD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A7BD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A7BD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A7BD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A7BD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A7BD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A7BD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A7BD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A7BD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A7BD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A7BD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FA7BD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A7BD8"/>
  </w:style>
  <w:style w:type="paragraph" w:customStyle="1" w:styleId="34fffb">
    <w:name w:val="34_Пример_Заголовок"/>
    <w:basedOn w:val="34f8"/>
    <w:next w:val="34f8"/>
    <w:rsid w:val="00FA7BD8"/>
    <w:pPr>
      <w:keepNext/>
      <w:spacing w:after="120"/>
    </w:pPr>
    <w:rPr>
      <w:b/>
      <w:lang w:eastAsia="ru-RU"/>
    </w:rPr>
  </w:style>
  <w:style w:type="character" w:styleId="a7">
    <w:name w:val="FollowedHyperlink"/>
    <w:rsid w:val="00FA7BD8"/>
    <w:rPr>
      <w:color w:val="auto"/>
    </w:rPr>
  </w:style>
  <w:style w:type="character" w:customStyle="1" w:styleId="34fffc">
    <w:name w:val="34_Знак_Нижний_индекс"/>
    <w:rsid w:val="00FA7BD8"/>
    <w:rPr>
      <w:vertAlign w:val="subscript"/>
    </w:rPr>
  </w:style>
  <w:style w:type="character" w:styleId="a8">
    <w:name w:val="footnote reference"/>
    <w:basedOn w:val="a1"/>
    <w:semiHidden/>
    <w:rsid w:val="00FA7BD8"/>
    <w:rPr>
      <w:vertAlign w:val="superscript"/>
    </w:rPr>
  </w:style>
  <w:style w:type="paragraph" w:styleId="a9">
    <w:name w:val="header"/>
    <w:basedOn w:val="34b"/>
    <w:link w:val="aa"/>
    <w:rsid w:val="00FA7BD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A7BD8"/>
    <w:rPr>
      <w:lang w:eastAsia="x-none"/>
    </w:rPr>
  </w:style>
  <w:style w:type="paragraph" w:styleId="ab">
    <w:name w:val="footer"/>
    <w:basedOn w:val="34b"/>
    <w:link w:val="ac"/>
    <w:rsid w:val="00FA7BD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A7BD8"/>
    <w:rPr>
      <w:lang w:eastAsia="x-none"/>
    </w:rPr>
  </w:style>
  <w:style w:type="numbering" w:customStyle="1" w:styleId="a">
    <w:name w:val="Приложение"/>
    <w:uiPriority w:val="99"/>
    <w:rsid w:val="00FA7BD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A7BD8"/>
    <w:pPr>
      <w:keepNext/>
    </w:pPr>
  </w:style>
  <w:style w:type="character" w:customStyle="1" w:styleId="3434">
    <w:name w:val="34_Список_Марк_3 Знак"/>
    <w:basedOn w:val="34d"/>
    <w:link w:val="3432"/>
    <w:rsid w:val="00FF76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A7BD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A7BD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EA7F2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EA7F2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EA7F2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A7BD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A7BD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FA7BD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EA7F2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A7BD8"/>
    <w:pPr>
      <w:keepNext/>
    </w:pPr>
  </w:style>
  <w:style w:type="character" w:customStyle="1" w:styleId="34ffff0">
    <w:name w:val="34_Процедура_Подшаг Знак"/>
    <w:basedOn w:val="34d"/>
    <w:link w:val="344"/>
    <w:rsid w:val="00EA7F2D"/>
    <w:rPr>
      <w:sz w:val="24"/>
      <w:lang w:eastAsia="x-none"/>
    </w:rPr>
  </w:style>
  <w:style w:type="character" w:customStyle="1" w:styleId="34ffff2">
    <w:name w:val="34_Знак_Клавиши"/>
    <w:rsid w:val="00FA7BD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A7BD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A7BD8"/>
  </w:style>
  <w:style w:type="paragraph" w:styleId="ad">
    <w:name w:val="caption"/>
    <w:basedOn w:val="34b"/>
    <w:next w:val="34b"/>
    <w:rsid w:val="009D25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A7BD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A7BD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A7BD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EA7F2D"/>
    <w:rPr>
      <w:sz w:val="24"/>
      <w:lang w:eastAsia="x-none"/>
    </w:rPr>
  </w:style>
  <w:style w:type="character" w:customStyle="1" w:styleId="ae">
    <w:name w:val="Основной текст Знак"/>
    <w:semiHidden/>
    <w:rsid w:val="00FA7BD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A7BD8"/>
    <w:rPr>
      <w:rFonts w:ascii="Arial" w:hAnsi="Arial"/>
    </w:rPr>
  </w:style>
  <w:style w:type="character" w:customStyle="1" w:styleId="af0">
    <w:name w:val="Тема примечания Знак"/>
    <w:semiHidden/>
    <w:rsid w:val="00FA7BD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A7BD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A7BD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A7BD8"/>
  </w:style>
  <w:style w:type="character" w:styleId="af3">
    <w:name w:val="annotation reference"/>
    <w:semiHidden/>
    <w:rsid w:val="00FA7BD8"/>
    <w:rPr>
      <w:sz w:val="16"/>
      <w:szCs w:val="16"/>
    </w:rPr>
  </w:style>
  <w:style w:type="character" w:styleId="af4">
    <w:name w:val="page number"/>
    <w:rsid w:val="00FA7BD8"/>
  </w:style>
  <w:style w:type="paragraph" w:styleId="af5">
    <w:name w:val="Body Text"/>
    <w:basedOn w:val="a0"/>
    <w:link w:val="13"/>
    <w:semiHidden/>
    <w:unhideWhenUsed/>
    <w:rsid w:val="00FA7BD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A7BD8"/>
    <w:rPr>
      <w:sz w:val="24"/>
    </w:rPr>
  </w:style>
  <w:style w:type="paragraph" w:styleId="af6">
    <w:name w:val="annotation subject"/>
    <w:basedOn w:val="af2"/>
    <w:next w:val="af2"/>
    <w:link w:val="14"/>
    <w:semiHidden/>
    <w:rsid w:val="00FA7BD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A7BD8"/>
    <w:rPr>
      <w:b/>
      <w:bCs/>
    </w:rPr>
  </w:style>
  <w:style w:type="paragraph" w:styleId="af7">
    <w:name w:val="Balloon Text"/>
    <w:basedOn w:val="a0"/>
    <w:link w:val="15"/>
    <w:semiHidden/>
    <w:rsid w:val="00FA7BD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A7BD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A7BD8"/>
  </w:style>
  <w:style w:type="paragraph" w:customStyle="1" w:styleId="34ffff9">
    <w:name w:val="34_ТЛ_Подпись"/>
    <w:basedOn w:val="34f6"/>
    <w:rsid w:val="00FA7BD8"/>
  </w:style>
  <w:style w:type="paragraph" w:customStyle="1" w:styleId="34ffffa">
    <w:name w:val="34_ТЛ_Подпись_скрытый"/>
    <w:basedOn w:val="34ffff9"/>
    <w:rsid w:val="00FA7BD8"/>
    <w:rPr>
      <w:vanish/>
    </w:rPr>
  </w:style>
  <w:style w:type="paragraph" w:customStyle="1" w:styleId="34ffffb">
    <w:name w:val="34_Комментарий_Философта"/>
    <w:basedOn w:val="34b"/>
    <w:rsid w:val="00FA7BD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A7BD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A7BD8"/>
    <w:rPr>
      <w:b/>
    </w:rPr>
  </w:style>
  <w:style w:type="paragraph" w:customStyle="1" w:styleId="34ffffe">
    <w:name w:val="34_Таблица_Сноска_Линия"/>
    <w:basedOn w:val="34fff7"/>
    <w:next w:val="34fff7"/>
    <w:rsid w:val="00FA7BD8"/>
    <w:pPr>
      <w:keepNext/>
    </w:pPr>
  </w:style>
  <w:style w:type="paragraph" w:customStyle="1" w:styleId="34fffff">
    <w:name w:val="34_Таблица_Примечание"/>
    <w:basedOn w:val="34fff7"/>
    <w:rsid w:val="00FA7BD8"/>
  </w:style>
  <w:style w:type="character" w:customStyle="1" w:styleId="34fffff0">
    <w:name w:val="34_Знак_Значение"/>
    <w:qFormat/>
    <w:rsid w:val="00FA7BD8"/>
    <w:rPr>
      <w:rFonts w:ascii="Calibri" w:hAnsi="Calibri"/>
    </w:rPr>
  </w:style>
  <w:style w:type="character" w:styleId="af8">
    <w:name w:val="Hyperlink"/>
    <w:uiPriority w:val="99"/>
    <w:rsid w:val="00FA7BD8"/>
    <w:rPr>
      <w:color w:val="0000FF"/>
      <w:u w:val="single"/>
    </w:rPr>
  </w:style>
  <w:style w:type="paragraph" w:customStyle="1" w:styleId="34fffff1">
    <w:name w:val="34_Рисунок_Подпись"/>
    <w:basedOn w:val="34b"/>
    <w:rsid w:val="00FA7BD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A7BD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A7BD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FA7BD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A7BD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A7BD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908E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A7BD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A7BD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A7BD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A7BD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A7BD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A7BD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A7BD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A7BD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A7BD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A7BD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A7BD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A7BD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A7B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9D25B6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FA7BD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A7BD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A7BD8"/>
    <w:pPr>
      <w:jc w:val="center"/>
    </w:pPr>
  </w:style>
  <w:style w:type="paragraph" w:customStyle="1" w:styleId="3411">
    <w:name w:val="34_Таблица_Список_Марк_1_без_отступа"/>
    <w:basedOn w:val="34ff6"/>
    <w:rsid w:val="00FA7BD8"/>
    <w:pPr>
      <w:numPr>
        <w:numId w:val="41"/>
      </w:numPr>
    </w:pPr>
  </w:style>
  <w:style w:type="paragraph" w:customStyle="1" w:styleId="34fffff9">
    <w:name w:val="34_Формула"/>
    <w:basedOn w:val="a0"/>
    <w:rsid w:val="00FA7BD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A7BD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A7BD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B51CF-7EE0-4904-A663-67634C67B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689</TotalTime>
  <Pages>8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базы данных</vt:lpstr>
    </vt:vector>
  </TitlesOfParts>
  <Company>Название организации</Company>
  <LinksUpToDate>false</LinksUpToDate>
  <CharactersWithSpaces>3293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базы данных</dc:title>
  <dc:creator>Oksana</dc:creator>
  <cp:lastModifiedBy>Oksana</cp:lastModifiedBy>
  <cp:revision>219</cp:revision>
  <cp:lastPrinted>2014-09-08T01:50:00Z</cp:lastPrinted>
  <dcterms:created xsi:type="dcterms:W3CDTF">2014-09-07T22:05:00Z</dcterms:created>
  <dcterms:modified xsi:type="dcterms:W3CDTF">2023-05-08T10:32:00Z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A.B.XXX.В7.XX.X-X.X</vt:lpwstr>
  </property>
  <property fmtid="{D5CDD505-2E9C-101B-9397-08002B2CF9AE}" pid="8" name="год_издания">
    <vt:lpwstr>2023</vt:lpwstr>
  </property>
</Properties>
</file>