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6D5" w:rsidRDefault="00FC36D5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33698">
        <w:t>Название организации</w:t>
      </w:r>
      <w:r>
        <w:fldChar w:fldCharType="end"/>
      </w:r>
    </w:p>
    <w:p w:rsidR="00FC36D5" w:rsidRPr="00C816E8" w:rsidRDefault="00FC36D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FC36D5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FC36D5" w:rsidRPr="00C816E8" w:rsidRDefault="00FC36D5" w:rsidP="00345A40">
            <w:pPr>
              <w:pStyle w:val="34ffff8"/>
            </w:pPr>
            <w:r w:rsidRPr="00C816E8">
              <w:t>УТВЕРЖДЕН</w:t>
            </w:r>
          </w:p>
          <w:p w:rsidR="00FC36D5" w:rsidRPr="00C816E8" w:rsidRDefault="00F34914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933698">
              <w:t>A.B.XXX.ПС.XX.X-X.X</w:t>
            </w:r>
            <w:r>
              <w:fldChar w:fldCharType="end"/>
            </w:r>
            <w:r w:rsidR="00FC36D5" w:rsidRPr="00C816E8">
              <w:t>-ЛУ</w:t>
            </w:r>
          </w:p>
          <w:p w:rsidR="00FC36D5" w:rsidRPr="00C816E8" w:rsidRDefault="00FC36D5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FC36D5" w:rsidRPr="00C816E8" w:rsidRDefault="00FC36D5" w:rsidP="00345A40">
            <w:pPr>
              <w:pStyle w:val="34ffff8"/>
            </w:pPr>
            <w:r w:rsidRPr="00C816E8">
              <w:t>УТВЕРЖДАЮ</w:t>
            </w:r>
          </w:p>
        </w:tc>
      </w:tr>
      <w:tr w:rsidR="00FC36D5" w:rsidRPr="00C816E8" w:rsidTr="00345A40">
        <w:trPr>
          <w:trHeight w:val="630"/>
        </w:trPr>
        <w:tc>
          <w:tcPr>
            <w:tcW w:w="5554" w:type="dxa"/>
            <w:vMerge/>
          </w:tcPr>
          <w:p w:rsidR="00FC36D5" w:rsidRPr="00C816E8" w:rsidRDefault="00FC36D5" w:rsidP="00345A40"/>
        </w:tc>
        <w:tc>
          <w:tcPr>
            <w:tcW w:w="4563" w:type="dxa"/>
          </w:tcPr>
          <w:p w:rsidR="00FC36D5" w:rsidRPr="00C816E8" w:rsidRDefault="00FC36D5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FC36D5" w:rsidRPr="00C816E8" w:rsidTr="00345A40">
        <w:trPr>
          <w:trHeight w:val="353"/>
        </w:trPr>
        <w:tc>
          <w:tcPr>
            <w:tcW w:w="5554" w:type="dxa"/>
            <w:vMerge/>
          </w:tcPr>
          <w:p w:rsidR="00FC36D5" w:rsidRPr="00C816E8" w:rsidRDefault="00FC36D5" w:rsidP="00345A40"/>
        </w:tc>
        <w:tc>
          <w:tcPr>
            <w:tcW w:w="4563" w:type="dxa"/>
          </w:tcPr>
          <w:p w:rsidR="00FC36D5" w:rsidRPr="00C816E8" w:rsidRDefault="00FC36D5" w:rsidP="00B617AD">
            <w:pPr>
              <w:pStyle w:val="34ffff9"/>
            </w:pPr>
            <w:r w:rsidRPr="00C816E8">
              <w:t>____________________ И. О. Фамилия</w:t>
            </w:r>
          </w:p>
          <w:p w:rsidR="00FC36D5" w:rsidRPr="00C816E8" w:rsidRDefault="00FC36D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369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C36D5" w:rsidRPr="00C816E8" w:rsidRDefault="00FC36D5" w:rsidP="00801734">
      <w:pPr>
        <w:pStyle w:val="34f5"/>
      </w:pPr>
    </w:p>
    <w:p w:rsidR="00FC36D5" w:rsidRDefault="00FC36D5" w:rsidP="00801734">
      <w:pPr>
        <w:pStyle w:val="34f5"/>
      </w:pPr>
    </w:p>
    <w:p w:rsidR="000D2A4B" w:rsidRPr="000D2A4B" w:rsidRDefault="000D2A4B" w:rsidP="00801734">
      <w:pPr>
        <w:pStyle w:val="34f5"/>
        <w:rPr>
          <w:lang w:val="en-US"/>
        </w:rPr>
      </w:pPr>
    </w:p>
    <w:p w:rsidR="00FC36D5" w:rsidRPr="00C816E8" w:rsidRDefault="00FC36D5" w:rsidP="00801734">
      <w:pPr>
        <w:pStyle w:val="34f5"/>
      </w:pPr>
    </w:p>
    <w:p w:rsidR="00FC36D5" w:rsidRPr="00C816E8" w:rsidRDefault="00FC36D5" w:rsidP="00801734">
      <w:pPr>
        <w:pStyle w:val="34f5"/>
      </w:pPr>
    </w:p>
    <w:p w:rsidR="00FC36D5" w:rsidRPr="00C816E8" w:rsidRDefault="00F34914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933698">
        <w:t>Полное название системы</w:t>
      </w:r>
      <w:r>
        <w:fldChar w:fldCharType="end"/>
      </w:r>
    </w:p>
    <w:p w:rsidR="00FC36D5" w:rsidRPr="00C816E8" w:rsidRDefault="00FC36D5" w:rsidP="00801734">
      <w:pPr>
        <w:pStyle w:val="34ffc"/>
      </w:pPr>
      <w:r w:rsidRPr="00C816E8">
        <w:t>(</w:t>
      </w:r>
      <w:r w:rsidR="00F34914">
        <w:fldChar w:fldCharType="begin"/>
      </w:r>
      <w:r w:rsidR="00F34914">
        <w:instrText xml:space="preserve"> DOCPROPERTY  краткое_название_системы  \* MERGEFORMAT </w:instrText>
      </w:r>
      <w:r w:rsidR="00F34914">
        <w:fldChar w:fldCharType="separate"/>
      </w:r>
      <w:r w:rsidR="00933698">
        <w:t>Краткое название системы</w:t>
      </w:r>
      <w:r w:rsidR="00F34914">
        <w:fldChar w:fldCharType="end"/>
      </w:r>
      <w:r w:rsidRPr="00C816E8">
        <w:t>)</w:t>
      </w:r>
    </w:p>
    <w:p w:rsidR="00FC36D5" w:rsidRPr="00C816E8" w:rsidRDefault="00F34914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933698">
        <w:t>Паспорт</w:t>
      </w:r>
      <w:r>
        <w:fldChar w:fldCharType="end"/>
      </w:r>
    </w:p>
    <w:p w:rsidR="00FC36D5" w:rsidRDefault="00FC36D5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33698">
        <w:t>A.B.XXX.ПС.XX.X-X.X</w:t>
      </w:r>
      <w:r w:rsidRPr="00C816E8">
        <w:fldChar w:fldCharType="end"/>
      </w:r>
    </w:p>
    <w:p w:rsidR="00FC36D5" w:rsidRDefault="00FC36D5" w:rsidP="00801734">
      <w:pPr>
        <w:pStyle w:val="34f5"/>
      </w:pPr>
    </w:p>
    <w:p w:rsidR="000D2A4B" w:rsidRPr="00C61E3F" w:rsidRDefault="000D2A4B" w:rsidP="00801734">
      <w:pPr>
        <w:pStyle w:val="34f5"/>
      </w:pPr>
    </w:p>
    <w:p w:rsidR="000D2A4B" w:rsidRPr="00C61E3F" w:rsidRDefault="000D2A4B" w:rsidP="00801734">
      <w:pPr>
        <w:pStyle w:val="34f5"/>
      </w:pPr>
    </w:p>
    <w:p w:rsidR="00FC36D5" w:rsidRDefault="00FC36D5" w:rsidP="00801734">
      <w:pPr>
        <w:pStyle w:val="34f5"/>
      </w:pPr>
    </w:p>
    <w:p w:rsidR="00FC36D5" w:rsidRDefault="00FC36D5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FC36D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FC36D5" w:rsidRPr="00C816E8" w:rsidRDefault="00FC36D5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FC36D5" w:rsidRPr="00C816E8" w:rsidRDefault="00FC36D5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FC36D5" w:rsidRPr="00C816E8" w:rsidRDefault="00FC36D5" w:rsidP="00345A40">
            <w:pPr>
              <w:pStyle w:val="34ffff9"/>
            </w:pPr>
          </w:p>
        </w:tc>
      </w:tr>
      <w:tr w:rsidR="00FC36D5" w:rsidRPr="00C816E8" w:rsidTr="00345A40">
        <w:trPr>
          <w:trHeight w:val="868"/>
        </w:trPr>
        <w:tc>
          <w:tcPr>
            <w:tcW w:w="4564" w:type="dxa"/>
          </w:tcPr>
          <w:p w:rsidR="00FC36D5" w:rsidRPr="00C816E8" w:rsidRDefault="00FC36D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FC36D5" w:rsidRPr="00C816E8" w:rsidRDefault="00FC36D5" w:rsidP="00345A40">
            <w:pPr>
              <w:pStyle w:val="34ffff9"/>
            </w:pPr>
          </w:p>
        </w:tc>
        <w:tc>
          <w:tcPr>
            <w:tcW w:w="4563" w:type="dxa"/>
          </w:tcPr>
          <w:p w:rsidR="00FC36D5" w:rsidRPr="00C816E8" w:rsidRDefault="00FC36D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FC36D5" w:rsidRPr="00C816E8" w:rsidTr="00345A40">
        <w:trPr>
          <w:trHeight w:val="404"/>
        </w:trPr>
        <w:tc>
          <w:tcPr>
            <w:tcW w:w="4564" w:type="dxa"/>
          </w:tcPr>
          <w:p w:rsidR="00FC36D5" w:rsidRPr="00C816E8" w:rsidRDefault="00FC36D5" w:rsidP="00345A40">
            <w:pPr>
              <w:pStyle w:val="34ffff9"/>
            </w:pPr>
            <w:r w:rsidRPr="00C816E8">
              <w:t>____________________ И. О. Фамилия</w:t>
            </w:r>
          </w:p>
          <w:p w:rsidR="00FC36D5" w:rsidRPr="00C816E8" w:rsidRDefault="00FC36D5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369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FC36D5" w:rsidRPr="00C816E8" w:rsidRDefault="00FC36D5" w:rsidP="00345A40">
            <w:pPr>
              <w:pStyle w:val="34ffff9"/>
            </w:pPr>
          </w:p>
        </w:tc>
        <w:tc>
          <w:tcPr>
            <w:tcW w:w="4563" w:type="dxa"/>
          </w:tcPr>
          <w:p w:rsidR="00FC36D5" w:rsidRPr="00C816E8" w:rsidRDefault="00FC36D5" w:rsidP="00B617AD">
            <w:pPr>
              <w:pStyle w:val="34ffff9"/>
            </w:pPr>
            <w:r w:rsidRPr="00C816E8">
              <w:t>____________________ И. О. Фамилия</w:t>
            </w:r>
          </w:p>
          <w:p w:rsidR="00FC36D5" w:rsidRPr="00C816E8" w:rsidRDefault="00FC36D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369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FC36D5" w:rsidRPr="00C816E8" w:rsidTr="00345A40">
        <w:trPr>
          <w:trHeight w:val="404"/>
        </w:trPr>
        <w:tc>
          <w:tcPr>
            <w:tcW w:w="4564" w:type="dxa"/>
            <w:vAlign w:val="center"/>
          </w:tcPr>
          <w:p w:rsidR="00FC36D5" w:rsidRPr="00C816E8" w:rsidRDefault="00FC36D5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FC36D5" w:rsidRPr="00C816E8" w:rsidRDefault="00FC36D5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FC36D5" w:rsidRPr="00C816E8" w:rsidRDefault="00FC36D5" w:rsidP="00345A40">
            <w:pPr>
              <w:pStyle w:val="34ffff8"/>
            </w:pPr>
          </w:p>
        </w:tc>
      </w:tr>
      <w:tr w:rsidR="00FC36D5" w:rsidRPr="00C816E8" w:rsidTr="00345A40">
        <w:trPr>
          <w:trHeight w:val="864"/>
        </w:trPr>
        <w:tc>
          <w:tcPr>
            <w:tcW w:w="4564" w:type="dxa"/>
          </w:tcPr>
          <w:p w:rsidR="00FC36D5" w:rsidRPr="00C816E8" w:rsidRDefault="00FC36D5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FC36D5" w:rsidRPr="00C816E8" w:rsidRDefault="00FC36D5" w:rsidP="00345A40">
            <w:pPr>
              <w:pStyle w:val="34ffff9"/>
            </w:pPr>
          </w:p>
        </w:tc>
        <w:tc>
          <w:tcPr>
            <w:tcW w:w="4563" w:type="dxa"/>
          </w:tcPr>
          <w:p w:rsidR="00FC36D5" w:rsidRPr="00C816E8" w:rsidRDefault="00FC36D5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FC36D5" w:rsidRPr="00C816E8" w:rsidTr="00345A40">
        <w:trPr>
          <w:trHeight w:val="643"/>
        </w:trPr>
        <w:tc>
          <w:tcPr>
            <w:tcW w:w="4564" w:type="dxa"/>
          </w:tcPr>
          <w:p w:rsidR="00FC36D5" w:rsidRPr="00C816E8" w:rsidRDefault="00FC36D5" w:rsidP="00B617AD">
            <w:pPr>
              <w:pStyle w:val="34ffff9"/>
            </w:pPr>
            <w:r w:rsidRPr="00C816E8">
              <w:t>____________________ И. О. Фамилия</w:t>
            </w:r>
          </w:p>
          <w:p w:rsidR="00FC36D5" w:rsidRPr="00C816E8" w:rsidRDefault="00FC36D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369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FC36D5" w:rsidRPr="00C816E8" w:rsidRDefault="00FC36D5" w:rsidP="00345A40">
            <w:pPr>
              <w:pStyle w:val="34ffff9"/>
            </w:pPr>
          </w:p>
        </w:tc>
        <w:tc>
          <w:tcPr>
            <w:tcW w:w="4563" w:type="dxa"/>
          </w:tcPr>
          <w:p w:rsidR="00FC36D5" w:rsidRPr="00C816E8" w:rsidRDefault="00FC36D5" w:rsidP="00B617AD">
            <w:pPr>
              <w:pStyle w:val="34ffff9"/>
            </w:pPr>
            <w:r w:rsidRPr="00C816E8">
              <w:t>____________________ И. О. Фамилия</w:t>
            </w:r>
          </w:p>
          <w:p w:rsidR="00FC36D5" w:rsidRPr="00C816E8" w:rsidRDefault="00FC36D5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93369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C36D5" w:rsidRPr="00801734" w:rsidRDefault="00FC36D5" w:rsidP="00801734">
      <w:pPr>
        <w:pStyle w:val="34f5"/>
        <w:rPr>
          <w:lang w:val="en-US"/>
        </w:rPr>
      </w:pPr>
    </w:p>
    <w:p w:rsidR="00AA5A66" w:rsidRPr="00AA5A66" w:rsidRDefault="00AA5A66" w:rsidP="00386595">
      <w:pPr>
        <w:pStyle w:val="34f5"/>
      </w:pPr>
    </w:p>
    <w:p w:rsidR="0069117E" w:rsidRDefault="0069117E" w:rsidP="003F38DF">
      <w:pPr>
        <w:pStyle w:val="34b"/>
        <w:sectPr w:rsidR="0069117E" w:rsidSect="00AA5A66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9B6DFF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414777" w:history="1">
        <w:r w:rsidR="009B6DFF" w:rsidRPr="002F20AB">
          <w:rPr>
            <w:rStyle w:val="af8"/>
          </w:rPr>
          <w:t>1 Общие сведения об АС</w:t>
        </w:r>
        <w:r w:rsidR="009B6DFF">
          <w:rPr>
            <w:webHidden/>
          </w:rPr>
          <w:tab/>
        </w:r>
        <w:r w:rsidR="009B6DFF">
          <w:rPr>
            <w:webHidden/>
          </w:rPr>
          <w:fldChar w:fldCharType="begin"/>
        </w:r>
        <w:r w:rsidR="009B6DFF">
          <w:rPr>
            <w:webHidden/>
          </w:rPr>
          <w:instrText xml:space="preserve"> PAGEREF _Toc133414777 \h </w:instrText>
        </w:r>
        <w:r w:rsidR="009B6DFF">
          <w:rPr>
            <w:webHidden/>
          </w:rPr>
        </w:r>
        <w:r w:rsidR="009B6DFF">
          <w:rPr>
            <w:webHidden/>
          </w:rPr>
          <w:fldChar w:fldCharType="separate"/>
        </w:r>
        <w:r w:rsidR="009B6DFF">
          <w:rPr>
            <w:webHidden/>
          </w:rPr>
          <w:t>3</w:t>
        </w:r>
        <w:r w:rsidR="009B6DFF">
          <w:rPr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78" w:history="1">
        <w:r w:rsidRPr="002F20AB">
          <w:rPr>
            <w:rStyle w:val="af8"/>
          </w:rPr>
          <w:t>2 Основные характеристики АС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79" w:history="1">
        <w:r w:rsidRPr="002F20AB">
          <w:rPr>
            <w:rStyle w:val="af8"/>
            <w:noProof/>
          </w:rPr>
          <w:t>2.1 Сведения о составе функций, реализуемых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0" w:history="1">
        <w:r w:rsidRPr="002F20AB">
          <w:rPr>
            <w:rStyle w:val="af8"/>
            <w:noProof/>
          </w:rPr>
          <w:t>2.2 Описание принципа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1" w:history="1">
        <w:r w:rsidRPr="002F20AB">
          <w:rPr>
            <w:rStyle w:val="af8"/>
            <w:noProof/>
          </w:rPr>
          <w:t>2.3 Общий регламент и режимы функционирования АС и</w:t>
        </w:r>
        <w:r w:rsidRPr="002F20AB">
          <w:rPr>
            <w:rStyle w:val="af8"/>
            <w:noProof/>
            <w:lang w:val="en-US"/>
          </w:rPr>
          <w:t> </w:t>
        </w:r>
        <w:r w:rsidRPr="002F20AB">
          <w:rPr>
            <w:rStyle w:val="af8"/>
            <w:noProof/>
          </w:rPr>
          <w:t>сведения о возможности изменения режимов ее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2" w:history="1">
        <w:r w:rsidRPr="002F20AB">
          <w:rPr>
            <w:rStyle w:val="af8"/>
            <w:noProof/>
          </w:rPr>
          <w:t>2.4 Сведения о совместимости АС с другими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3" w:history="1">
        <w:r w:rsidRPr="002F20AB">
          <w:rPr>
            <w:rStyle w:val="af8"/>
          </w:rPr>
          <w:t>3 Комплектность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4" w:history="1">
        <w:r w:rsidRPr="002F20AB">
          <w:rPr>
            <w:rStyle w:val="af8"/>
            <w:noProof/>
          </w:rPr>
          <w:t>3.1 Комплексы технических средств, входящие в состав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5" w:history="1">
        <w:r w:rsidRPr="002F20AB">
          <w:rPr>
            <w:rStyle w:val="af8"/>
            <w:noProof/>
          </w:rPr>
          <w:t>3.2 Комплексы программных средств, входящие в состав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6" w:history="1">
        <w:r w:rsidRPr="002F20AB">
          <w:rPr>
            <w:rStyle w:val="af8"/>
            <w:noProof/>
          </w:rPr>
          <w:t>3.3 Носители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87" w:history="1">
        <w:r w:rsidRPr="002F20AB">
          <w:rPr>
            <w:rStyle w:val="af8"/>
            <w:noProof/>
          </w:rPr>
          <w:t>3.4 Эксплуатационные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8" w:history="1">
        <w:r w:rsidRPr="002F20AB">
          <w:rPr>
            <w:rStyle w:val="af8"/>
          </w:rPr>
          <w:t>4 Свидетельство (акт) о приемке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89" w:history="1">
        <w:r w:rsidRPr="002F20AB">
          <w:rPr>
            <w:rStyle w:val="af8"/>
          </w:rPr>
          <w:t>5 Гарантии изготовителя (поставщика)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0" w:history="1">
        <w:r w:rsidRPr="002F20AB">
          <w:rPr>
            <w:rStyle w:val="af8"/>
          </w:rPr>
          <w:t>6 Сведения о рекламациях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1" w:history="1">
        <w:r w:rsidRPr="002F20AB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14792" w:history="1">
        <w:r w:rsidRPr="002F20AB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_Toc133414792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3" w:history="1">
        <w:r w:rsidRPr="002F20AB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9B6DFF" w:rsidRDefault="009B6DFF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14794" w:history="1">
        <w:r w:rsidRPr="002F20AB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_Toc133414794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233474" w:rsidRDefault="00233474" w:rsidP="009A4FE3">
      <w:pPr>
        <w:pStyle w:val="34fffa"/>
        <w:sectPr w:rsidR="00233474" w:rsidSect="00170E2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350B99" w:rsidP="00D47C08">
      <w:pPr>
        <w:pStyle w:val="1"/>
      </w:pPr>
      <w:bookmarkStart w:id="1" w:name="_Toc398629481"/>
      <w:bookmarkStart w:id="2" w:name="_Toc133414777"/>
      <w:r>
        <w:rPr>
          <w:lang w:val="ru-RU"/>
        </w:rPr>
        <w:lastRenderedPageBreak/>
        <w:t xml:space="preserve">Общие сведения </w:t>
      </w:r>
      <w:proofErr w:type="gramStart"/>
      <w:r>
        <w:rPr>
          <w:lang w:val="ru-RU"/>
        </w:rPr>
        <w:t>об</w:t>
      </w:r>
      <w:proofErr w:type="gramEnd"/>
      <w:r>
        <w:rPr>
          <w:lang w:val="ru-RU"/>
        </w:rPr>
        <w:t xml:space="preserve"> АС</w:t>
      </w:r>
      <w:bookmarkEnd w:id="1"/>
      <w:bookmarkEnd w:id="2"/>
    </w:p>
    <w:p w:rsidR="003140DA" w:rsidRDefault="00350B99" w:rsidP="00350B99">
      <w:pPr>
        <w:pStyle w:val="34a0"/>
      </w:pPr>
      <w:r w:rsidRPr="00350B99">
        <w:t xml:space="preserve">В разделе </w:t>
      </w:r>
      <w:r w:rsidR="00EB0CAD">
        <w:t>«</w:t>
      </w:r>
      <w:r w:rsidRPr="00350B99">
        <w:t>Общие сведения об АС</w:t>
      </w:r>
      <w:r w:rsidR="00EB0CAD">
        <w:t>»</w:t>
      </w:r>
      <w:r w:rsidRPr="00350B99">
        <w:t xml:space="preserve"> указывают наименование АС, ее обозначение, присвоенное разработчиком, наименование предприятия-поставщика и другие сведения </w:t>
      </w:r>
      <w:proofErr w:type="gramStart"/>
      <w:r w:rsidRPr="00350B99">
        <w:t>об</w:t>
      </w:r>
      <w:proofErr w:type="gramEnd"/>
      <w:r w:rsidRPr="00350B99">
        <w:t xml:space="preserve"> АС в целом.</w:t>
      </w:r>
    </w:p>
    <w:p w:rsidR="00EB0CAD" w:rsidRDefault="00EB0CAD" w:rsidP="00EB0CAD">
      <w:pPr>
        <w:pStyle w:val="34b"/>
      </w:pPr>
    </w:p>
    <w:p w:rsidR="00EB0CAD" w:rsidRPr="00EB0CAD" w:rsidRDefault="00EB0CAD" w:rsidP="00EB0CAD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3" w:name="_Toc398629482"/>
      <w:bookmarkStart w:id="4" w:name="_Toc133414778"/>
      <w:r>
        <w:rPr>
          <w:lang w:val="ru-RU"/>
        </w:rPr>
        <w:lastRenderedPageBreak/>
        <w:t>Основные характеристики АС</w:t>
      </w:r>
      <w:bookmarkEnd w:id="3"/>
      <w:bookmarkEnd w:id="4"/>
    </w:p>
    <w:p w:rsidR="00350B99" w:rsidRDefault="00350B99" w:rsidP="00350B99">
      <w:pPr>
        <w:pStyle w:val="2"/>
      </w:pPr>
      <w:bookmarkStart w:id="5" w:name="_Toc398629483"/>
      <w:bookmarkStart w:id="6" w:name="_Toc133414779"/>
      <w:r>
        <w:t>Сведения о составе функций, реализуемых АС</w:t>
      </w:r>
      <w:bookmarkEnd w:id="5"/>
      <w:bookmarkEnd w:id="6"/>
    </w:p>
    <w:p w:rsidR="002919B8" w:rsidRPr="002919B8" w:rsidRDefault="002919B8" w:rsidP="002919B8">
      <w:pPr>
        <w:pStyle w:val="34a0"/>
      </w:pPr>
      <w:r>
        <w:t>В данном разделе приводят сведения о составе функций, реализуемых АС, в том числе измерительных и управляющих.</w:t>
      </w:r>
    </w:p>
    <w:p w:rsidR="00933698" w:rsidRDefault="00933698" w:rsidP="00EB0CAD">
      <w:pPr>
        <w:pStyle w:val="34b"/>
        <w:rPr>
          <w:lang w:eastAsia="ru-RU"/>
        </w:rPr>
      </w:pPr>
    </w:p>
    <w:p w:rsidR="00350B99" w:rsidRDefault="00350B99" w:rsidP="00350B99">
      <w:pPr>
        <w:pStyle w:val="2"/>
      </w:pPr>
      <w:bookmarkStart w:id="7" w:name="_Toc398629484"/>
      <w:bookmarkStart w:id="8" w:name="_Toc133414780"/>
      <w:r>
        <w:t>О</w:t>
      </w:r>
      <w:r w:rsidRPr="00350B99">
        <w:t>писан</w:t>
      </w:r>
      <w:r>
        <w:t>ие принципа функционирования АС</w:t>
      </w:r>
      <w:bookmarkEnd w:id="7"/>
      <w:bookmarkEnd w:id="8"/>
    </w:p>
    <w:p w:rsidR="00EB0CAD" w:rsidRDefault="00EB0CAD" w:rsidP="00EB0CAD">
      <w:pPr>
        <w:pStyle w:val="34b"/>
        <w:rPr>
          <w:lang w:eastAsia="ru-RU"/>
        </w:rPr>
      </w:pPr>
    </w:p>
    <w:p w:rsidR="00350B99" w:rsidRDefault="00350B99" w:rsidP="00350B99">
      <w:pPr>
        <w:pStyle w:val="2"/>
      </w:pPr>
      <w:bookmarkStart w:id="9" w:name="_Toc398629485"/>
      <w:bookmarkStart w:id="10" w:name="_Toc133414781"/>
      <w:r>
        <w:t>О</w:t>
      </w:r>
      <w:r w:rsidRPr="00350B99">
        <w:t>бщий регламент и режимы функционирования АС и</w:t>
      </w:r>
      <w:r w:rsidR="00686802">
        <w:rPr>
          <w:lang w:val="en-US"/>
        </w:rPr>
        <w:t> </w:t>
      </w:r>
      <w:r w:rsidRPr="00350B99">
        <w:t>сведения о возможно</w:t>
      </w:r>
      <w:r>
        <w:t>сти изменения режимов ее работы</w:t>
      </w:r>
      <w:bookmarkEnd w:id="9"/>
      <w:bookmarkEnd w:id="10"/>
    </w:p>
    <w:p w:rsidR="00EB0CAD" w:rsidRDefault="00EB0CAD" w:rsidP="00EB0CAD">
      <w:pPr>
        <w:pStyle w:val="34b"/>
        <w:rPr>
          <w:lang w:eastAsia="ru-RU"/>
        </w:rPr>
      </w:pPr>
    </w:p>
    <w:p w:rsidR="00350B99" w:rsidRPr="00350B99" w:rsidRDefault="00350B99" w:rsidP="00350B99">
      <w:pPr>
        <w:pStyle w:val="2"/>
      </w:pPr>
      <w:bookmarkStart w:id="11" w:name="_Toc398629486"/>
      <w:bookmarkStart w:id="12" w:name="_Toc133414782"/>
      <w:r>
        <w:t>С</w:t>
      </w:r>
      <w:r w:rsidRPr="00350B99">
        <w:t>ведения о совме</w:t>
      </w:r>
      <w:r>
        <w:t xml:space="preserve">стимости АС с другими </w:t>
      </w:r>
      <w:bookmarkEnd w:id="11"/>
      <w:r w:rsidR="00933698">
        <w:t>АС</w:t>
      </w:r>
      <w:bookmarkEnd w:id="12"/>
    </w:p>
    <w:p w:rsidR="00350B99" w:rsidRDefault="00350B99" w:rsidP="00350B99">
      <w:pPr>
        <w:pStyle w:val="34b"/>
        <w:rPr>
          <w:lang w:eastAsia="ru-RU"/>
        </w:rPr>
      </w:pPr>
    </w:p>
    <w:p w:rsidR="00EB0CAD" w:rsidRPr="00350B99" w:rsidRDefault="00EB0CAD" w:rsidP="00EB0CAD">
      <w:pPr>
        <w:pStyle w:val="34fffa"/>
      </w:pPr>
    </w:p>
    <w:p w:rsidR="00350B99" w:rsidRDefault="00350B99" w:rsidP="00350B99">
      <w:pPr>
        <w:pStyle w:val="1"/>
      </w:pPr>
      <w:bookmarkStart w:id="13" w:name="_Toc398629487"/>
      <w:bookmarkStart w:id="14" w:name="_Toc133414783"/>
      <w:r>
        <w:rPr>
          <w:lang w:val="ru-RU"/>
        </w:rPr>
        <w:lastRenderedPageBreak/>
        <w:t>Комплектность</w:t>
      </w:r>
      <w:bookmarkEnd w:id="13"/>
      <w:bookmarkEnd w:id="14"/>
    </w:p>
    <w:p w:rsidR="00350B99" w:rsidRDefault="00674FE6" w:rsidP="00674FE6">
      <w:pPr>
        <w:pStyle w:val="34a0"/>
      </w:pPr>
      <w:r w:rsidRPr="00674FE6">
        <w:t xml:space="preserve">В разделе </w:t>
      </w:r>
      <w:r w:rsidR="00EB0CAD">
        <w:t>«</w:t>
      </w:r>
      <w:r w:rsidRPr="00674FE6">
        <w:t>Комплектность</w:t>
      </w:r>
      <w:r w:rsidR="00EB0CAD">
        <w:t>»</w:t>
      </w:r>
      <w:r w:rsidRPr="00674FE6">
        <w:t xml:space="preserve"> указывают все непосредственно входящие в состав АС комплексы технических и программных средств, отдельные средства, в том числе носители данных и эксплуатационные документы.</w:t>
      </w:r>
    </w:p>
    <w:p w:rsidR="00EB0CAD" w:rsidRDefault="00736BB4" w:rsidP="00736BB4">
      <w:pPr>
        <w:pStyle w:val="2"/>
      </w:pPr>
      <w:bookmarkStart w:id="15" w:name="_Toc133414784"/>
      <w:r>
        <w:t>Комплекс</w:t>
      </w:r>
      <w:r w:rsidR="00933698">
        <w:t>ы</w:t>
      </w:r>
      <w:r w:rsidRPr="00674FE6">
        <w:t xml:space="preserve"> технических средств</w:t>
      </w:r>
      <w:r w:rsidR="00933698">
        <w:t xml:space="preserve">, </w:t>
      </w:r>
      <w:r w:rsidR="00933698" w:rsidRPr="00933698">
        <w:t>входящие в состав АС</w:t>
      </w:r>
      <w:bookmarkEnd w:id="15"/>
    </w:p>
    <w:p w:rsidR="00736BB4" w:rsidRDefault="00736BB4" w:rsidP="00736BB4">
      <w:pPr>
        <w:pStyle w:val="34b"/>
        <w:rPr>
          <w:lang w:eastAsia="ru-RU"/>
        </w:rPr>
      </w:pPr>
    </w:p>
    <w:p w:rsidR="00736BB4" w:rsidRDefault="00933698" w:rsidP="00736BB4">
      <w:pPr>
        <w:pStyle w:val="2"/>
      </w:pPr>
      <w:bookmarkStart w:id="16" w:name="_Toc133414785"/>
      <w:r>
        <w:t>Комплексы</w:t>
      </w:r>
      <w:r w:rsidRPr="00674FE6">
        <w:t xml:space="preserve"> </w:t>
      </w:r>
      <w:r w:rsidR="00736BB4" w:rsidRPr="00674FE6">
        <w:t>программных средств</w:t>
      </w:r>
      <w:r>
        <w:t xml:space="preserve">, </w:t>
      </w:r>
      <w:r w:rsidRPr="00933698">
        <w:t>входящие в состав АС</w:t>
      </w:r>
      <w:bookmarkEnd w:id="16"/>
    </w:p>
    <w:p w:rsidR="00736BB4" w:rsidRDefault="00736BB4" w:rsidP="00736BB4">
      <w:pPr>
        <w:pStyle w:val="34b"/>
      </w:pPr>
    </w:p>
    <w:p w:rsidR="00EB0CAD" w:rsidRDefault="00736BB4" w:rsidP="00736BB4">
      <w:pPr>
        <w:pStyle w:val="2"/>
      </w:pPr>
      <w:bookmarkStart w:id="17" w:name="_Toc133414786"/>
      <w:r w:rsidRPr="00674FE6">
        <w:t>Носители данных</w:t>
      </w:r>
      <w:bookmarkEnd w:id="17"/>
    </w:p>
    <w:p w:rsidR="00736BB4" w:rsidRDefault="00736BB4" w:rsidP="00736BB4">
      <w:pPr>
        <w:pStyle w:val="34b"/>
      </w:pPr>
    </w:p>
    <w:p w:rsidR="00736BB4" w:rsidRDefault="00736BB4" w:rsidP="00736BB4">
      <w:pPr>
        <w:pStyle w:val="2"/>
      </w:pPr>
      <w:bookmarkStart w:id="18" w:name="_Toc133414787"/>
      <w:r w:rsidRPr="00674FE6">
        <w:t>Эксплуатационные документы</w:t>
      </w:r>
      <w:bookmarkEnd w:id="18"/>
    </w:p>
    <w:p w:rsidR="00736BB4" w:rsidRDefault="00736BB4" w:rsidP="00736BB4">
      <w:pPr>
        <w:pStyle w:val="34b"/>
      </w:pPr>
    </w:p>
    <w:p w:rsidR="00350B99" w:rsidRDefault="00350B99" w:rsidP="00350B99">
      <w:pPr>
        <w:pStyle w:val="1"/>
      </w:pPr>
      <w:bookmarkStart w:id="19" w:name="_Toc398629488"/>
      <w:bookmarkStart w:id="20" w:name="_Toc133414788"/>
      <w:r>
        <w:rPr>
          <w:lang w:val="ru-RU"/>
        </w:rPr>
        <w:lastRenderedPageBreak/>
        <w:t>Свидетельство (акт) о приемке</w:t>
      </w:r>
      <w:bookmarkEnd w:id="19"/>
      <w:bookmarkEnd w:id="20"/>
    </w:p>
    <w:p w:rsidR="00350B99" w:rsidRDefault="00674FE6" w:rsidP="00674FE6">
      <w:pPr>
        <w:pStyle w:val="34a0"/>
      </w:pPr>
      <w:r w:rsidRPr="00674FE6">
        <w:t xml:space="preserve">В разделе </w:t>
      </w:r>
      <w:r w:rsidR="00E9613C">
        <w:t>«</w:t>
      </w:r>
      <w:r w:rsidRPr="00674FE6">
        <w:t>Свидетельство о приемке</w:t>
      </w:r>
      <w:r w:rsidR="00E9613C">
        <w:t>»</w:t>
      </w:r>
      <w:r w:rsidRPr="00674FE6">
        <w:t xml:space="preserve"> приводят дату подписания акта о приемке АС в </w:t>
      </w:r>
      <w:r w:rsidR="00F87335" w:rsidRPr="00F87335">
        <w:t xml:space="preserve">постоянную </w:t>
      </w:r>
      <w:r w:rsidRPr="00674FE6">
        <w:t>эксплуатацию и фамилии лиц, подписавших акт.</w:t>
      </w:r>
    </w:p>
    <w:p w:rsidR="00E9613C" w:rsidRDefault="00E9613C" w:rsidP="00E9613C">
      <w:pPr>
        <w:pStyle w:val="34b"/>
      </w:pPr>
    </w:p>
    <w:p w:rsidR="00E9613C" w:rsidRPr="00E9613C" w:rsidRDefault="00E9613C" w:rsidP="00E9613C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21" w:name="_Toc398629489"/>
      <w:bookmarkStart w:id="22" w:name="_Toc133414789"/>
      <w:r>
        <w:rPr>
          <w:lang w:val="ru-RU"/>
        </w:rPr>
        <w:lastRenderedPageBreak/>
        <w:t>Гарантии изготовителя (поставщика)</w:t>
      </w:r>
      <w:bookmarkEnd w:id="21"/>
      <w:bookmarkEnd w:id="22"/>
    </w:p>
    <w:p w:rsidR="00674FE6" w:rsidRDefault="00674FE6" w:rsidP="00674FE6">
      <w:pPr>
        <w:pStyle w:val="34a0"/>
      </w:pPr>
      <w:r w:rsidRPr="00674FE6">
        <w:t xml:space="preserve">В разделе </w:t>
      </w:r>
      <w:r w:rsidR="00E9613C">
        <w:t>«</w:t>
      </w:r>
      <w:r w:rsidRPr="00674FE6">
        <w:t>Гарантии изготовителя</w:t>
      </w:r>
      <w:r w:rsidR="00E9613C">
        <w:t>»</w:t>
      </w:r>
      <w:r w:rsidRPr="00674FE6">
        <w:t xml:space="preserve"> приводят сроки гарантии АС в целом и ее отдельных составных частей, если эти сроки не совпадают со сроками гарантии АС в целом.</w:t>
      </w:r>
    </w:p>
    <w:p w:rsidR="00E9613C" w:rsidRDefault="00E9613C" w:rsidP="00E9613C">
      <w:pPr>
        <w:pStyle w:val="34b"/>
      </w:pPr>
    </w:p>
    <w:p w:rsidR="00E9613C" w:rsidRPr="00E9613C" w:rsidRDefault="00E9613C" w:rsidP="00E9613C">
      <w:pPr>
        <w:pStyle w:val="34fffa"/>
      </w:pPr>
    </w:p>
    <w:p w:rsidR="00350B99" w:rsidRDefault="00350B99" w:rsidP="00350B99">
      <w:pPr>
        <w:pStyle w:val="1"/>
        <w:rPr>
          <w:lang w:val="ru-RU"/>
        </w:rPr>
      </w:pPr>
      <w:bookmarkStart w:id="23" w:name="_Toc398629490"/>
      <w:bookmarkStart w:id="24" w:name="_Toc133414790"/>
      <w:r>
        <w:rPr>
          <w:lang w:val="ru-RU"/>
        </w:rPr>
        <w:lastRenderedPageBreak/>
        <w:t>Сведения о рекламациях</w:t>
      </w:r>
      <w:bookmarkEnd w:id="23"/>
      <w:bookmarkEnd w:id="24"/>
    </w:p>
    <w:p w:rsidR="00674FE6" w:rsidRPr="00674FE6" w:rsidRDefault="00674FE6" w:rsidP="00674FE6">
      <w:pPr>
        <w:pStyle w:val="34a0"/>
      </w:pPr>
      <w:r w:rsidRPr="00674FE6">
        <w:t xml:space="preserve">В разделе </w:t>
      </w:r>
      <w:r w:rsidR="0011573C">
        <w:t>«</w:t>
      </w:r>
      <w:r w:rsidRPr="00674FE6">
        <w:t>Сведения о рекламациях</w:t>
      </w:r>
      <w:r w:rsidR="0011573C">
        <w:t>»</w:t>
      </w:r>
      <w:r w:rsidRPr="00674FE6">
        <w:t xml:space="preserve"> </w:t>
      </w:r>
      <w:r w:rsidR="00F87335" w:rsidRPr="00F87335">
        <w:t>приводят все предъявленные рекламации, их краткое содержание и меры, принятые по рекламациям</w:t>
      </w:r>
      <w:r w:rsidRPr="00674FE6">
        <w:t>.</w:t>
      </w:r>
    </w:p>
    <w:p w:rsidR="000611C2" w:rsidRDefault="000611C2" w:rsidP="000611C2">
      <w:pPr>
        <w:pStyle w:val="34b"/>
        <w:rPr>
          <w:lang w:eastAsia="ru-RU"/>
        </w:rPr>
      </w:pPr>
    </w:p>
    <w:p w:rsidR="0011573C" w:rsidRPr="0011573C" w:rsidRDefault="0011573C" w:rsidP="0011573C">
      <w:pPr>
        <w:pStyle w:val="34fffa"/>
      </w:pPr>
    </w:p>
    <w:p w:rsidR="004A6227" w:rsidRPr="00674FE6" w:rsidRDefault="004A6227" w:rsidP="000611C2">
      <w:pPr>
        <w:pStyle w:val="3412"/>
      </w:pPr>
      <w:bookmarkStart w:id="25" w:name="_Toc397971534"/>
      <w:bookmarkStart w:id="26" w:name="_Toc398225599"/>
      <w:bookmarkEnd w:id="25"/>
      <w:bookmarkEnd w:id="26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27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28" w:name="_Toc398225600"/>
      <w:bookmarkStart w:id="29" w:name="_Toc398629491"/>
      <w:bookmarkStart w:id="30" w:name="_Toc133414791"/>
      <w:r w:rsidR="00933698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27"/>
      <w:bookmarkEnd w:id="28"/>
      <w:bookmarkEnd w:id="29"/>
      <w:r w:rsidR="00C4048D">
        <w:instrText>Название приложения</w:instrText>
      </w:r>
      <w:bookmarkEnd w:id="30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31" w:name="_Toc398225601"/>
      <w:bookmarkStart w:id="32" w:name="_Toc398629492"/>
      <w:bookmarkStart w:id="33" w:name="_Toc133414792"/>
      <w:r>
        <w:t>Заголовок 2</w:t>
      </w:r>
      <w:bookmarkEnd w:id="31"/>
      <w:bookmarkEnd w:id="32"/>
      <w:bookmarkEnd w:id="33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4" w:name="_Toc386572818"/>
      <w:bookmarkStart w:id="35" w:name="_Toc386572947"/>
      <w:bookmarkStart w:id="36" w:name="_Toc390811904"/>
      <w:bookmarkStart w:id="37" w:name="_Toc394586650"/>
      <w:bookmarkStart w:id="38" w:name="_Toc133414793"/>
      <w:r>
        <w:lastRenderedPageBreak/>
        <w:t>Перечень</w:t>
      </w:r>
      <w:r w:rsidR="00147B49">
        <w:t xml:space="preserve"> сокращений</w:t>
      </w:r>
      <w:bookmarkEnd w:id="34"/>
      <w:bookmarkEnd w:id="35"/>
      <w:bookmarkEnd w:id="36"/>
      <w:bookmarkEnd w:id="37"/>
      <w:bookmarkEnd w:id="3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89700B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89700B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9" w:name="_Toc133414794"/>
      <w:r>
        <w:lastRenderedPageBreak/>
        <w:t>Перечень терминов</w:t>
      </w:r>
      <w:bookmarkEnd w:id="3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E1581E" w:rsidRPr="00BB426D" w:rsidRDefault="00E1581E" w:rsidP="00E1581E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86802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686802" w:rsidRPr="00A86232" w:rsidRDefault="0068680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Дата</w:t>
            </w:r>
          </w:p>
        </w:tc>
      </w:tr>
      <w:tr w:rsidR="00686802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686802" w:rsidRPr="005F1B2E" w:rsidRDefault="0068680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686802" w:rsidRPr="005F1B2E" w:rsidRDefault="0068680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686802" w:rsidRPr="005F1B2E" w:rsidRDefault="0068680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686802" w:rsidRPr="005F1B2E" w:rsidRDefault="0068680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686802" w:rsidRPr="005F1B2E" w:rsidRDefault="00686802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686802" w:rsidRPr="005F1B2E" w:rsidRDefault="00686802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686802" w:rsidRPr="005F1B2E" w:rsidRDefault="00686802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686802" w:rsidRPr="005F1B2E" w:rsidRDefault="00686802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686802" w:rsidRPr="005F1B2E" w:rsidRDefault="00686802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686802" w:rsidRPr="005F1B2E" w:rsidRDefault="00686802" w:rsidP="006877E2">
            <w:pPr>
              <w:pStyle w:val="34ff8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  <w:tr w:rsidR="00686802" w:rsidTr="00165403">
        <w:trPr>
          <w:trHeight w:val="454"/>
        </w:trPr>
        <w:tc>
          <w:tcPr>
            <w:tcW w:w="518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686802" w:rsidRDefault="00686802" w:rsidP="00165403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686802" w:rsidRDefault="00686802" w:rsidP="00165403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233474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914" w:rsidRDefault="00F34914" w:rsidP="00AD0715">
      <w:r>
        <w:separator/>
      </w:r>
    </w:p>
    <w:p w:rsidR="00F34914" w:rsidRDefault="00F34914" w:rsidP="00AD0715"/>
  </w:endnote>
  <w:endnote w:type="continuationSeparator" w:id="0">
    <w:p w:rsidR="00F34914" w:rsidRDefault="00F34914" w:rsidP="00AD0715">
      <w:r>
        <w:continuationSeparator/>
      </w:r>
    </w:p>
    <w:p w:rsidR="00F34914" w:rsidRDefault="00F34914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A66" w:rsidRDefault="00AA5A66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5A66" w:rsidRDefault="00AA5A66" w:rsidP="00AA5A66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914" w:rsidRDefault="00F34914" w:rsidP="00AD0715">
      <w:r>
        <w:separator/>
      </w:r>
    </w:p>
    <w:p w:rsidR="00F34914" w:rsidRDefault="00F34914" w:rsidP="00AD0715"/>
  </w:footnote>
  <w:footnote w:type="continuationSeparator" w:id="0">
    <w:p w:rsidR="00F34914" w:rsidRDefault="00F34914" w:rsidP="00AD0715">
      <w:r>
        <w:continuationSeparator/>
      </w:r>
    </w:p>
    <w:p w:rsidR="00F34914" w:rsidRDefault="00F34914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AA5A6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03834226" wp14:editId="5D8D58D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A5A66" w:rsidRDefault="00AA5A66" w:rsidP="00AA5A6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A5A66" w:rsidRDefault="00AA5A66" w:rsidP="00AA5A6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A5A66" w:rsidRDefault="00AA5A66" w:rsidP="00AA5A6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A5A66" w:rsidRDefault="00AA5A66" w:rsidP="00AA5A6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AA5A66" w:rsidRDefault="00AA5A66" w:rsidP="00AA5A66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A5A66" w:rsidRDefault="00AA5A66" w:rsidP="00AA5A6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A5A66" w:rsidRDefault="00AA5A66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A5A66" w:rsidRDefault="00AA5A66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A5A66" w:rsidRDefault="00AA5A66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A5A66" w:rsidRDefault="00AA5A66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AA5A66" w:rsidRDefault="00AA5A66" w:rsidP="00AA5A6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5C5C" w:rsidRDefault="006E5C5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70E9F35" wp14:editId="26FE766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E5C5C" w:rsidRDefault="006E5C5C" w:rsidP="006E5C5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E5C5C" w:rsidRDefault="006E5C5C" w:rsidP="006E5C5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E5C5C" w:rsidRDefault="006E5C5C" w:rsidP="006E5C5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E5C5C" w:rsidRDefault="006E5C5C" w:rsidP="006E5C5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E5C5C" w:rsidRDefault="006E5C5C" w:rsidP="006E5C5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6E5C5C" w:rsidRDefault="006E5C5C" w:rsidP="006E5C5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6E5C5C" w:rsidRDefault="006E5C5C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E5C5C" w:rsidRDefault="006E5C5C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E5C5C" w:rsidRDefault="006E5C5C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E5C5C" w:rsidRDefault="006E5C5C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E5C5C" w:rsidRDefault="006E5C5C" w:rsidP="006E5C5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AD67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62BA52D" wp14:editId="236C5E6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055A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33698">
                                      <w:t>A.B.XXX.ПС.XX.X-X.X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4A7" w:rsidRPr="006C5C53" w:rsidRDefault="001734A7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4A7" w:rsidRPr="006C5C53" w:rsidRDefault="001734A7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055A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33698">
                                <w:t>A.B.XXX.ПС.XX.X-X.X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1734A7" w:rsidRPr="006C5C53" w:rsidRDefault="001734A7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1734A7" w:rsidRPr="006C5C53" w:rsidRDefault="001734A7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0E2F" w:rsidRDefault="00AD67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67C57914" wp14:editId="1DC2DC3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70E2F" w:rsidRDefault="00170E2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945CCC" w:rsidRDefault="00170E2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931BFC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A32665" w:rsidRDefault="00170E2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79077B" w:rsidRDefault="00F349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A32665" w:rsidRDefault="00170E2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CB1016" w:rsidRDefault="00170E2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CB1016" w:rsidRDefault="00170E2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374BE" w:rsidRDefault="00170E2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DFF" w:rsidRPr="009B6DFF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DFF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374BE" w:rsidRDefault="00170E2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B6DFF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A.B.XXX.ПС.XX.X-X.X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F349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170E2F">
                                    <w:t>.</w:t>
                                  </w:r>
                                </w:p>
                                <w:p w:rsidR="00170E2F" w:rsidRPr="009A4FE3" w:rsidRDefault="00F349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Паспорт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945CCC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945CCC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5E4A3B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70E2F" w:rsidRPr="000411E6" w:rsidRDefault="00170E2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4A7" w:rsidRPr="006C5C53" w:rsidRDefault="001734A7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4A7" w:rsidRPr="006C5C53" w:rsidRDefault="001734A7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70E2F" w:rsidRDefault="00170E2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70E2F" w:rsidRDefault="00170E2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70E2F" w:rsidRDefault="00170E2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70E2F" w:rsidRDefault="00170E2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70E2F" w:rsidRDefault="00170E2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170E2F" w:rsidRDefault="00170E2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70E2F" w:rsidRDefault="00170E2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170E2F" w:rsidRDefault="00170E2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70E2F" w:rsidRDefault="00170E2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70E2F" w:rsidRDefault="00170E2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170E2F" w:rsidRPr="00945CCC" w:rsidRDefault="00170E2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170E2F" w:rsidRPr="00931BFC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170E2F" w:rsidRPr="00A32665" w:rsidRDefault="00170E2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170E2F" w:rsidRPr="0079077B" w:rsidRDefault="00F349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170E2F" w:rsidRPr="00A32665" w:rsidRDefault="00170E2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170E2F" w:rsidRPr="00CB1016" w:rsidRDefault="00170E2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170E2F" w:rsidRPr="00CB1016" w:rsidRDefault="00170E2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170E2F" w:rsidRPr="005374BE" w:rsidRDefault="00170E2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DFF" w:rsidRPr="009B6DFF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DFF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170E2F" w:rsidRPr="005374BE" w:rsidRDefault="00170E2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B6DFF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170E2F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170E2F" w:rsidRDefault="00170E2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A.B.XXX.ПС.XX.X-X.X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170E2F" w:rsidRDefault="00F349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170E2F">
                              <w:t>.</w:t>
                            </w:r>
                          </w:p>
                          <w:p w:rsidR="00170E2F" w:rsidRPr="009A4FE3" w:rsidRDefault="00F349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Паспорт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170E2F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170E2F" w:rsidRPr="00945CCC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170E2F" w:rsidRPr="00945CCC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170E2F" w:rsidRPr="005E4A3B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170E2F" w:rsidRPr="000411E6" w:rsidRDefault="00170E2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1734A7" w:rsidRPr="006C5C53" w:rsidRDefault="001734A7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1734A7" w:rsidRPr="006C5C53" w:rsidRDefault="001734A7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55A6" w:rsidRDefault="001055A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65EC3DD" wp14:editId="3C8CC25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055A6" w:rsidRDefault="001055A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CB1016" w:rsidRDefault="001055A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5374BE" w:rsidRDefault="001055A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B6DFF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Default="001055A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33698">
                                      <w:t>A.B.XXX.ПС.XX.X-X.X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945CCC" w:rsidRDefault="001055A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Default="001055A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5E4A3B" w:rsidRDefault="001055A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0411E6" w:rsidRDefault="001055A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5E4A3B" w:rsidRDefault="001055A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945CCC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945CCC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5E4A3B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5E4A3B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0411E6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055A6" w:rsidRPr="000411E6" w:rsidRDefault="001055A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055A6" w:rsidRPr="006C5C53" w:rsidRDefault="001055A6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055A6" w:rsidRPr="006C5C53" w:rsidRDefault="001055A6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055A6" w:rsidRDefault="001055A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055A6" w:rsidRDefault="001055A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055A6" w:rsidRDefault="001055A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055A6" w:rsidRDefault="001055A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055A6" w:rsidRDefault="001055A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055A6" w:rsidRDefault="001055A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055A6" w:rsidRDefault="001055A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055A6" w:rsidRDefault="001055A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055A6" w:rsidRDefault="001055A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055A6" w:rsidRDefault="001055A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1055A6" w:rsidRPr="00CB1016" w:rsidRDefault="001055A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1055A6" w:rsidRPr="005374BE" w:rsidRDefault="001055A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B6DFF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1055A6" w:rsidRDefault="001055A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33698">
                                <w:t>A.B.XXX.ПС.XX.X-X.X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1055A6" w:rsidRPr="00945CCC" w:rsidRDefault="001055A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1055A6" w:rsidRDefault="001055A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1055A6" w:rsidRPr="005E4A3B" w:rsidRDefault="001055A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1055A6" w:rsidRPr="000411E6" w:rsidRDefault="001055A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1055A6" w:rsidRPr="005E4A3B" w:rsidRDefault="001055A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1055A6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1055A6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1055A6" w:rsidRPr="00945CCC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1055A6" w:rsidRPr="00945CCC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1055A6" w:rsidRPr="005E4A3B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1055A6" w:rsidRPr="005E4A3B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1055A6" w:rsidRPr="000411E6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1055A6" w:rsidRPr="000411E6" w:rsidRDefault="001055A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1055A6" w:rsidRPr="006C5C53" w:rsidRDefault="001055A6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1055A6" w:rsidRPr="006C5C53" w:rsidRDefault="001055A6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474" w:rsidRDefault="00233474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17866DFD" wp14:editId="1B3631E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233474" w:rsidRDefault="0023347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945CCC" w:rsidRDefault="00233474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931BFC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A32665" w:rsidRDefault="00233474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79077B" w:rsidRDefault="00F349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A32665" w:rsidRDefault="00233474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CB1016" w:rsidRDefault="00233474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CB1016" w:rsidRDefault="00233474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374BE" w:rsidRDefault="00233474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33698" w:rsidRPr="0093369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93369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374BE" w:rsidRDefault="00233474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A.B.XXX.ПС.XX.X-X.X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F349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933698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233474">
                                    <w:t>.</w:t>
                                  </w:r>
                                </w:p>
                                <w:p w:rsidR="00233474" w:rsidRPr="009A4FE3" w:rsidRDefault="00233474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933698">
                                    <w:rPr>
                                      <w:rStyle w:val="34fe"/>
                                    </w:rPr>
                                    <w:t>Паспорт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945CCC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945CCC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5E4A3B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3474" w:rsidRPr="000411E6" w:rsidRDefault="0023347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474" w:rsidRPr="006C5C53" w:rsidRDefault="00233474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474" w:rsidRPr="006C5C53" w:rsidRDefault="00233474" w:rsidP="001734A7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233474" w:rsidRDefault="0023347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233474" w:rsidRDefault="0023347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233474" w:rsidRPr="00931BF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233474" w:rsidRPr="00A32665" w:rsidRDefault="00233474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233474" w:rsidRPr="0079077B" w:rsidRDefault="00F349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233474" w:rsidRPr="00A32665" w:rsidRDefault="00233474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233474" w:rsidRPr="00CB1016" w:rsidRDefault="00233474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233474" w:rsidRPr="00CB1016" w:rsidRDefault="00233474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233474" w:rsidRPr="005374BE" w:rsidRDefault="00233474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33698" w:rsidRPr="0093369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93369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233474" w:rsidRPr="005374BE" w:rsidRDefault="00233474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A.B.XXX.ПС.XX.X-X.X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233474" w:rsidRDefault="00F349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933698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233474">
                              <w:t>.</w:t>
                            </w:r>
                          </w:p>
                          <w:p w:rsidR="00233474" w:rsidRPr="009A4FE3" w:rsidRDefault="00233474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933698">
                              <w:rPr>
                                <w:rStyle w:val="34fe"/>
                              </w:rPr>
                              <w:t>Паспорт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233474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233474" w:rsidRPr="00945CCC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233474" w:rsidRPr="005E4A3B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233474" w:rsidRPr="000411E6" w:rsidRDefault="0023347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233474" w:rsidRPr="006C5C53" w:rsidRDefault="00233474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233474" w:rsidRPr="006C5C53" w:rsidRDefault="00233474" w:rsidP="001734A7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9"/>
  </w:num>
  <w:num w:numId="3">
    <w:abstractNumId w:val="10"/>
  </w:num>
  <w:num w:numId="4">
    <w:abstractNumId w:val="4"/>
  </w:num>
  <w:num w:numId="5">
    <w:abstractNumId w:val="33"/>
  </w:num>
  <w:num w:numId="6">
    <w:abstractNumId w:val="27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8"/>
  </w:num>
  <w:num w:numId="12">
    <w:abstractNumId w:val="24"/>
  </w:num>
  <w:num w:numId="13">
    <w:abstractNumId w:val="1"/>
  </w:num>
  <w:num w:numId="14">
    <w:abstractNumId w:val="22"/>
  </w:num>
  <w:num w:numId="15">
    <w:abstractNumId w:val="15"/>
  </w:num>
  <w:num w:numId="16">
    <w:abstractNumId w:val="30"/>
  </w:num>
  <w:num w:numId="17">
    <w:abstractNumId w:val="21"/>
  </w:num>
  <w:num w:numId="18">
    <w:abstractNumId w:val="26"/>
  </w:num>
  <w:num w:numId="19">
    <w:abstractNumId w:val="0"/>
  </w:num>
  <w:num w:numId="20">
    <w:abstractNumId w:val="14"/>
  </w:num>
  <w:num w:numId="21">
    <w:abstractNumId w:val="20"/>
  </w:num>
  <w:num w:numId="22">
    <w:abstractNumId w:val="32"/>
  </w:num>
  <w:num w:numId="23">
    <w:abstractNumId w:val="34"/>
  </w:num>
  <w:num w:numId="24">
    <w:abstractNumId w:val="34"/>
    <w:lvlOverride w:ilvl="0">
      <w:startOverride w:val="1"/>
    </w:lvlOverride>
  </w:num>
  <w:num w:numId="25">
    <w:abstractNumId w:val="4"/>
    <w:lvlOverride w:ilvl="0">
      <w:startOverride w:val="1"/>
    </w:lvlOverride>
  </w:num>
  <w:num w:numId="26">
    <w:abstractNumId w:val="28"/>
    <w:lvlOverride w:ilvl="0">
      <w:startOverride w:val="1"/>
    </w:lvlOverride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</w:num>
  <w:num w:numId="29">
    <w:abstractNumId w:val="5"/>
  </w:num>
  <w:num w:numId="30">
    <w:abstractNumId w:val="18"/>
  </w:num>
  <w:num w:numId="31">
    <w:abstractNumId w:val="25"/>
  </w:num>
  <w:num w:numId="32">
    <w:abstractNumId w:val="2"/>
  </w:num>
  <w:num w:numId="33">
    <w:abstractNumId w:val="31"/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1"/>
    <w:lvlOverride w:ilvl="0">
      <w:startOverride w:val="1"/>
    </w:lvlOverride>
  </w:num>
  <w:num w:numId="36">
    <w:abstractNumId w:val="8"/>
  </w:num>
  <w:num w:numId="37">
    <w:abstractNumId w:val="12"/>
  </w:num>
  <w:num w:numId="38">
    <w:abstractNumId w:val="7"/>
  </w:num>
  <w:num w:numId="39">
    <w:abstractNumId w:val="35"/>
  </w:num>
  <w:num w:numId="40">
    <w:abstractNumId w:val="19"/>
  </w:num>
  <w:num w:numId="41">
    <w:abstractNumId w:val="19"/>
    <w:lvlOverride w:ilvl="0">
      <w:startOverride w:val="1"/>
    </w:lvlOverride>
  </w:num>
  <w:num w:numId="42">
    <w:abstractNumId w:val="11"/>
  </w:num>
  <w:num w:numId="43">
    <w:abstractNumId w:val="9"/>
  </w:num>
  <w:num w:numId="44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872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2A4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25B6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55A6"/>
    <w:rsid w:val="00106A0D"/>
    <w:rsid w:val="001076CB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5A10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4C1A"/>
    <w:rsid w:val="00164D13"/>
    <w:rsid w:val="0016505D"/>
    <w:rsid w:val="00165403"/>
    <w:rsid w:val="00165934"/>
    <w:rsid w:val="001701CA"/>
    <w:rsid w:val="00170E2F"/>
    <w:rsid w:val="0017199C"/>
    <w:rsid w:val="001732DB"/>
    <w:rsid w:val="00173333"/>
    <w:rsid w:val="0017335F"/>
    <w:rsid w:val="001734A7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474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19B8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506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3DA1"/>
    <w:rsid w:val="003640A9"/>
    <w:rsid w:val="0036435C"/>
    <w:rsid w:val="0036481C"/>
    <w:rsid w:val="0036582E"/>
    <w:rsid w:val="00370F07"/>
    <w:rsid w:val="00374140"/>
    <w:rsid w:val="00375211"/>
    <w:rsid w:val="00376A22"/>
    <w:rsid w:val="0038006C"/>
    <w:rsid w:val="0038024E"/>
    <w:rsid w:val="00382C71"/>
    <w:rsid w:val="00385AB4"/>
    <w:rsid w:val="0038650C"/>
    <w:rsid w:val="00386595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6ED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26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609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6F1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D6437"/>
    <w:rsid w:val="004E1A74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22D9"/>
    <w:rsid w:val="00524E2B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37E4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33EA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554D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F87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011D"/>
    <w:rsid w:val="00682254"/>
    <w:rsid w:val="006830FA"/>
    <w:rsid w:val="00683D99"/>
    <w:rsid w:val="00683E31"/>
    <w:rsid w:val="00685512"/>
    <w:rsid w:val="00685B5E"/>
    <w:rsid w:val="006865B3"/>
    <w:rsid w:val="00686802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E5C5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36BB4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846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69E5"/>
    <w:rsid w:val="007D0522"/>
    <w:rsid w:val="007D1B61"/>
    <w:rsid w:val="007D4F13"/>
    <w:rsid w:val="007D5BE5"/>
    <w:rsid w:val="007D748C"/>
    <w:rsid w:val="007E1202"/>
    <w:rsid w:val="007E224A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886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2383"/>
    <w:rsid w:val="0082444C"/>
    <w:rsid w:val="008246F8"/>
    <w:rsid w:val="008249E6"/>
    <w:rsid w:val="008258E8"/>
    <w:rsid w:val="008268BF"/>
    <w:rsid w:val="00826F34"/>
    <w:rsid w:val="00827CA9"/>
    <w:rsid w:val="0083148F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007"/>
    <w:rsid w:val="00843A33"/>
    <w:rsid w:val="00846DF8"/>
    <w:rsid w:val="0085004F"/>
    <w:rsid w:val="00850C9B"/>
    <w:rsid w:val="008513A9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0B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5A59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B6F39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1C6B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3956"/>
    <w:rsid w:val="00915D14"/>
    <w:rsid w:val="009168F2"/>
    <w:rsid w:val="00920196"/>
    <w:rsid w:val="009203B7"/>
    <w:rsid w:val="0092073A"/>
    <w:rsid w:val="00921987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3698"/>
    <w:rsid w:val="00934712"/>
    <w:rsid w:val="00934B7A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3E44"/>
    <w:rsid w:val="00955611"/>
    <w:rsid w:val="00956CCB"/>
    <w:rsid w:val="00957120"/>
    <w:rsid w:val="009574B5"/>
    <w:rsid w:val="00960312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4E09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934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B09"/>
    <w:rsid w:val="009B40F3"/>
    <w:rsid w:val="009B6DFF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5F7C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37354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51F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A5A66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672C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5FB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161F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B7D84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52D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E3F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104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00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4310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977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2F6"/>
    <w:rsid w:val="00D43AE1"/>
    <w:rsid w:val="00D43DF9"/>
    <w:rsid w:val="00D44DDA"/>
    <w:rsid w:val="00D455E6"/>
    <w:rsid w:val="00D45EE9"/>
    <w:rsid w:val="00D46D41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4F7A"/>
    <w:rsid w:val="00E06E27"/>
    <w:rsid w:val="00E07153"/>
    <w:rsid w:val="00E077E2"/>
    <w:rsid w:val="00E1081E"/>
    <w:rsid w:val="00E14517"/>
    <w:rsid w:val="00E153A2"/>
    <w:rsid w:val="00E1581E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33E1"/>
    <w:rsid w:val="00EB378D"/>
    <w:rsid w:val="00EB3C58"/>
    <w:rsid w:val="00EB4501"/>
    <w:rsid w:val="00EB5531"/>
    <w:rsid w:val="00EB67E2"/>
    <w:rsid w:val="00EB6D69"/>
    <w:rsid w:val="00EC0A6C"/>
    <w:rsid w:val="00EC172C"/>
    <w:rsid w:val="00EC3BD8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914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87335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36D5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7FC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3698"/>
    <w:rPr>
      <w:sz w:val="24"/>
    </w:rPr>
  </w:style>
  <w:style w:type="paragraph" w:styleId="1">
    <w:name w:val="heading 1"/>
    <w:next w:val="34b"/>
    <w:link w:val="10"/>
    <w:qFormat/>
    <w:rsid w:val="0093369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3369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3369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3369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3369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3369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3369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3369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3369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3369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33698"/>
  </w:style>
  <w:style w:type="character" w:customStyle="1" w:styleId="34c">
    <w:name w:val="34_Знак_Сообщение_системы"/>
    <w:rsid w:val="00933698"/>
    <w:rPr>
      <w:rFonts w:ascii="Calibri" w:hAnsi="Calibri"/>
    </w:rPr>
  </w:style>
  <w:style w:type="paragraph" w:customStyle="1" w:styleId="34b">
    <w:name w:val="34_Абзац_Обычный"/>
    <w:link w:val="34d"/>
    <w:qFormat/>
    <w:rsid w:val="0093369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33698"/>
    <w:rPr>
      <w:sz w:val="24"/>
      <w:lang w:eastAsia="x-none"/>
    </w:rPr>
  </w:style>
  <w:style w:type="character" w:customStyle="1" w:styleId="10">
    <w:name w:val="Заголовок 1 Знак"/>
    <w:link w:val="1"/>
    <w:rsid w:val="0093369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33698"/>
    <w:rPr>
      <w:b/>
      <w:sz w:val="32"/>
    </w:rPr>
  </w:style>
  <w:style w:type="character" w:customStyle="1" w:styleId="30">
    <w:name w:val="Заголовок 3 Знак"/>
    <w:link w:val="3"/>
    <w:rsid w:val="00933698"/>
    <w:rPr>
      <w:b/>
      <w:bCs/>
      <w:sz w:val="28"/>
    </w:rPr>
  </w:style>
  <w:style w:type="character" w:customStyle="1" w:styleId="40">
    <w:name w:val="Заголовок 4 Знак"/>
    <w:link w:val="4"/>
    <w:rsid w:val="00933698"/>
    <w:rPr>
      <w:b/>
      <w:sz w:val="24"/>
    </w:rPr>
  </w:style>
  <w:style w:type="character" w:customStyle="1" w:styleId="50">
    <w:name w:val="Заголовок 5 Знак"/>
    <w:link w:val="5"/>
    <w:rsid w:val="0093369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3369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3369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3369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3369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3369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3369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3369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933698"/>
    <w:rPr>
      <w:u w:val="single"/>
    </w:rPr>
  </w:style>
  <w:style w:type="paragraph" w:customStyle="1" w:styleId="349">
    <w:name w:val="34_Список_Библиография"/>
    <w:basedOn w:val="34b"/>
    <w:rsid w:val="0093369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B7D8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3369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3369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3369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3369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3369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B7D8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93369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B7D8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3369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3369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3369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33698"/>
    <w:rPr>
      <w:b w:val="0"/>
      <w:i/>
    </w:rPr>
  </w:style>
  <w:style w:type="character" w:customStyle="1" w:styleId="34fc">
    <w:name w:val="34_Знак_Название_файла"/>
    <w:qFormat/>
    <w:rsid w:val="00933698"/>
    <w:rPr>
      <w:rFonts w:ascii="Calibri" w:hAnsi="Calibri"/>
    </w:rPr>
  </w:style>
  <w:style w:type="character" w:customStyle="1" w:styleId="34fd">
    <w:name w:val="34_Знак_Термин"/>
    <w:rsid w:val="00933698"/>
    <w:rPr>
      <w:i/>
    </w:rPr>
  </w:style>
  <w:style w:type="character" w:customStyle="1" w:styleId="34fe">
    <w:name w:val="34_Знак_Полужирный"/>
    <w:rsid w:val="00933698"/>
    <w:rPr>
      <w:b/>
    </w:rPr>
  </w:style>
  <w:style w:type="character" w:customStyle="1" w:styleId="34ff">
    <w:name w:val="34_Знак_Верхний_индекс"/>
    <w:rsid w:val="00933698"/>
    <w:rPr>
      <w:vertAlign w:val="superscript"/>
    </w:rPr>
  </w:style>
  <w:style w:type="character" w:customStyle="1" w:styleId="3424">
    <w:name w:val="34_Список_Марк_2 Знак"/>
    <w:link w:val="3423"/>
    <w:rsid w:val="00D46D4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3369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93369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3369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33698"/>
    <w:pPr>
      <w:numPr>
        <w:numId w:val="33"/>
      </w:numPr>
    </w:pPr>
  </w:style>
  <w:style w:type="character" w:customStyle="1" w:styleId="3419">
    <w:name w:val="34_Список_Марк_1 Знак"/>
    <w:link w:val="3413"/>
    <w:rsid w:val="00BB7D84"/>
    <w:rPr>
      <w:sz w:val="24"/>
      <w:lang w:eastAsia="x-none"/>
    </w:rPr>
  </w:style>
  <w:style w:type="paragraph" w:styleId="a4">
    <w:name w:val="footnote text"/>
    <w:basedOn w:val="34b"/>
    <w:link w:val="a5"/>
    <w:rsid w:val="0093369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33698"/>
    <w:pPr>
      <w:numPr>
        <w:numId w:val="32"/>
      </w:numPr>
    </w:pPr>
  </w:style>
  <w:style w:type="character" w:customStyle="1" w:styleId="341a">
    <w:name w:val="34_Список_Нум_1 Знак"/>
    <w:link w:val="341"/>
    <w:rsid w:val="00BB7D8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3369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BB7D8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33698"/>
    <w:pPr>
      <w:keepNext/>
    </w:pPr>
  </w:style>
  <w:style w:type="paragraph" w:customStyle="1" w:styleId="34f1">
    <w:name w:val="34_Рамка_Основной"/>
    <w:basedOn w:val="34b"/>
    <w:link w:val="34f0"/>
    <w:rsid w:val="0093369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3369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3369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3369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3369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3369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3369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3369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3369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93369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3369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3369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3369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3369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BB7D8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3369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93369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3369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3369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3369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33698"/>
    <w:rPr>
      <w:sz w:val="18"/>
      <w:lang w:eastAsia="x-none"/>
    </w:rPr>
  </w:style>
  <w:style w:type="paragraph" w:customStyle="1" w:styleId="34fff1">
    <w:name w:val="34_Листинг"/>
    <w:basedOn w:val="34b"/>
    <w:rsid w:val="0093369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33698"/>
    <w:rPr>
      <w:b/>
    </w:rPr>
  </w:style>
  <w:style w:type="paragraph" w:customStyle="1" w:styleId="3440">
    <w:name w:val="34_Заголовок_4_Приложение"/>
    <w:basedOn w:val="4"/>
    <w:next w:val="34b"/>
    <w:rsid w:val="0093369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93369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3369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3369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93369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3369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3369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3369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3369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3369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3369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3369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3369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3369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3369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93369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33698"/>
  </w:style>
  <w:style w:type="paragraph" w:customStyle="1" w:styleId="34fffb">
    <w:name w:val="34_Пример_Заголовок"/>
    <w:basedOn w:val="34f8"/>
    <w:next w:val="34f8"/>
    <w:rsid w:val="00933698"/>
    <w:pPr>
      <w:keepNext/>
      <w:spacing w:after="120"/>
    </w:pPr>
    <w:rPr>
      <w:b/>
      <w:lang w:eastAsia="ru-RU"/>
    </w:rPr>
  </w:style>
  <w:style w:type="character" w:styleId="a7">
    <w:name w:val="FollowedHyperlink"/>
    <w:rsid w:val="00933698"/>
    <w:rPr>
      <w:color w:val="auto"/>
    </w:rPr>
  </w:style>
  <w:style w:type="character" w:customStyle="1" w:styleId="34fffc">
    <w:name w:val="34_Знак_Нижний_индекс"/>
    <w:rsid w:val="00933698"/>
    <w:rPr>
      <w:vertAlign w:val="subscript"/>
    </w:rPr>
  </w:style>
  <w:style w:type="character" w:styleId="a8">
    <w:name w:val="footnote reference"/>
    <w:basedOn w:val="a1"/>
    <w:semiHidden/>
    <w:rsid w:val="00933698"/>
    <w:rPr>
      <w:vertAlign w:val="superscript"/>
    </w:rPr>
  </w:style>
  <w:style w:type="paragraph" w:styleId="a9">
    <w:name w:val="header"/>
    <w:basedOn w:val="34b"/>
    <w:link w:val="aa"/>
    <w:rsid w:val="0093369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33698"/>
    <w:rPr>
      <w:lang w:eastAsia="x-none"/>
    </w:rPr>
  </w:style>
  <w:style w:type="paragraph" w:styleId="ab">
    <w:name w:val="footer"/>
    <w:basedOn w:val="34b"/>
    <w:link w:val="ac"/>
    <w:rsid w:val="0093369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33698"/>
    <w:rPr>
      <w:lang w:eastAsia="x-none"/>
    </w:rPr>
  </w:style>
  <w:style w:type="numbering" w:customStyle="1" w:styleId="a">
    <w:name w:val="Приложение"/>
    <w:uiPriority w:val="99"/>
    <w:rsid w:val="0093369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33698"/>
    <w:pPr>
      <w:keepNext/>
    </w:pPr>
  </w:style>
  <w:style w:type="character" w:customStyle="1" w:styleId="3434">
    <w:name w:val="34_Список_Марк_3 Знак"/>
    <w:basedOn w:val="34d"/>
    <w:link w:val="3432"/>
    <w:rsid w:val="00D46D4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3369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3369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B7D8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B7D8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B7D8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3369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3369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93369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BB7D8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33698"/>
    <w:pPr>
      <w:keepNext/>
    </w:pPr>
  </w:style>
  <w:style w:type="character" w:customStyle="1" w:styleId="34ffff0">
    <w:name w:val="34_Процедура_Подшаг Знак"/>
    <w:basedOn w:val="34d"/>
    <w:link w:val="344"/>
    <w:rsid w:val="00BB7D84"/>
    <w:rPr>
      <w:sz w:val="24"/>
      <w:lang w:eastAsia="x-none"/>
    </w:rPr>
  </w:style>
  <w:style w:type="character" w:customStyle="1" w:styleId="34ffff2">
    <w:name w:val="34_Знак_Клавиши"/>
    <w:rsid w:val="0093369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3369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33698"/>
  </w:style>
  <w:style w:type="paragraph" w:styleId="ad">
    <w:name w:val="caption"/>
    <w:basedOn w:val="34b"/>
    <w:next w:val="34b"/>
    <w:rsid w:val="00FE17F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3369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3369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3369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B7D84"/>
    <w:rPr>
      <w:sz w:val="24"/>
      <w:lang w:eastAsia="x-none"/>
    </w:rPr>
  </w:style>
  <w:style w:type="character" w:customStyle="1" w:styleId="ae">
    <w:name w:val="Основной текст Знак"/>
    <w:semiHidden/>
    <w:rsid w:val="0093369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33698"/>
    <w:rPr>
      <w:rFonts w:ascii="Arial" w:hAnsi="Arial"/>
    </w:rPr>
  </w:style>
  <w:style w:type="character" w:customStyle="1" w:styleId="af0">
    <w:name w:val="Тема примечания Знак"/>
    <w:semiHidden/>
    <w:rsid w:val="0093369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3369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3369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33698"/>
  </w:style>
  <w:style w:type="character" w:styleId="af3">
    <w:name w:val="annotation reference"/>
    <w:semiHidden/>
    <w:rsid w:val="00933698"/>
    <w:rPr>
      <w:sz w:val="16"/>
      <w:szCs w:val="16"/>
    </w:rPr>
  </w:style>
  <w:style w:type="character" w:styleId="af4">
    <w:name w:val="page number"/>
    <w:rsid w:val="00933698"/>
  </w:style>
  <w:style w:type="paragraph" w:styleId="af5">
    <w:name w:val="Body Text"/>
    <w:basedOn w:val="a0"/>
    <w:link w:val="13"/>
    <w:semiHidden/>
    <w:unhideWhenUsed/>
    <w:rsid w:val="0093369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33698"/>
    <w:rPr>
      <w:sz w:val="24"/>
    </w:rPr>
  </w:style>
  <w:style w:type="paragraph" w:styleId="af6">
    <w:name w:val="annotation subject"/>
    <w:basedOn w:val="af2"/>
    <w:next w:val="af2"/>
    <w:link w:val="14"/>
    <w:semiHidden/>
    <w:rsid w:val="0093369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33698"/>
    <w:rPr>
      <w:b/>
      <w:bCs/>
    </w:rPr>
  </w:style>
  <w:style w:type="paragraph" w:styleId="af7">
    <w:name w:val="Balloon Text"/>
    <w:basedOn w:val="a0"/>
    <w:link w:val="15"/>
    <w:semiHidden/>
    <w:rsid w:val="0093369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3369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33698"/>
  </w:style>
  <w:style w:type="paragraph" w:customStyle="1" w:styleId="34ffff9">
    <w:name w:val="34_ТЛ_Подпись"/>
    <w:basedOn w:val="34f6"/>
    <w:rsid w:val="00933698"/>
  </w:style>
  <w:style w:type="paragraph" w:customStyle="1" w:styleId="34ffffa">
    <w:name w:val="34_ТЛ_Подпись_скрытый"/>
    <w:basedOn w:val="34ffff9"/>
    <w:rsid w:val="00933698"/>
    <w:rPr>
      <w:vanish/>
    </w:rPr>
  </w:style>
  <w:style w:type="paragraph" w:customStyle="1" w:styleId="34ffffb">
    <w:name w:val="34_Комментарий_Философта"/>
    <w:basedOn w:val="34b"/>
    <w:rsid w:val="0093369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3369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33698"/>
    <w:rPr>
      <w:b/>
    </w:rPr>
  </w:style>
  <w:style w:type="paragraph" w:customStyle="1" w:styleId="34ffffe">
    <w:name w:val="34_Таблица_Сноска_Линия"/>
    <w:basedOn w:val="34fff7"/>
    <w:next w:val="34fff7"/>
    <w:rsid w:val="00933698"/>
    <w:pPr>
      <w:keepNext/>
    </w:pPr>
  </w:style>
  <w:style w:type="paragraph" w:customStyle="1" w:styleId="34fffff">
    <w:name w:val="34_Таблица_Примечание"/>
    <w:basedOn w:val="34fff7"/>
    <w:rsid w:val="00933698"/>
  </w:style>
  <w:style w:type="character" w:customStyle="1" w:styleId="34fffff0">
    <w:name w:val="34_Знак_Значение"/>
    <w:qFormat/>
    <w:rsid w:val="00933698"/>
    <w:rPr>
      <w:rFonts w:ascii="Calibri" w:hAnsi="Calibri"/>
    </w:rPr>
  </w:style>
  <w:style w:type="character" w:styleId="af8">
    <w:name w:val="Hyperlink"/>
    <w:uiPriority w:val="99"/>
    <w:rsid w:val="00933698"/>
    <w:rPr>
      <w:color w:val="0000FF"/>
      <w:u w:val="single"/>
    </w:rPr>
  </w:style>
  <w:style w:type="paragraph" w:customStyle="1" w:styleId="34fffff1">
    <w:name w:val="34_Рисунок_Подпись"/>
    <w:basedOn w:val="34b"/>
    <w:rsid w:val="0093369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3369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3369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93369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3369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3369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16540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3369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3369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3369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3369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3369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3369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3369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3369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3369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3369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3369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3369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336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E17FC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93369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3369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33698"/>
    <w:pPr>
      <w:jc w:val="center"/>
    </w:pPr>
  </w:style>
  <w:style w:type="paragraph" w:customStyle="1" w:styleId="3411">
    <w:name w:val="34_Таблица_Список_Марк_1_без_отступа"/>
    <w:basedOn w:val="34ff6"/>
    <w:rsid w:val="00933698"/>
    <w:pPr>
      <w:numPr>
        <w:numId w:val="43"/>
      </w:numPr>
    </w:pPr>
  </w:style>
  <w:style w:type="paragraph" w:customStyle="1" w:styleId="34fffff9">
    <w:name w:val="34_Формула"/>
    <w:basedOn w:val="a0"/>
    <w:rsid w:val="0093369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3369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3369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933698"/>
    <w:rPr>
      <w:sz w:val="24"/>
    </w:rPr>
  </w:style>
  <w:style w:type="paragraph" w:styleId="1">
    <w:name w:val="heading 1"/>
    <w:next w:val="34b"/>
    <w:link w:val="10"/>
    <w:qFormat/>
    <w:rsid w:val="0093369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93369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93369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93369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93369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93369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93369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93369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93369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93369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33698"/>
  </w:style>
  <w:style w:type="character" w:customStyle="1" w:styleId="34c">
    <w:name w:val="34_Знак_Сообщение_системы"/>
    <w:rsid w:val="00933698"/>
    <w:rPr>
      <w:rFonts w:ascii="Calibri" w:hAnsi="Calibri"/>
    </w:rPr>
  </w:style>
  <w:style w:type="paragraph" w:customStyle="1" w:styleId="34b">
    <w:name w:val="34_Абзац_Обычный"/>
    <w:link w:val="34d"/>
    <w:qFormat/>
    <w:rsid w:val="0093369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933698"/>
    <w:rPr>
      <w:sz w:val="24"/>
      <w:lang w:eastAsia="x-none"/>
    </w:rPr>
  </w:style>
  <w:style w:type="character" w:customStyle="1" w:styleId="10">
    <w:name w:val="Заголовок 1 Знак"/>
    <w:link w:val="1"/>
    <w:rsid w:val="0093369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933698"/>
    <w:rPr>
      <w:b/>
      <w:sz w:val="32"/>
    </w:rPr>
  </w:style>
  <w:style w:type="character" w:customStyle="1" w:styleId="30">
    <w:name w:val="Заголовок 3 Знак"/>
    <w:link w:val="3"/>
    <w:rsid w:val="00933698"/>
    <w:rPr>
      <w:b/>
      <w:bCs/>
      <w:sz w:val="28"/>
    </w:rPr>
  </w:style>
  <w:style w:type="character" w:customStyle="1" w:styleId="40">
    <w:name w:val="Заголовок 4 Знак"/>
    <w:link w:val="4"/>
    <w:rsid w:val="00933698"/>
    <w:rPr>
      <w:b/>
      <w:sz w:val="24"/>
    </w:rPr>
  </w:style>
  <w:style w:type="character" w:customStyle="1" w:styleId="50">
    <w:name w:val="Заголовок 5 Знак"/>
    <w:link w:val="5"/>
    <w:rsid w:val="0093369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93369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93369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93369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93369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93369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93369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93369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933698"/>
    <w:rPr>
      <w:u w:val="single"/>
    </w:rPr>
  </w:style>
  <w:style w:type="paragraph" w:customStyle="1" w:styleId="349">
    <w:name w:val="34_Список_Библиография"/>
    <w:basedOn w:val="34b"/>
    <w:rsid w:val="0093369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B7D84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93369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93369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93369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93369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93369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B7D84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93369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B7D84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93369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93369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93369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933698"/>
    <w:rPr>
      <w:b w:val="0"/>
      <w:i/>
    </w:rPr>
  </w:style>
  <w:style w:type="character" w:customStyle="1" w:styleId="34fc">
    <w:name w:val="34_Знак_Название_файла"/>
    <w:qFormat/>
    <w:rsid w:val="00933698"/>
    <w:rPr>
      <w:rFonts w:ascii="Calibri" w:hAnsi="Calibri"/>
    </w:rPr>
  </w:style>
  <w:style w:type="character" w:customStyle="1" w:styleId="34fd">
    <w:name w:val="34_Знак_Термин"/>
    <w:rsid w:val="00933698"/>
    <w:rPr>
      <w:i/>
    </w:rPr>
  </w:style>
  <w:style w:type="character" w:customStyle="1" w:styleId="34fe">
    <w:name w:val="34_Знак_Полужирный"/>
    <w:rsid w:val="00933698"/>
    <w:rPr>
      <w:b/>
    </w:rPr>
  </w:style>
  <w:style w:type="character" w:customStyle="1" w:styleId="34ff">
    <w:name w:val="34_Знак_Верхний_индекс"/>
    <w:rsid w:val="00933698"/>
    <w:rPr>
      <w:vertAlign w:val="superscript"/>
    </w:rPr>
  </w:style>
  <w:style w:type="character" w:customStyle="1" w:styleId="3424">
    <w:name w:val="34_Список_Марк_2 Знак"/>
    <w:link w:val="3423"/>
    <w:rsid w:val="00D46D4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93369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93369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93369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933698"/>
    <w:pPr>
      <w:numPr>
        <w:numId w:val="33"/>
      </w:numPr>
    </w:pPr>
  </w:style>
  <w:style w:type="character" w:customStyle="1" w:styleId="3419">
    <w:name w:val="34_Список_Марк_1 Знак"/>
    <w:link w:val="3413"/>
    <w:rsid w:val="00BB7D84"/>
    <w:rPr>
      <w:sz w:val="24"/>
      <w:lang w:eastAsia="x-none"/>
    </w:rPr>
  </w:style>
  <w:style w:type="paragraph" w:styleId="a4">
    <w:name w:val="footnote text"/>
    <w:basedOn w:val="34b"/>
    <w:link w:val="a5"/>
    <w:rsid w:val="0093369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933698"/>
    <w:pPr>
      <w:numPr>
        <w:numId w:val="32"/>
      </w:numPr>
    </w:pPr>
  </w:style>
  <w:style w:type="character" w:customStyle="1" w:styleId="341a">
    <w:name w:val="34_Список_Нум_1 Знак"/>
    <w:link w:val="341"/>
    <w:rsid w:val="00BB7D84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93369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BB7D84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933698"/>
    <w:pPr>
      <w:keepNext/>
    </w:pPr>
  </w:style>
  <w:style w:type="paragraph" w:customStyle="1" w:styleId="34f1">
    <w:name w:val="34_Рамка_Основной"/>
    <w:basedOn w:val="34b"/>
    <w:link w:val="34f0"/>
    <w:rsid w:val="0093369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93369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93369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93369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93369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93369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93369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93369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93369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93369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93369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93369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93369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93369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BB7D84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93369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93369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93369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93369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93369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933698"/>
    <w:rPr>
      <w:sz w:val="18"/>
      <w:lang w:eastAsia="x-none"/>
    </w:rPr>
  </w:style>
  <w:style w:type="paragraph" w:customStyle="1" w:styleId="34fff1">
    <w:name w:val="34_Листинг"/>
    <w:basedOn w:val="34b"/>
    <w:rsid w:val="0093369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933698"/>
    <w:rPr>
      <w:b/>
    </w:rPr>
  </w:style>
  <w:style w:type="paragraph" w:customStyle="1" w:styleId="3440">
    <w:name w:val="34_Заголовок_4_Приложение"/>
    <w:basedOn w:val="4"/>
    <w:next w:val="34b"/>
    <w:rsid w:val="0093369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93369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93369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93369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93369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93369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93369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93369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93369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93369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93369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93369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93369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93369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93369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93369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933698"/>
  </w:style>
  <w:style w:type="paragraph" w:customStyle="1" w:styleId="34fffb">
    <w:name w:val="34_Пример_Заголовок"/>
    <w:basedOn w:val="34f8"/>
    <w:next w:val="34f8"/>
    <w:rsid w:val="00933698"/>
    <w:pPr>
      <w:keepNext/>
      <w:spacing w:after="120"/>
    </w:pPr>
    <w:rPr>
      <w:b/>
      <w:lang w:eastAsia="ru-RU"/>
    </w:rPr>
  </w:style>
  <w:style w:type="character" w:styleId="a7">
    <w:name w:val="FollowedHyperlink"/>
    <w:rsid w:val="00933698"/>
    <w:rPr>
      <w:color w:val="auto"/>
    </w:rPr>
  </w:style>
  <w:style w:type="character" w:customStyle="1" w:styleId="34fffc">
    <w:name w:val="34_Знак_Нижний_индекс"/>
    <w:rsid w:val="00933698"/>
    <w:rPr>
      <w:vertAlign w:val="subscript"/>
    </w:rPr>
  </w:style>
  <w:style w:type="character" w:styleId="a8">
    <w:name w:val="footnote reference"/>
    <w:basedOn w:val="a1"/>
    <w:semiHidden/>
    <w:rsid w:val="00933698"/>
    <w:rPr>
      <w:vertAlign w:val="superscript"/>
    </w:rPr>
  </w:style>
  <w:style w:type="paragraph" w:styleId="a9">
    <w:name w:val="header"/>
    <w:basedOn w:val="34b"/>
    <w:link w:val="aa"/>
    <w:rsid w:val="0093369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933698"/>
    <w:rPr>
      <w:lang w:eastAsia="x-none"/>
    </w:rPr>
  </w:style>
  <w:style w:type="paragraph" w:styleId="ab">
    <w:name w:val="footer"/>
    <w:basedOn w:val="34b"/>
    <w:link w:val="ac"/>
    <w:rsid w:val="0093369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933698"/>
    <w:rPr>
      <w:lang w:eastAsia="x-none"/>
    </w:rPr>
  </w:style>
  <w:style w:type="numbering" w:customStyle="1" w:styleId="a">
    <w:name w:val="Приложение"/>
    <w:uiPriority w:val="99"/>
    <w:rsid w:val="0093369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933698"/>
    <w:pPr>
      <w:keepNext/>
    </w:pPr>
  </w:style>
  <w:style w:type="character" w:customStyle="1" w:styleId="3434">
    <w:name w:val="34_Список_Марк_3 Знак"/>
    <w:basedOn w:val="34d"/>
    <w:link w:val="3432"/>
    <w:rsid w:val="00D46D4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93369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93369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B7D84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B7D84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B7D84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93369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93369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93369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BB7D84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933698"/>
    <w:pPr>
      <w:keepNext/>
    </w:pPr>
  </w:style>
  <w:style w:type="character" w:customStyle="1" w:styleId="34ffff0">
    <w:name w:val="34_Процедура_Подшаг Знак"/>
    <w:basedOn w:val="34d"/>
    <w:link w:val="344"/>
    <w:rsid w:val="00BB7D84"/>
    <w:rPr>
      <w:sz w:val="24"/>
      <w:lang w:eastAsia="x-none"/>
    </w:rPr>
  </w:style>
  <w:style w:type="character" w:customStyle="1" w:styleId="34ffff2">
    <w:name w:val="34_Знак_Клавиши"/>
    <w:rsid w:val="0093369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93369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933698"/>
  </w:style>
  <w:style w:type="paragraph" w:styleId="ad">
    <w:name w:val="caption"/>
    <w:basedOn w:val="34b"/>
    <w:next w:val="34b"/>
    <w:rsid w:val="00FE17F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93369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93369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93369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B7D84"/>
    <w:rPr>
      <w:sz w:val="24"/>
      <w:lang w:eastAsia="x-none"/>
    </w:rPr>
  </w:style>
  <w:style w:type="character" w:customStyle="1" w:styleId="ae">
    <w:name w:val="Основной текст Знак"/>
    <w:semiHidden/>
    <w:rsid w:val="0093369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933698"/>
    <w:rPr>
      <w:rFonts w:ascii="Arial" w:hAnsi="Arial"/>
    </w:rPr>
  </w:style>
  <w:style w:type="character" w:customStyle="1" w:styleId="af0">
    <w:name w:val="Тема примечания Знак"/>
    <w:semiHidden/>
    <w:rsid w:val="0093369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93369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93369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933698"/>
  </w:style>
  <w:style w:type="character" w:styleId="af3">
    <w:name w:val="annotation reference"/>
    <w:semiHidden/>
    <w:rsid w:val="00933698"/>
    <w:rPr>
      <w:sz w:val="16"/>
      <w:szCs w:val="16"/>
    </w:rPr>
  </w:style>
  <w:style w:type="character" w:styleId="af4">
    <w:name w:val="page number"/>
    <w:rsid w:val="00933698"/>
  </w:style>
  <w:style w:type="paragraph" w:styleId="af5">
    <w:name w:val="Body Text"/>
    <w:basedOn w:val="a0"/>
    <w:link w:val="13"/>
    <w:semiHidden/>
    <w:unhideWhenUsed/>
    <w:rsid w:val="0093369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933698"/>
    <w:rPr>
      <w:sz w:val="24"/>
    </w:rPr>
  </w:style>
  <w:style w:type="paragraph" w:styleId="af6">
    <w:name w:val="annotation subject"/>
    <w:basedOn w:val="af2"/>
    <w:next w:val="af2"/>
    <w:link w:val="14"/>
    <w:semiHidden/>
    <w:rsid w:val="0093369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933698"/>
    <w:rPr>
      <w:b/>
      <w:bCs/>
    </w:rPr>
  </w:style>
  <w:style w:type="paragraph" w:styleId="af7">
    <w:name w:val="Balloon Text"/>
    <w:basedOn w:val="a0"/>
    <w:link w:val="15"/>
    <w:semiHidden/>
    <w:rsid w:val="0093369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93369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933698"/>
  </w:style>
  <w:style w:type="paragraph" w:customStyle="1" w:styleId="34ffff9">
    <w:name w:val="34_ТЛ_Подпись"/>
    <w:basedOn w:val="34f6"/>
    <w:rsid w:val="00933698"/>
  </w:style>
  <w:style w:type="paragraph" w:customStyle="1" w:styleId="34ffffa">
    <w:name w:val="34_ТЛ_Подпись_скрытый"/>
    <w:basedOn w:val="34ffff9"/>
    <w:rsid w:val="00933698"/>
    <w:rPr>
      <w:vanish/>
    </w:rPr>
  </w:style>
  <w:style w:type="paragraph" w:customStyle="1" w:styleId="34ffffb">
    <w:name w:val="34_Комментарий_Философта"/>
    <w:basedOn w:val="34b"/>
    <w:rsid w:val="0093369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93369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93369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933698"/>
    <w:rPr>
      <w:b/>
    </w:rPr>
  </w:style>
  <w:style w:type="paragraph" w:customStyle="1" w:styleId="34ffffe">
    <w:name w:val="34_Таблица_Сноска_Линия"/>
    <w:basedOn w:val="34fff7"/>
    <w:next w:val="34fff7"/>
    <w:rsid w:val="00933698"/>
    <w:pPr>
      <w:keepNext/>
    </w:pPr>
  </w:style>
  <w:style w:type="paragraph" w:customStyle="1" w:styleId="34fffff">
    <w:name w:val="34_Таблица_Примечание"/>
    <w:basedOn w:val="34fff7"/>
    <w:rsid w:val="00933698"/>
  </w:style>
  <w:style w:type="character" w:customStyle="1" w:styleId="34fffff0">
    <w:name w:val="34_Знак_Значение"/>
    <w:qFormat/>
    <w:rsid w:val="00933698"/>
    <w:rPr>
      <w:rFonts w:ascii="Calibri" w:hAnsi="Calibri"/>
    </w:rPr>
  </w:style>
  <w:style w:type="character" w:styleId="af8">
    <w:name w:val="Hyperlink"/>
    <w:uiPriority w:val="99"/>
    <w:rsid w:val="00933698"/>
    <w:rPr>
      <w:color w:val="0000FF"/>
      <w:u w:val="single"/>
    </w:rPr>
  </w:style>
  <w:style w:type="paragraph" w:customStyle="1" w:styleId="34fffff1">
    <w:name w:val="34_Рисунок_Подпись"/>
    <w:basedOn w:val="34b"/>
    <w:rsid w:val="0093369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93369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93369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93369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93369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93369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93369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165403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93369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93369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93369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93369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93369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93369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93369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93369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93369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93369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93369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93369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9336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FE17FC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93369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93369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933698"/>
    <w:pPr>
      <w:jc w:val="center"/>
    </w:pPr>
  </w:style>
  <w:style w:type="paragraph" w:customStyle="1" w:styleId="3411">
    <w:name w:val="34_Таблица_Список_Марк_1_без_отступа"/>
    <w:basedOn w:val="34ff6"/>
    <w:rsid w:val="00933698"/>
    <w:pPr>
      <w:numPr>
        <w:numId w:val="43"/>
      </w:numPr>
    </w:pPr>
  </w:style>
  <w:style w:type="paragraph" w:customStyle="1" w:styleId="34fffff9">
    <w:name w:val="34_Формула"/>
    <w:basedOn w:val="a0"/>
    <w:rsid w:val="0093369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93369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93369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302D0-28E2-4EEA-AD0B-A00D4ADF6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32</TotalTime>
  <Pages>12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Паспорт</vt:lpstr>
    </vt:vector>
  </TitlesOfParts>
  <Company>Название организации</Company>
  <LinksUpToDate>false</LinksUpToDate>
  <CharactersWithSpaces>5654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</dc:title>
  <dc:creator>Oksana</dc:creator>
  <cp:lastModifiedBy>Oksana</cp:lastModifiedBy>
  <cp:revision>59</cp:revision>
  <cp:lastPrinted>2014-09-08T01:50:00Z</cp:lastPrinted>
  <dcterms:created xsi:type="dcterms:W3CDTF">2014-09-16T07:16:00Z</dcterms:created>
  <dcterms:modified xsi:type="dcterms:W3CDTF">2023-04-26T12:19:00Z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A.B.XXX.ПС.XX.X-X.X</vt:lpwstr>
  </property>
  <property fmtid="{D5CDD505-2E9C-101B-9397-08002B2CF9AE}" pid="8" name="год_издания">
    <vt:lpwstr>2023</vt:lpwstr>
  </property>
</Properties>
</file>