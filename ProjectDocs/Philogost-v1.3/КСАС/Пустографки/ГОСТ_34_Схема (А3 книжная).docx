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557941" w:rsidRDefault="00557941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9B633E">
        <w:t>Название организации</w:t>
      </w:r>
      <w:r>
        <w:fldChar w:fldCharType="end"/>
      </w:r>
    </w:p>
    <w:p w:rsidR="00557941" w:rsidRPr="00C816E8" w:rsidRDefault="0055794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557941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557941" w:rsidRPr="00C816E8" w:rsidRDefault="00557941" w:rsidP="00345A40">
            <w:pPr>
              <w:pStyle w:val="34ffff8"/>
            </w:pPr>
            <w:r w:rsidRPr="00C816E8">
              <w:t>УТВЕРЖДЕН</w:t>
            </w:r>
          </w:p>
          <w:p w:rsidR="00557941" w:rsidRPr="00C816E8" w:rsidRDefault="00C100D6" w:rsidP="00345A40">
            <w:pPr>
              <w:pStyle w:val="34ffff9"/>
            </w:pPr>
            <w:fldSimple w:instr=" DOCPROPERTY  обозначение_документа  \* MERGEFORMAT ">
              <w:r w:rsidR="009B633E">
                <w:t>A.B.XXX.XX.XX.X-X.X</w:t>
              </w:r>
            </w:fldSimple>
            <w:r w:rsidR="00557941" w:rsidRPr="00C816E8">
              <w:t>-ЛУ</w:t>
            </w:r>
          </w:p>
          <w:p w:rsidR="00557941" w:rsidRPr="00C816E8" w:rsidRDefault="00557941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557941" w:rsidRPr="00C816E8" w:rsidRDefault="00557941" w:rsidP="00345A40">
            <w:pPr>
              <w:pStyle w:val="34ffff8"/>
            </w:pPr>
            <w:r w:rsidRPr="00C816E8">
              <w:t>УТВЕРЖДАЮ</w:t>
            </w:r>
          </w:p>
        </w:tc>
      </w:tr>
      <w:tr w:rsidR="00557941" w:rsidRPr="00C816E8" w:rsidTr="00345A40">
        <w:trPr>
          <w:trHeight w:val="630"/>
        </w:trPr>
        <w:tc>
          <w:tcPr>
            <w:tcW w:w="5554" w:type="dxa"/>
            <w:vMerge/>
          </w:tcPr>
          <w:p w:rsidR="00557941" w:rsidRPr="00C816E8" w:rsidRDefault="00557941" w:rsidP="00345A40"/>
        </w:tc>
        <w:tc>
          <w:tcPr>
            <w:tcW w:w="4563" w:type="dxa"/>
          </w:tcPr>
          <w:p w:rsidR="00557941" w:rsidRPr="00C816E8" w:rsidRDefault="00557941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557941" w:rsidRPr="00C816E8" w:rsidTr="00345A40">
        <w:trPr>
          <w:trHeight w:val="353"/>
        </w:trPr>
        <w:tc>
          <w:tcPr>
            <w:tcW w:w="5554" w:type="dxa"/>
            <w:vMerge/>
          </w:tcPr>
          <w:p w:rsidR="00557941" w:rsidRPr="00C816E8" w:rsidRDefault="00557941" w:rsidP="00345A40"/>
        </w:tc>
        <w:tc>
          <w:tcPr>
            <w:tcW w:w="4563" w:type="dxa"/>
          </w:tcPr>
          <w:p w:rsidR="00557941" w:rsidRPr="00C816E8" w:rsidRDefault="00557941" w:rsidP="00B617AD">
            <w:pPr>
              <w:pStyle w:val="34ffff9"/>
            </w:pPr>
            <w:r w:rsidRPr="00C816E8">
              <w:t>____________________ И. О. Фамилия</w:t>
            </w:r>
          </w:p>
          <w:p w:rsidR="00557941" w:rsidRPr="00C816E8" w:rsidRDefault="0055794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B63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57941" w:rsidRPr="00C816E8" w:rsidRDefault="00557941" w:rsidP="00801734">
      <w:pPr>
        <w:pStyle w:val="34f5"/>
      </w:pPr>
    </w:p>
    <w:p w:rsidR="00557941" w:rsidRDefault="00557941" w:rsidP="00801734">
      <w:pPr>
        <w:pStyle w:val="34f5"/>
      </w:pPr>
    </w:p>
    <w:p w:rsidR="00557941" w:rsidRDefault="00557941" w:rsidP="00801734">
      <w:pPr>
        <w:pStyle w:val="34f5"/>
      </w:pPr>
    </w:p>
    <w:p w:rsidR="00557941" w:rsidRPr="00C816E8" w:rsidRDefault="00557941" w:rsidP="00801734">
      <w:pPr>
        <w:pStyle w:val="34f5"/>
      </w:pPr>
    </w:p>
    <w:p w:rsidR="00557941" w:rsidRPr="00C816E8" w:rsidRDefault="00557941" w:rsidP="00801734">
      <w:pPr>
        <w:pStyle w:val="34f5"/>
      </w:pPr>
    </w:p>
    <w:p w:rsidR="00557941" w:rsidRPr="00C816E8" w:rsidRDefault="00C100D6" w:rsidP="00801734">
      <w:pPr>
        <w:pStyle w:val="34ffb"/>
      </w:pPr>
      <w:fldSimple w:instr=" DOCPROPERTY  полное_название_системы  \* MERGEFORMAT ">
        <w:r w:rsidR="009B633E">
          <w:t>Полное название системы</w:t>
        </w:r>
      </w:fldSimple>
    </w:p>
    <w:p w:rsidR="00557941" w:rsidRPr="00C816E8" w:rsidRDefault="00557941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9B633E">
          <w:t>Краткое название системы</w:t>
        </w:r>
      </w:fldSimple>
      <w:r w:rsidRPr="00C816E8">
        <w:t>)</w:t>
      </w:r>
    </w:p>
    <w:p w:rsidR="00557941" w:rsidRPr="00C816E8" w:rsidRDefault="00C100D6" w:rsidP="00801734">
      <w:pPr>
        <w:pStyle w:val="34ffd"/>
      </w:pPr>
      <w:fldSimple w:instr=" DOCPROPERTY  Title  \* MERGEFORMAT ">
        <w:r w:rsidR="009B633E">
          <w:t>Схема</w:t>
        </w:r>
      </w:fldSimple>
    </w:p>
    <w:p w:rsidR="00557941" w:rsidRDefault="0055794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B633E">
        <w:t>A.B.XXX.XX.XX.X-X.X</w:t>
      </w:r>
      <w:r w:rsidRPr="00C816E8">
        <w:fldChar w:fldCharType="end"/>
      </w:r>
    </w:p>
    <w:p w:rsidR="00557941" w:rsidRDefault="00557941" w:rsidP="00801734">
      <w:pPr>
        <w:pStyle w:val="34f5"/>
      </w:pPr>
    </w:p>
    <w:p w:rsidR="00557941" w:rsidRPr="00296981" w:rsidRDefault="00557941" w:rsidP="00801734">
      <w:pPr>
        <w:pStyle w:val="34f5"/>
      </w:pPr>
    </w:p>
    <w:p w:rsidR="00AA7948" w:rsidRPr="00296981" w:rsidRDefault="00AA7948" w:rsidP="00801734">
      <w:pPr>
        <w:pStyle w:val="34f5"/>
      </w:pPr>
    </w:p>
    <w:p w:rsidR="00557941" w:rsidRDefault="00557941" w:rsidP="00801734">
      <w:pPr>
        <w:pStyle w:val="34f5"/>
      </w:pPr>
    </w:p>
    <w:p w:rsidR="00557941" w:rsidRDefault="0055794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55794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57941" w:rsidRPr="00C816E8" w:rsidRDefault="00557941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557941" w:rsidRPr="00C816E8" w:rsidRDefault="0055794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557941" w:rsidRPr="00C816E8" w:rsidRDefault="00557941" w:rsidP="00345A40">
            <w:pPr>
              <w:pStyle w:val="34ffff9"/>
            </w:pPr>
          </w:p>
        </w:tc>
      </w:tr>
      <w:tr w:rsidR="00557941" w:rsidRPr="00C816E8" w:rsidTr="00345A40">
        <w:trPr>
          <w:trHeight w:val="868"/>
        </w:trPr>
        <w:tc>
          <w:tcPr>
            <w:tcW w:w="4564" w:type="dxa"/>
          </w:tcPr>
          <w:p w:rsidR="00557941" w:rsidRPr="00C816E8" w:rsidRDefault="0055794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57941" w:rsidRPr="00C816E8" w:rsidRDefault="00557941" w:rsidP="00345A40">
            <w:pPr>
              <w:pStyle w:val="34ffff9"/>
            </w:pPr>
          </w:p>
        </w:tc>
        <w:tc>
          <w:tcPr>
            <w:tcW w:w="4563" w:type="dxa"/>
          </w:tcPr>
          <w:p w:rsidR="00557941" w:rsidRPr="00C816E8" w:rsidRDefault="0055794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57941" w:rsidRPr="00C816E8" w:rsidTr="00345A40">
        <w:trPr>
          <w:trHeight w:val="404"/>
        </w:trPr>
        <w:tc>
          <w:tcPr>
            <w:tcW w:w="4564" w:type="dxa"/>
          </w:tcPr>
          <w:p w:rsidR="00557941" w:rsidRPr="00C816E8" w:rsidRDefault="00557941" w:rsidP="00345A40">
            <w:pPr>
              <w:pStyle w:val="34ffff9"/>
            </w:pPr>
            <w:r w:rsidRPr="00C816E8">
              <w:t>____________________ И. О. Фамилия</w:t>
            </w:r>
          </w:p>
          <w:p w:rsidR="00557941" w:rsidRPr="00C816E8" w:rsidRDefault="00557941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B63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57941" w:rsidRPr="00C816E8" w:rsidRDefault="00557941" w:rsidP="00345A40">
            <w:pPr>
              <w:pStyle w:val="34ffff9"/>
            </w:pPr>
          </w:p>
        </w:tc>
        <w:tc>
          <w:tcPr>
            <w:tcW w:w="4563" w:type="dxa"/>
          </w:tcPr>
          <w:p w:rsidR="00557941" w:rsidRPr="00C816E8" w:rsidRDefault="00557941" w:rsidP="00B617AD">
            <w:pPr>
              <w:pStyle w:val="34ffff9"/>
            </w:pPr>
            <w:r w:rsidRPr="00C816E8">
              <w:t>____________________ И. О. Фамилия</w:t>
            </w:r>
          </w:p>
          <w:p w:rsidR="00557941" w:rsidRPr="00C816E8" w:rsidRDefault="0055794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B63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55794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57941" w:rsidRPr="00C816E8" w:rsidRDefault="0055794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557941" w:rsidRPr="00C816E8" w:rsidRDefault="0055794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557941" w:rsidRPr="00C816E8" w:rsidRDefault="00557941" w:rsidP="00345A40">
            <w:pPr>
              <w:pStyle w:val="34ffff8"/>
            </w:pPr>
          </w:p>
        </w:tc>
      </w:tr>
      <w:tr w:rsidR="00557941" w:rsidRPr="00C816E8" w:rsidTr="00345A40">
        <w:trPr>
          <w:trHeight w:val="864"/>
        </w:trPr>
        <w:tc>
          <w:tcPr>
            <w:tcW w:w="4564" w:type="dxa"/>
          </w:tcPr>
          <w:p w:rsidR="00557941" w:rsidRPr="00C816E8" w:rsidRDefault="0055794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57941" w:rsidRPr="00C816E8" w:rsidRDefault="00557941" w:rsidP="00345A40">
            <w:pPr>
              <w:pStyle w:val="34ffff9"/>
            </w:pPr>
          </w:p>
        </w:tc>
        <w:tc>
          <w:tcPr>
            <w:tcW w:w="4563" w:type="dxa"/>
          </w:tcPr>
          <w:p w:rsidR="00557941" w:rsidRPr="00C816E8" w:rsidRDefault="0055794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57941" w:rsidRPr="00C816E8" w:rsidTr="00345A40">
        <w:trPr>
          <w:trHeight w:val="643"/>
        </w:trPr>
        <w:tc>
          <w:tcPr>
            <w:tcW w:w="4564" w:type="dxa"/>
          </w:tcPr>
          <w:p w:rsidR="00557941" w:rsidRPr="00C816E8" w:rsidRDefault="00557941" w:rsidP="00B617AD">
            <w:pPr>
              <w:pStyle w:val="34ffff9"/>
            </w:pPr>
            <w:r w:rsidRPr="00C816E8">
              <w:t>____________________ И. О. Фамилия</w:t>
            </w:r>
          </w:p>
          <w:p w:rsidR="00557941" w:rsidRPr="00C816E8" w:rsidRDefault="0055794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B63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57941" w:rsidRPr="00C816E8" w:rsidRDefault="00557941" w:rsidP="00345A40">
            <w:pPr>
              <w:pStyle w:val="34ffff9"/>
            </w:pPr>
          </w:p>
        </w:tc>
        <w:tc>
          <w:tcPr>
            <w:tcW w:w="4563" w:type="dxa"/>
          </w:tcPr>
          <w:p w:rsidR="00557941" w:rsidRPr="00C816E8" w:rsidRDefault="00557941" w:rsidP="00B617AD">
            <w:pPr>
              <w:pStyle w:val="34ffff9"/>
            </w:pPr>
            <w:r w:rsidRPr="00C816E8">
              <w:t>____________________ И. О. Фамилия</w:t>
            </w:r>
          </w:p>
          <w:p w:rsidR="00557941" w:rsidRPr="00C816E8" w:rsidRDefault="0055794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B63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57941" w:rsidRPr="00801734" w:rsidRDefault="00557941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AA7948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700" w:history="1">
        <w:r w:rsidR="00AA7948" w:rsidRPr="00D14A38">
          <w:rPr>
            <w:rStyle w:val="af8"/>
          </w:rPr>
          <w:t>1 Наименование схемы</w:t>
        </w:r>
        <w:r w:rsidR="00AA7948">
          <w:rPr>
            <w:webHidden/>
          </w:rPr>
          <w:tab/>
        </w:r>
        <w:r w:rsidR="00AA7948">
          <w:rPr>
            <w:webHidden/>
          </w:rPr>
          <w:fldChar w:fldCharType="begin"/>
        </w:r>
        <w:r w:rsidR="00AA7948">
          <w:rPr>
            <w:webHidden/>
          </w:rPr>
          <w:instrText xml:space="preserve"> PAGEREF _Toc2606700 \h </w:instrText>
        </w:r>
        <w:r w:rsidR="00AA7948">
          <w:rPr>
            <w:webHidden/>
          </w:rPr>
        </w:r>
        <w:r w:rsidR="00AA7948">
          <w:rPr>
            <w:webHidden/>
          </w:rPr>
          <w:fldChar w:fldCharType="separate"/>
        </w:r>
        <w:r w:rsidR="009B633E">
          <w:rPr>
            <w:webHidden/>
          </w:rPr>
          <w:t>3</w:t>
        </w:r>
        <w:r w:rsidR="00AA7948">
          <w:rPr>
            <w:webHidden/>
          </w:rPr>
          <w:fldChar w:fldCharType="end"/>
        </w:r>
      </w:hyperlink>
    </w:p>
    <w:p w:rsidR="00AA7948" w:rsidRDefault="00181A49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01" w:history="1">
        <w:r w:rsidR="00AA7948" w:rsidRPr="00D14A38">
          <w:rPr>
            <w:rStyle w:val="af8"/>
          </w:rPr>
          <w:t>Приложение А. Название приложения</w:t>
        </w:r>
        <w:r w:rsidR="00AA7948">
          <w:rPr>
            <w:webHidden/>
          </w:rPr>
          <w:tab/>
        </w:r>
        <w:r w:rsidR="00AA7948">
          <w:rPr>
            <w:webHidden/>
          </w:rPr>
          <w:fldChar w:fldCharType="begin"/>
        </w:r>
        <w:r w:rsidR="00AA7948">
          <w:rPr>
            <w:webHidden/>
          </w:rPr>
          <w:instrText xml:space="preserve"> PAGEREF _Toc2606701 \h </w:instrText>
        </w:r>
        <w:r w:rsidR="00AA7948">
          <w:rPr>
            <w:webHidden/>
          </w:rPr>
        </w:r>
        <w:r w:rsidR="00AA7948">
          <w:rPr>
            <w:webHidden/>
          </w:rPr>
          <w:fldChar w:fldCharType="separate"/>
        </w:r>
        <w:r w:rsidR="009B633E">
          <w:rPr>
            <w:webHidden/>
          </w:rPr>
          <w:t>8</w:t>
        </w:r>
        <w:r w:rsidR="00AA7948">
          <w:rPr>
            <w:webHidden/>
          </w:rPr>
          <w:fldChar w:fldCharType="end"/>
        </w:r>
      </w:hyperlink>
    </w:p>
    <w:p w:rsidR="00AA7948" w:rsidRDefault="00181A49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6702" w:history="1">
        <w:r w:rsidR="00AA7948" w:rsidRPr="00D14A38">
          <w:rPr>
            <w:rStyle w:val="af8"/>
            <w:noProof/>
          </w:rPr>
          <w:t>А.1 Заголовок 2</w:t>
        </w:r>
        <w:r w:rsidR="00AA7948">
          <w:rPr>
            <w:noProof/>
            <w:webHidden/>
          </w:rPr>
          <w:tab/>
        </w:r>
        <w:r w:rsidR="00AA7948">
          <w:rPr>
            <w:noProof/>
            <w:webHidden/>
          </w:rPr>
          <w:fldChar w:fldCharType="begin"/>
        </w:r>
        <w:r w:rsidR="00AA7948">
          <w:rPr>
            <w:noProof/>
            <w:webHidden/>
          </w:rPr>
          <w:instrText xml:space="preserve"> PAGEREF _Toc2606702 \h </w:instrText>
        </w:r>
        <w:r w:rsidR="00AA7948">
          <w:rPr>
            <w:noProof/>
            <w:webHidden/>
          </w:rPr>
        </w:r>
        <w:r w:rsidR="00AA7948">
          <w:rPr>
            <w:noProof/>
            <w:webHidden/>
          </w:rPr>
          <w:fldChar w:fldCharType="separate"/>
        </w:r>
        <w:r w:rsidR="009B633E">
          <w:rPr>
            <w:noProof/>
            <w:webHidden/>
          </w:rPr>
          <w:t>8</w:t>
        </w:r>
        <w:r w:rsidR="00AA7948">
          <w:rPr>
            <w:noProof/>
            <w:webHidden/>
          </w:rPr>
          <w:fldChar w:fldCharType="end"/>
        </w:r>
      </w:hyperlink>
    </w:p>
    <w:p w:rsidR="00AA7948" w:rsidRDefault="00181A49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03" w:history="1">
        <w:r w:rsidR="00AA7948" w:rsidRPr="00D14A38">
          <w:rPr>
            <w:rStyle w:val="af8"/>
          </w:rPr>
          <w:t>Перечень сокращений</w:t>
        </w:r>
        <w:r w:rsidR="00AA7948">
          <w:rPr>
            <w:webHidden/>
          </w:rPr>
          <w:tab/>
        </w:r>
        <w:r w:rsidR="00AA7948">
          <w:rPr>
            <w:webHidden/>
          </w:rPr>
          <w:fldChar w:fldCharType="begin"/>
        </w:r>
        <w:r w:rsidR="00AA7948">
          <w:rPr>
            <w:webHidden/>
          </w:rPr>
          <w:instrText xml:space="preserve"> PAGEREF _Toc2606703 \h </w:instrText>
        </w:r>
        <w:r w:rsidR="00AA7948">
          <w:rPr>
            <w:webHidden/>
          </w:rPr>
        </w:r>
        <w:r w:rsidR="00AA7948">
          <w:rPr>
            <w:webHidden/>
          </w:rPr>
          <w:fldChar w:fldCharType="separate"/>
        </w:r>
        <w:r w:rsidR="009B633E">
          <w:rPr>
            <w:webHidden/>
          </w:rPr>
          <w:t>9</w:t>
        </w:r>
        <w:r w:rsidR="00AA7948">
          <w:rPr>
            <w:webHidden/>
          </w:rPr>
          <w:fldChar w:fldCharType="end"/>
        </w:r>
      </w:hyperlink>
    </w:p>
    <w:p w:rsidR="00AA7948" w:rsidRDefault="00181A49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04" w:history="1">
        <w:r w:rsidR="00AA7948" w:rsidRPr="00D14A38">
          <w:rPr>
            <w:rStyle w:val="af8"/>
          </w:rPr>
          <w:t>Перечень терминов</w:t>
        </w:r>
        <w:r w:rsidR="00AA7948">
          <w:rPr>
            <w:webHidden/>
          </w:rPr>
          <w:tab/>
        </w:r>
        <w:r w:rsidR="00AA7948">
          <w:rPr>
            <w:webHidden/>
          </w:rPr>
          <w:fldChar w:fldCharType="begin"/>
        </w:r>
        <w:r w:rsidR="00AA7948">
          <w:rPr>
            <w:webHidden/>
          </w:rPr>
          <w:instrText xml:space="preserve"> PAGEREF _Toc2606704 \h </w:instrText>
        </w:r>
        <w:r w:rsidR="00AA7948">
          <w:rPr>
            <w:webHidden/>
          </w:rPr>
        </w:r>
        <w:r w:rsidR="00AA7948">
          <w:rPr>
            <w:webHidden/>
          </w:rPr>
          <w:fldChar w:fldCharType="separate"/>
        </w:r>
        <w:r w:rsidR="009B633E">
          <w:rPr>
            <w:webHidden/>
          </w:rPr>
          <w:t>10</w:t>
        </w:r>
        <w:r w:rsidR="00AA7948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CC671F">
      <w:pPr>
        <w:pStyle w:val="34fffa"/>
        <w:rPr>
          <w:lang w:val="en-US"/>
        </w:rPr>
      </w:pPr>
    </w:p>
    <w:p w:rsidR="001F56D2" w:rsidRDefault="001F56D2" w:rsidP="00CC671F">
      <w:pPr>
        <w:pStyle w:val="34fffa"/>
        <w:rPr>
          <w:lang w:val="en-US"/>
        </w:rPr>
        <w:sectPr w:rsidR="001F56D2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834DB2" w:rsidP="00D47C08">
      <w:pPr>
        <w:pStyle w:val="1"/>
        <w:rPr>
          <w:lang w:val="ru-RU"/>
        </w:rPr>
      </w:pPr>
      <w:bookmarkStart w:id="1" w:name="_Toc2606700"/>
      <w:r>
        <w:rPr>
          <w:lang w:val="ru-RU"/>
        </w:rPr>
        <w:lastRenderedPageBreak/>
        <w:t>Наименование схемы</w:t>
      </w:r>
      <w:bookmarkEnd w:id="1"/>
    </w:p>
    <w:p w:rsidR="00441C13" w:rsidRPr="00441C13" w:rsidRDefault="00441C13" w:rsidP="00315180">
      <w:pPr>
        <w:pStyle w:val="34f9"/>
      </w:pPr>
    </w:p>
    <w:p w:rsidR="00834DB2" w:rsidRDefault="00834DB2" w:rsidP="00834DB2">
      <w:pPr>
        <w:pStyle w:val="34b"/>
        <w:rPr>
          <w:lang w:val="en-US"/>
        </w:rPr>
      </w:pPr>
    </w:p>
    <w:p w:rsidR="001F56D2" w:rsidRPr="001F56D2" w:rsidRDefault="001F56D2" w:rsidP="00CC671F">
      <w:pPr>
        <w:pStyle w:val="34fffa"/>
        <w:rPr>
          <w:lang w:val="en-US"/>
        </w:rPr>
      </w:pPr>
    </w:p>
    <w:p w:rsidR="00441C13" w:rsidRDefault="00441C13" w:rsidP="00CC671F">
      <w:pPr>
        <w:pStyle w:val="34fffa"/>
        <w:sectPr w:rsidR="00441C13" w:rsidSect="001F56D2">
          <w:headerReference w:type="default" r:id="rId15"/>
          <w:headerReference w:type="first" r:id="rId16"/>
          <w:pgSz w:w="16840" w:h="23814" w:code="8"/>
          <w:pgMar w:top="851" w:right="567" w:bottom="1701" w:left="1418" w:header="284" w:footer="340" w:gutter="0"/>
          <w:cols w:space="708"/>
          <w:docGrid w:linePitch="360"/>
        </w:sectPr>
      </w:pPr>
    </w:p>
    <w:p w:rsidR="00441C13" w:rsidRDefault="00441C13" w:rsidP="00834DB2">
      <w:pPr>
        <w:pStyle w:val="34b"/>
      </w:pPr>
    </w:p>
    <w:p w:rsidR="00834DB2" w:rsidRDefault="00441C13" w:rsidP="00760811">
      <w:pPr>
        <w:pStyle w:val="34ffffb"/>
      </w:pPr>
      <w:r>
        <w:t>Инструкция по заполнению</w:t>
      </w:r>
      <w:r w:rsidR="00760811">
        <w:t xml:space="preserve"> документа:</w:t>
      </w:r>
    </w:p>
    <w:p w:rsidR="00747DE9" w:rsidRDefault="00747DE9" w:rsidP="00747DE9">
      <w:pPr>
        <w:pStyle w:val="34ffffb"/>
      </w:pPr>
      <w:r>
        <w:t xml:space="preserve">Данный шаблон предназначен всех видов схем, входящих в комплект документов </w:t>
      </w:r>
      <w:proofErr w:type="gramStart"/>
      <w:r>
        <w:t>на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согласно требованиям ГОСТ 34.</w:t>
      </w:r>
    </w:p>
    <w:p w:rsidR="00760811" w:rsidRPr="00760811" w:rsidRDefault="00760811" w:rsidP="00760811">
      <w:pPr>
        <w:pStyle w:val="34ffffb"/>
      </w:pPr>
      <w:r>
        <w:t>Наименование и обозначение документа для каждого вида схем в данном шаблоне выполнено с помощью полей типа «</w:t>
      </w:r>
      <w:proofErr w:type="spellStart"/>
      <w:r>
        <w:rPr>
          <w:lang w:val="en-US"/>
        </w:rPr>
        <w:t>DocProperty</w:t>
      </w:r>
      <w:proofErr w:type="spellEnd"/>
      <w:r>
        <w:t>».</w:t>
      </w:r>
    </w:p>
    <w:p w:rsidR="00760811" w:rsidRDefault="00760811" w:rsidP="00760811">
      <w:pPr>
        <w:pStyle w:val="34ffffb"/>
      </w:pPr>
      <w:r>
        <w:t>а) Укажите наименование документа в поле «Название» окна «Свойства» в зависимости от вида схемы. Наименование документа аналогично названию схемы. Названия схем приведены ниже в пунктах 1—8.</w:t>
      </w:r>
    </w:p>
    <w:p w:rsidR="00760811" w:rsidRDefault="00760811" w:rsidP="00760811">
      <w:pPr>
        <w:pStyle w:val="34ffffb"/>
      </w:pPr>
      <w:r>
        <w:t>б) Укажите обозначение документа в поле «</w:t>
      </w:r>
      <w:proofErr w:type="spellStart"/>
      <w:r>
        <w:t>обозначение_документа</w:t>
      </w:r>
      <w:proofErr w:type="spellEnd"/>
      <w:r>
        <w:t xml:space="preserve">» на закладке «Прочие» окна «Свойства». Обозначение каждого </w:t>
      </w:r>
      <w:r w:rsidR="00747DE9">
        <w:t xml:space="preserve">вида </w:t>
      </w:r>
      <w:r>
        <w:t>документа приведено под его наименованием в описании видов схем в пунктах 1—8.</w:t>
      </w:r>
    </w:p>
    <w:p w:rsidR="00760811" w:rsidRDefault="00760811" w:rsidP="00760811">
      <w:pPr>
        <w:pStyle w:val="34ffffb"/>
      </w:pPr>
      <w:r>
        <w:t>в) Обновите поля документа и поля основных надписей в колонтитулах.</w:t>
      </w:r>
    </w:p>
    <w:p w:rsidR="00760811" w:rsidRDefault="00760811" w:rsidP="00760811">
      <w:pPr>
        <w:pStyle w:val="34ffffb"/>
      </w:pPr>
      <w:r>
        <w:t>г) Укажите название схемы в заголовке раздела 1 (</w:t>
      </w:r>
      <w:proofErr w:type="gramStart"/>
      <w:r>
        <w:t>вместо</w:t>
      </w:r>
      <w:proofErr w:type="gramEnd"/>
      <w:r>
        <w:t xml:space="preserve"> «</w:t>
      </w:r>
      <w:proofErr w:type="gramStart"/>
      <w:r>
        <w:t>Наименование</w:t>
      </w:r>
      <w:proofErr w:type="gramEnd"/>
      <w:r>
        <w:t xml:space="preserve"> схемы»).</w:t>
      </w:r>
    </w:p>
    <w:p w:rsidR="00760811" w:rsidRDefault="00760811" w:rsidP="00760811">
      <w:pPr>
        <w:pStyle w:val="34ffffb"/>
      </w:pPr>
      <w:r>
        <w:t xml:space="preserve">д) Ниже заголовка </w:t>
      </w:r>
      <w:proofErr w:type="gramStart"/>
      <w:r>
        <w:t>разместите схему</w:t>
      </w:r>
      <w:proofErr w:type="gramEnd"/>
      <w:r>
        <w:t>. Требования к схеме каждого вида приведены ниже в пунктах 1—8.</w:t>
      </w:r>
    </w:p>
    <w:p w:rsidR="00760811" w:rsidRDefault="00760811" w:rsidP="00760811">
      <w:pPr>
        <w:pStyle w:val="34ffffb"/>
      </w:pPr>
      <w:r>
        <w:t>е) Ниже схемы (при необходимости) разместите краткие аннотации и пояснения к ней.</w:t>
      </w:r>
    </w:p>
    <w:p w:rsidR="00760811" w:rsidRDefault="00760811" w:rsidP="00760811">
      <w:pPr>
        <w:pStyle w:val="34ffffb"/>
        <w:rPr>
          <w:lang w:eastAsia="ru-RU"/>
        </w:rPr>
      </w:pPr>
      <w:r>
        <w:t>ж) В документе «</w:t>
      </w:r>
      <w:r w:rsidRPr="00834DB2">
        <w:t>Схема функциональной структуры</w:t>
      </w:r>
      <w:r>
        <w:t>» добавьте раздел</w:t>
      </w:r>
      <w:r w:rsidR="00441C13">
        <w:t>ы</w:t>
      </w:r>
      <w:r>
        <w:t xml:space="preserve"> «</w:t>
      </w:r>
      <w:r w:rsidRPr="00834DB2">
        <w:rPr>
          <w:lang w:eastAsia="ru-RU"/>
        </w:rPr>
        <w:t>Информационные связи между элементами и с внешней средой</w:t>
      </w:r>
      <w:r>
        <w:rPr>
          <w:lang w:eastAsia="ru-RU"/>
        </w:rPr>
        <w:t>»</w:t>
      </w:r>
      <w:r w:rsidR="00441C13">
        <w:rPr>
          <w:lang w:eastAsia="ru-RU"/>
        </w:rPr>
        <w:t xml:space="preserve"> и </w:t>
      </w:r>
      <w:r w:rsidR="00441C13" w:rsidRPr="00834DB2">
        <w:rPr>
          <w:lang w:eastAsia="ru-RU"/>
        </w:rPr>
        <w:t>детализированные схемы частей функциональной структуры (при необходимости)</w:t>
      </w:r>
      <w:r w:rsidR="00441C13">
        <w:rPr>
          <w:lang w:eastAsia="ru-RU"/>
        </w:rPr>
        <w:t>.</w:t>
      </w:r>
    </w:p>
    <w:p w:rsidR="00441C13" w:rsidRPr="00760811" w:rsidRDefault="00441C13" w:rsidP="00760811">
      <w:pPr>
        <w:pStyle w:val="34ffffb"/>
      </w:pPr>
      <w:r>
        <w:rPr>
          <w:lang w:eastAsia="ru-RU"/>
        </w:rPr>
        <w:t xml:space="preserve">и) В таблице раздела «Перечень сокращений» укажите все используемые в схеме </w:t>
      </w:r>
      <w:r w:rsidR="00225C5F">
        <w:t>условные обозначения</w:t>
      </w:r>
      <w:r w:rsidRPr="00834DB2">
        <w:t>, предусмотр</w:t>
      </w:r>
      <w:r>
        <w:t>енные действующими стандартами</w:t>
      </w:r>
      <w:r>
        <w:rPr>
          <w:lang w:eastAsia="ru-RU"/>
        </w:rPr>
        <w:t>.</w:t>
      </w:r>
    </w:p>
    <w:p w:rsidR="00760811" w:rsidRPr="00760811" w:rsidRDefault="00760811" w:rsidP="00760811">
      <w:pPr>
        <w:pStyle w:val="34ffffb"/>
      </w:pPr>
    </w:p>
    <w:p w:rsidR="00834DB2" w:rsidRDefault="00834DB2" w:rsidP="00834DB2">
      <w:pPr>
        <w:pStyle w:val="34a0"/>
      </w:pPr>
      <w:r>
        <w:t xml:space="preserve">1. </w:t>
      </w:r>
      <w:r w:rsidRPr="00834DB2">
        <w:t>Схема функциональной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</w:t>
      </w:r>
      <w:proofErr w:type="gramStart"/>
      <w:r w:rsidR="00207039" w:rsidRPr="00207039">
        <w:t>2</w:t>
      </w:r>
      <w:proofErr w:type="gramEnd"/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 xml:space="preserve">Документ </w:t>
      </w:r>
      <w:r>
        <w:rPr>
          <w:lang w:eastAsia="ru-RU"/>
        </w:rPr>
        <w:t>«</w:t>
      </w:r>
      <w:r w:rsidRPr="00834DB2">
        <w:rPr>
          <w:lang w:eastAsia="ru-RU"/>
        </w:rPr>
        <w:t>Схема функ</w:t>
      </w:r>
      <w:r>
        <w:rPr>
          <w:lang w:eastAsia="ru-RU"/>
        </w:rPr>
        <w:t>циональной структуры» содержит: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1) элементы функциональной структуры АС (подсистемы АС); автоматизированные функции и (или) задачи (комплексы задач); совокупности действий (операций), выполняемых при реализации автоматизированных функций только техническими средствами (автом</w:t>
      </w:r>
      <w:r>
        <w:rPr>
          <w:lang w:eastAsia="ru-RU"/>
        </w:rPr>
        <w:t>атически) или только человеком;</w:t>
      </w:r>
    </w:p>
    <w:p w:rsidR="00834DB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2) информационные связи между элементами и с внешней средой с кратким указанием содержания сообщений и (или) сигналов, передаваемых по связям, и при необходимости, связи других типов (</w:t>
      </w:r>
      <w:proofErr w:type="spellStart"/>
      <w:r w:rsidRPr="00834DB2">
        <w:rPr>
          <w:lang w:eastAsia="ru-RU"/>
        </w:rPr>
        <w:t>в</w:t>
      </w:r>
      <w:r>
        <w:rPr>
          <w:lang w:eastAsia="ru-RU"/>
        </w:rPr>
        <w:t>ходимости</w:t>
      </w:r>
      <w:proofErr w:type="spellEnd"/>
      <w:r>
        <w:rPr>
          <w:lang w:eastAsia="ru-RU"/>
        </w:rPr>
        <w:t>, подчинения и т. д.);</w:t>
      </w:r>
    </w:p>
    <w:p w:rsidR="000611C2" w:rsidRPr="00834DB2" w:rsidRDefault="00834DB2" w:rsidP="00834DB2">
      <w:pPr>
        <w:pStyle w:val="34a0"/>
        <w:rPr>
          <w:lang w:eastAsia="ru-RU"/>
        </w:rPr>
      </w:pPr>
      <w:r w:rsidRPr="00834DB2">
        <w:rPr>
          <w:lang w:eastAsia="ru-RU"/>
        </w:rPr>
        <w:t>3) детализированные схемы частей функциональной структуры (при необходимости).</w:t>
      </w:r>
    </w:p>
    <w:p w:rsidR="000611C2" w:rsidRDefault="000611C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2. </w:t>
      </w:r>
      <w:r w:rsidRPr="00834DB2">
        <w:t>Схема организационной структуры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207039" w:rsidRPr="00207039">
        <w:t>СО</w:t>
      </w:r>
    </w:p>
    <w:p w:rsidR="00834DB2" w:rsidRPr="00834DB2" w:rsidRDefault="00834DB2" w:rsidP="00834DB2">
      <w:pPr>
        <w:pStyle w:val="34a0"/>
      </w:pPr>
      <w:r w:rsidRPr="00834DB2">
        <w:t>Схема орга</w:t>
      </w:r>
      <w:r>
        <w:t>низационной структуры содержит:</w:t>
      </w:r>
    </w:p>
    <w:p w:rsidR="00834DB2" w:rsidRPr="00834DB2" w:rsidRDefault="00834DB2" w:rsidP="00834DB2">
      <w:pPr>
        <w:pStyle w:val="34a0"/>
      </w:pPr>
      <w:r w:rsidRPr="00834DB2">
        <w:t>1) состав подразделений (должностных лиц) организации, обеспечивающих функционирование АС либо использующих при принятии решени</w:t>
      </w:r>
      <w:r>
        <w:t xml:space="preserve">я информацию, полученную </w:t>
      </w:r>
      <w:proofErr w:type="gramStart"/>
      <w:r>
        <w:t>от</w:t>
      </w:r>
      <w:proofErr w:type="gramEnd"/>
      <w:r>
        <w:t xml:space="preserve"> АС;</w:t>
      </w:r>
    </w:p>
    <w:p w:rsidR="00834DB2" w:rsidRDefault="00834DB2" w:rsidP="00834DB2">
      <w:pPr>
        <w:pStyle w:val="34a0"/>
      </w:pPr>
      <w:r w:rsidRPr="00834DB2">
        <w:t>2) основные функции и связи между подразделениями и отдельными должностными лицами, указанными на схеме, и их подчиненность.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3. </w:t>
      </w:r>
      <w:r w:rsidRPr="00834DB2">
        <w:t>Схема автоматизации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С3</w:t>
      </w:r>
    </w:p>
    <w:p w:rsidR="00834DB2" w:rsidRPr="00834DB2" w:rsidRDefault="00834DB2" w:rsidP="00834DB2">
      <w:pPr>
        <w:pStyle w:val="34a0"/>
      </w:pPr>
      <w:r>
        <w:t>Схема автоматизации содержит:</w:t>
      </w:r>
    </w:p>
    <w:p w:rsidR="00834DB2" w:rsidRPr="00834DB2" w:rsidRDefault="00834DB2" w:rsidP="00834DB2">
      <w:pPr>
        <w:pStyle w:val="34a0"/>
      </w:pPr>
      <w:r w:rsidRPr="00834DB2">
        <w:t>1) упрощенное изображение объекта или его части</w:t>
      </w:r>
      <w:r>
        <w:t>, для которой составлена схема;</w:t>
      </w:r>
    </w:p>
    <w:p w:rsidR="00834DB2" w:rsidRPr="00834DB2" w:rsidRDefault="00834DB2" w:rsidP="00834DB2">
      <w:pPr>
        <w:pStyle w:val="34a0"/>
      </w:pPr>
      <w:r w:rsidRPr="00834DB2">
        <w:t xml:space="preserve">2) средства технического обеспечения, участвующие в </w:t>
      </w:r>
      <w:proofErr w:type="gramStart"/>
      <w:r w:rsidRPr="00834DB2">
        <w:t>процессе</w:t>
      </w:r>
      <w:proofErr w:type="gramEnd"/>
      <w:r w:rsidRPr="00834DB2">
        <w:t xml:space="preserve"> отображенном на схеме за исключением вспомогательных устройств и аппаратуры (источники питания реле, магнитные пускатели); </w:t>
      </w:r>
    </w:p>
    <w:p w:rsidR="00834DB2" w:rsidRPr="00834DB2" w:rsidRDefault="00834DB2" w:rsidP="00834DB2">
      <w:pPr>
        <w:pStyle w:val="34a0"/>
      </w:pPr>
      <w:r w:rsidRPr="00834DB2">
        <w:t>3) функциональные связи между средс</w:t>
      </w:r>
      <w:r>
        <w:t>твами технического обеспечения;</w:t>
      </w:r>
    </w:p>
    <w:p w:rsidR="00834DB2" w:rsidRPr="00834DB2" w:rsidRDefault="00834DB2" w:rsidP="00834DB2">
      <w:pPr>
        <w:pStyle w:val="34a0"/>
      </w:pPr>
      <w:r w:rsidRPr="00834DB2">
        <w:t xml:space="preserve">4) внешние функциональные связи средств технического обеспечения с другими техническими средствами; </w:t>
      </w:r>
    </w:p>
    <w:p w:rsidR="00834DB2" w:rsidRPr="00834DB2" w:rsidRDefault="00834DB2" w:rsidP="00834DB2">
      <w:pPr>
        <w:pStyle w:val="34a0"/>
      </w:pPr>
      <w:r w:rsidRPr="00834DB2">
        <w:t>5) таблицу примененных в схеме условных обозначений, не предусмотр</w:t>
      </w:r>
      <w:r w:rsidR="00441C13">
        <w:t>енных действующими стандартами.</w:t>
      </w:r>
    </w:p>
    <w:p w:rsidR="00834DB2" w:rsidRDefault="00834DB2" w:rsidP="00834DB2">
      <w:pPr>
        <w:pStyle w:val="34a0"/>
      </w:pPr>
      <w:r w:rsidRPr="00834DB2">
        <w:t>На схеме допускают необходимые текстовые пояснения</w:t>
      </w:r>
      <w:r>
        <w:t>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4. </w:t>
      </w:r>
      <w:r w:rsidRPr="00834DB2">
        <w:t>Схема структурная комплекса технических средств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 xml:space="preserve">Документ </w:t>
      </w:r>
      <w:r>
        <w:t>«</w:t>
      </w:r>
      <w:r w:rsidRPr="00834DB2">
        <w:t>Схема структурная комплекса технических средств</w:t>
      </w:r>
      <w:r>
        <w:t xml:space="preserve">» </w:t>
      </w:r>
      <w:r w:rsidRPr="00834DB2">
        <w:t>содержит состав комплекса технических средств и связи между этими техническими средствами или группами технических средств, объединенными по каким-либо логическим признакам (например, совместному выполнению отдельных или нескольких функций, одинаковому назначению и</w:t>
      </w:r>
      <w:r>
        <w:t> </w:t>
      </w:r>
      <w:r w:rsidRPr="00834DB2">
        <w:t>т.</w:t>
      </w:r>
      <w:r>
        <w:t> </w:t>
      </w:r>
      <w:r w:rsidRPr="00834DB2">
        <w:t>д.).</w:t>
      </w:r>
    </w:p>
    <w:p w:rsidR="00834DB2" w:rsidRPr="00834DB2" w:rsidRDefault="00834DB2" w:rsidP="00834DB2">
      <w:pPr>
        <w:pStyle w:val="34a0"/>
      </w:pPr>
      <w:r w:rsidRPr="00834DB2">
        <w:t xml:space="preserve">При выполнении схем допускается: </w:t>
      </w:r>
    </w:p>
    <w:p w:rsidR="00834DB2" w:rsidRPr="00834DB2" w:rsidRDefault="00834DB2" w:rsidP="00834DB2">
      <w:pPr>
        <w:pStyle w:val="34a0"/>
      </w:pPr>
      <w:r w:rsidRPr="00834DB2">
        <w:t>1) указывать основные хара</w:t>
      </w:r>
      <w:r>
        <w:t>ктеристики технических средств;</w:t>
      </w:r>
    </w:p>
    <w:p w:rsidR="00834DB2" w:rsidRDefault="00834DB2" w:rsidP="00834DB2">
      <w:pPr>
        <w:pStyle w:val="34a0"/>
      </w:pPr>
      <w:r w:rsidRPr="00834DB2">
        <w:t>2) представлять структуру КТС АС (при необходимости) несколькими схемами, первой из которых является укрупненная схема КТС АС в целом.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5. </w:t>
      </w:r>
      <w:r w:rsidRPr="00834DB2">
        <w:t>Схема соединения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</w:t>
      </w:r>
      <w:proofErr w:type="gramStart"/>
      <w:r w:rsidR="00836696" w:rsidRPr="00836696">
        <w:t>4</w:t>
      </w:r>
      <w:proofErr w:type="gramEnd"/>
    </w:p>
    <w:p w:rsidR="00834DB2" w:rsidRPr="00834DB2" w:rsidRDefault="00834DB2" w:rsidP="00834DB2">
      <w:pPr>
        <w:pStyle w:val="34a0"/>
      </w:pPr>
      <w:r>
        <w:t>На схеме указывают:</w:t>
      </w:r>
    </w:p>
    <w:p w:rsidR="00834DB2" w:rsidRPr="00834DB2" w:rsidRDefault="00834DB2" w:rsidP="00834DB2">
      <w:pPr>
        <w:pStyle w:val="34a0"/>
      </w:pPr>
      <w:r w:rsidRPr="00834DB2">
        <w:t xml:space="preserve">1) электрические провода и кабели, импульсные, командные, питающие, </w:t>
      </w:r>
      <w:proofErr w:type="gramStart"/>
      <w:r w:rsidRPr="00834DB2">
        <w:t>продувные</w:t>
      </w:r>
      <w:proofErr w:type="gramEnd"/>
      <w:r w:rsidRPr="00834DB2">
        <w:t xml:space="preserve"> и дренажные трубопроводы, защитные трубы, короба и </w:t>
      </w:r>
      <w:proofErr w:type="spellStart"/>
      <w:r w:rsidRPr="00834DB2">
        <w:t>металлорукава</w:t>
      </w:r>
      <w:proofErr w:type="spellEnd"/>
      <w:r w:rsidRPr="00834DB2">
        <w:t xml:space="preserve"> (с указанием их номера, типа, длины и, при необходимости, мест подсоединения), прокладываемы</w:t>
      </w:r>
      <w:r>
        <w:t>е вне щитов и кроссовых шкафов;</w:t>
      </w:r>
    </w:p>
    <w:p w:rsidR="00834DB2" w:rsidRPr="00834DB2" w:rsidRDefault="00834DB2" w:rsidP="00834DB2">
      <w:pPr>
        <w:pStyle w:val="34a0"/>
      </w:pPr>
      <w:r w:rsidRPr="00834DB2">
        <w:t>2) отборные устройства, чувствительные элементы, регулирующие органы и т. п., встраиваемые в технологическое оборудование и трубопроводы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>3) приборы, регуляторы, исполнительные механизмы и т. п., устанавливаемые вне щитов с указанием номеров их позиций по спецификации оборудования и</w:t>
      </w:r>
      <w:r>
        <w:t xml:space="preserve"> номеров чертежей их установки;</w:t>
      </w:r>
    </w:p>
    <w:p w:rsidR="00834DB2" w:rsidRPr="00834DB2" w:rsidRDefault="00834DB2" w:rsidP="00834DB2">
      <w:pPr>
        <w:pStyle w:val="34a0"/>
      </w:pPr>
      <w:r w:rsidRPr="00834DB2">
        <w:t xml:space="preserve">4) щиты и пульты с указанием их наименований и обозначения таблиц </w:t>
      </w:r>
      <w:r>
        <w:t>соединений, таблиц подключений;</w:t>
      </w:r>
    </w:p>
    <w:p w:rsidR="00834DB2" w:rsidRPr="00834DB2" w:rsidRDefault="00834DB2" w:rsidP="00834DB2">
      <w:pPr>
        <w:pStyle w:val="34a0"/>
      </w:pPr>
      <w:r w:rsidRPr="00834DB2">
        <w:t xml:space="preserve">5) устройства защитного заземления щитов, приборов и других </w:t>
      </w:r>
      <w:proofErr w:type="spellStart"/>
      <w:r w:rsidRPr="00834DB2">
        <w:t>электроприемников</w:t>
      </w:r>
      <w:proofErr w:type="spellEnd"/>
      <w:r w:rsidRPr="00834DB2">
        <w:t>, выполненные согласно действующей норма</w:t>
      </w:r>
      <w:r>
        <w:t>тивно-технической документации;</w:t>
      </w:r>
    </w:p>
    <w:p w:rsidR="00834DB2" w:rsidRPr="00834DB2" w:rsidRDefault="00834DB2" w:rsidP="00834DB2">
      <w:pPr>
        <w:pStyle w:val="34a0"/>
      </w:pPr>
      <w:r w:rsidRPr="00834DB2">
        <w:t xml:space="preserve">6) технические характеристики кабелей, проводов, соединительных и </w:t>
      </w:r>
      <w:proofErr w:type="spellStart"/>
      <w:r w:rsidRPr="00834DB2">
        <w:t>разветвительных</w:t>
      </w:r>
      <w:proofErr w:type="spellEnd"/>
      <w:r w:rsidRPr="00834DB2">
        <w:t xml:space="preserve"> коробок, труб, арматур и т. п., предусмотренных данной</w:t>
      </w:r>
      <w:r>
        <w:t xml:space="preserve"> схемой и необходимое их число;</w:t>
      </w:r>
    </w:p>
    <w:p w:rsidR="00834DB2" w:rsidRPr="00834DB2" w:rsidRDefault="00834DB2" w:rsidP="00834DB2">
      <w:pPr>
        <w:pStyle w:val="34a0"/>
      </w:pPr>
      <w:r w:rsidRPr="00834DB2">
        <w:t>7) таблицу примененных в схеме условных обозначений, не предусмотренных действующими стандартами</w:t>
      </w:r>
      <w:r>
        <w:t>.</w:t>
      </w:r>
    </w:p>
    <w:p w:rsidR="00834DB2" w:rsidRPr="00834DB2" w:rsidRDefault="00834DB2" w:rsidP="00834DB2">
      <w:pPr>
        <w:pStyle w:val="34a0"/>
      </w:pPr>
      <w:r w:rsidRPr="00834DB2">
        <w:t>На схеме допускается указывать другие виды технических средств и давать текстовые пояснения.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6. </w:t>
      </w:r>
      <w:r w:rsidRPr="00834DB2">
        <w:t>Схема подключения внешних проводок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r w:rsidR="00836696" w:rsidRPr="00836696">
        <w:t>С5</w:t>
      </w:r>
    </w:p>
    <w:p w:rsidR="00834DB2" w:rsidRPr="00834DB2" w:rsidRDefault="00834DB2" w:rsidP="00834DB2">
      <w:pPr>
        <w:pStyle w:val="34a0"/>
      </w:pPr>
      <w:r w:rsidRPr="00834DB2">
        <w:t>На схеме указывают вводные устройства (сборки коммутационных зажимов, штепсельные разъемы и т. п.) щитов, пультов, соединительных коробок и подключаемые к ним кабели и провода, а также другие виды технических средств.</w:t>
      </w:r>
    </w:p>
    <w:p w:rsidR="00834DB2" w:rsidRPr="00834DB2" w:rsidRDefault="00834DB2" w:rsidP="00834DB2">
      <w:pPr>
        <w:pStyle w:val="34a0"/>
      </w:pPr>
      <w:r w:rsidRPr="00834DB2">
        <w:t>Схему подключений допускается не выполнять, если эти подключения показаны на схеме соединения внешних проводок.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7. </w:t>
      </w:r>
      <w:r w:rsidRPr="00834DB2">
        <w:t>Схема деления системы (структурная)</w:t>
      </w:r>
    </w:p>
    <w:p w:rsidR="00834DB2" w:rsidRPr="00834DB2" w:rsidRDefault="00834DB2" w:rsidP="00834DB2">
      <w:pPr>
        <w:pStyle w:val="34a0"/>
      </w:pPr>
      <w:r>
        <w:lastRenderedPageBreak/>
        <w:t xml:space="preserve">Обозначение документа: </w:t>
      </w:r>
      <w:r w:rsidR="00836696" w:rsidRPr="00836696">
        <w:t>Е</w:t>
      </w:r>
      <w:proofErr w:type="gramStart"/>
      <w:r w:rsidR="00836696" w:rsidRPr="00836696">
        <w:t>1</w:t>
      </w:r>
      <w:proofErr w:type="gramEnd"/>
    </w:p>
    <w:p w:rsidR="00834DB2" w:rsidRPr="00834DB2" w:rsidRDefault="00834DB2" w:rsidP="00834DB2">
      <w:pPr>
        <w:pStyle w:val="34a0"/>
      </w:pPr>
      <w:r w:rsidRPr="00834DB2">
        <w:t>В документе указывают основные функциональные составные части (структурные элементы), определяющие состав системы, подсистемы, их взаимосвязи и назначение в системе, подсистеме.</w:t>
      </w:r>
    </w:p>
    <w:p w:rsidR="00834DB2" w:rsidRDefault="00834DB2" w:rsidP="00834DB2">
      <w:pPr>
        <w:pStyle w:val="34a0"/>
      </w:pPr>
    </w:p>
    <w:p w:rsidR="00834DB2" w:rsidRDefault="00834DB2" w:rsidP="00834DB2">
      <w:pPr>
        <w:pStyle w:val="34a0"/>
      </w:pPr>
    </w:p>
    <w:p w:rsidR="00834DB2" w:rsidRPr="00834DB2" w:rsidRDefault="00834DB2" w:rsidP="00834DB2">
      <w:pPr>
        <w:pStyle w:val="34a0"/>
      </w:pPr>
      <w:r>
        <w:t xml:space="preserve">8. </w:t>
      </w:r>
      <w:r w:rsidRPr="00834DB2">
        <w:t>Схема принципиальная</w:t>
      </w:r>
    </w:p>
    <w:p w:rsidR="00834DB2" w:rsidRPr="00834DB2" w:rsidRDefault="00834DB2" w:rsidP="00834DB2">
      <w:pPr>
        <w:pStyle w:val="34a0"/>
      </w:pPr>
      <w:r>
        <w:t xml:space="preserve">Обозначение документа: </w:t>
      </w:r>
      <w:proofErr w:type="gramStart"/>
      <w:r w:rsidR="00836696" w:rsidRPr="00836696">
        <w:t>СБ</w:t>
      </w:r>
      <w:proofErr w:type="gramEnd"/>
    </w:p>
    <w:p w:rsidR="00834DB2" w:rsidRPr="00834DB2" w:rsidRDefault="00834DB2" w:rsidP="00834DB2">
      <w:pPr>
        <w:pStyle w:val="34a0"/>
      </w:pPr>
      <w:r w:rsidRPr="00834DB2">
        <w:t>На схеме (электрической, пневматиче</w:t>
      </w:r>
      <w:r>
        <w:t>ской, гидравлической) приводят:</w:t>
      </w:r>
    </w:p>
    <w:p w:rsidR="00834DB2" w:rsidRPr="00834DB2" w:rsidRDefault="00834DB2" w:rsidP="00834DB2">
      <w:pPr>
        <w:pStyle w:val="34a0"/>
      </w:pPr>
      <w:r w:rsidRPr="00834DB2">
        <w:t xml:space="preserve">1) принцип действия; </w:t>
      </w:r>
    </w:p>
    <w:p w:rsidR="00834DB2" w:rsidRPr="00834DB2" w:rsidRDefault="00834DB2" w:rsidP="00834DB2">
      <w:pPr>
        <w:pStyle w:val="34a0"/>
      </w:pPr>
      <w:r w:rsidRPr="00834DB2">
        <w:t>2) состав, основные технические характеристики и взаимодействие средств технического обеспечения АС, предназначенных для осуществления функций управления, регулирования, защиты, измерени</w:t>
      </w:r>
      <w:r>
        <w:t>я, сигнализации, питания и др.;</w:t>
      </w:r>
    </w:p>
    <w:p w:rsidR="00834DB2" w:rsidRPr="00834DB2" w:rsidRDefault="00834DB2" w:rsidP="00834DB2">
      <w:pPr>
        <w:pStyle w:val="34a0"/>
      </w:pPr>
      <w:r w:rsidRPr="00834DB2">
        <w:t>3) таблицу примененных на схеме условных обозначений, не предусмотренных действующими стандартами;</w:t>
      </w:r>
    </w:p>
    <w:p w:rsidR="00834DB2" w:rsidRPr="00834DB2" w:rsidRDefault="00834DB2" w:rsidP="00834DB2">
      <w:pPr>
        <w:pStyle w:val="34a0"/>
      </w:pPr>
      <w:r w:rsidRPr="00834DB2">
        <w:t>4) н</w:t>
      </w:r>
      <w:r>
        <w:t>еобходимые текстовые пояснения;</w:t>
      </w:r>
    </w:p>
    <w:p w:rsidR="00834DB2" w:rsidRDefault="00834DB2" w:rsidP="00834DB2">
      <w:pPr>
        <w:pStyle w:val="34a0"/>
      </w:pPr>
      <w:r w:rsidRPr="00834DB2">
        <w:t>5) места установки приборов и средств автоматизации и подключения к ним электрических и трубных проводок.</w:t>
      </w:r>
    </w:p>
    <w:p w:rsidR="00834DB2" w:rsidRPr="00296981" w:rsidRDefault="00834DB2" w:rsidP="00834DB2">
      <w:pPr>
        <w:pStyle w:val="34a0"/>
      </w:pPr>
    </w:p>
    <w:p w:rsidR="00296981" w:rsidRPr="00296981" w:rsidRDefault="00296981" w:rsidP="00296981">
      <w:pPr>
        <w:pStyle w:val="34fffa"/>
      </w:pPr>
    </w:p>
    <w:p w:rsidR="004A6227" w:rsidRPr="00834DB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2606701"/>
      <w:r w:rsidR="009B633E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2606702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0252D0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2606703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2606704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29698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296981" w:rsidRPr="00A86232" w:rsidRDefault="0029698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>Дата</w:t>
            </w:r>
          </w:p>
        </w:tc>
      </w:tr>
      <w:tr w:rsidR="0029698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296981" w:rsidRPr="005F1B2E" w:rsidRDefault="0029698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296981" w:rsidRPr="005F1B2E" w:rsidRDefault="0029698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296981" w:rsidRPr="005F1B2E" w:rsidRDefault="0029698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296981" w:rsidRPr="005F1B2E" w:rsidRDefault="0029698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296981" w:rsidRPr="005F1B2E" w:rsidRDefault="0029698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296981" w:rsidRPr="005F1B2E" w:rsidRDefault="0029698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296981" w:rsidRPr="005F1B2E" w:rsidRDefault="0029698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296981" w:rsidRPr="005F1B2E" w:rsidRDefault="0029698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296981" w:rsidRPr="005F1B2E" w:rsidRDefault="0029698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296981" w:rsidRPr="005F1B2E" w:rsidRDefault="00296981" w:rsidP="006877E2">
            <w:pPr>
              <w:pStyle w:val="34ff8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tr w:rsidR="00296981" w:rsidTr="00BF4761">
        <w:trPr>
          <w:trHeight w:val="454"/>
        </w:trPr>
        <w:tc>
          <w:tcPr>
            <w:tcW w:w="518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296981" w:rsidRDefault="00296981" w:rsidP="00BF476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296981" w:rsidRDefault="00296981" w:rsidP="00BF4761">
            <w:pPr>
              <w:pStyle w:val="34ff6"/>
            </w:pPr>
          </w:p>
        </w:tc>
      </w:tr>
      <w:bookmarkEnd w:id="0"/>
    </w:tbl>
    <w:p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17"/>
      <w:head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A49" w:rsidRDefault="00181A49" w:rsidP="00AD0715">
      <w:r>
        <w:separator/>
      </w:r>
    </w:p>
    <w:p w:rsidR="00181A49" w:rsidRDefault="00181A49" w:rsidP="00AD0715"/>
  </w:endnote>
  <w:endnote w:type="continuationSeparator" w:id="0">
    <w:p w:rsidR="00181A49" w:rsidRDefault="00181A49" w:rsidP="00AD0715">
      <w:r>
        <w:continuationSeparator/>
      </w:r>
    </w:p>
    <w:p w:rsidR="00181A49" w:rsidRDefault="00181A4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A49" w:rsidRDefault="00181A49" w:rsidP="00AD0715">
      <w:r>
        <w:separator/>
      </w:r>
    </w:p>
    <w:p w:rsidR="00181A49" w:rsidRDefault="00181A49" w:rsidP="00AD0715"/>
  </w:footnote>
  <w:footnote w:type="continuationSeparator" w:id="0">
    <w:p w:rsidR="00181A49" w:rsidRDefault="00181A49" w:rsidP="00AD0715">
      <w:r>
        <w:continuationSeparator/>
      </w:r>
    </w:p>
    <w:p w:rsidR="00181A49" w:rsidRDefault="00181A4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55CB1F5" wp14:editId="2023C12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BC9901E" wp14:editId="5EAABBB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A75A5F6" wp14:editId="7E6CA58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56D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B633E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56D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B633E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1273E3C3" wp14:editId="02F57467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C100D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9B633E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 w:rsidRPr="009B633E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B633E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C100D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9B633E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221CF9" w:rsidRDefault="00C100D6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9B633E">
                                      <w:t>Схема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C100D6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9B633E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 w:rsidRPr="009B633E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B633E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C100D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9B633E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221CF9" w:rsidRDefault="00C100D6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9B633E">
                                <w:t>Схема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6D2" w:rsidRDefault="001F56D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8176" behindDoc="0" locked="1" layoutInCell="1" allowOverlap="1" wp14:anchorId="10E0BB59" wp14:editId="18800EF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0224000" cy="14936400"/>
              <wp:effectExtent l="0" t="0" r="25400" b="0"/>
              <wp:wrapNone/>
              <wp:docPr id="763" name="Группа 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4000" cy="14936400"/>
                        <a:chOff x="0" y="0"/>
                        <a:chExt cx="10223007" cy="14934662"/>
                      </a:xfrm>
                    </wpg:grpSpPr>
                    <wpg:grpSp>
                      <wpg:cNvPr id="764" name="Группа 764"/>
                      <wpg:cNvGrpSpPr/>
                      <wpg:grpSpPr>
                        <a:xfrm>
                          <a:off x="0" y="9553903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765" name="Группа 765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6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767" name="Группа 76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768" name="Группа 76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769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0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1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2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773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74" name="Группа 774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75" name="Группа 77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7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7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8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7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781" name="Группа 7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7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7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1F56D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787" name="Rectangle 74"/>
                      <wps:cNvSpPr>
                        <a:spLocks noChangeArrowheads="1"/>
                      </wps:cNvSpPr>
                      <wps:spPr bwMode="auto">
                        <a:xfrm>
                          <a:off x="431742" y="0"/>
                          <a:ext cx="9790694" cy="14758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788" name="Группа 788"/>
                      <wpg:cNvGrpSpPr/>
                      <wpg:grpSpPr>
                        <a:xfrm>
                          <a:off x="3563007" y="14236262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789" name="Группа 789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790" name="Группа 790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791" name="Группа 791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792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3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4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5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96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7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8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9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0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1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02" name="Группа 802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803" name="Группа 803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804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CB1016" w:rsidRDefault="001F56D2" w:rsidP="001F56D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5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374BE" w:rsidRDefault="001F56D2" w:rsidP="001F56D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9B633E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806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9B633E">
                                        <w:t>A.B.XXX.XX.XX.X-X.X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7" name="Группа 807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0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0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1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2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3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5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6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945CCC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7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5E4A3B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19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20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Pr="000411E6" w:rsidRDefault="001F56D2" w:rsidP="001F56D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21" name="Группа 821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822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6C5C53" w:rsidRDefault="001F56D2" w:rsidP="001F56D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82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6E6E82" w:rsidRDefault="001F56D2" w:rsidP="001F56D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24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63" o:spid="_x0000_s1228" style="position:absolute;left:0;text-align:left;margin-left:22.7pt;margin-top:14.2pt;width:805.05pt;height:1176.1pt;z-index:251698176;mso-position-horizontal-relative:page;mso-position-vertical-relative:page;mso-width-relative:margin;mso-height-relative:margin" coordsize="102230,149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">
              <v:group id="Группа 764" o:spid="_x0000_s1229" style="position:absolute;top:95539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u7B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a7sHxgAAANwA&#10;AAAPAAAAAAAAAAAAAAAAAKoCAABkcnMvZG93bnJldi54bWxQSwUGAAAAAAQABAD6AAAAnQMAAAAA&#10;">
                <v:group id="Группа 765" o:spid="_x0000_s12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cen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Z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AnHpzFAAAA3AAA&#10;AA8AAAAAAAAAAAAAAAAAqgIAAGRycy9kb3ducmV2LnhtbFBLBQYAAAAABAAEAPoAAACcAwAAAAA=&#10;">
                  <v:rect id="Rectangle 91" o:spid="_x0000_s123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QWDsQA&#10;AADcAAAADwAAAGRycy9kb3ducmV2LnhtbESPW2sCMRSE3wv+h3CEvmlioatujWItxcubF+jrYXPc&#10;XdycLEmq239vBKGPw8x8w8wWnW3ElXyoHWsYDRUI4sKZmksNp+P3YAIiRGSDjWPS8EcBFvPeywxz&#10;4268p+shliJBOOSooYqxzaUMRUUWw9C1xMk7O28xJulLaTzeEtw28k2pTFqsOS1U2NKqouJy+LUa&#10;zie1HR8jLT9Xfvq++1I/2UattX7td8sPEJG6+B9+tjdGwzjL4HEmHQ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Fg7EAAAA3AAAAA8AAAAAAAAAAAAAAAAAmAIAAGRycy9k&#10;b3ducmV2LnhtbFBLBQYAAAAABAAEAPUAAACJAwAAAAA=&#10;" filled="f" strokeweight="1.5pt">
                    <v:textbox inset=",1mm"/>
                  </v:rect>
                  <v:group id="Группа 767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7klc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WW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uSVwxgAAANwA&#10;AAAPAAAAAAAAAAAAAAAAAKoCAABkcnMvZG93bnJldi54bWxQSwUGAAAAAAQABAD6AAAAnQMAAAAA&#10;">
                    <v:group id="Группа 768" o:spid="_x0000_s123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iaxAs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JrECwwAAANwAAAAP&#10;AAAAAAAAAAAAAAAAAKoCAABkcnMvZG93bnJldi54bWxQSwUGAAAAAAQABAD6AAAAmgMAAAAA&#10;">
                      <v:line id="Line 76" o:spid="_x0000_s123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mhksQAAADcAAAADwAAAGRycy9kb3ducmV2LnhtbESPQWsCMRSE7wX/Q3iCt5qth23dGqUI&#10;gmIPrQpeH5u3m6WblyWJ7vrvjSD0OMzMN8xiNdhWXMmHxrGCt2kGgrh0uuFawem4ef0AESKyxtYx&#10;KbhRgNVy9LLAQruef+l6iLVIEA4FKjAxdoWUoTRkMUxdR5y8ynmLMUlfS+2xT3DbylmW5dJiw2nB&#10;YEdrQ+Xf4WIVyN2+//Gb2amqq23nzjvznfeDUpPx8PUJItIQ/8PP9lYreM/n8DiTjoB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aaGSxAAAANwAAAAPAAAAAAAAAAAA&#10;AAAAAKECAABkcnMvZG93bnJldi54bWxQSwUGAAAAAAQABAD5AAAAkgMAAAAA&#10;" strokeweight="1.5pt"/>
                      <v:line id="Line 77" o:spid="_x0000_s123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qe0sEAAADcAAAADwAAAGRycy9kb3ducmV2LnhtbERPz2vCMBS+D/wfwhN2W1N70FEbRQTB&#10;sh02J+z6aF6bYvNSkmi7/345DHb8+H5X+9kO4kE+9I4VrLIcBHHjdM+dguvX6eUVRIjIGgfHpOCH&#10;Aux3i6cKS+0m/qTHJXYihXAoUYGJcSylDI0hiyFzI3HiWuctxgR9J7XHKYXbQRZ5vpYWe04NBkc6&#10;Gmpul7tVIOu36cOfimvbtefRfdfmfT3NSj0v58MWRKQ5/ov/3GetYLNJ89OZdATk7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ip7SwQAAANwAAAAPAAAAAAAAAAAAAAAA&#10;AKECAABkcnMvZG93bnJldi54bWxQSwUGAAAAAAQABAD5AAAAjwMAAAAA&#10;" strokeweight="1.5pt"/>
                      <v:line id="Line 78" o:spid="_x0000_s123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Y7ScMAAADcAAAADwAAAGRycy9kb3ducmV2LnhtbESPT4vCMBTE74LfITxhb5rqQaVrFBEE&#10;xT34D7w+mtembPNSkmi7334jLOxxmJnfMKtNbxvxIh9qxwqmkwwEceF0zZWC+20/XoIIEVlj45gU&#10;/FCAzXo4WGGuXccXel1jJRKEQ44KTIxtLmUoDFkME9cSJ6903mJM0ldSe+wS3DZylmVzabHmtGCw&#10;pZ2h4vv6tArk8dSd/X52L6vy0LrH0XzNu16pj1G//QQRqY//4b/2QStYLKbwPpOOgF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GO0nDAAAA3AAAAA8AAAAAAAAAAAAA&#10;AAAAoQIAAGRycy9kb3ducmV2LnhtbFBLBQYAAAAABAAEAPkAAACRAwAAAAA=&#10;" strokeweight="1.5pt"/>
                      <v:line id="Line 79" o:spid="_x0000_s123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SlPsQAAADcAAAADwAAAGRycy9kb3ducmV2LnhtbESPT4vCMBTE7wt+h/AEb2u6Pah0jSIL&#10;grJ78B/s9dG8NsXmpSRZW7/9RhA8DjPzG2a5HmwrbuRD41jBxzQDQVw63XCt4HLevi9AhIissXVM&#10;Cu4UYL0avS2x0K7nI91OsRYJwqFABSbGrpAylIYshqnriJNXOW8xJulrqT32CW5bmWfZTFpsOC0Y&#10;7OjLUHk9/VkFcv/dH/w2v1R1tevc7978zPpBqcl42HyCiDTEV/jZ3mkF83kOjzPpCM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FKU+xAAAANwAAAAPAAAAAAAAAAAA&#10;AAAAAKECAABkcnMvZG93bnJldi54bWxQSwUGAAAAAAQABAD5AAAAkgM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gApcMAAADcAAAADwAAAGRycy9kb3ducmV2LnhtbESPQWsCMRSE7wX/Q3iCt5rVgpbVKCII&#10;ij1YK3h9bN5uFjcvS5K66783BaHHYWa+YZbr3jbiTj7UjhVMxhkI4sLpmisFl5/d+yeIEJE1No5J&#10;wYMCrFeDtyXm2nX8TfdzrESCcMhRgYmxzaUMhSGLYexa4uSVzluMSfpKao9dgttGTrNsJi3WnBYM&#10;trQ1VNzOv1aBPBy7k99NL2VV7lt3PZivWdcrNRr2mwWISH38D7/ae61gPv+A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YAKXDAAAA3AAAAA8AAAAAAAAAAAAA&#10;AAAAoQIAAGRycy9kb3ducmV2LnhtbFBLBQYAAAAABAAEAPkAAACRAwAAAAA=&#10;" strokeweight="1.5pt"/>
                  </v:group>
                </v:group>
                <v:group id="Группа 774" o:spid="_x0000_s123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rIt2sYAAADcAAAADwAAAGRycy9kb3ducmV2LnhtbESPQWvCQBSE74L/YXlC&#10;b3UTa2uJWUVEpQcpVAvF2yP7TEKyb0N2TeK/7xYKHoeZ+YZJ14OpRUetKy0riKcRCOLM6pJzBd/n&#10;/fM7COeRNdaWScGdHKxX41GKibY9f1F38rkIEHYJKii8bxIpXVaQQTe1DXHwrrY16INsc6lb7APc&#10;1HIWRW/SYMlhocCGtgVl1elmFBx67Dcv8a47Vtft/XJ+/fw5xqTU02TYLEF4Gvwj/N/+0AoW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si3axgAAANwA&#10;AAAPAAAAAAAAAAAAAAAAAKoCAABkcnMvZG93bnJldi54bWxQSwUGAAAAAAQABAD6AAAAnQMAAAAA&#10;">
                  <v:group id="Группа 775" o:spid="_x0000_s124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6IQc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1gvU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/ohBxgAAANwA&#10;AAAPAAAAAAAAAAAAAAAAAKoCAABkcnMvZG93bnJldi54bWxQSwUGAAAAAAQABAD6AAAAnQ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jI2cUA&#10;AADcAAAADwAAAGRycy9kb3ducmV2LnhtbESP0WrCQBRE3wX/YbkFX6Ru9CFpo6uoIFQKgUY/4Jq9&#10;TYLZu2F31fTv3UKhj8PMnGFWm8F04k7Ot5YVzGcJCOLK6pZrBefT4fUNhA/IGjvLpOCHPGzW49EK&#10;c20f/EX3MtQiQtjnqKAJoc+l9FVDBv3M9sTR+7bOYIjS1VI7fES46eQiSVJpsOW40GBP+4aqa3kz&#10;CrAI7/Or2+3q6e1UFOnxkp31p1KTl2G7BBFoCP/hv/aHVpBlKfyeiUdAr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SMjZxQAAANw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RtQsQA&#10;AADcAAAADwAAAGRycy9kb3ducmV2LnhtbESP0YrCMBRE3xf8h3AFXxZN9cGu1SgqCLsIhVU/4Npc&#10;22JzU5Ko3b/fCIKPw8ycYRarzjTiTs7XlhWMRwkI4sLqmksFp+Nu+AXCB2SNjWVS8EceVsvexwIz&#10;bR/8S/dDKEWEsM9QQRVCm0npi4oM+pFtiaN3sc5giNKVUjt8RLhp5CRJptJgzXGhwpa2FRXXw80o&#10;wDzMxle32ZSft2OeT3/O6UnvlRr0u/UcRKAuvMOv9rdWkKYpPM/EI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EbUL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v5MMEA&#10;AADcAAAADwAAAGRycy9kb3ducmV2LnhtbERPzYrCMBC+C/sOYRb2IprqwWo1yrogrAgFqw8wNmNb&#10;bCYlidp9+81B8Pjx/a82vWnFg5xvLCuYjBMQxKXVDVcKzqfdaA7CB2SNrWVS8EceNuuPwQozbZ98&#10;pEcRKhFD2GeooA6hy6T0ZU0G/dh2xJG7WmcwROgqqR0+Y7hp5TRJZtJgw7Ghxo5+aipvxd0owDws&#10;Jje33VbD+ynPZ/tLetYHpb4+++8liEB9eItf7l+tIE3j2ngmHgG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b+TDBAAAA3AAAAA8AAAAAAAAAAAAAAAAAmAIAAGRycy9kb3du&#10;cmV2LnhtbFBLBQYAAAAABAAEAPUAAACG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dcq8QA&#10;AADcAAAADwAAAGRycy9kb3ducmV2LnhtbESP3YrCMBSE7xd8h3AEbxZN9cJqNYouLLgIBX8e4Ngc&#10;22JzUpKo9e03wsJeDjPzDbNcd6YRD3K+tqxgPEpAEBdW11wqOJ++hzMQPiBrbCyTghd5WK96H0vM&#10;tH3ygR7HUIoIYZ+hgiqENpPSFxUZ9CPbEkfvap3BEKUrpXb4jHDTyEmSTKXBmuNChS19VVTcjnej&#10;APMwH9/cdlt+3k95Pv25pGe9V2rQ7zYLEIG68B/+a++0gjSdw/t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XXKvEAAAA3A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FEcIA&#10;AADcAAAADwAAAGRycy9kb3ducmV2LnhtbERPy4rCMBTdC/MP4Q7MRqapLnzURhkHhBGh4OMD7jTX&#10;ttjclCRq/XuzEFwezjtf9aYVN3K+saxglKQgiEurG64UnI6b7xkIH5A1tpZJwYM8rJYfgxwzbe+8&#10;p9shVCKGsM9QQR1Cl0npy5oM+sR2xJE7W2cwROgqqR3eY7hp5ThNJ9Jgw7Ghxo5+ayovh6tRgEWY&#10;jy5uva6G12NRTLb/05PeKfX12f8sQATqw1v8cv9pBdNZnB/PxCM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OIUR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1F56D2" w:rsidRDefault="001F56D2" w:rsidP="001F56D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781" o:spid="_x0000_s124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xD+Zc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p9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xD+ZcQAAADcAAAA&#10;DwAAAAAAAAAAAAAAAACqAgAAZHJzL2Rvd25yZXYueG1sUEsFBgAAAAAEAAQA+gAAAJsDAAAAAA==&#10;">
                    <v:shape id="Text Box 87" o:spid="_x0000_s124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S4wcUA&#10;AADcAAAADwAAAGRycy9kb3ducmV2LnhtbESPQWsCMRSE7wX/Q3hCbzVbaausRhFBkV5K1YPHx+Y1&#10;Wdy87G7iuvrrm0LB4zAz3zDzZe8q0VEbSs8KXkcZCOLC65KNguNh8zIFESKyxsozKbhRgOVi8DTH&#10;XPsrf1O3j0YkCIccFdgY61zKUFhyGEa+Jk7ej28dxiRbI3WL1wR3lRxn2Yd0WHJasFjT2lJx3l+c&#10;gsb2b++m+arO3efdrOx2F5rjSannYb+agYjUx0f4v73TCibTMfydS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ZLjB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dWsYA&#10;AADcAAAADwAAAGRycy9kb3ducmV2LnhtbESPT2sCMRTE74V+h/AKvWm2tbWyNYoIFvFS/HPo8bF5&#10;TRY3L7ubuG799EYQehxm5jfMdN67SnTUhtKzgpdhBoK48Lpko+CwXw0mIEJE1lh5JgV/FGA+e3yY&#10;Yq79mbfU7aIRCcIhRwU2xjqXMhSWHIahr4mT9+tbhzHJ1kjd4jnBXSVfs2wsHZacFizWtLRUHHcn&#10;p6Cx/du7ab6rY7e5mIX9Wofm8KPU81O/+AQRqY//4Xt7rRV8TEZwO5OO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gdWs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GFLsUA&#10;AADcAAAADwAAAGRycy9kb3ducmV2LnhtbESPQWsCMRSE7wX/Q3iCt5qt2Cpbo4igSC9S9dDjY/Oa&#10;LG5edjdx3fbXm0LB4zAz3zCLVe8q0VEbSs8KXsYZCOLC65KNgvNp+zwHESKyxsozKfihAKvl4GmB&#10;ufY3/qTuGI1IEA45KrAx1rmUobDkMIx9TZy8b986jEm2RuoWbwnuKjnJsjfpsOS0YLGmjaXicrw6&#10;BY3tp6+mOVSX7uPXrO1uH5rzl1KjYb9+BxGpj4/wf3uvFczmU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YUu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0gtcUA&#10;AADcAAAADwAAAGRycy9kb3ducmV2LnhtbESPQWsCMRSE7wX/Q3hCbzVb0Spbo4hQES+l6qHHx+Y1&#10;Wdy87G7SdeuvbwTB4zAz3zCLVe8q0VEbSs8KXkcZCOLC65KNgtPx42UOIkRkjZVnUvBHAVbLwdMC&#10;c+0v/EXdIRqRIBxyVGBjrHMpQ2HJYRj5mjh5P751GJNsjdQtXhLcVXKcZW/SYclpwWJNG0vF+fDr&#10;FDS2n0xN81mdu/3VrO12F5rTt1LPw379DiJSHx/he3unFczmU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SC1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++wsUA&#10;AADcAAAADwAAAGRycy9kb3ducmV2LnhtbESPT2sCMRTE74LfITyhN81aWpXVKFJokV6Kfw4eH5tn&#10;srh52d2k67afvikIHoeZ+Q2z2vSuEh21ofSsYDrJQBAXXpdsFJyO7+MFiBCRNVaeScEPBdish4MV&#10;5trfeE/dIRqRIBxyVGBjrHMpQ2HJYZj4mjh5F986jEm2RuoWbwnuKvmcZTPpsOS0YLGmN0vF9fDt&#10;FDS2f3k1zVd17T5/zdZ+7EJzOiv1NOq3SxCR+vgI39s7rWC+mM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77CxQAAANw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1F56D2" w:rsidRDefault="001F56D2" w:rsidP="001F56D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252" style="position:absolute;left:4317;width:97907;height:147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RVb8QA&#10;AADcAAAADwAAAGRycy9kb3ducmV2LnhtbESPQWsCMRSE7wX/Q3hCbzVRqGvXjaKWUuutuuD1sXnu&#10;Lm5eliTV7b9vCoUeh5n5hinWg+3EjXxoHWuYThQI4sqZlmsN5entaQEiRGSDnWPS8E0B1qvRQ4G5&#10;cXf+pNsx1iJBOOSooYmxz6UMVUMWw8T1xMm7OG8xJulraTzeE9x2cqbUXFpsOS002NOuoep6/LIa&#10;LqX6yE6RNtudf3k+vKrzfK/etX4cD5sliEhD/A//tfdGQ7bI4PdMOg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UVW/EAAAA3AAAAA8AAAAAAAAAAAAAAAAAmAIAAGRycy9k&#10;b3ducmV2LnhtbFBLBQYAAAAABAAEAPUAAACJAwAAAAA=&#10;" filled="f" strokeweight="1.5pt">
                <v:textbox inset=",1mm"/>
              </v:rect>
              <v:group id="Группа 788" o:spid="_x0000_s1253" style="position:absolute;left:35630;top:142362;width:66600;height:6984" coordsize="66600,69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pX+MIAAADcAAAADwAAAGRycy9kb3ducmV2LnhtbERPy4rCMBTdC/MP4Q64&#10;07QjPqhGEZkRFyJYBwZ3l+baFpub0mTa+vdmIbg8nPdq05tKtNS40rKCeByBIM6sLjlX8Hv5GS1A&#10;OI+ssbJMCh7kYLP+GKww0bbjM7Wpz0UIYZeggsL7OpHSZQUZdGNbEwfuZhuDPsAml7rBLoSbSn5F&#10;0UwaLDk0FFjTrqDsnv4bBfsOu+0k/m6P99vucb1MT3/HmJQafvbbJQhPvX+LX+6DVjBf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4qV/jCAAAA3AAAAA8A&#10;AAAAAAAAAAAAAAAAqgIAAGRycy9kb3ducmV2LnhtbFBLBQYAAAAABAAEAPoAAACZAwAAAAA=&#10;">
                <v:group id="Группа 789" o:spid="_x0000_s1254" style="position:absolute;width:66600;height:6984" coordsize="66599,6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byY8YAAADcAAAADwAAAGRycy9kb3ducmV2LnhtbESPQWvCQBSE74L/YXlC&#10;b3UTi62NWUVEpQcpVAvF2yP7TEKyb0N2TeK/7xYKHoeZ+YZJ14OpRUetKy0riKcRCOLM6pJzBd/n&#10;/fMChPPIGmvLpOBODtar8SjFRNuev6g7+VwECLsEFRTeN4mULivIoJvahjh4V9sa9EG2udQt9gFu&#10;ajmLoldpsOSwUGBD24Ky6nQzCg499puXeNcdq+v2fjnPP3+OMSn1NBk2SxCeBv8I/7c/tIK3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ZvJjxgAAANwA&#10;AAAPAAAAAAAAAAAAAAAAAKoCAABkcnMvZG93bnJldi54bWxQSwUGAAAAAAQABAD6AAAAnQMAAAAA&#10;">
                  <v:group id="Группа 790" o:spid="_x0000_s1255" style="position:absolute;width:66599;height:5398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XNI8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fn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WFzSPCAAAA3AAAAA8A&#10;AAAAAAAAAAAAAAAAqgIAAGRycy9kb3ducmV2LnhtbFBLBQYAAAAABAAEAPoAAACZAwAAAAA=&#10;">
                    <v:group id="Группа 791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louMYAAADcAAAADwAAAGRycy9kb3ducmV2LnhtbESPW2vCQBSE3wv9D8sp&#10;+KabVOwlzSoiVXwQobFQ+nbInlwwezZk1yT+e7cg9HGYmW+YdDWaRvTUudqygngWgSDOra65VPB9&#10;2k7fQDiPrLGxTAqu5GC1fHxIMdF24C/qM1+KAGGXoILK+zaR0uUVGXQz2xIHr7CdQR9kV0rd4RDg&#10;ppHPUfQiDdYcFipsaVNRfs4uRsFuwGE9jz/7w7nYXH9Pi+PPISalJk/j+gOEp9H/h+/tvVbw+h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yWi4xgAAANwA&#10;AAAPAAAAAAAAAAAAAAAAAKoCAABkcnMvZG93bnJldi54bWxQSwUGAAAAAAQABAD6AAAAnQMAAAAA&#10;">
  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eiXMcAAADcAAAADwAAAGRycy9kb3ducmV2LnhtbESPQWvCQBSE74X+h+UJvRTdGKHV6Cq1&#10;tVC8VQXx9si+ZIPZtzG7NbG/vlso9DjMzDfMYtXbWlyp9ZVjBeNRAoI4d7riUsFh/z6cgvABWWPt&#10;mBTcyMNqeX+3wEy7jj/puguliBD2GSowITSZlD43ZNGPXEMcvcK1FkOUbSl1i12E21qmSfIkLVYc&#10;Fww29GooP+++rIJJcdo8XiZv4zStkm1hvrt8fSyVehj0L3MQgfrwH/5rf2gFz7MUfs/EIyC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d6Jc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uzPMYAAADcAAAADwAAAGRycy9kb3ducmV2LnhtbESPUWvCQBCE3wv9D8cW+lLqpS2cNfWU&#10;IhQEQdBa+rrmtkkwt5fmVo399Z4g9HGYmW+Y8bT3jTpQF+vAFp4GGSjiIriaSwubz4/HV1BRkB02&#10;gcnCiSJMJ7c3Y8xdOPKKDmspVYJwzNFCJdLmWseiIo9xEFri5P2EzqMk2ZXadXhMcN/o5ywz2mPN&#10;aaHClmYVFbv13lv4wr9STovtw3JnjGy+f81+NjTW3t/172+ghHr5D1/bc2dhOHq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rszz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IrS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dhOHqB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6CK0j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up0cQAAADcAAAADwAAAGRycy9kb3ducmV2LnhtbESP3YrCMBSE7xd8h3CEvVtTBa1Wo1RR&#10;WVgQ/MHrQ3Nsi81JaaLtvr1ZWPBymJlvmMWqM5V4UuNKywqGgwgEcWZ1ybmCy3n3NQXhPLLGyjIp&#10;+CUHq2XvY4GJti0f6XnyuQgQdgkqKLyvEyldVpBBN7A1cfButjHog2xyqRtsA9xUchRFE2mw5LBQ&#10;YE2bgrL76WEUjM06/mnP+9kk3caG/HU4PaQ7pT77XToH4anz7/B/+1sriGdj+DsTjoB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26nRxAAAANwAAAAPAAAAAAAAAAAA&#10;AAAAAKECAABkcnMvZG93bnJldi54bWxQSwUGAAAAAAQABAD5AAAAkgMAAAAA&#10;" strokecolor="windowText" strokeweight="1.5pt"/>
  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ykX8cAAADcAAAADwAAAGRycy9kb3ducmV2LnhtbESPW2vCQBSE3wv9D8sp+CK6MYKX1FXs&#10;DUrfqoL4dsieZEOzZ2N2NWl/fbcg9HGYmW+Y1aa3tbhS6yvHCibjBARx7nTFpYLD/m20AOEDssba&#10;MSn4Jg+b9f3dCjPtOv6k6y6UIkLYZ6jAhNBkUvrckEU/dg1x9ArXWgxRtqXULXYRbmuZJslMWqw4&#10;Lhhs6NlQ/rW7WAXT4vQ6PE9fJmlaJR+F+enyp2Op1OCh3z6CCNSH//Ct/a4VzJcz+DsTj4Bc/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PTKRf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C1P8YAAADcAAAADwAAAGRycy9kb3ducmV2LnhtbESPQUvDQBSE70L/w/KEXsRu7GFTY7el&#10;FAoFQbCteH1mn0lo9m3Mvrapv94VBI/DzHzDzJeDb9WZ+tgEtvAwyUARl8E1XFk47Df3M1BRkB22&#10;gcnClSIsF6ObORYuXPiVzjupVIJwLNBCLdIVWseyJo9xEjri5H2G3qMk2Vfa9XhJcN/qaZYZ7bHh&#10;tFBjR+uayuPu5C284Xcl1+ePu5ejMXJ4/zKndW6sHd8OqydQQoP8h//aW2chf8zh90w6Anr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QtT/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8hTcMAAADcAAAADwAAAGRycy9kb3ducmV2LnhtbERPTWvCQBC9F/oflil4Kbqph7VGVylC&#10;QRAKVYvXMTsmwexsmh019td3D4UeH+97vux9o67UxTqwhZdRBoq4CK7m0sJ+9z58BRUF2WETmCzc&#10;KcJy8fgwx9yFG3/SdSulSiEcc7RQibS51rGoyGMchZY4cafQeZQEu1K7Dm8p3Dd6nGVGe6w5NVTY&#10;0qqi4ry9eAtf+FPKfXN8/jgbI/vDt7msJsbawVP/NgMl1Mu/+M+9dhYm07Q2nUlHQC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PIU3DAAAA3AAAAA8AAAAAAAAAAAAA&#10;AAAAoQIAAGRycy9kb3ducmV2LnhtbFBLBQYAAAAABAAEAPkAAACRAwAAAAA=&#10;" strokeweight="1.5pt">
                        <v:stroke startarrowwidth="narrow" startarrowlength="short" endarrowwidth="narrow" endarrowlength="short"/>
                      </v:line>
  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MwLccAAADcAAAADwAAAGRycy9kb3ducmV2LnhtbESPT2vCQBTE74LfYXkFL6VujNDW1FWs&#10;f6D0VitIb4/sSzY0+zbNrib66buFgsdhZn7DzJe9rcWZWl85VjAZJyCIc6crLhUcPncPzyB8QNZY&#10;OyYFF/KwXAwHc8y06/iDzvtQighhn6ECE0KTSelzQxb92DXE0StcazFE2ZZSt9hFuK1lmiSP0mLF&#10;ccFgQ2tD+ff+ZBVMi6/t/c90M0nTKnkvzLXLX4+lUqO7fvUCIlAfbuH/9ptW8DSb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+0zAtxwAAANwAAAAPAAAAAAAA&#10;AAAAAAAAAKECAABkcnMvZG93bnJldi54bWxQSwUGAAAAAAQABAD5AAAAlQMAAAAA&#10;" strokeweight="1.5pt">
                        <v:stroke startarrowwidth="narrow" startarrowlength="short" endarrowwidth="narrow" endarrowlength="short"/>
                      </v:line>
  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QE1MQAAADc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UUi74uMiID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JATUxAAAANwAAAAPAAAAAAAAAAAA&#10;AAAAAKECAABkcnMvZG93bnJldi54bWxQSwUGAAAAAAQABAD5AAAAkgMAAAAA&#10;">
                        <v:stroke startarrowwidth="narrow" startarrowlength="short" endarrowwidth="narrow" endarrowlength="short"/>
                      </v:line>
  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uJAcYAAADc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Z0P4PZOOgJ7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LiQHGAAAA3AAAAA8AAAAAAAAA&#10;AAAAAAAAoQIAAGRycy9kb3ducmV2LnhtbFBLBQYAAAAABAAEAPkAAACUAwAAAAA=&#10;" strokeweight="1.5pt">
                        <v:stroke startarrowwidth="narrow" startarrowlength="short" endarrowwidth="narrow" endarrowlength="short"/>
                      </v:line>
                    </v:group>
                    <v:group id="Группа 802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KX3HsYAAADc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Rgn8&#10;nglHQG5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pfcexgAAANwA&#10;AAAPAAAAAAAAAAAAAAAAAKoCAABkcnMvZG93bnJldi54bWxQSwUGAAAAAAQABAD6AAAAnQMAAAAA&#10;">
                      <v:group id="Группа 803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6VKFxgAAANwA&#10;AAAPAAAAAAAAAAAAAAAAAKoCAABkcnMvZG93bnJldi54bWxQSwUGAAAAAAQABAD6AAAAnQMAAAAA&#10;">
  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VF8cA&#10;AADcAAAADwAAAGRycy9kb3ducmV2LnhtbESPT2vCQBTE70K/w/IEL6Kblho0dRVb0HoQin/Q62v2&#10;mYRm34bsalI/fVcQehxm5jfMdN6aUlypdoVlBc/DCARxanXBmYLDfjkYg3AeWWNpmRT8koP57Kkz&#10;xUTbhrd03flMBAi7BBXk3leJlC7NyaAb2oo4eGdbG/RB1pnUNTYBbkr5EkWxNFhwWMixoo+c0p/d&#10;xSgwl8Vm8v796Uf9ZrWPb/EKT19HpXrddvEGwlPr/8OP9lorGEevc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sFRf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Pr="00CB1016" w:rsidRDefault="001F56D2" w:rsidP="001F56D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CwjM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MIn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gsIz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Pr="005374BE" w:rsidRDefault="001F56D2" w:rsidP="001F56D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9B633E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Iu+8cA&#10;AADcAAAADwAAAGRycy9kb3ducmV2LnhtbESPT2vCQBTE74V+h+UVeil1Y8FgUzdBhdoeBPEP9vqa&#10;fU2C2bchu5rYT+8KgsdhZn7DTLLe1OJErassKxgOIhDEudUVFwp228/XMQjnkTXWlknBmRxk6ePD&#10;BBNtO17TaeMLESDsElRQet8kUrq8JINuYBvi4P3Z1qAPsi2kbrELcFPLtyiKpcGKw0KJDc1Lyg+b&#10;o1FgjtPl++z3y49eusU2/o8X+LPaK/X81E8/QHjq/T18a39rBeMohuuZcARke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8yLvvHAAAA3AAAAA8AAAAAAAAAAAAAAAAAmAIAAGRy&#10;cy9kb3ducmV2LnhtbFBLBQYAAAAABAAEAPUAAACMAwAAAAA=&#10;" filled="f" stroked="f">
                          <v:textbox inset="1pt,.4mm,1pt,1pt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9B633E">
                                  <w:t>A.B.XXX.XX.XX.X-X.X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807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JUhs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kn0A8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NJUhsQAAADcAAAA&#10;DwAAAAAAAAAAAAAAAACqAgAAZHJzL2Rvd25yZXYueG1sUEsFBgAAAAAEAAQA+gAAAJsDAAAAAA==&#10;">
  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TWIMEA&#10;AADc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CVxbTwTj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01iD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zu8QA&#10;AADcAAAADwAAAGRycy9kb3ducmV2LnhtbESPQWvCQBSE70L/w/IKXkQ39VBNdBVp1XgrWi/eHtnn&#10;JjT7NmRXjf++Kwgeh5n5hpkvO1uLK7W+cqzgY5SAIC6crtgoOP5uhlMQPiBrrB2Tgjt5WC7eenPM&#10;tLvxnq6HYESEsM9QQRlCk0npi5Is+pFriKN3dq3FEGVrpG7xFuG2luMk+ZQWK44LJTb0VVLxd7hY&#10;BZPv1YB+Tu4c1uk2zc0+36YmV6r/3q1mIAJ14RV+tndawTRJ4XEmHg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4c7v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M+8EA&#10;AADcAAAADwAAAGRycy9kb3ducmV2LnhtbERPPW/CMBDdkfofrKvEgooDA5CAQagthA1BWdhO8eFE&#10;xOcodiH8ezwgMT6978Wqs7W4UesrxwpGwwQEceF0xUbB6W/zNQPhA7LG2jEpeJCH1fKjt8BMuzsf&#10;6HYMRsQQ9hkqKENoMil9UZJFP3QNceQurrUYImyN1C3eY7it5ThJJtJixbGhxIa+Syqux3+rYPqz&#10;HtD+7C7hN92muTnk29TkSvU/u/UcRKAuvMUv904rmI3i/H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bTPv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fpYMUA&#10;AADcAAAADwAAAGRycy9kb3ducmV2LnhtbESPzW7CMBCE70h9B2srcUHghENLUgxCbSG9IX4u3Fbx&#10;4kSN11HsQnj7GgmJ42hmvtHMl71txIU6XztWkE4SEMSl0zUbBcfDejwD4QOyxsYxKbiRh+XiZTDH&#10;XLsr7+iyD0ZECPscFVQhtLmUvqzIop+4ljh6Z9dZDFF2RuoOrxFuGzlNkjdpsea4UGFLnxWVv/s/&#10;q+D9azWi7cmdw3e2yQqzKzaZKZQavvarDxCB+vAMP9o/WsEsTeF+Jh4Bu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F+lg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V3F8QA&#10;AADcAAAADwAAAGRycy9kb3ducmV2LnhtbESPQWvCQBSE74L/YXlCL6IbPVQTXUW0Nd6K1ou3R/a5&#10;CWbfhuyq6b/vFgoeh5n5hlmuO1uLB7W+cqxgMk5AEBdOV2wUnL8/R3MQPiBrrB2Tgh/ysF71e0vM&#10;tHvykR6nYESEsM9QQRlCk0npi5Is+rFriKN3da3FEGVrpG7xGeG2ltMkeZcWK44LJTa0Lam4ne5W&#10;wWy3GdLXxV3DR7pPc3PM96nJlXobdJsFiEBdeIX/2wetYD6Z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Fdxf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nSjMUA&#10;AADcAAAADwAAAGRycy9kb3ducmV2LnhtbESPT2vCQBTE7wW/w/IEL0U3Wqg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idKMxQAAANwAAAAPAAAAAAAAAAAAAAAAAJgCAABkcnMv&#10;ZG93bnJldi54bWxQSwUGAAAAAAQABAD1AAAAigMAAAAA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BK+MUA&#10;AADcAAAADwAAAGRycy9kb3ducmV2LnhtbESPT2vCQBTE7wW/w/IEL0U3Sqk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Er4xQAAANwAAAAPAAAAAAAAAAAAAAAAAJgCAABkcnMv&#10;ZG93bnJldi54bWxQSwUGAAAAAAQABAD1AAAAigMAAAAA&#10;" filled="f" stroked="f">
                          <v:textbox inset="0,0,0,0">
                            <w:txbxContent>
                              <w:p w:rsidR="001F56D2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vY8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5iN3+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O9j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5xF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uaTK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/nEU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945CCC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LUj8QA&#10;AADcAAAADwAAAGRycy9kb3ducmV2LnhtbESPQWvCQBSE74L/YXmFXqRu7EFNdBWxrfEmai/eHtnn&#10;JjT7NmS3Gv+9Kwgeh5n5hpkvO1uLC7W+cqxgNExAEBdOV2wU/B5/PqYgfEDWWDsmBTfysFz0e3PM&#10;tLvyni6HYESEsM9QQRlCk0npi5Is+qFriKN3dq3FEGVrpG7xGuG2lp9JMpYWK44LJTa0Lqn4O/xb&#10;BZOv1YB2J3cO3+kmzc0+36QmV+r9rVvNQATqwiv8bG+1guloAo8z8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y1I/EAAAA3AAAAA8AAAAAAAAAAAAAAAAAmAIAAGRycy9k&#10;b3ducmV2LnhtbFBLBQYAAAAABAAEAPUAAACJ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1A/cEA&#10;AADcAAAADwAAAGRycy9kb3ducmV2LnhtbERPPW/CMBDdkfofrKvEgooDA5CAQagthA1BWdhO8eFE&#10;xOcodiH8ezwgMT6978Wqs7W4UesrxwpGwwQEceF0xUbB6W/zNQPhA7LG2jEpeJCH1fKjt8BMuzsf&#10;6HYMRsQQ9hkqKENoMil9UZJFP3QNceQurrUYImyN1C3eY7it5ThJJtJixbGhxIa+Syqux3+rYPqz&#10;HtD+7C7hN92muTnk29TkSvU/u/UcRKAuvMUv904rmI3i2n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tQP3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5E4A3B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lZsUA&#10;AADcAAAADwAAAGRycy9kb3ducmV2LnhtbESPzW7CMBCE75X6DtZW6qUqDj20JMQgxF96q6BcuK3i&#10;jRMRr6PYQHj7Ggmpx9HMfKPJ54NtxYV63zhWMB4lIIhLpxs2Cg6/m/cJCB+QNbaOScGNPMxnz085&#10;ZtpdeUeXfTAiQthnqKAOocuk9GVNFv3IdcTRq1xvMUTZG6l7vEa4beVHknxKiw3HhRo7WtZUnvZn&#10;q+BrtXijn6OrwjrdpoXZFdvUFEq9vgyLKYhAQ/gPP9rfWsFknML9TDwC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YeVmxQAAANwAAAAPAAAAAAAAAAAAAAAAAJgCAABkcnMv&#10;ZG93bnJldi54bWxQSwUGAAAAAAQABAD1AAAAigMAAAAA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eGRsEA&#10;AADcAAAADwAAAGRycy9kb3ducmV2LnhtbERPu27CMBTdkfoP1q3EgopTBiABg1B5hA1BWdiu4osT&#10;EV9HsYHw93io1PHovOfLztbiQa2vHCv4HiYgiAunKzYKzr/brykIH5A11o5JwYs8LBcfvTlm2j35&#10;SI9TMCKGsM9QQRlCk0npi5Is+qFriCN3da3FEGFrpG7xGcNtLUdJMpYWK44NJTb0U1JxO92tgsl6&#10;NaDDxV3DJt2luTnmu9TkSvU/u9UMRKAu/Iv/3HutYDqK8+OZe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3hkbBAAAA3AAAAA8AAAAAAAAAAAAAAAAAmAIAAGRycy9kb3du&#10;cmV2LnhtbFBLBQYAAAAABAAEAPUAAACGAwAAAAA=&#10;" filled="f" stroked="f">
                          <v:textbox inset="0,0,0,0">
                            <w:txbxContent>
                              <w:p w:rsidR="001F56D2" w:rsidRPr="000411E6" w:rsidRDefault="001F56D2" w:rsidP="001F56D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821" o:spid="_x0000_s1286" style="position:absolute;left:29553;top:5340;width:32400;height:1655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x0mMcA&#10;AADcAAAADwAAAGRycy9kb3ducmV2LnhtbESPQWvCQBSE74L/YXmFXkQ3DTRodBVbqO2hUIyi12f2&#10;NQlm34bsatL+elco9DjMzDfMYtWbWlypdZVlBU+TCARxbnXFhYL97m08BeE8ssbaMin4IQer5XCw&#10;wFTbjrd0zXwhAoRdigpK75tUSpeXZNBNbEMcvG/bGvRBtoXULXYBbmoZR1EiDVYcFkps6LWk/Jxd&#10;jAJzWX/OXk7v/nnUbXbJb7LB49dBqceHfj0H4an3/+G/9odWMI1juJ8JR0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8dJj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6C5C53" w:rsidRDefault="001F56D2" w:rsidP="001F56D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RA8cA&#10;AADcAAAADwAAAGRycy9kb3ducmV2LnhtbESPQWvCQBSE74L/YXmCF9FNlQZNXUUFbQ9CqYpen9nX&#10;JDT7NmRXk/bXu4VCj8PMfMPMl60pxZ1qV1hW8DSKQBCnVhecKTgdt8MpCOeRNZaWScE3OVguup05&#10;Jto2/EH3g89EgLBLUEHufZVI6dKcDLqRrYiD92lrgz7IOpO6xibATSnHURRLgwWHhRwr2uSUfh1u&#10;RoG5rfaz9fXVPw+a3TH+iXd4eT8r1e+1qxcQnlr/H/5rv2kF0/EE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w0QP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6E6E82" w:rsidRDefault="001F56D2" w:rsidP="001F56D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</v:group>
                <v:line id="Line 99" o:spid="_x0000_s1289" style="position:absolute;visibility:visible;mso-wrap-style:square" from="0,0" to="0,5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l2+c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MwGT/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uJdvnGAAAA3AAAAA8AAAAAAAAA&#10;AAAAAAAAoQIAAGRycy9kb3ducmV2LnhtbFBLBQYAAAAABAAEAPkAAACUAwAAAAA=&#10;" strokeweight="1.5pt">
                  <v:stroke startarrowwidth="narrow" startarrowlength="short" endarrowwidth="narrow" endarrowlength="short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6D2" w:rsidRDefault="001F56D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1E8F8DEF" wp14:editId="0444D67B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F56D2" w:rsidRDefault="001F56D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2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3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5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7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1" name="Группа 661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66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6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31BF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A32665" w:rsidRDefault="001F56D2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7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8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79077B" w:rsidRDefault="00C100D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9B633E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A32665" w:rsidRDefault="001F56D2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CB1016" w:rsidRDefault="001F56D2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CB1016" w:rsidRDefault="001F56D2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374BE" w:rsidRDefault="001F56D2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 w:rsidRPr="009B633E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374BE" w:rsidRDefault="001F56D2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8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B633E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C100D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9B633E">
                                      <w:t>Полное название системы</w:t>
                                    </w:r>
                                  </w:fldSimple>
                                  <w:r w:rsidR="001F56D2">
                                    <w:t>.</w:t>
                                  </w:r>
                                </w:p>
                                <w:p w:rsidR="001F56D2" w:rsidRPr="00F9048A" w:rsidRDefault="001F56D2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9B633E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69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3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945CCC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5E4A3B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69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F56D2" w:rsidRPr="000411E6" w:rsidRDefault="001F56D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699" name="Группа 699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70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F56D2" w:rsidRPr="006C5C53" w:rsidRDefault="001F56D2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0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F56D2" w:rsidRPr="006C5C53" w:rsidRDefault="001F56D2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611" o:spid="_x0000_s1290" style="position:absolute;left:0;text-align:left;margin-left:-48pt;margin-top:.25pt;width:558.45pt;height:826.65pt;z-index:251696128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">
              <v:group id="Группа 612" o:spid="_x0000_s1291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<v:group id="Группа 613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<v:group id="Группа 614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<v:group id="Группа 615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BifM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JlsoD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wGJ8xgAAANwA&#10;AAAPAAAAAAAAAAAAAAAAAKoCAABkcnMvZG93bnJldi54bWxQSwUGAAAAAAQABAD6AAAAnQMAAAAA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q7sMA&#10;AADcAAAADwAAAGRycy9kb3ducmV2LnhtbESPQWsCMRSE74X+h/AEbzVRcKurUawi2t6qgtfH5rm7&#10;uHlZkqjrv28KhR6HmfmGmS8724g7+VA71jAcKBDEhTM1lxpOx+3bBESIyAYbx6ThSQGWi9eXOebG&#10;Pfib7odYigThkKOGKsY2lzIUFVkMA9cSJ+/ivMWYpC+l8fhIcNvIkVKZtFhzWqiwpXVFxfVwsxou&#10;J/X5foy0+lj76fhro87ZXu207ve61QxEpC7+h//ae6MhG2b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Nq7sMAAADcAAAADwAAAAAAAAAAAAAAAACYAgAAZHJzL2Rv&#10;d25yZXYueG1sUEsFBgAAAAAEAAQA9QAAAIgDAAAAAA==&#10;" filled="f" strokeweight="1.5pt">
                        <v:textbox inset=",1mm"/>
                      </v:rect>
                      <v:group id="Группа 617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<v:group id="Группа 618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MHN4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DBzeLCAAAA3AAAAA8A&#10;AAAAAAAAAAAAAAAAqgIAAGRycy9kb3ducmV2LnhtbFBLBQYAAAAABAAEAPoAAACZAwAAAAA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gJcQAAADcAAAADwAAAGRycy9kb3ducmV2LnhtbESPQWvCQBSE7wX/w/IEb3VjCqGkrlIK&#10;glIPrQpeH9mXbGj2bdhdTfz3bkHwOMzMN8xyPdpOXMmH1rGCxTwDQVw53XKj4HTcvL6DCBFZY+eY&#10;FNwowHo1eVliqd3Av3Q9xEYkCIcSFZgY+1LKUBmyGOauJ05e7bzFmKRvpPY4JLjtZJ5lhbTYclow&#10;2NOXoervcLEK5O57+PGb/FQ39bZ3553ZF8Oo1Gw6fn6AiDTGZ/jR3moFRf4G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CiAlxAAAANwAAAAPAAAAAAAAAAAA&#10;AAAAAKECAABkcnMvZG93bnJldi54bWxQSwUGAAAAAAQABAD5AAAAkgMAAAAA&#10;" strokeweight="1.5pt"/>
                      </v:group>
                    </v:group>
                    <v:group id="Группа 624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<v:group id="Группа 625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yowc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h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QrKjB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ZDa8MA&#10;AADcAAAADwAAAGRycy9kb3ducmV2LnhtbERP3WrCMBS+H+wdwhnsZtjUCd2sRpmDgWNQUPsAx+as&#10;LTYnJUlrfXtzMdjlx/e/3k6mEyM531pWME9SEMSV1S3XCsrT1+wdhA/IGjvLpOBGHrabx4c15tpe&#10;+UDjMdQihrDPUUETQp9L6auGDPrE9sSR+7XOYIjQ1VI7vMZw08nXNM2kwZZjQ4M9fTZUXY6DUYBF&#10;WM4vbrerX4ZTUWTf57dS/yj1/DR9rEAEmsK/+M+91wqyRZwf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ZDa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F56D2" w:rsidRDefault="001F56D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F4uMYA&#10;AADcAAAADwAAAGRycy9kb3ducmV2LnhtbESPzWrDMBCE74G+g9hCb4ncNjHFjRJCoSHkUvJz6HGx&#10;tpKJtbItxXH79FUgkOMwM98w8+XgatFTFyrPCp4nGQji0uuKjYLj4XP8BiJEZI21Z1LwSwGWi4fR&#10;HAvtL7yjfh+NSBAOBSqwMTaFlKG05DBMfEOcvB/fOYxJdkbqDi8J7mr5kmW5dFhxWrDY0Iel8rQ/&#10;OwWtHaYz037Vp377Z1Z2vQnt8Vupp8dh9Q4i0hDv4Vt7oxXkrzlcz6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F4u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F56D2" w:rsidRDefault="001F56D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qTFcUA&#10;AADcAAAADwAAAGRycy9kb3ducmV2LnhtbESPW2sCMRSE3wv9D+EUfNOkStd2axS1FC9vXqCvh81x&#10;d+nmZElSXf+9EYQ+DjPzDTOZdbYRZ/KhdqzhdaBAEBfO1FxqOB6+++8gQkQ22DgmDVcKMJs+P00w&#10;N+7COzrvYykShEOOGqoY21zKUFRkMQxcS5y8k/MWY5K+lMbjJcFtI4dKZdJizWmhwpaWFRW/+z+r&#10;4XRUm/Eh0nyx9B9v2y/1k63VSuveSzf/BBGpi//hR3ttNGSjMdzPpCM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pMVxQAAANwAAAAPAAAAAAAAAAAAAAAAAJgCAABkcnMv&#10;ZG93bnJldi54bWxQSwUGAAAAAAQABAD1AAAAigMAAAAA&#10;" filled="f" strokeweight="1.5pt">
                    <v:textbox inset=",1mm"/>
                  </v:rect>
                </v:group>
                <v:group id="Группа 638" o:spid="_x0000_s1317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<v:group id="Группа 639" o:spid="_x0000_s1318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line id="Line 102" o:spid="_x0000_s1319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i6asQAAADcAAAADwAAAGRycy9kb3ducmV2LnhtbERPy2rCQBTdF/yH4QpuSp0Yi5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aLpq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20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f8ccAAADcAAAADwAAAGRycy9kb3ducmV2LnhtbESPzWrDMBCE74G8g9hAL6GR7RRT3Cgh&#10;/YOSW9JC6W2x1paJtXItNXby9FWg0OMwM98wq81oW3Gi3jeOFaSLBARx6XTDtYKP99fbexA+IGts&#10;HZOCM3nYrKeTFRbaDbyn0yHUIkLYF6jAhNAVUvrSkEW/cB1x9CrXWwxR9rXUPQ4RbluZJUkuLTYc&#10;Fwx29GSoPB5+rIJl9fUy/14+p1nWJLvKXIby8bNW6mY2bh9ABBrDf/iv/aYV5HcpXM/EIyD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JB/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1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qY1fcYAAADcAAAADwAAAGRycy9kb3ducmV2LnhtbESPUUvDQBCE3wv+h2OFvkh7sch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mNX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2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qQ5sYAAADcAAAADwAAAGRycy9kb3ducmV2LnhtbESPUWvCQBCE3wv9D8cW+lL0UiunRE8p&#10;glAoFLQWX9fcNgnm9tLcqrG/vlco9HGYmW+Y+bL3jTpTF+vAFh6HGSjiIriaSwu79/VgCioKssMm&#10;MFm4UoTl4vZmjrkLF97QeSulShCOOVqoRNpc61hU5DEOQ0ucvM/QeZQku1K7Di8J7hs9yjKjPdac&#10;FipsaVVRcdyevIUP/C7l+np4eDsaI7v9lzmtJsba+7v+eQZKqJf/8F/7xVkw4yf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qkO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3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4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5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0zfsYAAADc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gzczqQjo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dM3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6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DsD8cAAADc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N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0OwPxwAAANwAAAAPAAAAAAAA&#10;AAAAAAAAAKECAABkcnMvZG93bnJldi54bWxQSwUGAAAAAAQABAD5AAAAlQMAAAAA&#10;"/>
                    <v:line id="Line 135" o:spid="_x0000_s1327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94fc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pB+hr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T3h9xAAAANwAAAAPAAAAAAAAAAAA&#10;AAAAAKECAABkcnMvZG93bnJldi54bWxQSwUGAAAAAAQABAD5AAAAkgMAAAAA&#10;"/>
                    <v:line id="Прямая соединительная линия 18" o:spid="_x0000_s132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eADsUAAADcAAAADwAAAGRycy9kb3ducmV2LnhtbESPQWvCQBSE7wX/w/KE3upGaROTZpW0&#10;VBEEQS09P7KvSTD7NmS3Jv33rlDocZiZb5h8PZpWXKl3jWUF81kEgri0uuFKwed587QE4TyyxtYy&#10;KfglB+vV5CHHTNuBj3Q9+UoECLsMFdTed5mUrqzJoJvZjjh437Y36IPsK6l7HALctHIRRbE02HBY&#10;qLGj95rKy+nHKHgxb8l+OG/TuPhIDPmv+fJQbJR6nI7FKwhPo/8P/7V3WkH8nML9TDgCcn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eADsUAAADcAAAADwAAAAAAAAAA&#10;AAAAAAChAgAAZHJzL2Rvd25yZXYueG1sUEsFBgAAAAAEAAQA+QAAAJMDAAAAAA==&#10;" strokecolor="windowText" strokeweight="1.5pt"/>
                    <v:line id="Line 98" o:spid="_x0000_s1329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Est8QAAADcAAAADwAAAGRycy9kb3ducmV2LnhtbERPy2rCQBTdF/yH4QpuSp0YqZTUUXy0&#10;IN35AHF3ydxkQjN3YmZqUr++syi4PJz3fNnbWtyo9ZVjBZNxAoI4d7riUsHp+PnyBsIHZI21Y1Lw&#10;Sx6Wi8HTHDPtOt7T7RBKEUPYZ6jAhNBkUvrckEU/dg1x5ArXWgwRtqXULXYx3NYyTZKZtFhxbDDY&#10;0MZQ/n34sQqmxeXj+TrdTtK0Sr4Kc+/y9blUajTsV+8gAvXhIf5377SC2WucH8/E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sSy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330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0918YAAADc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tPd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1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+joMYAAADcAAAADwAAAGRycy9kb3ducmV2LnhtbESPUUvDQBCE3wv+h2OFvkh7seBZYi9F&#10;CoJQEKwVX9fcmoTk9mJu26b+ek8Q+jjMzDfMaj36Th1piE1gC7fzDBRxGVzDlYX929NsCSoKssMu&#10;MFk4U4R1cTVZYe7CiV/puJNKJQjHHC3UIn2udSxr8hjnoSdO3lcYPEqSQ6XdgKcE951eZJnRHhtO&#10;CzX2tKmpbHcHb+Edfyo5bz9vXlpjZP/xbQ6be2Pt9Hp8fAAlNMol/N9+dhbM3QL+zqQjo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N/o6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2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OywMcAAADcAAAADwAAAGRycy9kb3ducmV2LnhtbESPQUvDQBSE7wX/w/IKXordNM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Y7LA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3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m2AcYAAADcAAAADwAAAGRycy9kb3ducmV2LnhtbESPQWvCQBSE7wX/w/KE3urGUoNJXUUK&#10;Qg+9NAqmt0f2NUnNvk2ym5j+e7dQ8DjMzDfMZjeZRozUu9qyguUiAkFcWF1zqeB0PDytQTiPrLGx&#10;TAp+ycFuO3vYYKrtlT9pzHwpAoRdigoq79tUSldUZNAtbEscvG/bG/RB9qXUPV4D3DTyOYpiabDm&#10;sFBhS28VFZdsMIFyipNDcu7q4WfZZflX2+XHD1TqcT7tX0F4mvw9/N9+1wri1Qv8nQlHQG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5tg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4" o:spid="_x0000_s1334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Y71MYAAADcAAAADwAAAGRycy9kb3ducmV2LnhtbESPUWvCQBCE3wv+h2MLfSl6ac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WO9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5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eN7cUAAADcAAAADwAAAGRycy9kb3ducmV2LnhtbESPQWvCQBSE70L/w/IEb7qx0FCjq0hB&#10;6KEXk0Dt7ZF9JtHs2yS7Jum/7xYKPQ4z8w2zO0ymEQP1rrasYL2KQBAXVtdcKsiz0/IVhPPIGhvL&#10;pOCbHBz2T7MdJtqOfKYh9aUIEHYJKqi8bxMpXVGRQbeyLXHwrrY36IPsS6l7HAPcNPI5imJpsOaw&#10;UGFLbxUV9/RhAiWPN6fNZ1c/busuvXy13SX7QKUW8+m4BeFp8v/hv/a7VhC/xPB7JhwBu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eN7c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336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sodsQAAADcAAAADwAAAGRycy9kb3ducmV2LnhtbESPQYvCMBSE74L/ITzBm6YKdr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Kyh2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7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S8BMUAAADcAAAADwAAAGRycy9kb3ducmV2LnhtbESPwWrCQBCG74W+wzIFb3WjYKjRVYog&#10;9NCLUVBvQ3ZMYrOzSXbV+PadQ6HH4Z//m/mW68E16k59qD0bmIwTUMSFtzWXBg777fsHqBCRLTae&#10;ycCTAqxXry9LzKx/8I7ueSyVQDhkaKCKsc20DkVFDsPYt8SSXXzvMMrYl9r2+BC4a/Q0SVLtsGa5&#10;UGFLm4qKn/zmhHJI59v5satv10mXn85td9p/ozGjt+FzASrSEP+X/9pf1kA6k29FRkR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S8B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8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sx0cYAAADcAAAADwAAAGRycy9kb3ducmV2LnhtbESPUWvCQBCE3wv9D8cW+iJ6qdCrRk8p&#10;glAoFLQWX9fcNgnm9tLcqrG/vlco9HGYmW+Y+bL3jTpTF+vAFh5GGSjiIriaSwu79/VwAioKssMm&#10;MFm4UoTl4vZmjrkLF97QeSulShCOOVqoRNpc61hU5DGOQkucvM/QeZQku1K7Di8J7hs9zjKjPdac&#10;FipsaVVRcdyevIUP/C7l+noYvB2Nkd3+y5xWT8ba+7v+eQZKqJf/8F/7xVkwj1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3bMd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9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56v8QAAADcAAAADwAAAGRycy9kb3ducmV2LnhtbESPwWrCQBCG7wXfYRnBW93YQ6ipq4gg&#10;eOjFKNTehuyYRLOzSXbV+PbOodDj8M//zXyL1eAadac+1J4NzKYJKOLC25pLA8fD9v0TVIjIFhvP&#10;ZOBJAVbL0dsCM+sfvKd7HkslEA4ZGqhibDOtQ1GRwzD1LbFkZ987jDL2pbY9PgTuGv2RJKl2WLNc&#10;qLClTUXFNb85oRzT+Xb+09W3y6zLT79tdzp8ozGT8bD+AhVpiP/Lf+2dNZCm8r7IiAjo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nq/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661" o:spid="_x0000_s1340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<v:rect id="Rectangle 119" o:spid="_x0000_s134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2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3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4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5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6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nBsQA&#10;AADcAAAADwAAAGRycy9kb3ducmV2LnhtbESPzYrCQBCE7wu+w9CCl0Un6yFKdCL+oO7FQ9QHaDJt&#10;EpLpCZlZjT69s7Cwx6KqvqKWq9404k6dqywr+JpEIIhzqysuFFwv+/EchPPIGhvLpOBJDlbp4GOJ&#10;ibYPzuh+9oUIEHYJKii9bxMpXV6SQTexLXHwbrYz6IPsCqk7fAS4aeQ0imJpsOKwUGJL25Ly+vxj&#10;FNA6s69T7Q4m2+y2h1vF9CmPSo2G/XoBwlPv/8N/7W+tII5n8HsmHAGZ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R5wbEAAAA3AAAAA8AAAAAAAAAAAAAAAAAmAIAAGRycy9k&#10;b3ducmV2LnhtbFBLBQYAAAAABAAEAPUAAACJAwAAAAA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7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zdL4A&#10;AADcAAAADwAAAGRycy9kb3ducmV2LnhtbERPSwrCMBDdC94hjOBGNNVFkWoUP/jZuKh6gKEZ22Iz&#10;KU3U6unNQnD5eP/5sjWVeFLjSssKxqMIBHFmdcm5gutlN5yCcB5ZY2WZFLzJwXLR7cwx0fbFKT3P&#10;PhchhF2CCgrv60RKlxVk0I1sTRy4m20M+gCbXOoGXyHcVHISRbE0WHJoKLCmTUHZ/fwwCmiV2s/p&#10;7vYmXW83+1vJNJAHpfq9djUD4an1f/HPfdQK4jisDWfCEZCL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Oc3S+AAAA3AAAAA8AAAAAAAAAAAAAAAAAmAIAAGRycy9kb3ducmV2&#10;LnhtbFBLBQYAAAAABAAEAPUAAACDAwAAAAA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8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IN0M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ze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Mg3Q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9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pr74A&#10;AADcAAAADwAAAGRycy9kb3ducmV2LnhtbERPyw7BQBTdS/zD5EpshCkLpAzxiMfGoviAm87VNjp3&#10;ms6gfL1ZSCxPznu+bEwpnlS7wrKC4SACQZxaXXCm4HrZ9acgnEfWWFomBW9ysFy0W3OMtX1xQs+z&#10;z0QIYRejgtz7KpbSpTkZdANbEQfuZmuDPsA6k7rGVwg3pRxF0VgaLDg05FjRJqf0fn4YBbRK7Od0&#10;d3uTrLeb/a1g6smDUt1Os5qB8NT4v/jnPmoF40m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6a++AAAA3AAAAA8AAAAAAAAAAAAAAAAAmAIAAGRycy9kb3ducmV2&#10;LnhtbFBLBQYAAAAABAAEAPUAAACDAwAAAAA=&#10;" filled="f" stroked="f">
                      <v:textbox inset="0,0,0,0">
                        <w:txbxContent>
                          <w:p w:rsidR="001F56D2" w:rsidRPr="00931BF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50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MNMUA&#10;AADcAAAADwAAAGRycy9kb3ducmV2LnhtbESPzWrDMBCE74G+g9hCL6GW00MaXMshTambSw928gCL&#10;tf4h1spYauzk6atAocdhZr5h0u1senGh0XWWFayiGARxZXXHjYLT8fN5A8J5ZI29ZVJwJQfb7GGR&#10;YqLtxAVdSt+IAGGXoILW+yGR0lUtGXSRHYiDV9vRoA9ybKQecQpw08uXOF5Lgx2HhRYH2rdUncsf&#10;o4B2hb19n11uivePfV53TEv5pdTT47x7A+Fp9v/hv/ZBK1i/ruB+JhwB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LUw0xQAAANwAAAAPAAAAAAAAAAAAAAAAAJgCAABkcnMv&#10;ZG93bnJldi54bWxQSwUGAAAAAAQABAD1AAAAigMAAAAA&#10;" filled="f" stroked="f">
                      <v:textbox inset="0,0,0,0">
                        <w:txbxContent>
                          <w:p w:rsidR="001F56D2" w:rsidRPr="00A32665" w:rsidRDefault="001F56D2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1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8JfMQA&#10;AADcAAAADwAAAGRycy9kb3ducmV2LnhtbESPQWvCQBSE74L/YXkFL6Vu9KAmuopoNb2J2ou3R/a5&#10;Cc2+Ddmtxn/vFgoeh5n5hlmsOluLG7W+cqxgNExAEBdOV2wUfJ93HzMQPiBrrB2Tggd5WC37vQVm&#10;2t35SLdTMCJC2GeooAyhyaT0RUkW/dA1xNG7utZiiLI1Urd4j3Bby3GSTKTFiuNCiQ1tSip+Tr9W&#10;wXS7fqfDxV3DZ7pPc3PM96nJlRq8des5iEBdeIX/219awWQ6hr8z8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PCXzEAAAA3AAAAA8AAAAAAAAAAAAAAAAAmAIAAGRycy9k&#10;b3ducmV2LnhtbFBLBQYAAAAABAAEAPUAAACJAwAAAAA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Os58YA&#10;AADcAAAADwAAAGRycy9kb3ducmV2LnhtbESPzWvCQBTE74X+D8sr9FJ0Uwt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Os58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0k8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o0k8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aRC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0Rc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aRCMYAAADcAAAADwAAAAAAAAAAAAAAAACYAgAAZHJz&#10;L2Rvd25yZXYueG1sUEsFBgAAAAAEAAQA9QAAAIsDAAAAAA==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5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Pf8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J0k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A9/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iq5MUA&#10;AADcAAAADwAAAGRycy9kb3ducmV2LnhtbESPzW7CMBCE75X6DtZW4lKBQw+EpBiEaCG9IX4u3Fbx&#10;4kSN11HsQnh7jITU42hmvtHMFr1txIU6XztWMB4lIIhLp2s2Co6H9XAKwgdkjY1jUnAjD4v568sM&#10;c+2uvKPLPhgRIexzVFCF0OZS+rIii37kWuLonV1nMUTZGak7vEa4beRHkkykxZrjQoUtrSoqf/d/&#10;VkH6tXyn7cmdw3e2yQqzKzaZKZQavPXLTxCB+vAffrZ/tIJJmsL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Krk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+lsMA&#10;AADcAAAADwAAAGRycy9kb3ducmV2LnhtbERPPW/CMBDdK/EfrEPqUhWnHYCkmCiilHRDQJdup/hw&#10;IuJzFJsk/ff1UKnj0/ve5JNtxUC9bxwreFkkIIgrpxs2Cr4uH89rED4ga2wdk4If8pBvZw8bzLQb&#10;+UTDORgRQ9hnqKAOocuk9FVNFv3CdcSRu7reYoiwN1L3OMZw28rXJFlKiw3Hhho72tVU3c53q2D1&#10;XjzR8dtdwz49pKU5lYfUlEo9zqfiDUSgKfyL/9yfWsFy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c+lsMAAADcAAAADwAAAAAAAAAAAAAAAACYAgAAZHJzL2Rv&#10;d25yZXYueG1sUEsFBgAAAAAEAAQA9QAAAIgDAAAAAA==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ubDc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5SuH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5sN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RCt8MA&#10;AADcAAAADwAAAGRycy9kb3ducmV2LnhtbERPPW/CMBDdK/EfrEPqUoEDQ5qkGIQoTbqhQJdup/hw&#10;osbnKHYh/ff1UKnj0/ve7CbbixuNvnOsYLVMQBA3TndsFHxc3hYZCB+QNfaOScEPedhtZw8bLLS7&#10;c023czAihrAvUEEbwlBI6ZuWLPqlG4gjd3WjxRDhaKQe8R7DbS/XSZJKix3HhhYHOrTUfJ2/rYLn&#10;1/0TnT7dNRzzMq9MXZW5qZR6nE/7FxCBpvAv/nO/awVpFu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RCt8MAAADcAAAADwAAAAAAAAAAAAAAAACYAgAAZHJzL2Rv&#10;d25yZXYueG1sUEsFBgAAAAAEAAQA9QAAAIgDAAAAAA==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0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nLMUA&#10;AADcAAAADwAAAGRycy9kb3ducmV2LnhtbESPQWvCQBSE74L/YXmFXqRu7EFNdBXR1ngrsb14e2Sf&#10;m9Ds25BdNf33XUHwOMzMN8xy3dtGXKnztWMFk3ECgrh0umaj4Of7820OwgdkjY1jUvBHHtar4WCJ&#10;mXY3Luh6DEZECPsMFVQhtJmUvqzIoh+7ljh6Z9dZDFF2RuoObxFuG/meJFNpsea4UGFL24rK3+PF&#10;KpjtNiP6Orlz+Ej3aW6KfJ+aXKnXl36zABGoD8/wo33QCqbzCdzPxCM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Ocs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1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waccA&#10;AADcAAAADwAAAGRycy9kb3ducmV2LnhtbESPQWvCQBSE74X+h+UJvZS6MdCg0VViobYHoahFr8/s&#10;MwnNvg3Z1aT99a4g9DjMzDfMbNGbWlyodZVlBaNhBII4t7riQsH37v1lDMJ5ZI21ZVLwSw4W88eH&#10;Gabadryhy9YXIkDYpaig9L5JpXR5SQbd0DbEwTvZ1qAPsi2kbrELcFPLOIoSabDisFBiQ28l5T/b&#10;s1Fgztl6sjx++NfnbrVL/pIVHr72Sj0N+mwKwlPv/8P39qdWkIxjuJ0JR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PsGn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79077B" w:rsidRDefault="00C100D6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9B633E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2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MV8scA&#10;AADcAAAADwAAAGRycy9kb3ducmV2LnhtbESPQWvCQBSE7wX/w/IKvZS6UWn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LDFfL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A32665" w:rsidRDefault="001F56D2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3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qNhscA&#10;AADcAAAADwAAAGRycy9kb3ducmV2LnhtbESPQWvCQBSE7wX/w/IKvZS6UWzQ6CoqVHsoSKO012f2&#10;NQlm34bsamJ/vVsoeBxm5htmtuhMJS7UuNKygkE/AkGcWV1yruCwf3sZg3AeWWNlmRRcycFi3nuY&#10;YaJty590SX0uAoRdggoK7+tESpcVZND1bU0cvB/bGPRBNrnUDbYBbio5jKJYGiw5LBRY07qg7JSe&#10;jQJzXn5MVsetf31uN/v4N97g9+5LqafHbjkF4anz9/B/+10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0qjYb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CB1016" w:rsidRDefault="001F56D2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4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oHccA&#10;AADcAAAADwAAAGRycy9kb3ducmV2LnhtbESPQWvCQBSE7wX/w/KEXkrdtGDQmI3YQq2HQlGLXp/Z&#10;ZxLMvg3Z1aT+elco9DjMzDdMOu9NLS7UusqygpdRBII4t7riQsHP9uN5AsJ5ZI21ZVLwSw7m2eAh&#10;xUTbjtd02fhCBAi7BBWU3jeJlC4vyaAb2YY4eEfbGvRBtoXULXYBbmr5GkWxNFhxWCixofeS8tPm&#10;bBSY8+Jr+nb49OOnbrmNr/ES9987pR6H/WIGwlPv/8N/7ZVWEE/GcD8TjoDM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mKB3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CB1016" w:rsidRDefault="001F56D2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5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2ascA&#10;AADcAAAADwAAAGRycy9kb3ducmV2LnhtbESPT2vCQBTE7wW/w/KEXkrdWHCxqauoUNtDQfyDvT6z&#10;zySYfRuyq4n99N1CweMwM79hJrPOVuJKjS8daxgOEhDEmTMl5xr2u/fnMQgfkA1WjknDjTzMpr2H&#10;CabGtbyh6zbkIkLYp6ihCKFOpfRZQRb9wNXE0Tu5xmKIssmlabCNcFvJlyRR0mLJcaHAmpYFZeft&#10;xWqwl/nX6+L4EUZP7WqnftQKv9cHrR/73fwNRKAu3MP/7U+jQY0V/J2JR0B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0tmr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5374BE" w:rsidRDefault="001F56D2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 w:rsidRPr="009B633E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6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gT8ccA&#10;AADcAAAADwAAAGRycy9kb3ducmV2LnhtbESPT2vCQBTE74V+h+UJXopuKphq6ipW0PYgiH/Q62v2&#10;mYRm34bsalI/vSsUehxm5jfMZNaaUlypdoVlBa/9CARxanXBmYLDftkbgXAeWWNpmRT8koPZ9Plp&#10;gom2DW/puvOZCBB2CSrIva8SKV2ak0HXtxVx8M62NuiDrDOpa2wC3JRyEEWxNFhwWMixokVO6c/u&#10;YhSYy3w9/vj+9MOXZrWPb/EKT5ujUt1OO38H4an1/+G/9pdWEI/e4HEmHAE5v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34E/HHAAAA3AAAAA8AAAAAAAAAAAAAAAAAmAIAAGRy&#10;cy9kb3ducmV2LnhtbFBLBQYAAAAABAAEAPUAAACMAwAAAAA=&#10;" filled="f" stroked="f">
                      <v:textbox inset="1pt,.4mm,1pt,1pt">
                        <w:txbxContent>
                          <w:p w:rsidR="001F56D2" w:rsidRPr="005374BE" w:rsidRDefault="001F56D2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7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eHg8QA&#10;AADcAAAADwAAAGRycy9kb3ducmV2LnhtbERPTWvCQBC9F/wPywi9lLqx0KAxG1FB66FQjKW9jtkx&#10;CWZnQ3Y1sb++eyj0+Hjf6XIwjbhR52rLCqaTCARxYXXNpYLP4/Z5BsJ5ZI2NZVJwJwfLbPSQYqJt&#10;zwe65b4UIYRdggoq79tESldUZNBNbEscuLPtDPoAu1LqDvsQbhr5EkWxNFhzaKiwpU1FxSW/GgXm&#10;unqfr09v/vWp3x3jn3iH3x9fSj2Oh9UChKfB/4v/3HutIJ6FteFMO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h4PEAAAA3AAAAA8AAAAAAAAAAAAAAAAAmAIAAGRycy9k&#10;b3ducmV2LnhtbFBLBQYAAAAABAAEAPUAAACJAwAAAAA=&#10;" filled="f" stroked="f">
                      <v:textbox inset="1pt,.4mm,1pt,1pt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8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iGMcA&#10;AADcAAAADwAAAGRycy9kb3ducmV2LnhtbESPQWvCQBSE74X+h+UVvJS6acGgMRuxhWoPQqmKXp/Z&#10;ZxKafRuyq4n99a4g9DjMzDdMOutNLc7UusqygtdhBII4t7riQsF28/kyBuE8ssbaMim4kINZ9viQ&#10;YqJtxz90XvtCBAi7BBWU3jeJlC4vyaAb2oY4eEfbGvRBtoXULXYBbmr5FkWxNFhxWCixoY+S8t/1&#10;ySgwp/lq8n5Y+tFzt9jEf/EC9987pQZP/XwKwlPv/8P39pdWEI8ncDsTjoDM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rIhjHAAAA3AAAAA8AAAAAAAAAAAAAAAAAmAIAAGRy&#10;cy9kb3ducmV2LnhtbFBLBQYAAAAABAAEAPUAAACMAwAAAAA=&#10;" filled="f" stroked="f">
                      <v:textbox inset="1pt,.4mm,1pt,1pt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B633E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9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dWMMA&#10;AADcAAAADwAAAGRycy9kb3ducmV2LnhtbERPy2rCQBTdC/7DcAU3UictGGp0FC1UXRTEB7q9zdwm&#10;wcydkBlN9Os7C8Hl4byn89aU4ka1KywreB9GIIhTqwvOFBwP32+fIJxH1lhaJgV3cjCfdTtTTLRt&#10;eEe3vc9ECGGXoILc+yqR0qU5GXRDWxEH7s/WBn2AdSZ1jU0IN6X8iKJYGiw4NORY0VdO6WV/NQrM&#10;dfEzXv6u/WjQrA7xI17heXtSqt9rFxMQnlr/Ej/dG60gHof54Uw4An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gdWMMAAADcAAAADwAAAAAAAAAAAAAAAACYAgAAZHJzL2Rv&#10;d25yZXYueG1sUEsFBgAAAAAEAAQA9QAAAIgDAAAAAA==&#10;" filled="f" stroked="f">
                      <v:textbox inset="1pt,.4mm,1pt,1pt">
                        <w:txbxContent>
                          <w:p w:rsidR="001F56D2" w:rsidRDefault="00C100D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9B633E">
                                <w:t>Полное название системы</w:t>
                              </w:r>
                            </w:fldSimple>
                            <w:r w:rsidR="001F56D2">
                              <w:t>.</w:t>
                            </w:r>
                          </w:p>
                          <w:p w:rsidR="001F56D2" w:rsidRPr="00F9048A" w:rsidRDefault="001F56D2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9B633E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7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Fx8cUA&#10;AADcAAAADwAAAGRycy9kb3ducmV2LnhtbESPQWvCQBSE74L/YXlCL0U39mCbNKuItsZbifbS2yP7&#10;sgnNvg3Zrab/vlsQPA4z8w2Tb0bbiQsNvnWsYLlIQBBXTrdsFHye3+cvIHxA1tg5JgW/5GGznk5y&#10;zLS7ckmXUzAiQthnqKAJoc+k9FVDFv3C9cTRq91gMUQ5GKkHvEa47eRTkqykxZbjQoM97Rqqvk8/&#10;VsHzfvtIH1+uDm/pIS1MWRxSUyj1MBu3ryACjeEevrWPWsEqXcL/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XHxxQAAANwAAAAPAAAAAAAAAAAAAAAAAJgCAABkcnMv&#10;ZG93bnJldi54bWxQSwUGAAAAAAQABAD1AAAAigMAAAAA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1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Pvhs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u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PvhsYAAADcAAAADwAAAAAAAAAAAAAAAACYAgAAZHJz&#10;L2Rvd25yZXYueG1sUEsFBgAAAAAEAAQA9QAAAIsDAAAAAA==&#10;" filled="f" stroked="f">
                      <v:textbox inset="0,0,0,0">
                        <w:txbxContent>
                          <w:p w:rsidR="001F56D2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9KHcUA&#10;AADcAAAADwAAAGRycy9kb3ducmV2LnhtbESPQWvCQBSE74X+h+UVvJS6sQU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0od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3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bSac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5tJpxQAAANwAAAAPAAAAAAAAAAAAAAAAAJgCAABkcnMv&#10;ZG93bnJldi54bWxQSwUGAAAAAAQABAD1AAAAigMAAAAA&#10;" filled="f" stroked="f">
                      <v:textbox inset="0,0,0,0">
                        <w:txbxContent>
                          <w:p w:rsidR="001F56D2" w:rsidRPr="00945CCC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p38s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9A3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nfy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5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phcUA&#10;AADcAAAADwAAAGRycy9kb3ducmV2LnhtbESPzW7CMBCE75V4B2uReqnAaQ8pCRiEKCW9IX4u3Fbx&#10;4kTE6yg2kL49RqrU42hmvtHMFr1txI06XztW8D5OQBCXTtdsFBwP36MJCB+QNTaOScEveVjMBy8z&#10;zLW7845u+2BEhLDPUUEVQptL6cuKLPqxa4mjd3adxRBlZ6Tu8B7htpEfSZJKizXHhQpbWlVUXvZX&#10;q+Dza/lG25M7h3W2yQqzKzaZKZR6HfbLKYhAffgP/7V/tII0S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OmFxQAAANwAAAAPAAAAAAAAAAAAAAAAAJgCAABkcnMv&#10;ZG93bnJldi54bWxQSwUGAAAAAAQABAD1AAAAigMAAAAA&#10;" filled="f" stroked="f">
                      <v:textbox inset="0,0,0,0">
                        <w:txbxContent>
                          <w:p w:rsidR="001F56D2" w:rsidRPr="005E4A3B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RMHsUA&#10;AADcAAAADwAAAGRycy9kb3ducmV2LnhtbESPzW7CMBCE75V4B2uRuFTgwAGaNAYh/tJbBfTS2yre&#10;OFHjdRQbSN++rlSpx9HMfKPJN4NtxZ163zhWMJ8lIIhLpxs2Cj6ux+kLCB+QNbaOScE3edisR085&#10;Zto9+Ez3SzAiQthnqKAOocuk9GVNFv3MdcTRq1xvMUTZG6l7fES4beUiSZbSYsNxocaOdjWVX5eb&#10;VbDab5/p/dNV4ZCe0sKci1NqCqUm42H7CiLQEP7Df+03rWCZru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NEwexQAAANwAAAAPAAAAAAAAAAAAAAAAAJgCAABkcnMv&#10;ZG93bnJldi54bWxQSwUGAAAAAAQABAD1AAAAig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7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vYbM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FtfG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q9hswgAAANwAAAAPAAAAAAAAAAAAAAAAAJgCAABkcnMvZG93&#10;bnJldi54bWxQSwUGAAAAAAQABAD1AAAAhwMAAAAA&#10;" filled="f" stroked="f">
                      <v:textbox inset="0,0,0,0">
                        <w:txbxContent>
                          <w:p w:rsidR="001F56D2" w:rsidRPr="000411E6" w:rsidRDefault="001F56D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699" o:spid="_x0000_s1378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l5rI8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Wq/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XmsjxgAAANwA&#10;AAAPAAAAAAAAAAAAAAAAAKoCAABkcnMvZG93bnJldi54bWxQSwUGAAAAAAQABAD6AAAAnQMAAAAA&#10;">
                <v:rect id="Rectangle 122" o:spid="_x0000_s137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OHQ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jKI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h0LEAAAA3AAAAA8AAAAAAAAAAAAAAAAAmAIAAGRycy9k&#10;b3ducmV2LnhtbFBLBQYAAAAABAAEAPUAAACJAwAAAAA=&#10;" filled="f" stroked="f">
                  <v:textbox inset="1pt,.4mm,1pt,1pt">
                    <w:txbxContent>
                      <w:p w:rsidR="001F56D2" w:rsidRPr="006C5C53" w:rsidRDefault="001F56D2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8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8i2ccA&#10;AADcAAAADwAAAGRycy9kb3ducmV2LnhtbESPQWvCQBSE74X+h+UJXopuFEw1dRUVtD0IUhW9vmaf&#10;SWj2bciuJvrru4VCj8PMfMNM560pxY1qV1hWMOhHIIhTqwvOFBwP694YhPPIGkvLpOBODuaz56cp&#10;Jto2/Em3vc9EgLBLUEHufZVI6dKcDLq+rYiDd7G1QR9knUldYxPgppTDKIqlwYLDQo4VrXJKv/dX&#10;o8BcF9vJ8uvdj16azSF+xBs8705KdTvt4g2Ep9b/h//aH1rBazSA3zPh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vItnHAAAA3AAAAA8AAAAAAAAAAAAAAAAAmAIAAGRy&#10;cy9kb3ducmV2LnhtbFBLBQYAAAAABAAEAPUAAACMAwAAAAA=&#10;" filled="f" stroked="f">
                  <v:textbox inset="1pt,.4mm,1pt,1pt">
                    <w:txbxContent>
                      <w:p w:rsidR="001F56D2" w:rsidRPr="006C5C53" w:rsidRDefault="001F56D2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6F47F58" wp14:editId="7CC63FC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B633E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B633E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381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">
              <v:group id="Группа 551" o:spid="_x0000_s1382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38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38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38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38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38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38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38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39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39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39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39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39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39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9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9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9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9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0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40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40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0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0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0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0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0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408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409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410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411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412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413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414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415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16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417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418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419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420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421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422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423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B633E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424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B633E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425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426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427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428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429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430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432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434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5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436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438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439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59C87A25" wp14:editId="7B02BAA6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79077B" w:rsidRDefault="00C100D6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9B633E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 w:rsidRPr="009B633E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33E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B633E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C100D6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9B633E"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9B633E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442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">
              <v:group id="Группа 11" o:spid="_x0000_s1443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444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445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44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447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44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449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450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451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452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453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454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455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456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457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458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459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460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461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462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463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464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465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466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467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468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469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470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471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472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473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474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475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476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477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478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479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48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481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482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483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484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485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486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487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488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489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490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91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492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49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94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95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96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97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98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99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500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501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502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503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4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5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6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07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8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09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0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1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12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513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1C13" w:rsidRPr="0079077B" w:rsidRDefault="00C100D6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9B633E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514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515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516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517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 w:rsidRPr="009B633E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33E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518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519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520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B633E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521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1C13" w:rsidRDefault="00C100D6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9B633E"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9B633E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522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523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4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525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6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527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8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529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530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531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532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4DD7"/>
    <w:rsid w:val="000153BB"/>
    <w:rsid w:val="0001774A"/>
    <w:rsid w:val="00020EE5"/>
    <w:rsid w:val="00021FA2"/>
    <w:rsid w:val="000244EC"/>
    <w:rsid w:val="000252D0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304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A59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0E7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1A49"/>
    <w:rsid w:val="00182B4F"/>
    <w:rsid w:val="00184026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6D2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078D4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1CF9"/>
    <w:rsid w:val="002225C6"/>
    <w:rsid w:val="00225688"/>
    <w:rsid w:val="00225C5F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981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080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357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180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237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D57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430"/>
    <w:rsid w:val="00542FDD"/>
    <w:rsid w:val="00544B69"/>
    <w:rsid w:val="0054533E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5794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D7CF3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51E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0D95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2C82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47DE9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1E64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207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2FA9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0C99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633E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7948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1429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761"/>
    <w:rsid w:val="00BF6A17"/>
    <w:rsid w:val="00BF71A8"/>
    <w:rsid w:val="00BF7E78"/>
    <w:rsid w:val="00C004DD"/>
    <w:rsid w:val="00C00F07"/>
    <w:rsid w:val="00C01D3B"/>
    <w:rsid w:val="00C0237A"/>
    <w:rsid w:val="00C02B23"/>
    <w:rsid w:val="00C100D6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71F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40E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B633E"/>
    <w:rPr>
      <w:sz w:val="24"/>
    </w:rPr>
  </w:style>
  <w:style w:type="paragraph" w:styleId="1">
    <w:name w:val="heading 1"/>
    <w:next w:val="34b"/>
    <w:link w:val="10"/>
    <w:qFormat/>
    <w:rsid w:val="009B633E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B633E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B633E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B633E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B633E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B633E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B633E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B633E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B633E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B633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B633E"/>
  </w:style>
  <w:style w:type="character" w:customStyle="1" w:styleId="34c">
    <w:name w:val="34_Знак_Сообщение_системы"/>
    <w:rsid w:val="009B633E"/>
    <w:rPr>
      <w:rFonts w:ascii="Calibri" w:hAnsi="Calibri"/>
    </w:rPr>
  </w:style>
  <w:style w:type="paragraph" w:customStyle="1" w:styleId="34b">
    <w:name w:val="34_Абзац_Обычный"/>
    <w:link w:val="34d"/>
    <w:qFormat/>
    <w:rsid w:val="009B633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B633E"/>
    <w:rPr>
      <w:sz w:val="24"/>
      <w:lang w:eastAsia="x-none"/>
    </w:rPr>
  </w:style>
  <w:style w:type="character" w:customStyle="1" w:styleId="10">
    <w:name w:val="Заголовок 1 Знак"/>
    <w:link w:val="1"/>
    <w:rsid w:val="009B633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B633E"/>
    <w:rPr>
      <w:b/>
      <w:sz w:val="32"/>
    </w:rPr>
  </w:style>
  <w:style w:type="character" w:customStyle="1" w:styleId="30">
    <w:name w:val="Заголовок 3 Знак"/>
    <w:link w:val="3"/>
    <w:rsid w:val="009B633E"/>
    <w:rPr>
      <w:b/>
      <w:bCs/>
      <w:sz w:val="28"/>
    </w:rPr>
  </w:style>
  <w:style w:type="character" w:customStyle="1" w:styleId="40">
    <w:name w:val="Заголовок 4 Знак"/>
    <w:link w:val="4"/>
    <w:rsid w:val="009B633E"/>
    <w:rPr>
      <w:b/>
      <w:sz w:val="24"/>
    </w:rPr>
  </w:style>
  <w:style w:type="character" w:customStyle="1" w:styleId="50">
    <w:name w:val="Заголовок 5 Знак"/>
    <w:link w:val="5"/>
    <w:rsid w:val="009B633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B633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B633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B633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B633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B633E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B633E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B633E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9B633E"/>
    <w:rPr>
      <w:u w:val="single"/>
    </w:rPr>
  </w:style>
  <w:style w:type="paragraph" w:customStyle="1" w:styleId="349">
    <w:name w:val="34_Список_Библиография"/>
    <w:basedOn w:val="34b"/>
    <w:rsid w:val="009B633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21CF9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B633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B633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B633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B633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B633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21CF9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9B633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21CF9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B633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B633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B633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B633E"/>
    <w:rPr>
      <w:b w:val="0"/>
      <w:i/>
    </w:rPr>
  </w:style>
  <w:style w:type="character" w:customStyle="1" w:styleId="34fc">
    <w:name w:val="34_Знак_Название_файла"/>
    <w:qFormat/>
    <w:rsid w:val="009B633E"/>
    <w:rPr>
      <w:rFonts w:ascii="Calibri" w:hAnsi="Calibri"/>
    </w:rPr>
  </w:style>
  <w:style w:type="character" w:customStyle="1" w:styleId="34fd">
    <w:name w:val="34_Знак_Термин"/>
    <w:rsid w:val="009B633E"/>
    <w:rPr>
      <w:i/>
    </w:rPr>
  </w:style>
  <w:style w:type="character" w:customStyle="1" w:styleId="34fe">
    <w:name w:val="34_Знак_Полужирный"/>
    <w:rsid w:val="009B633E"/>
    <w:rPr>
      <w:b/>
    </w:rPr>
  </w:style>
  <w:style w:type="character" w:customStyle="1" w:styleId="34ff">
    <w:name w:val="34_Знак_Верхний_индекс"/>
    <w:rsid w:val="009B633E"/>
    <w:rPr>
      <w:vertAlign w:val="superscript"/>
    </w:rPr>
  </w:style>
  <w:style w:type="character" w:customStyle="1" w:styleId="3424">
    <w:name w:val="34_Список_Марк_2 Знак"/>
    <w:link w:val="3423"/>
    <w:rsid w:val="008B2FA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B633E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9B633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B633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B633E"/>
    <w:pPr>
      <w:numPr>
        <w:numId w:val="31"/>
      </w:numPr>
    </w:pPr>
  </w:style>
  <w:style w:type="character" w:customStyle="1" w:styleId="3419">
    <w:name w:val="34_Список_Марк_1 Знак"/>
    <w:link w:val="3413"/>
    <w:rsid w:val="00221CF9"/>
    <w:rPr>
      <w:sz w:val="24"/>
      <w:lang w:eastAsia="x-none"/>
    </w:rPr>
  </w:style>
  <w:style w:type="paragraph" w:styleId="a4">
    <w:name w:val="footnote text"/>
    <w:basedOn w:val="34b"/>
    <w:link w:val="a5"/>
    <w:rsid w:val="009B633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B633E"/>
    <w:pPr>
      <w:numPr>
        <w:numId w:val="30"/>
      </w:numPr>
    </w:pPr>
  </w:style>
  <w:style w:type="character" w:customStyle="1" w:styleId="341a">
    <w:name w:val="34_Список_Нум_1 Знак"/>
    <w:link w:val="341"/>
    <w:rsid w:val="00221CF9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B633E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221CF9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B633E"/>
    <w:pPr>
      <w:keepNext/>
    </w:pPr>
  </w:style>
  <w:style w:type="paragraph" w:customStyle="1" w:styleId="34f1">
    <w:name w:val="34_Рамка_Основной"/>
    <w:basedOn w:val="34b"/>
    <w:link w:val="34f0"/>
    <w:rsid w:val="009B633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B633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B633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B633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B633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B633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B633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B633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B633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B633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9B633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B633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B633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B633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B633E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221CF9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B633E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9B633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B633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B633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B633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B633E"/>
    <w:rPr>
      <w:sz w:val="18"/>
      <w:lang w:eastAsia="x-none"/>
    </w:rPr>
  </w:style>
  <w:style w:type="paragraph" w:customStyle="1" w:styleId="34fff1">
    <w:name w:val="34_Листинг"/>
    <w:basedOn w:val="34b"/>
    <w:rsid w:val="009B633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B633E"/>
    <w:rPr>
      <w:b/>
    </w:rPr>
  </w:style>
  <w:style w:type="paragraph" w:customStyle="1" w:styleId="3440">
    <w:name w:val="34_Заголовок_4_Приложение"/>
    <w:basedOn w:val="4"/>
    <w:next w:val="34b"/>
    <w:rsid w:val="009B633E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9B633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B633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B633E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9B633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B633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B633E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B633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B633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B633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B633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B633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B633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B633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B63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B633E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9B633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B633E"/>
  </w:style>
  <w:style w:type="paragraph" w:customStyle="1" w:styleId="34fffb">
    <w:name w:val="34_Пример_Заголовок"/>
    <w:basedOn w:val="34f8"/>
    <w:next w:val="34f8"/>
    <w:rsid w:val="009B633E"/>
    <w:pPr>
      <w:keepNext/>
      <w:spacing w:after="120"/>
    </w:pPr>
    <w:rPr>
      <w:b/>
      <w:lang w:eastAsia="ru-RU"/>
    </w:rPr>
  </w:style>
  <w:style w:type="character" w:styleId="a7">
    <w:name w:val="FollowedHyperlink"/>
    <w:rsid w:val="009B633E"/>
    <w:rPr>
      <w:color w:val="auto"/>
    </w:rPr>
  </w:style>
  <w:style w:type="character" w:customStyle="1" w:styleId="34fffc">
    <w:name w:val="34_Знак_Нижний_индекс"/>
    <w:rsid w:val="009B633E"/>
    <w:rPr>
      <w:vertAlign w:val="subscript"/>
    </w:rPr>
  </w:style>
  <w:style w:type="character" w:styleId="a8">
    <w:name w:val="footnote reference"/>
    <w:basedOn w:val="a1"/>
    <w:semiHidden/>
    <w:rsid w:val="009B633E"/>
    <w:rPr>
      <w:vertAlign w:val="superscript"/>
    </w:rPr>
  </w:style>
  <w:style w:type="paragraph" w:styleId="a9">
    <w:name w:val="header"/>
    <w:basedOn w:val="34b"/>
    <w:link w:val="aa"/>
    <w:rsid w:val="009B633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B633E"/>
    <w:rPr>
      <w:lang w:eastAsia="x-none"/>
    </w:rPr>
  </w:style>
  <w:style w:type="paragraph" w:styleId="ab">
    <w:name w:val="footer"/>
    <w:basedOn w:val="34b"/>
    <w:link w:val="ac"/>
    <w:rsid w:val="009B633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B633E"/>
    <w:rPr>
      <w:lang w:eastAsia="x-none"/>
    </w:rPr>
  </w:style>
  <w:style w:type="numbering" w:customStyle="1" w:styleId="a">
    <w:name w:val="Приложение"/>
    <w:uiPriority w:val="99"/>
    <w:rsid w:val="009B633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B633E"/>
    <w:pPr>
      <w:keepNext/>
    </w:pPr>
  </w:style>
  <w:style w:type="character" w:customStyle="1" w:styleId="3434">
    <w:name w:val="34_Список_Марк_3 Знак"/>
    <w:basedOn w:val="34d"/>
    <w:link w:val="3432"/>
    <w:rsid w:val="008B2FA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B633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B633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21CF9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21CF9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21CF9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B633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B633E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9B633E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221CF9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B633E"/>
    <w:pPr>
      <w:keepNext/>
    </w:pPr>
  </w:style>
  <w:style w:type="character" w:customStyle="1" w:styleId="34ffff0">
    <w:name w:val="34_Процедура_Подшаг Знак"/>
    <w:basedOn w:val="34d"/>
    <w:link w:val="344"/>
    <w:rsid w:val="00221CF9"/>
    <w:rPr>
      <w:sz w:val="24"/>
      <w:lang w:eastAsia="x-none"/>
    </w:rPr>
  </w:style>
  <w:style w:type="character" w:customStyle="1" w:styleId="34ffff2">
    <w:name w:val="34_Знак_Клавиши"/>
    <w:rsid w:val="009B633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B633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B633E"/>
  </w:style>
  <w:style w:type="paragraph" w:styleId="ad">
    <w:name w:val="caption"/>
    <w:basedOn w:val="34b"/>
    <w:next w:val="34b"/>
    <w:rsid w:val="002B080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B633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B633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B633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21CF9"/>
    <w:rPr>
      <w:sz w:val="24"/>
      <w:lang w:eastAsia="x-none"/>
    </w:rPr>
  </w:style>
  <w:style w:type="character" w:customStyle="1" w:styleId="ae">
    <w:name w:val="Основной текст Знак"/>
    <w:semiHidden/>
    <w:rsid w:val="009B633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B633E"/>
    <w:rPr>
      <w:rFonts w:ascii="Arial" w:hAnsi="Arial"/>
    </w:rPr>
  </w:style>
  <w:style w:type="character" w:customStyle="1" w:styleId="af0">
    <w:name w:val="Тема примечания Знак"/>
    <w:semiHidden/>
    <w:rsid w:val="009B633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B633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B633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B633E"/>
  </w:style>
  <w:style w:type="character" w:styleId="af3">
    <w:name w:val="annotation reference"/>
    <w:semiHidden/>
    <w:rsid w:val="009B633E"/>
    <w:rPr>
      <w:sz w:val="16"/>
      <w:szCs w:val="16"/>
    </w:rPr>
  </w:style>
  <w:style w:type="character" w:styleId="af4">
    <w:name w:val="page number"/>
    <w:rsid w:val="009B633E"/>
  </w:style>
  <w:style w:type="paragraph" w:styleId="af5">
    <w:name w:val="Body Text"/>
    <w:basedOn w:val="a0"/>
    <w:link w:val="13"/>
    <w:semiHidden/>
    <w:unhideWhenUsed/>
    <w:rsid w:val="009B633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B633E"/>
    <w:rPr>
      <w:sz w:val="24"/>
    </w:rPr>
  </w:style>
  <w:style w:type="paragraph" w:styleId="af6">
    <w:name w:val="annotation subject"/>
    <w:basedOn w:val="af2"/>
    <w:next w:val="af2"/>
    <w:link w:val="14"/>
    <w:semiHidden/>
    <w:rsid w:val="009B633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B633E"/>
    <w:rPr>
      <w:b/>
      <w:bCs/>
    </w:rPr>
  </w:style>
  <w:style w:type="paragraph" w:styleId="af7">
    <w:name w:val="Balloon Text"/>
    <w:basedOn w:val="a0"/>
    <w:link w:val="15"/>
    <w:semiHidden/>
    <w:rsid w:val="009B633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B633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B633E"/>
  </w:style>
  <w:style w:type="paragraph" w:customStyle="1" w:styleId="34ffff9">
    <w:name w:val="34_ТЛ_Подпись"/>
    <w:basedOn w:val="34f6"/>
    <w:rsid w:val="009B633E"/>
  </w:style>
  <w:style w:type="paragraph" w:customStyle="1" w:styleId="34ffffa">
    <w:name w:val="34_ТЛ_Подпись_скрытый"/>
    <w:basedOn w:val="34ffff9"/>
    <w:rsid w:val="009B633E"/>
    <w:rPr>
      <w:vanish/>
    </w:rPr>
  </w:style>
  <w:style w:type="paragraph" w:customStyle="1" w:styleId="34ffffb">
    <w:name w:val="34_Комментарий_Философта"/>
    <w:basedOn w:val="34b"/>
    <w:rsid w:val="009B633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B633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B633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B633E"/>
    <w:rPr>
      <w:b/>
    </w:rPr>
  </w:style>
  <w:style w:type="paragraph" w:customStyle="1" w:styleId="34ffffe">
    <w:name w:val="34_Таблица_Сноска_Линия"/>
    <w:basedOn w:val="34fff7"/>
    <w:next w:val="34fff7"/>
    <w:rsid w:val="009B633E"/>
    <w:pPr>
      <w:keepNext/>
    </w:pPr>
  </w:style>
  <w:style w:type="paragraph" w:customStyle="1" w:styleId="34fffff">
    <w:name w:val="34_Таблица_Примечание"/>
    <w:basedOn w:val="34fff7"/>
    <w:rsid w:val="009B633E"/>
  </w:style>
  <w:style w:type="character" w:customStyle="1" w:styleId="34fffff0">
    <w:name w:val="34_Знак_Значение"/>
    <w:qFormat/>
    <w:rsid w:val="009B633E"/>
    <w:rPr>
      <w:rFonts w:ascii="Calibri" w:hAnsi="Calibri"/>
    </w:rPr>
  </w:style>
  <w:style w:type="character" w:styleId="af8">
    <w:name w:val="Hyperlink"/>
    <w:rsid w:val="009B633E"/>
    <w:rPr>
      <w:color w:val="0000FF"/>
      <w:u w:val="single"/>
    </w:rPr>
  </w:style>
  <w:style w:type="paragraph" w:customStyle="1" w:styleId="34fffff1">
    <w:name w:val="34_Рисунок_Подпись"/>
    <w:basedOn w:val="34b"/>
    <w:rsid w:val="009B633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B633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B63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B633E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9B633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B633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B633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BF476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B633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B633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B633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B633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B633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B633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B633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B633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B633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B633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B633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B633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B63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B080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9B633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B633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B633E"/>
    <w:pPr>
      <w:jc w:val="center"/>
    </w:pPr>
  </w:style>
  <w:style w:type="paragraph" w:customStyle="1" w:styleId="3411">
    <w:name w:val="34_Таблица_Список_Марк_1_без_отступа"/>
    <w:basedOn w:val="34ff6"/>
    <w:rsid w:val="009B633E"/>
    <w:pPr>
      <w:numPr>
        <w:numId w:val="41"/>
      </w:numPr>
    </w:pPr>
  </w:style>
  <w:style w:type="paragraph" w:customStyle="1" w:styleId="34fffff9">
    <w:name w:val="34_Формула"/>
    <w:basedOn w:val="a0"/>
    <w:rsid w:val="009B633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B633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B633E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B633E"/>
    <w:rPr>
      <w:sz w:val="24"/>
    </w:rPr>
  </w:style>
  <w:style w:type="paragraph" w:styleId="1">
    <w:name w:val="heading 1"/>
    <w:next w:val="34b"/>
    <w:link w:val="10"/>
    <w:qFormat/>
    <w:rsid w:val="009B633E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B633E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B633E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B633E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B633E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B633E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B633E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B633E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B633E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B633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B633E"/>
  </w:style>
  <w:style w:type="character" w:customStyle="1" w:styleId="34c">
    <w:name w:val="34_Знак_Сообщение_системы"/>
    <w:rsid w:val="009B633E"/>
    <w:rPr>
      <w:rFonts w:ascii="Calibri" w:hAnsi="Calibri"/>
    </w:rPr>
  </w:style>
  <w:style w:type="paragraph" w:customStyle="1" w:styleId="34b">
    <w:name w:val="34_Абзац_Обычный"/>
    <w:link w:val="34d"/>
    <w:qFormat/>
    <w:rsid w:val="009B633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B633E"/>
    <w:rPr>
      <w:sz w:val="24"/>
      <w:lang w:eastAsia="x-none"/>
    </w:rPr>
  </w:style>
  <w:style w:type="character" w:customStyle="1" w:styleId="10">
    <w:name w:val="Заголовок 1 Знак"/>
    <w:link w:val="1"/>
    <w:rsid w:val="009B633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B633E"/>
    <w:rPr>
      <w:b/>
      <w:sz w:val="32"/>
    </w:rPr>
  </w:style>
  <w:style w:type="character" w:customStyle="1" w:styleId="30">
    <w:name w:val="Заголовок 3 Знак"/>
    <w:link w:val="3"/>
    <w:rsid w:val="009B633E"/>
    <w:rPr>
      <w:b/>
      <w:bCs/>
      <w:sz w:val="28"/>
    </w:rPr>
  </w:style>
  <w:style w:type="character" w:customStyle="1" w:styleId="40">
    <w:name w:val="Заголовок 4 Знак"/>
    <w:link w:val="4"/>
    <w:rsid w:val="009B633E"/>
    <w:rPr>
      <w:b/>
      <w:sz w:val="24"/>
    </w:rPr>
  </w:style>
  <w:style w:type="character" w:customStyle="1" w:styleId="50">
    <w:name w:val="Заголовок 5 Знак"/>
    <w:link w:val="5"/>
    <w:rsid w:val="009B633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B633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B633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B633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B633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B633E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B633E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B633E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9B633E"/>
    <w:rPr>
      <w:u w:val="single"/>
    </w:rPr>
  </w:style>
  <w:style w:type="paragraph" w:customStyle="1" w:styleId="349">
    <w:name w:val="34_Список_Библиография"/>
    <w:basedOn w:val="34b"/>
    <w:rsid w:val="009B633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21CF9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B633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B633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B633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B633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B633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21CF9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9B633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21CF9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B633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B633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B633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B633E"/>
    <w:rPr>
      <w:b w:val="0"/>
      <w:i/>
    </w:rPr>
  </w:style>
  <w:style w:type="character" w:customStyle="1" w:styleId="34fc">
    <w:name w:val="34_Знак_Название_файла"/>
    <w:qFormat/>
    <w:rsid w:val="009B633E"/>
    <w:rPr>
      <w:rFonts w:ascii="Calibri" w:hAnsi="Calibri"/>
    </w:rPr>
  </w:style>
  <w:style w:type="character" w:customStyle="1" w:styleId="34fd">
    <w:name w:val="34_Знак_Термин"/>
    <w:rsid w:val="009B633E"/>
    <w:rPr>
      <w:i/>
    </w:rPr>
  </w:style>
  <w:style w:type="character" w:customStyle="1" w:styleId="34fe">
    <w:name w:val="34_Знак_Полужирный"/>
    <w:rsid w:val="009B633E"/>
    <w:rPr>
      <w:b/>
    </w:rPr>
  </w:style>
  <w:style w:type="character" w:customStyle="1" w:styleId="34ff">
    <w:name w:val="34_Знак_Верхний_индекс"/>
    <w:rsid w:val="009B633E"/>
    <w:rPr>
      <w:vertAlign w:val="superscript"/>
    </w:rPr>
  </w:style>
  <w:style w:type="character" w:customStyle="1" w:styleId="3424">
    <w:name w:val="34_Список_Марк_2 Знак"/>
    <w:link w:val="3423"/>
    <w:rsid w:val="008B2FA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B633E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9B633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B633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B633E"/>
    <w:pPr>
      <w:numPr>
        <w:numId w:val="31"/>
      </w:numPr>
    </w:pPr>
  </w:style>
  <w:style w:type="character" w:customStyle="1" w:styleId="3419">
    <w:name w:val="34_Список_Марк_1 Знак"/>
    <w:link w:val="3413"/>
    <w:rsid w:val="00221CF9"/>
    <w:rPr>
      <w:sz w:val="24"/>
      <w:lang w:eastAsia="x-none"/>
    </w:rPr>
  </w:style>
  <w:style w:type="paragraph" w:styleId="a4">
    <w:name w:val="footnote text"/>
    <w:basedOn w:val="34b"/>
    <w:link w:val="a5"/>
    <w:rsid w:val="009B633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B633E"/>
    <w:pPr>
      <w:numPr>
        <w:numId w:val="30"/>
      </w:numPr>
    </w:pPr>
  </w:style>
  <w:style w:type="character" w:customStyle="1" w:styleId="341a">
    <w:name w:val="34_Список_Нум_1 Знак"/>
    <w:link w:val="341"/>
    <w:rsid w:val="00221CF9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B633E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221CF9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B633E"/>
    <w:pPr>
      <w:keepNext/>
    </w:pPr>
  </w:style>
  <w:style w:type="paragraph" w:customStyle="1" w:styleId="34f1">
    <w:name w:val="34_Рамка_Основной"/>
    <w:basedOn w:val="34b"/>
    <w:link w:val="34f0"/>
    <w:rsid w:val="009B633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B633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B633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B633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B633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B633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B633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B633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B633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B633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9B633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B633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B633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B633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B633E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221CF9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B633E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9B633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B633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B633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B633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B633E"/>
    <w:rPr>
      <w:sz w:val="18"/>
      <w:lang w:eastAsia="x-none"/>
    </w:rPr>
  </w:style>
  <w:style w:type="paragraph" w:customStyle="1" w:styleId="34fff1">
    <w:name w:val="34_Листинг"/>
    <w:basedOn w:val="34b"/>
    <w:rsid w:val="009B633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B633E"/>
    <w:rPr>
      <w:b/>
    </w:rPr>
  </w:style>
  <w:style w:type="paragraph" w:customStyle="1" w:styleId="3440">
    <w:name w:val="34_Заголовок_4_Приложение"/>
    <w:basedOn w:val="4"/>
    <w:next w:val="34b"/>
    <w:rsid w:val="009B633E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9B633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B633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B633E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9B633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B633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B633E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B633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B633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B633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B633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B633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B633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B633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B63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B633E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9B633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B633E"/>
  </w:style>
  <w:style w:type="paragraph" w:customStyle="1" w:styleId="34fffb">
    <w:name w:val="34_Пример_Заголовок"/>
    <w:basedOn w:val="34f8"/>
    <w:next w:val="34f8"/>
    <w:rsid w:val="009B633E"/>
    <w:pPr>
      <w:keepNext/>
      <w:spacing w:after="120"/>
    </w:pPr>
    <w:rPr>
      <w:b/>
      <w:lang w:eastAsia="ru-RU"/>
    </w:rPr>
  </w:style>
  <w:style w:type="character" w:styleId="a7">
    <w:name w:val="FollowedHyperlink"/>
    <w:rsid w:val="009B633E"/>
    <w:rPr>
      <w:color w:val="auto"/>
    </w:rPr>
  </w:style>
  <w:style w:type="character" w:customStyle="1" w:styleId="34fffc">
    <w:name w:val="34_Знак_Нижний_индекс"/>
    <w:rsid w:val="009B633E"/>
    <w:rPr>
      <w:vertAlign w:val="subscript"/>
    </w:rPr>
  </w:style>
  <w:style w:type="character" w:styleId="a8">
    <w:name w:val="footnote reference"/>
    <w:basedOn w:val="a1"/>
    <w:semiHidden/>
    <w:rsid w:val="009B633E"/>
    <w:rPr>
      <w:vertAlign w:val="superscript"/>
    </w:rPr>
  </w:style>
  <w:style w:type="paragraph" w:styleId="a9">
    <w:name w:val="header"/>
    <w:basedOn w:val="34b"/>
    <w:link w:val="aa"/>
    <w:rsid w:val="009B633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B633E"/>
    <w:rPr>
      <w:lang w:eastAsia="x-none"/>
    </w:rPr>
  </w:style>
  <w:style w:type="paragraph" w:styleId="ab">
    <w:name w:val="footer"/>
    <w:basedOn w:val="34b"/>
    <w:link w:val="ac"/>
    <w:rsid w:val="009B633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B633E"/>
    <w:rPr>
      <w:lang w:eastAsia="x-none"/>
    </w:rPr>
  </w:style>
  <w:style w:type="numbering" w:customStyle="1" w:styleId="a">
    <w:name w:val="Приложение"/>
    <w:uiPriority w:val="99"/>
    <w:rsid w:val="009B633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B633E"/>
    <w:pPr>
      <w:keepNext/>
    </w:pPr>
  </w:style>
  <w:style w:type="character" w:customStyle="1" w:styleId="3434">
    <w:name w:val="34_Список_Марк_3 Знак"/>
    <w:basedOn w:val="34d"/>
    <w:link w:val="3432"/>
    <w:rsid w:val="008B2FA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B633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B633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21CF9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21CF9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21CF9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B633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B633E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9B633E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221CF9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B633E"/>
    <w:pPr>
      <w:keepNext/>
    </w:pPr>
  </w:style>
  <w:style w:type="character" w:customStyle="1" w:styleId="34ffff0">
    <w:name w:val="34_Процедура_Подшаг Знак"/>
    <w:basedOn w:val="34d"/>
    <w:link w:val="344"/>
    <w:rsid w:val="00221CF9"/>
    <w:rPr>
      <w:sz w:val="24"/>
      <w:lang w:eastAsia="x-none"/>
    </w:rPr>
  </w:style>
  <w:style w:type="character" w:customStyle="1" w:styleId="34ffff2">
    <w:name w:val="34_Знак_Клавиши"/>
    <w:rsid w:val="009B633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B633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B633E"/>
  </w:style>
  <w:style w:type="paragraph" w:styleId="ad">
    <w:name w:val="caption"/>
    <w:basedOn w:val="34b"/>
    <w:next w:val="34b"/>
    <w:rsid w:val="002B080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B633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B633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B633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21CF9"/>
    <w:rPr>
      <w:sz w:val="24"/>
      <w:lang w:eastAsia="x-none"/>
    </w:rPr>
  </w:style>
  <w:style w:type="character" w:customStyle="1" w:styleId="ae">
    <w:name w:val="Основной текст Знак"/>
    <w:semiHidden/>
    <w:rsid w:val="009B633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B633E"/>
    <w:rPr>
      <w:rFonts w:ascii="Arial" w:hAnsi="Arial"/>
    </w:rPr>
  </w:style>
  <w:style w:type="character" w:customStyle="1" w:styleId="af0">
    <w:name w:val="Тема примечания Знак"/>
    <w:semiHidden/>
    <w:rsid w:val="009B633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B633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B633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B633E"/>
  </w:style>
  <w:style w:type="character" w:styleId="af3">
    <w:name w:val="annotation reference"/>
    <w:semiHidden/>
    <w:rsid w:val="009B633E"/>
    <w:rPr>
      <w:sz w:val="16"/>
      <w:szCs w:val="16"/>
    </w:rPr>
  </w:style>
  <w:style w:type="character" w:styleId="af4">
    <w:name w:val="page number"/>
    <w:rsid w:val="009B633E"/>
  </w:style>
  <w:style w:type="paragraph" w:styleId="af5">
    <w:name w:val="Body Text"/>
    <w:basedOn w:val="a0"/>
    <w:link w:val="13"/>
    <w:semiHidden/>
    <w:unhideWhenUsed/>
    <w:rsid w:val="009B633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B633E"/>
    <w:rPr>
      <w:sz w:val="24"/>
    </w:rPr>
  </w:style>
  <w:style w:type="paragraph" w:styleId="af6">
    <w:name w:val="annotation subject"/>
    <w:basedOn w:val="af2"/>
    <w:next w:val="af2"/>
    <w:link w:val="14"/>
    <w:semiHidden/>
    <w:rsid w:val="009B633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B633E"/>
    <w:rPr>
      <w:b/>
      <w:bCs/>
    </w:rPr>
  </w:style>
  <w:style w:type="paragraph" w:styleId="af7">
    <w:name w:val="Balloon Text"/>
    <w:basedOn w:val="a0"/>
    <w:link w:val="15"/>
    <w:semiHidden/>
    <w:rsid w:val="009B633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B633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B633E"/>
  </w:style>
  <w:style w:type="paragraph" w:customStyle="1" w:styleId="34ffff9">
    <w:name w:val="34_ТЛ_Подпись"/>
    <w:basedOn w:val="34f6"/>
    <w:rsid w:val="009B633E"/>
  </w:style>
  <w:style w:type="paragraph" w:customStyle="1" w:styleId="34ffffa">
    <w:name w:val="34_ТЛ_Подпись_скрытый"/>
    <w:basedOn w:val="34ffff9"/>
    <w:rsid w:val="009B633E"/>
    <w:rPr>
      <w:vanish/>
    </w:rPr>
  </w:style>
  <w:style w:type="paragraph" w:customStyle="1" w:styleId="34ffffb">
    <w:name w:val="34_Комментарий_Философта"/>
    <w:basedOn w:val="34b"/>
    <w:rsid w:val="009B633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B633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B633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B633E"/>
    <w:rPr>
      <w:b/>
    </w:rPr>
  </w:style>
  <w:style w:type="paragraph" w:customStyle="1" w:styleId="34ffffe">
    <w:name w:val="34_Таблица_Сноска_Линия"/>
    <w:basedOn w:val="34fff7"/>
    <w:next w:val="34fff7"/>
    <w:rsid w:val="009B633E"/>
    <w:pPr>
      <w:keepNext/>
    </w:pPr>
  </w:style>
  <w:style w:type="paragraph" w:customStyle="1" w:styleId="34fffff">
    <w:name w:val="34_Таблица_Примечание"/>
    <w:basedOn w:val="34fff7"/>
    <w:rsid w:val="009B633E"/>
  </w:style>
  <w:style w:type="character" w:customStyle="1" w:styleId="34fffff0">
    <w:name w:val="34_Знак_Значение"/>
    <w:qFormat/>
    <w:rsid w:val="009B633E"/>
    <w:rPr>
      <w:rFonts w:ascii="Calibri" w:hAnsi="Calibri"/>
    </w:rPr>
  </w:style>
  <w:style w:type="character" w:styleId="af8">
    <w:name w:val="Hyperlink"/>
    <w:rsid w:val="009B633E"/>
    <w:rPr>
      <w:color w:val="0000FF"/>
      <w:u w:val="single"/>
    </w:rPr>
  </w:style>
  <w:style w:type="paragraph" w:customStyle="1" w:styleId="34fffff1">
    <w:name w:val="34_Рисунок_Подпись"/>
    <w:basedOn w:val="34b"/>
    <w:rsid w:val="009B633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B633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B63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B633E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9B633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B633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B633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BF476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B633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B633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B633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B633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B633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B633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B633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B633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B633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B633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B633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B633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B63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B080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9B633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B633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B633E"/>
    <w:pPr>
      <w:jc w:val="center"/>
    </w:pPr>
  </w:style>
  <w:style w:type="paragraph" w:customStyle="1" w:styleId="3411">
    <w:name w:val="34_Таблица_Список_Марк_1_без_отступа"/>
    <w:basedOn w:val="34ff6"/>
    <w:rsid w:val="009B633E"/>
    <w:pPr>
      <w:numPr>
        <w:numId w:val="41"/>
      </w:numPr>
    </w:pPr>
  </w:style>
  <w:style w:type="paragraph" w:customStyle="1" w:styleId="34fffff9">
    <w:name w:val="34_Формула"/>
    <w:basedOn w:val="a0"/>
    <w:rsid w:val="009B633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B633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B633E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5E12F-C95C-4B7D-8D52-6BBF978D7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737</TotalTime>
  <Pages>11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Название организации</Company>
  <LinksUpToDate>false</LinksUpToDate>
  <CharactersWithSpaces>9095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Oksana</cp:lastModifiedBy>
  <cp:revision>218</cp:revision>
  <cp:lastPrinted>2014-09-08T01:50:00Z</cp:lastPrinted>
  <dcterms:created xsi:type="dcterms:W3CDTF">2014-09-07T22:05:00Z</dcterms:created>
  <dcterms:modified xsi:type="dcterms:W3CDTF">2023-04-26T09:02:00Z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