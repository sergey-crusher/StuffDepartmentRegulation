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E2E" w:rsidRDefault="003E0186" w:rsidP="00F22668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1F71DD">
        <w:t>Название организации</w:t>
      </w:r>
      <w:r>
        <w:fldChar w:fldCharType="end"/>
      </w:r>
    </w:p>
    <w:p w:rsidR="00794107" w:rsidRPr="00C816E8" w:rsidRDefault="00794107" w:rsidP="0026459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794107" w:rsidRPr="00C816E8" w:rsidTr="00C816E8">
        <w:trPr>
          <w:trHeight w:val="360"/>
        </w:trPr>
        <w:tc>
          <w:tcPr>
            <w:tcW w:w="5554" w:type="dxa"/>
            <w:vMerge w:val="restart"/>
          </w:tcPr>
          <w:p w:rsidR="00794107" w:rsidRPr="00C816E8" w:rsidRDefault="00A3428B" w:rsidP="00C26342">
            <w:pPr>
              <w:pStyle w:val="34ffff8"/>
            </w:pPr>
            <w:r w:rsidRPr="00C816E8">
              <w:t>УТВЕРЖДЕН</w:t>
            </w:r>
          </w:p>
          <w:p w:rsidR="00794107" w:rsidRPr="00C816E8" w:rsidRDefault="003204F0" w:rsidP="00C26342">
            <w:pPr>
              <w:pStyle w:val="34ffff9"/>
            </w:pPr>
            <w:r w:rsidRPr="00C816E8">
              <w:fldChar w:fldCharType="begin"/>
            </w:r>
            <w:r w:rsidRPr="00C816E8">
              <w:instrText xml:space="preserve"> DOCPROPERTY  </w:instrText>
            </w:r>
            <w:r w:rsidR="00BF1A6F" w:rsidRPr="00C816E8">
              <w:instrText>обозначение</w:instrText>
            </w:r>
            <w:r w:rsidRPr="00C816E8">
              <w:instrText xml:space="preserve">_документа  \* MERGEFORMAT </w:instrText>
            </w:r>
            <w:r w:rsidRPr="00C816E8">
              <w:fldChar w:fldCharType="separate"/>
            </w:r>
            <w:r w:rsidR="001F71DD">
              <w:t>A.B.XXX.XX.XX.X-X.X</w:t>
            </w:r>
            <w:r w:rsidRPr="00C816E8">
              <w:fldChar w:fldCharType="end"/>
            </w:r>
            <w:r w:rsidR="00794107" w:rsidRPr="00C816E8">
              <w:t>-ЛУ</w:t>
            </w:r>
          </w:p>
          <w:p w:rsidR="00FE67C2" w:rsidRPr="00C816E8" w:rsidRDefault="00E3039F" w:rsidP="00272562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794107" w:rsidRPr="00C816E8" w:rsidRDefault="00794107" w:rsidP="00272562">
            <w:pPr>
              <w:pStyle w:val="34ffff8"/>
            </w:pPr>
            <w:r w:rsidRPr="00C816E8">
              <w:t>УТВЕРЖДАЮ</w:t>
            </w:r>
          </w:p>
        </w:tc>
      </w:tr>
      <w:tr w:rsidR="00794107" w:rsidRPr="00C816E8" w:rsidTr="00C816E8">
        <w:trPr>
          <w:trHeight w:val="630"/>
        </w:trPr>
        <w:tc>
          <w:tcPr>
            <w:tcW w:w="5554" w:type="dxa"/>
            <w:vMerge/>
          </w:tcPr>
          <w:p w:rsidR="00794107" w:rsidRPr="00C816E8" w:rsidRDefault="00794107" w:rsidP="00AD0715"/>
        </w:tc>
        <w:tc>
          <w:tcPr>
            <w:tcW w:w="4563" w:type="dxa"/>
          </w:tcPr>
          <w:p w:rsidR="00794107" w:rsidRPr="00C816E8" w:rsidRDefault="00794107" w:rsidP="00272562">
            <w:pPr>
              <w:pStyle w:val="34ffff9"/>
            </w:pPr>
            <w:r w:rsidRPr="00C816E8">
              <w:t xml:space="preserve">Должность, </w:t>
            </w:r>
            <w:r w:rsidR="00E44199" w:rsidRPr="00C816E8">
              <w:t>организация</w:t>
            </w:r>
            <w:r w:rsidRPr="00C816E8">
              <w:t xml:space="preserve"> Заказчика</w:t>
            </w:r>
          </w:p>
        </w:tc>
      </w:tr>
      <w:tr w:rsidR="00794107" w:rsidRPr="00C816E8" w:rsidTr="00C816E8">
        <w:trPr>
          <w:trHeight w:val="353"/>
        </w:trPr>
        <w:tc>
          <w:tcPr>
            <w:tcW w:w="5554" w:type="dxa"/>
            <w:vMerge/>
          </w:tcPr>
          <w:p w:rsidR="00794107" w:rsidRPr="00C816E8" w:rsidRDefault="00794107" w:rsidP="00AD0715"/>
        </w:tc>
        <w:tc>
          <w:tcPr>
            <w:tcW w:w="4563" w:type="dxa"/>
          </w:tcPr>
          <w:p w:rsidR="005D5F0E" w:rsidRPr="00C816E8" w:rsidRDefault="005D5F0E" w:rsidP="005D5F0E">
            <w:pPr>
              <w:pStyle w:val="34ffff9"/>
            </w:pPr>
            <w:r w:rsidRPr="00C816E8">
              <w:t>____________________ И. О. Фамилия</w:t>
            </w:r>
          </w:p>
          <w:p w:rsidR="00FE67C2" w:rsidRPr="009D0EA7" w:rsidRDefault="005D5F0E" w:rsidP="005D5F0E">
            <w:pPr>
              <w:pStyle w:val="34ffff9"/>
              <w:rPr>
                <w:lang w:val="en-US"/>
              </w:rPr>
            </w:pPr>
            <w:r w:rsidRPr="00C816E8">
              <w:t xml:space="preserve">«___»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F71DD"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F718A8" w:rsidRPr="00C816E8" w:rsidRDefault="00F718A8" w:rsidP="00264594">
      <w:pPr>
        <w:pStyle w:val="34f5"/>
      </w:pPr>
    </w:p>
    <w:p w:rsidR="00C816E8" w:rsidRDefault="00C816E8" w:rsidP="00264594">
      <w:pPr>
        <w:pStyle w:val="34f5"/>
      </w:pPr>
    </w:p>
    <w:p w:rsidR="00655B12" w:rsidRDefault="00655B12" w:rsidP="00264594">
      <w:pPr>
        <w:pStyle w:val="34f5"/>
      </w:pPr>
    </w:p>
    <w:p w:rsidR="00C816E8" w:rsidRPr="00C816E8" w:rsidRDefault="00C816E8" w:rsidP="00264594">
      <w:pPr>
        <w:pStyle w:val="34f5"/>
      </w:pPr>
    </w:p>
    <w:p w:rsidR="0030673A" w:rsidRPr="00C816E8" w:rsidRDefault="0030673A" w:rsidP="00264594">
      <w:pPr>
        <w:pStyle w:val="34f5"/>
      </w:pPr>
    </w:p>
    <w:p w:rsidR="00880A48" w:rsidRPr="00C816E8" w:rsidRDefault="00B222B3" w:rsidP="008851DB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1F71DD">
        <w:t>Полное название систе</w:t>
      </w:r>
      <w:bookmarkStart w:id="0" w:name="_GoBack"/>
      <w:bookmarkEnd w:id="0"/>
      <w:r w:rsidR="001F71DD">
        <w:t>мы</w:t>
      </w:r>
      <w:r>
        <w:fldChar w:fldCharType="end"/>
      </w:r>
    </w:p>
    <w:p w:rsidR="00C33D95" w:rsidRPr="00C816E8" w:rsidRDefault="00054E76" w:rsidP="008851DB">
      <w:pPr>
        <w:pStyle w:val="34ffc"/>
      </w:pPr>
      <w:r w:rsidRPr="00C816E8">
        <w:t>(</w:t>
      </w:r>
      <w:r w:rsidR="00B222B3">
        <w:fldChar w:fldCharType="begin"/>
      </w:r>
      <w:r w:rsidR="00B222B3">
        <w:instrText xml:space="preserve"> DOCPROPERTY  краткое_название_системы  \* MERGEFORMAT </w:instrText>
      </w:r>
      <w:r w:rsidR="00B222B3">
        <w:fldChar w:fldCharType="separate"/>
      </w:r>
      <w:r w:rsidR="001F71DD">
        <w:t>Краткое название системы</w:t>
      </w:r>
      <w:r w:rsidR="00B222B3">
        <w:fldChar w:fldCharType="end"/>
      </w:r>
      <w:r w:rsidRPr="00C816E8">
        <w:t>)</w:t>
      </w:r>
    </w:p>
    <w:p w:rsidR="00054E76" w:rsidRPr="00C816E8" w:rsidRDefault="00241136" w:rsidP="00054E76">
      <w:pPr>
        <w:pStyle w:val="34ffd"/>
      </w:pPr>
      <w:fldSimple w:instr=" DOCPROPERTY  Title  \* MERGEFORMAT ">
        <w:r w:rsidR="001F71DD">
          <w:t>Наименование документа</w:t>
        </w:r>
      </w:fldSimple>
    </w:p>
    <w:p w:rsidR="00C979F1" w:rsidRDefault="00BD5A88" w:rsidP="00126210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="00BF1A6F"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1F71DD">
        <w:t>A.B.XXX.XX.XX.X-X.X</w:t>
      </w:r>
      <w:r w:rsidRPr="00C816E8">
        <w:fldChar w:fldCharType="end"/>
      </w:r>
    </w:p>
    <w:p w:rsidR="00210AF4" w:rsidRDefault="00210AF4" w:rsidP="00264594">
      <w:pPr>
        <w:pStyle w:val="34f5"/>
      </w:pPr>
    </w:p>
    <w:p w:rsidR="00655B12" w:rsidRDefault="00655B12" w:rsidP="00264594">
      <w:pPr>
        <w:pStyle w:val="34f5"/>
      </w:pPr>
    </w:p>
    <w:p w:rsidR="00655B12" w:rsidRPr="00DA443C" w:rsidRDefault="00655B12" w:rsidP="00264594">
      <w:pPr>
        <w:pStyle w:val="34f5"/>
      </w:pPr>
    </w:p>
    <w:p w:rsidR="001E40FA" w:rsidRPr="00DA443C" w:rsidRDefault="001E40FA" w:rsidP="00264594">
      <w:pPr>
        <w:pStyle w:val="34f5"/>
      </w:pPr>
    </w:p>
    <w:p w:rsidR="00A81610" w:rsidRDefault="00A81610" w:rsidP="0026459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A81610" w:rsidRPr="00C816E8" w:rsidTr="005C0D0E">
        <w:trPr>
          <w:trHeight w:val="404"/>
        </w:trPr>
        <w:tc>
          <w:tcPr>
            <w:tcW w:w="4564" w:type="dxa"/>
            <w:vAlign w:val="center"/>
          </w:tcPr>
          <w:p w:rsidR="00A81610" w:rsidRPr="00C816E8" w:rsidRDefault="00A81610" w:rsidP="00C26342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A81610" w:rsidRPr="00C816E8" w:rsidRDefault="00A81610" w:rsidP="005C0D0E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A81610" w:rsidRPr="00C816E8" w:rsidRDefault="00A81610" w:rsidP="005C0D0E">
            <w:pPr>
              <w:pStyle w:val="34ffff9"/>
            </w:pPr>
          </w:p>
        </w:tc>
      </w:tr>
      <w:tr w:rsidR="00A81610" w:rsidRPr="00C816E8" w:rsidTr="005C0D0E">
        <w:trPr>
          <w:trHeight w:val="868"/>
        </w:trPr>
        <w:tc>
          <w:tcPr>
            <w:tcW w:w="4564" w:type="dxa"/>
          </w:tcPr>
          <w:p w:rsidR="00A81610" w:rsidRPr="00C816E8" w:rsidRDefault="00A81610" w:rsidP="005C0D0E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A81610" w:rsidRPr="00C816E8" w:rsidRDefault="00A81610" w:rsidP="005C0D0E">
            <w:pPr>
              <w:pStyle w:val="34ffff9"/>
            </w:pPr>
          </w:p>
        </w:tc>
        <w:tc>
          <w:tcPr>
            <w:tcW w:w="4563" w:type="dxa"/>
          </w:tcPr>
          <w:p w:rsidR="00A81610" w:rsidRPr="00C816E8" w:rsidRDefault="00A81610" w:rsidP="005C0D0E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A81610" w:rsidRPr="00C816E8" w:rsidTr="005C0D0E">
        <w:trPr>
          <w:trHeight w:val="404"/>
        </w:trPr>
        <w:tc>
          <w:tcPr>
            <w:tcW w:w="4564" w:type="dxa"/>
          </w:tcPr>
          <w:p w:rsidR="00A81610" w:rsidRPr="00C816E8" w:rsidRDefault="00A81610" w:rsidP="005C0D0E">
            <w:pPr>
              <w:pStyle w:val="34ffff9"/>
            </w:pPr>
            <w:r w:rsidRPr="00C816E8">
              <w:t>____________________ И. О. Фамилия</w:t>
            </w:r>
          </w:p>
          <w:p w:rsidR="00A81610" w:rsidRPr="00C816E8" w:rsidRDefault="00A81610" w:rsidP="005C0D0E">
            <w:pPr>
              <w:pStyle w:val="34ffff9"/>
            </w:pPr>
            <w:r w:rsidRPr="00C816E8">
              <w:t xml:space="preserve">«___»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 w:rsidR="002C2EF2"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F71DD"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A81610" w:rsidRPr="00C816E8" w:rsidRDefault="00A81610" w:rsidP="005C0D0E">
            <w:pPr>
              <w:pStyle w:val="34ffff9"/>
            </w:pPr>
          </w:p>
        </w:tc>
        <w:tc>
          <w:tcPr>
            <w:tcW w:w="4563" w:type="dxa"/>
          </w:tcPr>
          <w:p w:rsidR="00EE67DA" w:rsidRPr="00C816E8" w:rsidRDefault="00EE67DA" w:rsidP="00EE67DA">
            <w:pPr>
              <w:pStyle w:val="34ffff9"/>
            </w:pPr>
            <w:r w:rsidRPr="00C816E8">
              <w:t>____________________ И. О. Фамилия</w:t>
            </w:r>
          </w:p>
          <w:p w:rsidR="00A81610" w:rsidRPr="00C816E8" w:rsidRDefault="00EE67DA" w:rsidP="00EE67DA">
            <w:pPr>
              <w:pStyle w:val="34ffff9"/>
            </w:pPr>
            <w:r w:rsidRPr="00C816E8">
              <w:t xml:space="preserve">«___»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F71DD"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A81610" w:rsidRPr="00C816E8" w:rsidTr="005C0D0E">
        <w:trPr>
          <w:trHeight w:val="404"/>
        </w:trPr>
        <w:tc>
          <w:tcPr>
            <w:tcW w:w="4564" w:type="dxa"/>
            <w:vAlign w:val="center"/>
          </w:tcPr>
          <w:p w:rsidR="00A81610" w:rsidRPr="00C816E8" w:rsidRDefault="00A81610" w:rsidP="005C0D0E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A81610" w:rsidRPr="00C816E8" w:rsidRDefault="00A81610" w:rsidP="005C0D0E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A81610" w:rsidRPr="00C816E8" w:rsidRDefault="00A81610" w:rsidP="005C0D0E">
            <w:pPr>
              <w:pStyle w:val="34ffff8"/>
            </w:pPr>
          </w:p>
        </w:tc>
      </w:tr>
      <w:tr w:rsidR="00A81610" w:rsidRPr="00C816E8" w:rsidTr="005C0D0E">
        <w:trPr>
          <w:trHeight w:val="864"/>
        </w:trPr>
        <w:tc>
          <w:tcPr>
            <w:tcW w:w="4564" w:type="dxa"/>
          </w:tcPr>
          <w:p w:rsidR="00A81610" w:rsidRPr="00C816E8" w:rsidRDefault="00A81610" w:rsidP="005C0D0E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A81610" w:rsidRPr="00C816E8" w:rsidRDefault="00A81610" w:rsidP="005C0D0E">
            <w:pPr>
              <w:pStyle w:val="34ffff9"/>
            </w:pPr>
          </w:p>
        </w:tc>
        <w:tc>
          <w:tcPr>
            <w:tcW w:w="4563" w:type="dxa"/>
          </w:tcPr>
          <w:p w:rsidR="00A81610" w:rsidRPr="00C816E8" w:rsidRDefault="00A81610" w:rsidP="005C0D0E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A81610" w:rsidRPr="00C816E8" w:rsidTr="005C0D0E">
        <w:trPr>
          <w:trHeight w:val="643"/>
        </w:trPr>
        <w:tc>
          <w:tcPr>
            <w:tcW w:w="4564" w:type="dxa"/>
          </w:tcPr>
          <w:p w:rsidR="00A81610" w:rsidRPr="00C816E8" w:rsidRDefault="00A81610" w:rsidP="005C0D0E">
            <w:pPr>
              <w:pStyle w:val="34ffff9"/>
            </w:pPr>
            <w:r w:rsidRPr="00C816E8">
              <w:t>____________________ И. О. Фамилия</w:t>
            </w:r>
          </w:p>
          <w:p w:rsidR="00A81610" w:rsidRPr="00C816E8" w:rsidRDefault="00A81610" w:rsidP="005C0D0E">
            <w:pPr>
              <w:pStyle w:val="34ffff9"/>
            </w:pPr>
            <w:r w:rsidRPr="00C816E8">
              <w:t xml:space="preserve">«___»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 w:rsidR="002C2EF2"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F71DD"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A81610" w:rsidRPr="00C816E8" w:rsidRDefault="00A81610" w:rsidP="005C0D0E">
            <w:pPr>
              <w:pStyle w:val="34ffff9"/>
            </w:pPr>
          </w:p>
        </w:tc>
        <w:tc>
          <w:tcPr>
            <w:tcW w:w="4563" w:type="dxa"/>
          </w:tcPr>
          <w:p w:rsidR="00EE67DA" w:rsidRPr="00C816E8" w:rsidRDefault="00EE67DA" w:rsidP="00EE67DA">
            <w:pPr>
              <w:pStyle w:val="34ffff9"/>
            </w:pPr>
            <w:r w:rsidRPr="00C816E8">
              <w:t>____________________ И. О. Фамилия</w:t>
            </w:r>
          </w:p>
          <w:p w:rsidR="00A81610" w:rsidRPr="00C816E8" w:rsidRDefault="00EE67DA" w:rsidP="00EE67DA">
            <w:pPr>
              <w:pStyle w:val="34ffff9"/>
            </w:pPr>
            <w:r w:rsidRPr="00C816E8">
              <w:t xml:space="preserve">«___»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F71DD"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BA4372" w:rsidRDefault="00BA4372" w:rsidP="00264594">
      <w:pPr>
        <w:pStyle w:val="34f5"/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1E40FA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607538" w:history="1">
        <w:r w:rsidR="001E40FA" w:rsidRPr="00DE0034">
          <w:rPr>
            <w:rStyle w:val="af8"/>
          </w:rPr>
          <w:t>1 Введение</w:t>
        </w:r>
        <w:r w:rsidR="001E40FA">
          <w:rPr>
            <w:webHidden/>
          </w:rPr>
          <w:tab/>
        </w:r>
        <w:r w:rsidR="001E40FA">
          <w:rPr>
            <w:webHidden/>
          </w:rPr>
          <w:fldChar w:fldCharType="begin"/>
        </w:r>
        <w:r w:rsidR="001E40FA">
          <w:rPr>
            <w:webHidden/>
          </w:rPr>
          <w:instrText xml:space="preserve"> PAGEREF _Toc2607538 \h </w:instrText>
        </w:r>
        <w:r w:rsidR="001E40FA">
          <w:rPr>
            <w:webHidden/>
          </w:rPr>
        </w:r>
        <w:r w:rsidR="001E40FA">
          <w:rPr>
            <w:webHidden/>
          </w:rPr>
          <w:fldChar w:fldCharType="separate"/>
        </w:r>
        <w:r w:rsidR="001F71DD">
          <w:rPr>
            <w:webHidden/>
          </w:rPr>
          <w:t>3</w:t>
        </w:r>
        <w:r w:rsidR="001E40FA">
          <w:rPr>
            <w:webHidden/>
          </w:rPr>
          <w:fldChar w:fldCharType="end"/>
        </w:r>
      </w:hyperlink>
    </w:p>
    <w:p w:rsidR="001E40FA" w:rsidRDefault="00B222B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607539" w:history="1">
        <w:r w:rsidR="001E40FA" w:rsidRPr="00DE0034">
          <w:rPr>
            <w:rStyle w:val="af8"/>
            <w:noProof/>
          </w:rPr>
          <w:t>1.1 Заголовок 2</w:t>
        </w:r>
        <w:r w:rsidR="001E40FA">
          <w:rPr>
            <w:noProof/>
            <w:webHidden/>
          </w:rPr>
          <w:tab/>
        </w:r>
        <w:r w:rsidR="001E40FA">
          <w:rPr>
            <w:noProof/>
            <w:webHidden/>
          </w:rPr>
          <w:fldChar w:fldCharType="begin"/>
        </w:r>
        <w:r w:rsidR="001E40FA">
          <w:rPr>
            <w:noProof/>
            <w:webHidden/>
          </w:rPr>
          <w:instrText xml:space="preserve"> PAGEREF _Toc2607539 \h </w:instrText>
        </w:r>
        <w:r w:rsidR="001E40FA">
          <w:rPr>
            <w:noProof/>
            <w:webHidden/>
          </w:rPr>
        </w:r>
        <w:r w:rsidR="001E40FA">
          <w:rPr>
            <w:noProof/>
            <w:webHidden/>
          </w:rPr>
          <w:fldChar w:fldCharType="separate"/>
        </w:r>
        <w:r w:rsidR="001F71DD">
          <w:rPr>
            <w:noProof/>
            <w:webHidden/>
          </w:rPr>
          <w:t>3</w:t>
        </w:r>
        <w:r w:rsidR="001E40FA">
          <w:rPr>
            <w:noProof/>
            <w:webHidden/>
          </w:rPr>
          <w:fldChar w:fldCharType="end"/>
        </w:r>
      </w:hyperlink>
    </w:p>
    <w:p w:rsidR="001E40FA" w:rsidRDefault="00B222B3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2607540" w:history="1">
        <w:r w:rsidR="001E40FA" w:rsidRPr="00DE0034">
          <w:rPr>
            <w:rStyle w:val="af8"/>
            <w:noProof/>
          </w:rPr>
          <w:t>1.1.1 Заголовок 3</w:t>
        </w:r>
        <w:r w:rsidR="001E40FA">
          <w:rPr>
            <w:noProof/>
            <w:webHidden/>
          </w:rPr>
          <w:tab/>
        </w:r>
        <w:r w:rsidR="001E40FA">
          <w:rPr>
            <w:noProof/>
            <w:webHidden/>
          </w:rPr>
          <w:fldChar w:fldCharType="begin"/>
        </w:r>
        <w:r w:rsidR="001E40FA">
          <w:rPr>
            <w:noProof/>
            <w:webHidden/>
          </w:rPr>
          <w:instrText xml:space="preserve"> PAGEREF _Toc2607540 \h </w:instrText>
        </w:r>
        <w:r w:rsidR="001E40FA">
          <w:rPr>
            <w:noProof/>
            <w:webHidden/>
          </w:rPr>
        </w:r>
        <w:r w:rsidR="001E40FA">
          <w:rPr>
            <w:noProof/>
            <w:webHidden/>
          </w:rPr>
          <w:fldChar w:fldCharType="separate"/>
        </w:r>
        <w:r w:rsidR="001F71DD">
          <w:rPr>
            <w:noProof/>
            <w:webHidden/>
          </w:rPr>
          <w:t>3</w:t>
        </w:r>
        <w:r w:rsidR="001E40FA">
          <w:rPr>
            <w:noProof/>
            <w:webHidden/>
          </w:rPr>
          <w:fldChar w:fldCharType="end"/>
        </w:r>
      </w:hyperlink>
    </w:p>
    <w:p w:rsidR="001E40FA" w:rsidRDefault="00B222B3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2607541" w:history="1">
        <w:r w:rsidR="001E40FA" w:rsidRPr="00DE0034">
          <w:rPr>
            <w:rStyle w:val="af8"/>
            <w:noProof/>
            <w:lang w:val="en-US"/>
          </w:rPr>
          <w:t>1.1.2</w:t>
        </w:r>
        <w:r w:rsidR="001E40FA" w:rsidRPr="00DE0034">
          <w:rPr>
            <w:rStyle w:val="af8"/>
            <w:noProof/>
          </w:rPr>
          <w:t xml:space="preserve"> Заголовок 3</w:t>
        </w:r>
        <w:r w:rsidR="001E40FA">
          <w:rPr>
            <w:noProof/>
            <w:webHidden/>
          </w:rPr>
          <w:tab/>
        </w:r>
        <w:r w:rsidR="001E40FA">
          <w:rPr>
            <w:noProof/>
            <w:webHidden/>
          </w:rPr>
          <w:fldChar w:fldCharType="begin"/>
        </w:r>
        <w:r w:rsidR="001E40FA">
          <w:rPr>
            <w:noProof/>
            <w:webHidden/>
          </w:rPr>
          <w:instrText xml:space="preserve"> PAGEREF _Toc2607541 \h </w:instrText>
        </w:r>
        <w:r w:rsidR="001E40FA">
          <w:rPr>
            <w:noProof/>
            <w:webHidden/>
          </w:rPr>
        </w:r>
        <w:r w:rsidR="001E40FA">
          <w:rPr>
            <w:noProof/>
            <w:webHidden/>
          </w:rPr>
          <w:fldChar w:fldCharType="separate"/>
        </w:r>
        <w:r w:rsidR="001F71DD">
          <w:rPr>
            <w:noProof/>
            <w:webHidden/>
          </w:rPr>
          <w:t>3</w:t>
        </w:r>
        <w:r w:rsidR="001E40FA">
          <w:rPr>
            <w:noProof/>
            <w:webHidden/>
          </w:rPr>
          <w:fldChar w:fldCharType="end"/>
        </w:r>
      </w:hyperlink>
    </w:p>
    <w:p w:rsidR="001E40FA" w:rsidRDefault="00B222B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7542" w:history="1">
        <w:r w:rsidR="001E40FA" w:rsidRPr="00DE0034">
          <w:rPr>
            <w:rStyle w:val="af8"/>
          </w:rPr>
          <w:t>Приложение А. Название приложения</w:t>
        </w:r>
        <w:r w:rsidR="001E40FA">
          <w:rPr>
            <w:webHidden/>
          </w:rPr>
          <w:tab/>
        </w:r>
        <w:r w:rsidR="001E40FA">
          <w:rPr>
            <w:webHidden/>
          </w:rPr>
          <w:fldChar w:fldCharType="begin"/>
        </w:r>
        <w:r w:rsidR="001E40FA">
          <w:rPr>
            <w:webHidden/>
          </w:rPr>
          <w:instrText xml:space="preserve"> PAGEREF _Toc2607542 \h </w:instrText>
        </w:r>
        <w:r w:rsidR="001E40FA">
          <w:rPr>
            <w:webHidden/>
          </w:rPr>
        </w:r>
        <w:r w:rsidR="001E40FA">
          <w:rPr>
            <w:webHidden/>
          </w:rPr>
          <w:fldChar w:fldCharType="separate"/>
        </w:r>
        <w:r w:rsidR="001F71DD">
          <w:rPr>
            <w:webHidden/>
          </w:rPr>
          <w:t>4</w:t>
        </w:r>
        <w:r w:rsidR="001E40FA">
          <w:rPr>
            <w:webHidden/>
          </w:rPr>
          <w:fldChar w:fldCharType="end"/>
        </w:r>
      </w:hyperlink>
    </w:p>
    <w:p w:rsidR="001E40FA" w:rsidRDefault="00B222B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607543" w:history="1">
        <w:r w:rsidR="001E40FA" w:rsidRPr="00DE0034">
          <w:rPr>
            <w:rStyle w:val="af8"/>
            <w:noProof/>
          </w:rPr>
          <w:t>А.1 Заголовок 2</w:t>
        </w:r>
        <w:r w:rsidR="001E40FA">
          <w:rPr>
            <w:noProof/>
            <w:webHidden/>
          </w:rPr>
          <w:tab/>
        </w:r>
        <w:r w:rsidR="001E40FA">
          <w:rPr>
            <w:noProof/>
            <w:webHidden/>
          </w:rPr>
          <w:fldChar w:fldCharType="begin"/>
        </w:r>
        <w:r w:rsidR="001E40FA">
          <w:rPr>
            <w:noProof/>
            <w:webHidden/>
          </w:rPr>
          <w:instrText xml:space="preserve"> PAGEREF _Toc2607543 \h </w:instrText>
        </w:r>
        <w:r w:rsidR="001E40FA">
          <w:rPr>
            <w:noProof/>
            <w:webHidden/>
          </w:rPr>
        </w:r>
        <w:r w:rsidR="001E40FA">
          <w:rPr>
            <w:noProof/>
            <w:webHidden/>
          </w:rPr>
          <w:fldChar w:fldCharType="separate"/>
        </w:r>
        <w:r w:rsidR="001F71DD">
          <w:rPr>
            <w:noProof/>
            <w:webHidden/>
          </w:rPr>
          <w:t>4</w:t>
        </w:r>
        <w:r w:rsidR="001E40FA">
          <w:rPr>
            <w:noProof/>
            <w:webHidden/>
          </w:rPr>
          <w:fldChar w:fldCharType="end"/>
        </w:r>
      </w:hyperlink>
    </w:p>
    <w:p w:rsidR="001E40FA" w:rsidRDefault="00B222B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7544" w:history="1">
        <w:r w:rsidR="001E40FA" w:rsidRPr="00DE0034">
          <w:rPr>
            <w:rStyle w:val="af8"/>
          </w:rPr>
          <w:t>Перечень сокращений</w:t>
        </w:r>
        <w:r w:rsidR="001E40FA">
          <w:rPr>
            <w:webHidden/>
          </w:rPr>
          <w:tab/>
        </w:r>
        <w:r w:rsidR="001E40FA">
          <w:rPr>
            <w:webHidden/>
          </w:rPr>
          <w:fldChar w:fldCharType="begin"/>
        </w:r>
        <w:r w:rsidR="001E40FA">
          <w:rPr>
            <w:webHidden/>
          </w:rPr>
          <w:instrText xml:space="preserve"> PAGEREF _Toc2607544 \h </w:instrText>
        </w:r>
        <w:r w:rsidR="001E40FA">
          <w:rPr>
            <w:webHidden/>
          </w:rPr>
        </w:r>
        <w:r w:rsidR="001E40FA">
          <w:rPr>
            <w:webHidden/>
          </w:rPr>
          <w:fldChar w:fldCharType="separate"/>
        </w:r>
        <w:r w:rsidR="001F71DD">
          <w:rPr>
            <w:webHidden/>
          </w:rPr>
          <w:t>5</w:t>
        </w:r>
        <w:r w:rsidR="001E40FA">
          <w:rPr>
            <w:webHidden/>
          </w:rPr>
          <w:fldChar w:fldCharType="end"/>
        </w:r>
      </w:hyperlink>
    </w:p>
    <w:p w:rsidR="001E40FA" w:rsidRDefault="00B222B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7545" w:history="1">
        <w:r w:rsidR="001E40FA" w:rsidRPr="00DE0034">
          <w:rPr>
            <w:rStyle w:val="af8"/>
          </w:rPr>
          <w:t>Перечень терминов</w:t>
        </w:r>
        <w:r w:rsidR="001E40FA">
          <w:rPr>
            <w:webHidden/>
          </w:rPr>
          <w:tab/>
        </w:r>
        <w:r w:rsidR="001E40FA">
          <w:rPr>
            <w:webHidden/>
          </w:rPr>
          <w:fldChar w:fldCharType="begin"/>
        </w:r>
        <w:r w:rsidR="001E40FA">
          <w:rPr>
            <w:webHidden/>
          </w:rPr>
          <w:instrText xml:space="preserve"> PAGEREF _Toc2607545 \h </w:instrText>
        </w:r>
        <w:r w:rsidR="001E40FA">
          <w:rPr>
            <w:webHidden/>
          </w:rPr>
        </w:r>
        <w:r w:rsidR="001E40FA">
          <w:rPr>
            <w:webHidden/>
          </w:rPr>
          <w:fldChar w:fldCharType="separate"/>
        </w:r>
        <w:r w:rsidR="001F71DD">
          <w:rPr>
            <w:webHidden/>
          </w:rPr>
          <w:t>6</w:t>
        </w:r>
        <w:r w:rsidR="001E40FA"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</w:pPr>
      <w:r>
        <w:fldChar w:fldCharType="end"/>
      </w:r>
    </w:p>
    <w:p w:rsidR="00E3465E" w:rsidRDefault="00E3465E" w:rsidP="00DA443C">
      <w:pPr>
        <w:pStyle w:val="34fffa"/>
        <w:rPr>
          <w:lang w:val="en-US"/>
        </w:rPr>
      </w:pPr>
    </w:p>
    <w:p w:rsidR="003B31D6" w:rsidRDefault="003B31D6" w:rsidP="00DA443C">
      <w:pPr>
        <w:pStyle w:val="34fffa"/>
        <w:rPr>
          <w:lang w:val="en-US"/>
        </w:rPr>
        <w:sectPr w:rsidR="003B31D6" w:rsidSect="008E77B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263746" w:rsidP="00D47C08">
      <w:pPr>
        <w:pStyle w:val="1"/>
      </w:pPr>
      <w:bookmarkStart w:id="1" w:name="_Toc398225595"/>
      <w:bookmarkStart w:id="2" w:name="_Toc398345745"/>
      <w:bookmarkStart w:id="3" w:name="_Toc2607538"/>
      <w:r>
        <w:rPr>
          <w:lang w:val="ru-RU"/>
        </w:rPr>
        <w:lastRenderedPageBreak/>
        <w:t>Введение</w:t>
      </w:r>
      <w:bookmarkEnd w:id="1"/>
      <w:bookmarkEnd w:id="2"/>
      <w:bookmarkEnd w:id="3"/>
    </w:p>
    <w:p w:rsidR="00D47C08" w:rsidRDefault="00E27334" w:rsidP="00D47C08">
      <w:pPr>
        <w:pStyle w:val="2"/>
      </w:pPr>
      <w:bookmarkStart w:id="4" w:name="_Toc397919158"/>
      <w:bookmarkStart w:id="5" w:name="_Toc397971196"/>
      <w:bookmarkStart w:id="6" w:name="_Toc397971531"/>
      <w:bookmarkStart w:id="7" w:name="_Toc398225596"/>
      <w:bookmarkStart w:id="8" w:name="_Toc398345746"/>
      <w:bookmarkStart w:id="9" w:name="_Toc2607539"/>
      <w:r>
        <w:t>Заголовок 2</w:t>
      </w:r>
      <w:bookmarkEnd w:id="4"/>
      <w:bookmarkEnd w:id="5"/>
      <w:bookmarkEnd w:id="6"/>
      <w:bookmarkEnd w:id="7"/>
      <w:bookmarkEnd w:id="8"/>
      <w:bookmarkEnd w:id="9"/>
    </w:p>
    <w:p w:rsidR="00D47C08" w:rsidRDefault="00E27334" w:rsidP="00D47C08">
      <w:pPr>
        <w:pStyle w:val="3"/>
      </w:pPr>
      <w:bookmarkStart w:id="10" w:name="_Toc397919159"/>
      <w:bookmarkStart w:id="11" w:name="_Toc397971197"/>
      <w:bookmarkStart w:id="12" w:name="_Toc397971532"/>
      <w:bookmarkStart w:id="13" w:name="_Toc398225597"/>
      <w:bookmarkStart w:id="14" w:name="_Toc398345747"/>
      <w:bookmarkStart w:id="15" w:name="_Toc2607540"/>
      <w:r>
        <w:t>Заголовок 3</w:t>
      </w:r>
      <w:bookmarkEnd w:id="10"/>
      <w:bookmarkEnd w:id="11"/>
      <w:bookmarkEnd w:id="12"/>
      <w:bookmarkEnd w:id="13"/>
      <w:bookmarkEnd w:id="14"/>
      <w:bookmarkEnd w:id="15"/>
    </w:p>
    <w:p w:rsidR="003140DA" w:rsidRDefault="003140DA" w:rsidP="001630F8">
      <w:pPr>
        <w:pStyle w:val="34b"/>
      </w:pPr>
    </w:p>
    <w:p w:rsidR="003140DA" w:rsidRDefault="003140DA" w:rsidP="003140DA">
      <w:pPr>
        <w:pStyle w:val="3"/>
        <w:rPr>
          <w:lang w:val="en-US"/>
        </w:rPr>
      </w:pPr>
      <w:bookmarkStart w:id="16" w:name="_Toc397971198"/>
      <w:bookmarkStart w:id="17" w:name="_Toc397971533"/>
      <w:bookmarkStart w:id="18" w:name="_Toc398225598"/>
      <w:bookmarkStart w:id="19" w:name="_Toc398345748"/>
      <w:bookmarkStart w:id="20" w:name="_Toc2607541"/>
      <w:r>
        <w:t>Заголовок 3</w:t>
      </w:r>
      <w:bookmarkEnd w:id="16"/>
      <w:bookmarkEnd w:id="17"/>
      <w:bookmarkEnd w:id="18"/>
      <w:bookmarkEnd w:id="19"/>
      <w:bookmarkEnd w:id="20"/>
    </w:p>
    <w:p w:rsidR="001920DA" w:rsidRDefault="001920DA" w:rsidP="004A6227">
      <w:pPr>
        <w:pStyle w:val="34b"/>
      </w:pPr>
    </w:p>
    <w:p w:rsidR="001920DA" w:rsidRPr="001920DA" w:rsidRDefault="001920DA" w:rsidP="00DD4BF6">
      <w:pPr>
        <w:pStyle w:val="34fffa"/>
      </w:pPr>
    </w:p>
    <w:p w:rsidR="004A6227" w:rsidRDefault="004A6227" w:rsidP="0069587A">
      <w:pPr>
        <w:pStyle w:val="3412"/>
      </w:pPr>
      <w:bookmarkStart w:id="21" w:name="_Toc397971534"/>
      <w:bookmarkStart w:id="22" w:name="_Toc398225599"/>
      <w:bookmarkEnd w:id="21"/>
      <w:bookmarkEnd w:id="22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23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24" w:name="_Toc398225600"/>
      <w:bookmarkStart w:id="25" w:name="_Toc398345749"/>
      <w:bookmarkStart w:id="26" w:name="_Toc2607542"/>
      <w:r w:rsidR="001F71DD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23"/>
      <w:bookmarkEnd w:id="24"/>
      <w:bookmarkEnd w:id="25"/>
      <w:r w:rsidR="00151B4F">
        <w:instrText>Название приложения</w:instrText>
      </w:r>
      <w:bookmarkEnd w:id="26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Default="001149C9" w:rsidP="001149C9">
      <w:pPr>
        <w:pStyle w:val="3420"/>
      </w:pPr>
      <w:bookmarkStart w:id="27" w:name="_Toc398225601"/>
      <w:bookmarkStart w:id="28" w:name="_Toc398345750"/>
      <w:bookmarkStart w:id="29" w:name="_Toc2607543"/>
      <w:r>
        <w:t>Заголовок 2</w:t>
      </w:r>
      <w:bookmarkEnd w:id="27"/>
      <w:bookmarkEnd w:id="28"/>
      <w:bookmarkEnd w:id="29"/>
    </w:p>
    <w:p w:rsidR="001920DA" w:rsidRDefault="001920DA" w:rsidP="001920DA">
      <w:pPr>
        <w:pStyle w:val="34b"/>
        <w:rPr>
          <w:lang w:val="en-US"/>
        </w:rPr>
      </w:pPr>
    </w:p>
    <w:p w:rsidR="00DA443C" w:rsidRPr="00DA443C" w:rsidRDefault="00DA443C" w:rsidP="00DA443C">
      <w:pPr>
        <w:pStyle w:val="34fffa"/>
        <w:rPr>
          <w:lang w:val="en-US"/>
        </w:rPr>
      </w:pPr>
    </w:p>
    <w:p w:rsidR="00147B49" w:rsidRDefault="002C35B5" w:rsidP="00147B49">
      <w:pPr>
        <w:pStyle w:val="3415"/>
        <w:rPr>
          <w:lang w:val="en-US"/>
        </w:rPr>
      </w:pPr>
      <w:bookmarkStart w:id="30" w:name="_Toc386572818"/>
      <w:bookmarkStart w:id="31" w:name="_Toc386572947"/>
      <w:bookmarkStart w:id="32" w:name="_Toc390811904"/>
      <w:bookmarkStart w:id="33" w:name="_Toc394586650"/>
      <w:bookmarkStart w:id="34" w:name="_Toc2607544"/>
      <w:r>
        <w:lastRenderedPageBreak/>
        <w:t>Перечень</w:t>
      </w:r>
      <w:r w:rsidR="00147B49">
        <w:t xml:space="preserve"> сокращений</w:t>
      </w:r>
      <w:bookmarkEnd w:id="30"/>
      <w:bookmarkEnd w:id="31"/>
      <w:bookmarkEnd w:id="32"/>
      <w:bookmarkEnd w:id="33"/>
      <w:bookmarkEnd w:id="34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  <w:r w:rsidRPr="00AD0715">
              <w:t>АИС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  <w:r w:rsidRPr="00AD0715">
              <w:t>Автоматизированная информационная система</w:t>
            </w:r>
          </w:p>
        </w:tc>
      </w:tr>
      <w:tr w:rsidR="0017541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7541A" w:rsidRPr="00AD0715" w:rsidRDefault="0017541A" w:rsidP="00792B31">
            <w:pPr>
              <w:pStyle w:val="34ff6"/>
            </w:pPr>
            <w:r>
              <w:t>А</w:t>
            </w:r>
            <w:r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7541A" w:rsidRPr="00AD0715" w:rsidRDefault="0017541A" w:rsidP="0017541A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  <w:r>
              <w:t>АСУ ТП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  <w:r w:rsidRPr="00AC0991">
              <w:t>Автоматизированная система управления технологическим процессом</w:t>
            </w: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3465A9" w:rsidRDefault="00425E18" w:rsidP="00602011">
            <w:pPr>
              <w:pStyle w:val="34ff6"/>
            </w:pPr>
            <w:r>
              <w:t>КТС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  <w:r>
              <w:t>Комплекс</w:t>
            </w:r>
            <w:r w:rsidRPr="003465A9">
              <w:t xml:space="preserve"> технических средств</w:t>
            </w: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  <w:r w:rsidRPr="00625C8E">
              <w:t>НИР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  <w:r w:rsidRPr="00F74283">
              <w:t>Научно-исследовательская работа</w:t>
            </w: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  <w:r>
              <w:t>ЭВМ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  <w:r w:rsidRPr="00F74283">
              <w:t>Электронно-вычислительная машина</w:t>
            </w: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35" w:name="_Toc2607545"/>
      <w:r>
        <w:lastRenderedPageBreak/>
        <w:t>Перечень терминов</w:t>
      </w:r>
      <w:bookmarkEnd w:id="35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DA443C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DA443C" w:rsidRPr="00A86232" w:rsidRDefault="00DA443C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DA443C" w:rsidRPr="005F1B2E" w:rsidRDefault="00DA443C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DA443C" w:rsidRPr="005F1B2E" w:rsidRDefault="00DA443C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DA443C" w:rsidRPr="005F1B2E" w:rsidRDefault="00DA443C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DA443C" w:rsidRPr="005F1B2E" w:rsidRDefault="00DA443C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DA443C" w:rsidRPr="005F1B2E" w:rsidRDefault="00DA443C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DA443C" w:rsidRPr="005F1B2E" w:rsidRDefault="00DA443C" w:rsidP="006877E2">
            <w:pPr>
              <w:pStyle w:val="34ff8"/>
            </w:pPr>
            <w:r w:rsidRPr="005F1B2E">
              <w:t>Дата</w:t>
            </w:r>
          </w:p>
        </w:tc>
      </w:tr>
      <w:tr w:rsidR="00DA443C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DA443C" w:rsidRPr="005F1B2E" w:rsidRDefault="00DA443C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DA443C" w:rsidRPr="005F1B2E" w:rsidRDefault="00DA443C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DA443C" w:rsidRPr="005F1B2E" w:rsidRDefault="00DA443C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DA443C" w:rsidRPr="005F1B2E" w:rsidRDefault="00DA443C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DA443C" w:rsidRPr="005F1B2E" w:rsidRDefault="00DA443C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DA443C" w:rsidRPr="005F1B2E" w:rsidRDefault="00DA443C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DA443C" w:rsidRPr="005F1B2E" w:rsidRDefault="00DA443C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DA443C" w:rsidRPr="005F1B2E" w:rsidRDefault="00DA443C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DA443C" w:rsidRPr="005F1B2E" w:rsidRDefault="00DA443C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DA443C" w:rsidRPr="005F1B2E" w:rsidRDefault="00DA443C" w:rsidP="006877E2">
            <w:pPr>
              <w:pStyle w:val="34ff8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  <w:tr w:rsidR="00DA443C" w:rsidTr="005F4BAC">
        <w:trPr>
          <w:trHeight w:val="454"/>
        </w:trPr>
        <w:tc>
          <w:tcPr>
            <w:tcW w:w="518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A443C" w:rsidRDefault="00DA443C" w:rsidP="005F4B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A443C" w:rsidRDefault="00DA443C" w:rsidP="005F4BAC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3B31D6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22B3" w:rsidRDefault="00B222B3" w:rsidP="00AD0715">
      <w:r>
        <w:separator/>
      </w:r>
    </w:p>
    <w:p w:rsidR="00B222B3" w:rsidRDefault="00B222B3" w:rsidP="00AD0715"/>
  </w:endnote>
  <w:endnote w:type="continuationSeparator" w:id="0">
    <w:p w:rsidR="00B222B3" w:rsidRDefault="00B222B3" w:rsidP="00AD0715">
      <w:r>
        <w:continuationSeparator/>
      </w:r>
    </w:p>
    <w:p w:rsidR="00B222B3" w:rsidRDefault="00B222B3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51317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22B3" w:rsidRDefault="00B222B3" w:rsidP="00AD0715">
      <w:r>
        <w:separator/>
      </w:r>
    </w:p>
    <w:p w:rsidR="00B222B3" w:rsidRDefault="00B222B3" w:rsidP="00AD0715"/>
  </w:footnote>
  <w:footnote w:type="continuationSeparator" w:id="0">
    <w:p w:rsidR="00B222B3" w:rsidRDefault="00B222B3" w:rsidP="00AD0715">
      <w:r>
        <w:continuationSeparator/>
      </w:r>
    </w:p>
    <w:p w:rsidR="00B222B3" w:rsidRDefault="00B222B3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3113574E" wp14:editId="4E09111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3FFEADF7" wp14:editId="2864B15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FB373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3ED4E503" wp14:editId="0862731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8" name="Группа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4F04CD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1F71DD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" name="Группа 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8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">
              <v:group id="Группа 1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group id="Группа 21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Группа 2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Группа 2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PkM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4QS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JPkMMAAADbAAAADwAAAAAAAAAAAAAAAACYAgAAZHJzL2Rv&#10;d25yZXYueG1sUEsFBgAAAAAEAAQA9QAAAIgD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Группа 30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Группа 43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cNBMMA&#10;AADbAAAADwAAAGRycy9kb3ducmV2LnhtbESPT2sCMRTE7wW/Q3iCt5ooaHU1ilpE680/4PWxee4u&#10;bl6WJNX12zeFQo/DzPyGmS9bW4sH+VA51jDoKxDEuTMVFxou5+37BESIyAZrx6ThRQGWi87bHDPj&#10;nnykxykWIkE4ZKihjLHJpAx5SRZD3zXEybs5bzEm6QtpPD4T3NZyqNRYWqw4LZTY0Kak/H76thpu&#10;F/X1cY60Wm/8dHT4VNfxXu207nXb1QxEpDb+h//ae6NhNIXfL+kH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cNBMMAAADbAAAADwAAAAAAAAAAAAAAAACYAgAAZHJzL2Rv&#10;d25yZXYueG1sUEsFBgAAAAAEAAQA9QAAAIgD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group id="Группа 61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0biMMAAADbAAAADwAAAGRycy9kb3ducmV2LnhtbESPQYvCMBSE74L/ITzB25oqWLUapYrK&#10;wsLCqnh+NM+22LyUJtr67zcLCx6HmfmGWW06U4knNa60rGA8ikAQZ1aXnCu4nA8fcxDOI2usLJOC&#10;FznYrPu9FSbatvxDz5PPRYCwS1BB4X2dSOmyggy6ka2Jg3ezjUEfZJNL3WAb4KaSkyiKpcGSw0KB&#10;Ne0Kyu6nh1EwNdvZV3s+LuJ0PzPkr+P5d3pQajjo0iUIT51/h//bn1pBPIW/L+E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NG4j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f1cUAAADbAAAADwAAAGRycy9kb3ducmV2LnhtbESPQWvCQBSE7wX/w/KEXopujBAkuoq2&#10;FkpvtYJ4e2RfssHs25hdTdpf3y0Uehxm5htmtRlsI+7U+dqxgtk0AUFcOF1zpeD4+TpZgPABWWPj&#10;mBR8kYfNevSwwly7nj/ofgiViBD2OSowIbS5lL4wZNFPXUscvdJ1FkOUXSV1h32E20amSZJJizXH&#10;BYMtPRsqLoebVTAvz/un6/xllqZ18l6a777YnSqlHsfDdgki0BD+w3/tN60gy+D3S/wB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kf1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EyXM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s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4TJcwQAAANsAAAAPAAAAAAAAAAAAAAAA&#10;AKECAABkcnMvZG93bnJldi54bWxQSwUGAAAAAAQABAD5AAAAjwMAAAAA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aLp8YAAADbAAAADwAAAGRycy9kb3ducmV2LnhtbESPS2vDMBCE74X8B7GBXEoix4GQuFFC&#10;Hi2U3vKA0ttirS1Ta+VYauz211eFQo7DzHzDrDa9rcWNWl85VjCdJCCIc6crLhVczi/jBQgfkDXW&#10;jknBN3nYrAcPK8y06/hIt1MoRYSwz1CBCaHJpPS5IYt+4hri6BWutRiibEupW+wi3NYyTZK5tFhx&#10;XDDY0N5Q/nn6sgpmxcfz43V2mKZplbwV5qfLd++lUqNhv30CEagP9/B/+1UrmC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mi6f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gIq8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N+L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gIq8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INHMUAAADb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MwHsH1S/oBen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INH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group id="Группа 74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A5VsYA&#10;AADbAAAADwAAAGRycy9kb3ducmV2LnhtbESPQWvCQBSE7wX/w/IKXkrd2GLQ6Cpa0HoQpCrt9Zl9&#10;TYLZtyG7mtRf3xUEj8PMfMNMZq0pxYVqV1hW0O9FIIhTqwvOFBz2y9chCOeRNZaWScEfOZhNO08T&#10;TLRt+IsuO5+JAGGXoILc+yqR0qU5GXQ9WxEH79fWBn2QdSZ1jU2Am1K+RVEsDRYcFnKs6COn9LQ7&#10;GwXmPN+MFsdPP3hpVvv4Gq/wZ/utVPe5nY9BeGr9I3xvr7WC4TvcvoQf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A5Vs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gOvMYA&#10;AADbAAAADwAAAGRycy9kb3ducmV2LnhtbESPQWvCQBSE7wX/w/KEXopuKjRozEa0oO1BKGqp19fs&#10;axLMvg3Z1aT99a4g9DjMzDdMuuhNLS7UusqygudxBII4t7riQsHnYT2agnAeWWNtmRT8koNFNnhI&#10;MdG24x1d9r4QAcIuQQWl900ipctLMujGtiEO3o9tDfog20LqFrsAN7WcRFEsDVYcFkps6LWk/LQ/&#10;GwXmvNzOVt9v/uWp2xziv3iDx48vpR6H/XIOwlPv/8P39rtWMJ3B7Uv4ATK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+gOvM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4F04CD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x/MMA&#10;AADbAAAADwAAAGRycy9kb3ducmV2LnhtbERPTWvCQBC9C/6HZQQvUjctGGrqKlqoehDEWNrrNDtN&#10;gtnZkF1N9Ne7B8Hj433PFp2pxIUaV1pW8DqOQBBnVpecK/g+fr28g3AeWWNlmRRcycFi3u/NMNG2&#10;5QNdUp+LEMIuQQWF93UipcsKMujGtiYO3L9tDPoAm1zqBtsQbir5FkWxNFhyaCiwps+CslN6NgrM&#10;ebmbrv42fjJq18f4Fq/xd/+j1HDQLT9AeOr8U/xwb7WCaVgfvo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sx/MMAAADbAAAADwAAAAAAAAAAAAAAAACYAgAAZHJzL2Rv&#10;d25yZXYueG1sUEsFBgAAAAAEAAQA9QAAAIgDAAAAAA==&#10;" filled="f" stroked="f">
                        <v:textbox inset="1pt,.4mm,1pt,1pt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1F71DD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blrcMA&#10;AADcAAAADwAAAGRycy9kb3ducmV2LnhtbERPTWvCQBC9C/6HZYRepG5a0TbRVaS1pjeJ9eJtyI6b&#10;YHY2ZLea/vtuoeBtHu9zluveNuJKna8dK3iaJCCIS6drNgqOXx+PryB8QNbYOCYFP+RhvRoOlphp&#10;d+OCrodgRAxhn6GCKoQ2k9KXFVn0E9cSR+7sOoshws5I3eEthttGPifJXFqsOTZU2NJbReXl8G0V&#10;vLxvxrQ/uXPYprs0N0W+S02u1MOo3yxABOrDXfzv/tRx/nQG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blr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dKM8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2dKM8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57ycYA&#10;AADaAAAADwAAAGRycy9kb3ducmV2LnhtbESPT2vCQBTE74LfYXmFXopuWmjQ1E2whdoeBPEPen3N&#10;vibB7NuQXU3qp3eFgsdhZn7DzLLe1OJMrassK3geRyCIc6srLhTstp+jCQjnkTXWlknBHznI0uFg&#10;hom2Ha/pvPGFCBB2CSoovW8SKV1ekkE3tg1x8H5ta9AH2RZSt9gFuKnlSxTF0mDFYaHEhj5Kyo+b&#10;k1FgTvPl9P3ny78+dYttfIkXeFjtlXp86OdvIDz1/h7+b39rBTHcroQbIN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F57yc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LeUsYA&#10;AADaAAAADwAAAGRycy9kb3ducmV2LnhtbESPT2vCQBTE74V+h+UVvBTdKJi2qauo4J+DUBqlvb5m&#10;X5Ng9m3Irib66V2h0OMwM79hJrPOVOJMjSstKxgOIhDEmdUl5woO+1X/FYTzyBory6TgQg5m08eH&#10;CSbatvxJ59TnIkDYJaig8L5OpHRZQQbdwNbEwfu1jUEfZJNL3WAb4KaSoyiKpcGSw0KBNS0Lyo7p&#10;ySgwp/nubfGz8ePndr2Pr/Eavz++lOo9dfN3EJ46/x/+a2+1ghe4Xwk3QE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LeUs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052378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43E517E3" wp14:editId="46D22898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79077B" w:rsidRDefault="00241136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1F71DD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F71DD" w:rsidRPr="001F71DD">
                                    <w:rPr>
                                      <w:noProof/>
                                    </w:rPr>
                                    <w:instrText>7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F71DD">
                                    <w:rPr>
                                      <w:noProof/>
                                    </w:rPr>
                                    <w:t>7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F71DD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1F71DD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241136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1F71DD">
                                      <w:t>Полное название системы</w:t>
                                    </w:r>
                                  </w:fldSimple>
                                  <w:r w:rsidR="008E77B3">
                                    <w:t>.</w:t>
                                  </w:r>
                                </w:p>
                                <w:p w:rsidR="008E77B3" w:rsidRPr="00F9048A" w:rsidRDefault="00241136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1F71DD">
                                      <w:t>Наименование документа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9" o:spid="_x0000_s1137" style="position:absolute;left:0;text-align:left;margin-left:-48pt;margin-top:.25pt;width:558.45pt;height:826.65pt;z-index:251687936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E77B3" w:rsidRPr="00A32665" w:rsidRDefault="008E77B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79077B" w:rsidRDefault="00241136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1F71DD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E77B3" w:rsidRPr="00A32665" w:rsidRDefault="008E77B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F71DD" w:rsidRPr="001F71DD">
                              <w:rPr>
                                <w:noProof/>
                              </w:rPr>
                              <w:instrText>7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F71DD"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F71DD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1F71DD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241136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1F71DD">
                                <w:t>Полное название системы</w:t>
                              </w:r>
                            </w:fldSimple>
                            <w:r w:rsidR="008E77B3">
                              <w:t>.</w:t>
                            </w:r>
                          </w:p>
                          <w:p w:rsidR="008E77B3" w:rsidRPr="00F9048A" w:rsidRDefault="00241136" w:rsidP="008E77B3">
                            <w:pPr>
                              <w:pStyle w:val="34f1"/>
                            </w:pPr>
                            <w:fldSimple w:instr=" DOCPROPERTY  Title  \* MERGEFORMAT ">
                              <w:r w:rsidR="001F71DD">
                                <w:t>Наименование документа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04CD" w:rsidRDefault="004F04C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5427E700" wp14:editId="19D5D42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619" name="Группа 1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620" name="Группа 162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1621" name="Группа 16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622" name="Группа 162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623" name="Группа 162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62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25" name="Группа 162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626" name="Группа 162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62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2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2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3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63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632" name="Группа 163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633" name="Группа 163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3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39" name="Группа 163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4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4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46" name="Группа 1646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1647" name="Группа 1647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1648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49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0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1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52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3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4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5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6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7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58" name="Группа 1658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1659" name="Группа 1659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1660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CB1016" w:rsidRDefault="004F04CD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1661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5374BE" w:rsidRDefault="004F04CD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F71DD">
                                      <w:rPr>
                                        <w:noProof/>
                                        <w:lang w:val="en-US"/>
                                      </w:rPr>
                                      <w:t>7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1662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Default="004F04CD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1F71DD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63" name="Группа 1663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1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945CCC" w:rsidRDefault="004F04CD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Default="004F04CD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5E4A3B" w:rsidRDefault="004F04CD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0411E6" w:rsidRDefault="004F04CD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8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5E4A3B" w:rsidRDefault="004F04CD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9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1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945CCC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945CCC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3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5E4A3B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5E4A3B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5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0411E6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0411E6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677" name="Группа 167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67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F04CD" w:rsidRPr="006C5C53" w:rsidRDefault="004F04CD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67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F04CD" w:rsidRPr="006C5C53" w:rsidRDefault="004F04CD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619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">
              <v:group id="Группа 1620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ZPf7xgAAAN0A&#10;AAAPAAAAAAAAAAAAAAAAAKoCAABkcnMvZG93bnJldi54bWxQSwUGAAAAAAQABAD6AAAAnQMAAAAA&#10;">
                <v:group id="Группа 1621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ShSYMMAAADd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OYvh+U04&#10;QW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KFJgwwAAAN0AAAAP&#10;AAAAAAAAAAAAAAAAAKoCAABkcnMvZG93bnJldi54bWxQSwUGAAAAAAQABAD6AAAAmgMAAAAA&#10;">
                  <v:group id="Группа 1622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+swXwwAAAN0AAAAP&#10;AAAAAAAAAAAAAAAAAKoCAABkcnMvZG93bnJldi54bWxQSwUGAAAAAAQABAD6AAAAmgMAAAAA&#10;">
                    <v:group id="Группа 1623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K2aYzCAAAA3QAAAA8A&#10;AAAAAAAAAAAAAAAAqgIAAGRycy9kb3ducmV2LnhtbFBLBQYAAAAABAAEAPoAAACZ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xwZsMA&#10;AADdAAAADwAAAGRycy9kb3ducmV2LnhtbERPS2sCMRC+F/wPYQreNKnYtd0axQfFx60q9Dpsxt2l&#10;m8mSRN3++0YQepuP7znTeWcbcSUfascaXoYKBHHhTM2lhtPxc/AGIkRkg41j0vBLAeaz3tMUc+Nu&#10;/EXXQyxFCuGQo4YqxjaXMhQVWQxD1xIn7uy8xZigL6XxeEvhtpEjpTJpsebUUGFLq4qKn8PFajif&#10;1G5yjLRYrvz7636tvrOt2mjdf+4WHyAidfFf/HBvTZqfjcZw/yadIG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1xwZsMAAADdAAAADwAAAAAAAAAAAAAAAACYAgAAZHJzL2Rv&#10;d25yZXYueG1sUEsFBgAAAAAEAAQA9QAAAIgDAAAAAA==&#10;" filled="f" strokeweight="1.5pt">
                        <v:textbox inset=",1mm"/>
                      </v:rect>
                      <v:group id="Группа 1625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hNUY8QAAADdAAAA&#10;DwAAAAAAAAAAAAAAAACqAgAAZHJzL2Rvd25yZXYueG1sUEsFBgAAAAAEAAQA+gAAAJsDAAAAAA==&#10;">
                        <v:group id="Группа 1626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ywcoUwwAAAN0AAAAP&#10;AAAAAAAAAAAAAAAAAKoCAABkcnMvZG93bnJldi54bWxQSwUGAAAAAAQABAD6AAAAmgMAAAAA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Bh0MIAAADdAAAADwAAAGRycy9kb3ducmV2LnhtbERPTWvCQBC9F/wPywje6sYcoqSuUgqC&#10;oge1Qq9DdpINzc6G3dWk/74rFHqbx/uc9Xa0nXiQD61jBYt5BoK4crrlRsHtc/e6AhEissbOMSn4&#10;oQDbzeRljaV2A1/ocY2NSCEcSlRgYuxLKUNlyGKYu544cbXzFmOCvpHa45DCbSfzLCukxZZTg8Ge&#10;PgxV39e7VSAPx+Hsd/mtbup9774O5lQMo1Kz6fj+BiLSGP/Ff+69TvOLfAnPb9IJcvM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rBh0MIAAADdAAAADwAAAAAAAAAAAAAA&#10;AAChAgAAZHJzL2Rvd25yZXYueG1sUEsFBgAAAAAEAAQA+QAAAJADAAAAAA==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/1osUAAADdAAAADwAAAGRycy9kb3ducmV2LnhtbESPQWvDMAyF74P+B6PCbquzHMLI6pYy&#10;KLR0h60r7CpiJQ6N5WC7Tfbvp8NgN4n39N6n9Xb2g7pTTH1gA8+rAhRxE2zPnYHL1/7pBVTKyBaH&#10;wGTghxJsN4uHNdY2TPxJ93PulIRwqtGAy3mstU6NI49pFUZi0doQPWZZY6dtxEnC/aDLoqi0x56l&#10;weFIb46a6/nmDejjafqI+/LSdu1hDN9H915NszGPy3n3CirTnP/Nf9cHK/hVKbjyjYygN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y/1osUAAADdAAAADwAAAAAAAAAA&#10;AAAAAAChAgAAZHJzL2Rvd25yZXYueG1sUEsFBgAAAAAEAAQA+QAAAJMDAAAAAA=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NQOcIAAADdAAAADwAAAGRycy9kb3ducmV2LnhtbERPTWvCQBC9F/wPywje6sYcgqauUgqC&#10;oge1Qq9DdpINzc6G3dWk/74rFHqbx/uc9Xa0nXiQD61jBYt5BoK4crrlRsHtc/e6BBEissbOMSn4&#10;oQDbzeRljaV2A1/ocY2NSCEcSlRgYuxLKUNlyGKYu544cbXzFmOCvpHa45DCbSfzLCukxZZTg8Ge&#10;PgxV39e7VSAPx+Hsd/mtbup9774O5lQMo1Kz6fj+BiLSGP/Ff+69TvOLfAXPb9IJcvM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NQOcIAAADdAAAADwAAAAAAAAAAAAAA&#10;AAChAgAAZHJzL2Rvd25yZXYueG1sUEsFBgAAAAAEAAQA+QAAAJADAAAAAA=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BvecUAAADdAAAADwAAAGRycy9kb3ducmV2LnhtbESPQWvDMAyF74P9B6PBbqvTDsJI65ZS&#10;KLRsh60t9CpiJQ6N5WB7Tfbvp8NgN4n39N6n1WbyvbpTTF1gA/NZAYq4Drbj1sDlvH95A5UyssU+&#10;MBn4oQSb9ePDCisbRv6i+ym3SkI4VWjA5TxUWqfakcc0CwOxaE2IHrOssdU24ijhvteLoii1x46l&#10;weFAO0f17fTtDejj+/gZ94tL0zaHIVyP7qMcJ2Oen6btElSmKf+b/64PVvDLV+GXb2QEv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IBvecUAAADdAAAADwAAAAAAAAAA&#10;AAAAAAChAgAAZHJzL2Rvd25yZXYueG1sUEsFBgAAAAAEAAQA+QAAAJMD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zK4sIAAADdAAAADwAAAGRycy9kb3ducmV2LnhtbERPTYvCMBC9L/gfwgje1lQXylKNIoKg&#10;rIddFbwOzbQpNpOSRFv/vVlY2Ns83ucs14NtxYN8aBwrmE0zEMSl0w3XCi7n3fsniBCRNbaOScGT&#10;AqxXo7clFtr1/EOPU6xFCuFQoAITY1dIGUpDFsPUdcSJq5y3GBP0tdQe+xRuWznPslxabDg1GOxo&#10;a6i8ne5WgTx89d9+N79UdbXv3PVgjnk/KDUZD5sFiEhD/Bf/ufc6zc8/ZvD7TTpBrl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zK4sIAAADdAAAADwAAAAAAAAAAAAAA&#10;AAChAgAAZHJzL2Rvd25yZXYueG1sUEsFBgAAAAAEAAQA+QAAAJADAAAAAA==&#10;" strokeweight="1.5pt"/>
                      </v:group>
                    </v:group>
                    <v:group id="Группа 1632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gjWsrCAAAA3QAAAA8A&#10;AAAAAAAAAAAAAAAAqgIAAGRycy9kb3ducmV2LnhtbFBLBQYAAAAABAAEAPoAAACZAwAAAAA=&#10;">
                      <v:group id="Группа 1633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b/9RwwAAAN0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VZjsQA&#10;AADdAAAADwAAAGRycy9kb3ducmV2LnhtbERP22rCQBB9F/oPywh9kbqxSmqjq9RCoSIEvHzAmJ0m&#10;wexs2F01/n1XEHybw7nOfNmZRlzI+dqygtEwAUFcWF1zqeCw/3mbgvABWWNjmRTcyMNy8dKbY6bt&#10;lbd02YVSxBD2GSqoQmgzKX1RkUE/tC1x5P6sMxgidKXUDq8x3DTyPUlSabDm2FBhS98VFafd2SjA&#10;PHyOTm61KgfnfZ6n6+PHQW+Ueu13XzMQgbrwFD/cvzrOT8cTuH8TT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lWY7EAAAA3Q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F04CD" w:rsidRDefault="004F04CD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n8FcQA&#10;AADdAAAADwAAAGRycy9kb3ducmV2LnhtbERP22rCQBB9F/oPywh9kbqxYmqjq9RCoSIEvHzAmJ0m&#10;wexs2F01/n1XEHybw7nOfNmZRlzI+dqygtEwAUFcWF1zqeCw/3mbgvABWWNjmRTcyMNy8dKbY6bt&#10;lbd02YVSxBD2GSqoQmgzKX1RkUE/tC1x5P6sMxgidKXUDq8x3DTyPUlSabDm2FBhS98VFafd2SjA&#10;PHyOTm61KgfnfZ6n6+PHQW+Ueu13XzMQgbrwFD/cvzrOT8cTuH8TT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op/BXEAAAA3Q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F04CD" w:rsidRDefault="004F04CD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tiYsQA&#10;AADdAAAADwAAAGRycy9kb3ducmV2LnhtbERP3WrCMBS+F/YO4Qx2I2vqhG7rGmUOBg6hYPUBzpqz&#10;tticlCRqfXszELw7H9/vKZaj6cWJnO8sK5glKQji2uqOGwX73ffzGwgfkDX2lknBhTwsFw+TAnNt&#10;z7ylUxUaEUPY56igDWHIpfR1SwZ9YgfiyP1ZZzBE6BqpHZ5juOnlS5pm0mDHsaHFgb5aqg/V0SjA&#10;MrzPDm61aqbHXVlmP7+ve71R6ulx/PwAEWgMd/HNvdZxfjbP4P+beIJ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7YmLEAAAA3Q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F04CD" w:rsidRDefault="004F04CD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fH+cMA&#10;AADdAAAADwAAAGRycy9kb3ducmV2LnhtbERP24rCMBB9X/Afwgi+LJq6C1WrUXRBcFkoePmAsRnb&#10;YjMpSdT695uFBd/mcK6zWHWmEXdyvrasYDxKQBAXVtdcKjgdt8MpCB+QNTaWScGTPKyWvbcFZto+&#10;eE/3QyhFDGGfoYIqhDaT0hcVGfQj2xJH7mKdwRChK6V2+IjhppEfSZJKgzXHhgpb+qqouB5uRgHm&#10;YTa+us2mfL8d8zz9Pk9O+kepQb9bz0EE6sJL/O/e6Tg//ZzA3zfxBL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fH+cMAAADd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F04CD" w:rsidRDefault="004F04CD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hTi8cA&#10;AADdAAAADwAAAGRycy9kb3ducmV2LnhtbESP3WrCQBCF74W+wzKF3kjdaCFtU1epQqEiBPx5gGl2&#10;mgSzs2F31fTtOxeCdzOcM+d8M18OrlMXCrH1bGA6yUARV962XBs4Hr6e30DFhGyx80wG/ijCcvEw&#10;mmNh/ZV3dNmnWkkIxwINNCn1hdaxashhnPieWLRfHxwmWUOtbcCrhLtOz7Is1w5bloYGe1o3VJ32&#10;Z2cAy/Q+PYXVqh6fD2WZb35ej3ZrzNPj8PkBKtGQ7ubb9bcV/PxFcOUbGUEv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QoU4vHAAAA3QAAAA8AAAAAAAAAAAAAAAAAmAIAAGRy&#10;cy9kb3ducmV2LnhtbFBLBQYAAAAABAAEAPUAAACM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F04CD" w:rsidRDefault="004F04CD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639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ofIu8UAAADdAAAADwAAAGRycy9kb3ducmV2LnhtbERPTWvCQBC9F/wPyxS8&#10;NZsoDTXNKiJVPIRCVSi9DdkxCWZnQ3abxH/fLRR6m8f7nHwzmVYM1LvGsoIkikEQl1Y3XCm4nPdP&#10;LyCcR9bYWiYFd3KwWc8ecsy0HfmDhpOvRAhhl6GC2vsuk9KVNRl0ke2IA3e1vUEfYF9J3eMYwk0r&#10;F3GcSoMNh4YaO9rVVN5O30bBYcRxu0zehuJ23d2/zs/vn0VCSs0fp+0rCE+T/xf/uY86zE+XK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aHyLvFAAAA3QAA&#10;AA8AAAAAAAAAAAAAAAAAqgIAAGRycy9kb3ducmV2LnhtbFBLBQYAAAAABAAEAPoAAACcAwAAAAA=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B1f8cA&#10;AADdAAAADwAAAGRycy9kb3ducmV2LnhtbESPQWvDMAyF74P+B6PCbqvT0ZWS1S2lsFF2GWt76FHE&#10;mh0ay0nspdl+/XQY7Cbxnt77tN6OoVED9amObGA+K0ARV9HW7AycTy8PK1ApI1tsIpOBb0qw3Uzu&#10;1ljaeOMPGo7ZKQnhVKIBn3Nbap0qTwHTLLbEon3GPmCWtXfa9niT8NDox6JY6oA1S4PHlvaequvx&#10;Kxjo/Lh4ct17cx3eftzOvx5Sd74Ycz8dd8+gMo353/x3fbCCv1wIv3wjI+jN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/AdX/HAAAA3QAAAA8AAAAAAAAAAAAAAAAAmAIAAGRy&#10;cy9kb3ducmV2LnhtbFBLBQYAAAAABAAEAPUAAACMAwAAAAA=&#10;" filled="f" stroked="f" strokeweight="1.5pt">
                          <v:textbox style="layout-flow:vertical;mso-layout-flow-alt:bottom-to-top" inset="0,0,0,0">
                            <w:txbxContent>
                              <w:p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zQ5MMA&#10;AADdAAAADwAAAGRycy9kb3ducmV2LnhtbERPS2sCMRC+F/ofwhS81ayiIlujiKBIL+Lj4HHYTJPF&#10;zWR3E9dtf30jFHqbj+85i1XvKtFRG0rPCkbDDARx4XXJRsHlvH2fgwgRWWPlmRR8U4DV8vVlgbn2&#10;Dz5Sd4pGpBAOOSqwMda5lKGw5DAMfU2cuC/fOowJtkbqFh8p3FVynGUz6bDk1GCxpo2l4na6OwWN&#10;7SdT0xyqW/f5Y9Z2tw/N5arU4K1ff4CI1Md/8Z97r9P82WQEz2/SCX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zQ5MMAAADd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5Ok8MA&#10;AADdAAAADwAAAGRycy9kb3ducmV2LnhtbERPS2sCMRC+F/wPYQrearaiIlujiFARL+Lj4HHYTJPF&#10;zWR3k65rf30jFHqbj+85i1XvKtFRG0rPCt5HGQjiwuuSjYLL+fNtDiJEZI2VZ1LwoACr5eBlgbn2&#10;dz5Sd4pGpBAOOSqwMda5lKGw5DCMfE2cuC/fOowJtkbqFu8p3FVynGUz6bDk1GCxpo2l4nb6dgoa&#10;20+mpjlUt27/Y9Z2uwvN5arU8LVff4CI1Md/8Z97p9P82WQMz2/SCX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F5Ok8MAAADd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LrCMQA&#10;AADdAAAADwAAAGRycy9kb3ducmV2LnhtbERPTWsCMRC9C/0PYQreNFu1S9kaRQRFeim1HnocNtNk&#10;cTPZ3cR17a9vCgVv83ifs1wPrhY9daHyrOBpmoEgLr2u2Cg4fe4mLyBCRNZYeyYFNwqwXj2Mllho&#10;f+UP6o/RiBTCoUAFNsamkDKUlhyGqW+IE/ftO4cxwc5I3eE1hbtazrIslw4rTg0WG9paKs/Hi1PQ&#10;2mHxbNr3+ty//ZiN3R9Ce/pSavw4bF5BRBriXfzvPug0P1/M4e+bdIJ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8S6wjEAAAA3Q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tzfMMA&#10;AADdAAAADwAAAGRycy9kb3ducmV2LnhtbERPTWsCMRC9F/ofwhS81WxllbI1ihQq4kW0HnocNtNk&#10;cTPZ3cR19dcbodDbPN7nzJeDq0VPXag8K3gbZyCIS68rNgqO31+v7yBCRNZYeyYFVwqwXDw/zbHQ&#10;/sJ76g/RiBTCoUAFNsamkDKUlhyGsW+IE/frO4cxwc5I3eElhbtaTrJsJh1WnBosNvRpqTwdzk5B&#10;a4d8atpdfeq3N7Oy601ojz9KjV6G1QeISEP8F/+5NzrNn+U5PL5JJ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tzfMMAAADd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8wXcIA&#10;AADdAAAADwAAAGRycy9kb3ducmV2LnhtbERPTWsCMRC9C/6HMEJvNVF0bbdGUUupeqsKvQ6bcXfp&#10;ZrIkqa7/3hQK3ubxPme+7GwjLuRD7VjDaKhAEBfO1FxqOB0/nl9AhIhssHFMGm4UYLno9+aYG3fl&#10;L7ocYilSCIccNVQxtrmUoajIYhi6ljhxZ+ctxgR9KY3Hawq3jRwrlUmLNaeGClvaVFT8HH6thvNJ&#10;7WbHSKv1xr9O9+/qO9uqT62fBt3qDUSkLj7E/+6tSfOzyRT+vkkn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zzBdwgAAAN0AAAAPAAAAAAAAAAAAAAAAAJgCAABkcnMvZG93&#10;bnJldi54bWxQSwUGAAAAAAQABAD1AAAAhwMAAAAA&#10;" filled="f" strokeweight="1.5pt">
                    <v:textbox inset=",1mm"/>
                  </v:rect>
                </v:group>
                <v:group id="Группа 1646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x4vtMQAAADdAAAA&#10;DwAAAAAAAAAAAAAAAACqAgAAZHJzL2Rvd25yZXYueG1sUEsFBgAAAAAEAAQA+gAAAJsDAAAAAA==&#10;">
                  <v:group id="Группа 1647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FKKL8QAAADdAAAA&#10;DwAAAAAAAAAAAAAAAACqAgAAZHJzL2Rvd25yZXYueG1sUEsFBgAAAAAEAAQA+gAAAJsDAAAAAA==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0CBm8gAAADdAAAADwAAAGRycy9kb3ducmV2LnhtbESPT2vDMAzF74N+B6PCLmN1mo4ysrpl&#10;f6Hs1m5QehOxEofFchZ7TdZPPx0GvUm8p/d+Wm1G36oT9bEJbGA+y0ARl8E2XBv4/Hi7vQcVE7LF&#10;NjAZ+KUIm/XkaoWFDQPv6LRPtZIQjgUacCl1hdaxdOQxzkJHLFoVeo9J1r7WtsdBwn2r8yxbao8N&#10;S4PDjp4dlV/7H29gUR1fb74XL/M8b7L3yp2H8ulQG3M9HR8fQCUa08X8f721gr+8E1z5RkbQ6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b0CBm8gAAADd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/TVqsUAAADdAAAADwAAAGRycy9kb3ducmV2LnhtbERP30sCQRB+D/oflgl6Ed1LYtPTVUIQ&#10;giDQDF/H2+nu8Hb2uh317K9vg6C3+fh+znzZ+0adqYt1YAsPowwUcRFczaWF3ft6OAEVBdlhE5gs&#10;XCnCcnF7M8fchQtv6LyVUqUQjjlaqETaXOtYVOQxjkJLnLjP0HmUBLtSuw4vKdw3epxlRnusOTVU&#10;2NKqouK4PXkLH/hdyvX1MHg7GiO7/Zc5rZ6Mtfd3/fMMlFAv/+I/94tL883jFH6/SSfo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/TVqs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fq6scAAADdAAAADwAAAGRycy9kb3ducmV2LnhtbESPQUsDQQyF70L/wxDBi9jZCo6ydlpK&#10;QRAEwVrxGnfi7tKdzHYnbbf+enMQvCW8l/e+zJdj7MyRhtwm9jCbFmCIqxRarj1s359uHsBkQQ7Y&#10;JSYPZ8qwXEwu5liGdOI3Om6kNhrCuUQPjUhfWpurhiLmaeqJVftOQ0TRdahtGPCk4bGzt0XhbMSW&#10;taHBntYNVbvNIXr4wJ9azi9f168752T7uXeH9b3z/upyXD2CERrl3/x3/RwU390pv36jI9jF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bF+rqxwAAAN0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lH1MMAAADdAAAADwAAAGRycy9kb3ducmV2LnhtbERPTWvCQBC9C/0PyxR6000KxjR1lVSq&#10;CIKglp6H7DQJzc6G7Griv3cFwds83ufMl4NpxIU6V1tWEE8iEMSF1TWXCn5O63EKwnlkjY1lUnAl&#10;B8vFy2iOmbY9H+hy9KUIIewyVFB532ZSuqIig25iW+LA/dnOoA+wK6XusA/hppHvUZRIgzWHhgpb&#10;WlVU/B/PRsHUfM12/WnzkeTfM0P+N073+Vqpt9ch/wThafBP8cO91WF+Mo3h/k04QS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rJR9TDAAAA3Q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3EgrMUAAADdAAAADwAAAGRycy9kb3ducmV2LnhtbERPTWvCQBC9C/6HZQpeRDdGlJK6im0V&#10;ijdtQXobspNsaHY2za4m7a/vCkJv83ifs9r0thZXan3lWMFsmoAgzp2uuFTw8b6fPILwAVlj7ZgU&#10;/JCHzXo4WGGmXcdHup5CKWII+wwVmBCaTEqfG7Lop64hjlzhWoshwraUusUuhttapkmylBYrjg0G&#10;G3oxlH+dLlbBvPjcjb/nr7M0rZJDYX67/PlcKjV66LdPIAL14V98d7/pOH+5SOH2TTxBr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3EgrM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V0ncUAAADdAAAADwAAAGRycy9kb3ducmV2LnhtbERP30sCQRB+D/oflgl6Cd3LcJXTVUIQ&#10;giDQDF/H2+nu8Hb2uh317K9vg6C3+fh+znzZ+0adqYt1YAuPwwwUcRFczaWF3ft6MAUVBdlhE5gs&#10;XCnCcnF7M8fchQtv6LyVUqUQjjlaqETaXOtYVOQxDkNLnLjP0HmUBLtSuw4vKdw3epRlRnusOTVU&#10;2NKqouK4PXkLH/hdyvX18PB2NEZ2+y9zWk2Mtfd3/fMMlFAv/+I/94tL8834CX6/SSfo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8V0nc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zs6cUAAADdAAAADwAAAGRycy9kb3ducmV2LnhtbERP30sCQRB+D/oflgl6Cd1LcpXTVUIQ&#10;giDQDF/H2+nu8Hb2uh317K9vg6C3+fh+znzZ+0adqYt1YAuPwwwUcRFczaWF3ft6MAUVBdlhE5gs&#10;XCnCcnF7M8fchQtv6LyVUqUQjjlaqETaXOtYVOQxDkNLnLjP0HmUBLtSuw4vKdw3epRlRnusOTVU&#10;2NKqouK4PXkLH/hdyvX18PB2NEZ2+y9zWk2Mtfd3/fMMlFAv/+I/94tL8834CX6/SSfo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Czs6c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i42MUAAADdAAAADwAAAGRycy9kb3ducmV2LnhtbERPS2vCQBC+C/6HZQQvohsjiqSu0tYW&#10;ijcfUHobspNsaHY2zW5N2l/fLQje5uN7zmbX21pcqfWVYwXzWQKCOHe64lLB5fw6XYPwAVlj7ZgU&#10;/JCH3XY42GCmXcdHup5CKWII+wwVmBCaTEqfG7LoZ64hjlzhWoshwraUusUuhttapkmykhYrjg0G&#10;G3o2lH+evq2CRfHxMvla7OdpWiWHwvx2+dN7qdR41D8+gAjUh7v45n7Tcf5quYT/b+IJcvs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Ji42M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iYG8cAAADdAAAADwAAAGRycy9kb3ducmV2LnhtbESPQWvCQBCF70L/wzKCN91YaKjRVaQg&#10;9NCLSaD2NmTHJJqdTbJrkv77bqHQ2wzvvW/e7A6TacRAvastK1ivIhDEhdU1lwry7LR8BeE8ssbG&#10;Min4JgeH/dNsh4m2I59pSH0pAoRdggoq79tESldUZNCtbEsctKvtDfqw9qXUPY4Bbhr5HEWxNFhz&#10;uFBhS28VFff0YQIljzenzWdXP27rLr18td0l+0ClFvPpuAXhafL/5r/0uw7145cYfr8JI8j9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waJgbxwAAAN0AAAAPAAAAAAAA&#10;AAAAAAAAAKECAABkcnMvZG93bnJldi54bWxQSwUGAAAAAAQABAD5AAAAlQ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5ynsUAAADdAAAADwAAAGRycy9kb3ducmV2LnhtbERPTWvCQBC9F/oflin0UnRjwVVSVylC&#10;oVAo1Kb0Os1Ok2B2NmZHjf76riD0No/3OYvV4Ft1oD42gS1Mxhko4jK4hisLxefLaA4qCrLDNjBZ&#10;OFGE1fL2ZoG5C0f+oMNGKpVCOOZooRbpcq1jWZPHOA4dceJ+Q+9REuwr7Xo8pnDf6scsM9pjw6mh&#10;xo7WNZXbzd5b+MJzJae3n4f3rTFSfO/Mfj0z1t7fDc9PoIQG+Rdf3a8uzTfTGVy+SSfo5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P5yns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1658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NBSIgMcAAADd&#10;AAAADwAAAAAAAAAAAAAAAACqAgAAZHJzL2Rvd25yZXYueG1sUEsFBgAAAAAEAAQA+gAAAJ4DAAAA&#10;AA==&#10;">
                    <v:group id="Группа 1659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tYLRvFAAAA3QAA&#10;AA8AAAAAAAAAAAAAAAAAqgIAAGRycy9kb3ducmV2LnhtbFBLBQYAAAAABAAEAPoAAACcAwAAAAA=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fPnMgA&#10;AADdAAAADwAAAGRycy9kb3ducmV2LnhtbESPQUvDQBCF74L/YRnBi9hNC11q7LbUQqsHobQVvY7Z&#10;MQlmZ0N226T+eucgeJvhvXnvm/ly8I06UxfrwBbGowwUcRFczaWFt+PmfgYqJmSHTWCycKEIy8X1&#10;1RxzF3re0/mQSiUhHHO0UKXU5lrHoiKPcRRaYtG+QucxydqV2nXYS7hv9CTLjPZYszRU2NK6ouL7&#10;cPIW/Gn1+vD0+Zymd/32aH7MFj9279be3gyrR1CJhvRv/rt+cYJvjPDLNzKCXvw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J98+cyAAAAN0AAAAPAAAAAAAAAAAAAAAAAJgCAABk&#10;cnMvZG93bnJldi54bWxQSwUGAAAAAAQABAD1AAAAjQMAAAAA&#10;" filled="f" stroked="f">
                        <v:textbox inset="1pt,.4mm,1pt,1pt">
                          <w:txbxContent>
                            <w:p w:rsidR="004F04CD" w:rsidRPr="00CB1016" w:rsidRDefault="004F04CD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tqB8UA&#10;AADdAAAADwAAAGRycy9kb3ducmV2LnhtbERPS2vCQBC+F/oflin0UnRjoYtGV9FCrYeC+ECv0+w0&#10;CWZnQ3Y10V/vFgq9zcf3nMmss5W4UONLxxoG/QQEceZMybmG/e6jNwThA7LByjFpuJKH2fTxYYKp&#10;cS1v6LINuYgh7FPUUIRQp1L6rCCLvu9q4sj9uMZiiLDJpWmwjeG2kq9JoqTFkmNDgTW9F5Sdtmer&#10;wZ7nX6PF92d4e2mXO3VTSzyuD1o/P3XzMYhAXfgX/7lXJs5XagC/38QT5P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u2oHxQAAAN0AAAAPAAAAAAAAAAAAAAAAAJgCAABkcnMv&#10;ZG93bnJldi54bWxQSwUGAAAAAAQABAD1AAAAigMAAAAA&#10;" filled="f" stroked="f">
                        <v:textbox inset="1pt,.4mm,1pt,1pt">
                          <w:txbxContent>
                            <w:p w:rsidR="004F04CD" w:rsidRPr="005374BE" w:rsidRDefault="004F04CD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F71DD">
                                <w:rPr>
                                  <w:noProof/>
                                  <w:lang w:val="en-US"/>
                                </w:rPr>
                                <w:t>7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n0cMUA&#10;AADdAAAADwAAAGRycy9kb3ducmV2LnhtbERPTWvCQBC9F/wPywheRDcVutToKrag7aEgVdHrmB2T&#10;0OxsyK4m7a/vFoTe5vE+Z77sbCVu1PjSsYbHcQKCOHOm5FzDYb8ePYPwAdlg5Zg0fJOH5aL3MMfU&#10;uJY/6bYLuYgh7FPUUIRQp1L6rCCLfuxq4shdXGMxRNjk0jTYxnBbyUmSKGmx5NhQYE2vBWVfu6vV&#10;YK+rj+nL+S08DdvNXv2oDZ62R60H/W41AxGoC//iu/vdxPlKTeDvm3iC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afRwxQAAAN0AAAAPAAAAAAAAAAAAAAAAAJgCAABkcnMv&#10;ZG93bnJldi54bWxQSwUGAAAAAAQABAD1AAAAigMAAAAA&#10;" filled="f" stroked="f">
                        <v:textbox inset="1pt,.4mm,1pt,1pt">
                          <w:txbxContent>
                            <w:p w:rsidR="004F04CD" w:rsidRDefault="004F04CD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1F71DD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1663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03NBMwwAAAN0AAAAP&#10;AAAAAAAAAAAAAAAAAKoCAABkcnMvZG93bnJldi54bWxQSwUGAAAAAAQABAD6AAAAmg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dGIsQA&#10;AADdAAAADwAAAGRycy9kb3ducmV2LnhtbERPTWvCQBC9F/oflil4kbqxlGhSVxGrxptovXgbsuMm&#10;NDsbsqum/75bEHqbx/uc2aK3jbhR52vHCsajBARx6XTNRsHpa/M6BeEDssbGMSn4IQ+L+fPTDHPt&#10;7nyg2zEYEUPY56igCqHNpfRlRRb9yLXEkbu4zmKIsDNSd3iP4baRb0mSSos1x4YKW1pVVH4fr1bB&#10;5HM5pP3ZXcI622aFORTbzBRKDV765QeIQH34Fz/cOx3np+k7/H0TT5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/3RiL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945CCC" w:rsidRDefault="004F04CD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vjucQA&#10;AADdAAAADwAAAGRycy9kb3ducmV2LnhtbERPTWvCQBC9F/oflil4kbqx0GhSVxGrxptovXgbsuMm&#10;NDsbsqum/75bEHqbx/uc2aK3jbhR52vHCsajBARx6XTNRsHpa/M6BeEDssbGMSn4IQ+L+fPTDHPt&#10;7nyg2zEYEUPY56igCqHNpfRlRRb9yLXEkbu4zmKIsDNSd3iP4baRb0mSSos1x4YKW1pVVH4fr1bB&#10;5HM5pP3ZXcI622aFORTbzBRKDV765QeIQH34Fz/cOx3np+k7/H0TT5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747nEAAAA3QAAAA8AAAAAAAAAAAAAAAAAmAIAAGRycy9k&#10;b3ducmV2LnhtbFBLBQYAAAAABAAEAPUAAACJAwAAAAA=&#10;" filled="f" stroked="f">
                        <v:textbox inset="0,0,0,0">
                          <w:txbxContent>
                            <w:p w:rsidR="004F04CD" w:rsidRDefault="004F04CD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l9zsMA&#10;AADdAAAADwAAAGRycy9kb3ducmV2LnhtbERPO2/CMBDeK/EfrEPqUoHTDikJGIQoJd0Qj4XtFB9O&#10;RHyOYgPpv8dIlbrdp+95s0VvG3GjzteOFbyPExDEpdM1GwXHw/doAsIHZI2NY1LwSx4W88HLDHPt&#10;7ryj2z4YEUPY56igCqHNpfRlRRb92LXEkTu7zmKIsDNSd3iP4baRH0mSSos1x4YKW1pVVF72V6vg&#10;82v5RtuTO4d1tskKsys2mSmUeh32yymIQH34F/+5f3Scn6YpPL+JJ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Gl9zsMAAADdAAAADwAAAAAAAAAAAAAAAACYAgAAZHJzL2Rv&#10;d25yZXYueG1sUEsFBgAAAAAEAAQA9QAAAIgDAAAAAA==&#10;" filled="f" stroked="f">
                        <v:textbox inset="0,0,0,0">
                          <w:txbxContent>
                            <w:p w:rsidR="004F04CD" w:rsidRPr="005E4A3B" w:rsidRDefault="004F04CD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XYVcQA&#10;AADdAAAADwAAAGRycy9kb3ducmV2LnhtbERPO2/CMBDeK/U/WFeJpQKHDoGkGIRoId0Qj4XtFB9O&#10;1PgcxS6Ef4+RkLrdp+95s0VvG3GhzteOFYxHCQji0umajYLjYT2cgvABWWPjmBTcyMNi/voyw1y7&#10;K+/osg9GxBD2OSqoQmhzKX1ZkUU/ci1x5M6usxgi7IzUHV5juG3kR5Kk0mLNsaHCllYVlb/7P6tg&#10;8rV8p+3JncN3tskKsys2mSmUGrz1y08QgfrwL366f3Scn6YTeHwTT5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8l2FX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0411E6" w:rsidRDefault="004F04CD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pMJ8YA&#10;AADdAAAADwAAAGRycy9kb3ducmV2LnhtbESPT2/CMAzF70j7DpEn7YJGuh062hEQ2h+6G4LtspvV&#10;mLRa41RNBuXb4wMSN1vv+b2fF6vRd+pIQ2wDG3iaZaCI62BbdgZ+vj8f56BiQrbYBSYDZ4qwWt5N&#10;FljacOIdHffJKQnhWKKBJqW+1DrWDXmMs9ATi3YIg8ck6+C0HfAk4b7Tz1mWa48tS0ODPb01VP/t&#10;/72Bl/f1lLa/4ZA+ik1RuV21KVxlzMP9uH4FlWhMN/P1+ssKfp4LrnwjI+jl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rpMJ8YAAADdAAAADwAAAAAAAAAAAAAAAACYAgAAZHJz&#10;L2Rvd25yZXYueG1sUEsFBgAAAAAEAAQA9QAAAIsDAAAAAA==&#10;" filled="f" stroked="f">
                        <v:textbox inset="0,0,0,0">
                          <w:txbxContent>
                            <w:p w:rsidR="004F04CD" w:rsidRPr="005E4A3B" w:rsidRDefault="004F04CD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bpvMMA&#10;AADdAAAADwAAAGRycy9kb3ducmV2LnhtbERPO2/CMBDeK/EfrEPqUoHTDikJGIQoJd0Qj4XtFB9O&#10;RHyOYgPpv8dIlbrdp+95s0VvG3GjzteOFbyPExDEpdM1GwXHw/doAsIHZI2NY1LwSx4W88HLDHPt&#10;7ryj2z4YEUPY56igCqHNpfRlRRb92LXEkTu7zmKIsDNSd3iP4baRH0mSSos1x4YKW1pVVF72V6vg&#10;82v5RtuTO4d1tskKsys2mSmUeh32yymIQH34F/+5f3Scn6YZPL+JJ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fbpvMMAAADdAAAADwAAAAAAAAAAAAAAAACYAgAAZHJzL2Rv&#10;d25yZXYueG1sUEsFBgAAAAAEAAQA9QAAAIgDAAAAAA==&#10;" filled="f" stroked="f">
                        <v:textbox inset="0,0,0,0">
                          <w:txbxContent>
                            <w:p w:rsidR="004F04CD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XW/MYA&#10;AADdAAAADwAAAGRycy9kb3ducmV2LnhtbESPQW/CMAyF70j7D5EncUEjhQOsHQGhsdHdEGyX3azG&#10;pNUap2oy6P49PiDtZus9v/d5tRl8qy7Uxyawgdk0A0VcBduwM/D1+f70DComZIttYDLwRxE264fR&#10;Cgsbrnykyyk5JSEcCzRQp9QVWseqJo9xGjpi0c6h95hk7Z22PV4l3Ld6nmUL7bFhaaixo9eaqp/T&#10;rzew3G0ndPgO5/SW7/PSHct97kpjxo/D9gVUoiH9m+/XH1bwF0vhl29kBL2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RXW/MYAAADdAAAADwAAAAAAAAAAAAAAAACYAgAAZHJz&#10;L2Rvd25yZXYueG1sUEsFBgAAAAAEAAQA9QAAAIsDAAAAAA==&#10;" filled="f" stroked="f">
                        <v:textbox inset="0,0,0,0">
                          <w:txbxContent>
                            <w:p w:rsidR="004F04CD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lzZ8QA&#10;AADdAAAADwAAAGRycy9kb3ducmV2LnhtbERPPW/CMBDdK/EfrKvUBTUOHYCEGIRoS9hQoAvbKT6c&#10;qPE5il1I/31dqVK3e3qfV2xG24kbDb51rGCWpCCIa6dbNgo+zu/PSxA+IGvsHJOCb/KwWU8eCsy1&#10;u3NFt1MwIoawz1FBE0KfS+nrhiz6xPXEkbu6wWKIcDBSD3iP4baTL2k6lxZbjg0N9rRrqP48fVkF&#10;i9ftlI4Xdw1v2T4rTVXuM1Mq9fQ4blcgAo3hX/znPug4f76Ywe838QS5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Zc2f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945CCC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vtEMMA&#10;AADdAAAADwAAAGRycy9kb3ducmV2LnhtbERPO2/CMBDeK/EfrEPqUoFTBiABgxClpBvisbCd4sOJ&#10;iM9RbCD99zUSUrf79D1vvuxsLe7U+sqxgs9hAoK4cLpio+B0/B5MQfiArLF2TAp+ycNy0XubY6bd&#10;g/d0PwQjYgj7DBWUITSZlL4oyaIfuoY4chfXWgwRtkbqFh8x3NZylCRjabHi2FBiQ+uSiuvhZhVM&#10;vlYftDu7S9ik2zQ3+3ybmlyp9363moEI1IV/8cv9o+P88WQEz2/iCXL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ovtEMMAAADdAAAADwAAAAAAAAAAAAAAAACYAgAAZHJzL2Rv&#10;d25yZXYueG1sUEsFBgAAAAAEAAQA9QAAAIgDAAAAAA==&#10;" filled="f" stroked="f">
                        <v:textbox inset="0,0,0,0">
                          <w:txbxContent>
                            <w:p w:rsidR="004F04CD" w:rsidRPr="00945CCC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dIi8QA&#10;AADdAAAADwAAAGRycy9kb3ducmV2LnhtbERPS2vCQBC+F/oflin0UnRTC2qiq0h9xJv4uHgbsuMm&#10;mJ0N2a2m/94VCr3Nx/ec6byztbhR6yvHCj77CQjiwumKjYLTcd0bg/ABWWPtmBT8kof57PVlipl2&#10;d97T7RCMiCHsM1RQhtBkUvqiJIu+7xriyF1cazFE2BqpW7zHcFvLQZIMpcWKY0OJDX2XVFwPP1bB&#10;aLn4oN3ZXcIq3aS52eeb1ORKvb91iwmIQF34F/+5tzrOH46+4PlNPEH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HSIv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5E4A3B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7Q/8QA&#10;AADdAAAADwAAAGRycy9kb3ducmV2LnhtbERPS2vCQBC+F/oflin0UnRTKWqiq0h9xJv4uHgbsuMm&#10;mJ0N2a2m/94VCr3Nx/ec6byztbhR6yvHCj77CQjiwumKjYLTcd0bg/ABWWPtmBT8kof57PVlipl2&#10;d97T7RCMiCHsM1RQhtBkUvqiJIu+7xriyF1cazFE2BqpW7zHcFvLQZIMpcWKY0OJDX2XVFwPP1bB&#10;aLn4oN3ZXcIq3aS52eeb1ORKvb91iwmIQF34F/+5tzrOH46+4PlNPEH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ou0P/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5E4A3B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J1ZMQA&#10;AADdAAAADwAAAGRycy9kb3ducmV2LnhtbERPS2vCQBC+F/oflin0UnRToWqiq0h9xJv4uHgbsuMm&#10;mJ0N2a2m/94VCr3Nx/ec6byztbhR6yvHCj77CQjiwumKjYLTcd0bg/ABWWPtmBT8kof57PVlipl2&#10;d97T7RCMiCHsM1RQhtBkUvqiJIu+7xriyF1cazFE2BqpW7zHcFvLQZIMpcWKY0OJDX2XVFwPP1bB&#10;aLn4oN3ZXcIq3aS52eeb1ORKvb91iwmIQF34F/+5tzrOH46+4PlNPEH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idWT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0411E6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DrE8QA&#10;AADdAAAADwAAAGRycy9kb3ducmV2LnhtbERPO2/CMBDeK/U/WFeJpQKHDoGkGIRoId0Qj4XtFB9O&#10;1PgcxS6Ef4+RkLrdp+95s0VvG3GhzteOFYxHCQji0umajYLjYT2cgvABWWPjmBTcyMNi/voyw1y7&#10;K+/osg9GxBD2OSqoQmhzKX1ZkUU/ci1x5M6usxgi7IzUHV5juG3kR5Kk0mLNsaHCllYVlb/7P6tg&#10;8rV8p+3JncN3tskKsys2mSmUGrz1y08QgfrwL366f3Scn05SeHwTT5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Ww6xP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0411E6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677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4+QJLFAAAA3QAA&#10;AA8AAAAAAAAAAAAAAAAAqgIAAGRycy9kb3ducmV2LnhtbFBLBQYAAAAABAAEAPoAAACcAwAAAAA=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hVR8kA&#10;AADdAAAADwAAAGRycy9kb3ducmV2LnhtbESPT0vDQBDF70K/wzJCL2I3Fppq7LbUQv8cBGkreh2z&#10;YxKanQ3ZbRP76Z2D4G2G9+a938wWvavVhdpQeTbwMEpAEefeVlwYeD+u7x9BhYhssfZMBn4owGI+&#10;uJlhZn3He7ocYqEkhEOGBsoYm0zrkJfkMIx8Qyzat28dRlnbQtsWOwl3tR4nSaodViwNJTa0Kik/&#10;Hc7OgDsvX59evrZxctdtjuk13eDn24cxw9t++QwqUh//zX/XOyv46VRw5RsZQc9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lhVR8kAAADdAAAADwAAAAAAAAAAAAAAAACYAgAA&#10;ZHJzL2Rvd25yZXYueG1sUEsFBgAAAAAEAAQA9QAAAI4DAAAAAA==&#10;" filled="f" stroked="f">
                  <v:textbox inset="1pt,.4mm,1pt,1pt">
                    <w:txbxContent>
                      <w:p w:rsidR="004F04CD" w:rsidRPr="006C5C53" w:rsidRDefault="004F04CD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Tw3MUA&#10;AADdAAAADwAAAGRycy9kb3ducmV2LnhtbERPTWvCQBC9F/oflil4KbqpYKqpq6ig9iBIVfQ6ZqdJ&#10;aHY2ZFcT/fVuodDbPN7njKetKcWValdYVvDWi0AQp1YXnCk47JfdIQjnkTWWlknBjRxMJ89PY0y0&#10;bfiLrjufiRDCLkEFufdVIqVLczLoerYiDty3rQ36AOtM6hqbEG5K2Y+iWBosODTkWNEip/RndzEK&#10;zGW2Gc3Paz94bVb7+B6v8LQ9KtV5aWcfIDy1/l/85/7UYX78PoLfb8IJ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FPDcxQAAAN0AAAAPAAAAAAAAAAAAAAAAAJgCAABkcnMv&#10;ZG93bnJldi54bWxQSwUGAAAAAAQABAD1AAAAigMAAAAA&#10;" filled="f" stroked="f">
                  <v:textbox inset="1pt,.4mm,1pt,1pt">
                    <w:txbxContent>
                      <w:p w:rsidR="004F04CD" w:rsidRPr="006C5C53" w:rsidRDefault="004F04CD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31D6" w:rsidRDefault="003B31D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787483FE" wp14:editId="28F8A1DC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945CCC" w:rsidRDefault="003B31D6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931BFC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A32665" w:rsidRDefault="003B31D6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79077B" w:rsidRDefault="00241136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1F71DD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A32665" w:rsidRDefault="003B31D6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CB1016" w:rsidRDefault="003B31D6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CB1016" w:rsidRDefault="003B31D6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374BE" w:rsidRDefault="003B31D6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F71DD" w:rsidRPr="001F71DD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F71DD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374BE" w:rsidRDefault="003B31D6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1F71DD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241136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1F71DD">
                                      <w:t>Полное название системы</w:t>
                                    </w:r>
                                  </w:fldSimple>
                                  <w:r w:rsidR="003B31D6">
                                    <w:t>.</w:t>
                                  </w:r>
                                </w:p>
                                <w:p w:rsidR="003B31D6" w:rsidRPr="00F9048A" w:rsidRDefault="003B31D6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1F71DD">
                                    <w:rPr>
                                      <w:rStyle w:val="34fe"/>
                                    </w:rPr>
                                    <w:t>Наименование документа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945CCC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945CCC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B31D6" w:rsidRPr="006C5C53" w:rsidRDefault="003B31D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B31D6" w:rsidRPr="006C5C53" w:rsidRDefault="003B31D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10" o:spid="_x0000_s1289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">
              <v:group id="Группа 11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group id="Группа 12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Группа 13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group id="Группа 14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C+wcAA&#10;AADbAAAADwAAAGRycy9kb3ducmV2LnhtbERPS2sCMRC+F/wPYYTeNFHwtRpFLUXbW1XwOmzG3cXN&#10;ZElSXf+9EQq9zcf3nMWqtbW4kQ+VYw2DvgJBnDtTcaHhdPzsTUGEiGywdkwaHhRgtey8LTAz7s4/&#10;dDvEQqQQDhlqKGNsMilDXpLF0HcNceIuzluMCfpCGo/3FG5rOVRqLC1WnBpKbGhbUn49/FoNl5P6&#10;mhwjrTdbPxt9f6jzeK92Wr932/UcRKQ2/ov/3HuT5o/g9Us6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EC+wcAAAADbAAAADwAAAAAAAAAAAAAAAACYAgAAZHJzL2Rvd25y&#10;ZXYueG1sUEsFBgAAAAAEAAQA9QAAAIUDAAAAAA==&#10;" filled="f" strokeweight="1.5pt">
                        <v:textbox inset=",1mm"/>
                      </v:rect>
                      <v:group id="Группа 16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group id="Группа 17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nUyb4AAADbAAAADwAAAGRycy9kb3ducmV2LnhtbERPTYvCMBC9C/6HMMLeNLUHWbpGEUFQ&#10;9OCqsNehmTbFZlKSaOu/3xwEj4/3vVwPthVP8qFxrGA+y0AQl043XCu4XXfTbxAhImtsHZOCFwVY&#10;r8ajJRba9fxLz0usRQrhUKACE2NXSBlKQxbDzHXEiauctxgT9LXUHvsUbluZZ9lCWmw4NRjsaGuo&#10;vF8eVoE8HPuz3+W3qq72nfs7mNOiH5T6mgybHxCRhvgRv917rSBP69OX9APk6h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SdTJvgAAANsAAAAPAAAAAAAAAAAAAAAAAKEC&#10;AABkcnMvZG93bnJldi54bWxQSwUGAAAAAAQABAD5AAAAjAMAAAAA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fvJcIAAADbAAAADwAAAGRycy9kb3ducmV2LnhtbESPT4vCMBTE7wt+h/AEb2tqDyLVKCII&#10;ynpY/4DXR/PaFJuXkkTb/fabhQWPw8z8hlltBtuKF/nQOFYwm2YgiEunG64V3K77zwWIEJE1to5J&#10;wQ8F2KxHHysstOv5TK9LrEWCcChQgYmxK6QMpSGLYeo64uRVzluMSfpaao99gttW5lk2lxYbTgsG&#10;O9oZKh+Xp1Ugj1/9t9/nt6quDp27H81p3g9KTcbDdgki0hDf4f/2QSvIc/j7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fvJcIAAADbAAAADwAAAAAAAAAAAAAA&#10;AAChAgAAZHJzL2Rvd25yZXYueG1sUEsFBgAAAAAEAAQA+QAAAJADAAAAAA=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tKvsMAAADbAAAADwAAAGRycy9kb3ducmV2LnhtbESPzWrDMBCE74W8g9hAb40cF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bSr7DAAAA2wAAAA8AAAAAAAAAAAAA&#10;AAAAoQIAAGRycy9kb3ducmV2LnhtbFBLBQYAAAAABAAEAPkAAACRAwAAAAA=&#10;" strokeweight="1.5pt"/>
                      </v:group>
                    </v:group>
                    <v:group id="Группа 26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group id="Группа 28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3B31D6" w:rsidRDefault="003B31D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B31D6" w:rsidRDefault="003B31D6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scs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5i+we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27HL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3B31D6" w:rsidRDefault="003B31D6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yB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yB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B31D6" w:rsidRDefault="003B31D6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md8AA&#10;AADbAAAADwAAAGRycy9kb3ducmV2LnhtbERPzYrCMBC+C/sOYRa8yJrqgr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/vmd8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B31D6" w:rsidRDefault="003B31D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ESOMQA&#10;AADbAAAADwAAAGRycy9kb3ducmV2LnhtbESPQWsCMRSE74X+h/AK3mpW0SJbo4igiJdS9dDjY/NM&#10;Fjcvu5u4rv56Uyj0OMzMN8x82btKdNSG0rOC0TADQVx4XbJRcDpu3mcgQkTWWHkmBXcKsFy8vswx&#10;1/7G39QdohEJwiFHBTbGOpcyFJYchqGviZN39q3DmGRrpG7xluCukuMs+5AOS04LFmtaWyouh6tT&#10;0Nh+MjXNV3Xp9g+zsttdaE4/Sg3e+tUniEh9/A//tXdawXQM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BEj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23o8QA&#10;AADbAAAADwAAAGRycy9kb3ducmV2LnhtbESPQWsCMRSE7wX/Q3hCbzWrVpHVKCIo0kup9eDxsXkm&#10;i5uX3U1ct/31TaHQ4zAz3zCrTe8q0VEbSs8KxqMMBHHhdclGwflz/7IAESKyxsozKfiiAJv14GmF&#10;ufYP/qDuFI1IEA45KrAx1rmUobDkMIx8TZy8q28dxiRbI3WLjwR3lZxk2Vw6LDktWKxpZ6m4ne5O&#10;QWP715lp3qtb9/ZttvZwDM35otTzsN8uQUTq43/4r33UCmZT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Nt6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SpmsUA&#10;AADcAAAADwAAAGRycy9kb3ducmV2LnhtbESPQWsCMRSE74X+h/AK3mq2YqusRpFCRXopVQ8eH5tn&#10;srh52d2k6+qvbwTB4zAz3zDzZe8q0VEbSs8K3oYZCOLC65KNgv3u63UKIkRkjZVnUnChAMvF89Mc&#10;c+3P/EvdNhqRIBxyVGBjrHMpQ2HJYRj6mjh5R986jEm2RuoWzwnuKjnKsg/psOS0YLGmT0vFafvn&#10;FDS2H7+b5qc6dd9Xs7LrTWj2B6UGL/1qBiJSHx/he3ujFYwnI7id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Kma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9CN8UA&#10;AADcAAAADwAAAGRycy9kb3ducmV2LnhtbESPW2sCMRSE34X+h3AKfdPEtt5Wo1iLeHnzAr4eNsfd&#10;pZuTJUl1/fdNodDHYWa+YWaL1tbiRj5UjjX0ewoEce5MxYWG82ndHYMIEdlg7Zg0PCjAYv7UmWFm&#10;3J0PdDvGQiQIhww1lDE2mZQhL8li6LmGOHlX5y3GJH0hjcd7gttavio1lBYrTgslNrQqKf86flsN&#10;17PajU6Rlh8rPxnsP9VluFUbrV+e2+UURKQ2/of/2luj4X30Br9n0hG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H0I3xQAAANwAAAAPAAAAAAAAAAAAAAAAAJgCAABkcnMv&#10;ZG93bnJldi54bWxQSwUGAAAAAAQABAD1AAAAigMAAAAA&#10;" filled="f" strokeweight="1.5pt">
                    <v:textbox inset=",1mm"/>
                  </v:rect>
                </v:group>
                <v:group id="Группа 474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dMps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Vg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l0ymxgAAANwA&#10;AAAPAAAAAAAAAAAAAAAAAKoCAABkcnMvZG93bnJldi54bWxQSwUGAAAAAAQABAD6AAAAnQMAAAAA&#10;">
                  <v:group id="Группа 475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YSMMQAAADcAAAADwAAAGRycy9kb3ducmV2LnhtbERPy2rCQBTdC/7DcAU3UidGaUvqKPVR&#10;EHfaQunukrnJhGbupJnRpP36zkJweTjv5bq3tbhS6yvHCmbTBARx7nTFpYKP97eHZxA+IGusHZOC&#10;X/KwXg0HS8y06/hE13MoRQxhn6ECE0KTSelzQxb91DXEkStcazFE2JZSt9jFcFvLNEkepcWKY4PB&#10;hraG8u/zxSqYF1/7yc98N0vTKjkW5q/LN5+lUuNR//oCIlAf7uKb+6AVLJ7i2ngmHgG5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hI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q3q8gAAADcAAAADwAAAGRycy9kb3ducmV2LnhtbESPT0vDQBTE74LfYXmCF2k3TaW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fq3q8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vhBsYAAADcAAAADwAAAGRycy9kb3ducmV2LnhtbESPX2vCQBDE34V+h2MLfZF6qZSrpJ5S&#10;BEEoFPxT+rrNbZNgbi/NrRr76XuC4OMwM79hpvPeN+pIXawDW3gaZaCIi+BqLi3stsvHCagoyA6b&#10;wGThTBHms7vBFHMXTrym40ZKlSAcc7RQibS51rGoyGMchZY4eT+h8yhJdqV2HZ4S3Dd6nGVGe6w5&#10;LVTY0qKiYr85eAuf+FfK+f17+LE3RnZfv+aweDHWPtz3b6+ghHq5ha/tlbPwPBnD5Uw6Anr2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b4Q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dEncYAAADcAAAADwAAAGRycy9kb3ducmV2LnhtbESPUWvCQBCE3wv9D8cW+lL00lpO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+XRJ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7c6cYAAADcAAAADwAAAGRycy9kb3ducmV2LnhtbESPUWvCQBCE3wv9D8cKfSn10i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B+3O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MDmMcAAADcAAAADwAAAGRycy9kb3ducmV2LnhtbESPQWvCQBSE74L/YXlCb7qptUFSVxFL&#10;QXso1Rba4zP7mkSzb8PumqT/3hUKPQ4z8w2zWPWmFi05X1lWcD9JQBDnVldcKPj8eBnPQfiArLG2&#10;TAp+ycNqORwsMNO24z21h1CICGGfoYIyhCaT0uclGfQT2xBH78c6gyFKV0jtsItwU8tpkqTSYMVx&#10;ocSGNiXl58PFKHh7eE/b9e5123/t0mP+vD9+nzqn1N2oXz+BCNSH//Bfe6sVzOaPcDsTj4B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GMwOYxwAAANwAAAAPAAAAAAAA&#10;AAAAAAAAAKECAABkcnMvZG93bnJldi54bWxQSwUGAAAAAAQABAD5AAAAlQMAAAAA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Gd78YAAADc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bwuEjh/0w8AnL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hne/GAAAA3AAAAA8AAAAAAAAA&#10;AAAAAAAAoQIAAGRycy9kb3ducmV2LnhtbFBLBQYAAAAABAAEAPkAAACUAwAAAAA=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llnMQAAADcAAAADwAAAGRycy9kb3ducmV2LnhtbESPQWvCQBSE70L/w/IK3nRjsSZGV4mi&#10;pSAI1eL5kX0modm3Ibua9N93C4LHYWa+YZbr3tTiTq2rLCuYjCMQxLnVFRcKvs/7UQLCeWSNtWVS&#10;8EsO1quXwRJTbTv+ovvJFyJA2KWooPS+SaV0eUkG3dg2xMG72tagD7ItpG6xC3BTy7comkmDFYeF&#10;EhvalpT/nG5GwbvZxIfu/DGfZbvYkL9MkmO2V2r42mcLEJ56/ww/2p9awTSJ4f9MO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uWWcxAAAANwAAAAPAAAAAAAAAAAA&#10;AAAAAKECAABkcnMvZG93bnJldi54bWxQSwUGAAAAAAQABAD5AAAAkgM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9zd8YAAADcAAAADwAAAGRycy9kb3ducmV2LnhtbESPUWvCQBCE3wv9D8cW+lLqpSKnTT2l&#10;CEJBEKqWvm5z2ySY20tzq0Z/fa8g9HGYmW+Y6bz3jTpSF+vAFp4GGSjiIriaSwu77fJxAioKssMm&#10;MFk4U4T57PZmirkLJ36n40ZKlSAcc7RQibS51rGoyGMchJY4ed+h8yhJdqV2HZ4S3Dd6mGVGe6w5&#10;LVTY0qKiYr85eAsfeCnlvPp6WO+Nkd3njzksxsba+7v+9QWUUC//4Wv7zVkYTZ7h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5/c3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xMN8QAAADcAAAADwAAAGRycy9kb3ducmV2LnhtbERPS2vCQBC+F/wPywheim4qZW1TVylC&#10;oVAo+Chep9lpEszOptlRY3999yB4/Pje82XvG3WiLtaBLTxMMlDERXA1lxZ227fxE6goyA6bwGTh&#10;QhGWi8HdHHMXzrym00ZKlUI45mihEmlzrWNRkcc4CS1x4n5C51ES7ErtOjyncN/oaZYZ7bHm1FBh&#10;S6uKisPm6C184V8pl4/v+8+DMbLb/5rjamasHQ371xdQQr3cxFf3u7Pw+JzmpzPpCO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nEw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BdV8cAAADcAAAADwAAAGRycy9kb3ducmV2LnhtbESPQUvDQBSE70L/w/IEL9JukorYtNtS&#10;tQXpzVoovT2yL9lg9m3Mrk3aX+8KgsdhZr5hFqvBNuJMna8dK0gnCQjiwumaKwWHj+34CYQPyBob&#10;x6TgQh5Wy9HNAnPten6n8z5UIkLY56jAhNDmUvrCkEU/cS1x9ErXWQxRdpXUHfYRbhuZJcmjtFhz&#10;XDDY0ouh4nP/bRVMy9Pm/mv6mmZZnexKc+2L52Ol1N3tsJ6DCDSE//Bf+00reJil8HsmHgG5/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gF1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7SQMYAAADcAAAADwAAAGRycy9kb3ducmV2LnhtbESPUUvDQBCE3wX/w7GCL2Ivajlt7LVI&#10;QRAKhdaIr9vcmoTm9mJu26b99Z4g+DjMzDfMdD74Vh2oj01gC3ejDBRxGVzDlYXi/fX2CVQUZIdt&#10;YLJwogjz2eXFFHMXjrymw0YqlSAcc7RQi3S51rGsyWMchY44eV+h9yhJ9pV2PR4T3Lf6PsuM9thw&#10;Wqixo0VN5W6z9xY+8FzJabm9We2MkeLz2+wXj8ba66vh5RmU0CD/4b/2m7MwnjzA75l0BPTs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O0k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pZlsYAAADcAAAADwAAAGRycy9kb3ducmV2LnhtbESPzWrDMBCE74G8g9hAb4mcUkztRAkh&#10;YOihlzqBprfF2thurZVtyT99+6pQ6HGYmW+Y/XE2jRipd7VlBdtNBIK4sLrmUsH1kq2fQTiPrLGx&#10;TAq+ycHxsFzsMdV24jcac1+KAGGXooLK+zaV0hUVGXQb2xIH7257gz7IvpS6xynATSMfoyiWBmsO&#10;CxW2dK6o+MoHEyjXOMmS964ePrddfvtou9vlFZV6WM2nHQhPs/8P/7VftIKnJIbfM+EIyMM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aWZb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XUQ8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SE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V11E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3B31D6" w:rsidRPr="00945CCC" w:rsidRDefault="003B31D6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3B31D6" w:rsidRPr="00931BFC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3B31D6" w:rsidRPr="00A32665" w:rsidRDefault="003B31D6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3B31D6" w:rsidRPr="0079077B" w:rsidRDefault="00241136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1F71DD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3B31D6" w:rsidRPr="00A32665" w:rsidRDefault="003B31D6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3B31D6" w:rsidRPr="00CB1016" w:rsidRDefault="003B31D6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3B31D6" w:rsidRPr="00CB1016" w:rsidRDefault="003B31D6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3B31D6" w:rsidRPr="005374BE" w:rsidRDefault="003B31D6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F71DD" w:rsidRPr="001F71DD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F71DD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3B31D6" w:rsidRPr="005374BE" w:rsidRDefault="003B31D6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3B31D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3B31D6" w:rsidRDefault="003B31D6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1F71DD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3B31D6" w:rsidRDefault="00241136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1F71DD">
                                <w:t>Полное название системы</w:t>
                              </w:r>
                            </w:fldSimple>
                            <w:r w:rsidR="003B31D6">
                              <w:t>.</w:t>
                            </w:r>
                          </w:p>
                          <w:p w:rsidR="003B31D6" w:rsidRPr="00F9048A" w:rsidRDefault="003B31D6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1F71DD">
                              <w:rPr>
                                <w:rStyle w:val="34fe"/>
                              </w:rPr>
                              <w:t>Наименование документа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3B31D6" w:rsidRPr="00945CCC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3B31D6" w:rsidRPr="00945CCC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3B31D6" w:rsidRPr="006C5C53" w:rsidRDefault="003B31D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3B31D6" w:rsidRPr="006C5C53" w:rsidRDefault="003B31D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D9BECF2C"/>
    <w:lvl w:ilvl="0">
      <w:start w:val="1"/>
      <w:numFmt w:val="russianUpper"/>
      <w:suff w:val="nothing"/>
      <w:lvlText w:val="Приложение %1"/>
      <w:lvlJc w:val="left"/>
      <w:pPr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0F8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0DA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8F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0FA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1F71DD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136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2EF2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1D6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B7954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64D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04CD"/>
    <w:rsid w:val="004F159D"/>
    <w:rsid w:val="004F170C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1310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4B35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5F0E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E7EAC"/>
    <w:rsid w:val="005F0E6A"/>
    <w:rsid w:val="005F2F67"/>
    <w:rsid w:val="005F3755"/>
    <w:rsid w:val="005F37EE"/>
    <w:rsid w:val="005F48B5"/>
    <w:rsid w:val="005F4BAC"/>
    <w:rsid w:val="005F729A"/>
    <w:rsid w:val="006004A4"/>
    <w:rsid w:val="0060291F"/>
    <w:rsid w:val="00603DE8"/>
    <w:rsid w:val="00603DEC"/>
    <w:rsid w:val="00604C40"/>
    <w:rsid w:val="006050DB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587A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753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2DA1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167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71F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0EA7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1757D"/>
    <w:rsid w:val="00B21BD1"/>
    <w:rsid w:val="00B222B3"/>
    <w:rsid w:val="00B223D0"/>
    <w:rsid w:val="00B23511"/>
    <w:rsid w:val="00B236B4"/>
    <w:rsid w:val="00B23C00"/>
    <w:rsid w:val="00B2646C"/>
    <w:rsid w:val="00B2745D"/>
    <w:rsid w:val="00B274A0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57A01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254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47B2"/>
    <w:rsid w:val="00CA58FF"/>
    <w:rsid w:val="00CA7400"/>
    <w:rsid w:val="00CB1B33"/>
    <w:rsid w:val="00CB2B1E"/>
    <w:rsid w:val="00CB3A59"/>
    <w:rsid w:val="00CB50D2"/>
    <w:rsid w:val="00CB6310"/>
    <w:rsid w:val="00CB6EF8"/>
    <w:rsid w:val="00CC0B0B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204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443C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4BF6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3EA4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4910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7DA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355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  <w:rsid w:val="00FF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1F71DD"/>
    <w:rPr>
      <w:sz w:val="24"/>
    </w:rPr>
  </w:style>
  <w:style w:type="paragraph" w:styleId="1">
    <w:name w:val="heading 1"/>
    <w:next w:val="34b"/>
    <w:link w:val="10"/>
    <w:qFormat/>
    <w:rsid w:val="001F71DD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1F71DD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1F71DD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1F71DD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1F71DD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1F71DD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1F71DD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1F71DD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1F71DD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1F71DD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1F71DD"/>
  </w:style>
  <w:style w:type="character" w:customStyle="1" w:styleId="34c">
    <w:name w:val="34_Знак_Сообщение_системы"/>
    <w:rsid w:val="001F71DD"/>
    <w:rPr>
      <w:rFonts w:ascii="Calibri" w:hAnsi="Calibri"/>
    </w:rPr>
  </w:style>
  <w:style w:type="paragraph" w:customStyle="1" w:styleId="34b">
    <w:name w:val="34_Абзац_Обычный"/>
    <w:link w:val="34d"/>
    <w:qFormat/>
    <w:rsid w:val="001F71DD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1F71DD"/>
    <w:rPr>
      <w:sz w:val="24"/>
      <w:lang w:eastAsia="x-none"/>
    </w:rPr>
  </w:style>
  <w:style w:type="character" w:customStyle="1" w:styleId="10">
    <w:name w:val="Заголовок 1 Знак"/>
    <w:link w:val="1"/>
    <w:rsid w:val="001F71DD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1F71DD"/>
    <w:rPr>
      <w:b/>
      <w:sz w:val="32"/>
    </w:rPr>
  </w:style>
  <w:style w:type="character" w:customStyle="1" w:styleId="30">
    <w:name w:val="Заголовок 3 Знак"/>
    <w:link w:val="3"/>
    <w:rsid w:val="001F71DD"/>
    <w:rPr>
      <w:b/>
      <w:bCs/>
      <w:sz w:val="28"/>
    </w:rPr>
  </w:style>
  <w:style w:type="character" w:customStyle="1" w:styleId="40">
    <w:name w:val="Заголовок 4 Знак"/>
    <w:link w:val="4"/>
    <w:rsid w:val="001F71DD"/>
    <w:rPr>
      <w:b/>
      <w:sz w:val="24"/>
    </w:rPr>
  </w:style>
  <w:style w:type="character" w:customStyle="1" w:styleId="50">
    <w:name w:val="Заголовок 5 Знак"/>
    <w:link w:val="5"/>
    <w:rsid w:val="001F71DD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1F71DD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1F71DD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1F71DD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1F71DD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1F71DD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1F71DD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1F71DD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1F71DD"/>
    <w:rPr>
      <w:u w:val="single"/>
    </w:rPr>
  </w:style>
  <w:style w:type="paragraph" w:customStyle="1" w:styleId="349">
    <w:name w:val="34_Список_Библиография"/>
    <w:basedOn w:val="34b"/>
    <w:rsid w:val="001F71DD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975167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1F71DD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1F71DD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1F71DD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1F71DD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1F71DD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975167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1F71DD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975167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1F71DD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1F71DD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1F71DD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1F71DD"/>
    <w:rPr>
      <w:b w:val="0"/>
      <w:i/>
    </w:rPr>
  </w:style>
  <w:style w:type="character" w:customStyle="1" w:styleId="34fc">
    <w:name w:val="34_Знак_Название_файла"/>
    <w:qFormat/>
    <w:rsid w:val="001F71DD"/>
    <w:rPr>
      <w:rFonts w:ascii="Calibri" w:hAnsi="Calibri"/>
    </w:rPr>
  </w:style>
  <w:style w:type="character" w:customStyle="1" w:styleId="34fd">
    <w:name w:val="34_Знак_Термин"/>
    <w:rsid w:val="001F71DD"/>
    <w:rPr>
      <w:i/>
    </w:rPr>
  </w:style>
  <w:style w:type="character" w:customStyle="1" w:styleId="34fe">
    <w:name w:val="34_Знак_Полужирный"/>
    <w:rsid w:val="001F71DD"/>
    <w:rPr>
      <w:b/>
    </w:rPr>
  </w:style>
  <w:style w:type="character" w:customStyle="1" w:styleId="34ff">
    <w:name w:val="34_Знак_Верхний_индекс"/>
    <w:rsid w:val="001F71DD"/>
    <w:rPr>
      <w:vertAlign w:val="superscript"/>
    </w:rPr>
  </w:style>
  <w:style w:type="character" w:customStyle="1" w:styleId="3424">
    <w:name w:val="34_Список_Марк_2 Знак"/>
    <w:link w:val="3423"/>
    <w:rsid w:val="005F3755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1F71DD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1F71DD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1F71DD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1F71DD"/>
    <w:pPr>
      <w:numPr>
        <w:numId w:val="31"/>
      </w:numPr>
    </w:pPr>
  </w:style>
  <w:style w:type="character" w:customStyle="1" w:styleId="3419">
    <w:name w:val="34_Список_Марк_1 Знак"/>
    <w:link w:val="3413"/>
    <w:rsid w:val="00975167"/>
    <w:rPr>
      <w:sz w:val="24"/>
      <w:lang w:eastAsia="x-none"/>
    </w:rPr>
  </w:style>
  <w:style w:type="paragraph" w:styleId="a4">
    <w:name w:val="footnote text"/>
    <w:basedOn w:val="34b"/>
    <w:link w:val="a5"/>
    <w:rsid w:val="001F71DD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1F71DD"/>
    <w:pPr>
      <w:numPr>
        <w:numId w:val="30"/>
      </w:numPr>
    </w:pPr>
  </w:style>
  <w:style w:type="character" w:customStyle="1" w:styleId="341a">
    <w:name w:val="34_Список_Нум_1 Знак"/>
    <w:link w:val="341"/>
    <w:rsid w:val="00975167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1F71DD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975167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1F71DD"/>
    <w:pPr>
      <w:keepNext/>
    </w:pPr>
  </w:style>
  <w:style w:type="paragraph" w:customStyle="1" w:styleId="34f1">
    <w:name w:val="34_Рамка_Основной"/>
    <w:basedOn w:val="34b"/>
    <w:link w:val="34f0"/>
    <w:rsid w:val="001F71DD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1F71DD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1F71DD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1F71DD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1F71DD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1F71DD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1F71DD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1F71DD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1F71DD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1F71DD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1F71DD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1F71DD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1F71DD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1F71DD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1F71DD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975167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1F71DD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1F71DD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1F71DD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1F71DD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1F71DD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1F71DD"/>
    <w:rPr>
      <w:sz w:val="18"/>
      <w:lang w:eastAsia="x-none"/>
    </w:rPr>
  </w:style>
  <w:style w:type="paragraph" w:customStyle="1" w:styleId="34fff1">
    <w:name w:val="34_Листинг"/>
    <w:basedOn w:val="34b"/>
    <w:rsid w:val="001F71DD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1F71DD"/>
    <w:rPr>
      <w:b/>
    </w:rPr>
  </w:style>
  <w:style w:type="paragraph" w:customStyle="1" w:styleId="3440">
    <w:name w:val="34_Заголовок_4_Приложение"/>
    <w:basedOn w:val="4"/>
    <w:next w:val="34b"/>
    <w:rsid w:val="001F71DD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1F71DD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1F71DD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1F71DD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1F71DD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1F71DD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1F71DD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1F71DD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1F71DD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1F71DD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1F71DD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1F71DD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1F71DD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1F71DD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1F71D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1F71DD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1F71DD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1F71DD"/>
  </w:style>
  <w:style w:type="paragraph" w:customStyle="1" w:styleId="34fffb">
    <w:name w:val="34_Пример_Заголовок"/>
    <w:basedOn w:val="34f8"/>
    <w:next w:val="34f8"/>
    <w:rsid w:val="001F71DD"/>
    <w:pPr>
      <w:keepNext/>
      <w:spacing w:after="120"/>
    </w:pPr>
    <w:rPr>
      <w:b/>
      <w:lang w:eastAsia="ru-RU"/>
    </w:rPr>
  </w:style>
  <w:style w:type="character" w:styleId="a7">
    <w:name w:val="FollowedHyperlink"/>
    <w:rsid w:val="001F71DD"/>
    <w:rPr>
      <w:color w:val="auto"/>
    </w:rPr>
  </w:style>
  <w:style w:type="character" w:customStyle="1" w:styleId="34fffc">
    <w:name w:val="34_Знак_Нижний_индекс"/>
    <w:rsid w:val="001F71DD"/>
    <w:rPr>
      <w:vertAlign w:val="subscript"/>
    </w:rPr>
  </w:style>
  <w:style w:type="character" w:styleId="a8">
    <w:name w:val="footnote reference"/>
    <w:basedOn w:val="a1"/>
    <w:semiHidden/>
    <w:rsid w:val="001F71DD"/>
    <w:rPr>
      <w:vertAlign w:val="superscript"/>
    </w:rPr>
  </w:style>
  <w:style w:type="paragraph" w:styleId="a9">
    <w:name w:val="header"/>
    <w:basedOn w:val="34b"/>
    <w:link w:val="aa"/>
    <w:rsid w:val="001F71DD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1F71DD"/>
    <w:rPr>
      <w:lang w:eastAsia="x-none"/>
    </w:rPr>
  </w:style>
  <w:style w:type="paragraph" w:styleId="ab">
    <w:name w:val="footer"/>
    <w:basedOn w:val="34b"/>
    <w:link w:val="ac"/>
    <w:rsid w:val="001F71DD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1F71DD"/>
    <w:rPr>
      <w:lang w:eastAsia="x-none"/>
    </w:rPr>
  </w:style>
  <w:style w:type="numbering" w:customStyle="1" w:styleId="a">
    <w:name w:val="Приложение"/>
    <w:uiPriority w:val="99"/>
    <w:rsid w:val="001F71DD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1F71DD"/>
    <w:pPr>
      <w:keepNext/>
    </w:pPr>
  </w:style>
  <w:style w:type="character" w:customStyle="1" w:styleId="3434">
    <w:name w:val="34_Список_Марк_3 Знак"/>
    <w:basedOn w:val="34d"/>
    <w:link w:val="3432"/>
    <w:rsid w:val="005F3755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1F71DD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1F71DD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975167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975167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975167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1F71DD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1F71DD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1F71DD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975167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1F71DD"/>
    <w:pPr>
      <w:keepNext/>
    </w:pPr>
  </w:style>
  <w:style w:type="character" w:customStyle="1" w:styleId="34ffff0">
    <w:name w:val="34_Процедура_Подшаг Знак"/>
    <w:basedOn w:val="34d"/>
    <w:link w:val="344"/>
    <w:rsid w:val="00975167"/>
    <w:rPr>
      <w:sz w:val="24"/>
      <w:lang w:eastAsia="x-none"/>
    </w:rPr>
  </w:style>
  <w:style w:type="character" w:customStyle="1" w:styleId="34ffff2">
    <w:name w:val="34_Знак_Клавиши"/>
    <w:rsid w:val="001F71DD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1F71DD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1F71DD"/>
  </w:style>
  <w:style w:type="paragraph" w:styleId="ad">
    <w:name w:val="caption"/>
    <w:basedOn w:val="34b"/>
    <w:next w:val="34b"/>
    <w:rsid w:val="009D0EA7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1F71DD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1F71DD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1F71DD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975167"/>
    <w:rPr>
      <w:sz w:val="24"/>
      <w:lang w:eastAsia="x-none"/>
    </w:rPr>
  </w:style>
  <w:style w:type="character" w:customStyle="1" w:styleId="ae">
    <w:name w:val="Основной текст Знак"/>
    <w:semiHidden/>
    <w:rsid w:val="001F71DD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1F71DD"/>
    <w:rPr>
      <w:rFonts w:ascii="Arial" w:hAnsi="Arial"/>
    </w:rPr>
  </w:style>
  <w:style w:type="character" w:customStyle="1" w:styleId="af0">
    <w:name w:val="Тема примечания Знак"/>
    <w:semiHidden/>
    <w:rsid w:val="001F71DD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1F71DD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1F71DD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1F71DD"/>
  </w:style>
  <w:style w:type="character" w:styleId="af3">
    <w:name w:val="annotation reference"/>
    <w:semiHidden/>
    <w:rsid w:val="001F71DD"/>
    <w:rPr>
      <w:sz w:val="16"/>
      <w:szCs w:val="16"/>
    </w:rPr>
  </w:style>
  <w:style w:type="character" w:styleId="af4">
    <w:name w:val="page number"/>
    <w:rsid w:val="001F71DD"/>
  </w:style>
  <w:style w:type="paragraph" w:styleId="af5">
    <w:name w:val="Body Text"/>
    <w:basedOn w:val="a0"/>
    <w:link w:val="13"/>
    <w:semiHidden/>
    <w:unhideWhenUsed/>
    <w:rsid w:val="001F71DD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1F71DD"/>
    <w:rPr>
      <w:sz w:val="24"/>
    </w:rPr>
  </w:style>
  <w:style w:type="paragraph" w:styleId="af6">
    <w:name w:val="annotation subject"/>
    <w:basedOn w:val="af2"/>
    <w:next w:val="af2"/>
    <w:link w:val="14"/>
    <w:semiHidden/>
    <w:rsid w:val="001F71DD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1F71DD"/>
    <w:rPr>
      <w:b/>
      <w:bCs/>
    </w:rPr>
  </w:style>
  <w:style w:type="paragraph" w:styleId="af7">
    <w:name w:val="Balloon Text"/>
    <w:basedOn w:val="a0"/>
    <w:link w:val="15"/>
    <w:semiHidden/>
    <w:rsid w:val="001F71DD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1F71DD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1F71DD"/>
  </w:style>
  <w:style w:type="paragraph" w:customStyle="1" w:styleId="34ffff9">
    <w:name w:val="34_ТЛ_Подпись"/>
    <w:basedOn w:val="34f6"/>
    <w:rsid w:val="001F71DD"/>
  </w:style>
  <w:style w:type="paragraph" w:customStyle="1" w:styleId="34ffffa">
    <w:name w:val="34_ТЛ_Подпись_скрытый"/>
    <w:basedOn w:val="34ffff9"/>
    <w:rsid w:val="001F71DD"/>
    <w:rPr>
      <w:vanish/>
    </w:rPr>
  </w:style>
  <w:style w:type="paragraph" w:customStyle="1" w:styleId="34ffffb">
    <w:name w:val="34_Комментарий_Философта"/>
    <w:basedOn w:val="34b"/>
    <w:rsid w:val="001F71DD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1F71DD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1F71DD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1F71DD"/>
    <w:rPr>
      <w:b/>
    </w:rPr>
  </w:style>
  <w:style w:type="paragraph" w:customStyle="1" w:styleId="34ffffe">
    <w:name w:val="34_Таблица_Сноска_Линия"/>
    <w:basedOn w:val="34fff7"/>
    <w:next w:val="34fff7"/>
    <w:rsid w:val="001F71DD"/>
    <w:pPr>
      <w:keepNext/>
    </w:pPr>
  </w:style>
  <w:style w:type="paragraph" w:customStyle="1" w:styleId="34fffff">
    <w:name w:val="34_Таблица_Примечание"/>
    <w:basedOn w:val="34fff7"/>
    <w:rsid w:val="001F71DD"/>
  </w:style>
  <w:style w:type="character" w:customStyle="1" w:styleId="34fffff0">
    <w:name w:val="34_Знак_Значение"/>
    <w:qFormat/>
    <w:rsid w:val="001F71DD"/>
    <w:rPr>
      <w:rFonts w:ascii="Calibri" w:hAnsi="Calibri"/>
    </w:rPr>
  </w:style>
  <w:style w:type="character" w:styleId="af8">
    <w:name w:val="Hyperlink"/>
    <w:rsid w:val="001F71DD"/>
    <w:rPr>
      <w:color w:val="0000FF"/>
      <w:u w:val="single"/>
    </w:rPr>
  </w:style>
  <w:style w:type="paragraph" w:customStyle="1" w:styleId="34fffff1">
    <w:name w:val="34_Рисунок_Подпись"/>
    <w:basedOn w:val="34b"/>
    <w:rsid w:val="001F71DD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1F71DD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1F71D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1F71DD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1F71DD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1F71DD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1F71DD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1630F8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1F71DD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1F71DD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1F71DD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1F71DD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1F71DD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1F71DD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1F71DD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1F71DD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1F71DD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1F71DD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1F71DD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1F71DD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1F71D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9D0EA7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1F71DD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1F71DD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1F71DD"/>
    <w:pPr>
      <w:jc w:val="center"/>
    </w:pPr>
  </w:style>
  <w:style w:type="paragraph" w:customStyle="1" w:styleId="3411">
    <w:name w:val="34_Таблица_Список_Марк_1_без_отступа"/>
    <w:basedOn w:val="34ff6"/>
    <w:rsid w:val="001F71DD"/>
    <w:pPr>
      <w:numPr>
        <w:numId w:val="41"/>
      </w:numPr>
    </w:pPr>
  </w:style>
  <w:style w:type="paragraph" w:customStyle="1" w:styleId="34fffff9">
    <w:name w:val="34_Формула"/>
    <w:basedOn w:val="a0"/>
    <w:rsid w:val="001F71DD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1F71DD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1F71DD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1F71DD"/>
    <w:rPr>
      <w:sz w:val="24"/>
    </w:rPr>
  </w:style>
  <w:style w:type="paragraph" w:styleId="1">
    <w:name w:val="heading 1"/>
    <w:next w:val="34b"/>
    <w:link w:val="10"/>
    <w:qFormat/>
    <w:rsid w:val="001F71DD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1F71DD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1F71DD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1F71DD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1F71DD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1F71DD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1F71DD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1F71DD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1F71DD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1F71DD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1F71DD"/>
  </w:style>
  <w:style w:type="character" w:customStyle="1" w:styleId="34c">
    <w:name w:val="34_Знак_Сообщение_системы"/>
    <w:rsid w:val="001F71DD"/>
    <w:rPr>
      <w:rFonts w:ascii="Calibri" w:hAnsi="Calibri"/>
    </w:rPr>
  </w:style>
  <w:style w:type="paragraph" w:customStyle="1" w:styleId="34b">
    <w:name w:val="34_Абзац_Обычный"/>
    <w:link w:val="34d"/>
    <w:qFormat/>
    <w:rsid w:val="001F71DD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1F71DD"/>
    <w:rPr>
      <w:sz w:val="24"/>
      <w:lang w:eastAsia="x-none"/>
    </w:rPr>
  </w:style>
  <w:style w:type="character" w:customStyle="1" w:styleId="10">
    <w:name w:val="Заголовок 1 Знак"/>
    <w:link w:val="1"/>
    <w:rsid w:val="001F71DD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1F71DD"/>
    <w:rPr>
      <w:b/>
      <w:sz w:val="32"/>
    </w:rPr>
  </w:style>
  <w:style w:type="character" w:customStyle="1" w:styleId="30">
    <w:name w:val="Заголовок 3 Знак"/>
    <w:link w:val="3"/>
    <w:rsid w:val="001F71DD"/>
    <w:rPr>
      <w:b/>
      <w:bCs/>
      <w:sz w:val="28"/>
    </w:rPr>
  </w:style>
  <w:style w:type="character" w:customStyle="1" w:styleId="40">
    <w:name w:val="Заголовок 4 Знак"/>
    <w:link w:val="4"/>
    <w:rsid w:val="001F71DD"/>
    <w:rPr>
      <w:b/>
      <w:sz w:val="24"/>
    </w:rPr>
  </w:style>
  <w:style w:type="character" w:customStyle="1" w:styleId="50">
    <w:name w:val="Заголовок 5 Знак"/>
    <w:link w:val="5"/>
    <w:rsid w:val="001F71DD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1F71DD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1F71DD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1F71DD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1F71DD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1F71DD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1F71DD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1F71DD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1F71DD"/>
    <w:rPr>
      <w:u w:val="single"/>
    </w:rPr>
  </w:style>
  <w:style w:type="paragraph" w:customStyle="1" w:styleId="349">
    <w:name w:val="34_Список_Библиография"/>
    <w:basedOn w:val="34b"/>
    <w:rsid w:val="001F71DD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975167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1F71DD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1F71DD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1F71DD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1F71DD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1F71DD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975167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1F71DD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975167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1F71DD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1F71DD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1F71DD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1F71DD"/>
    <w:rPr>
      <w:b w:val="0"/>
      <w:i/>
    </w:rPr>
  </w:style>
  <w:style w:type="character" w:customStyle="1" w:styleId="34fc">
    <w:name w:val="34_Знак_Название_файла"/>
    <w:qFormat/>
    <w:rsid w:val="001F71DD"/>
    <w:rPr>
      <w:rFonts w:ascii="Calibri" w:hAnsi="Calibri"/>
    </w:rPr>
  </w:style>
  <w:style w:type="character" w:customStyle="1" w:styleId="34fd">
    <w:name w:val="34_Знак_Термин"/>
    <w:rsid w:val="001F71DD"/>
    <w:rPr>
      <w:i/>
    </w:rPr>
  </w:style>
  <w:style w:type="character" w:customStyle="1" w:styleId="34fe">
    <w:name w:val="34_Знак_Полужирный"/>
    <w:rsid w:val="001F71DD"/>
    <w:rPr>
      <w:b/>
    </w:rPr>
  </w:style>
  <w:style w:type="character" w:customStyle="1" w:styleId="34ff">
    <w:name w:val="34_Знак_Верхний_индекс"/>
    <w:rsid w:val="001F71DD"/>
    <w:rPr>
      <w:vertAlign w:val="superscript"/>
    </w:rPr>
  </w:style>
  <w:style w:type="character" w:customStyle="1" w:styleId="3424">
    <w:name w:val="34_Список_Марк_2 Знак"/>
    <w:link w:val="3423"/>
    <w:rsid w:val="005F3755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1F71DD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1F71DD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1F71DD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1F71DD"/>
    <w:pPr>
      <w:numPr>
        <w:numId w:val="31"/>
      </w:numPr>
    </w:pPr>
  </w:style>
  <w:style w:type="character" w:customStyle="1" w:styleId="3419">
    <w:name w:val="34_Список_Марк_1 Знак"/>
    <w:link w:val="3413"/>
    <w:rsid w:val="00975167"/>
    <w:rPr>
      <w:sz w:val="24"/>
      <w:lang w:eastAsia="x-none"/>
    </w:rPr>
  </w:style>
  <w:style w:type="paragraph" w:styleId="a4">
    <w:name w:val="footnote text"/>
    <w:basedOn w:val="34b"/>
    <w:link w:val="a5"/>
    <w:rsid w:val="001F71DD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1F71DD"/>
    <w:pPr>
      <w:numPr>
        <w:numId w:val="30"/>
      </w:numPr>
    </w:pPr>
  </w:style>
  <w:style w:type="character" w:customStyle="1" w:styleId="341a">
    <w:name w:val="34_Список_Нум_1 Знак"/>
    <w:link w:val="341"/>
    <w:rsid w:val="00975167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1F71DD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975167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1F71DD"/>
    <w:pPr>
      <w:keepNext/>
    </w:pPr>
  </w:style>
  <w:style w:type="paragraph" w:customStyle="1" w:styleId="34f1">
    <w:name w:val="34_Рамка_Основной"/>
    <w:basedOn w:val="34b"/>
    <w:link w:val="34f0"/>
    <w:rsid w:val="001F71DD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1F71DD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1F71DD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1F71DD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1F71DD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1F71DD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1F71DD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1F71DD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1F71DD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1F71DD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1F71DD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1F71DD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1F71DD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1F71DD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1F71DD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975167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1F71DD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1F71DD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1F71DD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1F71DD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1F71DD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1F71DD"/>
    <w:rPr>
      <w:sz w:val="18"/>
      <w:lang w:eastAsia="x-none"/>
    </w:rPr>
  </w:style>
  <w:style w:type="paragraph" w:customStyle="1" w:styleId="34fff1">
    <w:name w:val="34_Листинг"/>
    <w:basedOn w:val="34b"/>
    <w:rsid w:val="001F71DD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1F71DD"/>
    <w:rPr>
      <w:b/>
    </w:rPr>
  </w:style>
  <w:style w:type="paragraph" w:customStyle="1" w:styleId="3440">
    <w:name w:val="34_Заголовок_4_Приложение"/>
    <w:basedOn w:val="4"/>
    <w:next w:val="34b"/>
    <w:rsid w:val="001F71DD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1F71DD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1F71DD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1F71DD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1F71DD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1F71DD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1F71DD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1F71DD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1F71DD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1F71DD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1F71DD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1F71DD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1F71DD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1F71DD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1F71D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1F71DD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1F71DD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1F71DD"/>
  </w:style>
  <w:style w:type="paragraph" w:customStyle="1" w:styleId="34fffb">
    <w:name w:val="34_Пример_Заголовок"/>
    <w:basedOn w:val="34f8"/>
    <w:next w:val="34f8"/>
    <w:rsid w:val="001F71DD"/>
    <w:pPr>
      <w:keepNext/>
      <w:spacing w:after="120"/>
    </w:pPr>
    <w:rPr>
      <w:b/>
      <w:lang w:eastAsia="ru-RU"/>
    </w:rPr>
  </w:style>
  <w:style w:type="character" w:styleId="a7">
    <w:name w:val="FollowedHyperlink"/>
    <w:rsid w:val="001F71DD"/>
    <w:rPr>
      <w:color w:val="auto"/>
    </w:rPr>
  </w:style>
  <w:style w:type="character" w:customStyle="1" w:styleId="34fffc">
    <w:name w:val="34_Знак_Нижний_индекс"/>
    <w:rsid w:val="001F71DD"/>
    <w:rPr>
      <w:vertAlign w:val="subscript"/>
    </w:rPr>
  </w:style>
  <w:style w:type="character" w:styleId="a8">
    <w:name w:val="footnote reference"/>
    <w:basedOn w:val="a1"/>
    <w:semiHidden/>
    <w:rsid w:val="001F71DD"/>
    <w:rPr>
      <w:vertAlign w:val="superscript"/>
    </w:rPr>
  </w:style>
  <w:style w:type="paragraph" w:styleId="a9">
    <w:name w:val="header"/>
    <w:basedOn w:val="34b"/>
    <w:link w:val="aa"/>
    <w:rsid w:val="001F71DD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1F71DD"/>
    <w:rPr>
      <w:lang w:eastAsia="x-none"/>
    </w:rPr>
  </w:style>
  <w:style w:type="paragraph" w:styleId="ab">
    <w:name w:val="footer"/>
    <w:basedOn w:val="34b"/>
    <w:link w:val="ac"/>
    <w:rsid w:val="001F71DD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1F71DD"/>
    <w:rPr>
      <w:lang w:eastAsia="x-none"/>
    </w:rPr>
  </w:style>
  <w:style w:type="numbering" w:customStyle="1" w:styleId="a">
    <w:name w:val="Приложение"/>
    <w:uiPriority w:val="99"/>
    <w:rsid w:val="001F71DD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1F71DD"/>
    <w:pPr>
      <w:keepNext/>
    </w:pPr>
  </w:style>
  <w:style w:type="character" w:customStyle="1" w:styleId="3434">
    <w:name w:val="34_Список_Марк_3 Знак"/>
    <w:basedOn w:val="34d"/>
    <w:link w:val="3432"/>
    <w:rsid w:val="005F3755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1F71DD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1F71DD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975167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975167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975167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1F71DD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1F71DD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1F71DD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975167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1F71DD"/>
    <w:pPr>
      <w:keepNext/>
    </w:pPr>
  </w:style>
  <w:style w:type="character" w:customStyle="1" w:styleId="34ffff0">
    <w:name w:val="34_Процедура_Подшаг Знак"/>
    <w:basedOn w:val="34d"/>
    <w:link w:val="344"/>
    <w:rsid w:val="00975167"/>
    <w:rPr>
      <w:sz w:val="24"/>
      <w:lang w:eastAsia="x-none"/>
    </w:rPr>
  </w:style>
  <w:style w:type="character" w:customStyle="1" w:styleId="34ffff2">
    <w:name w:val="34_Знак_Клавиши"/>
    <w:rsid w:val="001F71DD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1F71DD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1F71DD"/>
  </w:style>
  <w:style w:type="paragraph" w:styleId="ad">
    <w:name w:val="caption"/>
    <w:basedOn w:val="34b"/>
    <w:next w:val="34b"/>
    <w:rsid w:val="009D0EA7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1F71DD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1F71DD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1F71DD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975167"/>
    <w:rPr>
      <w:sz w:val="24"/>
      <w:lang w:eastAsia="x-none"/>
    </w:rPr>
  </w:style>
  <w:style w:type="character" w:customStyle="1" w:styleId="ae">
    <w:name w:val="Основной текст Знак"/>
    <w:semiHidden/>
    <w:rsid w:val="001F71DD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1F71DD"/>
    <w:rPr>
      <w:rFonts w:ascii="Arial" w:hAnsi="Arial"/>
    </w:rPr>
  </w:style>
  <w:style w:type="character" w:customStyle="1" w:styleId="af0">
    <w:name w:val="Тема примечания Знак"/>
    <w:semiHidden/>
    <w:rsid w:val="001F71DD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1F71DD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1F71DD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1F71DD"/>
  </w:style>
  <w:style w:type="character" w:styleId="af3">
    <w:name w:val="annotation reference"/>
    <w:semiHidden/>
    <w:rsid w:val="001F71DD"/>
    <w:rPr>
      <w:sz w:val="16"/>
      <w:szCs w:val="16"/>
    </w:rPr>
  </w:style>
  <w:style w:type="character" w:styleId="af4">
    <w:name w:val="page number"/>
    <w:rsid w:val="001F71DD"/>
  </w:style>
  <w:style w:type="paragraph" w:styleId="af5">
    <w:name w:val="Body Text"/>
    <w:basedOn w:val="a0"/>
    <w:link w:val="13"/>
    <w:semiHidden/>
    <w:unhideWhenUsed/>
    <w:rsid w:val="001F71DD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1F71DD"/>
    <w:rPr>
      <w:sz w:val="24"/>
    </w:rPr>
  </w:style>
  <w:style w:type="paragraph" w:styleId="af6">
    <w:name w:val="annotation subject"/>
    <w:basedOn w:val="af2"/>
    <w:next w:val="af2"/>
    <w:link w:val="14"/>
    <w:semiHidden/>
    <w:rsid w:val="001F71DD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1F71DD"/>
    <w:rPr>
      <w:b/>
      <w:bCs/>
    </w:rPr>
  </w:style>
  <w:style w:type="paragraph" w:styleId="af7">
    <w:name w:val="Balloon Text"/>
    <w:basedOn w:val="a0"/>
    <w:link w:val="15"/>
    <w:semiHidden/>
    <w:rsid w:val="001F71DD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1F71DD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1F71DD"/>
  </w:style>
  <w:style w:type="paragraph" w:customStyle="1" w:styleId="34ffff9">
    <w:name w:val="34_ТЛ_Подпись"/>
    <w:basedOn w:val="34f6"/>
    <w:rsid w:val="001F71DD"/>
  </w:style>
  <w:style w:type="paragraph" w:customStyle="1" w:styleId="34ffffa">
    <w:name w:val="34_ТЛ_Подпись_скрытый"/>
    <w:basedOn w:val="34ffff9"/>
    <w:rsid w:val="001F71DD"/>
    <w:rPr>
      <w:vanish/>
    </w:rPr>
  </w:style>
  <w:style w:type="paragraph" w:customStyle="1" w:styleId="34ffffb">
    <w:name w:val="34_Комментарий_Философта"/>
    <w:basedOn w:val="34b"/>
    <w:rsid w:val="001F71DD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1F71DD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1F71DD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1F71DD"/>
    <w:rPr>
      <w:b/>
    </w:rPr>
  </w:style>
  <w:style w:type="paragraph" w:customStyle="1" w:styleId="34ffffe">
    <w:name w:val="34_Таблица_Сноска_Линия"/>
    <w:basedOn w:val="34fff7"/>
    <w:next w:val="34fff7"/>
    <w:rsid w:val="001F71DD"/>
    <w:pPr>
      <w:keepNext/>
    </w:pPr>
  </w:style>
  <w:style w:type="paragraph" w:customStyle="1" w:styleId="34fffff">
    <w:name w:val="34_Таблица_Примечание"/>
    <w:basedOn w:val="34fff7"/>
    <w:rsid w:val="001F71DD"/>
  </w:style>
  <w:style w:type="character" w:customStyle="1" w:styleId="34fffff0">
    <w:name w:val="34_Знак_Значение"/>
    <w:qFormat/>
    <w:rsid w:val="001F71DD"/>
    <w:rPr>
      <w:rFonts w:ascii="Calibri" w:hAnsi="Calibri"/>
    </w:rPr>
  </w:style>
  <w:style w:type="character" w:styleId="af8">
    <w:name w:val="Hyperlink"/>
    <w:rsid w:val="001F71DD"/>
    <w:rPr>
      <w:color w:val="0000FF"/>
      <w:u w:val="single"/>
    </w:rPr>
  </w:style>
  <w:style w:type="paragraph" w:customStyle="1" w:styleId="34fffff1">
    <w:name w:val="34_Рисунок_Подпись"/>
    <w:basedOn w:val="34b"/>
    <w:rsid w:val="001F71DD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1F71DD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1F71D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1F71DD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1F71DD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1F71DD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1F71DD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1630F8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1F71DD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1F71DD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1F71DD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1F71DD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1F71DD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1F71DD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1F71DD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1F71DD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1F71DD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1F71DD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1F71DD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1F71DD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1F71D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9D0EA7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1F71DD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1F71DD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1F71DD"/>
    <w:pPr>
      <w:jc w:val="center"/>
    </w:pPr>
  </w:style>
  <w:style w:type="paragraph" w:customStyle="1" w:styleId="3411">
    <w:name w:val="34_Таблица_Список_Марк_1_без_отступа"/>
    <w:basedOn w:val="34ff6"/>
    <w:rsid w:val="001F71DD"/>
    <w:pPr>
      <w:numPr>
        <w:numId w:val="41"/>
      </w:numPr>
    </w:pPr>
  </w:style>
  <w:style w:type="paragraph" w:customStyle="1" w:styleId="34fffff9">
    <w:name w:val="34_Формула"/>
    <w:basedOn w:val="a0"/>
    <w:rsid w:val="001F71DD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1F71DD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1F71DD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8CCF1F-FEA3-4FFA-81AE-90BD1152A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742</TotalTime>
  <Pages>7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Наименование документа</vt:lpstr>
    </vt:vector>
  </TitlesOfParts>
  <Company>Название организации</Company>
  <LinksUpToDate>false</LinksUpToDate>
  <CharactersWithSpaces>3293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Наименование документа</dc:title>
  <dc:creator>Oksana</dc:creator>
  <cp:lastModifiedBy>Oksana</cp:lastModifiedBy>
  <cp:revision>219</cp:revision>
  <cp:lastPrinted>2014-09-08T01:50:00Z</cp:lastPrinted>
  <dcterms:created xsi:type="dcterms:W3CDTF">2014-09-07T22:05:00Z</dcterms:created>
  <dcterms:modified xsi:type="dcterms:W3CDTF">2023-05-08T11:01:00Z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2023</vt:lpwstr>
  </property>
</Properties>
</file>