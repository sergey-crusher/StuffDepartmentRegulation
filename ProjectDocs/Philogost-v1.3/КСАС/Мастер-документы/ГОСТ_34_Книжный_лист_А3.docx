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35D3" w:rsidRDefault="00AC35D3" w:rsidP="000611C2">
      <w:pPr>
        <w:pStyle w:val="34b"/>
        <w:rPr>
          <w:lang w:val="en-US" w:eastAsia="ru-RU"/>
        </w:rPr>
      </w:pPr>
      <w:bookmarkStart w:id="0" w:name="_GoBack"/>
      <w:bookmarkEnd w:id="0"/>
    </w:p>
    <w:p w:rsidR="00D35AF5" w:rsidRPr="00D35AF5" w:rsidRDefault="00D35AF5" w:rsidP="000611C2">
      <w:pPr>
        <w:pStyle w:val="34b"/>
        <w:rPr>
          <w:lang w:val="en-US" w:eastAsia="ru-RU"/>
        </w:rPr>
      </w:pPr>
    </w:p>
    <w:p w:rsidR="00AC35D3" w:rsidRDefault="00AC35D3" w:rsidP="000611C2">
      <w:pPr>
        <w:pStyle w:val="34b"/>
        <w:rPr>
          <w:lang w:eastAsia="ru-RU"/>
        </w:rPr>
        <w:sectPr w:rsidR="00AC35D3" w:rsidSect="00536F81">
          <w:headerReference w:type="default" r:id="rId9"/>
          <w:headerReference w:type="first" r:id="rId10"/>
          <w:pgSz w:w="11906" w:h="16838" w:code="9"/>
          <w:pgMar w:top="851" w:right="567" w:bottom="1701" w:left="1418" w:header="283" w:footer="340" w:gutter="0"/>
          <w:cols w:space="708"/>
          <w:docGrid w:linePitch="360"/>
        </w:sectPr>
      </w:pPr>
    </w:p>
    <w:p w:rsidR="00AC35D3" w:rsidRDefault="00AC35D3" w:rsidP="000611C2">
      <w:pPr>
        <w:pStyle w:val="34b"/>
        <w:rPr>
          <w:lang w:eastAsia="ru-RU"/>
        </w:rPr>
      </w:pPr>
    </w:p>
    <w:p w:rsidR="00AC35D3" w:rsidRDefault="00AC35D3" w:rsidP="000611C2">
      <w:pPr>
        <w:pStyle w:val="34b"/>
        <w:rPr>
          <w:lang w:eastAsia="ru-RU"/>
        </w:rPr>
      </w:pPr>
    </w:p>
    <w:p w:rsidR="000E02A2" w:rsidRDefault="000E02A2" w:rsidP="000611C2">
      <w:pPr>
        <w:pStyle w:val="34b"/>
        <w:rPr>
          <w:lang w:eastAsia="ru-RU"/>
        </w:rPr>
      </w:pPr>
    </w:p>
    <w:p w:rsidR="000E02A2" w:rsidRDefault="000E02A2" w:rsidP="000611C2">
      <w:pPr>
        <w:pStyle w:val="34b"/>
        <w:rPr>
          <w:lang w:eastAsia="ru-RU"/>
        </w:rPr>
        <w:sectPr w:rsidR="000E02A2" w:rsidSect="001C0070">
          <w:headerReference w:type="default" r:id="rId11"/>
          <w:footerReference w:type="default" r:id="rId12"/>
          <w:pgSz w:w="16840" w:h="23814" w:code="8"/>
          <w:pgMar w:top="851" w:right="624" w:bottom="1701" w:left="1418" w:header="284" w:footer="340" w:gutter="0"/>
          <w:cols w:space="708"/>
          <w:docGrid w:linePitch="360"/>
        </w:sectPr>
      </w:pPr>
    </w:p>
    <w:p w:rsidR="00CC7F37" w:rsidRPr="000E02A2" w:rsidRDefault="00CC7F37" w:rsidP="00504755">
      <w:pPr>
        <w:pStyle w:val="34b"/>
        <w:rPr>
          <w:lang w:eastAsia="ru-RU"/>
        </w:rPr>
      </w:pPr>
    </w:p>
    <w:sectPr w:rsidR="00CC7F37" w:rsidRPr="000E02A2" w:rsidSect="005F7057">
      <w:headerReference w:type="default" r:id="rId13"/>
      <w:footerReference w:type="default" r:id="rId14"/>
      <w:headerReference w:type="first" r:id="rId15"/>
      <w:pgSz w:w="11906" w:h="16838" w:code="9"/>
      <w:pgMar w:top="851" w:right="567" w:bottom="1701" w:left="1418" w:header="283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2A9C" w:rsidRDefault="00662A9C" w:rsidP="00AD0715">
      <w:r>
        <w:separator/>
      </w:r>
    </w:p>
    <w:p w:rsidR="00662A9C" w:rsidRDefault="00662A9C" w:rsidP="00AD0715"/>
  </w:endnote>
  <w:endnote w:type="continuationSeparator" w:id="0">
    <w:p w:rsidR="00662A9C" w:rsidRDefault="00662A9C" w:rsidP="00AD0715">
      <w:r>
        <w:continuationSeparator/>
      </w:r>
    </w:p>
    <w:p w:rsidR="00662A9C" w:rsidRDefault="00662A9C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5AE1" w:rsidRDefault="00C35AE1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5AE1" w:rsidRDefault="00C35AE1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2A9C" w:rsidRDefault="00662A9C" w:rsidP="00AD0715">
      <w:r>
        <w:separator/>
      </w:r>
    </w:p>
    <w:p w:rsidR="00662A9C" w:rsidRDefault="00662A9C" w:rsidP="00AD0715"/>
  </w:footnote>
  <w:footnote w:type="continuationSeparator" w:id="0">
    <w:p w:rsidR="00662A9C" w:rsidRDefault="00662A9C" w:rsidP="00AD0715">
      <w:r>
        <w:continuationSeparator/>
      </w:r>
    </w:p>
    <w:p w:rsidR="00662A9C" w:rsidRDefault="00662A9C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35D3" w:rsidRDefault="00D43CC9">
    <w:pPr>
      <w:pStyle w:val="a9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3B413786" wp14:editId="4FFBE001">
              <wp:simplePos x="0" y="0"/>
              <wp:positionH relativeFrom="column">
                <wp:posOffset>-671830</wp:posOffset>
              </wp:positionH>
              <wp:positionV relativeFrom="paragraph">
                <wp:posOffset>7313295</wp:posOffset>
              </wp:positionV>
              <wp:extent cx="6659880" cy="13976350"/>
              <wp:effectExtent l="0" t="635" r="26035" b="26035"/>
              <wp:wrapNone/>
              <wp:docPr id="57" name="Rectangle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6200000">
                        <a:off x="0" y="0"/>
                        <a:ext cx="6659880" cy="139763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3600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74" o:spid="_x0000_s1026" style="position:absolute;margin-left:-52.9pt;margin-top:575.85pt;width:524.4pt;height:1100.5pt;rotation:-9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" filled="f" strokeweight="1.5pt">
              <v:textbox inset=",1mm"/>
            </v:rect>
          </w:pict>
        </mc:Fallback>
      </mc:AlternateContent>
    </w:r>
    <w:r w:rsidR="0039602C"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0CCD556B" wp14:editId="3C528F3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5306"/>
                      </a:xfrm>
                    </wpg:grpSpPr>
                    <wpg:grpSp>
                      <wpg:cNvPr id="21" name="Группа 2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24" name="Группа 24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25" name="Группа 25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7" name="Группа 27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29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0" name="Группа 30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31" name="Группа 31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3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0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3" name="Группа 4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4" name="Группа 4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602C" w:rsidRDefault="0039602C" w:rsidP="0039602C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602C" w:rsidRDefault="0039602C" w:rsidP="0039602C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602C" w:rsidRDefault="0039602C" w:rsidP="0039602C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602C" w:rsidRDefault="0039602C" w:rsidP="0039602C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602C" w:rsidRDefault="0039602C" w:rsidP="0039602C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4" name="Группа 54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602C" w:rsidRDefault="0039602C" w:rsidP="00396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602C" w:rsidRDefault="0039602C" w:rsidP="00396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8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602C" w:rsidRDefault="0039602C" w:rsidP="00396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9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602C" w:rsidRDefault="0039602C" w:rsidP="00396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0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602C" w:rsidRDefault="0039602C" w:rsidP="00396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61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2" name="Группа 62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3" name="Группа 63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448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49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0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1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52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3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4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5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6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7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58" name="Группа 458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459" name="Группа 459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460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CB1016" w:rsidRDefault="0039602C" w:rsidP="0039602C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61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5374BE" w:rsidRDefault="0039602C" w:rsidP="0039602C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5F6FBE">
                                      <w:rPr>
                                        <w:noProof/>
                                        <w:lang w:val="en-US"/>
                                      </w:rPr>
                                      <w:t>1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62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Default="000C7CDC" w:rsidP="0039602C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D04D05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63" name="Группа 463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464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945CCC" w:rsidRDefault="0039602C" w:rsidP="0039602C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6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Default="0039602C" w:rsidP="0039602C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6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5E4A3B" w:rsidRDefault="0039602C" w:rsidP="0039602C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6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0411E6" w:rsidRDefault="0039602C" w:rsidP="0039602C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68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5E4A3B" w:rsidRDefault="0039602C" w:rsidP="0039602C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69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Default="0039602C" w:rsidP="0039602C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7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Default="0039602C" w:rsidP="0039602C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71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945CCC" w:rsidRDefault="0039602C" w:rsidP="0039602C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7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945CCC" w:rsidRDefault="0039602C" w:rsidP="0039602C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7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5E4A3B" w:rsidRDefault="0039602C" w:rsidP="0039602C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5E4A3B" w:rsidRDefault="0039602C" w:rsidP="0039602C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0411E6" w:rsidRDefault="0039602C" w:rsidP="0039602C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235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0411E6" w:rsidRDefault="0039602C" w:rsidP="0039602C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236" name="Группа 236"/>
                      <wpg:cNvGrpSpPr/>
                      <wpg:grpSpPr>
                        <a:xfrm>
                          <a:off x="3386295" y="10329706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23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9602C" w:rsidRPr="006C5C53" w:rsidRDefault="0039602C" w:rsidP="0039602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23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9602C" w:rsidRPr="006C5C53" w:rsidRDefault="0039602C" w:rsidP="0039602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" o:spid="_x0000_s1026" style="position:absolute;left:0;text-align:left;margin-left:22.7pt;margin-top:14.2pt;width:558.45pt;height:826.3pt;z-index:251683840;mso-position-horizontal-relative:page;mso-position-vertical-relative:page;mso-width-relative:margin;mso-height-relative:margin" coordsize="70920,10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">
              <v:group id="Группа 21" o:spid="_x0000_s102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<v:group id="Группа 24" o:spid="_x0000_s102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group id="Группа 25" o:spid="_x0000_s102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<v:group id="Группа 27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  <v:rect id="Rectangle 91" o:spid="_x0000_s103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F+ecMA&#10;AADbAAAADwAAAGRycy9kb3ducmV2LnhtbESPT2sCMRTE7wW/Q3iCt5oo1OpqFLWI1pt/wOtj89xd&#10;3LwsSdT12zeFQo/DzPyGmS1aW4sH+VA51jDoKxDEuTMVFxrOp837GESIyAZrx6ThRQEW887bDDPj&#10;nnygxzEWIkE4ZKihjLHJpAx5SRZD3zXEybs6bzEm6QtpPD4T3NZyqNRIWqw4LZTY0Lqk/Ha8Ww3X&#10;s/r+PEVartZ+8rH/UpfRTm217nXb5RREpDb+h//aO6NhOIHfL+kHyPk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2F+ecMAAADbAAAADwAAAAAAAAAAAAAAAACYAgAAZHJzL2Rv&#10;d25yZXYueG1sUEsFBgAAAAAEAAQA9QAAAIgDAAAAAA==&#10;" filled="f" strokeweight="1.5pt">
                        <v:textbox inset=",1mm"/>
                      </v:rect>
                      <v:group id="Группа 30" o:spid="_x0000_s10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    <v:group id="Группа 31" o:spid="_x0000_s103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cQ74cMAAADb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SyG/y/h&#10;B8jNE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xDvhwwAAANsAAAAP&#10;AAAAAAAAAAAAAAAAAKoCAABkcnMvZG93bnJldi54bWxQSwUGAAAAAAQABAD6AAAAmgMAAAAA&#10;">
                          <v:line id="Line 76" o:spid="_x0000_s103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    <v:line id="Line 77" o:spid="_x0000_s103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      <v:line id="Line 78" o:spid="_x0000_s103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        <v:line id="Line 79" o:spid="_x0000_s103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Yxab8AAADbAAAADwAAAGRycy9kb3ducmV2LnhtbERPTYvCMBC9L/gfwgje1lQR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ZYxab8AAADbAAAADwAAAAAAAAAAAAAAAACh&#10;AgAAZHJzL2Rvd25yZXYueG1sUEsFBgAAAAAEAAQA+QAAAI0DAAAAAA==&#10;" strokeweight="1.5pt"/>
                        </v:group>
                        <v:line id="Line 92" o:spid="_x0000_s103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ggKhcMAAADbAAAADwAAAGRycy9kb3ducmV2LnhtbESPzWrDMBCE74W8g9hAb40cU0Jwo4QQ&#10;CCS0h/wYcl2stWVqrYykxO7bV4FCj8PMfMOsNqPtxIN8aB0rmM8yEMSV0y03Csrr/m0JIkRkjZ1j&#10;UvBDATbrycsKC+0GPtPjEhuRIBwKVGBi7AspQ2XIYpi5njh5tfMWY5K+kdrjkOC2k3mWLaTFltOC&#10;wZ52hqrvy90qkMfP4eT3eVk39aF3t6P5WgyjUq/TcfsBItIY/8N/7YNW8J7D80v6AX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4ICoXDAAAA2wAAAA8AAAAAAAAAAAAA&#10;AAAAoQIAAGRycy9kb3ducmV2LnhtbFBLBQYAAAAABAAEAPkAAACRAwAAAAA=&#10;" strokeweight="1.5pt"/>
                      </v:group>
                    </v:group>
                    <v:group id="Группа 43" o:spid="_x0000_s103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<v:group id="Группа 44" o:spid="_x0000_s104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XrBMUAAADbAAAADwAAAGRycy9kb3ducmV2LnhtbESPT2vCQBTE70K/w/IK&#10;vdVN2rRIdBWRtvQgBZOCeHtkn0kw+zZkt/nz7V2h4HGYmd8wq81oGtFT52rLCuJ5BIK4sLrmUsFv&#10;/vm8AOE8ssbGMimYyMFm/TBbYartwAfqM1+KAGGXooLK+zaV0hUVGXRz2xIH72w7gz7IrpS6wyHA&#10;TSNfouhdGqw5LFTY0q6i4pL9GQVfAw7b1/ij31/Ou+mUv/0c9zEp9fQ4bpcgPI3+Hv5vf2sFS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16wTFAAAA2wAA&#10;AA8AAAAAAAAAAAAAAAAAqgIAAGRycy9kb3ducmV2LnhtbFBLBQYAAAAABAAEAPoAAACcAw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4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39602C" w:rsidRDefault="0039602C" w:rsidP="0039602C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4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39602C" w:rsidRDefault="0039602C" w:rsidP="0039602C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4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39602C" w:rsidRDefault="0039602C" w:rsidP="0039602C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4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EwkcMA&#10;AADbAAAADwAAAGRycy9kb3ducmV2LnhtbESP3YrCMBSE7xd8h3AEb5Y1VUTXrlFUEJSFgj8PcLY5&#10;tsXmpCRR69sbYcHLYWa+YWaL1tTiRs5XlhUM+gkI4tzqigsFp+Pm6xuED8gaa8uk4EEeFvPOxwxT&#10;be+8p9shFCJC2KeooAyhSaX0eUkGfd82xNE7W2cwROkKqR3eI9zUcpgkY2mw4rhQYkPrkvLL4WoU&#10;YBamg4tbrYrP6zHLxru/yUn/KtXrtssfEIHa8A7/t7dawWgK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LEwkc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39602C" w:rsidRDefault="0039602C" w:rsidP="0039602C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4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IP0cAA&#10;AADbAAAADwAAAGRycy9kb3ducmV2LnhtbERPzYrCMBC+C/sOYRa8yJoqrLrVKKsgKELB6gOMzWxb&#10;bCYliVrffnMQPH58/4tVZxpxJ+drywpGwwQEcWF1zaWC82n7NQPhA7LGxjIpeJKH1fKjt8BU2wcf&#10;6Z6HUsQQ9ikqqEJoUyl9UZFBP7QtceT+rDMYInSl1A4fMdw0cpwkE2mw5thQYUubioprfjMKMAs/&#10;o6tbr8vB7ZRlk/1letYHpfqf3e8cRKAuvMUv904r+I7r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FIP0cAAAADbAAAADwAAAAAAAAAAAAAAAACYAgAAZHJzL2Rvd25y&#10;ZXYueG1sUEsFBgAAAAAEAAQA9QAAAIU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39602C" w:rsidRDefault="0039602C" w:rsidP="0039602C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4" o:spid="_x0000_s104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x92c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Yf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RsfdnFAAAA2wAA&#10;AA8AAAAAAAAAAAAAAAAAqgIAAGRycy9kb3ducmV2LnhtbFBLBQYAAAAABAAEAPoAAACcAwAAAAA=&#10;">
                        <v:shape id="Text Box 87" o:spid="_x0000_s104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39602C" w:rsidRDefault="0039602C" w:rsidP="00396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4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39602C" w:rsidRDefault="0039602C" w:rsidP="00396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4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kl0s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Gpi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ikl0sAAAADbAAAADwAAAAAAAAAAAAAAAACYAgAAZHJzL2Rvd25y&#10;ZXYueG1sUEsFBgAAAAAEAAQA9QAAAIUDAAAAAA==&#10;" filled="f" stroked="f" strokeweight="1.5pt">
                          <v:textbox style="layout-flow:vertical;mso-layout-flow-alt:bottom-to-top" inset="0,0,0,0">
                            <w:txbxContent>
                              <w:p w:rsidR="0039602C" w:rsidRDefault="0039602C" w:rsidP="00396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05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WAScQA&#10;AADbAAAADwAAAGRycy9kb3ducmV2LnhtbESPQWsCMRSE7wX/Q3hCbzWraNHVKCIo0kup9eDxsXkm&#10;i5uX3U1ct/31TaHQ4zAz3zCrTe8q0VEbSs8KxqMMBHHhdclGwflz/zIHESKyxsozKfiiAJv14GmF&#10;ufYP/qDuFI1IEA45KrAx1rmUobDkMIx8TZy8q28dxiRbI3WLjwR3lZxk2at0WHJasFjTzlJxO92d&#10;gsb205lp3qtb9/ZttvZwDM35otTzsN8uQUTq43/4r33UCmYL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1lgEn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39602C" w:rsidRDefault="0039602C" w:rsidP="00396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05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PjacAA&#10;AADbAAAADwAAAGRycy9kb3ducmV2LnhtbERPz2vCMBS+D/Y/hDfwNtOJyqhGEUERL0PnweOjeUuK&#10;zUvbxFr965eD4PHj+z1f9q4SHbWh9Kzga5iBIC68LtkoOP1uPr9BhIissfJMCu4UYLl4f5tjrv2N&#10;D9QdoxEphEOOCmyMdS5lKCw5DENfEyfuz7cOY4KtkbrFWwp3lRxl2VQ6LDk1WKxpbam4HK9OQWP7&#10;8cQ0P9Wl2z/Mym53oTmdlRp89KsZiEh9fImf7p1WME3r05f0A+Ti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jPjacAAAADbAAAADwAAAAAAAAAAAAAAAACYAgAAZHJzL2Rvd25y&#10;ZXYueG1sUEsFBgAAAAAEAAQA9QAAAIUDAAAAAA==&#10;" filled="f" stroked="f" strokeweight="1.5pt">
                          <v:textbox style="layout-flow:vertical;mso-layout-flow-alt:bottom-to-top" inset="0,0,0,0">
                            <w:txbxContent>
                              <w:p w:rsidR="0039602C" w:rsidRDefault="0039602C" w:rsidP="00396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05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3Lv8MA&#10;AADbAAAADwAAAGRycy9kb3ducmV2LnhtbESPT2sCMRTE74V+h/AEbzWx4FZXo1hFqt78A14fm+fu&#10;4uZlSVLdfvumIPQ4zMxvmNmis424kw+1Yw3DgQJBXDhTc6nhfNq8jUGEiGywcUwafijAYv76MsPc&#10;uAcf6H6MpUgQDjlqqGJscylDUZHFMHAtcfKuzluMSfpSGo+PBLeNfFcqkxZrTgsVtrSqqLgdv62G&#10;61ntPk6Rlp8rPxnt1+qSbdWX1v1et5yCiNTF//CzvTUasiH8fUk/QM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33Lv8MAAADbAAAADwAAAAAAAAAAAAAAAACYAgAAZHJzL2Rv&#10;d25yZXYueG1sUEsFBgAAAAAEAAQA9QAAAIgDAAAAAA==&#10;" filled="f" strokeweight="1.5pt">
                    <v:textbox inset=",1mm"/>
                  </v:rect>
                </v:group>
                <v:group id="Группа 62" o:spid="_x0000_s105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qWKi8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G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qWKi8QAAADbAAAA&#10;DwAAAAAAAAAAAAAAAACqAgAAZHJzL2Rvd25yZXYueG1sUEsFBgAAAAAEAAQA+gAAAJsDAAAAAA==&#10;">
                  <v:group id="Группа 63" o:spid="_x0000_s105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  <v:line id="Line 102" o:spid="_x0000_s105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NrYjcQAAADcAAAADwAAAGRycy9kb3ducmV2LnhtbERPy2rCQBTdF/yH4QpuSp0YRUrqKD5a&#10;kO58gLi7ZG4yoZk7MTM1qV/fWRS6PJz3YtXbWtyp9ZVjBZNxAoI4d7riUsH59PHyCsIHZI21Y1Lw&#10;Qx5Wy8HTAjPtOj7Q/RhKEUPYZ6jAhNBkUvrckEU/dg1x5ArXWgwRtqXULXYx3NYyTZK5tFhxbDDY&#10;0NZQ/nX8tgqmxfX9+TbdTdK0Sj4L8+jyzaVUajTs128gAvXhX/zn3msFs1lcG8/EIyC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2tiN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2" o:spid="_x0000_s105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cbJ7cYAAADcAAAADwAAAGRycy9kb3ducmV2LnhtbESPUWvCQBCE3wv9D8cW+lLqpUWuNfWU&#10;IhQEQai19HXNbZNgbi/NrRr99Z4g9HGYmW+Y8bT3jdpTF+vAFp4GGSjiIriaSwvrr4/HV1BRkB02&#10;gcnCkSJMJ7c3Y8xdOPAn7VdSqgThmKOFSqTNtY5FRR7jILTEyfsNnUdJsiu16/CQ4L7Rz1lmtMea&#10;00KFLc0qKrarnbfwjadSjovNw3JrjKx//sxu9mKsvb/r399ACfXyH762587CcDiCy5l0BPTk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XGye3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05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SX2rcMAAADcAAAADwAAAGRycy9kb3ducmV2LnhtbERPTWvCQBC9F/oflil4KbqptKtEVymC&#10;IBQKtRavY3aaBLOzaXbU2F/fPRQ8Pt73fNn7Rp2pi3VgC0+jDBRxEVzNpYXd53o4BRUF2WETmCxc&#10;KcJycX83x9yFC3/QeSulSiEcc7RQibS51rGoyGMchZY4cd+h8ygJdqV2HV5SuG/0OMuM9lhzaqiw&#10;pVVFxXF78ha+8LeU69vh8f1ojOz2P+a0mhhrBw/96wyUUC838b974yw8v6T56Uw6Anrx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El9q3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05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Xx0NMQAAADcAAAADwAAAGRycy9kb3ducmV2LnhtbESPQWvCQBSE70L/w/IK3nSTosamrpKK&#10;iiAUqqXnR/Y1Cc2+DdnVxH/vCoLHYWa+YRar3tTiQq2rLCuIxxEI4tzqigsFP6ftaA7CeWSNtWVS&#10;cCUHq+XLYIGpth1/0+XoCxEg7FJUUHrfpFK6vCSDbmwb4uD92dagD7ItpG6xC3BTy7comkmDFYeF&#10;Ehtal5T/H89GwdR8JofutHufZZvEkP+N51/ZVqnha599gPDU+2f40d5rBZNpDPcz4QjI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pfHQ0xAAAANwAAAAPAAAAAAAAAAAA&#10;AAAAAKECAABkcnMvZG93bnJldi54bWxQSwUGAAAAAAQABAD5AAAAkgMAAAAA&#10;" strokecolor="windowText" strokeweight="1.5pt"/>
                    <v:line id="Line 98" o:spid="_x0000_s105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Ot5uscAAADcAAAADwAAAGRycy9kb3ducmV2LnhtbESPQWvCQBSE74X+h+UJvRTdGFuR6Cq1&#10;tVC8VQXx9si+ZIPZtzG7NbG/vlso9DjMzDfMYtXbWlyp9ZVjBeNRAoI4d7riUsFh/z6cgfABWWPt&#10;mBTcyMNqeX+3wEy7jj/puguliBD2GSowITSZlD43ZNGPXEMcvcK1FkOUbSl1i12E21qmSTKVFiuO&#10;CwYbejWUn3dfVsGkOG0eL5O3cZpWybYw312+PpZKPQz6lzmIQH34D/+1P7SCp+cUfs/EIyCX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Q63m6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06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fdo2scAAADcAAAADwAAAGRycy9kb3ducmV2LnhtbESPUUvDQBCE3wX/w7GCL2IvWr1K7LVI&#10;QRAKhdaWvm5zaxKa24u5bZv6672C4OMwM98w42nvG3WkLtaBLTwMMlDERXA1lxbWn+/3L6CiIDts&#10;ApOFM0WYTq6vxpi7cOIlHVdSqgThmKOFSqTNtY5FRR7jILTEyfsKnUdJsiu16/CU4L7Rj1lmtMea&#10;00KFLc0qKvarg7ewwZ9SzvPd3WJvjKy33+YwGxlrb2/6t1dQQr38h//aH87C0/MQLmfSEdCT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R92ja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0" o:spid="_x0000_s106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h7wrsYAAADcAAAADwAAAGRycy9kb3ducmV2LnhtbESPUWvCQBCE3wv9D8cW+lLqpcVeJfWU&#10;IhQEQai19HXNbZNgbi/NrRr99Z4g9HGYmW+Y8bT3jdpTF+vAFp4GGSjiIriaSwvrr4/HEagoyA6b&#10;wGThSBGmk9ubMeYuHPiT9ispVYJwzNFCJdLmWseiIo9xEFri5P2GzqMk2ZXadXhIcN/o5ywz2mPN&#10;aaHClmYVFdvVzlv4xlMpx8XmYbk1RtY/f2Y3ezXW3t/172+ghHr5D1/bc2dh+DKEy5l0BPTk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4e8K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06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LhzscAAADcAAAADwAAAGRycy9kb3ducmV2LnhtbESPS2vDMBCE74X+B7GFXEoix3kQ3Cgh&#10;fUHpLQ8IuS3W2jK1Vo6lxG5/fVUI9DjMzDfMct3bWlyp9ZVjBeNRAoI4d7riUsFh/z5cgPABWWPt&#10;mBR8k4f16v5uiZl2HW/puguliBD2GSowITSZlD43ZNGPXEMcvcK1FkOUbSl1i12E21qmSTKXFiuO&#10;CwYbejGUf+0uVsGkOL09niev4zStks/C/HT587FUavDQb55ABOrDf/jW/tAKprMZ/J2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uHO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06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6PjDMYAAADcAAAADwAAAGRycy9kb3ducmV2LnhtbESPQWvCQBSE7wX/w/KE3urGUoNJXUUK&#10;Qg+9NAqmt0f2NUnNvk2ym5j+e7dQ8DjMzDfMZjeZRozUu9qyguUiAkFcWF1zqeB0PDytQTiPrLGx&#10;TAp+ycFuO3vYYKrtlT9pzHwpAoRdigoq79tUSldUZNAtbEscvG/bG/RB9qXUPV4D3DTyOYpiabDm&#10;sFBhS28VFZdsMIFyipNDcu7q4WfZZflX2+XHD1TqcT7tX0F4mvw9/N9+1wpeVjH8nQlHQG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Oj4wz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06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sxu2cYAAADcAAAADwAAAGRycy9kb3ducmV2LnhtbESPUWvCQBCE3wv9D8cW+lLqpWLPknpK&#10;EYSCIFQtfd3mtkkwt5fmVo3++l5B8HGYmW+Yyaz3jTpQF+vAFp4GGSjiIriaSwvbzeLxBVQUZIdN&#10;YLJwogiz6e3NBHMXjvxBh7WUKkE45mihEmlzrWNRkcc4CC1x8n5C51GS7ErtOjwmuG/0MMuM9lhz&#10;WqiwpXlFxW699xY+8VzKafn9sNoZI9uvX7Ofj42193f92ysooV6u4Uv73VkYPY/h/0w6Anr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Mbt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</v:group>
                  <v:group id="Группа 458" o:spid="_x0000_s106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28aw8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LbxrDwwAAANwAAAAP&#10;AAAAAAAAAAAAAAAAAKoCAABkcnMvZG93bnJldi54bWxQSwUGAAAAAAQABAD6AAAAmgMAAAAA&#10;">
                    <v:group id="Группа 459" o:spid="_x0000_s106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CO/WM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skhf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kI79YxgAAANwA&#10;AAAPAAAAAAAAAAAAAAAAAKoCAABkcnMvZG93bnJldi54bWxQSwUGAAAAAAQABAD6AAAAnQMAAAAA&#10;">
                      <v:rect id="Rectangle 123" o:spid="_x0000_s106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9kDnsUA&#10;AADcAAAADwAAAGRycy9kb3ducmV2LnhtbERPy2rCQBTdC/7DcAvdiE4sNWjqJGihtgtBfNBubzO3&#10;STBzJ2RGk/brOwvB5eG8l1lvanGl1lWWFUwnEQji3OqKCwWn49t4DsJ5ZI21ZVLwSw6ydDhYYqJt&#10;x3u6HnwhQgi7BBWU3jeJlC4vyaCb2IY4cD+2NegDbAupW+xCuKnlUxTF0mDFoaHEhl5Lys+Hi1Fg&#10;LqvtYv397mejbnOM/+INfu0+lXp86FcvIDz1/i6+uT+0guc4zA9nwhGQ6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2QOexQAAANwAAAAPAAAAAAAAAAAAAAAAAJgCAABkcnMv&#10;ZG93bnJldi54bWxQSwUGAAAAAAQABAD1AAAAigMAAAAA&#10;" filled="f" stroked="f">
                        <v:textbox inset="1pt,.4mm,1pt,1pt">
                          <w:txbxContent>
                            <w:p w:rsidR="0039602C" w:rsidRPr="00CB1016" w:rsidRDefault="0039602C" w:rsidP="0039602C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06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WmBccA&#10;AADcAAAADwAAAGRycy9kb3ducmV2LnhtbESPQWvCQBSE74X+h+UJXopuFBs0uootqD0USlX0+sw+&#10;k9Ds25BdTfTXu4VCj8PMfMPMFq0pxZVqV1hWMOhHIIhTqwvOFOx3q94YhPPIGkvLpOBGDhbz56cZ&#10;Jto2/E3Xrc9EgLBLUEHufZVI6dKcDLq+rYiDd7a1QR9knUldYxPgppTDKIqlwYLDQo4VveeU/mwv&#10;RoG5LD8nb6eNf31p1rv4Hq/x+HVQqttpl1MQnlr/H/5rf2gFo3gAv2fCEZDz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CVpgXHAAAA3AAAAA8AAAAAAAAAAAAAAAAAmAIAAGRy&#10;cy9kb3ducmV2LnhtbFBLBQYAAAAABAAEAPUAAACMAwAAAAA=&#10;" filled="f" stroked="f">
                        <v:textbox inset="1pt,.4mm,1pt,1pt">
                          <w:txbxContent>
                            <w:p w:rsidR="0039602C" w:rsidRPr="005374BE" w:rsidRDefault="0039602C" w:rsidP="0039602C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5F6FBE">
                                <w:rPr>
                                  <w:noProof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06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c4cscA&#10;AADcAAAADwAAAGRycy9kb3ducmV2LnhtbESPQWvCQBSE74X+h+UJXopuFBs0dRUVtD0IpSp6fc0+&#10;k9Ds25BdTfTXdwtCj8PMfMNM560pxZVqV1hWMOhHIIhTqwvOFBz2694YhPPIGkvLpOBGDuaz56cp&#10;Jto2/EXXnc9EgLBLUEHufZVI6dKcDLq+rYiDd7a1QR9knUldYxPgppTDKIqlwYLDQo4VrXJKf3YX&#10;o8BcFtvJ8vvdv740m318jzd4+jwq1e20izcQnlr/H360P7SCUTyEvzPhCMjZ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BHOHLHAAAA3AAAAA8AAAAAAAAAAAAAAAAAmAIAAGRy&#10;cy9kb3ducmV2LnhtbFBLBQYAAAAABAAEAPUAAACMAwAAAAA=&#10;" filled="f" stroked="f">
                        <v:textbox inset="1pt,.4mm,1pt,1pt">
                          <w:txbxContent>
                            <w:p w:rsidR="0039602C" w:rsidRDefault="000C7CDC" w:rsidP="0039602C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D04D05">
                                <w:t>A.B.XXX.XX.XX.X-X.X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463" o:spid="_x0000_s107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6dCD8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4Tp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Lp0IPxgAAANwA&#10;AAAPAAAAAAAAAAAAAAAAAKoCAABkcnMvZG93bnJldi54bWxQSwUGAAAAAAQABAD6AAAAnQMAAAAA&#10;">
                      <v:rect id="Rectangle 119" o:spid="_x0000_s107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fMr8UA&#10;AADcAAAADwAAAGRycy9kb3ducmV2LnhtbESPT2vCQBTE74LfYXlCL6VuLKJN6irSVuNN/HPp7ZF9&#10;boLZtyG71fjtXaHgcZiZ3zCzRWdrcaHWV44VjIYJCOLC6YqNguNh9fYBwgdkjbVjUnAjD4t5vzfD&#10;TLsr7+iyD0ZECPsMFZQhNJmUvijJoh+6hjh6J9daDFG2RuoWrxFua/meJBNpseK4UGJDXyUV5/2f&#10;VTD9Xr7S9tedwk+6TnOzy9epyZV6GXTLTxCBuvAM/7c3WsF4MobHmXgE5P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98yvxQAAANwAAAAPAAAAAAAAAAAAAAAAAJgCAABkcnMv&#10;ZG93bnJldi54bWxQSwUGAAAAAAQABAD1AAAAigMAAAAA&#10;" filled="f" stroked="f">
                        <v:textbox inset="0,0,0,0">
                          <w:txbxContent>
                            <w:p w:rsidR="0039602C" w:rsidRPr="00945CCC" w:rsidRDefault="0039602C" w:rsidP="0039602C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07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7tpNMYA&#10;AADcAAAADwAAAGRycy9kb3ducmV2LnhtbESPT2vCQBTE74LfYXlCL6KbllZNdBVpq+lN/HPx9sg+&#10;N6HZtyG71fTbdwWhx2FmfsMsVp2txZVaXzlW8DxOQBAXTldsFJyOm9EMhA/IGmvHpOCXPKyW/d4C&#10;M+1uvKfrIRgRIewzVFCG0GRS+qIki37sGuLoXVxrMUTZGqlbvEW4reVLkkykxYrjQokNvZdUfB9+&#10;rILpx3pIu7O7hM90m+Zmn29Tkyv1NOjWcxCBuvAffrS/tILXyRv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7tpNMYAAADcAAAADwAAAAAAAAAAAAAAAACYAgAAZHJz&#10;L2Rvd25yZXYueG1sUEsFBgAAAAAEAAQA9QAAAIsDAAAAAA==&#10;" filled="f" stroked="f">
                        <v:textbox inset="0,0,0,0">
                          <w:txbxContent>
                            <w:p w:rsidR="0039602C" w:rsidRDefault="0039602C" w:rsidP="0039602C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07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n3Q8YA&#10;AADcAAAADwAAAGRycy9kb3ducmV2LnhtbESPT2vCQBTE74V+h+UVeim6sUg00VXEtqa34p+Lt0f2&#10;uQlm34bsVuO3d4VCj8PM/IaZL3vbiAt1vnasYDRMQBCXTtdsFBz2X4MpCB+QNTaOScGNPCwXz09z&#10;zLW78pYuu2BEhLDPUUEVQptL6cuKLPqha4mjd3KdxRBlZ6Tu8BrhtpHvSZJKizXHhQpbWldUnne/&#10;VsHkY/VGP0d3Cp/ZJivMtthkplDq9aVfzUAE6sN/+K/9rRWM0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2n3Q8YAAADcAAAADwAAAAAAAAAAAAAAAACYAgAAZHJz&#10;L2Rvd25yZXYueG1sUEsFBgAAAAAEAAQA9QAAAIsDAAAAAA==&#10;" filled="f" stroked="f">
                        <v:textbox inset="0,0,0,0">
                          <w:txbxContent>
                            <w:p w:rsidR="0039602C" w:rsidRPr="005E4A3B" w:rsidRDefault="0039602C" w:rsidP="0039602C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07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VS2MYA&#10;AADcAAAADwAAAGRycy9kb3ducmV2LnhtbESPzWvCQBTE74X+D8sr9FJ0UylqoqtI/Yg38ePi7ZF9&#10;boLZtyG71fS/d4VCj8PM/IaZzjtbixu1vnKs4LOfgCAunK7YKDgd170xCB+QNdaOScEveZjPXl+m&#10;mGl35z3dDsGICGGfoYIyhCaT0hclWfR91xBH7+JaiyHK1kjd4j3CbS0HSTKUFiuOCyU29F1ScT38&#10;WAWj5eKDdmd3Cat0k+Zmn29Skyv1/tYtJiACdeE//NfeagVfwx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CVS2MYAAADcAAAADwAAAAAAAAAAAAAAAACYAgAAZHJz&#10;L2Rvd25yZXYueG1sUEsFBgAAAAAEAAQA9QAAAIsDAAAAAA==&#10;" filled="f" stroked="f">
                        <v:textbox inset="0,0,0,0">
                          <w:txbxContent>
                            <w:p w:rsidR="0039602C" w:rsidRPr="000411E6" w:rsidRDefault="0039602C" w:rsidP="0039602C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07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rGqsIA&#10;AADcAAAADwAAAGRycy9kb3ducmV2LnhtbERPu27CMBTdK/EP1kViqcABVUACBqGWEjbEY2G7ii9O&#10;RHwdxQbSv6+HSh2Pznu57mwtntT6yrGC8SgBQVw4XbFRcDl/D+cgfEDWWDsmBT/kYb3qvS0x0+7F&#10;R3qeghExhH2GCsoQmkxKX5Rk0Y9cQxy5m2sthghbI3WLrxhuazlJkqm0WHFsKLGhz5KK++lhFcy+&#10;Nu90uLpb2Ka7NDfHfJeaXKlBv9ssQATqwr/4z73XCj6mcW08E4+AX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usaqwgAAANwAAAAPAAAAAAAAAAAAAAAAAJgCAABkcnMvZG93&#10;bnJldi54bWxQSwUGAAAAAAQABAD1AAAAhwMAAAAA&#10;" filled="f" stroked="f">
                        <v:textbox inset="0,0,0,0">
                          <w:txbxContent>
                            <w:p w:rsidR="0039602C" w:rsidRPr="005E4A3B" w:rsidRDefault="0039602C" w:rsidP="0039602C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07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ZjMcUA&#10;AADcAAAADwAAAGRycy9kb3ducmV2LnhtbESPQWvCQBSE74X+h+UVvJS6sRQ1MRsRq6a3ou2lt0f2&#10;uQlm34bsqum/d4VCj8PMfMPky8G24kK9bxwrmIwTEMSV0w0bBd9f25c5CB+QNbaOScEveVgWjw85&#10;ZtpdeU+XQzAiQthnqKAOocuk9FVNFv3YdcTRO7reYoiyN1L3eI1w28rXJJlKiw3HhRo7WtdUnQ5n&#10;q2D2vnqmzx93DJt0l5ZmX+5SUyo1ehpWCxCBhvAf/mt/aAVv0x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+9mMxxQAAANwAAAAPAAAAAAAAAAAAAAAAAJgCAABkcnMv&#10;ZG93bnJldi54bWxQSwUGAAAAAAQABAD1AAAAigMAAAAA&#10;" filled="f" stroked="f">
                        <v:textbox inset="0,0,0,0">
                          <w:txbxContent>
                            <w:p w:rsidR="0039602C" w:rsidRDefault="0039602C" w:rsidP="0039602C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07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VcccMA&#10;AADcAAAADwAAAGRycy9kb3ducmV2LnhtbERPu2rDMBTdA/kHcQNdSiMnlLp2LYeQl7OVpF26Xawb&#10;2dS6MpaauH9fDYWMh/MuVqPtxJUG3zpWsJgnIIhrp1s2Cj4/9k+vIHxA1tg5JgW/5GFVTicF5trd&#10;+ETXczAihrDPUUETQp9L6euGLPq564kjd3GDxRDhYKQe8BbDbSeXSfIiLbYcGxrsadNQ/X3+sQrS&#10;7fqR3r/cJeyyQ1aZU3XITKXUw2xcv4EINIa7+N991Aqe0zg/nolHQJ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hVcccMAAADcAAAADwAAAAAAAAAAAAAAAACYAgAAZHJzL2Rv&#10;d25yZXYueG1sUEsFBgAAAAAEAAQA9QAAAIgDAAAAAA==&#10;" filled="f" stroked="f">
                        <v:textbox inset="0,0,0,0">
                          <w:txbxContent>
                            <w:p w:rsidR="0039602C" w:rsidRDefault="0039602C" w:rsidP="0039602C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07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n56sUA&#10;AADcAAAADwAAAGRycy9kb3ducmV2LnhtbESPT2vCQBTE7wW/w/IEL0U3Sqkmuopoa7yJfy7eHtnn&#10;Jph9G7JbTb99t1DocZiZ3zCLVWdr8aDWV44VjEcJCOLC6YqNgsv5czgD4QOyxtoxKfgmD6tl72WB&#10;mXZPPtLjFIyIEPYZKihDaDIpfVGSRT9yDXH0bq61GKJsjdQtPiPc1nKSJO/SYsVxocSGNiUV99OX&#10;VTDdrl/pcHW38JHu0twc811qcqUG/W49BxGoC//hv/ZeK3ibju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WfnqxQAAANwAAAAPAAAAAAAAAAAAAAAAAJgCAABkcnMv&#10;ZG93bnJldi54bWxQSwUGAAAAAAQABAD1AAAAigMAAAAA&#10;" filled="f" stroked="f">
                        <v:textbox inset="0,0,0,0">
                          <w:txbxContent>
                            <w:p w:rsidR="0039602C" w:rsidRPr="00945CCC" w:rsidRDefault="0039602C" w:rsidP="0039602C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07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BhnsYA&#10;AADcAAAADwAAAGRycy9kb3ducmV2LnhtbESPzWvCQBTE74X+D8sr9FJ0UylqoqtI/Yg38ePi7ZF9&#10;boLZtyG71fS/d4VCj8PM/IaZzjtbixu1vnKs4LOfgCAunK7YKDgd170xCB+QNdaOScEveZjPXl+m&#10;mGl35z3dDsGICGGfoYIyhCaT0hclWfR91xBH7+JaiyHK1kjd4j3CbS0HSTKUFiuOCyU29F1ScT38&#10;WAWj5eKDdmd3Cat0k+Zmn29Skyv1/tYtJiACdeE//NfeagVfoy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rBhnsYAAADcAAAADwAAAAAAAAAAAAAAAACYAgAAZHJz&#10;L2Rvd25yZXYueG1sUEsFBgAAAAAEAAQA9QAAAIsDAAAAAA==&#10;" filled="f" stroked="f">
                        <v:textbox inset="0,0,0,0">
                          <w:txbxContent>
                            <w:p w:rsidR="0039602C" w:rsidRPr="00945CCC" w:rsidRDefault="0039602C" w:rsidP="0039602C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08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fzEBcYA&#10;AADcAAAADwAAAGRycy9kb3ducmV2LnhtbESPzWvCQBTE7wX/h+UJXopulNKY6CrSD9Nb8ePi7ZF9&#10;boLZtyG71fjfu4VCj8PM/IZZrnvbiCt1vnasYDpJQBCXTtdsFBwPn+M5CB+QNTaOScGdPKxXg6cl&#10;5trdeEfXfTAiQtjnqKAKoc2l9GVFFv3EtcTRO7vOYoiyM1J3eItw28hZkrxKizXHhQpbequovOx/&#10;rIL0ffNM3yd3Dh/ZNivMrthmplBqNOw3CxCB+vAf/mt/aQUvaQq/Z+IRkKs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fzEBcYAAADcAAAADwAAAAAAAAAAAAAAAACYAgAAZHJz&#10;L2Rvd25yZXYueG1sUEsFBgAAAAAEAAQA9QAAAIsDAAAAAA==&#10;" filled="f" stroked="f">
                        <v:textbox inset="0,0,0,0">
                          <w:txbxContent>
                            <w:p w:rsidR="0039602C" w:rsidRPr="005E4A3B" w:rsidRDefault="0039602C" w:rsidP="0039602C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08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+2jcIA&#10;AADcAAAADwAAAGRycy9kb3ducmV2LnhtbERPu27CMBTdK/EP1kXqUoEDQoUEDELQkm4Vj4XtKr44&#10;EfF1FLsQ/h4PSB2Pznux6mwtbtT6yrGC0TABQVw4XbFRcDp+D2YgfEDWWDsmBQ/ysFr23haYaXfn&#10;Pd0OwYgYwj5DBWUITSalL0qy6IeuIY7cxbUWQ4StkbrFewy3tRwnyae0WHFsKLGhTUnF9fBnFUy3&#10;6w/6PbtL+Ep3aW72+S41uVLv/W49BxGoC//il/tHK5ikcW0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b7aNwgAAANwAAAAPAAAAAAAAAAAAAAAAAJgCAABkcnMvZG93&#10;bnJldi54bWxQSwUGAAAAAAQABAD1AAAAhwMAAAAA&#10;" filled="f" stroked="f">
                        <v:textbox inset="0,0,0,0">
                          <w:txbxContent>
                            <w:p w:rsidR="0039602C" w:rsidRPr="005E4A3B" w:rsidRDefault="0039602C" w:rsidP="0039602C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08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MTFsUA&#10;AADcAAAADwAAAGRycy9kb3ducmV2LnhtbESPT2sCMRTE7wW/Q3iFXopmLUXN1iiiretN/HPp7bF5&#10;ZpduXpZNqttv3wiFHoeZ+Q0zX/auEVfqQu1Zw3iUgSAuvanZajifPoYzECEiG2w8k4YfCrBcDB7m&#10;mBt/4wNdj9GKBOGQo4YqxjaXMpQVOQwj3xIn7+I7hzHJzkrT4S3BXSNfsmwiHdacFipsaV1R+XX8&#10;dhqmm9Uz7T/9Jb6rrSrsodgqW2j99Niv3kBE6uN/+K+9MxpelYL7mXQ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IxMWxQAAANwAAAAPAAAAAAAAAAAAAAAAAJgCAABkcnMv&#10;ZG93bnJldi54bWxQSwUGAAAAAAQABAD1AAAAigMAAAAA&#10;" filled="f" stroked="f">
                        <v:textbox inset="0,0,0,0">
                          <w:txbxContent>
                            <w:p w:rsidR="0039602C" w:rsidRPr="000411E6" w:rsidRDefault="0039602C" w:rsidP="0039602C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08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OE0c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Wjt3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kOE0cYAAADcAAAADwAAAAAAAAAAAAAAAACYAgAAZHJz&#10;L2Rvd25yZXYueG1sUEsFBgAAAAAEAAQA9QAAAIsDAAAAAA==&#10;" filled="f" stroked="f">
                        <v:textbox inset="0,0,0,0">
                          <w:txbxContent>
                            <w:p w:rsidR="0039602C" w:rsidRPr="000411E6" w:rsidRDefault="0039602C" w:rsidP="0039602C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236" o:spid="_x0000_s1084" style="position:absolute;left:33862;top:10329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igMcs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vFkBs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igMcsQAAADcAAAA&#10;DwAAAAAAAAAAAAAAAACqAgAAZHJzL2Rvd25yZXYueG1sUEsFBgAAAAAEAAQA+gAAAJsDAAAAAA==&#10;">
                <v:rect id="Rectangle 122" o:spid="_x0000_s108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h2D8gA&#10;AADcAAAADwAAAGRycy9kb3ducmV2LnhtbESPT2vCQBTE70K/w/IKvYhuVBo1dRVbqPVQEP9gr6/Z&#10;1ySYfRuyq4n99N2C4HGYmd8ws0VrSnGh2hWWFQz6EQji1OqCMwWH/XtvAsJ5ZI2lZVJwJQeL+UNn&#10;hom2DW/psvOZCBB2CSrIva8SKV2ak0HXtxVx8H5sbdAHWWdS19gEuCnlMIpiabDgsJBjRW85pafd&#10;2Sgw5+Xn9PX7wz93m9U+/o1X+LU5KvX02C5fQHhq/T18a6+1guFoDP9nwhGQ8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1yHYPyAAAANwAAAAPAAAAAAAAAAAAAAAAAJgCAABk&#10;cnMvZG93bnJldi54bWxQSwUGAAAAAAQABAD1AAAAjQMAAAAA&#10;" filled="f" stroked="f">
                  <v:textbox inset="1pt,.4mm,1pt,1pt">
                    <w:txbxContent>
                      <w:p w:rsidR="0039602C" w:rsidRPr="006C5C53" w:rsidRDefault="0039602C" w:rsidP="0039602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08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fifcQA&#10;AADcAAAADwAAAGRycy9kb3ducmV2LnhtbERPy2rCQBTdC/2H4RbciE60GDR1FFvQuhCKD+z2NnOb&#10;BDN3QmY00a93FkKXh/OeLVpTiivVrrCsYDiIQBCnVhecKTgeVv0JCOeRNZaWScGNHCzmL50ZJto2&#10;vKPr3mcihLBLUEHufZVI6dKcDLqBrYgD92drgz7AOpO6xiaEm1KOoiiWBgsODTlW9JlTet5fjAJz&#10;WW6nH79fftxr1of4Hq/x5/ukVPe1Xb6D8NT6f/HTvdEKRm9hbTg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RX4n3EAAAA3AAAAA8AAAAAAAAAAAAAAAAAmAIAAGRycy9k&#10;b3ducmV2LnhtbFBLBQYAAAAABAAEAPUAAACJAwAAAAA=&#10;" filled="f" stroked="f">
                  <v:textbox inset="1pt,.4mm,1pt,1pt">
                    <w:txbxContent>
                      <w:p w:rsidR="0039602C" w:rsidRPr="006C5C53" w:rsidRDefault="0039602C" w:rsidP="0039602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7057" w:rsidRDefault="005F705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4ED2B202" wp14:editId="0403D823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2" name="Группа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5306"/>
                      </a:xfrm>
                    </wpg:grpSpPr>
                    <wpg:grpSp>
                      <wpg:cNvPr id="3" name="Группа 3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4" name="Группа 4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" name="Группа 5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" name="Группа 6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8" name="Группа 8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9" name="Группа 9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0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3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4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5" name="Группа 15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6" name="Группа 16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7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7057" w:rsidRDefault="005F7057" w:rsidP="005F7057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8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7057" w:rsidRDefault="005F7057" w:rsidP="005F7057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9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7057" w:rsidRDefault="005F7057" w:rsidP="005F7057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0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7057" w:rsidRDefault="005F7057" w:rsidP="005F7057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2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7057" w:rsidRDefault="005F7057" w:rsidP="005F7057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3" name="Группа 23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2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7057" w:rsidRDefault="005F7057" w:rsidP="005F7057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7057" w:rsidRDefault="005F7057" w:rsidP="005F7057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7057" w:rsidRDefault="005F7057" w:rsidP="005F7057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7057" w:rsidRDefault="005F7057" w:rsidP="005F7057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7057" w:rsidRDefault="005F7057" w:rsidP="005F7057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8" name="Группа 38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41" name="Группа 41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45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3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72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3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80" name="Группа 480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481" name="Группа 481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482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CB1016" w:rsidRDefault="005F7057" w:rsidP="005F7057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3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5374BE" w:rsidRDefault="005F7057" w:rsidP="005F7057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4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Default="005F7057" w:rsidP="005F7057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D04D05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5" name="Группа 485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48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945CCC" w:rsidRDefault="005F7057" w:rsidP="005F7057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7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Default="005F7057" w:rsidP="005F7057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5E4A3B" w:rsidRDefault="005F7057" w:rsidP="005F7057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0411E6" w:rsidRDefault="005F7057" w:rsidP="005F7057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1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5E4A3B" w:rsidRDefault="005F7057" w:rsidP="005F7057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2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Default="005F7057" w:rsidP="005F7057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Default="005F7057" w:rsidP="005F7057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945CCC" w:rsidRDefault="005F7057" w:rsidP="005F7057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9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945CCC" w:rsidRDefault="005F7057" w:rsidP="005F7057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40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5E4A3B" w:rsidRDefault="005F7057" w:rsidP="005F7057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41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5E4A3B" w:rsidRDefault="005F7057" w:rsidP="005F7057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42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0411E6" w:rsidRDefault="005F7057" w:rsidP="005F7057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43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0411E6" w:rsidRDefault="005F7057" w:rsidP="005F7057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144" name="Группа 144"/>
                      <wpg:cNvGrpSpPr/>
                      <wpg:grpSpPr>
                        <a:xfrm>
                          <a:off x="3386295" y="10329706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45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F7057" w:rsidRPr="006C5C53" w:rsidRDefault="005F7057" w:rsidP="005F7057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4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F7057" w:rsidRPr="006C5C53" w:rsidRDefault="005F7057" w:rsidP="005F7057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2" o:spid="_x0000_s1087" style="position:absolute;left:0;text-align:left;margin-left:22.7pt;margin-top:14.2pt;width:558.45pt;height:826.3pt;z-index:251687936;mso-position-horizontal-relative:page;mso-position-vertical-relative:page;mso-width-relative:margin;mso-height-relative:margin" coordsize="70920,10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">
              <v:group id="Группа 3" o:spid="_x0000_s1088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<v:group id="Группа 4" o:spid="_x0000_s108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group id="Группа 5" o:spid="_x0000_s109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<v:group id="Группа 6" o:spid="_x0000_s109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<v:rect id="Rectangle 91" o:spid="_x0000_s109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BbcsMA&#10;AADaAAAADwAAAGRycy9kb3ducmV2LnhtbESPQWsCMRSE7wX/Q3hCbzVRqLbrRlFLqe2t64LXx+a5&#10;u7h5WZJUt/++EYQeh5n5hsnXg+3EhXxoHWuYThQI4sqZlmsN5eH96QVEiMgGO8ek4ZcCrFejhxwz&#10;4678TZci1iJBOGSooYmxz6QMVUMWw8T1xMk7OW8xJulraTxeE9x2cqbUXFpsOS002NOuoepc/FgN&#10;p1J9Lg6RNtudf33+elPH+V59aP04HjZLEJGG+B++t/dGwwJuV9INkK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uBbcsMAAADaAAAADwAAAAAAAAAAAAAAAACYAgAAZHJzL2Rv&#10;d25yZXYueG1sUEsFBgAAAAAEAAQA9QAAAIgDAAAAAA==&#10;" filled="f" strokeweight="1.5pt">
                        <v:textbox inset=",1mm"/>
                      </v:rect>
                      <v:group id="Группа 8" o:spid="_x0000_s109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  <v:group id="Группа 9" o:spid="_x0000_s109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      <v:line id="Line 76" o:spid="_x0000_s109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UedM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Qyy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lHnTDAAAA2wAAAA8AAAAAAAAAAAAA&#10;AAAAoQIAAGRycy9kb3ducmV2LnhtbFBLBQYAAAAABAAEAPkAAACRAwAAAAA=&#10;" strokeweight="1.5pt"/>
                          <v:line id="Line 77" o:spid="_x0000_s109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m778EAAADbAAAADwAAAGRycy9kb3ducmV2LnhtbERPPWvDMBDdA/kP4gLdEjkeTHGjhBII&#10;JLRD6ga6HtbZMrVORlJs999HhUK3e7zP2x1m24uRfOgcK9huMhDEtdMdtwpun6f1M4gQkTX2jknB&#10;DwU47JeLHZbaTfxBYxVbkUI4lKjAxDiUUobakMWwcQNx4hrnLcYEfSu1xymF217mWVZIix2nBoMD&#10;HQ3V39XdKpCXt+nqT/mtaZvz4L4u5r2YZqWeVvPrC4hIc/wX/7nPOs3fwu8v6QC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abvvwQAAANsAAAAPAAAAAAAAAAAAAAAA&#10;AKECAABkcnMvZG93bnJldi54bWxQSwUGAAAAAAQABAD5AAAAjwMAAAAA&#10;" strokeweight="1.5pt"/>
                          <v:line id="Line 78" o:spid="_x0000_s109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slmMAAAADbAAAADwAAAGRycy9kb3ducmV2LnhtbERPS4vCMBC+L/gfwgje1tQeRKpRRBCU&#10;9bA+wOvQTJtiMylJtN1/v1lY8DYf33NWm8G24kU+NI4VzKYZCOLS6YZrBbfr/nMBIkRkja1jUvBD&#10;ATbr0ccKC+16PtPrEmuRQjgUqMDE2BVShtKQxTB1HXHiKuctxgR9LbXHPoXbVuZZNpcWG04NBjva&#10;GSofl6dVII9f/bff57eqrg6dux/Nad4PSk3Gw3YJItIQ3+J/90Gn+Tn8/ZIOkOt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27JZjAAAAA2wAAAA8AAAAAAAAAAAAAAAAA&#10;oQIAAGRycy9kb3ducmV2LnhtbFBLBQYAAAAABAAEAPkAAACOAwAAAAA=&#10;" strokeweight="1.5pt"/>
                          <v:line id="Line 79" o:spid="_x0000_s109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eAA8AAAADbAAAADwAAAGRycy9kb3ducmV2LnhtbERPS4vCMBC+C/sfwizsTdNVEKlGEUFQ&#10;9OALvA7NtCk2k5JkbfffG2Fhb/PxPWex6m0jnuRD7VjB9ygDQVw4XXOl4HbdDmcgQkTW2DgmBb8U&#10;YLX8GCww167jMz0vsRIphEOOCkyMbS5lKAxZDCPXEieudN5iTNBXUnvsUrht5DjLptJizanBYEsb&#10;Q8Xj8mMVyP2hO/nt+FZW5a519705Trteqa/Pfj0HEamP/+I/906n+RN4/5IOkM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L3gAPAAAAA2wAAAA8AAAAAAAAAAAAAAAAA&#10;oQIAAGRycy9kb3ducmV2LnhtbFBLBQYAAAAABAAEAPkAAACOAwAAAAA=&#10;" strokeweight="1.5pt"/>
                        </v:group>
                        <v:line id="Line 92" o:spid="_x0000_s109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4Yd8AAAADbAAAADwAAAGRycy9kb3ducmV2LnhtbERPS4vCMBC+C/sfwizsTdMVEalGEUFQ&#10;9OALvA7NtCk2k5JkbfffG2Fhb/PxPWex6m0jnuRD7VjB9ygDQVw4XXOl4HbdDmcgQkTW2DgmBb8U&#10;YLX8GCww167jMz0vsRIphEOOCkyMbS5lKAxZDCPXEieudN5iTNBXUnvsUrht5DjLptJizanBYEsb&#10;Q8Xj8mMVyP2hO/nt+FZW5a519705Trteqa/Pfj0HEamP/+I/906n+RN4/5IOkM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0eGHfAAAAA2wAAAA8AAAAAAAAAAAAAAAAA&#10;oQIAAGRycy9kb3ducmV2LnhtbFBLBQYAAAAABAAEAPkAAACOAwAAAAA=&#10;" strokeweight="1.5pt"/>
                      </v:group>
                    </v:group>
                    <v:group id="Группа 15" o:spid="_x0000_s110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  <v:group id="Группа 16" o:spid="_x0000_s110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0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EuZcEA&#10;AADbAAAADwAAAGRycy9kb3ducmV2LnhtbERPzYrCMBC+C/sOYRa8yJrqQd1qlFUQlIWC1QcYm9m2&#10;2ExKErW+vVkQvM3H9zuLVWcacSPna8sKRsMEBHFhdc2lgtNx+zUD4QOyxsYyKXiQh9Xyo7fAVNs7&#10;H+iWh1LEEPYpKqhCaFMpfVGRQT+0LXHk/qwzGCJ0pdQO7zHcNHKcJBNpsObYUGFLm4qKS341CjAL&#10;36OLW6/LwfWYZZP9eXrSv0r1P7ufOYhAXXiLX+6djvOn8P9LPEA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HRLmX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5F7057" w:rsidRDefault="005F7057" w:rsidP="005F7057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0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66F8QA&#10;AADbAAAADwAAAGRycy9kb3ducmV2LnhtbESPQWvCQBCF7wX/wzIFL0U3erA1dRUtFBQhUPUHTLPT&#10;JJidDburxn/vHITeZnhv3vtmsepdq64UYuPZwGScgSIuvW24MnA6fo8+QMWEbLH1TAbuFGG1HLws&#10;MLf+xj90PaRKSQjHHA3UKXW51rGsyWEc+45YtD8fHCZZQ6VtwJuEu1ZPs2ymHTYsDTV29FVTeT5c&#10;nAEs0nxyDptN9XY5FsVs9/t+sntjhq/9+hNUoj79m5/XWyv4Aiu/yAB6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Ouhf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5F7057" w:rsidRDefault="005F7057" w:rsidP="005F7057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0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IfjMEA&#10;AADbAAAADwAAAGRycy9kb3ducmV2LnhtbERP24rCMBB9F/yHMIIvsqbug5dqlHVhQREKVj9gthnb&#10;YjMpSdTu328Ewbc5nOusNp1pxJ2cry0rmIwTEMSF1TWXCs6nn485CB+QNTaWScEfedis+70Vpto+&#10;+Ej3PJQihrBPUUEVQptK6YuKDPqxbYkjd7HOYIjQlVI7fMRw08jPJJlKgzXHhgpb+q6ouOY3owCz&#10;sJhc3XZbjm6nLJvuf2dnfVBqOOi+liACdeEtfrl3Os5fwPOXeI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8CH4z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5F7057" w:rsidRDefault="005F7057" w:rsidP="005F7057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0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R8rMIA&#10;AADbAAAADwAAAGRycy9kb3ducmV2LnhtbERPyWrDMBC9F/oPYgq9lEaOD1mcyKYpFBIKhiwfMLUm&#10;tok1MpISO38fHQo5Pt6+LkbTiRs531pWMJ0kIIgrq1uuFZyOP58LED4ga+wsk4I7eSjy15c1ZtoO&#10;vKfbIdQihrDPUEETQp9J6auGDPqJ7Ykjd7bOYIjQ1VI7HGK46WSaJDNpsOXY0GBP3w1Vl8PVKMAy&#10;LKcXt9nUH9djWc52f/OT/lXq/W38WoEINIan+N+91QrSuD5+iT9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VHys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5F7057" w:rsidRDefault="005F7057" w:rsidP="005F7057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0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8pHQMQA&#10;AADbAAAADwAAAGRycy9kb3ducmV2LnhtbESP3YrCMBSE7wXfIZyFvRFN7YU/XaOoIKwIBX8e4Gxz&#10;ti02JyWJ2n37jSB4OczMN8xi1ZlG3Mn52rKC8SgBQVxYXXOp4HLeDWcgfEDW2FgmBX/kYbXs9xaY&#10;afvgI91PoRQRwj5DBVUIbSalLyoy6Ee2JY7er3UGQ5SulNrhI8JNI9MkmUiDNceFClvaVlRcTzej&#10;APMwH1/dZlMObuc8n+x/phd9UOrzo1t/gQjUhXf41f7WCtIUnl/iD5D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/KR0D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5F7057" w:rsidRDefault="005F7057" w:rsidP="005F7057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23" o:spid="_x0000_s110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      <v:shape id="Text Box 87" o:spid="_x0000_s110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xnRsQA&#10;AADbAAAADwAAAGRycy9kb3ducmV2LnhtbESPQWsCMRSE74X+h/AK3mpWsSJbo4igiJdS9dDjY/NM&#10;Fjcvu5u4rv56Uyj0OMzMN8x82btKdNSG0rOC0TADQVx4XbJRcDpu3mcgQkTWWHkmBXcKsFy8vswx&#10;1/7G39QdohEJwiFHBTbGOpcyFJYchqGviZN39q3DmGRrpG7xluCukuMsm0qHJacFizWtLRWXw9Up&#10;aGw/+TDNV3Xp9g+zsttdaE4/Sg3e+tUniEh9/A//tXdawXgKv1/S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8Z0b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5F7057" w:rsidRDefault="005F7057" w:rsidP="005F7057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0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9Wr8IA&#10;AADbAAAADwAAAGRycy9kb3ducmV2LnhtbERPz2vCMBS+D/wfwhN2m6myjdGZigwm4mXM9bDjo3km&#10;pc1L28Ra/evNYbDjx/d7vZlcK0YaQu1ZwXKRgSCuvK7ZKCh/Pp/eQISIrLH1TAquFGBTzB7WmGt/&#10;4W8aj9GIFMIhRwU2xi6XMlSWHIaF74gTd/KDw5jgYKQe8JLCXStXWfYqHdacGix29GGpao5np6C3&#10;0/OL6b/aZjzczNbu9qEvf5V6nE/bdxCRpvgv/nPvtYJVGpu+pB8gi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L1avwgAAANs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5F7057" w:rsidRDefault="005F7057" w:rsidP="005F7057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1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73mM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l4n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e95j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5F7057" w:rsidRDefault="005F7057" w:rsidP="005F7057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1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JSA8QA&#10;AADbAAAADwAAAGRycy9kb3ducmV2LnhtbESPQWsCMRSE7wX/Q3iCt5pVW5HVKCJUpJdS68HjY/NM&#10;Fjcvu5t0Xf31TaHQ4zAz3zCrTe8q0VEbSs8KJuMMBHHhdclGwenr7XkBIkRkjZVnUnCnAJv14GmF&#10;ufY3/qTuGI1IEA45KrAx1rmUobDkMIx9TZy8i28dxiRbI3WLtwR3lZxm2Vw6LDktWKxpZ6m4Hr+d&#10;gsb2L6+m+aiu3fvDbO3+EJrTWanRsN8uQUTq43/4r33QCm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SUgP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5F7057" w:rsidRDefault="005F7057" w:rsidP="005F7057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1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vKd8UA&#10;AADbAAAADwAAAGRycy9kb3ducmV2LnhtbESPT2sCMRTE7wW/Q3hCbzXrn4qsRhFBkV5KrQePj80z&#10;Wdy87G7iuu2nbwqFHoeZ+Q2z2vSuEh21ofSsYDzKQBAXXpdsFJw/9y8LECEia6w8k4IvCrBZD55W&#10;mGv/4A/qTtGIBOGQowIbY51LGQpLDsPI18TJu/rWYUyyNVK3+EhwV8lJls2lw5LTgsWadpaK2+nu&#10;FDS2n72a5r26dW/fZmsPx9CcL0o9D/vtEkSkPv6H/9pHrWA6g9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u8p3xQAAANs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F7057" w:rsidRDefault="005F7057" w:rsidP="005F7057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1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GvZTcMA&#10;AADbAAAADwAAAGRycy9kb3ducmV2LnhtbESPW2sCMRSE3wX/QzhC32pSS7VdjeKFUvXNC/h62Bx3&#10;l25OliTq+u9NoeDjMDPfMJNZa2txJR8qxxre+goEce5MxYWG4+H79RNEiMgGa8ek4U4BZtNuZ4KZ&#10;cTfe0XUfC5EgHDLUUMbYZFKGvCSLoe8a4uSdnbcYk/SFNB5vCW5rOVBqKC1WnBZKbGhZUv67v1gN&#10;56PajA6R5oul//rYrtRpuFY/Wr/02vkYRKQ2PsP/7bXR8D6Cvy/pB8jp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GvZTcMAAADbAAAADwAAAAAAAAAAAAAAAACYAgAAZHJzL2Rv&#10;d25yZXYueG1sUEsFBgAAAAAEAAQA9QAAAIgDAAAAAA==&#10;" filled="f" strokeweight="1.5pt">
                    <v:textbox inset=",1mm"/>
                  </v:rect>
                </v:group>
                <v:group id="Группа 38" o:spid="_x0000_s1114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<v:group id="Группа 41" o:spid="_x0000_s1115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  <v:line id="Line 102" o:spid="_x0000_s1116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17dwsYAAADbAAAADwAAAGRycy9kb3ducmV2LnhtbESPQWvCQBSE74X+h+UJvRTdGFuR6Cq1&#10;tVC8VQXx9si+ZIPZtzG7NbG/vlso9DjMzDfMYtXbWlyp9ZVjBeNRAoI4d7riUsFh/z6cgfABWWPt&#10;mBTcyMNqeX+3wEy7jj/puguliBD2GSowITSZlD43ZNGPXEMcvcK1FkOUbSl1i12E21qmSTKVFiuO&#10;CwYbejWUn3dfVsGkOG0eL5O3cZpWybYw312+PpZKPQz6lzmIQH34D/+1P7SCp2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Ne3cL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17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dRfMUAAADbAAAADwAAAGRycy9kb3ducmV2LnhtbESPUWvCQBCE3wv9D8cKfSl6sdBToqcU&#10;oVAoFKqWvq65NQnm9tLcqtFf7xUKfRxm5htmvux9o07UxTqwhfEoA0VcBFdzaWG7eR1OQUVBdtgE&#10;JgsXirBc3N/NMXfhzJ90WkupEoRjjhYqkTbXOhYVeYyj0BInbx86j5JkV2rX4TnBfaOfssxojzWn&#10;hQpbWlVUHNZHb+ELr6Vc3nePHwdjZPv9Y46ribH2YdC/zEAJ9fIf/mu/OQvPY/j9kn6AXt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rdRf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118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mXPC8UAAADb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Y/j9kn6AXt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mXPC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19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gTs2sMAAADbAAAADwAAAGRycy9kb3ducmV2LnhtbESPW4vCMBSE3xf8D+EIvmmqsl6qUaqo&#10;LCwseMHnQ3Nsi81JaaLt/nuzIOzjMPPNMMt1a0rxpNoVlhUMBxEI4tTqgjMFl/O+PwPhPLLG0jIp&#10;+CUH61XnY4mxtg0f6XnymQgl7GJUkHtfxVK6NCeDbmAr4uDdbG3QB1lnUtfYhHJTylEUTaTBgsNC&#10;jhVtc0rvp4dR8Gk20+/mfJhPkt3UkL8OZz/JXqlet00WIDy1/j/8pr904Mbw9yX8ALl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oE7NrDAAAA2wAAAA8AAAAAAAAAAAAA&#10;AAAAoQIAAGRycy9kb3ducmV2LnhtbFBLBQYAAAAABAAEAPkAAACRAwAAAAA=&#10;" strokecolor="windowText" strokeweight="1.5pt"/>
                    <v:line id="Line 98" o:spid="_x0000_s1120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14l2scAAADcAAAADwAAAGRycy9kb3ducmV2LnhtbESPQWvCQBSE74X+h+UJvRTdGEuV6Cq1&#10;tVC8VQXx9si+ZIPZtzG7NbG/vlso9DjMzDfMYtXbWlyp9ZVjBeNRAoI4d7riUsFh/z6cgfABWWPt&#10;mBTcyMNqeX+3wEy7jj/puguliBD2GSowITSZlD43ZNGPXEMcvcK1FkOUbSl1i12E21qmSfIsLVYc&#10;Fww29GooP+++rIJJcdo8XiZv4zStkm1hvrt8fSyVehj0L3MQgfrwH/5rf2gFT9MUfs/EIyCX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bXiXa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121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kI0usYAAADcAAAADwAAAGRycy9kb3ducmV2LnhtbESPUWvCQBCE3wv9D8cW+lLqpVrOknpK&#10;EYSCIFQtfd3mtkkwt5fmVo3++l5B8HGYmW+Yyaz3jTpQF+vAFp4GGSjiIriaSwvbzeLxBVQUZIdN&#10;YLJwogiz6e3NBHMXjvxBh7WUKkE45mihEmlzrWNRkcc4CC1x8n5C51GS7ErtOjwmuG/0MMuM9lhz&#10;WqiwpXlFxW699xY+8VzKafn9sNoZI9uvX7Ofj42193f92ysooV6u4Uv73Vl4Ho/g/0w6Anr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pCNL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22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uszsYAAADcAAAADwAAAGRycy9kb3ducmV2LnhtbESPUUvDQBCE3wX/w7GCL9JelHKVtNci&#10;BUEQBGvE121um4Tm9mJu26b+eq9Q6OMwM98w8+XgW3WgPjaBLTyOM1DEZXANVxaKr9fRM6goyA7b&#10;wGThRBGWi9ubOeYuHPmTDmupVIJwzNFCLdLlWseyJo9xHDri5G1D71GS7CvtejwmuG/1U5YZ7bHh&#10;tFBjR6uayt167y18418lp/fNw8fOGCl+fs1+NTXW3t8NLzNQQoNcw5f2m7MwmU7gfCYdAb3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WrrM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123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e9rsgAAADcAAAADwAAAGRycy9kb3ducmV2LnhtbESPT0vDQBTE74LfYXmCF2k3TW0rsdtS&#10;bQvirX+geHtkX7LB7Ns0uzaxn94VBI/DzPyGmS97W4sLtb5yrGA0TEAQ505XXCo4HraDJxA+IGus&#10;HZOCb/KwXNzezDHTruMdXfahFBHCPkMFJoQmk9Lnhiz6oWuIo1e41mKIsi2lbrGLcFvLNEmm0mLF&#10;ccFgQ6+G8s/9l1UwLj42D+fxepSmVfJemGuXv5xKpe7v+tUziEB9+A//td+0gsfZBH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VLe9rs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03" o:spid="_x0000_s1124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WOhcUAAADcAAAADwAAAGRycy9kb3ducmV2LnhtbESPwWrCQBCG7wXfYRnBW90oYmvqKiII&#10;HrwYhdrbkJ0mqdnZJLtqfPvOodDj8M//zXzLde9qdacuVJ4NTMYJKOLc24oLA+fT7vUdVIjIFmvP&#10;ZOBJAdarwcsSU+sffKR7FgslEA4pGihjbFKtQ16SwzD2DbFk375zGGXsCm07fAjc1XqaJHPtsGK5&#10;UGJD25Lya3ZzQjnPF7vFZ1vdfiZtdvlq2svpgMaMhv3mA1SkPv4v/7X31sDsTb4VGREBvf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sWOhc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125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6oDUMYAAADcAAAADwAAAGRycy9kb3ducmV2LnhtbESPUWvCQBCE3wv9D8cW+lLqpaWcNfWU&#10;IhQEQdBa+rrmtkkwt5fmVo399Z4g9HGYmW+Y8bT3jTpQF+vAFp4GGSjiIriaSwubz4/HV1BRkB02&#10;gcnCiSJMJ7c3Y8xdOPKKDmspVYJwzNFCJdLmWseiIo9xEFri5P2EzqMk2ZXadXhMcN/o5ywz2mPN&#10;aaHClmYVFbv13lv4wr9STovtw3JnjGy+f81+NjTW3t/172+ghHr5D1/bc2fhZTiCy5l0BPTk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uqA1D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</v:group>
                  <v:group id="Группа 480" o:spid="_x0000_s1126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3k6gs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hPn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t5OoLCAAAA3AAAAA8A&#10;AAAAAAAAAAAAAAAAqgIAAGRycy9kb3ducmV2LnhtbFBLBQYAAAAABAAEAPoAAACZAwAAAAA=&#10;">
                    <v:group id="Группа 481" o:spid="_x0000_s1127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DWfGcQAAADc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aNJDM8z&#10;4QjI+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JDWfGcQAAADcAAAA&#10;DwAAAAAAAAAAAAAAAACqAgAAZHJzL2Rvd25yZXYueG1sUEsFBgAAAAAEAAQA+gAAAJsDAAAAAA==&#10;">
                      <v:rect id="Rectangle 123" o:spid="_x0000_s1128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veiMcA&#10;AADcAAAADwAAAGRycy9kb3ducmV2LnhtbESPQWvCQBSE74L/YXmCF9FNxQZNXUUFbQ9CqYpen9nX&#10;JDT7NmRXk/bXu4VCj8PMfMPMl60pxZ1qV1hW8DSKQBCnVhecKTgdt8MpCOeRNZaWScE3OVguup05&#10;Jto2/EH3g89EgLBLUEHufZVI6dKcDLqRrYiD92lrgz7IOpO6xibATSnHURRLgwWHhRwr2uSUfh1u&#10;RoG5rfaz9fXVPw+a3TH+iXd4eT8r1e+1qxcQnlr/H/5rv2kFk+kYfs+EI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BL3ojHAAAA3AAAAA8AAAAAAAAAAAAAAAAAmAIAAGRy&#10;cy9kb3ducmV2LnhtbFBLBQYAAAAABAAEAPUAAACMAwAAAAA=&#10;" filled="f" stroked="f">
                        <v:textbox inset="1pt,.4mm,1pt,1pt">
                          <w:txbxContent>
                            <w:p w:rsidR="005F7057" w:rsidRPr="00CB1016" w:rsidRDefault="005F7057" w:rsidP="005F7057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29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d7E8gA&#10;AADcAAAADwAAAGRycy9kb3ducmV2LnhtbESPT2vCQBTE74V+h+UVvJS60Wqw0VVU8M9BKNXSXl+z&#10;zySYfRuyq4l++q5Q6HGYmd8wk1lrSnGh2hWWFfS6EQji1OqCMwWfh9XLCITzyBpLy6TgSg5m08eH&#10;CSbaNvxBl73PRICwS1BB7n2VSOnSnAy6rq2Ig3e0tUEfZJ1JXWMT4KaU/SiKpcGCw0KOFS1zSk/7&#10;s1FgzvPd2+Jn44fPzfoQ3+I1fr9/KdV5audjEJ5a/x/+a2+1gsHoFe5nwhGQ0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fB3sTyAAAANwAAAAPAAAAAAAAAAAAAAAAAJgCAABk&#10;cnMvZG93bnJldi54bWxQSwUGAAAAAAQABAD1AAAAjQMAAAAA&#10;" filled="f" stroked="f">
                        <v:textbox inset="1pt,.4mm,1pt,1pt">
                          <w:txbxContent>
                            <w:p w:rsidR="005F7057" w:rsidRPr="005374BE" w:rsidRDefault="005F7057" w:rsidP="005F7057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30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O7jZ8cA&#10;AADcAAAADwAAAGRycy9kb3ducmV2LnhtbESPT2vCQBTE74LfYXlCL6KbFhs0uootVHsQin/Q6zP7&#10;TEKzb0N2NbGfvlsoeBxm5jfMbNGaUtyodoVlBc/DCARxanXBmYLD/mMwBuE8ssbSMim4k4PFvNuZ&#10;YaJtw1u67XwmAoRdggpy76tESpfmZNANbUUcvIutDfog60zqGpsAN6V8iaJYGiw4LORY0XtO6ffu&#10;ahSY63IzeTuv/Wu/We3jn3iFp6+jUk+9djkF4an1j/B/+1MrGI1H8HcmHAE5/w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Du42fHAAAA3AAAAA8AAAAAAAAAAAAAAAAAmAIAAGRy&#10;cy9kb3ducmV2LnhtbFBLBQYAAAAABAAEAPUAAACMAwAAAAA=&#10;" filled="f" stroked="f">
                        <v:textbox inset="1pt,.4mm,1pt,1pt">
                          <w:txbxContent>
                            <w:p w:rsidR="005F7057" w:rsidRDefault="005F7057" w:rsidP="005F7057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D04D05">
                                <w:t>A.B.XXX.XX.XX.X-X.X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485" o:spid="_x0000_s1131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w6ZGsYAAADcAAAADwAAAGRycy9kb3ducmV2LnhtbESPQWvCQBSE7wX/w/KE&#10;3uomthZJ3YQgWnqQQlWQ3h7ZZxKSfRuyaxL/fbdQ6HGYmW+YTTaZVgzUu9qygngRgSAurK65VHA+&#10;7Z/WIJxH1thaJgV3cpCls4cNJtqO/EXD0ZciQNglqKDyvkukdEVFBt3CdsTBu9reoA+yL6XucQxw&#10;08plFL1KgzWHhQo72lZUNMebUfA+4pg/x7vh0Fy39+/T6vNyiEmpx/mUv4HwNPn/8F/7Qyt4Wa/g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bDpkaxgAAANwA&#10;AAAPAAAAAAAAAAAAAAAAAKoCAABkcnMvZG93bnJldi54bWxQSwUGAAAAAAQABAD6AAAAnQMAAAAA&#10;">
                      <v:rect id="Rectangle 119" o:spid="_x0000_s1132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URucYA&#10;AADcAAAADwAAAGRycy9kb3ducmV2LnhtbESPzWvCQBTE74X+D8sr9FJ0UylqoqtI/Yg38ePi7ZF9&#10;boLZtyG71fS/d4VCj8PM/IaZzjtbixu1vnKs4LOfgCAunK7YKDgd170xCB+QNdaOScEveZjPXl+m&#10;mGl35z3dDsGICGGfoYIyhCaT0hclWfR91xBH7+JaiyHK1kjd4j3CbS0HSTKUFiuOCyU29F1ScT38&#10;WAWj5eKDdmd3Cat0k+Zmn29Skyv1/tYtJiACdeE//NfeagVf4y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2URucYAAADcAAAADwAAAAAAAAAAAAAAAACYAgAAZHJz&#10;L2Rvd25yZXYueG1sUEsFBgAAAAAEAAQA9QAAAIsDAAAAAA==&#10;" filled="f" stroked="f">
                        <v:textbox inset="0,0,0,0">
                          <w:txbxContent>
                            <w:p w:rsidR="005F7057" w:rsidRPr="00945CCC" w:rsidRDefault="005F7057" w:rsidP="005F7057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33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m0IsYA&#10;AADcAAAADwAAAGRycy9kb3ducmV2LnhtbESPQWvCQBSE7wX/w/IKvYjZWKSa6CrSVuNNtL14e2Rf&#10;NqHZtyG71fTfdwtCj8PMfMOsNoNtxZV63zhWME1SEMSl0w0bBZ8fu8kChA/IGlvHpOCHPGzWo4cV&#10;5trd+ETXczAiQtjnqKAOocul9GVNFn3iOuLoVa63GKLsjdQ93iLctvI5TV+kxYbjQo0dvdZUfp2/&#10;rYL523ZMx4urwnu2zwpzKvaZKZR6ehy2SxCBhvAfvrcPWsFsMYe/M/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Cm0IsYAAADcAAAADwAAAAAAAAAAAAAAAACYAgAAZHJz&#10;L2Rvd25yZXYueG1sUEsFBgAAAAAEAAQA9QAAAIsDAAAAAA==&#10;" filled="f" stroked="f">
                        <v:textbox inset="0,0,0,0">
                          <w:txbxContent>
                            <w:p w:rsidR="005F7057" w:rsidRDefault="005F7057" w:rsidP="005F7057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34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YgUMMA&#10;AADcAAAADwAAAGRycy9kb3ducmV2LnhtbERPu27CMBTdkfoP1q3EUhWnVVVIiINQH4QNhXbpdhVf&#10;nIj4OooNpH+PByTGo/POV6PtxJkG3zpW8DJLQBDXTrdsFPz+fD8vQPiArLFzTAr+ycOqeJjkmGl3&#10;4YrO+2BEDGGfoYImhD6T0tcNWfQz1xNH7uAGiyHCwUg94CWG206+Jsm7tNhybGiwp4+G6uP+ZBXM&#10;P9dPtPtzh/CVbtLSVOUmNaVS08dxvQQRaAx38c291QreFnFtPBOPgCy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bYgUMMAAADcAAAADwAAAAAAAAAAAAAAAACYAgAAZHJzL2Rv&#10;d25yZXYueG1sUEsFBgAAAAAEAAQA9QAAAIgDAAAAAA==&#10;" filled="f" stroked="f">
                        <v:textbox inset="0,0,0,0">
                          <w:txbxContent>
                            <w:p w:rsidR="005F7057" w:rsidRPr="005E4A3B" w:rsidRDefault="005F7057" w:rsidP="005F7057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35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qFy8YA&#10;AADcAAAADwAAAGRycy9kb3ducmV2LnhtbESPT2vCQBTE74V+h+UVvEjdVKQ1MatIq6a34p+Lt0f2&#10;ZROafRuyq6bfvlsQehxm5jdMvhpsK67U+8axgpdJAoK4dLpho+B03D7PQfiArLF1TAp+yMNq+fiQ&#10;Y6bdjfd0PQQjIoR9hgrqELpMSl/WZNFPXEccvcr1FkOUvZG6x1uE21ZOk+RVWmw4LtTY0XtN5ffh&#10;YhW8fazH9HV2Vdiku7Qw+2KXmkKp0dOwXoAINIT/8L39qRXM5i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vqFy8YAAADcAAAADwAAAAAAAAAAAAAAAACYAgAAZHJz&#10;L2Rvd25yZXYueG1sUEsFBgAAAAAEAAQA9QAAAIsDAAAAAA==&#10;" filled="f" stroked="f">
                        <v:textbox inset="0,0,0,0">
                          <w:txbxContent>
                            <w:p w:rsidR="005F7057" w:rsidRPr="000411E6" w:rsidRDefault="005F7057" w:rsidP="005F7057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36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UfEMUA&#10;AADcAAAADwAAAGRycy9kb3ducmV2LnhtbESPQWvCQBSE7wX/w/IEL6VulKImuoqoNd5E20tvj+xz&#10;E8y+DdlV03/fFQo9DjPzDbNYdbYWd2p95VjBaJiAIC6crtgo+Pr8eJuB8AFZY+2YFPyQh9Wy97LA&#10;TLsHn+h+DkZECPsMFZQhNJmUvijJoh+6hjh6F9daDFG2RuoWHxFuazlOkom0WHFcKLGhTUnF9Xyz&#10;Cqbb9Ssdv90l7NJ9mptTvk9NrtSg363nIAJ14T/81z5oBe/pCJ5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VR8QxQAAANwAAAAPAAAAAAAAAAAAAAAAAJgCAABkcnMv&#10;ZG93bnJldi54bWxQSwUGAAAAAAQABAD1AAAAigMAAAAA&#10;" filled="f" stroked="f">
                        <v:textbox inset="0,0,0,0">
                          <w:txbxContent>
                            <w:p w:rsidR="005F7057" w:rsidRPr="005E4A3B" w:rsidRDefault="005F7057" w:rsidP="005F7057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3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eBZ8YA&#10;AADcAAAADwAAAGRycy9kb3ducmV2LnhtbESPT2vCQBTE74V+h+UVvIhuKtI2qatIrUlvxT8Xb4/s&#10;cxOafRuyWxO/vVsQehxm5jfMYjXYRlyo87VjBc/TBARx6XTNRsHxsJ28gfABWWPjmBRcycNq+fiw&#10;wEy7nnd02QcjIoR9hgqqENpMSl9WZNFPXUscvbPrLIYoOyN1h32E20bOkuRFWqw5LlTY0kdF5c/+&#10;1yp43azH9H1y5/CZ5mlhdkWemkKp0dOwfgcRaAj/4Xv7SyuYpzP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eBZ8YAAADcAAAADwAAAAAAAAAAAAAAAACYAgAAZHJz&#10;L2Rvd25yZXYueG1sUEsFBgAAAAAEAAQA9QAAAIsDAAAAAA==&#10;" filled="f" stroked="f">
                        <v:textbox inset="0,0,0,0">
                          <w:txbxContent>
                            <w:p w:rsidR="005F7057" w:rsidRDefault="005F7057" w:rsidP="005F7057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38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4ZE8UA&#10;AADcAAAADwAAAGRycy9kb3ducmV2LnhtbESPQWvCQBSE7wX/w/IKXopulFZN6iqirfEmai+9PbLP&#10;TTD7NmRXTf99tyD0OMzMN8x82dla3Kj1lWMFo2ECgrhwumKj4Ov0OZiB8AFZY+2YFPyQh+Wi9zTH&#10;TLs7H+h2DEZECPsMFZQhNJmUvijJoh+6hjh6Z9daDFG2RuoW7xFuazlOkom0WHFcKLGhdUnF5Xi1&#10;Cqab1Qvtv905fKTbNDeHfJuaXKn+c7d6BxGoC//hR3unFbymb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bhkTxQAAANwAAAAPAAAAAAAAAAAAAAAAAJgCAABkcnMv&#10;ZG93bnJldi54bWxQSwUGAAAAAAQABAD1AAAAigMAAAAA&#10;" filled="f" stroked="f">
                        <v:textbox inset="0,0,0,0">
                          <w:txbxContent>
                            <w:p w:rsidR="005F7057" w:rsidRDefault="005F7057" w:rsidP="005F7057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3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yHZMUA&#10;AADcAAAADwAAAGRycy9kb3ducmV2LnhtbESPQWvCQBSE74X+h+UVvJS6sRQ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vIdkxQAAANwAAAAPAAAAAAAAAAAAAAAAAJgCAABkcnMv&#10;ZG93bnJldi54bWxQSwUGAAAAAAQABAD1AAAAigMAAAAA&#10;" filled="f" stroked="f">
                        <v:textbox inset="0,0,0,0">
                          <w:txbxContent>
                            <w:p w:rsidR="005F7057" w:rsidRPr="00945CCC" w:rsidRDefault="005F7057" w:rsidP="005F7057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40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vvqMMA&#10;AADcAAAADwAAAGRycy9kb3ducmV2LnhtbERPS2vCQBC+F/wPywi9iG6sUE10FWmr8SY+Lt6G7LgJ&#10;ZmdDdqvpv+8WhN7m43vOYtXZWtyp9ZVjBeNRAoK4cLpio+B82gxnIHxA1lg7JgU/5GG17L0sMNPu&#10;wQe6H4MRMYR9hgrKEJpMSl+UZNGPXEMcuatrLYYIWyN1i48Ybmv5liTv0mLFsaHEhj5KKm7Hb6tg&#10;+rke0P7iruEr3aa5OeTb1ORKvfa79RxEoC78i5/unY7zJyn8PRMvkM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CvvqMMAAADcAAAADwAAAAAAAAAAAAAAAACYAgAAZHJzL2Rv&#10;d25yZXYueG1sUEsFBgAAAAAEAAQA9QAAAIgDAAAAAA==&#10;" filled="f" stroked="f">
                        <v:textbox inset="0,0,0,0">
                          <w:txbxContent>
                            <w:p w:rsidR="005F7057" w:rsidRPr="00945CCC" w:rsidRDefault="005F7057" w:rsidP="005F7057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41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c1SMYA&#10;AADcAAAADwAAAGRycy9kb3ducmV2LnhtbESPS2/CMBCE75X6H6yt1EsFTi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Rc1SMYAAADcAAAADwAAAAAAAAAAAAAAAACYAgAAZHJz&#10;L2Rvd25yZXYueG1sUEsFBgAAAAAEAAQA9QAAAIsDAAAAAA==&#10;" filled="f" stroked="f">
                        <v:textbox inset="0,0,0,0">
                          <w:txbxContent>
                            <w:p w:rsidR="005F7057" w:rsidRPr="005E4A3B" w:rsidRDefault="005F7057" w:rsidP="005F7057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42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uQ08MA&#10;AADcAAAADwAAAGRycy9kb3ducmV2LnhtbERPTWvCQBC9F/wPywheSt0oR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luQ08MAAADcAAAADwAAAAAAAAAAAAAAAACYAgAAZHJzL2Rv&#10;d25yZXYueG1sUEsFBgAAAAAEAAQA9QAAAIgDAAAAAA==&#10;" filled="f" stroked="f">
                        <v:textbox inset="0,0,0,0">
                          <w:txbxContent>
                            <w:p w:rsidR="005F7057" w:rsidRPr="005E4A3B" w:rsidRDefault="005F7057" w:rsidP="005F7057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4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kOpMQA&#10;AADcAAAADwAAAGRycy9kb3ducmV2LnhtbERPS2vCQBC+F/oflil4Ed1UpG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JDqTEAAAA3AAAAA8AAAAAAAAAAAAAAAAAmAIAAGRycy9k&#10;b3ducmV2LnhtbFBLBQYAAAAABAAEAPUAAACJAwAAAAA=&#10;" filled="f" stroked="f">
                        <v:textbox inset="0,0,0,0">
                          <w:txbxContent>
                            <w:p w:rsidR="005F7057" w:rsidRPr="000411E6" w:rsidRDefault="005F7057" w:rsidP="005F7057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44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WrP8MA&#10;AADcAAAADwAAAGRycy9kb3ducmV2LnhtbERPTWvCQBC9C/6HZYRepG5axTbRVaS1pjeJ9eJtyI6b&#10;YHY2ZLea/vtuoeBtHu9zluveNuJKna8dK3iaJCCIS6drNgqOXx+PryB8QNbYOCYFP+RhvRoOlphp&#10;d+OCrodgRAxhn6GCKoQ2k9KXFVn0E9cSR+7sOoshws5I3eEthttGPifJXFqsOTZU2NJbReXl8G0V&#10;vLxvxrQ/uXPYprs0N0W+S02u1MOo3yxABOrDXfzv/tRx/mwKf8/EC+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cWrP8MAAADcAAAADwAAAAAAAAAAAAAAAACYAgAAZHJzL2Rv&#10;d25yZXYueG1sUEsFBgAAAAAEAAQA9QAAAIgDAAAAAA==&#10;" filled="f" stroked="f">
                        <v:textbox inset="0,0,0,0">
                          <w:txbxContent>
                            <w:p w:rsidR="005F7057" w:rsidRPr="000411E6" w:rsidRDefault="005F7057" w:rsidP="005F7057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144" o:spid="_x0000_s1145" style="position:absolute;left:33862;top:10329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KVJZ/CAAAA3AAAAA8A&#10;AAAAAAAAAAAAAAAAqgIAAGRycy9kb3ducmV2LnhtbFBLBQYAAAAABAAEAPoAAACZAwAAAAA=&#10;">
                <v:rect id="Rectangle 122" o:spid="_x0000_s114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Vf4sUA&#10;AADcAAAADwAAAGRycy9kb3ducmV2LnhtbERPTWvCQBC9C/6HZQq9lLqxaKjRVbRQ7aEgRmmvY3aa&#10;BLOzIbua2F/vFgre5vE+Z7boTCUu1LjSsoLhIAJBnFldcq7gsH9/fgXhPLLGyjIpuJKDxbzfm2Gi&#10;bcs7uqQ+FyGEXYIKCu/rREqXFWTQDWxNHLgf2xj0ATa51A22IdxU8iWKYmmw5NBQYE1vBWWn9GwU&#10;mPPyc7I6bvz4qV3v4994jd/bL6UeH7rlFISnzt/F/+4PHeaPxvD3TLh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dV/ixQAAANwAAAAPAAAAAAAAAAAAAAAAAJgCAABkcnMv&#10;ZG93bnJldi54bWxQSwUGAAAAAAQABAD1AAAAigMAAAAA&#10;" filled="f" stroked="f">
                  <v:textbox inset="1pt,.4mm,1pt,1pt">
                    <w:txbxContent>
                      <w:p w:rsidR="005F7057" w:rsidRPr="006C5C53" w:rsidRDefault="005F7057" w:rsidP="005F7057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4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fBlcUA&#10;AADcAAAADwAAAGRycy9kb3ducmV2LnhtbERPS2vCQBC+F/oflil4KbpRbGhTV1HBx0EojdJep9lp&#10;EszOhuxqor/eFQq9zcf3nMmsM5U4U+NKywqGgwgEcWZ1ybmCw37VfwXhPLLGyjIpuJCD2fTxYYKJ&#10;ti1/0jn1uQgh7BJUUHhfJ1K6rCCDbmBr4sD92sagD7DJpW6wDeGmkqMoiqXBkkNDgTUtC8qO6cko&#10;MKf57m3xs/Evz+16H1/jNX5/fCnVe+rm7yA8df5f/Ofe6jB/HMP9mXCBn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p8GVxQAAANwAAAAPAAAAAAAAAAAAAAAAAJgCAABkcnMv&#10;ZG93bnJldi54bWxQSwUGAAAAAAQABAD1AAAAigMAAAAA&#10;" filled="f" stroked="f">
                  <v:textbox inset="1pt,.4mm,1pt,1pt">
                    <w:txbxContent>
                      <w:p w:rsidR="005F7057" w:rsidRPr="006C5C53" w:rsidRDefault="005F7057" w:rsidP="005F7057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35D3" w:rsidRDefault="001C0070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1" layoutInCell="1" allowOverlap="1" wp14:anchorId="41A88590" wp14:editId="7918C631">
              <wp:simplePos x="0" y="0"/>
              <wp:positionH relativeFrom="page">
                <wp:posOffset>290945</wp:posOffset>
              </wp:positionH>
              <wp:positionV relativeFrom="page">
                <wp:posOffset>182880</wp:posOffset>
              </wp:positionV>
              <wp:extent cx="10224371" cy="14936400"/>
              <wp:effectExtent l="0" t="0" r="24765" b="0"/>
              <wp:wrapNone/>
              <wp:docPr id="500" name="Группа 5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24371" cy="14936400"/>
                        <a:chOff x="0" y="0"/>
                        <a:chExt cx="10223007" cy="14934662"/>
                      </a:xfrm>
                    </wpg:grpSpPr>
                    <wpg:grpSp>
                      <wpg:cNvPr id="501" name="Группа 501"/>
                      <wpg:cNvGrpSpPr/>
                      <wpg:grpSpPr>
                        <a:xfrm>
                          <a:off x="0" y="9553903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502" name="Группа 502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503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504" name="Группа 504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05" name="Группа 505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506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07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08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09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510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511" name="Группа 511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28" name="Группа 128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29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C0070" w:rsidRDefault="001C0070" w:rsidP="001C0070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30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C0070" w:rsidRDefault="001C0070" w:rsidP="001C0070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31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C0070" w:rsidRDefault="001C0070" w:rsidP="001C0070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32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C0070" w:rsidRDefault="001C0070" w:rsidP="001C0070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33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C0070" w:rsidRDefault="001C0070" w:rsidP="001C0070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34" name="Группа 134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35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C0070" w:rsidRDefault="001C0070" w:rsidP="001C0070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6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C0070" w:rsidRDefault="001C0070" w:rsidP="001C0070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7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C0070" w:rsidRDefault="001C0070" w:rsidP="001C0070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8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C0070" w:rsidRDefault="001C0070" w:rsidP="001C0070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C0070" w:rsidRDefault="001C0070" w:rsidP="001C0070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4" name="Rectangle 74"/>
                      <wps:cNvSpPr>
                        <a:spLocks noChangeArrowheads="1"/>
                      </wps:cNvSpPr>
                      <wps:spPr bwMode="auto">
                        <a:xfrm>
                          <a:off x="431742" y="0"/>
                          <a:ext cx="9790694" cy="1475828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  <wpg:grpSp>
                      <wpg:cNvPr id="185" name="Группа 185"/>
                      <wpg:cNvGrpSpPr/>
                      <wpg:grpSpPr>
                        <a:xfrm>
                          <a:off x="3563007" y="14236262"/>
                          <a:ext cx="6660000" cy="698400"/>
                          <a:chOff x="0" y="0"/>
                          <a:chExt cx="6660000" cy="698400"/>
                        </a:xfrm>
                      </wpg:grpSpPr>
                      <wpg:grpSp>
                        <wpg:cNvPr id="186" name="Группа 186"/>
                        <wpg:cNvGrpSpPr/>
                        <wpg:grpSpPr>
                          <a:xfrm>
                            <a:off x="0" y="0"/>
                            <a:ext cx="6660000" cy="698400"/>
                            <a:chOff x="0" y="0"/>
                            <a:chExt cx="6659926" cy="699555"/>
                          </a:xfrm>
                        </wpg:grpSpPr>
                        <wpg:grpSp>
                          <wpg:cNvPr id="187" name="Группа 187"/>
                          <wpg:cNvGrpSpPr/>
                          <wpg:grpSpPr>
                            <a:xfrm>
                              <a:off x="0" y="0"/>
                              <a:ext cx="6659926" cy="539813"/>
                              <a:chOff x="0" y="0"/>
                              <a:chExt cx="6660000" cy="541424"/>
                            </a:xfrm>
                          </wpg:grpSpPr>
                          <wpg:grpSp>
                            <wpg:cNvPr id="188" name="Группа 188"/>
                            <wpg:cNvGrpSpPr/>
                            <wpg:grpSpPr>
                              <a:xfrm>
                                <a:off x="0" y="0"/>
                                <a:ext cx="6660000" cy="540000"/>
                                <a:chOff x="0" y="0"/>
                                <a:chExt cx="6660317" cy="540000"/>
                              </a:xfrm>
                            </wpg:grpSpPr>
                            <wps:wsp>
                              <wps:cNvPr id="189" name="Line 102"/>
                              <wps:cNvCnPr/>
                              <wps:spPr bwMode="auto">
                                <a:xfrm flipH="1">
                                  <a:off x="2341266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0" name="Line 112"/>
                              <wps:cNvCnPr/>
                              <wps:spPr bwMode="auto">
                                <a:xfrm>
                                  <a:off x="6300317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1" name="Line 113"/>
                              <wps:cNvCnPr/>
                              <wps:spPr bwMode="auto">
                                <a:xfrm>
                                  <a:off x="6300317" y="251209"/>
                                  <a:ext cx="3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2" name="Прямая соединительная линия 18"/>
                              <wps:cNvCnPr/>
                              <wps:spPr>
                                <a:xfrm>
                                  <a:off x="0" y="0"/>
                                  <a:ext cx="66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06" name="Line 98"/>
                              <wps:cNvCnPr/>
                              <wps:spPr bwMode="auto">
                                <a:xfrm flipH="1">
                                  <a:off x="6129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7" name="Line 99"/>
                              <wps:cNvCnPr/>
                              <wps:spPr bwMode="auto">
                                <a:xfrm>
                                  <a:off x="256233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8" name="Line 100"/>
                              <wps:cNvCnPr/>
                              <wps:spPr bwMode="auto">
                                <a:xfrm>
                                  <a:off x="1441939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9" name="Line 101"/>
                              <wps:cNvCnPr/>
                              <wps:spPr bwMode="auto">
                                <a:xfrm flipH="1">
                                  <a:off x="19845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0" name="Line 103"/>
                              <wps:cNvCnPr/>
                              <wps:spPr bwMode="auto">
                                <a:xfrm>
                                  <a:off x="0" y="18087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1" name="Line 133"/>
                              <wps:cNvCnPr/>
                              <wps:spPr bwMode="auto">
                                <a:xfrm>
                                  <a:off x="0" y="36174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212" name="Группа 212"/>
                            <wpg:cNvGrpSpPr/>
                            <wpg:grpSpPr>
                              <a:xfrm>
                                <a:off x="20097" y="5024"/>
                                <a:ext cx="6624000" cy="536400"/>
                                <a:chOff x="0" y="0"/>
                                <a:chExt cx="6624039" cy="536400"/>
                              </a:xfrm>
                            </wpg:grpSpPr>
                            <wpg:grpSp>
                              <wpg:cNvPr id="213" name="Группа 213"/>
                              <wpg:cNvGrpSpPr/>
                              <wpg:grpSpPr>
                                <a:xfrm>
                                  <a:off x="2502039" y="0"/>
                                  <a:ext cx="4122000" cy="536400"/>
                                  <a:chOff x="0" y="0"/>
                                  <a:chExt cx="4122277" cy="537033"/>
                                </a:xfrm>
                              </wpg:grpSpPr>
                              <wps:wsp>
                                <wps:cNvPr id="214" name="Rectangle 1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0"/>
                                    <a:ext cx="324000" cy="237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C0070" w:rsidRPr="00CB1016" w:rsidRDefault="001C0070" w:rsidP="001C0070">
                                      <w:pPr>
                                        <w:pStyle w:val="34f3"/>
                                      </w:pPr>
                                      <w:r w:rsidRPr="00CB1016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215" name="Rectangle 1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256233"/>
                                    <a:ext cx="324000" cy="280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C0070" w:rsidRPr="005374BE" w:rsidRDefault="001C0070" w:rsidP="001C0070">
                                      <w:pPr>
                                        <w:pStyle w:val="34f1"/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instrText xml:space="preserve"> PAGE  \* Arabic  \* MERGEFORMAT </w:instrTex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separate"/>
                                      </w:r>
                                      <w:r w:rsidR="005F6FBE">
                                        <w:rPr>
                                          <w:noProof/>
                                          <w:lang w:val="en-US"/>
                                        </w:rPr>
                                        <w:t>2</w: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216" name="Rectangle 1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40677"/>
                                    <a:ext cx="3600000" cy="25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C0070" w:rsidRDefault="001C0070" w:rsidP="001C0070">
                                      <w:pPr>
                                        <w:pStyle w:val="34f1"/>
                                      </w:pPr>
                                      <w:r>
                                        <w:fldChar w:fldCharType="begin"/>
                                      </w:r>
                                      <w:r>
                                        <w:instrText xml:space="preserve"> DOCPROPERTY  </w:instrText>
                                      </w:r>
                                      <w:r w:rsidRPr="00BF1A6F">
                                        <w:instrText>обозначение</w:instrText>
                                      </w:r>
                                      <w:r>
                                        <w:instrText xml:space="preserve">_документа  \* MERGEFORMAT </w:instrText>
                                      </w:r>
                                      <w:r>
                                        <w:fldChar w:fldCharType="separate"/>
                                      </w:r>
                                      <w:r w:rsidR="00D04D05">
                                        <w:t>A.B.XXX.XX.XX.X-X.X</w:t>
                                      </w:r>
                                      <w: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17" name="Группа 217"/>
                              <wpg:cNvGrpSpPr/>
                              <wpg:grpSpPr>
                                <a:xfrm>
                                  <a:off x="0" y="0"/>
                                  <a:ext cx="2304000" cy="525600"/>
                                  <a:chOff x="0" y="0"/>
                                  <a:chExt cx="2303525" cy="527340"/>
                                </a:xfrm>
                              </wpg:grpSpPr>
                              <wps:wsp>
                                <wps:cNvPr id="218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C0070" w:rsidRPr="00945CCC" w:rsidRDefault="001C0070" w:rsidP="001C0070">
                                      <w:pPr>
                                        <w:pStyle w:val="34f3"/>
                                      </w:pPr>
                                      <w:r w:rsidRPr="00945CCC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19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361740"/>
                                    <a:ext cx="23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C0070" w:rsidRDefault="001C0070" w:rsidP="001C0070">
                                      <w:pPr>
                                        <w:pStyle w:val="34f3"/>
                                      </w:pPr>
                                      <w:r w:rsidRPr="00736406">
                                        <w:t>Изм</w:t>
                                      </w:r>
                                      <w:r w:rsidRPr="000411E6"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20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36174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C0070" w:rsidRPr="005E4A3B" w:rsidRDefault="001C0070" w:rsidP="001C0070">
                                      <w:pPr>
                                        <w:pStyle w:val="34f3"/>
                                      </w:pPr>
                                      <w:r w:rsidRPr="005E4A3B"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21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C0070" w:rsidRPr="000411E6" w:rsidRDefault="001C0070" w:rsidP="001C0070">
                                      <w:pPr>
                                        <w:pStyle w:val="34f3"/>
                                      </w:pPr>
                                      <w:r w:rsidRPr="000411E6"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22" name="Rectangle 1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57011" y="361740"/>
                                    <a:ext cx="468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C0070" w:rsidRPr="005E4A3B" w:rsidRDefault="001C0070" w:rsidP="001C0070">
                                      <w:pPr>
                                        <w:pStyle w:val="34f3"/>
                                      </w:pPr>
                                      <w:r w:rsidRPr="005E4A3B">
                                        <w:t>Подп.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23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C0070" w:rsidRDefault="001C0070" w:rsidP="001C007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24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8087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C0070" w:rsidRDefault="001C0070" w:rsidP="001C007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25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C0070" w:rsidRPr="00945CCC" w:rsidRDefault="001C0070" w:rsidP="001C007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26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C0070" w:rsidRPr="00945CCC" w:rsidRDefault="001C0070" w:rsidP="001C007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27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C0070" w:rsidRPr="005E4A3B" w:rsidRDefault="001C0070" w:rsidP="001C007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28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18087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C0070" w:rsidRPr="005E4A3B" w:rsidRDefault="001C0070" w:rsidP="001C007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29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C0070" w:rsidRPr="000411E6" w:rsidRDefault="001C0070" w:rsidP="001C007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30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C0070" w:rsidRPr="000411E6" w:rsidRDefault="001C0070" w:rsidP="001C007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231" name="Группа 231"/>
                          <wpg:cNvGrpSpPr/>
                          <wpg:grpSpPr>
                            <a:xfrm>
                              <a:off x="2955340" y="534010"/>
                              <a:ext cx="3240000" cy="165545"/>
                              <a:chOff x="-216376" y="0"/>
                              <a:chExt cx="3240772" cy="165600"/>
                            </a:xfrm>
                          </wpg:grpSpPr>
                          <wps:wsp>
                            <wps:cNvPr id="232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216376" y="0"/>
                                <a:ext cx="1296716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C0070" w:rsidRPr="006C5C53" w:rsidRDefault="001C0070" w:rsidP="001C0070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Копировал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233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396" y="0"/>
                                <a:ext cx="86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C0070" w:rsidRPr="006E6E82" w:rsidRDefault="001C0070" w:rsidP="001C0070">
                                  <w:pPr>
                                    <w:pStyle w:val="34f3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Формат А</w:t>
                                  </w:r>
                                  <w:r w:rsidR="006E6E82">
                                    <w:rPr>
                                      <w:lang w:val="en-US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34" name="Line 99"/>
                        <wps:cNvCnPr/>
                        <wps:spPr bwMode="auto">
                          <a:xfrm>
                            <a:off x="0" y="0"/>
                            <a:ext cx="0" cy="5364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00" o:spid="_x0000_s1148" style="position:absolute;left:0;text-align:left;margin-left:22.9pt;margin-top:14.4pt;width:805.05pt;height:1176.1pt;z-index:251692032;mso-position-horizontal-relative:page;mso-position-vertical-relative:page;mso-width-relative:margin;mso-height-relative:margin" coordsize="102230,149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">
              <v:group id="Группа 501" o:spid="_x0000_s1149" style="position:absolute;top:95539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weT3sUAAADc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qSKIbH&#10;mXAE5Po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8Hk97FAAAA3AAA&#10;AA8AAAAAAAAAAAAAAAAAqgIAAGRycy9kb3ducmV2LnhtbFBLBQYAAAAABAAEAPoAAACcAwAAAAA=&#10;">
                <v:group id="Группа 502" o:spid="_x0000_s115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P1Q2pxgAAANwA&#10;AAAPAAAAAAAAAAAAAAAAAKoCAABkcnMvZG93bnJldi54bWxQSwUGAAAAAAQABAD6AAAAnQMAAAAA&#10;">
                  <v:rect id="Rectangle 91" o:spid="_x0000_s115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/g+18QA&#10;AADcAAAADwAAAGRycy9kb3ducmV2LnhtbESPW2sCMRSE3wv9D+EU+qZJK95Wo6ileHnzAr4eNsfd&#10;xc3JkqS6/feNIPRxmJlvmOm8tbW4kQ+VYw0fXQWCOHem4kLD6fjdGYEIEdlg7Zg0/FKA+ez1ZYqZ&#10;cXfe0+0QC5EgHDLUUMbYZFKGvCSLoesa4uRdnLcYk/SFNB7vCW5r+anUQFqsOC2U2NCqpPx6+LEa&#10;Lie1HR4jLZYrP+7vvtR5sFFrrd/f2sUERKQ2/oef7Y3R0Fc9eJxJR0DO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f4PtfEAAAA3AAAAA8AAAAAAAAAAAAAAAAAmAIAAGRycy9k&#10;b3ducmV2LnhtbFBLBQYAAAAABAAEAPUAAACJAwAAAAA=&#10;" filled="f" strokeweight="1.5pt">
                    <v:textbox inset=",1mm"/>
                  </v:rect>
                  <v:group id="Группа 504" o:spid="_x0000_s115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3AwR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Ec/h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vcDBGxgAAANwA&#10;AAAPAAAAAAAAAAAAAAAAAKoCAABkcnMvZG93bnJldi54bWxQSwUGAAAAAAQABAD6AAAAnQMAAAAA&#10;">
                    <v:group id="Группа 505" o:spid="_x0000_s115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A8ld3FAAAA3AAA&#10;AA8AAAAAAAAAAAAAAAAAqgIAAGRycy9kb3ducmV2LnhtbFBLBQYAAAAABAAEAPoAAACcAwAAAAA=&#10;">
                      <v:line id="Line 76" o:spid="_x0000_s115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e2+ocMAAADcAAAADwAAAGRycy9kb3ducmV2LnhtbESPQYvCMBSE7wv+h/AEb2uqsEWqUUQQ&#10;lN3D6gp7fTSvTbF5KUm09d9vFgSPw8x8w6w2g23FnXxoHCuYTTMQxKXTDdcKLj/79wWIEJE1to5J&#10;wYMCbNajtxUW2vV8ovs51iJBOBSowMTYFVKG0pDFMHUdcfIq5y3GJH0ttcc+wW0r51mWS4sNpwWD&#10;He0MldfzzSqQx8/+2+/nl6quDp37PZqvvB+UmoyH7RJEpCG+ws/2QSv4yHL4P5OOgFz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ntvqHDAAAA3AAAAA8AAAAAAAAAAAAA&#10;AAAAoQIAAGRycy9kb3ducmV2LnhtbFBLBQYAAAAABAAEAPkAAACRAwAAAAA=&#10;" strokeweight="1.5pt"/>
                      <v:line id="Line 77" o:spid="_x0000_s115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qEbOsMAAADcAAAADwAAAGRycy9kb3ducmV2LnhtbESPQWsCMRSE7wX/Q3iCt5pV0MpqFBEE&#10;xR5aFbw+Nm83i5uXJYnu+u+bQqHHYWa+YVab3jbiST7UjhVMxhkI4sLpmisF18v+fQEiRGSNjWNS&#10;8KIAm/XgbYW5dh1/0/McK5EgHHJUYGJscylDYchiGLuWOHml8xZjkr6S2mOX4LaR0yybS4s1pwWD&#10;Le0MFffzwyqQx1P35ffTa1mVh9bdjuZz3vVKjYb9dgkiUh//w3/tg1Ywyz7g90w6AnL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hGzrDAAAA3AAAAA8AAAAAAAAAAAAA&#10;AAAAoQIAAGRycy9kb3ducmV2LnhtbFBLBQYAAAAABAAEAPkAAACRAwAAAAA=&#10;" strokeweight="1.5pt"/>
                      <v:line id="Line 78" o:spid="_x0000_s115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6PSMEAAADcAAAADwAAAGRycy9kb3ducmV2LnhtbERPz2vCMBS+D/Y/hDfYbaYKK6MaRYRC&#10;ZTtsKnh9NK9NsXkpSdbW/94cBjt+fL83u9n2YiQfOscKlosMBHHtdMetgsu5fPsAESKyxt4xKbhT&#10;gN32+WmDhXYT/9B4iq1IIRwKVGBiHAopQ23IYli4gThxjfMWY4K+ldrjlMJtL1dZlkuLHacGgwMd&#10;DNW3069VII+f07cvV5embarBXY/mK59mpV5f5v0aRKQ5/ov/3JVW8J6ltelMOgJy+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XPo9IwQAAANwAAAAPAAAAAAAAAAAAAAAA&#10;AKECAABkcnMvZG93bnJldi54bWxQSwUGAAAAAAQABAD5AAAAjwMAAAAA&#10;" strokeweight="1.5pt"/>
                      <v:line id="Line 79" o:spid="_x0000_s115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HIq08MAAADcAAAADwAAAGRycy9kb3ducmV2LnhtbESPQWsCMRSE7wX/Q3iCt5pVUOpqFBEE&#10;xR5aFbw+Nm83i5uXJYnu+u+bQqHHYWa+YVab3jbiST7UjhVMxhkI4sLpmisF18v+/QNEiMgaG8ek&#10;4EUBNuvB2wpz7Tr+puc5ViJBOOSowMTY5lKGwpDFMHYtcfJK5y3GJH0ltccuwW0jp1k2lxZrTgsG&#10;W9oZKu7nh1Ugj6fuy++n17IqD627Hc3nvOuVGg377RJEpD7+h//aB61gli3g90w6AnL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hyKtPDAAAA3AAAAA8AAAAAAAAAAAAA&#10;AAAAoQIAAGRycy9kb3ducmV2LnhtbFBLBQYAAAAABAAEAPkAAACRAwAAAAA=&#10;" strokeweight="1.5pt"/>
                    </v:group>
                    <v:line id="Line 92" o:spid="_x0000_s115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JEVk8AAAADcAAAADwAAAGRycy9kb3ducmV2LnhtbERPTYvCMBC9C/6HMII3TRWUpWuUZUFQ&#10;9LCrBa9DM23KNpOSRFv/vTkIe3y8781usK14kA+NYwWLeQaCuHS64VpBcd3PPkCEiKyxdUwKnhRg&#10;tx2PNphr1/MvPS6xFimEQ44KTIxdLmUoDVkMc9cRJ65y3mJM0NdSe+xTuG3lMsvW0mLDqcFgR9+G&#10;yr/L3SqQx1P/4/fLoqqrQ+duR3Ne94NS08nw9Qki0hD/xW/3QStYLdL8dCYdAbl9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yRFZPAAAAA3AAAAA8AAAAAAAAAAAAAAAAA&#10;oQIAAGRycy9kb3ducmV2LnhtbFBLBQYAAAAABAAEAPkAAACOAwAAAAA=&#10;" strokeweight="1.5pt"/>
                  </v:group>
                </v:group>
                <v:group id="Группа 511" o:spid="_x0000_s115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t4FA8QAAADcAAAA&#10;DwAAAAAAAAAAAAAAAACqAgAAZHJzL2Rvd25yZXYueG1sUEsFBgAAAAAEAAQA+gAAAJsDAAAAAA==&#10;">
                  <v:group id="Группа 128" o:spid="_x0000_s116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gfKOsUAAADcAAAADwAAAGRycy9kb3ducmV2LnhtbESPQWvCQBCF74L/YRmh&#10;N93EokjqKiJt6UEEtVB6G7JjEszOhuw2if++cxC8zfDevPfNeju4WnXUhsqzgXSWgCLOva24MPB9&#10;+ZiuQIWIbLH2TAbuFGC7GY/WmFnf84m6cyyUhHDI0EAZY5NpHfKSHIaZb4hFu/rWYZS1LbRtsZdw&#10;V+t5kiy1w4qlocSG9iXlt/OfM/DZY797Td+7w+26v/9eFsefQ0rGvEyG3RuoSEN8mh/XX1bw50Ir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4HyjrFAAAA3AAA&#10;AA8AAAAAAAAAAAAAAAAAqgIAAGRycy9kb3ducmV2LnhtbFBLBQYAAAAABAAEAPoAAACc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16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+xTsIA&#10;AADcAAAADwAAAGRycy9kb3ducmV2LnhtbERPzYrCMBC+C/sOYYS9yJrqQddqlFUQVoSC1QcYm7Et&#10;NpOSRO2+/UYQvM3H9zuLVWcacSfna8sKRsMEBHFhdc2lgtNx+/UNwgdkjY1lUvBHHlbLj94CU20f&#10;fKB7HkoRQ9inqKAKoU2l9EVFBv3QtsSRu1hnMEToSqkdPmK4aeQ4SSbSYM2xocKWNhUV1/xmFGAW&#10;ZqOrW6/Lwe2YZZPdeXrSe6U++93PHESgLrzFL/evjvPHM3g+Ey+Qy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+L7FO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1C0070" w:rsidRDefault="001C0070" w:rsidP="001C0070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16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yODsYA&#10;AADcAAAADwAAAGRycy9kb3ducmV2LnhtbESP3WrCQBCF74W+wzIFb6RubEFtdJVaECqFgD8PMGan&#10;STA7G3ZXTd++cyH0boZz5pxvluvetepGITaeDUzGGSji0tuGKwOn4/ZlDiomZIutZzLwSxHWq6fB&#10;EnPr77yn2yFVSkI45migTqnLtY5lTQ7j2HfEov344DDJGiptA94l3LX6Ncum2mHD0lBjR581lZfD&#10;1RnAIr1PLmGzqUbXY1FMd+fZyX4bM3zuPxagEvXp3/y4/rKC/yb48oxMo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syODs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1C0070" w:rsidRDefault="001C0070" w:rsidP="001C0070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16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ArlcMA&#10;AADcAAAADwAAAGRycy9kb3ducmV2LnhtbERP3WrCMBS+F/YO4Qx2IzbtBm7WRpmDwYZQsPoAx+as&#10;LTYnJYnavf0yELw7H9/vKdaj6cWFnO8sK8iSFARxbXXHjYLD/nP2BsIHZI29ZVLwSx7Wq4dJgbm2&#10;V97RpQqNiCHsc1TQhjDkUvq6JYM+sQNx5H6sMxgidI3UDq8x3PTyOU3n0mDHsaHFgT5aqk/V2SjA&#10;Miyyk9tsmul5X5bz7+PrQW+Venoc35cgAo3hLr65v3Sc/5LB/zPxArn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YArlc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1C0070" w:rsidRDefault="001C0070" w:rsidP="001C0070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16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K14sIA&#10;AADcAAAADwAAAGRycy9kb3ducmV2LnhtbERP24rCMBB9X/Afwgi+LJrqgpdqFBUEl4WClw8Ym7Et&#10;NpOSRK1/v1lY8G0O5zqLVWtq8SDnK8sKhoMEBHFudcWFgvNp15+C8AFZY22ZFLzIw2rZ+Vhgqu2T&#10;D/Q4hkLEEPYpKihDaFIpfV6SQT+wDXHkrtYZDBG6QmqHzxhuajlKkrE0WHFsKLGhbUn57Xg3CjAL&#10;s+HNbTbF5/2UZePvy+Ssf5Tqddv1HESgNrzF/+69jvO/RvD3TLxAL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UrXi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1C0070" w:rsidRDefault="001C0070" w:rsidP="001C0070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16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4QecIA&#10;AADcAAAADwAAAGRycy9kb3ducmV2LnhtbERP24rCMBB9F/Yfwizsi2jqCq5Wo6gguAiFVT9gbMa2&#10;2ExKErX+vVkQfJvDuc5s0Zpa3Mj5yrKCQT8BQZxbXXGh4HjY9MYgfEDWWFsmBQ/ysJh/dGaYanvn&#10;P7rtQyFiCPsUFZQhNKmUPi/JoO/bhjhyZ+sMhghdIbXDeww3tfxOkpE0WHFsKLGhdUn5ZX81CjAL&#10;k8HFrVZF93rIstHv6eeod0p9fbbLKYhAbXiLX+6tjvOHQ/h/Jl4g5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HhB5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1C0070" w:rsidRDefault="001C0070" w:rsidP="001C0070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34" o:spid="_x0000_s116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NW4s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E9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pNW4sQAAADcAAAA&#10;DwAAAAAAAAAAAAAAAACqAgAAZHJzL2Rvd25yZXYueG1sUEsFBgAAAAAEAAQA+gAAAJsDAAAAAA==&#10;">
                    <v:shape id="Text Box 87" o:spid="_x0000_s116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krqsMA&#10;AADcAAAADwAAAGRycy9kb3ducmV2LnhtbERPTWsCMRC9F/wPYYTealatIqtRRFCkl1LrweOwGZPF&#10;zWR3E9dtf31TKPQ2j/c5q03vKtFRG0rPCsajDARx4XXJRsH5c/+yABEissbKMyn4ogCb9eBphbn2&#10;D/6g7hSNSCEcclRgY6xzKUNhyWEY+Zo4cVffOowJtkbqFh8p3FVykmVz6bDk1GCxpp2l4na6OwWN&#10;7V9npnmvbt3bt9nawzE054tSz8N+uwQRqY//4j/3Uaf50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nkrq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1C0070" w:rsidRDefault="001C0070" w:rsidP="001C0070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16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u13c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twn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qu13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1C0070" w:rsidRDefault="001C0070" w:rsidP="001C0070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16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cQRsMA&#10;AADcAAAADwAAAGRycy9kb3ducmV2LnhtbERPTWsCMRC9C/6HMEJvNautVrZGEaFFehGtB4/DZpos&#10;bia7m7hu++ubQsHbPN7nLNe9q0RHbSg9K5iMMxDEhdclGwWnz7fHBYgQkTVWnknBNwVYr4aDJeba&#10;3/hA3TEakUI45KjAxljnUobCksMw9jVx4r586zAm2BqpW7ylcFfJaZbNpcOSU4PFmraWisvx6hQ0&#10;tn+emWZfXbqPH7Ox77vQnM5KPYz6zSuISH28i//dO53mP73A3zPpAr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ecQR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1C0070" w:rsidRDefault="001C0070" w:rsidP="001C0070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17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iENMYA&#10;AADcAAAADwAAAGRycy9kb3ducmV2LnhtbESPQU/DMAyF70j8h8hIu7EUNhAqy6YJCTTtMjF24Gg1&#10;JqnWOG0Tum6/fj4gcbP1nt/7vFiNoVED9amObOBhWoAirqKt2Rk4fL3fv4BKGdliE5kMnCnBanl7&#10;s8DSxhN/0rDPTkkIpxIN+JzbUutUeQqYprElFu0n9gGzrL3TtseThIdGPxbFsw5YszR4bOnNU3Xc&#10;/wYDnR/nT67bNcdhe3Fr/7FJ3eHbmMnduH4FlWnM/+a/640V/JnQyjMygV5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HiENMYAAADcAAAADwAAAAAAAAAAAAAAAACYAgAAZHJz&#10;L2Rvd25yZXYueG1sUEsFBgAAAAAEAAQA9QAAAIsDAAAAAA==&#10;" filled="f" stroked="f" strokeweight="1.5pt">
                      <v:textbox style="layout-flow:vertical;mso-layout-flow-alt:bottom-to-top" inset="0,0,0,0">
                        <w:txbxContent>
                          <w:p w:rsidR="001C0070" w:rsidRDefault="001C0070" w:rsidP="001C0070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17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Pfos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6Rv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WPfo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1C0070" w:rsidRDefault="001C0070" w:rsidP="001C0070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172" style="position:absolute;left:4317;width:97907;height:1475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0J4MIA&#10;AADcAAAADwAAAGRycy9kb3ducmV2LnhtbERPS2sCMRC+C/0PYQq91URpra5G8UGp9uYDvA6bcXdx&#10;M1mSqOu/N4WCt/n4njOZtbYWV/Khcqyh11UgiHNnKi40HPbf70MQISIbrB2ThjsFmE1fOhPMjLvx&#10;lq67WIgUwiFDDWWMTSZlyEuyGLquIU7cyXmLMUFfSOPxlsJtLftKDaTFilNDiQ0tS8rPu4vVcDqo&#10;zdc+0nyx9KPP35U6DtbqR+u313Y+BhGpjU/xv3tt0vzhB/w9ky6Q0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TQngwgAAANwAAAAPAAAAAAAAAAAAAAAAAJgCAABkcnMvZG93&#10;bnJldi54bWxQSwUGAAAAAAQABAD1AAAAhwMAAAAA&#10;" filled="f" strokeweight="1.5pt">
                <v:textbox inset=",1mm"/>
              </v:rect>
              <v:group id="Группа 185" o:spid="_x0000_s1173" style="position:absolute;left:35630;top:142362;width:66600;height:6984" coordsize="66600,69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mA6nsQAAADcAAAA&#10;DwAAAAAAAAAAAAAAAACqAgAAZHJzL2Rvd25yZXYueG1sUEsFBgAAAAAEAAQA+gAAAJsDAAAAAA==&#10;">
                <v:group id="Группа 186" o:spid="_x0000_s1174" style="position:absolute;width:66600;height:6984" coordsize="66599,69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GsqTpwwAAANwAAAAP&#10;AAAAAAAAAAAAAAAAAKoCAABkcnMvZG93bnJldi54bWxQSwUGAAAAAAQABAD6AAAAmgMAAAAA&#10;">
                  <v:group id="Группа 187" o:spid="_x0000_s1175" style="position:absolute;width:66599;height:5398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f4BcsQAAADcAAAA&#10;DwAAAAAAAAAAAAAAAACqAgAAZHJzL2Rvd25yZXYueG1sUEsFBgAAAAAEAAQA+gAAAJsDAAAAAA==&#10;">
                    <v:group id="Группа 188" o:spid="_x0000_s1176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hhlQDFAAAA3AAA&#10;AA8AAAAAAAAAAAAAAAAAqgIAAGRycy9kb3ducmV2LnhtbFBLBQYAAAAABAAEAPoAAACcAwAAAAA=&#10;">
                      <v:line id="Line 102" o:spid="_x0000_s1177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UFkCMQAAADcAAAADwAAAGRycy9kb3ducmV2LnhtbERPTWvCQBC9F/wPyxR6KboxQtHoKtoq&#10;lN60gngbspNsaHY2Zrcm+uu7hUJv83ifs1j1thZXan3lWMF4lIAgzp2uuFRw/NwNpyB8QNZYOyYF&#10;N/KwWg4eFphp1/GerodQihjCPkMFJoQmk9Lnhiz6kWuII1e41mKIsC2lbrGL4baWaZK8SIsVxwaD&#10;Db0ayr8O31bBpDhvny+Tt3GaVslHYe5dvjmVSj099us5iEB9+Bf/ud91nD+dwe8z8QK5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NQWQIxAAAANwAAAAPAAAAAAAAAAAA&#10;AAAAAKECAABkcnMvZG93bnJldi54bWxQSwUGAAAAAAQABAD5AAAAkgMAAAAA&#10;" strokeweight="1.5pt">
                        <v:stroke startarrowwidth="narrow" startarrowlength="short" endarrowwidth="narrow" endarrowlength="short"/>
                      </v:line>
                      <v:line id="Line 112" o:spid="_x0000_s1178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/Lvs8YAAADcAAAADwAAAGRycy9kb3ducmV2LnhtbESPQUsDQQyF70L/wxDBi9jZehh17bSU&#10;giAIgrXiNe7E3aU7me1O2m799eYgeEt4L+99mS/H2JkjDblN7GE2LcAQVym0XHvYvj/d3IPJghyw&#10;S0wezpRhuZhczLEM6cRvdNxIbTSEc4keGpG+tDZXDUXM09QTq/adhoii61DbMOBJw2Nnb4vC2Ygt&#10;a0ODPa0bqnabQ/TwgT+1nF++rl93zsn2c+8O6zvn/dXluHoEIzTKv/nv+jko/oPi6zM6gV38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fy77P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Line 113" o:spid="_x0000_s1179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L5KKMQAAADcAAAADwAAAGRycy9kb3ducmV2LnhtbERPTWvCQBC9F/oflhG8FN3Yw7ZGVylC&#10;oSAItZZex+yYBLOzaXbU6K/vFgq9zeN9znzZ+0adqYt1YAuTcQaKuAiu5tLC7uN19AwqCrLDJjBZ&#10;uFKE5eL+bo65Cxd+p/NWSpVCOOZooRJpc61jUZHHOA4tceIOofMoCXaldh1eUrhv9GOWGe2x5tRQ&#10;YUuriorj9uQtfOKtlOt6/7A5GiO7r29zWj0Za4eD/mUGSqiXf/Gf+82l+dMJ/D6TLtC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vkooxAAAANwAAAAPAAAAAAAAAAAA&#10;AAAAAKECAABkcnMvZG93bnJldi54bWxQSwUGAAAAAAQABAD5AAAAkgMAAAAA&#10;" strokeweight="1.5pt">
                        <v:stroke startarrowwidth="narrow" startarrowlength="short" endarrowwidth="narrow" endarrowlength="short"/>
                      </v:line>
                      <v:line id="Прямая соединительная линия 18" o:spid="_x0000_s118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3nzXcEAAADcAAAADwAAAGRycy9kb3ducmV2LnhtbERP24rCMBB9X/Afwgi+ramCt2qUuqgI&#10;C4IXfB6asS02k9Jkbf17Iyz4NodzncWqNaV4UO0KywoG/QgEcWp1wZmCy3n7PQXhPLLG0jIpeJKD&#10;1bLztcBY24aP9Dj5TIQQdjEqyL2vYildmpNB17cVceButjboA6wzqWtsQrgp5TCKxtJgwaEhx4p+&#10;ckrvpz+jYGTWk9/mvJuNk83EkL8Opodkq1Sv2yZzEJ5a/xH/u/c6zJ8N4f1MuEA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PefNdwQAAANwAAAAPAAAAAAAAAAAAAAAA&#10;AKECAABkcnMvZG93bnJldi54bWxQSwUGAAAAAAQABAD5AAAAjwMAAAAA&#10;" strokecolor="windowText" strokeweight="1.5pt"/>
                      <v:line id="Line 98" o:spid="_x0000_s1181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iiSXMYAAADcAAAADwAAAGRycy9kb3ducmV2LnhtbESPQWsCMRSE7wX/Q3iCl1ITV5CyNUpt&#10;K0hv1ULp7bF5u1m6eVk3qbv6602h4HGYmW+Y5XpwjThRF2rPGmZTBYK48KbmSsPnYfvwCCJEZION&#10;Z9JwpgDr1ehuibnxPX/QaR8rkSAcctRgY2xzKUNhyWGY+pY4eaXvHMYku0qaDvsEd43MlFpIhzWn&#10;BYstvVgqfva/TsO8/H67P85fZ1lWq/fSXvpi81VpPRkPz08gIg3xFv5v74yGTC3g70w6AnJ1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ooklz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Line 99" o:spid="_x0000_s1182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zSDPMYAAADcAAAADwAAAGRycy9kb3ducmV2LnhtbESPX2vCQBDE3wv9DscW+lLqRR/OknpK&#10;EYRCoeA/+rrNbZNgbi/NrRr99J4g+DjMzG+Yyaz3jTpQF+vAFoaDDBRxEVzNpYXNevH6BioKssMm&#10;MFk4UYTZ9PFhgrkLR17SYSWlShCOOVqoRNpc61hU5DEOQkucvL/QeZQku1K7Do8J7hs9yjKjPdac&#10;FipsaV5RsVvtvYUtnks5ff2+fO+Mkc3Pv9nPx8ba56f+4x2UUC/38K396SyMsjFcz6QjoKcX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s0gzz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Line 100" o:spid="_x0000_s1183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sXTsIAAADcAAAADwAAAGRycy9kb3ducmV2LnhtbERPTWvCQBC9F/oflin0UuqmHrYSXUUE&#10;oVAQapVex+yYBLOzMTtq9Nd3D4LHx/uezHrfqDN1sQ5s4WOQgSIugqu5tLD5Xb6PQEVBdtgEJgtX&#10;ijCbPj9NMHfhwj90XkupUgjHHC1UIm2udSwq8hgHoSVO3D50HiXBrtSuw0sK940eZpnRHmtODRW2&#10;tKioOKxP3sIWb6Vcv3dvq4Mxsvk7mtPi01j7+tLPx6CEenmI7+4vZ2GYpbXpTDoCev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qsXTsIAAADcAAAADwAAAAAAAAAAAAAA&#10;AAChAgAAZHJzL2Rvd25yZXYueG1sUEsFBgAAAAAEAAQA+QAAAJADAAAAAA==&#10;" strokeweight="1.5pt">
                        <v:stroke startarrowwidth="narrow" startarrowlength="short" endarrowwidth="narrow" endarrowlength="short"/>
                      </v:line>
                      <v:line id="Line 101" o:spid="_x0000_s1184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7cGLscAAADcAAAADwAAAGRycy9kb3ducmV2LnhtbESPQUsDMRSE74L/IbxCL2KTbkF027RY&#10;baF4swrS22PzdrN087LdpN3VX98IgsdhZr5hFqvBNeJCXag9a5hOFAjiwpuaKw2fH9v7RxAhIhts&#10;PJOGbwqwWt7eLDA3vud3uuxjJRKEQ44abIxtLmUoLDkME98SJ6/0ncOYZFdJ02Gf4K6RmVIP0mHN&#10;acFiSy+WiuP+7DTMysPm7jR7nWZZrd5K+9MX669K6/FoeJ6DiDTE//Bfe2c0ZOoJfs+kIyC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7twYuxwAAANwAAAAPAAAAAAAA&#10;AAAAAAAAAKECAABkcnMvZG93bnJldi54bWxQSwUGAAAAAAQABAD5AAAAlQMAAAAA&#10;" strokeweight="1.5pt">
                        <v:stroke startarrowwidth="narrow" startarrowlength="short" endarrowwidth="narrow" endarrowlength="short"/>
                      </v:line>
                      <v:line id="Line 103" o:spid="_x0000_s1185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yel28UAAADcAAAADwAAAGRycy9kb3ducmV2LnhtbESPwWrCQBCG70LfYZmCN93Eg9TUVUQQ&#10;eujFKDTehuw0iWZnk+yq6dt3DoUeh3/+b+Zbb0fXqgcNofFsIJ0noIhLbxuuDJxPh9kbqBCRLbae&#10;ycAPBdhuXiZrzKx/8pEeeayUQDhkaKCOscu0DmVNDsPcd8SSffvBYZRxqLQd8Clw1+pFkiy1w4bl&#10;Qo0d7Wsqb/ndCeW8XB1WX31zv6Z9Xly6vjh9ojHT13H3DirSGP+X/9of1sAilfdFRkR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yel28UAAADcAAAADwAAAAAAAAAA&#10;AAAAAAChAgAAZHJzL2Rvd25yZXYueG1sUEsFBgAAAAAEAAQA+QAAAJMDAAAAAA==&#10;">
                        <v:stroke startarrowwidth="narrow" startarrowlength="short" endarrowwidth="narrow" endarrowlength="short"/>
                      </v:line>
                      <v:line id="Line 133" o:spid="_x0000_s1186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goDsYAAADcAAAADwAAAGRycy9kb3ducmV2LnhtbESPQWvCQBSE74X+h+UVeim6iYetRFcp&#10;QqFQEGotXp/ZZxLMvk2zT43++m6h0OMwM98w8+XgW3WmPjaBLeTjDBRxGVzDlYXt5+toCioKssM2&#10;MFm4UoTl4v5ujoULF/6g80YqlSAcC7RQi3SF1rGsyWMch444eYfQe5Qk+0q7Hi8J7ls9yTKjPTac&#10;FmrsaFVTedycvIUvvFVyfd8/rY/GyHb3bU6rZ2Pt48PwMgMlNMh/+K/95ixM8hx+z6QjoB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5IKA7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</v:group>
                    <v:group id="Группа 212" o:spid="_x0000_s1187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KplYRxgAAANwA&#10;AAAPAAAAAAAAAAAAAAAAAKoCAABkcnMvZG93bnJldi54bWxQSwUGAAAAAAQABAD6AAAAnQMAAAAA&#10;">
                      <v:group id="Группа 213" o:spid="_x0000_s1188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erzisQAAADcAAAA&#10;DwAAAAAAAAAAAAAAAACqAgAAZHJzL2Rvd25yZXYueG1sUEsFBgAAAAAEAAQA+gAAAJsDAAAAAA==&#10;">
                        <v:rect id="Rectangle 123" o:spid="_x0000_s1189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+0GMcA&#10;AADcAAAADwAAAGRycy9kb3ducmV2LnhtbESPT2vCQBTE74V+h+UVvBTdKG3Q6CpWqPYgFP+g12f2&#10;mYRm34bsaqKf3i0Uehxm5jfMZNaaUlypdoVlBf1eBII4tbrgTMF+99kdgnAeWWNpmRTcyMFs+vw0&#10;wUTbhjd03fpMBAi7BBXk3leJlC7NyaDr2Yo4eGdbG/RB1pnUNTYBbko5iKJYGiw4LORY0SKn9Gd7&#10;MQrMZb4efZxW/v21We7ie7zE4/dBqc5LOx+D8NT6//Bf+0srGPTf4PdMOAJy+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6vtBjHAAAA3AAAAA8AAAAAAAAAAAAAAAAAmAIAAGRy&#10;cy9kb3ducmV2LnhtbFBLBQYAAAAABAAEAPUAAACMAwAAAAA=&#10;" filled="f" stroked="f">
                          <v:textbox inset="1pt,.4mm,1pt,1pt">
                            <w:txbxContent>
                              <w:p w:rsidR="001C0070" w:rsidRPr="00CB1016" w:rsidRDefault="001C0070" w:rsidP="001C0070">
                                <w:pPr>
                                  <w:pStyle w:val="34f3"/>
                                </w:pPr>
                                <w:r w:rsidRPr="00CB1016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26" o:spid="_x0000_s1190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MRg8cA&#10;AADcAAAADwAAAGRycy9kb3ducmV2LnhtbESPQWvCQBSE70L/w/IKvYhuFAw1dRVbaOpBkKrY62v2&#10;NQnNvg3ZNYn99V1B8DjMzDfMYtWbSrTUuNKygsk4AkGcWV1yruB4eB89g3AeWWNlmRRcyMFq+TBY&#10;YKJtx5/U7n0uAoRdggoK7+tESpcVZNCNbU0cvB/bGPRBNrnUDXYBbio5jaJYGiw5LBRY01tB2e/+&#10;bBSY83o7f/3+8LNhlx7ivzjFr91JqafHfv0CwlPv7+Fbe6MVTCczuJ4JR0Au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HjEYPHAAAA3AAAAA8AAAAAAAAAAAAAAAAAmAIAAGRy&#10;cy9kb3ducmV2LnhtbFBLBQYAAAAABAAEAPUAAACMAwAAAAA=&#10;" filled="f" stroked="f">
                          <v:textbox inset="1pt,.4mm,1pt,1pt">
                            <w:txbxContent>
                              <w:p w:rsidR="001C0070" w:rsidRPr="005374BE" w:rsidRDefault="001C0070" w:rsidP="001C0070">
                                <w:pPr>
                                  <w:pStyle w:val="34f1"/>
                                </w:pPr>
                                <w:r>
                                  <w:rPr>
                                    <w:lang w:val="en-US"/>
                                  </w:rP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separate"/>
                                </w:r>
                                <w:r w:rsidR="005F6FBE">
                                  <w:rPr>
                                    <w:noProof/>
                                    <w:lang w:val="en-US"/>
                                  </w:rPr>
                                  <w:t>2</w: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  <v:rect id="Rectangle 128" o:spid="_x0000_s1191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GP9MYA&#10;AADcAAAADwAAAGRycy9kb3ducmV2LnhtbESPQWvCQBSE7wX/w/IKvZS6UTBodBUVqh4Koha9PrOv&#10;STD7NmRXE/31bqHQ4zAz3zCTWWtKcaPaFZYV9LoRCOLU6oIzBd+Hz48hCOeRNZaWScGdHMymnZcJ&#10;Jto2vKPb3mciQNglqCD3vkqkdGlOBl3XVsTB+7G1QR9knUldYxPgppT9KIqlwYLDQo4VLXNKL/ur&#10;UWCu86/R4rz2g/dmdYgf8QpP26NSb6/tfAzCU+v/w3/tjVbQ78XweyYcATl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TGP9MYAAADcAAAADwAAAAAAAAAAAAAAAACYAgAAZHJz&#10;L2Rvd25yZXYueG1sUEsFBgAAAAAEAAQA9QAAAIsDAAAAAA==&#10;" filled="f" stroked="f">
                          <v:textbox inset="1pt,.4mm,1pt,1pt">
                            <w:txbxContent>
                              <w:p w:rsidR="001C0070" w:rsidRDefault="001C0070" w:rsidP="001C0070">
                                <w:pPr>
                                  <w:pStyle w:val="34f1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DOCPROPERTY  </w:instrText>
                                </w:r>
                                <w:r w:rsidRPr="00BF1A6F">
                                  <w:instrText>обозначение</w:instrText>
                                </w:r>
                                <w:r>
                                  <w:instrText xml:space="preserve">_документа  \* MERGEFORMAT </w:instrText>
                                </w:r>
                                <w:r>
                                  <w:fldChar w:fldCharType="separate"/>
                                </w:r>
                                <w:r w:rsidR="00D04D05">
                                  <w:t>A.B.XXX.XX.XX.X-X.X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</v:group>
                      <v:group id="Группа 217" o:spid="_x0000_s1192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tH1icQAAADc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lH8Dc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tH1icQAAADcAAAA&#10;DwAAAAAAAAAAAAAAAACqAgAAZHJzL2Rvd25yZXYueG1sUEsFBgAAAAAEAAQA+gAAAJsDAAAAAA==&#10;">
                        <v:rect id="Rectangle 119" o:spid="_x0000_s119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/d3L8MA&#10;AADcAAAADwAAAGRycy9kb3ducmV2LnhtbERPPW/CMBDdK/EfrEPqUjUODJSkMQjRlnRDQJdup/hw&#10;IuJzFLtJ+u/xUKnj0/sutpNtxUC9bxwrWCQpCOLK6YaNgq/Lx/MahA/IGlvHpOCXPGw3s4cCc+1G&#10;PtFwDkbEEPY5KqhD6HIpfVWTRZ+4jjhyV9dbDBH2RuoexxhuW7lM05W02HBsqLGjfU3V7fxjFby8&#10;7Z7o+O2u4T07ZKU5lYfMlEo9zqfdK4hAU/gX/7k/tYLlIq6NZ+IRkJ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/d3L8MAAADcAAAADwAAAAAAAAAAAAAAAACYAgAAZHJzL2Rv&#10;d25yZXYueG1sUEsFBgAAAAAEAAQA9QAAAIgDAAAAAA==&#10;" filled="f" stroked="f">
                          <v:textbox inset="0,0,0,0">
                            <w:txbxContent>
                              <w:p w:rsidR="001C0070" w:rsidRPr="00945CCC" w:rsidRDefault="001C0070" w:rsidP="001C0070">
                                <w:pPr>
                                  <w:pStyle w:val="34f3"/>
                                </w:pPr>
                                <w:r w:rsidRPr="00945CCC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15" o:spid="_x0000_s1194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vStMYA&#10;AADcAAAADwAAAGRycy9kb3ducmV2LnhtbESPzW7CMBCE75V4B2uReqnAgQNtQgxC0JLeKn4u3Fbx&#10;xomI11HsQnj7ulKlHkcz840mXw+2FTfqfeNYwWyagCAunW7YKDifPiZvIHxA1tg6JgUP8rBejZ5y&#10;zLS784Fux2BEhLDPUEEdQpdJ6cuaLPqp64ijV7neYoiyN1L3eI9w28p5kiykxYbjQo0dbWsqr8dv&#10;q+B1t3mhr4urwnu6TwtzKPapKZR6Hg+bJYhAQ/gP/7U/tYL5LIXfM/EIyN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LvStMYAAADcAAAADwAAAAAAAAAAAAAAAACYAgAAZHJz&#10;L2Rvd25yZXYueG1sUEsFBgAAAAAEAAQA9QAAAIsDAAAAAA==&#10;" filled="f" stroked="f">
                          <v:textbox inset="0,0,0,0">
                            <w:txbxContent>
                              <w:p w:rsidR="001C0070" w:rsidRDefault="001C0070" w:rsidP="001C0070">
                                <w:pPr>
                                  <w:pStyle w:val="34f3"/>
                                </w:pPr>
                                <w:r w:rsidRPr="00736406">
                                  <w:t>Изм</w:t>
                                </w:r>
                                <w:r w:rsidRPr="000411E6"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20" o:spid="_x0000_s1195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2xlMEA&#10;AADcAAAADwAAAGRycy9kb3ducmV2LnhtbERPPW/CMBDdkfgP1iF1QeCQgZIUgxAtpBsCunQ7xYcT&#10;NT5HsQvh3+MBifHpfS/XvW3ElTpfO1YwmyYgiEunazYKfs67yQKED8gaG8ek4E4e1qvhYIm5djc+&#10;0vUUjIgh7HNUUIXQ5lL6siKLfupa4shdXGcxRNgZqTu8xXDbyDRJ5tJizbGhwpa2FZV/p3+r4P1z&#10;M6bDr7uEr2yfFeZY7DNTKPU26jcfIAL14SV+ur+1gjSN8+OZeATk6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/tsZTBAAAA3AAAAA8AAAAAAAAAAAAAAAAAmAIAAGRycy9kb3du&#10;cmV2LnhtbFBLBQYAAAAABAAEAPUAAACGAwAAAAA=&#10;" filled="f" stroked="f">
                          <v:textbox inset="0,0,0,0">
                            <w:txbxContent>
                              <w:p w:rsidR="001C0070" w:rsidRPr="005E4A3B" w:rsidRDefault="001C0070" w:rsidP="001C0070">
                                <w:pPr>
                                  <w:pStyle w:val="34f3"/>
                                </w:pPr>
                                <w:r w:rsidRPr="005E4A3B">
                                  <w:t>№ докум.</w:t>
                                </w:r>
                              </w:p>
                            </w:txbxContent>
                          </v:textbox>
                        </v:rect>
                        <v:rect id="Rectangle 121" o:spid="_x0000_s1196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EUD8UA&#10;AADcAAAADwAAAGRycy9kb3ducmV2LnhtbESPzW7CMBCE75X6DtZW4lKBQw6UpBiEoJDeED8Xbqt4&#10;caLG6yh2Ibw9RqrU42hmvtHMFr1txJU6XztWMB4lIIhLp2s2Ck7HzXAKwgdkjY1jUnAnD4v568sM&#10;c+1uvKfrIRgRIexzVFCF0OZS+rIii37kWuLoXVxnMUTZGak7vEW4bWSaJBNpsea4UGFLq4rKn8Ov&#10;VfCxXr7T7uwu4SvbZoXZF9vMFEoN3vrlJ4hAffgP/7W/tYI0HcPzTDwCc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oRQPxQAAANwAAAAPAAAAAAAAAAAAAAAAAJgCAABkcnMv&#10;ZG93bnJldi54bWxQSwUGAAAAAAQABAD1AAAAigMAAAAA&#10;" filled="f" stroked="f">
                          <v:textbox inset="0,0,0,0">
                            <w:txbxContent>
                              <w:p w:rsidR="001C0070" w:rsidRPr="000411E6" w:rsidRDefault="001C0070" w:rsidP="001C0070">
                                <w:pPr>
                                  <w:pStyle w:val="34f3"/>
                                </w:pPr>
                                <w:r w:rsidRPr="000411E6"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43" o:spid="_x0000_s1197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OKeMUA&#10;AADcAAAADwAAAGRycy9kb3ducmV2LnhtbESPzW7CMBCE75V4B2uReqnAaQ4tCRiEKCXcED8Xbqt4&#10;cSLidRQbSN++roTU42hmvtHMFr1txJ06XztW8D5OQBCXTtdsFJyO36MJCB+QNTaOScEPeVjMBy8z&#10;zLV78J7uh2BEhLDPUUEVQptL6cuKLPqxa4mjd3GdxRBlZ6Tu8BHhtpFpknxIizXHhQpbWlVUXg83&#10;q+Dza/lGu7O7hHW2yQqzLzaZKZR6HfbLKYhAffgPP9tbrSBNU/g7E4+An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c4p4xQAAANwAAAAPAAAAAAAAAAAAAAAAAJgCAABkcnMv&#10;ZG93bnJldi54bWxQSwUGAAAAAAQABAD1AAAAigMAAAAA&#10;" filled="f" stroked="f">
                          <v:textbox inset="0,0,0,0">
                            <w:txbxContent>
                              <w:p w:rsidR="001C0070" w:rsidRPr="005E4A3B" w:rsidRDefault="001C0070" w:rsidP="001C0070">
                                <w:pPr>
                                  <w:pStyle w:val="34f3"/>
                                </w:pPr>
                                <w:r w:rsidRPr="005E4A3B">
                                  <w:t>Подп.</w:t>
                                </w:r>
                              </w:p>
                            </w:txbxContent>
                          </v:textbox>
                        </v:rect>
                        <v:rect id="Rectangle 115" o:spid="_x0000_s119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8v48YA&#10;AADcAAAADwAAAGRycy9kb3ducmV2LnhtbESPT2vCQBTE74V+h+UVeim6MQU10VXEtqa34p+Lt0f2&#10;uQlm34bsVuO3d4VCj8PM/IaZL3vbiAt1vnasYDRMQBCXTtdsFBz2X4MpCB+QNTaOScGNPCwXz09z&#10;zLW78pYuu2BEhLDPUUEVQptL6cuKLPqha4mjd3KdxRBlZ6Tu8BrhtpFpkoylxZrjQoUtrSsqz7tf&#10;q2DysXqjn6M7hc9skxVmW2wyUyj1+tKvZiAC9eE//Nf+1grS9B0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z8v48YAAADcAAAADwAAAAAAAAAAAAAAAACYAgAAZHJz&#10;L2Rvd25yZXYueG1sUEsFBgAAAAAEAAQA9QAAAIsDAAAAAA==&#10;" filled="f" stroked="f">
                          <v:textbox inset="0,0,0,0">
                            <w:txbxContent>
                              <w:p w:rsidR="001C0070" w:rsidRDefault="001C0070" w:rsidP="001C007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5" o:spid="_x0000_s1199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a3l8YA&#10;AADcAAAADwAAAGRycy9kb3ducmV2LnhtbESPT2vCQBTE74V+h+UVeim6MRQ10VXEtqa34p+Lt0f2&#10;uQlm34bsVuO3d4VCj8PM/IaZL3vbiAt1vnasYDRMQBCXTtdsFBz2X4MpCB+QNTaOScGNPCwXz09z&#10;zLW78pYuu2BEhLDPUUEVQptL6cuKLPqha4mjd3KdxRBlZ6Tu8BrhtpFpkoylxZrjQoUtrSsqz7tf&#10;q2DysXqjn6M7hc9skxVmW2wyUyj1+tKvZiAC9eE//Nf+1grS9B0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Na3l8YAAADcAAAADwAAAAAAAAAAAAAAAACYAgAAZHJz&#10;L2Rvd25yZXYueG1sUEsFBgAAAAAEAAQA9QAAAIsDAAAAAA==&#10;" filled="f" stroked="f">
                          <v:textbox inset="0,0,0,0">
                            <w:txbxContent>
                              <w:p w:rsidR="001C0070" w:rsidRDefault="001C0070" w:rsidP="001C007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20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5oSDMYA&#10;AADcAAAADwAAAGRycy9kb3ducmV2LnhtbESPT2vCQBTE74V+h+UVeim6MVA10VXEtqa34p+Lt0f2&#10;uQlm34bsVuO3d4VCj8PM/IaZL3vbiAt1vnasYDRMQBCXTtdsFBz2X4MpCB+QNTaOScGNPCwXz09z&#10;zLW78pYuu2BEhLDPUUEVQptL6cuKLPqha4mjd3KdxRBlZ6Tu8BrhtpFpkoylxZrjQoUtrSsqz7tf&#10;q2DysXqjn6M7hc9skxVmW2wyUyj1+tKvZiAC9eE//Nf+1grS9B0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5oSDMYAAADcAAAADwAAAAAAAAAAAAAAAACYAgAAZHJz&#10;L2Rvd25yZXYueG1sUEsFBgAAAAAEAAQA9QAAAIsDAAAAAA==&#10;" filled="f" stroked="f">
                          <v:textbox inset="0,0,0,0">
                            <w:txbxContent>
                              <w:p w:rsidR="001C0070" w:rsidRPr="00945CCC" w:rsidRDefault="001C0070" w:rsidP="001C007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201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0iMe8UA&#10;AADcAAAADwAAAGRycy9kb3ducmV2LnhtbESPS2/CMBCE70j9D9ZW6gWB0xyApBiE+iDcEI8Lt1W8&#10;OFHjdRS7kP57jITEcTQz32jmy9424kKdrx0reB8nIIhLp2s2Co6Hn9EMhA/IGhvHpOCfPCwXL4M5&#10;5tpdeUeXfTAiQtjnqKAKoc2l9GVFFv3YtcTRO7vOYoiyM1J3eI1w28g0SSbSYs1xocKWPisqf/d/&#10;VsH0azWk7cmdw3e2zgqzK9aZKZR6e+1XHyAC9eEZfrQ3WkGaTuB+Jh4Bu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SIx7xQAAANwAAAAPAAAAAAAAAAAAAAAAAJgCAABkcnMv&#10;ZG93bnJldi54bWxQSwUGAAAAAAQABAD1AAAAigMAAAAA&#10;" filled="f" stroked="f">
                          <v:textbox inset="0,0,0,0">
                            <w:txbxContent>
                              <w:p w:rsidR="001C0070" w:rsidRPr="00945CCC" w:rsidRDefault="001C0070" w:rsidP="001C007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202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Qp4MUA&#10;AADcAAAADwAAAGRycy9kb3ducmV2LnhtbESPS2/CMBCE70j9D9ZW6gWB0xyApBiE+iDcEI8Lt1W8&#10;OFHjdRS7kP57jITEcTQz32jmy9424kKdrx0reB8nIIhLp2s2Co6Hn9EMhA/IGhvHpOCfPCwXL4M5&#10;5tpdeUeXfTAiQtjnqKAKoc2l9GVFFv3YtcTRO7vOYoiyM1J3eI1w28g0SSbSYs1xocKWPisqf/d/&#10;VsH0azWk7cmdw3e2zgqzK9aZKZR6e+1XHyAC9eEZfrQ3WkGaTuF+Jh4Bu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BCngxQAAANwAAAAPAAAAAAAAAAAAAAAAAJgCAABkcnMv&#10;ZG93bnJldi54bWxQSwUGAAAAAAQABAD1AAAAigMAAAAA&#10;" filled="f" stroked="f">
                          <v:textbox inset="0,0,0,0">
                            <w:txbxContent>
                              <w:p w:rsidR="001C0070" w:rsidRPr="005E4A3B" w:rsidRDefault="001C0070" w:rsidP="001C007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203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u9ksEA&#10;AADcAAAADwAAAGRycy9kb3ducmV2LnhtbERPPW/CMBDdkfgP1iF1QeCQgZIUgxAtpBsCunQ7xYcT&#10;NT5HsQvh3+MBifHpfS/XvW3ElTpfO1YwmyYgiEunazYKfs67yQKED8gaG8ek4E4e1qvhYIm5djc+&#10;0vUUjIgh7HNUUIXQ5lL6siKLfupa4shdXGcxRNgZqTu8xXDbyDRJ5tJizbGhwpa2FZV/p3+r4P1z&#10;M6bDr7uEr2yfFeZY7DNTKPU26jcfIAL14SV+ur+1gjSNa+OZeATk6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GbvZLBAAAA3AAAAA8AAAAAAAAAAAAAAAAAmAIAAGRycy9kb3du&#10;cmV2LnhtbFBLBQYAAAAABAAEAPUAAACGAwAAAAA=&#10;" filled="f" stroked="f">
                          <v:textbox inset="0,0,0,0">
                            <w:txbxContent>
                              <w:p w:rsidR="001C0070" w:rsidRPr="005E4A3B" w:rsidRDefault="001C0070" w:rsidP="001C007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20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cYCcUA&#10;AADcAAAADwAAAGRycy9kb3ducmV2LnhtbESPzW7CMBCE75V4B2uReqnAaQ4tCRiEKCXcED8Xbqt4&#10;cSLidRQbSN++roTU42hmvtHMFr1txJ06XztW8D5OQBCXTtdsFJyO36MJCB+QNTaOScEPeVjMBy8z&#10;zLV78J7uh2BEhLDPUUEVQptL6cuKLPqxa4mjd3GdxRBlZ6Tu8BHhtpFpknxIizXHhQpbWlVUXg83&#10;q+Dza/lGu7O7hHW2yQqzLzaZKZR6HfbLKYhAffgPP9tbrSBNM/g7E4+An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1xgJxQAAANwAAAAPAAAAAAAAAAAAAAAAAJgCAABkcnMv&#10;ZG93bnJldi54bWxQSwUGAAAAAAQABAD1AAAAigMAAAAA&#10;" filled="f" stroked="f">
                          <v:textbox inset="0,0,0,0">
                            <w:txbxContent>
                              <w:p w:rsidR="001C0070" w:rsidRPr="000411E6" w:rsidRDefault="001C0070" w:rsidP="001C007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205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QnScIA&#10;AADcAAAADwAAAGRycy9kb3ducmV2LnhtbERPy4rCMBTdC/MP4Q64EU1HwbEdo8g8rLuh6mZ2l+aa&#10;lmluShO1/r1ZCC4P571c97YRF+p87VjB2yQBQVw6XbNRcDz8jBcgfEDW2DgmBTfysF69DJaYaXfl&#10;gi77YEQMYZ+hgiqENpPSlxVZ9BPXEkfu5DqLIcLOSN3hNYbbRk6TZC4t1hwbKmzps6Lyf3+2Ct6/&#10;NiP6/XOn8J1u09wU+TY1uVLD137zASJQH57ih3unFUxn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NCdJwgAAANwAAAAPAAAAAAAAAAAAAAAAAJgCAABkcnMvZG93&#10;bnJldi54bWxQSwUGAAAAAAQABAD1AAAAhwMAAAAA&#10;" filled="f" stroked="f">
                          <v:textbox inset="0,0,0,0">
                            <w:txbxContent>
                              <w:p w:rsidR="001C0070" w:rsidRPr="000411E6" w:rsidRDefault="001C0070" w:rsidP="001C007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</v:group>
                    </v:group>
                  </v:group>
                  <v:group id="Группа 231" o:spid="_x0000_s1206" style="position:absolute;left:29553;top:5340;width:32400;height:1655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cGUBsQAAADcAAAA&#10;DwAAAAAAAAAAAAAAAACqAgAAZHJzL2Rvd25yZXYueG1sUEsFBgAAAAAEAAQA+gAAAJsDAAAAAA==&#10;">
                    <v:rect id="Rectangle 122" o:spid="_x0000_s120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/Vl8cA&#10;AADcAAAADwAAAGRycy9kb3ducmV2LnhtbESPQWvCQBSE7wX/w/IEL1I3Rgxt6ioqaHsQSrW019fs&#10;Mwlm34bsaqK/vlsQehxm5htmtuhMJS7UuNKygvEoAkGcWV1yruDzsHl8AuE8ssbKMim4koPFvPcw&#10;w1Tblj/osve5CBB2KSoovK9TKV1WkEE3sjVx8I62MeiDbHKpG2wD3FQyjqJEGiw5LBRY07qg7LQ/&#10;GwXmvNw9r35e/XTYbg/JLdni9/uXUoN+t3wB4anz/+F7+00riCcx/J0JR0DO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W/1ZfHAAAA3AAAAA8AAAAAAAAAAAAAAAAAmAIAAGRy&#10;cy9kb3ducmV2LnhtbFBLBQYAAAAABAAEAPUAAACMAwAAAAA=&#10;" filled="f" stroked="f">
                      <v:textbox inset="1pt,.4mm,1pt,1pt">
                        <w:txbxContent>
                          <w:p w:rsidR="001C0070" w:rsidRPr="006C5C53" w:rsidRDefault="001C0070" w:rsidP="001C0070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Копировал</w:t>
                            </w:r>
                          </w:p>
                        </w:txbxContent>
                      </v:textbox>
                    </v:rect>
                    <v:rect id="Rectangle 122" o:spid="_x0000_s120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NwDMgA&#10;AADcAAAADwAAAGRycy9kb3ducmV2LnhtbESPT2vCQBTE74LfYXmCF6mbKoY2dRVb8M9BKI2lXp/Z&#10;1yQ0+zZkV5P207tCweMwM79h5svOVOJCjSstK3gcRyCIM6tLzhV8HtYPTyCcR9ZYWSYFv+Rguej3&#10;5pho2/IHXVKfiwBhl6CCwvs6kdJlBRl0Y1sTB+/bNgZ9kE0udYNtgJtKTqIolgZLDgsF1vRWUPaT&#10;no0Cc17tn19PWz8btZtD/Bdv8Pj+pdRw0K1eQHjq/D38395pBZPpFG5nwhGQiy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K83AMyAAAANwAAAAPAAAAAAAAAAAAAAAAAJgCAABk&#10;cnMvZG93bnJldi54bWxQSwUGAAAAAAQABAD1AAAAjQMAAAAA&#10;" filled="f" stroked="f">
                      <v:textbox inset="1pt,.4mm,1pt,1pt">
                        <w:txbxContent>
                          <w:p w:rsidR="001C0070" w:rsidRPr="006E6E82" w:rsidRDefault="001C0070" w:rsidP="001C0070">
                            <w:pPr>
                              <w:pStyle w:val="34f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Формат А</w:t>
                            </w:r>
                            <w:r w:rsidR="006E6E82"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v:textbox>
                    </v:rect>
                  </v:group>
                </v:group>
                <v:line id="Line 99" o:spid="_x0000_s1209" style="position:absolute;visibility:visible;mso-wrap-style:square" from="0,0" to="0,53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YrX9sYAAADcAAAADwAAAGRycy9kb3ducmV2LnhtbESPUWvCQBCE3wv+h2OFvpR6qS1XiZ5S&#10;hEKhUKha+rrm1iSY20tzq8b++l5B8HGYmW+Y2aL3jTpSF+vAFh5GGSjiIriaSwub9ev9BFQUZIdN&#10;YLJwpgiL+eBmhrkLJ/6k40pKlSAcc7RQibS51rGoyGMchZY4ebvQeZQku1K7Dk8J7hs9zjKjPdac&#10;FipsaVlRsV8dvIUv/C3l/L69+9gbI5vvH3NYPhtrb4f9yxSUUC/X8KX95iyMH5/g/0w6Anr+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WK1/bGAAAA3AAAAA8AAAAAAAAA&#10;AAAAAAAAoQIAAGRycy9kb3ducmV2LnhtbFBLBQYAAAAABAAEAPkAAACUAwAAAAA=&#10;" strokeweight="1.5pt">
                  <v:stroke startarrowwidth="narrow" startarrowlength="short" endarrowwidth="narrow" endarrowlength="short"/>
                </v:line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11C2" w:rsidRDefault="0039602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5888" behindDoc="0" locked="1" layoutInCell="1" allowOverlap="1" wp14:anchorId="3AD2DB85" wp14:editId="463C4C97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494" name="Группа 4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5306"/>
                      </a:xfrm>
                    </wpg:grpSpPr>
                    <wpg:grpSp>
                      <wpg:cNvPr id="399" name="Группа 399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306" name="Группа 306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307" name="Группа 307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308" name="Группа 308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309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10" name="Группа 310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311" name="Группа 311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312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13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14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15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316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317" name="Группа 317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318" name="Группа 318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319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602C" w:rsidRDefault="0039602C" w:rsidP="0039602C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20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602C" w:rsidRDefault="0039602C" w:rsidP="0039602C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21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602C" w:rsidRDefault="0039602C" w:rsidP="0039602C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22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602C" w:rsidRDefault="0039602C" w:rsidP="0039602C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23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602C" w:rsidRDefault="0039602C" w:rsidP="0039602C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24" name="Группа 324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32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602C" w:rsidRDefault="0039602C" w:rsidP="00396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602C" w:rsidRDefault="0039602C" w:rsidP="00396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7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602C" w:rsidRDefault="0039602C" w:rsidP="00396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8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602C" w:rsidRDefault="0039602C" w:rsidP="00396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9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602C" w:rsidRDefault="0039602C" w:rsidP="00396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30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8" name="Группа 398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395" name="Группа 395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333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37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38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4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52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397" name="Группа 397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396" name="Группа 396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377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CB1016" w:rsidRDefault="0039602C" w:rsidP="0039602C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380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5374BE" w:rsidRDefault="0039602C" w:rsidP="0039602C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5F7057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382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Default="000C7CDC" w:rsidP="0039602C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D04D05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92" name="Группа 392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35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945CCC" w:rsidRDefault="0039602C" w:rsidP="0039602C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57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Default="0039602C" w:rsidP="0039602C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5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5E4A3B" w:rsidRDefault="0039602C" w:rsidP="0039602C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5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0411E6" w:rsidRDefault="0039602C" w:rsidP="0039602C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62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5E4A3B" w:rsidRDefault="0039602C" w:rsidP="0039602C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84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Default="0039602C" w:rsidP="0039602C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8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Default="0039602C" w:rsidP="0039602C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8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945CCC" w:rsidRDefault="0039602C" w:rsidP="0039602C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8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945CCC" w:rsidRDefault="0039602C" w:rsidP="0039602C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8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5E4A3B" w:rsidRDefault="0039602C" w:rsidP="0039602C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89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5E4A3B" w:rsidRDefault="0039602C" w:rsidP="0039602C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90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0411E6" w:rsidRDefault="0039602C" w:rsidP="0039602C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91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0411E6" w:rsidRDefault="0039602C" w:rsidP="0039602C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490" name="Группа 490"/>
                      <wpg:cNvGrpSpPr/>
                      <wpg:grpSpPr>
                        <a:xfrm>
                          <a:off x="3386295" y="10329706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49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9602C" w:rsidRPr="006C5C53" w:rsidRDefault="0039602C" w:rsidP="0039602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9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9602C" w:rsidRPr="006C5C53" w:rsidRDefault="0039602C" w:rsidP="0039602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494" o:spid="_x0000_s1210" style="position:absolute;left:0;text-align:left;margin-left:22.7pt;margin-top:14.2pt;width:558.45pt;height:826.3pt;z-index:251685888;mso-position-horizontal-relative:page;mso-position-vertical-relative:page;mso-width-relative:margin;mso-height-relative:margin" coordsize="70920,10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">
              <v:group id="Группа 399" o:spid="_x0000_s1211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fMMinxgAAANwA&#10;AAAPAAAAAAAAAAAAAAAAAKoCAABkcnMvZG93bnJldi54bWxQSwUGAAAAAAQABAD6AAAAnQMAAAAA&#10;">
                <v:group id="Группа 306" o:spid="_x0000_s1212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qXJUsQAAADc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xtEE/s6E&#10;IyAXb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qXJUsQAAADcAAAA&#10;DwAAAAAAAAAAAAAAAACqAgAAZHJzL2Rvd25yZXYueG1sUEsFBgAAAAAEAAQA+gAAAJsDAAAAAA==&#10;">
                  <v:group id="Группа 307" o:spid="_x0000_s1213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elsycUAAADc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jK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npbMnFAAAA3AAA&#10;AA8AAAAAAAAAAAAAAAAAqgIAAGRycy9kb3ducmV2LnhtbFBLBQYAAAAABAAEAPoAAACcAwAAAAA=&#10;">
                    <v:group id="Группа 308" o:spid="_x0000_s121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Hb4u8IAAADcAAAADwAAAGRycy9kb3ducmV2LnhtbERPy4rCMBTdC/5DuMLs&#10;NO2IIh1TERkHFyKoA8PsLs3tA5ub0sS2/r1ZCC4P573eDKYWHbWusqwgnkUgiDOrKy4U/F730xUI&#10;55E11pZJwYMcbNLxaI2Jtj2fqbv4QoQQdgkqKL1vEildVpJBN7MNceBy2xr0AbaF1C32IdzU8jOK&#10;ltJgxaGhxIZ2JWW3y90o+Omx387j7+54y3eP/+vi9HeMSamPybD9AuFp8G/xy33QCuZRWBv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h2+LvCAAAA3AAAAA8A&#10;AAAAAAAAAAAAAAAAqgIAAGRycy9kb3ducmV2LnhtbFBLBQYAAAAABAAEAPoAAACZAwAAAAA=&#10;">
                      <v:rect id="Rectangle 91" o:spid="_x0000_s1215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vLxcQA&#10;AADcAAAADwAAAGRycy9kb3ducmV2LnhtbESPW2sCMRSE34X+h3AKfauJllpdjeKFUu2bF/D1sDnu&#10;Lm5OliTq+u9NoeDjMDPfMJNZa2txJR8qxxp6XQWCOHem4kLDYf/9PgQRIrLB2jFpuFOA2fSlM8HM&#10;uBtv6bqLhUgQDhlqKGNsMilDXpLF0HUNcfJOzluMSfpCGo+3BLe17Cs1kBYrTgslNrQsKT/vLlbD&#10;6aA2X/tI88XSjz5/V+o4WKsfrd9e2/kYRKQ2PsP/7bXR8KFG8HcmHQE5f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Bby8XEAAAA3AAAAA8AAAAAAAAAAAAAAAAAmAIAAGRycy9k&#10;b3ducmV2LnhtbFBLBQYAAAAABAAEAPUAAACJAwAAAAA=&#10;" filled="f" strokeweight="1.5pt">
                        <v:textbox inset=",1mm"/>
                      </v:rect>
                      <v:group id="Группа 310" o:spid="_x0000_s1216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9liYMIAAADcAAAADwAAAGRycy9kb3ducmV2LnhtbERPy4rCMBTdC/5DuMLs&#10;NO2IIh1TERkHFyKoA8PsLs3tA5ub0sS2/r1ZCC4P573eDKYWHbWusqwgnkUgiDOrKy4U/F730xUI&#10;55E11pZJwYMcbNLxaI2Jtj2fqbv4QoQQdgkqKL1vEildVpJBN7MNceBy2xr0AbaF1C32IdzU8jOK&#10;ltJgxaGhxIZ2JWW3y90o+Omx387j7+54y3eP/+vi9HeMSamPybD9AuFp8G/xy33QCuZxmB/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PZYmDCAAAA3AAAAA8A&#10;AAAAAAAAAAAAAAAAqgIAAGRycy9kb3ducmV2LnhtbFBLBQYAAAAABAAEAPoAAACZAwAAAAA=&#10;">
                        <v:group id="Группа 311" o:spid="_x0000_s1217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JXH+8QAAADcAAAA&#10;DwAAAAAAAAAAAAAAAACqAgAAZHJzL2Rvd25yZXYueG1sUEsFBgAAAAAEAAQA+gAAAJsDAAAAAA==&#10;">
                          <v:line id="Line 76" o:spid="_x0000_s1218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UTsh8QAAADcAAAADwAAAGRycy9kb3ducmV2LnhtbESPwWrDMBBE74H8g9hCb4kcF0JxIptS&#10;CCS0hzYx5LpYa8vUWhlJid2/rwqFHoeZecPsq9kO4k4+9I4VbNYZCOLG6Z47BfXlsHoGESKyxsEx&#10;KfimAFW5XOyx0G7iT7qfYycShEOBCkyMYyFlaAxZDGs3Eievdd5iTNJ3UnucEtwOMs+yrbTYc1ow&#10;ONKroebrfLMK5Olt+vCHvG679ji668m8b6dZqceH+WUHItIc/8N/7aNW8LTJ4fdMOgKy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ROyHxAAAANwAAAAPAAAAAAAAAAAA&#10;AAAAAKECAABkcnMvZG93bnJldi54bWxQSwUGAAAAAAQABAD5AAAAkgMAAAAA&#10;" strokeweight="1.5pt"/>
                          <v:line id="Line 77" o:spid="_x0000_s1219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hJHMMAAADcAAAADwAAAGRycy9kb3ducmV2LnhtbESPT4vCMBTE74LfITxhb5qqINI1igiC&#10;4h78B14fzWtTtnkpSbTdb78RFvY4zMxvmNWmt414kQ+1YwXTSQaCuHC65krB/bYfL0GEiKyxcUwK&#10;fijAZj0crDDXruMLva6xEgnCIUcFJsY2lzIUhiyGiWuJk1c6bzEm6SupPXYJbhs5y7KFtFhzWjDY&#10;0s5Q8X19WgXyeOrOfj+7l1V5aN3jaL4WXa/Ux6jffoKI1Mf/8F/7oBXMp3N4n0lHQK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oISRzDAAAA3AAAAA8AAAAAAAAAAAAA&#10;AAAAoQIAAGRycy9kb3ducmV2LnhtbFBLBQYAAAAABAAEAPkAAACRAwAAAAA=&#10;" strokeweight="1.5pt"/>
                          <v:line id="Line 78" o:spid="_x0000_s1220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eHRaMMAAADcAAAADwAAAGRycy9kb3ducmV2LnhtbESPQWsCMRSE7wX/Q3iCt5pVi8hqFBEE&#10;xR5aFbw+Nm83i5uXJYnu+u+bQqHHYWa+YVab3jbiST7UjhVMxhkI4sLpmisF18v+fQEiRGSNjWNS&#10;8KIAm/XgbYW5dh1/0/McK5EgHHJUYGJscylDYchiGLuWOHml8xZjkr6S2mOX4LaR0yybS4s1pwWD&#10;Le0MFffzwyqQx1P35ffTa1mVh9bdjuZz3vVKjYb9dgkiUh//w3/tg1Ywm3zA75l0BOT6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Xh0WjDAAAA3AAAAA8AAAAAAAAAAAAA&#10;AAAAoQIAAGRycy9kb3ducmV2LnhtbFBLBQYAAAAABAAEAPkAAACRAwAAAAA=&#10;" strokeweight="1.5pt"/>
                          <v:line id="Line 79" o:spid="_x0000_s1221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1088MAAADc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m3zA75l0BOT6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qtdPPDAAAA3AAAAA8AAAAAAAAAAAAA&#10;AAAAoQIAAGRycy9kb3ducmV2LnhtbFBLBQYAAAAABAAEAPkAAACRAwAAAAA=&#10;" strokeweight="1.5pt"/>
                        </v:group>
                        <v:line id="Line 92" o:spid="_x0000_s1222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/qhMMAAADcAAAADwAAAGRycy9kb3ducmV2LnhtbESPQYvCMBSE7wv+h/AEb2uqC2WpRhFB&#10;UNbDrgpeH81rU2xeShJt/fdmYWGPw8x8wyzXg23Fg3xoHCuYTTMQxKXTDdcKLufd+yeIEJE1to5J&#10;wZMCrFejtyUW2vX8Q49TrEWCcChQgYmxK6QMpSGLYeo64uRVzluMSfpaao99gttWzrMslxYbTgsG&#10;O9oaKm+nu1UgD1/9t9/NL1Vd7Tt3PZhj3g9KTcbDZgEi0hD/w3/tvVbwMcvh90w6AnL1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p/6oTDAAAA3AAAAA8AAAAAAAAAAAAA&#10;AAAAoQIAAGRycy9kb3ducmV2LnhtbFBLBQYAAAAABAAEAPkAAACRAwAAAAA=&#10;" strokeweight="1.5pt"/>
                      </v:group>
                    </v:group>
                    <v:group id="Группа 317" o:spid="_x0000_s1223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DD6FMYAAADcAAAADwAAAGRycy9kb3ducmV2LnhtbESPT2vCQBTE70K/w/IK&#10;vZlNGmpLmlVEaulBCmqh9PbIPpNg9m3Irvnz7V2h4HGYmd8w+Wo0jeipc7VlBUkUgyAurK65VPBz&#10;3M7fQDiPrLGxTAomcrBaPsxyzLQdeE/9wZciQNhlqKDyvs2kdEVFBl1kW+LgnWxn0AfZlVJ3OAS4&#10;aeRzHC+kwZrDQoUtbSoqzoeLUfA54LBOk49+dz5tpr/jy/fvLiGlnh7H9TsIT6O/h//bX1pBmrzC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sMPoUxgAAANwA&#10;AAAPAAAAAAAAAAAAAAAAAKoCAABkcnMvZG93bnJldi54bWxQSwUGAAAAAAQABAD6AAAAnQMAAAAA&#10;">
                      <v:group id="Группа 318" o:spid="_x0000_s1224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a9uZsIAAADcAAAADwAAAGRycy9kb3ducmV2LnhtbERPy4rCMBTdC/5DuMLs&#10;NO2IIh1TERkHFyKoA8PsLs3tA5ub0sS2/r1ZCC4P573eDKYWHbWusqwgnkUgiDOrKy4U/F730xUI&#10;55E11pZJwYMcbNLxaI2Jtj2fqbv4QoQQdgkqKL1vEildVpJBN7MNceBy2xr0AbaF1C32IdzU8jOK&#10;ltJgxaGhxIZ2JWW3y90o+Omx387j7+54y3eP/+vi9HeMSamPybD9AuFp8G/xy33QCuZxWBv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2vbmbCAAAA3AAAAA8A&#10;AAAAAAAAAAAAAAAAqgIAAGRycy9kb3ducmV2LnhtbFBLBQYAAAAABAAEAPoAAACZAw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25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YcVEsUA&#10;AADcAAAADwAAAGRycy9kb3ducmV2LnhtbESP0WrCQBRE34X+w3ILvkjdpAWt0VVqQagIAaMfcM3e&#10;JsHs3bC7avr3XUHwcZiZM8xi1ZtWXMn5xrKCdJyAIC6tbrhScDxs3j5B+ICssbVMCv7Iw2r5Mlhg&#10;pu2N93QtQiUihH2GCuoQukxKX9Zk0I9tRxy9X+sMhihdJbXDW4SbVr4nyUQabDgu1NjRd03lubgY&#10;BZiHWXp263U1uhzyfLI9TY96p9Twtf+agwjUh2f40f7RCj7SGdzPxCMgl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hxUS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39602C" w:rsidRDefault="0039602C" w:rsidP="0039602C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26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F2MsEA&#10;AADcAAAADwAAAGRycy9kb3ducmV2LnhtbERPzYrCMBC+C75DGMGLrKkKunaNsi4IK0LB6gOMzWxb&#10;bCYlidp9e3MQPH58/6tNZxpxJ+drywom4wQEcWF1zaWC82n38QnCB2SNjWVS8E8eNut+b4Wptg8+&#10;0j0PpYgh7FNUUIXQplL6oiKDfmxb4sj9WWcwROhKqR0+Yrhp5DRJ5tJgzbGhwpZ+Kiqu+c0owCws&#10;J1e33Zaj2ynL5vvL4qwPSg0H3fcXiEBdeItf7l+tYDaN8+OZeATk+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LRdjLBAAAA3A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39602C" w:rsidRDefault="0039602C" w:rsidP="0039602C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27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Z3TqcUA&#10;AADcAAAADwAAAGRycy9kb3ducmV2LnhtbESP3WrCQBSE7wXfYTlCb0Q3seBP6iq1UFAKAX8e4Jg9&#10;TYLZs2F31fj2XaHg5TAz3zDLdWcacSPna8sK0nECgriwuuZSwen4PZqD8AFZY2OZFDzIw3rV7y0x&#10;0/bOe7odQikihH2GCqoQ2kxKX1Rk0I9tSxy9X+sMhihdKbXDe4SbRk6SZCoN1hwXKmzpq6Licrga&#10;BZiHRXpxm005vB7zfLo7z076R6m3Qff5ASJQF17h//ZWK3ifpPA8E4+AXP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ndO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39602C" w:rsidRDefault="0039602C" w:rsidP="0039602C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28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9N3sUA&#10;AADcAAAADwAAAGRycy9kb3ducmV2LnhtbESP3WrCQBSE7wu+w3IEb4puTMGf6CoqCC2FgD8PcMwe&#10;k2D2bNhdNX37bqHg5TAz3zDLdWca8SDna8sKxqMEBHFhdc2lgvNpP5yB8AFZY2OZFPyQh/Wq97bE&#10;TNsnH+hxDKWIEPYZKqhCaDMpfVGRQT+yLXH0rtYZDFG6UmqHzwg3jUyTZCIN1hwXKmxpV1FxO96N&#10;AszDfHxz2235fj/l+eTrMj3rb6UG/W6zABGoC6/wf/tTK/hIU/g7E4+AXP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T03e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39602C" w:rsidRDefault="0039602C" w:rsidP="0039602C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29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PoRcYA&#10;AADcAAAADwAAAGRycy9kb3ducmV2LnhtbESP0WrCQBRE34X+w3ILfZFmYwTbpq5SCwWLEFDzAbfZ&#10;2ySYvRt2N5r+vVsQfBxm5gyzXI+mE2dyvrWsYJakIIgrq1uuFZTHr+dXED4ga+wsk4I/8rBePUyW&#10;mGt74T2dD6EWEcI+RwVNCH0upa8aMugT2xNH79c6gyFKV0vt8BLhppNZmi6kwZbjQoM9fTZUnQ6D&#10;UYBFeJud3GZTT4djUSy+f15KvVPq6XH8eAcRaAz38K291Qrm2Rz+z8QjIF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gPoRc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39602C" w:rsidRDefault="0039602C" w:rsidP="0039602C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324" o:spid="_x0000_s1230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o6u3s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pBmiz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Sjq7exgAAANwA&#10;AAAPAAAAAAAAAAAAAAAAAKoCAABkcnMvZG93bnJldi54bWxQSwUGAAAAAAQABAD6AAAAnQMAAAAA&#10;">
                        <v:shape id="Text Box 87" o:spid="_x0000_s1231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TTlsUA&#10;AADcAAAADwAAAGRycy9kb3ducmV2LnhtbESPT2sCMRTE7wW/Q3iCt5r1L2VrFBEq0kupeujxsXlN&#10;Fjcvu5t0XfvpTaHgcZiZ3zCrTe8q0VEbSs8KJuMMBHHhdclGwfn09vwCIkRkjZVnUnCjAJv14GmF&#10;ufZX/qTuGI1IEA45KrAx1rmUobDkMIx9TZy8b986jEm2RuoWrwnuKjnNsqV0WHJasFjTzlJxOf44&#10;BY3t5wvTfFSX7v3XbO3+EJrzl1KjYb99BRGpj4/wf/ugFcymC/g7k46AX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ZNOW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39602C" w:rsidRDefault="0039602C" w:rsidP="00396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32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ZN4cUA&#10;AADcAAAADwAAAGRycy9kb3ducmV2LnhtbESPQWsCMRSE7wX/Q3hCbzVb20rZGkUERXopVQ8eH5vX&#10;ZHHzsruJ6+qvbwTB4zAz3zDTee8q0VEbSs8KXkcZCOLC65KNgv1u9fIJIkRkjZVnUnChAPPZ4GmK&#10;ufZn/qVuG41IEA45KrAx1rmUobDkMIx8TZy8P986jEm2RuoWzwnuKjnOsol0WHJasFjT0lJx3J6c&#10;gsb27x+m+amO3ffVLOx6E5r9QannYb/4AhGpj4/wvb3RCt7GE7idSUdAz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tk3h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39602C" w:rsidRDefault="0039602C" w:rsidP="00396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33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roesYA&#10;AADcAAAADwAAAGRycy9kb3ducmV2LnhtbESPT2sCMRTE74V+h/AKvWm2tlXZGkWEFuml+Ofg8bF5&#10;Joubl91NXLd+elMQehxm5jfMbNG7SnTUhtKzgpdhBoK48Lpko2C/+xxMQYSIrLHyTAp+KcBi/vgw&#10;w1z7C2+o20YjEoRDjgpsjHUuZSgsOQxDXxMn7+hbhzHJ1kjd4iXBXSVHWTaWDktOCxZrWlkqTtuz&#10;U9DY/u3dND/Vqfu+mqX9Wodmf1Dq+alffoCI1Mf/8L291gpeRxP4O5OOgJz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froes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39602C" w:rsidRDefault="0039602C" w:rsidP="00396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34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V8CMIA&#10;AADcAAAADwAAAGRycy9kb3ducmV2LnhtbERPy2oCMRTdF/oP4Rbc1YyPSpkaRQSLuJGqC5eXyTUZ&#10;nNzMTNJx9OvNotDl4bzny95VoqM2lJ4VjIYZCOLC65KNgtNx8/4JIkRkjZVnUnCnAMvF68scc+1v&#10;/EPdIRqRQjjkqMDGWOdShsKSwzD0NXHiLr51GBNsjdQt3lK4q+Q4y2bSYcmpwWJNa0vF9fDrFDS2&#10;n36YZl9du93DrOz3NjSns1KDt371BSJSH//Ff+6tVjAZp7XpTDoC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ZXwI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39602C" w:rsidRDefault="0039602C" w:rsidP="00396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35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nZk8YA&#10;AADcAAAADwAAAGRycy9kb3ducmV2LnhtbESPT2sCMRTE74V+h/AKvWm2thXdGkWEFuml+Ofg8bF5&#10;Joubl91NXLd+elMQehxm5jfMbNG7SnTUhtKzgpdhBoK48Lpko2C/+xxMQISIrLHyTAp+KcBi/vgw&#10;w1z7C2+o20YjEoRDjgpsjHUuZSgsOQxDXxMn7+hbhzHJ1kjd4iXBXSVHWTaWDktOCxZrWlkqTtuz&#10;U9DY/u3dND/Vqfu+mqX9Wodmf1Dq+alffoCI1Mf/8L291gpeR1P4O5OOgJz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ynZk8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39602C" w:rsidRDefault="0039602C" w:rsidP="00396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36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2o5cEA&#10;AADcAAAADwAAAGRycy9kb3ducmV2LnhtbERPy2oCMRTdC/2HcAvdOUkrWh2NYi2ltrvqgNvL5M6D&#10;Tm6GJNXx75uF4PJw3qvNYDtxJh9axxqeMwWCuHSm5VpDcfwYz0GEiGywc0warhRgs34YrTA37sI/&#10;dD7EWqQQDjlqaGLscylD2ZDFkLmeOHGV8xZjgr6WxuMlhdtOvig1kxZbTg0N9rRrqPw9/FkNVaG+&#10;Xo+Rtm87v5h+v6vTbK8+tX56HLZLEJGGeBff3HujYTJJ89OZdATk+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8NqOXBAAAA3AAAAA8AAAAAAAAAAAAAAAAAmAIAAGRycy9kb3du&#10;cmV2LnhtbFBLBQYAAAAABAAEAPUAAACGAwAAAAA=&#10;" filled="f" strokeweight="1.5pt">
                    <v:textbox inset=",1mm"/>
                  </v:rect>
                </v:group>
                <v:group id="Группа 398" o:spid="_x0000_s1237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B8bTzCAAAA3AAAAA8A&#10;AAAAAAAAAAAAAAAAqgIAAGRycy9kb3ducmV2LnhtbFBLBQYAAAAABAAEAPoAAACZAwAAAAA=&#10;">
                  <v:group id="Группа 395" o:spid="_x0000_s1238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n3CosYAAADcAAAADwAAAGRycy9kb3ducmV2LnhtbESPQWvCQBSE7wX/w/IK&#10;3ppNlJSaZhWRKh5CoSqU3h7ZZxLMvg3ZbRL/fbdQ6HGYmW+YfDOZVgzUu8aygiSKQRCXVjdcKbic&#10;908vIJxH1thaJgV3crBZzx5yzLQd+YOGk69EgLDLUEHtfZdJ6cqaDLrIdsTBu9reoA+yr6TucQxw&#10;08pFHD9Lgw2HhRo72tVU3k7fRsFhxHG7TN6G4nbd3b/O6ftnkZBS88dp+wrC0+T/w3/to1awXKX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fcKixgAAANwA&#10;AAAPAAAAAAAAAAAAAAAAAKoCAABkcnMvZG93bnJldi54bWxQSwUGAAAAAAQABAD6AAAAnQMAAAAA&#10;">
                    <v:line id="Line 102" o:spid="_x0000_s1239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tL05MUAAADcAAAADwAAAGRycy9kb3ducmV2LnhtbESPT2vCQBTE74V+h+UJvRTdmIBIdBX7&#10;D4q3qiDeHtmXbDD7Ns1uTdpP7xYEj8PMb4ZZrgfbiAt1vnasYDpJQBAXTtdcKTjsP8ZzED4ga2wc&#10;k4Jf8rBePT4sMdeu5y+67EIlYgn7HBWYENpcSl8YsugnriWOXuk6iyHKrpK6wz6W20amSTKTFmuO&#10;CwZbejVUnHc/VkFWnt6fv7O3aZrWybY0f33xcqyUehoNmwWIQEO4h2/0p45clsH/mXgE5Oo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tL05M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2" o:spid="_x0000_s1240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7lGHMYAAADcAAAADwAAAGRycy9kb3ducmV2LnhtbESPUUvDQBCE3wX/w7GCL9JetHCVtNci&#10;BUEQBGvE121um4Tm9mJu26b+eq9Q6OMwM98w8+XgW3WgPjaBLTyOM1DEZXANVxaKr9fRM6goyA7b&#10;wGThRBGWi9ubOeYuHPmTDmupVIJwzNFCLdLlWseyJo9xHDri5G1D71GS7CvtejwmuG/1U5YZ7bHh&#10;tFBjR6uayt167y18418lp/fNw8fOGCl+fs1+NTXW3t8NLzNQQoNcw5f2m7MwmUzhfCYdAb3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O5Rh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241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ibSbsMAAADcAAAADwAAAGRycy9kb3ducmV2LnhtbERPS2vCQBC+F/oflin0UnRTha1EVylC&#10;QSgUfBSvY3ZMgtnZNDtq7K93D4UeP773bNH7Rl2oi3VgC6/DDBRxEVzNpYXd9mMwARUF2WETmCzc&#10;KMJi/vgww9yFK6/pspFSpRCOOVqoRNpc61hU5DEOQ0ucuGPoPEqCXaldh9cU7hs9yjKjPdacGips&#10;aVlRcdqcvYVv/C3l9nl4+ToZI7v9jzkv34y1z0/9+xSUUC//4j/3ylkYj9PadCYdAT2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Im0m7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42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2x+8UAAADcAAAADwAAAGRycy9kb3ducmV2LnhtbESPW2vCQBSE34X+h+UU+mY22npLXSWV&#10;KgVB8ILPh+xpEpo9G7Krif/eFYQ+DjPzDTNfdqYSV2pcaVnBIIpBEGdWl5wrOB3X/SkI55E1VpZJ&#10;wY0cLBcvvTkm2ra8p+vB5yJA2CWooPC+TqR0WUEGXWRr4uD92sagD7LJpW6wDXBTyWEcj6XBksNC&#10;gTWtCsr+DhejYGS+Jtv2uJmN0++JIX8eTHfpWqm31y79BOGp8//hZ/tHK3j/GMLjTDgCcnE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N2x+8UAAADcAAAADwAAAAAAAAAA&#10;AAAAAAChAgAAZHJzL2Rvd25yZXYueG1sUEsFBgAAAAAEAAQA+QAAAJMDAAAAAA==&#10;" strokecolor="windowText" strokeweight="1.5pt"/>
                    <v:line id="Line 98" o:spid="_x0000_s1243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tSHmcYAAADcAAAADwAAAGRycy9kb3ducmV2LnhtbESPzWrDMBCE74G+g9hALyGWY5dQ3Cih&#10;v1ByS1IIvS3W2jKxVq6lxm6fvgoUchxmvhlmtRltK87U+8axgkWSgiAunW64VvBxeJvfg/ABWWPr&#10;mBT8kIfN+maywkK7gXd03odaxBL2BSowIXSFlL40ZNEnriOOXuV6iyHKvpa6xyGW21ZmabqUFhuO&#10;CwY7ejZUnvbfVkFefb7OvvKXRZY16bYyv0P5dKyVup2Ojw8gAo3hGv6n33Xk7nK4nIlHQK7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rUh5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99" o:spid="_x0000_s1244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22rFsYAAADcAAAADwAAAGRycy9kb3ducmV2LnhtbESPUWvCQBCE3wv9D8cW+lLqpVWuknpK&#10;EQqFgqC19HXNbZNgbi/NrRr99Z4g9HGYmW+Yyaz3jdpTF+vAFp4GGSjiIriaSwvrr/fHMagoyA6b&#10;wGThSBFm09ubCeYuHHhJ+5WUKkE45mihEmlzrWNRkcc4CC1x8n5D51GS7ErtOjwkuG/0c5YZ7bHm&#10;tFBhS/OKiu1q5y1846mU4+fmYbE1RtY/f2Y3fzHW3t/1b6+ghHr5D1/bH87CcDSCy5l0BPT0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ttqxb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245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CEOjccAAADcAAAADwAAAGRycy9kb3ducmV2LnhtbESPUUvDQBCE3wX/w7GCL2IvWr1K7LVI&#10;QRAKhdaWvm5zaxKa24u5bZv6672C4OMwM98w42nvG3WkLtaBLTwMMlDERXA1lxbWn+/3L6CiIDts&#10;ApOFM0WYTq6vxpi7cOIlHVdSqgThmKOFSqTNtY5FRR7jILTEyfsKnUdJsiu16/CU4L7Rj1lmtMea&#10;00KFLc0qKvarg7ewwZ9SzvPd3WJvjKy33+YwGxlrb2/6t1dQQr38h//aH87C8OkZLmfSEdCT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0IQ6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1" o:spid="_x0000_s1246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MkAcYAAADcAAAADwAAAGRycy9kb3ducmV2LnhtbESPQWvCQBSE7wX/w/IKvRTdGItIdBVt&#10;FUpvWkG8PbIv2dDs25jdmuiv7xYKPQ4z3wyzWPW2FldqfeVYwXiUgCDOna64VHD83A1nIHxA1lg7&#10;JgU38rBaDh4WmGnX8Z6uh1CKWMI+QwUmhCaT0ueGLPqRa4ijV7jWYoiyLaVusYvltpZpkkylxYrj&#10;gsGGXg3lX4dvq2BSnLfPl8nbOE2r5KMw9y7fnEqlnh779RxEoD78h//odx25lyn8nolHQC5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qjJA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247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ZwdL8YAAADcAAAADwAAAGRycy9kb3ducmV2LnhtbESPQWvCQBSE7wX/w/IEb3VjLWlNXUUK&#10;Qg+9mAjV2yP7TFKzb5PsmqT/3i0Uehxm5htmvR1NLXrqXGVZwWIegSDOra64UHDM9o+vIJxH1lhb&#10;JgU/5GC7mTysMdF24AP1qS9EgLBLUEHpfZNI6fKSDLq5bYiDd7GdQR9kV0jd4RDgppZPURRLgxWH&#10;hRIbei8pv6Y3EyjHeLVffbXV7XvRpqdz056yT1RqNh13byA8jf4//Nf+0AqWzy/weyYcAbm5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mcHS/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248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EAJMYAAADcAAAADwAAAGRycy9kb3ducmV2LnhtbESPUWvCQBCE3wv+h2OFvpR6qaVXiZ5S&#10;hEKhUKha+rrm1iSY20tzq8b++l5B8HGYmW+Y2aL3jTpSF+vAFh5GGSjiIriaSwub9ev9BFQUZIdN&#10;YLJwpgiL+eBmhrkLJ/6k40pKlSAcc7RQibS51rGoyGMchZY4ebvQeZQku1K7Dk8J7hs9zjKjPdac&#10;FipsaVlRsV8dvIUv/C3l/L69+9gbI5vvH3NYPhtrb4f9yxSUUC/X8KX95iw8Po3h/0w6Anr+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4RAC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</v:group>
                  <v:group id="Группа 397" o:spid="_x0000_s1249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eP5TsUAAADcAAAADwAAAGRycy9kb3ducmV2LnhtbESPQWvCQBSE7wX/w/IE&#10;b7qJYrXRVURUPEihWii9PbLPJJh9G7JrEv+9WxB6HGbmG2a57kwpGqpdYVlBPIpAEKdWF5wp+L7s&#10;h3MQziNrLC2Tggc5WK96b0tMtG35i5qzz0SAsEtQQe59lUjp0pwMupGtiIN3tbVBH2SdSV1jG+Cm&#10;lOMoepcGCw4LOVa0zSm9ne9GwaHFdjOJd83pdt0+fi/Tz59TTEoN+t1mAcJT5//Dr/ZRK5h8zO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Hj+U7FAAAA3AAA&#10;AA8AAAAAAAAAAAAAAAAAqgIAAGRycy9kb3ducmV2LnhtbFBLBQYAAAAABAAEAPoAAACcAwAAAAA=&#10;">
                    <v:group id="Группа 396" o:spid="_x0000_s1250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q9c1cUAAADcAAAADwAAAGRycy9kb3ducmV2LnhtbESPQYvCMBSE78L+h/CE&#10;vWnaFcWtRhFxlz2IoC6It0fzbIvNS2liW/+9EQSPw8x8w8yXnSlFQ7UrLCuIhxEI4tTqgjMF/8ef&#10;wRSE88gaS8uk4E4OlouP3hwTbVveU3PwmQgQdgkqyL2vEildmpNBN7QVcfAutjbog6wzqWtsA9yU&#10;8iuKJtJgwWEhx4rWOaXXw80o+G2xXY3iTbO9Xtb383G8O21jUuqz361mIDx1/h1+tf+0gtH3B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6vXNXFAAAA3AAA&#10;AA8AAAAAAAAAAAAAAAAAqgIAAGRycy9kb3ducmV2LnhtbFBLBQYAAAAABAAEAPoAAACcAwAAAAA=&#10;">
                      <v:rect id="Rectangle 123" o:spid="_x0000_s1251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PAUscA&#10;AADcAAAADwAAAGRycy9kb3ducmV2LnhtbESPQWvCQBSE7wX/w/IEL0U3VYw2dRVbqHoQSlXs9TX7&#10;TILZtyG7mthf3xUKPQ4z8w0zW7SmFFeqXWFZwdMgAkGcWl1wpuCwf+9PQTiPrLG0TApu5GAx7zzM&#10;MNG24U+67nwmAoRdggpy76tESpfmZNANbEUcvJOtDfog60zqGpsAN6UcRlEsDRYcFnKs6C2n9Ly7&#10;GAXmstw+v36v/fixWe3jn3iFXx9HpXrddvkCwlPr/8N/7Y1WMJpM4H4mHAE5/w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VDwFLHAAAA3AAAAA8AAAAAAAAAAAAAAAAAmAIAAGRy&#10;cy9kb3ducmV2LnhtbFBLBQYAAAAABAAEAPUAAACMAwAAAAA=&#10;" filled="f" stroked="f">
                        <v:textbox inset="1pt,.4mm,1pt,1pt">
                          <w:txbxContent>
                            <w:p w:rsidR="0039602C" w:rsidRPr="00CB1016" w:rsidRDefault="0039602C" w:rsidP="0039602C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52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8oAcQA&#10;AADcAAAADwAAAGRycy9kb3ducmV2LnhtbERPy2rCQBTdC/2H4Ra6EZ3YYtDUUbRQ60IQH+j2NnOb&#10;hGbuhMxool/vLASXh/OezFpTigvVrrCsYNCPQBCnVhecKTjsv3sjEM4jaywtk4IrOZhNXzoTTLRt&#10;eEuXnc9ECGGXoILc+yqR0qU5GXR9WxEH7s/WBn2AdSZ1jU0IN6V8j6JYGiw4NORY0VdO6f/ubBSY&#10;83w9Xvz++GG3We7jW7zE0+ao1NtrO/8E4an1T/HDvdIKPkZhfjgTjoCc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9/KAHEAAAA3AAAAA8AAAAAAAAAAAAAAAAAmAIAAGRycy9k&#10;b3ducmV2LnhtbFBLBQYAAAAABAAEAPUAAACJAwAAAAA=&#10;" filled="f" stroked="f">
                        <v:textbox inset="1pt,.4mm,1pt,1pt">
                          <w:txbxContent>
                            <w:p w:rsidR="0039602C" w:rsidRPr="005374BE" w:rsidRDefault="0039602C" w:rsidP="0039602C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5F7057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53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ET7ccA&#10;AADcAAAADwAAAGRycy9kb3ducmV2LnhtbESPQWvCQBSE74L/YXmCF9FNlQZNXUUFbQ9CqYpen9nX&#10;JDT7NmRXk/bXu4VCj8PMfMPMl60pxZ1qV1hW8DSKQBCnVhecKTgdt8MpCOeRNZaWScE3OVguup05&#10;Jto2/EH3g89EgLBLUEHufZVI6dKcDLqRrYiD92lrgz7IOpO6xibATSnHURRLgwWHhRwr2uSUfh1u&#10;RoG5rfaz9fXVPw+a3TH+iXd4eT8r1e+1qxcQnlr/H/5rv2kFk+kYfs+EI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DhE+3HAAAA3AAAAA8AAAAAAAAAAAAAAAAAmAIAAGRy&#10;cy9kb3ducmV2LnhtbFBLBQYAAAAABAAEAPUAAACMAwAAAAA=&#10;" filled="f" stroked="f">
                        <v:textbox inset="1pt,.4mm,1pt,1pt">
                          <w:txbxContent>
                            <w:p w:rsidR="0039602C" w:rsidRDefault="000C7CDC" w:rsidP="0039602C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D04D05">
                                <w:t>A.B.XXX.XX.XX.X-X.X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392" o:spid="_x0000_s1254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ZRa1s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pBukz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RlFrWxgAAANwA&#10;AAAPAAAAAAAAAAAAAAAAAKoCAABkcnMvZG93bnJldi54bWxQSwUGAAAAAAQABAD6AAAAnQMAAAAA&#10;">
                      <v:rect id="Rectangle 119" o:spid="_x0000_s1255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X1u7MYA&#10;AADcAAAADwAAAGRycy9kb3ducmV2LnhtbESPT2vCQBTE74LfYXlCL0U3bbGa6CrSVtOb+Ofi7ZF9&#10;bkKzb0N2q+m37wqCx2FmfsPMl52txYVaXzlW8DJKQBAXTldsFBwP6+EUhA/IGmvHpOCPPCwX/d4c&#10;M+2uvKPLPhgRIewzVFCG0GRS+qIki37kGuLonV1rMUTZGqlbvEa4reVrkrxLixXHhRIb+iip+Nn/&#10;WgWTz9UzbU/uHL7STZqbXb5JTa7U06BbzUAE6sIjfG9/awVv4zHczs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X1u7MYAAADcAAAADwAAAAAAAAAAAAAAAACYAgAAZHJz&#10;L2Rvd25yZXYueG1sUEsFBgAAAAAEAAQA9QAAAIsDAAAAAA==&#10;" filled="f" stroked="f">
                        <v:textbox inset="0,0,0,0">
                          <w:txbxContent>
                            <w:p w:rsidR="0039602C" w:rsidRPr="00945CCC" w:rsidRDefault="0039602C" w:rsidP="0039602C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56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NVAMUA&#10;AADcAAAADwAAAGRycy9kb3ducmV2LnhtbESPQWvCQBSE74X+h+UVvJS60VI1qauIVuOtqL309sg+&#10;N6HZtyG7avz3riD0OMzMN8x03tlanKn1lWMFg34CgrhwumKj4OewfpuA8AFZY+2YFFzJw3z2/DTF&#10;TLsL7+i8D0ZECPsMFZQhNJmUvijJou+7hjh6R9daDFG2RuoWLxFuazlMkpG0WHFcKLGhZUnF3/5k&#10;FYxXi1f6/nXH8JVu0tzs8k1qcqV6L93iE0SgLvyHH+2tVvD+MYb7mXgE5O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41UAxQAAANwAAAAPAAAAAAAAAAAAAAAAAJgCAABkcnMv&#10;ZG93bnJldi54bWxQSwUGAAAAAAQABAD1AAAAigMAAAAA&#10;" filled="f" stroked="f">
                        <v:textbox inset="0,0,0,0">
                          <w:txbxContent>
                            <w:p w:rsidR="0039602C" w:rsidRDefault="0039602C" w:rsidP="0039602C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57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zBcsMA&#10;AADcAAAADwAAAGRycy9kb3ducmV2LnhtbERPu27CMBTdkfoP1q3UBRGnVLQkxSAElHSreCzdruIb&#10;J2p8HcUupH9fD0iMR+e9WA22FRfqfeNYwXOSgiAunW7YKDifPiZzED4ga2wdk4I/8rBaPowWmGt3&#10;5QNdjsGIGMI+RwV1CF0upS9rsugT1xFHrnK9xRBhb6Tu8RrDbSunafoqLTYcG2rsaFNT+XP8tQre&#10;tusxfX27KuyyfVaYQ7HPTKHU0+OwfgcRaAh38c39qRW8zOLa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3zBcsMAAADcAAAADwAAAAAAAAAAAAAAAACYAgAAZHJzL2Rv&#10;d25yZXYueG1sUEsFBgAAAAAEAAQA9QAAAIgDAAAAAA==&#10;" filled="f" stroked="f">
                        <v:textbox inset="0,0,0,0">
                          <w:txbxContent>
                            <w:p w:rsidR="0039602C" w:rsidRPr="005E4A3B" w:rsidRDefault="0039602C" w:rsidP="0039602C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58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Bk6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+pf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MGTpxQAAANwAAAAPAAAAAAAAAAAAAAAAAJgCAABkcnMv&#10;ZG93bnJldi54bWxQSwUGAAAAAAQABAD1AAAAigMAAAAA&#10;" filled="f" stroked="f">
                        <v:textbox inset="0,0,0,0">
                          <w:txbxContent>
                            <w:p w:rsidR="0039602C" w:rsidRPr="000411E6" w:rsidRDefault="0039602C" w:rsidP="0039602C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59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g8JcUA&#10;AADcAAAADwAAAGRycy9kb3ducmV2LnhtbESPzYvCMBTE7wv+D+EJe1k01QW11SiyH9ab+HHx9mie&#10;abF5KU1Wu/+9ERb2OMzMb5jFqrO1uFHrK8cKRsMEBHHhdMVGwen4PZiB8AFZY+2YFPySh9Wy97LA&#10;TLs77+l2CEZECPsMFZQhNJmUvijJoh+6hjh6F9daDFG2RuoW7xFuazlOkom0WHFcKLGhj5KK6+HH&#10;Kph+rt9od3aX8JVu0tzs801qcqVe+916DiJQF/7Df+2tVvA+GcP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+DwlxQAAANwAAAAPAAAAAAAAAAAAAAAAAJgCAABkcnMv&#10;ZG93bnJldi54bWxQSwUGAAAAAAQABAD1AAAAigMAAAAA&#10;" filled="f" stroked="f">
                        <v:textbox inset="0,0,0,0">
                          <w:txbxContent>
                            <w:p w:rsidR="0039602C" w:rsidRPr="005E4A3B" w:rsidRDefault="0039602C" w:rsidP="0039602C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60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HnMMUA&#10;AADcAAAADwAAAGRycy9kb3ducmV2LnhtbESPQWvCQBSE7wX/w/KEXopubEtroquIVtNbUXvp7ZF9&#10;boLZtyG7avz3riD0OMzMN8x03tlanKn1lWMFo2ECgrhwumKj4He/HoxB+ICssXZMCq7kYT7rPU0x&#10;0+7CWzrvghERwj5DBWUITSalL0qy6IeuIY7ewbUWQ5StkbrFS4TbWr4myYe0WHFcKLGhZUnFcXey&#10;Cj5Xixf6+XOH8JVu0txs801qcqWe+91iAiJQF/7Dj/a3VvA2fof7mXgE5O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UecwxQAAANwAAAAPAAAAAAAAAAAAAAAAAJgCAABkcnMv&#10;ZG93bnJldi54bWxQSwUGAAAAAAQABAD1AAAAigMAAAAA&#10;" filled="f" stroked="f">
                        <v:textbox inset="0,0,0,0">
                          <w:txbxContent>
                            <w:p w:rsidR="0039602C" w:rsidRDefault="0039602C" w:rsidP="0039602C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61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1Cq8UA&#10;AADcAAAADwAAAGRycy9kb3ducmV2LnhtbESPQWvCQBSE7wX/w/KEXopubGlroquIVtNbUXvp7ZF9&#10;boLZtyG7avz3riD0OMzMN8x03tlanKn1lWMFo2ECgrhwumKj4He/HoxB+ICssXZMCq7kYT7rPU0x&#10;0+7CWzrvghERwj5DBWUITSalL0qy6IeuIY7ewbUWQ5StkbrFS4TbWr4myYe0WHFcKLGhZUnFcXey&#10;Cj5Xixf6+XOH8JVu0txs801qcqWe+91iAiJQF/7Dj/a3VvA2fof7mXgE5O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HUKrxQAAANwAAAAPAAAAAAAAAAAAAAAAAJgCAABkcnMv&#10;ZG93bnJldi54bWxQSwUGAAAAAAQABAD1AAAAigMAAAAA&#10;" filled="f" stroked="f">
                        <v:textbox inset="0,0,0,0">
                          <w:txbxContent>
                            <w:p w:rsidR="0039602C" w:rsidRDefault="0039602C" w:rsidP="0039602C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62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8/c3MYA&#10;AADcAAAADwAAAGRycy9kb3ducmV2LnhtbESPzWvCQBTE74X+D8sr9FJ0UwtqoqtI/Yg38ePi7ZF9&#10;boLZtyG71fS/d4VCj8PM/IaZzjtbixu1vnKs4LOfgCAunK7YKDgd170xCB+QNdaOScEveZjPXl+m&#10;mGl35z3dDsGICGGfoYIyhCaT0hclWfR91xBH7+JaiyHK1kjd4j3CbS0HSTKUFiuOCyU29F1ScT38&#10;WAWj5eKDdmd3Cat0k+Zmn29Skyv1/tYtJiACdeE//NfeagVf4y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8/c3MYAAADcAAAADwAAAAAAAAAAAAAAAACYAgAAZHJz&#10;L2Rvd25yZXYueG1sUEsFBgAAAAAEAAQA9QAAAIsDAAAAAA==&#10;" filled="f" stroked="f">
                        <v:textbox inset="0,0,0,0">
                          <w:txbxContent>
                            <w:p w:rsidR="0039602C" w:rsidRPr="00945CCC" w:rsidRDefault="0039602C" w:rsidP="0039602C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63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N5R8YA&#10;AADcAAAADwAAAGRycy9kb3ducmV2LnhtbESPQWvCQBSE7wX/w/IKvYjZWKGa6CrSVuNNtL14e2Rf&#10;NqHZtyG71fTfdwtCj8PMfMOsNoNtxZV63zhWME1SEMSl0w0bBZ8fu8kChA/IGlvHpOCHPGzWo4cV&#10;5trd+ETXczAiQtjnqKAOocul9GVNFn3iOuLoVa63GKLsjdQ93iLctvI5TV+kxYbjQo0dvdZUfp2/&#10;rYL523ZMx4urwnu2zwpzKvaZKZR6ehy2SxCBhvAfvrcPWsFsMYe/M/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IN5R8YAAADcAAAADwAAAAAAAAAAAAAAAACYAgAAZHJz&#10;L2Rvd25yZXYueG1sUEsFBgAAAAAEAAQA9QAAAIsDAAAAAA==&#10;" filled="f" stroked="f">
                        <v:textbox inset="0,0,0,0">
                          <w:txbxContent>
                            <w:p w:rsidR="0039602C" w:rsidRPr="00945CCC" w:rsidRDefault="0039602C" w:rsidP="0039602C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64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ztNcMA&#10;AADcAAAADwAAAGRycy9kb3ducmV2LnhtbERPu27CMBTdkfoP1q3EUhWnrVRIiINQH4QNhXbpdhVf&#10;nIj4OooNpH+PByTGo/POV6PtxJkG3zpW8DJLQBDXTrdsFPz+fD8vQPiArLFzTAr+ycOqeJjkmGl3&#10;4YrO+2BEDGGfoYImhD6T0tcNWfQz1xNH7uAGiyHCwUg94CWG206+Jsm7tNhybGiwp4+G6uP+ZBXM&#10;P9dPtPtzh/CVbtLSVOUmNaVS08dxvQQRaAx38c291QreFnFtPBOPgCy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RztNcMAAADcAAAADwAAAAAAAAAAAAAAAACYAgAAZHJzL2Rv&#10;d25yZXYueG1sUEsFBgAAAAAEAAQA9QAAAIgDAAAAAA==&#10;" filled="f" stroked="f">
                        <v:textbox inset="0,0,0,0">
                          <w:txbxContent>
                            <w:p w:rsidR="0039602C" w:rsidRPr="005E4A3B" w:rsidRDefault="0039602C" w:rsidP="0039602C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65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BIrsYA&#10;AADcAAAADwAAAGRycy9kb3ducmV2LnhtbESPT2vCQBTE74V+h+UVvEjdVKE1MatIq6a34p+Lt0f2&#10;ZROafRuyq6bfvlsQehxm5jdMvhpsK67U+8axgpdJAoK4dLpho+B03D7PQfiArLF1TAp+yMNq+fiQ&#10;Y6bdjfd0PQQjIoR9hgrqELpMSl/WZNFPXEccvcr1FkOUvZG6x1uE21ZOk+RVWmw4LtTY0XtN5ffh&#10;YhW8fazH9HV2Vdiku7Qw+2KXmkKp0dOwXoAINIT/8L39qRXM5i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lBIrsYAAADcAAAADwAAAAAAAAAAAAAAAACYAgAAZHJz&#10;L2Rvd25yZXYueG1sUEsFBgAAAAAEAAQA9QAAAIsDAAAAAA==&#10;" filled="f" stroked="f">
                        <v:textbox inset="0,0,0,0">
                          <w:txbxContent>
                            <w:p w:rsidR="0039602C" w:rsidRPr="005E4A3B" w:rsidRDefault="0039602C" w:rsidP="0039602C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66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N37sIA&#10;AADcAAAADwAAAGRycy9kb3ducmV2LnhtbERPu27CMBTdK/EP1kXqUoEDSIUEDELQkm4Vj4XtKr44&#10;EfF1FLsQ/h4PSB2Pznux6mwtbtT6yrGC0TABQVw4XbFRcDp+D2YgfEDWWDsmBQ/ysFr23haYaXfn&#10;Pd0OwYgYwj5DBWUITSalL0qy6IeuIY7cxbUWQ4StkbrFewy3tRwnyae0WHFsKLGhTUnF9fBnFUy3&#10;6w/6PbtL+Ep3aW72+S41uVLv/W49BxGoC//il/tHK5ikcX4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s3fuwgAAANwAAAAPAAAAAAAAAAAAAAAAAJgCAABkcnMvZG93&#10;bnJldi54bWxQSwUGAAAAAAQABAD1AAAAhwMAAAAA&#10;" filled="f" stroked="f">
                        <v:textbox inset="0,0,0,0">
                          <w:txbxContent>
                            <w:p w:rsidR="0039602C" w:rsidRPr="000411E6" w:rsidRDefault="0039602C" w:rsidP="0039602C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67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/SdcUA&#10;AADcAAAADwAAAGRycy9kb3ducmV2LnhtbESPQWvCQBSE7wX/w/IEL6VutKAmuoqoNd5E20tvj+xz&#10;E8y+DdlV03/fFQo9DjPzDbNYdbYWd2p95VjBaJiAIC6crtgo+Pr8eJuB8AFZY+2YFPyQh9Wy97LA&#10;TLsHn+h+DkZECPsMFZQhNJmUvijJoh+6hjh6F9daDFG2RuoWHxFuazlOkom0WHFcKLGhTUnF9Xyz&#10;Cqbb9Ssdv90l7NJ9mptTvk9NrtSg363nIAJ14T/81z5oBe/pCJ5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1/9J1xQAAANwAAAAPAAAAAAAAAAAAAAAAAJgCAABkcnMv&#10;ZG93bnJldi54bWxQSwUGAAAAAAQABAD1AAAAigMAAAAA&#10;" filled="f" stroked="f">
                        <v:textbox inset="0,0,0,0">
                          <w:txbxContent>
                            <w:p w:rsidR="0039602C" w:rsidRPr="000411E6" w:rsidRDefault="0039602C" w:rsidP="0039602C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490" o:spid="_x0000_s1268" style="position:absolute;left:33862;top:10329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CsX8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uaH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6grF/CAAAA3AAAAA8A&#10;AAAAAAAAAAAAAAAAqgIAAGRycy9kb3ducmV2LnhtbFBLBQYAAAAABAAEAPoAAACZAwAAAAA=&#10;">
                <v:rect id="Rectangle 122" o:spid="_x0000_s1269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7tzsgA&#10;AADcAAAADwAAAGRycy9kb3ducmV2LnhtbESPT2vCQBTE7wW/w/IEL1I3tW2oqauo4J9DQdRSr8/s&#10;axKafRuyq4l++m5B6HGYmd8w42lrSnGh2hWWFTwNIhDEqdUFZwo+D8vHNxDOI2ssLZOCKzmYTjoP&#10;Y0y0bXhHl73PRICwS1BB7n2VSOnSnAy6ga2Ig/dta4M+yDqTusYmwE0ph1EUS4MFh4UcK1rklP7s&#10;z0aBOc8+RvPT2r/2m9UhvsUrPG6/lOp129k7CE+t/w/f2xut4GX0DH9nwhGQk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a3u3OyAAAANwAAAAPAAAAAAAAAAAAAAAAAJgCAABk&#10;cnMvZG93bnJldi54bWxQSwUGAAAAAAQABAD1AAAAjQMAAAAA&#10;" filled="f" stroked="f">
                  <v:textbox inset="1pt,.4mm,1pt,1pt">
                    <w:txbxContent>
                      <w:p w:rsidR="0039602C" w:rsidRPr="006C5C53" w:rsidRDefault="0039602C" w:rsidP="0039602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70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XrzcgA&#10;AADcAAAADwAAAGRycy9kb3ducmV2LnhtbESPT2vCQBTE70K/w/IKvUjdWDSt0VVU8M+hUKqlvT6z&#10;r0lo9m3Irib66d2C4HGYmd8wk1lrSnGi2hWWFfR7EQji1OqCMwVf+9XzGwjnkTWWlknBmRzMpg+d&#10;CSbaNvxJp53PRICwS1BB7n2VSOnSnAy6nq2Ig/dra4M+yDqTusYmwE0pX6IolgYLDgs5VrTMKf3b&#10;HY0Cc5y/jxaHjR92m/U+vsRr/Pn4VurpsZ2PQXhq/T18a2+1gsHoFf7PhCMgp1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l5evNyAAAANwAAAAPAAAAAAAAAAAAAAAAAJgCAABk&#10;cnMvZG93bnJldi54bWxQSwUGAAAAAAQABAD1AAAAjQMAAAAA&#10;" filled="f" stroked="f">
                  <v:textbox inset="1pt,.4mm,1pt,1pt">
                    <w:txbxContent>
                      <w:p w:rsidR="0039602C" w:rsidRPr="006C5C53" w:rsidRDefault="0039602C" w:rsidP="0039602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7057" w:rsidRDefault="005F705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9984" behindDoc="0" locked="1" layoutInCell="1" allowOverlap="1" wp14:anchorId="60A43D72" wp14:editId="17D620CC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147" name="Группа 1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5306"/>
                      </a:xfrm>
                    </wpg:grpSpPr>
                    <wpg:grpSp>
                      <wpg:cNvPr id="148" name="Группа 1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149" name="Группа 1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50" name="Группа 1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51" name="Группа 1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53" name="Группа 1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54" name="Группа 1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60" name="Группа 1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61" name="Группа 1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7057" w:rsidRDefault="005F7057" w:rsidP="005F7057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7057" w:rsidRDefault="005F7057" w:rsidP="005F7057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7057" w:rsidRDefault="005F7057" w:rsidP="005F7057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7057" w:rsidRDefault="005F7057" w:rsidP="005F7057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7057" w:rsidRDefault="005F7057" w:rsidP="005F7057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67" name="Группа 1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1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7057" w:rsidRDefault="005F7057" w:rsidP="005F7057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7057" w:rsidRDefault="005F7057" w:rsidP="005F7057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7057" w:rsidRDefault="005F7057" w:rsidP="005F7057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7057" w:rsidRDefault="005F7057" w:rsidP="005F7057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7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7057" w:rsidRDefault="005F7057" w:rsidP="005F7057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4" name="Группа 174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175" name="Группа 175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176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7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8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1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2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3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4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5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96" name="Группа 196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197" name="Группа 197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198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CB1016" w:rsidRDefault="005F7057" w:rsidP="005F7057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199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5374BE" w:rsidRDefault="005F7057" w:rsidP="005F7057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5F6FBE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200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Default="005F7057" w:rsidP="005F7057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D04D05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01" name="Группа 201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2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945CCC" w:rsidRDefault="005F7057" w:rsidP="005F7057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203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Default="005F7057" w:rsidP="005F7057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2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5E4A3B" w:rsidRDefault="005F7057" w:rsidP="005F7057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205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0411E6" w:rsidRDefault="005F7057" w:rsidP="005F7057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23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5E4A3B" w:rsidRDefault="005F7057" w:rsidP="005F7057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24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Default="005F7057" w:rsidP="005F7057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24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Default="005F7057" w:rsidP="005F7057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24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945CCC" w:rsidRDefault="005F7057" w:rsidP="005F7057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24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945CCC" w:rsidRDefault="005F7057" w:rsidP="005F7057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24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5E4A3B" w:rsidRDefault="005F7057" w:rsidP="005F7057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24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5E4A3B" w:rsidRDefault="005F7057" w:rsidP="005F7057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24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0411E6" w:rsidRDefault="005F7057" w:rsidP="005F7057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24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0411E6" w:rsidRDefault="005F7057" w:rsidP="005F7057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248" name="Группа 248"/>
                      <wpg:cNvGrpSpPr/>
                      <wpg:grpSpPr>
                        <a:xfrm>
                          <a:off x="3386295" y="10329706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2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F7057" w:rsidRPr="006C5C53" w:rsidRDefault="005F7057" w:rsidP="005F7057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25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F7057" w:rsidRPr="006C5C53" w:rsidRDefault="005F7057" w:rsidP="005F7057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47" o:spid="_x0000_s1271" style="position:absolute;left:0;text-align:left;margin-left:22.7pt;margin-top:14.2pt;width:558.45pt;height:826.3pt;z-index:251689984;mso-position-horizontal-relative:page;mso-position-vertical-relative:page;mso-width-relative:margin;mso-height-relative:margin" coordsize="70920,10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">
              <v:group id="Группа 148" o:spid="_x0000_s1272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gvms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2C+axgAAANwA&#10;AAAPAAAAAAAAAAAAAAAAAKoCAABkcnMvZG93bnJldi54bWxQSwUGAAAAAAQABAD6AAAAnQMAAAAA&#10;">
                <v:group id="Группа 149" o:spid="_x0000_s1273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JSKAcQAAADcAAAADwAAAGRycy9kb3ducmV2LnhtbERPS2vCQBC+F/wPywi9&#10;1U1sKxqziogtPYjgA8TbkJ08MDsbstsk/vtuodDbfHzPSdeDqUVHrassK4gnEQjizOqKCwWX88fL&#10;HITzyBpry6TgQQ7Wq9FTiom2PR+pO/lChBB2CSoovW8SKV1WkkE3sQ1x4HLbGvQBtoXULfYh3NRy&#10;GkUzabDi0FBiQ9uSsvvp2yj47LHfvMa7bn/Pt4/b+f1w3cek1PN42CxBeBr8v/jP/aXD/Lc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JSKAcQAAADcAAAA&#10;DwAAAAAAAAAAAAAAAACqAgAAZHJzL2Rvd25yZXYueG1sUEsFBgAAAAAEAAQA+gAAAJsDAAAAAA==&#10;">
                  <v:group id="Группа 150" o:spid="_x0000_s1274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Yd7VBxgAAANwA&#10;AAAPAAAAAAAAAAAAAAAAAKoCAABkcnMvZG93bnJldi54bWxQSwUGAAAAAAQABAD6AAAAnQMAAAAA&#10;">
                    <v:group id="Группа 151" o:spid="_x0000_s127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zsQ2s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MnM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NzsQ2sEAAADcAAAADwAA&#10;AAAAAAAAAAAAAACqAgAAZHJzL2Rvd25yZXYueG1sUEsFBgAAAAAEAAQA+gAAAJgDAAAAAA==&#10;">
                      <v:rect id="Rectangle 91" o:spid="_x0000_s1276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gYSMEA&#10;AADcAAAADwAAAGRycy9kb3ducmV2LnhtbERPS2sCMRC+F/wPYQreNKngo6tR1CJVbz6g12Ez7i5u&#10;JkuS6vbfG0HobT6+58wWra3FjXyoHGv46CsQxLkzFRcazqdNbwIiRGSDtWPS8EcBFvPO2wwz4+58&#10;oNsxFiKFcMhQQxljk0kZ8pIshr5riBN3cd5iTNAX0ni8p3Bby4FSI2mx4tRQYkPrkvLr8ddquJzV&#10;bnyKtFyt/edw/6V+Rlv1rXX3vV1OQURq47/45d6aNH84gOcz6QI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CIGEjBAAAA3AAAAA8AAAAAAAAAAAAAAAAAmAIAAGRycy9kb3du&#10;cmV2LnhtbFBLBQYAAAAABAAEAPUAAACGAwAAAAA=&#10;" filled="f" strokeweight="1.5pt">
                        <v:textbox inset=",1mm"/>
                      </v:rect>
                      <v:group id="Группа 153" o:spid="_x0000_s1277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KUrNs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OUC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opSs2wwAAANwAAAAP&#10;AAAAAAAAAAAAAAAAAKoCAABkcnMvZG93bnJldi54bWxQSwUGAAAAAAQABAD6AAAAmgMAAAAA&#10;">
                        <v:group id="Группа 154" o:spid="_x0000_s1278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0yzQs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6S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TLNCwwAAANwAAAAP&#10;AAAAAAAAAAAAAAAAAKoCAABkcnMvZG93bnJldi54bWxQSwUGAAAAAAQABAD6AAAAmgMAAAAA&#10;">
                          <v:line id="Line 76" o:spid="_x0000_s1279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Oj0sEAAADcAAAADwAAAGRycy9kb3ducmV2LnhtbERPS4vCMBC+L/gfwgje1nQFRapRlgVB&#10;0cP6AK9DM23KNpOSRFv/vVkQvM3H95zlureNuJMPtWMFX+MMBHHhdM2Vgst58zkHESKyxsYxKXhQ&#10;gPVq8LHEXLuOj3Q/xUqkEA45KjAxtrmUoTBkMYxdS5y40nmLMUFfSe2xS+G2kZMsm0mLNacGgy39&#10;GCr+TjerQO723a/fTC5lVW5bd92Zw6zrlRoN++8FiEh9fItf7q1O86dT+H8mXSB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xA6PSwQAAANwAAAAPAAAAAAAAAAAAAAAA&#10;AKECAABkcnMvZG93bnJldi54bWxQSwUGAAAAAAQABAD5AAAAjwMAAAAA&#10;" strokeweight="1.5pt"/>
                          <v:line id="Line 77" o:spid="_x0000_s1280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E9pcEAAADcAAAADwAAAGRycy9kb3ducmV2LnhtbERPTYvCMBC9L/gfwgje1lRhi1SjiCAo&#10;u4fVFfY6NNOm2ExKEm3995sFwds83uesNoNtxZ18aBwrmE0zEMSl0w3XCi4/+/cFiBCRNbaOScGD&#10;AmzWo7cVFtr1fKL7OdYihXAoUIGJsSukDKUhi2HqOuLEVc5bjAn6WmqPfQq3rZxnWS4tNpwaDHa0&#10;M1RezzerQB4/+2+/n1+qujp07vdovvJ+UGoyHrZLEJGG+BI/3Qed5n/k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B0T2lwQAAANwAAAAPAAAAAAAAAAAAAAAA&#10;AKECAABkcnMvZG93bnJldi54bWxQSwUGAAAAAAQABAD5AAAAjwMAAAAA&#10;" strokeweight="1.5pt"/>
                          <v:line id="Line 78" o:spid="_x0000_s1281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p2YPsEAAADcAAAADwAAAGRycy9kb3ducmV2LnhtbERPTYvCMBC9L/gfwgje1lRBV6pRRBAU&#10;97CrgtehmTbFZlKSaOu/3yws7G0e73NWm9424kk+1I4VTMYZCOLC6ZorBdfL/n0BIkRkjY1jUvCi&#10;AJv14G2FuXYdf9PzHCuRQjjkqMDE2OZShsKQxTB2LXHiSuctxgR9JbXHLoXbRk6zbC4t1pwaDLa0&#10;M1Tczw+rQB5P3ZffT69lVR5adzuaz3nXKzUa9tsliEh9/Bf/uQ86zZ99wO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unZg+wQAAANwAAAAPAAAAAAAAAAAAAAAA&#10;AKECAABkcnMvZG93bnJldi54bWxQSwUGAAAAAAQABAD5AAAAjwMAAAAA&#10;" strokeweight="1.5pt"/>
                          <v:line id="Line 79" o:spid="_x0000_s1282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IMTMQAAADcAAAADwAAAGRycy9kb3ducmV2LnhtbESPQWsCMRCF74X+hzAFbzWroJStUUQQ&#10;lPZgVeh12MxuFjeTJUnd7b/vHAreZnhv3vtmtRl9p+4UUxvYwGxagCKugm25MXC97F/fQKWMbLEL&#10;TAZ+KcFm/fy0wtKGgb/ofs6NkhBOJRpwOfel1qly5DFNQ08sWh2ixyxrbLSNOEi47/S8KJbaY8vS&#10;4LCnnaPqdv7xBvTxYzjF/fxaN/WhD99H97kcRmMmL+P2HVSmMT/M/9cHK/gLoZV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fAgxMxAAAANwAAAAPAAAAAAAAAAAA&#10;AAAAAKECAABkcnMvZG93bnJldi54bWxQSwUGAAAAAAQABAD5AAAAkgMAAAAA&#10;" strokeweight="1.5pt"/>
                        </v:group>
                        <v:line id="Line 92" o:spid="_x0000_s1283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E6p18EAAADcAAAADwAAAGRycy9kb3ducmV2LnhtbERPTYvCMBC9L/gfwgje1lRBWatRRBAU&#10;97CrgtehmTbFZlKSaOu/3yws7G0e73NWm9424kk+1I4VTMYZCOLC6ZorBdfL/v0DRIjIGhvHpOBF&#10;ATbrwdsKc+06/qbnOVYihXDIUYGJsc2lDIUhi2HsWuLElc5bjAn6SmqPXQq3jZxm2VxarDk1GGxp&#10;Z6i4nx9WgTyeui+/n17Lqjy07nY0n/OuV2o07LdLEJH6+C/+cx90mj9bwO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wTqnXwQAAANwAAAAPAAAAAAAAAAAAAAAA&#10;AKECAABkcnMvZG93bnJldi54bWxQSwUGAAAAAAQABAD5AAAAjwMAAAAA&#10;" strokeweight="1.5pt"/>
                      </v:group>
                    </v:group>
                    <v:group id="Группа 160" o:spid="_x0000_s1284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WG3/8xgAAANwA&#10;AAAPAAAAAAAAAAAAAAAAAKoCAABkcnMvZG93bnJldi54bWxQSwUGAAAAAAQABAD6AAAAnQMAAAAA&#10;">
                      <v:group id="Группа 161" o:spid="_x0000_s1285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VfaZ8MAAADc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5MYbs+E&#10;C+T+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5V9pnwwAAANw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86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Ga/8IA&#10;AADcAAAADwAAAGRycy9kb3ducmV2LnhtbERP24rCMBB9F/yHMAu+iKb60NWuUXRhQREKXj5gtplt&#10;i82kJFHr3xtB2Lc5nOssVp1pxI2cry0rmIwTEMSF1TWXCs6nn9EMhA/IGhvLpOBBHlbLfm+BmbZ3&#10;PtDtGEoRQ9hnqKAKoc2k9EVFBv3YtsSR+7POYIjQlVI7vMdw08hpkqTSYM2xocKWvisqLserUYB5&#10;mE8ubrMph9dTnqe738+z3is1+OjWXyACdeFf/HZvdZyfTuH1TLxAL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4Zr/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5F7057" w:rsidRDefault="005F7057" w:rsidP="005F7057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87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0/ZMMA&#10;AADcAAAADwAAAGRycy9kb3ducmV2LnhtbERP3WrCMBS+H+wdwhnsZthUhW7WRpnCQBkUpj7AsTlr&#10;i81JSaLWtzfCYHfn4/s9xXIwnbiQ861lBeMkBUFcWd1yreCw/xp9gPABWWNnmRTcyMNy8fxUYK7t&#10;lX/osgu1iCHsc1TQhNDnUvqqIYM+sT1x5H6tMxgidLXUDq8x3HRykqaZNNhybGiwp3VD1Wl3Ngqw&#10;DLPxya1W9dt5X5bZ9vh+0N9Kvb4Mn3MQgYbwL/5zb3Scn03h8Uy8QC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a0/Z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5F7057" w:rsidRDefault="005F7057" w:rsidP="005F7057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88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SnEMMA&#10;AADcAAAADwAAAGRycy9kb3ducmV2LnhtbERP3WrCMBS+H+wdwhnsZthUkW7WRpnCQBkUpj7AsTlr&#10;i81JSaLWtzfCYHfn4/s9xXIwnbiQ861lBeMkBUFcWd1yreCw/xp9gPABWWNnmRTcyMNy8fxUYK7t&#10;lX/osgu1iCHsc1TQhNDnUvqqIYM+sT1x5H6tMxgidLXUDq8x3HRykqaZNNhybGiwp3VD1Wl3Ngqw&#10;DLPxya1W9dt5X5bZ9vh+0N9Kvb4Mn3MQgYbwL/5zb3Scn03h8Uy8QC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kSnE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5F7057" w:rsidRDefault="005F7057" w:rsidP="005F7057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89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gCi8MA&#10;AADcAAAADwAAAGRycy9kb3ducmV2LnhtbERP3WrCMBS+H+wdwhnsZthUwW7WRpnCQBkUpj7AsTlr&#10;i81JSaLWtzfCYHfn4/s9xXIwnbiQ861lBeMkBUFcWd1yreCw/xp9gPABWWNnmRTcyMNy8fxUYK7t&#10;lX/osgu1iCHsc1TQhNDnUvqqIYM+sT1x5H6tMxgidLXUDq8x3HRykqaZNNhybGiwp3VD1Wl3Ngqw&#10;DLPxya1W9dt5X5bZ9vh+0N9Kvb4Mn3MQgYbwL/5zb3Scn03h8Uy8QC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QgCi8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5F7057" w:rsidRDefault="005F7057" w:rsidP="005F7057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90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qc/MIA&#10;AADcAAAADwAAAGRycy9kb3ducmV2LnhtbERP24rCMBB9F/Yfwizsi2iqD1WrUdYFYUUoePmAsRnb&#10;YjMpSdTu328Ewbc5nOssVp1pxJ2cry0rGA0TEMSF1TWXCk7HzWAKwgdkjY1lUvBHHlbLj94CM20f&#10;vKf7IZQihrDPUEEVQptJ6YuKDPqhbYkjd7HOYIjQlVI7fMRw08hxkqTSYM2xocKWfioqroebUYB5&#10;mI2ubr0u+7djnqfb8+Skd0p9fXbfcxCBuvAWv9y/Os5PU3g+Ey+Qy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2pz8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5F7057" w:rsidRDefault="005F7057" w:rsidP="005F7057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167" o:spid="_x0000_s1291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    <v:shape id="Text Box 87" o:spid="_x0000_s1292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urKcYA&#10;AADcAAAADwAAAGRycy9kb3ducmV2LnhtbESPQWvDMAyF74P9B6PBbquzspaR1S1lsFF6Ge162FHE&#10;mh0ay0nspll//XQo9Cbxnt77tFiNoVED9amObOB5UoAirqKt2Rk4fH88vYJKGdliE5kM/FGC1fL+&#10;boGljWfe0bDPTkkIpxIN+JzbUutUeQqYJrElFu039gGzrL3TtsezhIdGT4tirgPWLA0eW3r3VB33&#10;p2Cg8+PLzHVfzXHYXtzaf25Sd/gx5vFhXL+ByjTmm/l6vbGCPxda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8urK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5F7057" w:rsidRDefault="005F7057" w:rsidP="005F7057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93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cOssMA&#10;AADcAAAADwAAAGRycy9kb3ducmV2LnhtbERPTWsCMRC9F/wPYYTealaxoqtRRFCkl1LrweOwGZPF&#10;zWR3E9dtf31TKPQ2j/c5q03vKtFRG0rPCsajDARx4XXJRsH5c/8yBxEissbKMyn4ogCb9eBphbn2&#10;D/6g7hSNSCEcclRgY6xzKUNhyWEY+Zo4cVffOowJtkbqFh8p3FVykmUz6bDk1GCxpp2l4na6OwWN&#10;7aevpnmvbt3bt9nawzE054tSz8N+uwQRqY//4j/3Uaf5swX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IcOssMAAADc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5F7057" w:rsidRDefault="005F7057" w:rsidP="005F7057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94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Qx8sYA&#10;AADcAAAADwAAAGRycy9kb3ducmV2LnhtbESPQU/DMAyF70j8h8hIu7EUtAEqy6YJCTTtMjF24Gg1&#10;JqnWOG0Tum6/fj4gcbP1nt/7vFiNoVED9amObOBhWoAirqKt2Rk4fL3fv4BKGdliE5kMnCnBanl7&#10;s8DSxhN/0rDPTkkIpxIN+JzbUutUeQqYprElFu0n9gGzrL3TtseThIdGPxbFkw5YszR4bOnNU3Xc&#10;/wYDnR9nc9ftmuOwvbi1/9ik7vBtzORuXL+CyjTmf/Pf9cYK/rPgyzMygV5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GQx8s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5F7057" w:rsidRDefault="005F7057" w:rsidP="005F7057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95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iUacMA&#10;AADcAAAADwAAAGRycy9kb3ducmV2LnhtbERPTWsCMRC9F/wPYYTeatbSVlmNIkJFeim1HjwOmzFZ&#10;3Ex2N3Fd/fWNIPQ2j/c582XvKtFRG0rPCsajDARx4XXJRsH+9/NlCiJEZI2VZ1JwpQDLxeBpjrn2&#10;F/6hbheNSCEcclRgY6xzKUNhyWEY+Zo4cUffOowJtkbqFi8p3FXyNcs+pMOSU4PFmtaWitPu7BQ0&#10;tn97N813deq+bmZlN9vQ7A9KPQ/71QxEpD7+ix/urU7zJ2O4P5Mu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yiUacMAAADc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5F7057" w:rsidRDefault="005F7057" w:rsidP="005F7057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96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oKHsMA&#10;AADcAAAADwAAAGRycy9kb3ducmV2LnhtbERPTWsCMRC9F/wPYYTealZpq6xGEUGRXkqtB4/DZkwW&#10;N5PdTVy3/fWNIPQ2j/c5i1XvKtFRG0rPCsajDARx4XXJRsHxe/syAxEissbKMyn4oQCr5eBpgbn2&#10;N/6i7hCNSCEcclRgY6xzKUNhyWEY+Zo4cWffOowJtkbqFm8p3FVykmXv0mHJqcFiTRtLxeVwdQoa&#10;27++meazunQfv2Ztd/vQHE9KPQ/79RxEpD7+ix/uvU7zpxO4P5Muk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/oKHsMAAADc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5F7057" w:rsidRDefault="005F7057" w:rsidP="005F7057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97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Hhs8IA&#10;AADcAAAADwAAAGRycy9kb3ducmV2LnhtbERPS2sCMRC+F/wPYQRvNbFSH6tRrKX4uPkAr8Nm3F3c&#10;TJYk1e2/b4RCb/PxPWe+bG0t7uRD5VjDoK9AEOfOVFxoOJ++XicgQkQ2WDsmDT8UYLnovMwxM+7B&#10;B7ofYyFSCIcMNZQxNpmUIS/JYui7hjhxV+ctxgR9IY3HRwq3tXxTaiQtVpwaSmxoXVJ+O35bDdez&#10;2o1PkVYfaz9933+qy2irNlr3uu1qBiJSG//Ff+6tSfPHQ3g+ky6Qi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ceGzwgAAANwAAAAPAAAAAAAAAAAAAAAAAJgCAABkcnMvZG93&#10;bnJldi54bWxQSwUGAAAAAAQABAD1AAAAhwMAAAAA&#10;" filled="f" strokeweight="1.5pt">
                    <v:textbox inset=",1mm"/>
                  </v:rect>
                </v:group>
                <v:group id="Группа 174" o:spid="_x0000_s1298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PnvIs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Pkb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PnvIsQAAADcAAAA&#10;DwAAAAAAAAAAAAAAAACqAgAAZHJzL2Rvd25yZXYueG1sUEsFBgAAAAAEAAQA+gAAAJsDAAAAAA==&#10;">
                  <v:group id="Группа 175" o:spid="_x0000_s1299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7VKucMAAADcAAAADwAAAGRycy9kb3ducmV2LnhtbERPS4vCMBC+L/gfwgje&#10;NK2iLl2jiKh4EMEHLHsbmrEtNpPSxLb++82CsLf5+J6zWHWmFA3VrrCsIB5FIIhTqwvOFNyuu+En&#10;COeRNZaWScGLHKyWvY8FJtq2fKbm4jMRQtglqCD3vkqkdGlOBt3IVsSBu9vaoA+wzqSusQ3hppTj&#10;KJpJgwWHhhwr2uSUPi5Po2DfYruexNvm+LhvXj/X6en7GJNSg363/gLhqfP/4rf7oMP8+RT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DtUq5wwAAANwAAAAP&#10;AAAAAAAAAAAAAAAAAKoCAABkcnMvZG93bnJldi54bWxQSwUGAAAAAAQABAD6AAAAmgMAAAAA&#10;">
                    <v:line id="Line 102" o:spid="_x0000_s1300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uAXcUAAADcAAAADwAAAGRycy9kb3ducmV2LnhtbERPS2vCQBC+F/wPywheim6MoJK6io8W&#10;Sm8+oPQ2ZCfZ0OxszG5N2l/fLRS8zcf3nNWmt7W4UesrxwqmkwQEce50xaWCy/llvAThA7LG2jEp&#10;+CYPm/XgYYWZdh0f6XYKpYgh7DNUYEJoMil9bsiin7iGOHKFay2GCNtS6ha7GG5rmSbJXFqsODYY&#10;bGhvKP88fVkFs+Lj+fE6O0zTtEreCvPT5bv3UqnRsN8+gQjUh7v43/2q4/zFHP6eiRfI9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QuAXc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2" o:spid="_x0000_s1301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BeRPcQAAADcAAAADwAAAGRycy9kb3ducmV2LnhtbERPTUvDQBC9F/wPywheitnUw0Zit0UK&#10;QkEQrBWvY3ZMQrOzMTttU399tyD0No/3OfPl6Dt1oCG2gS3MshwUcRVcy7WF7cfL/SOoKMgOu8Bk&#10;4UQRloubyRxLF478ToeN1CqFcCzRQiPSl1rHqiGPMQs9ceJ+wuBREhxq7QY8pnDf6Yc8N9pjy6mh&#10;wZ5WDVW7zd5b+MS/Wk6v39O3nTGy/fo1+1VhrL27HZ+fQAmNchX/u9cuzS8KuDyTLtCLM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F5E9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3" o:spid="_x0000_s1302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gFT8YAAADcAAAADwAAAGRycy9kb3ducmV2LnhtbESPQUsDQQyF74L/YYjgReysHqaydlqk&#10;UBAEobXiNe7E3aU7me1O2m77681B8JbwXt77MluMsTNHGnKb2MPDpABDXKXQcu1h+7G6fwKTBTlg&#10;l5g8nCnDYn59NcMypBOv6biR2mgI5xI9NCJ9aW2uGoqYJ6knVu0nDRFF16G2YcCThsfOPhaFsxFb&#10;1oYGe1o2VO02h+jhEy+1nN++7953zsn2a+8Oy6nz/vZmfHkGIzTKv/nv+jUo/lRp9RmdwM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mIBU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303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dGH1sMAAADcAAAADwAAAGRycy9kb3ducmV2LnhtbERPTWvCQBC9C/0PyxR6MxsLTWJ0lbTU&#10;IghCY/E8ZKdJaHY2ZLcm/fddQfA2j/c56+1kOnGhwbWWFSyiGARxZXXLtYKv026egXAeWWNnmRT8&#10;kYPt5mG2xlzbkT/pUvpahBB2OSpovO9zKV3VkEEX2Z44cN92MOgDHGqpBxxDuOnkcxwn0mDLoaHB&#10;nt4aqn7KX6Pgxbymh/H0sUyK99SQPy+yY7FT6ulxKlYgPE3+Lr659zrMT5dwfSZcID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HRh9bDAAAA3AAAAA8AAAAAAAAAAAAA&#10;AAAAoQIAAGRycy9kb3ducmV2LnhtbFBLBQYAAAAABAAEAPkAAACRAwAAAAA=&#10;" strokecolor="windowText" strokeweight="1.5pt"/>
                    <v:line id="Line 98" o:spid="_x0000_s1304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HvNlccAAADcAAAADwAAAGRycy9kb3ducmV2LnhtbESPT0vDQBDF7wW/wzJCL8VumoKU2G3R&#10;/gHxZhXE25CdZIPZ2ZjdNtFP7xyE3mZ4b977zXo7+lZdqI9NYAOLeQaKuAy24drA+9vxbgUqJmSL&#10;bWAy8EMRtpubyRoLGwZ+pcsp1UpCOBZowKXUFVrH0pHHOA8dsWhV6D0mWfta2x4HCfetzrPsXnts&#10;WBocdrRzVH6dzt7Asvo8zL6X+0WeN9lL5X6H8umjNmZ6Oz4+gEo0pqv5//rZCv5K8OUZmUB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e82V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305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fc9cMAAADcAAAADwAAAGRycy9kb3ducmV2LnhtbERPTWvCQBC9C/0PyxR6Ed3Yw1aiq4hQ&#10;KBQKtYrXMTsmwexsmh019td3CwVv83ifM1/2vlEX6mId2MJknIEiLoKrubSw/XodTUFFQXbYBCYL&#10;N4qwXDwM5pi7cOVPumykVCmEY44WKpE21zoWFXmM49ASJ+4YOo+SYFdq1+E1hftGP2eZ0R5rTg0V&#10;trSuqDhtzt7CDn9Kub0fhh8nY2S7/zbn9Yux9umxX81ACfVyF/+731yaP53A3zPpAr34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1n3PX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00" o:spid="_x0000_s1306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bVCgsMAAADcAAAADwAAAGRycy9kb3ducmV2LnhtbERPTWvCQBC9F/wPywheSt3oYSvRVUQo&#10;CEKh1tLrmB2TYHY2zY4a++u7hUJv83ifs1j1vlFX6mId2MJknIEiLoKrubRweH95moGKguywCUwW&#10;7hRhtRw8LDB34cZvdN1LqVIIxxwtVCJtrnUsKvIYx6ElTtwpdB4lwa7UrsNbCveNnmaZ0R5rTg0V&#10;trSpqDjvL97CB36Xct8dH1/Pxsjh88tcNs/G2tGwX89BCfXyL/5zb12aP5vC7zPpAr3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21QoL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01" o:spid="_x0000_s1307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XDFP8QAAADcAAAADwAAAGRycy9kb3ducmV2LnhtbERPS2vCQBC+C/0Pywi9iNmYQLGpq/QJ&#10;xZtakN6G7CQbzM6m2a1J++u7QsHbfHzPWW1G24oz9b5xrGCRpCCIS6cbrhV8HN7mSxA+IGtsHZOC&#10;H/KwWd9MVlhoN/COzvtQixjCvkAFJoSukNKXhiz6xHXEkatcbzFE2NdS9zjEcNvKLE3vpMWGY4PB&#10;jp4Nlaf9t1WQV5+vs6/8ZZFlTbqtzO9QPh1rpW6n4+MDiEBjuIr/3e86zr/P4fJMvECu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cMU/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3" o:spid="_x0000_s1308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urB/sYAAADcAAAADwAAAGRycy9kb3ducmV2LnhtbESPzWrDMBCE74W+g9hCb42cEEztRgml&#10;EMghlzqBurfF2tpOrJVtyT95+6hQ6G2Xmfl2drObTSNG6l1tWcFyEYEgLqyuuVRwPu1fXkE4j6yx&#10;sUwKbuRgt3182GCq7cSfNGa+FAHCLkUFlfdtKqUrKjLoFrYlDtqP7Q36sPal1D1OAW4auYqiWBqs&#10;OVyosKWPioprNphAOcfJPvnq6uGy7LL8u+3y0xGVen6a399AeJr9v/kvfdChfrKG32fCBHJ7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rqwf7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309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4VMK8QAAADcAAAADwAAAGRycy9kb3ducmV2LnhtbERP30sCQRB+D/oflgl6Ed1LaNPTVUIQ&#10;giDQDF/H2+nu8Hb2uh317K9vg6C3+fh+znzZ+0adqYt1YAsPowwUcRFczaWF3ft6OAEVBdlhE5gs&#10;XCnCcnF7M8fchQtv6LyVUqUQjjlaqETaXOtYVOQxjkJLnLjP0HmUBLtSuw4vKdw3epxlRnusOTVU&#10;2NKqouK4PXkLH/hdyvX1MHg7GiO7/Zc5rZ6Mtfd3/fMMlFAv/+I/94tL86eP8PtMukAv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hUwr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</v:group>
                  <v:group id="Группа 196" o:spid="_x0000_s1310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2syNMMAAADcAAAADwAAAGRycy9kb3ducmV2LnhtbERPS4vCMBC+C/6HMIK3&#10;Na2y4naNIqLiQRZ8wLK3oRnbYjMpTWzrv98Igrf5+J4zX3amFA3VrrCsIB5FIIhTqwvOFFzO248Z&#10;COeRNZaWScGDHCwX/d4cE21bPlJz8pkIIewSVJB7XyVSujQng25kK+LAXW1t0AdYZ1LX2IZwU8px&#10;FE2lwYJDQ44VrXNKb6e7UbBrsV1N4k1zuF3Xj7/z58/vISalhoNu9Q3CU+ff4pd7r8P8r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DazI0wwAAANwAAAAP&#10;AAAAAAAAAAAAAAAAAKoCAABkcnMvZG93bnJldi54bWxQSwUGAAAAAAQABAD6AAAAmgMAAAAA&#10;">
                    <v:group id="Группа 197" o:spid="_x0000_s1311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CeXr8QAAADcAAAADwAAAGRycy9kb3ducmV2LnhtbERPS2vCQBC+F/wPywi9&#10;1U0srRqziogtPYjgA8TbkJ08MDsbstsk/vtuodDbfHzPSdeDqUVHrassK4gnEQjizOqKCwWX88fL&#10;HITzyBpry6TgQQ7Wq9FTiom2PR+pO/lChBB2CSoovW8SKV1WkkE3sQ1x4HLbGvQBtoXULfYh3NRy&#10;GkXv0mDFoaHEhrYlZffTt1Hw2WO/eY133f6ebx+389vhuo9JqefxsFmC8DT4f/Gf+0uH+YsZ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CeXr8QAAADcAAAA&#10;DwAAAAAAAAAAAAAAAACqAgAAZHJzL2Rvd25yZXYueG1sUEsFBgAAAAAEAAQA+gAAAJsDAAAAAA==&#10;">
                      <v:rect id="Rectangle 123" o:spid="_x0000_s1312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TcO8cA&#10;AADcAAAADwAAAGRycy9kb3ducmV2LnhtbESPQWvCQBCF7wX/wzKCl1I3LRhq6ipaqHooiFra6zQ7&#10;TYLZ2ZBdTfTXdw6F3mZ4b977ZrboXa0u1IbKs4HHcQKKOPe24sLAx/Ht4RlUiMgWa89k4EoBFvPB&#10;3Qwz6zve0+UQCyUhHDI0UMbYZFqHvCSHYewbYtF+fOswytoW2rbYSbir9VOSpNphxdJQYkOvJeWn&#10;w9kZcOfl+3T1vYmT+259TG/pGr92n8aMhv3yBVSkPv6b/663VvCnQivPyAR6/g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kU3DvHAAAA3AAAAA8AAAAAAAAAAAAAAAAAmAIAAGRy&#10;cy9kb3ducmV2LnhtbFBLBQYAAAAABAAEAPUAAACMAwAAAAA=&#10;" filled="f" stroked="f">
                        <v:textbox inset="1pt,.4mm,1pt,1pt">
                          <w:txbxContent>
                            <w:p w:rsidR="005F7057" w:rsidRPr="00CB1016" w:rsidRDefault="005F7057" w:rsidP="005F7057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313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lh5oMQA&#10;AADcAAAADwAAAGRycy9kb3ducmV2LnhtbERPS2vCQBC+F/wPywi9FN200GCiq1hB66EgPtDrmB2T&#10;YHY2ZFcT++u7hUJv8/E9ZzLrTCXu1LjSsoLXYQSCOLO65FzBYb8cjEA4j6yxskwKHuRgNu09TTDV&#10;tuUt3Xc+FyGEXYoKCu/rVEqXFWTQDW1NHLiLbQz6AJtc6gbbEG4q+RZFsTRYcmgosKZFQdl1dzMK&#10;zG3+lXycP/37S7vax9/xCk+bo1LP/W4+BuGp8//iP/dah/lJAr/PhAvk9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YeaDEAAAA3AAAAA8AAAAAAAAAAAAAAAAAmAIAAGRycy9k&#10;b3ducmV2LnhtbFBLBQYAAAAABAAEAPUAAACJAwAAAAA=&#10;" filled="f" stroked="f">
                        <v:textbox inset="1pt,.4mm,1pt,1pt">
                          <w:txbxContent>
                            <w:p w:rsidR="005F7057" w:rsidRPr="005374BE" w:rsidRDefault="005F7057" w:rsidP="005F7057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5F6FBE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314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0kxsYA&#10;AADcAAAADwAAAGRycy9kb3ducmV2LnhtbESPT2vCQBTE7wW/w/IEL6VuKhg0uglW8M+hUKqlvT6z&#10;zySYfRuyq4n99N1CocdhZn7DLLPe1OJGrassK3geRyCIc6srLhR8HDdPMxDOI2usLZOCOznI0sHD&#10;EhNtO36n28EXIkDYJaig9L5JpHR5SQbd2DbEwTvb1qAPsi2kbrELcFPLSRTF0mDFYaHEhtYl5ZfD&#10;1Sgw19Xr/OW089PHbnuMv+Mtfr19KjUa9qsFCE+9/w//tfdaQSDC75lwBGT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E0kxsYAAADcAAAADwAAAAAAAAAAAAAAAACYAgAAZHJz&#10;L2Rvd25yZXYueG1sUEsFBgAAAAAEAAQA9QAAAIsDAAAAAA==&#10;" filled="f" stroked="f">
                        <v:textbox inset="1pt,.4mm,1pt,1pt">
                          <w:txbxContent>
                            <w:p w:rsidR="005F7057" w:rsidRDefault="005F7057" w:rsidP="005F7057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D04D05">
                                <w:t>A.B.XXX.XX.XX.X-X.X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201" o:spid="_x0000_s1315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61eu8YAAADc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WrKIbf&#10;M+EIyN0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/rV67xgAAANwA&#10;AAAPAAAAAAAAAAAAAAAAAKoCAABkcnMvZG93bnJldi54bWxQSwUGAAAAAAQABAD6AAAAnQMAAAAA&#10;">
                      <v:rect id="Rectangle 119" o:spid="_x0000_s1316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bWGMUA&#10;AADcAAAADwAAAGRycy9kb3ducmV2LnhtbESPzW7CMBCE75V4B2uReqnAaQ4tCRiEKCXcED8Xbqt4&#10;cSLidRQbSN++roTU42hmvtHMFr1txJ06XztW8D5OQBCXTtdsFJyO36MJCB+QNTaOScEPeVjMBy8z&#10;zLV78J7uh2BEhLDPUUEVQptL6cuKLPqxa4mjd3GdxRBlZ6Tu8BHhtpFpknxIizXHhQpbWlVUXg83&#10;q+Dza/lGu7O7hHW2yQqzLzaZKZR6HfbLKYhAffgPP9tbrSBNUvg7E4+An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xtYYxQAAANwAAAAPAAAAAAAAAAAAAAAAAJgCAABkcnMv&#10;ZG93bnJldi54bWxQSwUGAAAAAAQABAD1AAAAigMAAAAA&#10;" filled="f" stroked="f">
                        <v:textbox inset="0,0,0,0">
                          <w:txbxContent>
                            <w:p w:rsidR="005F7057" w:rsidRPr="00945CCC" w:rsidRDefault="005F7057" w:rsidP="005F7057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317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pzg8YA&#10;AADcAAAADwAAAGRycy9kb3ducmV2LnhtbESPT2vCQBTE70K/w/IKXqRuqtA2aTYi9U96K9peentk&#10;n5vQ7NuQXTV+e7cgeBxm5jdMvhhsK07U+8axgudpAoK4crpho+Dne/P0BsIHZI2tY1JwIQ+L4mGU&#10;Y6bdmXd02gcjIoR9hgrqELpMSl/VZNFPXUccvYPrLYYoeyN1j+cIt62cJcmLtNhwXKixo4+aqr/9&#10;0Sp4XS0n9PXrDmGdbtPS7Mptakqlxo/D8h1EoCHcw7f2p1YwS+bwfyYeAVl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Ipzg8YAAADcAAAADwAAAAAAAAAAAAAAAACYAgAAZHJz&#10;L2Rvd25yZXYueG1sUEsFBgAAAAAEAAQA9QAAAIsDAAAAAA==&#10;" filled="f" stroked="f">
                        <v:textbox inset="0,0,0,0">
                          <w:txbxContent>
                            <w:p w:rsidR="005F7057" w:rsidRDefault="005F7057" w:rsidP="005F7057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318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2Pr98YA&#10;AADcAAAADwAAAGRycy9kb3ducmV2LnhtbESPT2vCQBTE70K/w/IKXqRuKtI2aTYi9U96K9peentk&#10;n5vQ7NuQXTV+e7cgeBxm5jdMvhhsK07U+8axgudpAoK4crpho+Dne/P0BsIHZI2tY1JwIQ+L4mGU&#10;Y6bdmXd02gcjIoR9hgrqELpMSl/VZNFPXUccvYPrLYYoeyN1j+cIt62cJcmLtNhwXKixo4+aqr/9&#10;0Sp4XS0n9PXrDmGdbtPS7Mptakqlxo/D8h1EoCHcw7f2p1YwS+bwfyYeAVl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2Pr98YAAADcAAAADwAAAAAAAAAAAAAAAACYAgAAZHJz&#10;L2Rvd25yZXYueG1sUEsFBgAAAAAEAAQA9QAAAIsDAAAAAA==&#10;" filled="f" stroked="f">
                        <v:textbox inset="0,0,0,0">
                          <w:txbxContent>
                            <w:p w:rsidR="005F7057" w:rsidRPr="005E4A3B" w:rsidRDefault="005F7057" w:rsidP="005F7057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319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9ObMYA&#10;AADcAAAADwAAAGRycy9kb3ducmV2LnhtbESPT2vCQBTE70K/w/IKXqRuKtg2aTYi9U96K9peentk&#10;n5vQ7NuQXTV+e7cgeBxm5jdMvhhsK07U+8axgudpAoK4crpho+Dne/P0BsIHZI2tY1JwIQ+L4mGU&#10;Y6bdmXd02gcjIoR9hgrqELpMSl/VZNFPXUccvYPrLYYoeyN1j+cIt62cJcmLtNhwXKixo4+aqr/9&#10;0Sp4XS0n9PXrDmGdbtPS7Mptakqlxo/D8h1EoCHcw7f2p1YwS+bwfyYeAVl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C9ObMYAAADcAAAADwAAAAAAAAAAAAAAAACYAgAAZHJz&#10;L2Rvd25yZXYueG1sUEsFBgAAAAAEAAQA9QAAAIsDAAAAAA==&#10;" filled="f" stroked="f">
                        <v:textbox inset="0,0,0,0">
                          <w:txbxContent>
                            <w:p w:rsidR="005F7057" w:rsidRPr="000411E6" w:rsidRDefault="005F7057" w:rsidP="005F7057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320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w6O1MYA&#10;AADcAAAADwAAAGRycy9kb3ducmV2LnhtbESPT2vCQBTE74V+h+UVvIhuqtA2qatIrUlvxT8Xb4/s&#10;cxOafRuyWxO/vVsQehxm5jfMYjXYRlyo87VjBc/TBARx6XTNRsHxsJ28gfABWWPjmBRcycNq+fiw&#10;wEy7nnd02QcjIoR9hgqqENpMSl9WZNFPXUscvbPrLIYoOyN1h32E20bOkuRFWqw5LlTY0kdF5c/+&#10;1yp43azH9H1y5/CZ5mlhdkWemkKp0dOwfgcRaAj/4Xv7SyuYzVP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w6O1MYAAADcAAAADwAAAAAAAAAAAAAAAACYAgAAZHJz&#10;L2Rvd25yZXYueG1sUEsFBgAAAAAEAAQA9QAAAIsDAAAAAA==&#10;" filled="f" stroked="f">
                        <v:textbox inset="0,0,0,0">
                          <w:txbxContent>
                            <w:p w:rsidR="005F7057" w:rsidRPr="005E4A3B" w:rsidRDefault="005F7057" w:rsidP="005F7057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321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JUNMIA&#10;AADcAAAADwAAAGRycy9kb3ducmV2LnhtbERPy4rCMBTdC/MP4Q64EU1HxLEdo8g8rLuh6mZ2l+aa&#10;lmluShO1/r1ZCC4P571c97YRF+p87VjB2yQBQVw6XbNRcDz8jBcgfEDW2DgmBTfysF69DJaYaXfl&#10;gi77YEQMYZ+hgiqENpPSlxVZ9BPXEkfu5DqLIcLOSN3hNYbbRk6TZC4t1hwbKmzps6Lyf3+2Ct6/&#10;NiP6/XOn8J1u09wU+TY1uVLD137zASJQH57ih3unFUxn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MlQ0wgAAANwAAAAPAAAAAAAAAAAAAAAAAJgCAABkcnMvZG93&#10;bnJldi54bWxQSwUGAAAAAAQABAD1AAAAhwMAAAAA&#10;" filled="f" stroked="f">
                        <v:textbox inset="0,0,0,0">
                          <w:txbxContent>
                            <w:p w:rsidR="005F7057" w:rsidRDefault="005F7057" w:rsidP="005F7057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322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7xr8UA&#10;AADcAAAADwAAAGRycy9kb3ducmV2LnhtbESPT2vCQBTE74LfYXlCL6VulFKb1FXEWuNN/HPp7ZF9&#10;boLZtyG7avz2bqHgcZiZ3zDTeWdrcaXWV44VjIYJCOLC6YqNguPh5+0ThA/IGmvHpOBOHuazfm+K&#10;mXY33tF1H4yIEPYZKihDaDIpfVGSRT90DXH0Tq61GKJsjdQt3iLc1nKcJB/SYsVxocSGliUV5/3F&#10;Kph8L15p++tOYZWu09zs8nVqcqVeBt3iC0SgLjzD/+2NVjB+H8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fvGvxQAAANwAAAAPAAAAAAAAAAAAAAAAAJgCAABkcnMv&#10;ZG93bnJldi54bWxQSwUGAAAAAAQABAD1AAAAigMAAAAA&#10;" filled="f" stroked="f">
                        <v:textbox inset="0,0,0,0">
                          <w:txbxContent>
                            <w:p w:rsidR="005F7057" w:rsidRDefault="005F7057" w:rsidP="005F7057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323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xv2MYA&#10;AADcAAAADwAAAGRycy9kb3ducmV2LnhtbESPT2vCQBTE74V+h+UVeim6MRQ10VXEtqa34p+Lt0f2&#10;uQlm34bsVuO3d4VCj8PM/IaZL3vbiAt1vnasYDRMQBCXTtdsFBz2X4MpCB+QNTaOScGNPCwXz09z&#10;zLW78pYuu2BEhLDPUUEVQptL6cuKLPqha4mjd3KdxRBlZ6Tu8BrhtpFpkoylxZrjQoUtrSsqz7tf&#10;q2DysXqjn6M7hc9skxVmW2wyUyj1+tKvZiAC9eE//Nf+1grS9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axv2MYAAADcAAAADwAAAAAAAAAAAAAAAACYAgAAZHJz&#10;L2Rvd25yZXYueG1sUEsFBgAAAAAEAAQA9QAAAIsDAAAAAA==&#10;" filled="f" stroked="f">
                        <v:textbox inset="0,0,0,0">
                          <w:txbxContent>
                            <w:p w:rsidR="005F7057" w:rsidRPr="00945CCC" w:rsidRDefault="005F7057" w:rsidP="005F7057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324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DKQ8YA&#10;AADcAAAADwAAAGRycy9kb3ducmV2LnhtbESPT2vCQBTE7wW/w/KEXopuaks10VWkraY38c/F2yP7&#10;3IRm34bsVuO3dwWhx2FmfsPMFp2txZlaXzlW8DpMQBAXTldsFBz2q8EEhA/IGmvHpOBKHhbz3tMM&#10;M+0uvKXzLhgRIewzVFCG0GRS+qIki37oGuLonVxrMUTZGqlbvES4reUoST6kxYrjQokNfZZU/O7+&#10;rILx1/KFNkd3Ct/pOs3NNl+nJlfqud8tpyACdeE//Gj/aAWj9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uDKQ8YAAADcAAAADwAAAAAAAAAAAAAAAACYAgAAZHJz&#10;L2Rvd25yZXYueG1sUEsFBgAAAAAEAAQA9QAAAIsDAAAAAA==&#10;" filled="f" stroked="f">
                        <v:textbox inset="0,0,0,0">
                          <w:txbxContent>
                            <w:p w:rsidR="005F7057" w:rsidRPr="00945CCC" w:rsidRDefault="005F7057" w:rsidP="005F7057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325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lSN8UA&#10;AADcAAAADwAAAGRycy9kb3ducmV2LnhtbESPzYvCMBTE7wv+D+EJe1k0VURtNYrsh/Umfly8PZpn&#10;WmxeSpPV7n+/ERb2OMzMb5jlurO1uFPrK8cKRsMEBHHhdMVGwfn0NZiD8AFZY+2YFPyQh/Wq97LE&#10;TLsHH+h+DEZECPsMFZQhNJmUvijJoh+6hjh6V9daDFG2RuoWHxFuazlOkqm0WHFcKLGh95KK2/Hb&#10;Kph9bN5of3HX8Jlu09wc8m1qcqVe+91mASJQF/7Df+2dVjCeTOB5Jh4B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CVI3xQAAANwAAAAPAAAAAAAAAAAAAAAAAJgCAABkcnMv&#10;ZG93bnJldi54bWxQSwUGAAAAAAQABAD1AAAAigMAAAAA&#10;" filled="f" stroked="f">
                        <v:textbox inset="0,0,0,0">
                          <w:txbxContent>
                            <w:p w:rsidR="005F7057" w:rsidRPr="005E4A3B" w:rsidRDefault="005F7057" w:rsidP="005F7057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326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X3rM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Wjt3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kX3rMYAAADcAAAADwAAAAAAAAAAAAAAAACYAgAAZHJz&#10;L2Rvd25yZXYueG1sUEsFBgAAAAAEAAQA9QAAAIsDAAAAAA==&#10;" filled="f" stroked="f">
                        <v:textbox inset="0,0,0,0">
                          <w:txbxContent>
                            <w:p w:rsidR="005F7057" w:rsidRPr="005E4A3B" w:rsidRDefault="005F7057" w:rsidP="005F7057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327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pdp28UA&#10;AADcAAAADwAAAGRycy9kb3ducmV2LnhtbESPzYvCMBTE7wv+D+EJe1k0VRa11SiyH9ab+HHx9mie&#10;abF5KU1Wu/+9ERb2OMzMb5jFqrO1uFHrK8cKRsMEBHHhdMVGwen4PZiB8AFZY+2YFPySh9Wy97LA&#10;TLs77+l2CEZECPsMFZQhNJmUvijJoh+6hjh6F9daDFG2RuoW7xFuazlOkom0WHFcKLGhj5KK6+HH&#10;Kph+rt9od3aX8JVu0tzs801qcqVe+916DiJQF/7Df+2tVjB+n8D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l2nbxQAAANwAAAAPAAAAAAAAAAAAAAAAAJgCAABkcnMv&#10;ZG93bnJldi54bWxQSwUGAAAAAAQABAD1AAAAigMAAAAA&#10;" filled="f" stroked="f">
                        <v:textbox inset="0,0,0,0">
                          <w:txbxContent>
                            <w:p w:rsidR="005F7057" w:rsidRPr="000411E6" w:rsidRDefault="005F7057" w:rsidP="005F7057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328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vMQMUA&#10;AADcAAAADwAAAGRycy9kb3ducmV2LnhtbESPT2vCQBTE74LfYXlCL0U3SqkmuorY1ngT/1y8PbLP&#10;TTD7NmS3mn77bqHgcZiZ3zCLVWdrcafWV44VjEcJCOLC6YqNgvPpazgD4QOyxtoxKfghD6tlv7fA&#10;TLsHH+h+DEZECPsMFZQhNJmUvijJoh+5hjh6V9daDFG2RuoWHxFuazlJkndpseK4UGJDm5KK2/Hb&#10;Kph+rF9pf3HX8Jlu09wc8m1qcqVeBt16DiJQF57h//ZOK5i8Te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28xAxQAAANwAAAAPAAAAAAAAAAAAAAAAAJgCAABkcnMv&#10;ZG93bnJldi54bWxQSwUGAAAAAAQABAD1AAAAigMAAAAA&#10;" filled="f" stroked="f">
                        <v:textbox inset="0,0,0,0">
                          <w:txbxContent>
                            <w:p w:rsidR="005F7057" w:rsidRPr="000411E6" w:rsidRDefault="005F7057" w:rsidP="005F7057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248" o:spid="_x0000_s1329" style="position:absolute;left:33862;top:10329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1O5sIAAADcAAAADwAAAGRycy9kb3ducmV2LnhtbERPy4rCMBTdC/MP4Q64&#10;07S+GDpGERmHWYhgHRB3l+baFpub0sS2/r1ZCC4P571c96YSLTWutKwgHkcgiDOrS84V/J92oy8Q&#10;ziNrrCyTggc5WK8+BktMtO34SG3qcxFC2CWooPC+TqR0WUEG3djWxIG72sagD7DJpW6wC+GmkpMo&#10;WkiDJYeGAmvaFpTd0rtR8Ntht5nGP+3+dt0+Lqf54byPSanhZ7/5BuGp92/xy/2nFUxmYW0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j9TubCAAAA3AAAAA8A&#10;AAAAAAAAAAAAAAAAqgIAAGRycy9kb3ducmV2LnhtbFBLBQYAAAAABAAEAPoAAACZAwAAAAA=&#10;">
                <v:rect id="Rectangle 122" o:spid="_x0000_s1330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00m8cA&#10;AADcAAAADwAAAGRycy9kb3ducmV2LnhtbESPQWvCQBSE7wX/w/IEL0U3lTbU6CpWqPUglEbR6zP7&#10;TILZtyG7mrS/visUehxm5htmtuhMJW7UuNKygqdRBII4s7rkXMF+9z58BeE8ssbKMin4JgeLee9h&#10;hom2LX/RLfW5CBB2CSoovK8TKV1WkEE3sjVx8M62MeiDbHKpG2wD3FRyHEWxNFhyWCiwplVB2SW9&#10;GgXmutxO3k4f/uWxXe/in3iNx8+DUoN+t5yC8NT5//Bfe6MVjJ8ncD8TjoC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MdNJvHAAAA3AAAAA8AAAAAAAAAAAAAAAAAmAIAAGRy&#10;cy9kb3ducmV2LnhtbFBLBQYAAAAABAAEAPUAAACMAwAAAAA=&#10;" filled="f" stroked="f">
                  <v:textbox inset="1pt,.4mm,1pt,1pt">
                    <w:txbxContent>
                      <w:p w:rsidR="005F7057" w:rsidRPr="006C5C53" w:rsidRDefault="005F7057" w:rsidP="005F7057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31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4L28QA&#10;AADcAAAADwAAAGRycy9kb3ducmV2LnhtbERPy2rCQBTdF/oPwy24KXWiYLCpo6jgYyGIUez2NnOb&#10;BDN3QmY00a93FoUuD+c9mXWmEjdqXGlZwaAfgSDOrC45V3A6rj7GIJxH1lhZJgV3cjCbvr5MMNG2&#10;5QPdUp+LEMIuQQWF93UipcsKMuj6tiYO3K9tDPoAm1zqBtsQbio5jKJYGiw5NBRY07Kg7JJejQJz&#10;ne8+Fz8bP3pv18f4Ea/xe39WqvfWzb9AeOr8v/jPvdUKhqMwP5wJR0BO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f+C9vEAAAA3AAAAA8AAAAAAAAAAAAAAAAAmAIAAGRycy9k&#10;b3ducmV2LnhtbFBLBQYAAAAABAAEAPUAAACJAwAAAAA=&#10;" filled="f" stroked="f">
                  <v:textbox inset="1pt,.4mm,1pt,1pt">
                    <w:txbxContent>
                      <w:p w:rsidR="005F7057" w:rsidRPr="006C5C53" w:rsidRDefault="005F7057" w:rsidP="005F7057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7F41"/>
    <w:multiLevelType w:val="hybridMultilevel"/>
    <w:tmpl w:val="E4E4C420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0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2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3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9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0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>
    <w:nsid w:val="4B2E619E"/>
    <w:multiLevelType w:val="hybridMultilevel"/>
    <w:tmpl w:val="9A30B386"/>
    <w:lvl w:ilvl="0" w:tplc="CD141D9E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26"/>
  </w:num>
  <w:num w:numId="3">
    <w:abstractNumId w:val="9"/>
  </w:num>
  <w:num w:numId="4">
    <w:abstractNumId w:val="4"/>
  </w:num>
  <w:num w:numId="5">
    <w:abstractNumId w:val="30"/>
  </w:num>
  <w:num w:numId="6">
    <w:abstractNumId w:val="24"/>
  </w:num>
  <w:num w:numId="7">
    <w:abstractNumId w:val="3"/>
  </w:num>
  <w:num w:numId="8">
    <w:abstractNumId w:val="15"/>
  </w:num>
  <w:num w:numId="9">
    <w:abstractNumId w:val="5"/>
  </w:num>
  <w:num w:numId="10">
    <w:abstractNumId w:val="16"/>
  </w:num>
  <w:num w:numId="11">
    <w:abstractNumId w:val="25"/>
  </w:num>
  <w:num w:numId="12">
    <w:abstractNumId w:val="21"/>
  </w:num>
  <w:num w:numId="13">
    <w:abstractNumId w:val="1"/>
  </w:num>
  <w:num w:numId="14">
    <w:abstractNumId w:val="19"/>
  </w:num>
  <w:num w:numId="15">
    <w:abstractNumId w:val="14"/>
  </w:num>
  <w:num w:numId="16">
    <w:abstractNumId w:val="27"/>
  </w:num>
  <w:num w:numId="17">
    <w:abstractNumId w:val="18"/>
  </w:num>
  <w:num w:numId="18">
    <w:abstractNumId w:val="23"/>
  </w:num>
  <w:num w:numId="19">
    <w:abstractNumId w:val="0"/>
  </w:num>
  <w:num w:numId="20">
    <w:abstractNumId w:val="13"/>
  </w:num>
  <w:num w:numId="21">
    <w:abstractNumId w:val="31"/>
  </w:num>
  <w:num w:numId="22">
    <w:abstractNumId w:val="31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25"/>
    <w:lvlOverride w:ilvl="0">
      <w:startOverride w:val="1"/>
    </w:lvlOverride>
  </w:num>
  <w:num w:numId="2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2"/>
  </w:num>
  <w:num w:numId="27">
    <w:abstractNumId w:val="22"/>
  </w:num>
  <w:num w:numId="28">
    <w:abstractNumId w:val="2"/>
  </w:num>
  <w:num w:numId="29">
    <w:abstractNumId w:val="28"/>
  </w:num>
  <w:num w:numId="3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8"/>
    <w:lvlOverride w:ilvl="0">
      <w:startOverride w:val="1"/>
    </w:lvlOverride>
  </w:num>
  <w:num w:numId="32">
    <w:abstractNumId w:val="7"/>
  </w:num>
  <w:num w:numId="33">
    <w:abstractNumId w:val="11"/>
  </w:num>
  <w:num w:numId="34">
    <w:abstractNumId w:val="6"/>
  </w:num>
  <w:num w:numId="35">
    <w:abstractNumId w:val="32"/>
  </w:num>
  <w:num w:numId="36">
    <w:abstractNumId w:val="17"/>
  </w:num>
  <w:num w:numId="37">
    <w:abstractNumId w:val="17"/>
    <w:lvlOverride w:ilvl="0">
      <w:startOverride w:val="1"/>
    </w:lvlOverride>
  </w:num>
  <w:num w:numId="38">
    <w:abstractNumId w:val="10"/>
  </w:num>
  <w:num w:numId="39">
    <w:abstractNumId w:val="8"/>
  </w:num>
  <w:num w:numId="40">
    <w:abstractNumId w:val="2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6327"/>
    <w:rsid w:val="0001094F"/>
    <w:rsid w:val="00010E7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3A7"/>
    <w:rsid w:val="0004091C"/>
    <w:rsid w:val="00040DB6"/>
    <w:rsid w:val="000425EA"/>
    <w:rsid w:val="000432A0"/>
    <w:rsid w:val="00044633"/>
    <w:rsid w:val="000460EE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C7CDC"/>
    <w:rsid w:val="000D013F"/>
    <w:rsid w:val="000D170B"/>
    <w:rsid w:val="000D1F0F"/>
    <w:rsid w:val="000D293B"/>
    <w:rsid w:val="000D4199"/>
    <w:rsid w:val="000D4C77"/>
    <w:rsid w:val="000E02A2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5BE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99C"/>
    <w:rsid w:val="001732DB"/>
    <w:rsid w:val="00173333"/>
    <w:rsid w:val="0017335F"/>
    <w:rsid w:val="0017407B"/>
    <w:rsid w:val="0017488F"/>
    <w:rsid w:val="0017689A"/>
    <w:rsid w:val="00177176"/>
    <w:rsid w:val="00177243"/>
    <w:rsid w:val="00180DCA"/>
    <w:rsid w:val="00181131"/>
    <w:rsid w:val="001816A5"/>
    <w:rsid w:val="00182B4F"/>
    <w:rsid w:val="00184A82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0070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630F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58C5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07D6B"/>
    <w:rsid w:val="00210AF4"/>
    <w:rsid w:val="00210D89"/>
    <w:rsid w:val="0021189F"/>
    <w:rsid w:val="002138C8"/>
    <w:rsid w:val="00213CD6"/>
    <w:rsid w:val="00215ADC"/>
    <w:rsid w:val="00220381"/>
    <w:rsid w:val="0022057E"/>
    <w:rsid w:val="0022092E"/>
    <w:rsid w:val="00221122"/>
    <w:rsid w:val="002225C6"/>
    <w:rsid w:val="00225688"/>
    <w:rsid w:val="002266E7"/>
    <w:rsid w:val="00230333"/>
    <w:rsid w:val="00232ABC"/>
    <w:rsid w:val="00233D57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9A1"/>
    <w:rsid w:val="002654DF"/>
    <w:rsid w:val="0026666F"/>
    <w:rsid w:val="002679E0"/>
    <w:rsid w:val="00267BAE"/>
    <w:rsid w:val="00271568"/>
    <w:rsid w:val="00272562"/>
    <w:rsid w:val="0027331A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A3CCB"/>
    <w:rsid w:val="002A5428"/>
    <w:rsid w:val="002A54DA"/>
    <w:rsid w:val="002A5E14"/>
    <w:rsid w:val="002A76D9"/>
    <w:rsid w:val="002B03CF"/>
    <w:rsid w:val="002B1F5D"/>
    <w:rsid w:val="002B3A64"/>
    <w:rsid w:val="002B3E72"/>
    <w:rsid w:val="002B4251"/>
    <w:rsid w:val="002B54D3"/>
    <w:rsid w:val="002B584C"/>
    <w:rsid w:val="002C0B33"/>
    <w:rsid w:val="002C12C2"/>
    <w:rsid w:val="002C1636"/>
    <w:rsid w:val="002C31A0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E3B8A"/>
    <w:rsid w:val="002E46EB"/>
    <w:rsid w:val="002E4CD3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16E99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2611"/>
    <w:rsid w:val="00363374"/>
    <w:rsid w:val="003640A9"/>
    <w:rsid w:val="0036435C"/>
    <w:rsid w:val="0036481C"/>
    <w:rsid w:val="0036582E"/>
    <w:rsid w:val="00370F07"/>
    <w:rsid w:val="003722C2"/>
    <w:rsid w:val="00374140"/>
    <w:rsid w:val="00375211"/>
    <w:rsid w:val="00376A22"/>
    <w:rsid w:val="0038024E"/>
    <w:rsid w:val="00380491"/>
    <w:rsid w:val="00382C71"/>
    <w:rsid w:val="00385AB4"/>
    <w:rsid w:val="0038650C"/>
    <w:rsid w:val="0039075E"/>
    <w:rsid w:val="0039086E"/>
    <w:rsid w:val="00391324"/>
    <w:rsid w:val="003929E1"/>
    <w:rsid w:val="00393F1C"/>
    <w:rsid w:val="003956C6"/>
    <w:rsid w:val="0039602C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238"/>
    <w:rsid w:val="00464542"/>
    <w:rsid w:val="0046616A"/>
    <w:rsid w:val="00467165"/>
    <w:rsid w:val="00467343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294A"/>
    <w:rsid w:val="004D45E9"/>
    <w:rsid w:val="004D608E"/>
    <w:rsid w:val="004E23EC"/>
    <w:rsid w:val="004E2867"/>
    <w:rsid w:val="004E2D4A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4755"/>
    <w:rsid w:val="00505507"/>
    <w:rsid w:val="00505C8A"/>
    <w:rsid w:val="00505CC1"/>
    <w:rsid w:val="00507241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199C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6F81"/>
    <w:rsid w:val="005374BE"/>
    <w:rsid w:val="005400BD"/>
    <w:rsid w:val="005401F6"/>
    <w:rsid w:val="00540EC1"/>
    <w:rsid w:val="00542FDD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1835"/>
    <w:rsid w:val="005652DC"/>
    <w:rsid w:val="00565F5A"/>
    <w:rsid w:val="00566370"/>
    <w:rsid w:val="00566B48"/>
    <w:rsid w:val="005701FE"/>
    <w:rsid w:val="0057184E"/>
    <w:rsid w:val="00572AB8"/>
    <w:rsid w:val="00575A58"/>
    <w:rsid w:val="005809FD"/>
    <w:rsid w:val="0058102B"/>
    <w:rsid w:val="00581FD2"/>
    <w:rsid w:val="00582682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6FBE"/>
    <w:rsid w:val="005F7057"/>
    <w:rsid w:val="005F729A"/>
    <w:rsid w:val="006004A4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9E8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71F3"/>
    <w:rsid w:val="00657644"/>
    <w:rsid w:val="00657CBE"/>
    <w:rsid w:val="00660278"/>
    <w:rsid w:val="006616C5"/>
    <w:rsid w:val="00662A9C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040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545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E6E82"/>
    <w:rsid w:val="006F0895"/>
    <w:rsid w:val="006F133D"/>
    <w:rsid w:val="006F226D"/>
    <w:rsid w:val="006F2707"/>
    <w:rsid w:val="006F294D"/>
    <w:rsid w:val="006F2BB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5FA8"/>
    <w:rsid w:val="00716811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769"/>
    <w:rsid w:val="007711DD"/>
    <w:rsid w:val="00771EE4"/>
    <w:rsid w:val="00773472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4014"/>
    <w:rsid w:val="007A4104"/>
    <w:rsid w:val="007A4B42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1F4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3EC"/>
    <w:rsid w:val="007E6B44"/>
    <w:rsid w:val="007F4719"/>
    <w:rsid w:val="007F545B"/>
    <w:rsid w:val="007F6332"/>
    <w:rsid w:val="007F7667"/>
    <w:rsid w:val="007F7CFD"/>
    <w:rsid w:val="00802BC5"/>
    <w:rsid w:val="008030D8"/>
    <w:rsid w:val="0080442A"/>
    <w:rsid w:val="00804B04"/>
    <w:rsid w:val="008067A1"/>
    <w:rsid w:val="00807F98"/>
    <w:rsid w:val="0081091D"/>
    <w:rsid w:val="00812BDA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6D9B"/>
    <w:rsid w:val="0083779C"/>
    <w:rsid w:val="008378D1"/>
    <w:rsid w:val="00841229"/>
    <w:rsid w:val="00843A33"/>
    <w:rsid w:val="00846DF8"/>
    <w:rsid w:val="0085004F"/>
    <w:rsid w:val="00850C9B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8751E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0A9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5920"/>
    <w:rsid w:val="00956CCB"/>
    <w:rsid w:val="00957120"/>
    <w:rsid w:val="009574B5"/>
    <w:rsid w:val="00962274"/>
    <w:rsid w:val="00962B4A"/>
    <w:rsid w:val="00963025"/>
    <w:rsid w:val="00963280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49A5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2B64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5350"/>
    <w:rsid w:val="00A76DB5"/>
    <w:rsid w:val="00A771A4"/>
    <w:rsid w:val="00A80EF9"/>
    <w:rsid w:val="00A82CA9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35D3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96"/>
    <w:rsid w:val="00AD52FC"/>
    <w:rsid w:val="00AD5C19"/>
    <w:rsid w:val="00AD7411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6F4B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4665"/>
    <w:rsid w:val="00C24775"/>
    <w:rsid w:val="00C2622D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5AE1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1B9C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C7F37"/>
    <w:rsid w:val="00CD013F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4D05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5AF5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CC9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825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191B"/>
    <w:rsid w:val="00DF43F3"/>
    <w:rsid w:val="00DF4C62"/>
    <w:rsid w:val="00DF604E"/>
    <w:rsid w:val="00DF700E"/>
    <w:rsid w:val="00DF7580"/>
    <w:rsid w:val="00E00882"/>
    <w:rsid w:val="00E014A9"/>
    <w:rsid w:val="00E02DCE"/>
    <w:rsid w:val="00E06E27"/>
    <w:rsid w:val="00E07153"/>
    <w:rsid w:val="00E077E2"/>
    <w:rsid w:val="00E1081E"/>
    <w:rsid w:val="00E14517"/>
    <w:rsid w:val="00E153A2"/>
    <w:rsid w:val="00E161C0"/>
    <w:rsid w:val="00E16A32"/>
    <w:rsid w:val="00E20E33"/>
    <w:rsid w:val="00E21551"/>
    <w:rsid w:val="00E23292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5A5E"/>
    <w:rsid w:val="00E35D26"/>
    <w:rsid w:val="00E3651A"/>
    <w:rsid w:val="00E36A70"/>
    <w:rsid w:val="00E4023E"/>
    <w:rsid w:val="00E40A11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4247"/>
    <w:rsid w:val="00E84EE1"/>
    <w:rsid w:val="00E85040"/>
    <w:rsid w:val="00E85A9B"/>
    <w:rsid w:val="00E85E29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04EB"/>
    <w:rsid w:val="00ED19D6"/>
    <w:rsid w:val="00ED2D63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5A36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D97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B87"/>
    <w:rsid w:val="00F34D38"/>
    <w:rsid w:val="00F37A19"/>
    <w:rsid w:val="00F41155"/>
    <w:rsid w:val="00F4146E"/>
    <w:rsid w:val="00F420F5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6C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7FD9"/>
    <w:rsid w:val="00FA0D2B"/>
    <w:rsid w:val="00FA0E00"/>
    <w:rsid w:val="00FA14BE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846"/>
    <w:rsid w:val="00FB4081"/>
    <w:rsid w:val="00FB593E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351"/>
    <w:rsid w:val="00FD3F9C"/>
    <w:rsid w:val="00FD4013"/>
    <w:rsid w:val="00FD47D6"/>
    <w:rsid w:val="00FD6B96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5F6FBE"/>
    <w:rPr>
      <w:sz w:val="24"/>
    </w:rPr>
  </w:style>
  <w:style w:type="paragraph" w:styleId="1">
    <w:name w:val="heading 1"/>
    <w:next w:val="34b"/>
    <w:link w:val="10"/>
    <w:qFormat/>
    <w:rsid w:val="005F6FBE"/>
    <w:pPr>
      <w:keepNext/>
      <w:keepLines/>
      <w:pageBreakBefore/>
      <w:numPr>
        <w:numId w:val="40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5F6FBE"/>
    <w:pPr>
      <w:keepNext/>
      <w:keepLines/>
      <w:numPr>
        <w:ilvl w:val="1"/>
        <w:numId w:val="40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5F6FBE"/>
    <w:pPr>
      <w:keepNext/>
      <w:keepLines/>
      <w:numPr>
        <w:ilvl w:val="2"/>
        <w:numId w:val="40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5F6FBE"/>
    <w:pPr>
      <w:keepNext/>
      <w:keepLines/>
      <w:numPr>
        <w:ilvl w:val="3"/>
        <w:numId w:val="40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5F6FBE"/>
    <w:pPr>
      <w:keepNext/>
      <w:numPr>
        <w:ilvl w:val="4"/>
        <w:numId w:val="40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5F6FBE"/>
    <w:pPr>
      <w:keepNext/>
      <w:numPr>
        <w:ilvl w:val="5"/>
        <w:numId w:val="40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5F6FBE"/>
    <w:pPr>
      <w:keepNext/>
      <w:numPr>
        <w:ilvl w:val="6"/>
        <w:numId w:val="40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5F6FBE"/>
    <w:pPr>
      <w:keepNext/>
      <w:numPr>
        <w:ilvl w:val="7"/>
        <w:numId w:val="40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5F6FBE"/>
    <w:pPr>
      <w:keepNext/>
      <w:numPr>
        <w:ilvl w:val="8"/>
        <w:numId w:val="40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5F6FBE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5F6FBE"/>
  </w:style>
  <w:style w:type="character" w:customStyle="1" w:styleId="34c">
    <w:name w:val="34_Знак_Сообщение_системы"/>
    <w:rsid w:val="005F6FBE"/>
    <w:rPr>
      <w:rFonts w:ascii="Calibri" w:hAnsi="Calibri"/>
    </w:rPr>
  </w:style>
  <w:style w:type="paragraph" w:customStyle="1" w:styleId="34b">
    <w:name w:val="34_Абзац_Обычный"/>
    <w:link w:val="34d"/>
    <w:qFormat/>
    <w:rsid w:val="005F6FBE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5F6FBE"/>
    <w:rPr>
      <w:sz w:val="24"/>
      <w:lang w:eastAsia="x-none"/>
    </w:rPr>
  </w:style>
  <w:style w:type="character" w:customStyle="1" w:styleId="10">
    <w:name w:val="Заголовок 1 Знак"/>
    <w:link w:val="1"/>
    <w:rsid w:val="005F6FBE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5F6FBE"/>
    <w:rPr>
      <w:b/>
      <w:sz w:val="32"/>
    </w:rPr>
  </w:style>
  <w:style w:type="character" w:customStyle="1" w:styleId="30">
    <w:name w:val="Заголовок 3 Знак"/>
    <w:link w:val="3"/>
    <w:rsid w:val="005F6FBE"/>
    <w:rPr>
      <w:b/>
      <w:bCs/>
      <w:sz w:val="28"/>
    </w:rPr>
  </w:style>
  <w:style w:type="character" w:customStyle="1" w:styleId="40">
    <w:name w:val="Заголовок 4 Знак"/>
    <w:link w:val="4"/>
    <w:rsid w:val="005F6FBE"/>
    <w:rPr>
      <w:b/>
      <w:sz w:val="24"/>
    </w:rPr>
  </w:style>
  <w:style w:type="character" w:customStyle="1" w:styleId="50">
    <w:name w:val="Заголовок 5 Знак"/>
    <w:link w:val="5"/>
    <w:rsid w:val="005F6FBE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5F6FBE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5F6FBE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5F6FBE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5F6FBE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5F6FBE"/>
    <w:pPr>
      <w:numPr>
        <w:numId w:val="38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5F6FBE"/>
    <w:pPr>
      <w:numPr>
        <w:numId w:val="38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5F6FBE"/>
    <w:pPr>
      <w:numPr>
        <w:numId w:val="38"/>
      </w:numPr>
    </w:pPr>
    <w:rPr>
      <w:szCs w:val="22"/>
    </w:rPr>
  </w:style>
  <w:style w:type="character" w:customStyle="1" w:styleId="34f">
    <w:name w:val="34_Знак_Подчеркнутый"/>
    <w:rsid w:val="005F6FBE"/>
    <w:rPr>
      <w:u w:val="single"/>
    </w:rPr>
  </w:style>
  <w:style w:type="paragraph" w:customStyle="1" w:styleId="349">
    <w:name w:val="34_Список_Библиография"/>
    <w:basedOn w:val="34b"/>
    <w:rsid w:val="005F6FBE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27331A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5F6FBE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5F6FBE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5F6FBE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5F6FBE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5F6FBE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27331A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5F6FBE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27331A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5F6FBE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5F6FBE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5F6FBE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5F6FBE"/>
    <w:rPr>
      <w:b w:val="0"/>
      <w:i/>
    </w:rPr>
  </w:style>
  <w:style w:type="character" w:customStyle="1" w:styleId="34fc">
    <w:name w:val="34_Знак_Название_файла"/>
    <w:qFormat/>
    <w:rsid w:val="005F6FBE"/>
    <w:rPr>
      <w:rFonts w:ascii="Calibri" w:hAnsi="Calibri"/>
    </w:rPr>
  </w:style>
  <w:style w:type="character" w:customStyle="1" w:styleId="34fd">
    <w:name w:val="34_Знак_Термин"/>
    <w:rsid w:val="005F6FBE"/>
    <w:rPr>
      <w:i/>
    </w:rPr>
  </w:style>
  <w:style w:type="character" w:customStyle="1" w:styleId="34fe">
    <w:name w:val="34_Знак_Полужирный"/>
    <w:rsid w:val="005F6FBE"/>
    <w:rPr>
      <w:b/>
    </w:rPr>
  </w:style>
  <w:style w:type="character" w:customStyle="1" w:styleId="34ff">
    <w:name w:val="34_Знак_Верхний_индекс"/>
    <w:rsid w:val="005F6FBE"/>
    <w:rPr>
      <w:vertAlign w:val="superscript"/>
    </w:rPr>
  </w:style>
  <w:style w:type="character" w:customStyle="1" w:styleId="3424">
    <w:name w:val="34_Список_Марк_2 Знак"/>
    <w:link w:val="3423"/>
    <w:rsid w:val="00D35AF5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5F6FBE"/>
    <w:pPr>
      <w:numPr>
        <w:ilvl w:val="1"/>
        <w:numId w:val="29"/>
      </w:numPr>
    </w:pPr>
  </w:style>
  <w:style w:type="paragraph" w:customStyle="1" w:styleId="34ff0">
    <w:name w:val="34_Таблица_Заголовок_Продолжение"/>
    <w:basedOn w:val="34ff1"/>
    <w:next w:val="a0"/>
    <w:rsid w:val="005F6FBE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5F6FBE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5F6FBE"/>
    <w:pPr>
      <w:numPr>
        <w:numId w:val="29"/>
      </w:numPr>
    </w:pPr>
  </w:style>
  <w:style w:type="character" w:customStyle="1" w:styleId="3419">
    <w:name w:val="34_Список_Марк_1 Знак"/>
    <w:link w:val="3413"/>
    <w:rsid w:val="0027331A"/>
    <w:rPr>
      <w:sz w:val="24"/>
      <w:lang w:eastAsia="x-none"/>
    </w:rPr>
  </w:style>
  <w:style w:type="paragraph" w:styleId="a4">
    <w:name w:val="footnote text"/>
    <w:basedOn w:val="34b"/>
    <w:link w:val="a5"/>
    <w:rsid w:val="005F6FBE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5F6FBE"/>
    <w:pPr>
      <w:numPr>
        <w:numId w:val="28"/>
      </w:numPr>
    </w:pPr>
  </w:style>
  <w:style w:type="character" w:customStyle="1" w:styleId="341a">
    <w:name w:val="34_Список_Нум_1 Знак"/>
    <w:link w:val="341"/>
    <w:rsid w:val="0027331A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5F6FBE"/>
    <w:pPr>
      <w:numPr>
        <w:ilvl w:val="1"/>
        <w:numId w:val="28"/>
      </w:numPr>
    </w:pPr>
  </w:style>
  <w:style w:type="character" w:customStyle="1" w:styleId="3425">
    <w:name w:val="34_Список_Нум_2 Знак"/>
    <w:basedOn w:val="a1"/>
    <w:link w:val="342"/>
    <w:rsid w:val="0027331A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5F6FBE"/>
    <w:pPr>
      <w:keepNext/>
    </w:pPr>
  </w:style>
  <w:style w:type="paragraph" w:customStyle="1" w:styleId="34f1">
    <w:name w:val="34_Рамка_Основной"/>
    <w:basedOn w:val="34b"/>
    <w:link w:val="34f0"/>
    <w:rsid w:val="005F6FBE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5F6FBE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5F6FBE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5F6FBE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5F6FBE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5F6FBE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5F6FBE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5F6FBE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5F6FBE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5F6FBE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5F6FBE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5F6FBE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5F6FBE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5F6FBE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5F6FBE"/>
    <w:pPr>
      <w:keepLines/>
      <w:numPr>
        <w:numId w:val="38"/>
      </w:numPr>
    </w:pPr>
  </w:style>
  <w:style w:type="character" w:customStyle="1" w:styleId="3433">
    <w:name w:val="34_Список_Нум_3 Знак"/>
    <w:basedOn w:val="a1"/>
    <w:link w:val="343"/>
    <w:rsid w:val="0027331A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5F6FBE"/>
    <w:pPr>
      <w:numPr>
        <w:ilvl w:val="2"/>
        <w:numId w:val="28"/>
      </w:numPr>
    </w:pPr>
  </w:style>
  <w:style w:type="paragraph" w:customStyle="1" w:styleId="34fff">
    <w:name w:val="34_Определения"/>
    <w:basedOn w:val="34b"/>
    <w:rsid w:val="005F6FBE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5F6FBE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5F6FBE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5F6FBE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5F6FBE"/>
    <w:rPr>
      <w:sz w:val="18"/>
      <w:lang w:eastAsia="x-none"/>
    </w:rPr>
  </w:style>
  <w:style w:type="paragraph" w:customStyle="1" w:styleId="34fff1">
    <w:name w:val="34_Листинг"/>
    <w:basedOn w:val="34b"/>
    <w:rsid w:val="005F6FBE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5F6FBE"/>
    <w:rPr>
      <w:b/>
    </w:rPr>
  </w:style>
  <w:style w:type="paragraph" w:customStyle="1" w:styleId="3440">
    <w:name w:val="34_Заголовок_4_Приложение"/>
    <w:basedOn w:val="4"/>
    <w:next w:val="34b"/>
    <w:rsid w:val="005F6FBE"/>
    <w:pPr>
      <w:numPr>
        <w:numId w:val="38"/>
      </w:numPr>
    </w:pPr>
  </w:style>
  <w:style w:type="paragraph" w:customStyle="1" w:styleId="3410">
    <w:name w:val="34_Таблица_Список_Марк_1"/>
    <w:basedOn w:val="34ff6"/>
    <w:link w:val="341c"/>
    <w:rsid w:val="005F6FBE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5F6FBE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5F6FBE"/>
    <w:pPr>
      <w:numPr>
        <w:ilvl w:val="2"/>
        <w:numId w:val="29"/>
      </w:numPr>
    </w:pPr>
  </w:style>
  <w:style w:type="paragraph" w:customStyle="1" w:styleId="3422">
    <w:name w:val="34_Таблица_Список_Нум_2"/>
    <w:basedOn w:val="34ff6"/>
    <w:rsid w:val="005F6FBE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5F6FBE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5F6FBE"/>
    <w:pPr>
      <w:numPr>
        <w:numId w:val="36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5F6FBE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5F6FBE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5F6FBE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5F6FBE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5F6FBE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5F6FBE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5F6FBE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5F6FBE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5F6FBE"/>
    <w:pPr>
      <w:numPr>
        <w:numId w:val="35"/>
      </w:numPr>
    </w:pPr>
    <w:rPr>
      <w:lang w:val="x-none"/>
    </w:rPr>
  </w:style>
  <w:style w:type="paragraph" w:styleId="a6">
    <w:name w:val="Revision"/>
    <w:hidden/>
    <w:uiPriority w:val="99"/>
    <w:semiHidden/>
    <w:rsid w:val="005F6FBE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5F6FBE"/>
  </w:style>
  <w:style w:type="paragraph" w:customStyle="1" w:styleId="34fffb">
    <w:name w:val="34_Пример_Заголовок"/>
    <w:basedOn w:val="34f8"/>
    <w:next w:val="34f8"/>
    <w:rsid w:val="005F6FBE"/>
    <w:pPr>
      <w:keepNext/>
      <w:spacing w:after="120"/>
    </w:pPr>
    <w:rPr>
      <w:b/>
      <w:lang w:eastAsia="ru-RU"/>
    </w:rPr>
  </w:style>
  <w:style w:type="character" w:styleId="a7">
    <w:name w:val="FollowedHyperlink"/>
    <w:rsid w:val="005F6FBE"/>
    <w:rPr>
      <w:color w:val="auto"/>
    </w:rPr>
  </w:style>
  <w:style w:type="character" w:customStyle="1" w:styleId="34fffc">
    <w:name w:val="34_Знак_Нижний_индекс"/>
    <w:rsid w:val="005F6FBE"/>
    <w:rPr>
      <w:vertAlign w:val="subscript"/>
    </w:rPr>
  </w:style>
  <w:style w:type="character" w:styleId="a8">
    <w:name w:val="footnote reference"/>
    <w:basedOn w:val="a1"/>
    <w:semiHidden/>
    <w:rsid w:val="005F6FBE"/>
    <w:rPr>
      <w:vertAlign w:val="superscript"/>
    </w:rPr>
  </w:style>
  <w:style w:type="paragraph" w:styleId="a9">
    <w:name w:val="header"/>
    <w:basedOn w:val="34b"/>
    <w:link w:val="aa"/>
    <w:rsid w:val="005F6FBE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5F6FBE"/>
    <w:rPr>
      <w:lang w:eastAsia="x-none"/>
    </w:rPr>
  </w:style>
  <w:style w:type="paragraph" w:styleId="ab">
    <w:name w:val="footer"/>
    <w:basedOn w:val="34b"/>
    <w:link w:val="ac"/>
    <w:rsid w:val="005F6FBE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5F6FBE"/>
    <w:rPr>
      <w:lang w:eastAsia="x-none"/>
    </w:rPr>
  </w:style>
  <w:style w:type="numbering" w:customStyle="1" w:styleId="a">
    <w:name w:val="Приложение"/>
    <w:uiPriority w:val="99"/>
    <w:rsid w:val="005F6FBE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5F6FBE"/>
    <w:pPr>
      <w:keepNext/>
    </w:pPr>
  </w:style>
  <w:style w:type="character" w:customStyle="1" w:styleId="3434">
    <w:name w:val="34_Список_Марк_3 Знак"/>
    <w:basedOn w:val="34d"/>
    <w:link w:val="3432"/>
    <w:rsid w:val="00D35AF5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5F6FBE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5F6FBE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27331A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27331A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27331A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5F6FBE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5F6FBE"/>
    <w:pPr>
      <w:numPr>
        <w:numId w:val="34"/>
      </w:numPr>
    </w:pPr>
  </w:style>
  <w:style w:type="paragraph" w:customStyle="1" w:styleId="344">
    <w:name w:val="34_Процедура_Подшаг"/>
    <w:basedOn w:val="34b"/>
    <w:link w:val="34ffff0"/>
    <w:qFormat/>
    <w:rsid w:val="005F6FBE"/>
    <w:pPr>
      <w:numPr>
        <w:ilvl w:val="1"/>
        <w:numId w:val="34"/>
      </w:numPr>
    </w:pPr>
  </w:style>
  <w:style w:type="character" w:customStyle="1" w:styleId="34ffff">
    <w:name w:val="34_Процедура_Шаг Знак"/>
    <w:basedOn w:val="34d"/>
    <w:link w:val="340"/>
    <w:rsid w:val="0027331A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5F6FBE"/>
    <w:pPr>
      <w:keepNext/>
    </w:pPr>
  </w:style>
  <w:style w:type="character" w:customStyle="1" w:styleId="34ffff0">
    <w:name w:val="34_Процедура_Подшаг Знак"/>
    <w:basedOn w:val="34d"/>
    <w:link w:val="344"/>
    <w:rsid w:val="0027331A"/>
    <w:rPr>
      <w:sz w:val="24"/>
      <w:lang w:eastAsia="x-none"/>
    </w:rPr>
  </w:style>
  <w:style w:type="character" w:customStyle="1" w:styleId="34ffff2">
    <w:name w:val="34_Знак_Клавиши"/>
    <w:rsid w:val="005F6FBE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5F6FBE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5F6FBE"/>
  </w:style>
  <w:style w:type="paragraph" w:styleId="ad">
    <w:name w:val="caption"/>
    <w:basedOn w:val="34b"/>
    <w:next w:val="34b"/>
    <w:rsid w:val="00715FA8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5F6FBE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5F6FBE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5F6FBE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27331A"/>
    <w:rPr>
      <w:sz w:val="24"/>
      <w:lang w:eastAsia="x-none"/>
    </w:rPr>
  </w:style>
  <w:style w:type="character" w:customStyle="1" w:styleId="ae">
    <w:name w:val="Основной текст Знак"/>
    <w:semiHidden/>
    <w:rsid w:val="005F6FBE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5F6FBE"/>
    <w:rPr>
      <w:rFonts w:ascii="Arial" w:hAnsi="Arial"/>
    </w:rPr>
  </w:style>
  <w:style w:type="character" w:customStyle="1" w:styleId="af0">
    <w:name w:val="Тема примечания Знак"/>
    <w:semiHidden/>
    <w:rsid w:val="005F6FBE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5F6FBE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5F6FBE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5F6FBE"/>
  </w:style>
  <w:style w:type="character" w:styleId="af3">
    <w:name w:val="annotation reference"/>
    <w:semiHidden/>
    <w:rsid w:val="005F6FBE"/>
    <w:rPr>
      <w:sz w:val="16"/>
      <w:szCs w:val="16"/>
    </w:rPr>
  </w:style>
  <w:style w:type="character" w:styleId="af4">
    <w:name w:val="page number"/>
    <w:rsid w:val="005F6FBE"/>
  </w:style>
  <w:style w:type="paragraph" w:styleId="af5">
    <w:name w:val="Body Text"/>
    <w:basedOn w:val="a0"/>
    <w:link w:val="13"/>
    <w:semiHidden/>
    <w:unhideWhenUsed/>
    <w:rsid w:val="005F6FBE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5F6FBE"/>
    <w:rPr>
      <w:sz w:val="24"/>
    </w:rPr>
  </w:style>
  <w:style w:type="paragraph" w:styleId="af6">
    <w:name w:val="annotation subject"/>
    <w:basedOn w:val="af2"/>
    <w:next w:val="af2"/>
    <w:link w:val="14"/>
    <w:semiHidden/>
    <w:rsid w:val="005F6FBE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5F6FBE"/>
    <w:rPr>
      <w:b/>
      <w:bCs/>
    </w:rPr>
  </w:style>
  <w:style w:type="paragraph" w:styleId="af7">
    <w:name w:val="Balloon Text"/>
    <w:basedOn w:val="a0"/>
    <w:link w:val="15"/>
    <w:semiHidden/>
    <w:rsid w:val="005F6FBE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5F6FBE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5F6FBE"/>
  </w:style>
  <w:style w:type="paragraph" w:customStyle="1" w:styleId="34ffff9">
    <w:name w:val="34_ТЛ_Подпись"/>
    <w:basedOn w:val="34f6"/>
    <w:rsid w:val="005F6FBE"/>
  </w:style>
  <w:style w:type="paragraph" w:customStyle="1" w:styleId="34ffffa">
    <w:name w:val="34_ТЛ_Подпись_скрытый"/>
    <w:basedOn w:val="34ffff9"/>
    <w:rsid w:val="005F6FBE"/>
    <w:rPr>
      <w:vanish/>
    </w:rPr>
  </w:style>
  <w:style w:type="paragraph" w:customStyle="1" w:styleId="34ffffb">
    <w:name w:val="34_Комментарий_Философта"/>
    <w:basedOn w:val="34b"/>
    <w:rsid w:val="005F6FBE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5F6FBE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5F6FBE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5F6FBE"/>
    <w:rPr>
      <w:b/>
    </w:rPr>
  </w:style>
  <w:style w:type="paragraph" w:customStyle="1" w:styleId="34ffffe">
    <w:name w:val="34_Таблица_Сноска_Линия"/>
    <w:basedOn w:val="34fff7"/>
    <w:next w:val="34fff7"/>
    <w:rsid w:val="005F6FBE"/>
    <w:pPr>
      <w:keepNext/>
    </w:pPr>
  </w:style>
  <w:style w:type="paragraph" w:customStyle="1" w:styleId="34fffff">
    <w:name w:val="34_Таблица_Примечание"/>
    <w:basedOn w:val="34fff7"/>
    <w:rsid w:val="005F6FBE"/>
  </w:style>
  <w:style w:type="character" w:customStyle="1" w:styleId="34fffff0">
    <w:name w:val="34_Знак_Значение"/>
    <w:qFormat/>
    <w:rsid w:val="005F6FBE"/>
    <w:rPr>
      <w:rFonts w:ascii="Calibri" w:hAnsi="Calibri"/>
    </w:rPr>
  </w:style>
  <w:style w:type="character" w:styleId="af8">
    <w:name w:val="Hyperlink"/>
    <w:rsid w:val="005F6FBE"/>
    <w:rPr>
      <w:color w:val="0000FF"/>
      <w:u w:val="single"/>
    </w:rPr>
  </w:style>
  <w:style w:type="paragraph" w:customStyle="1" w:styleId="34fffff1">
    <w:name w:val="34_Рисунок_Подпись"/>
    <w:basedOn w:val="34b"/>
    <w:rsid w:val="005F6FBE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5F6FBE"/>
    <w:pPr>
      <w:spacing w:before="2320"/>
    </w:pPr>
  </w:style>
  <w:style w:type="paragraph" w:customStyle="1" w:styleId="34a">
    <w:name w:val="34_Процедура_Шаг_Единичный"/>
    <w:basedOn w:val="34b"/>
    <w:qFormat/>
    <w:rsid w:val="005F6FBE"/>
    <w:pPr>
      <w:numPr>
        <w:numId w:val="21"/>
      </w:numPr>
    </w:pPr>
  </w:style>
  <w:style w:type="paragraph" w:customStyle="1" w:styleId="34fffff2">
    <w:name w:val="34_ТЛ_Количество_листов"/>
    <w:basedOn w:val="34f5"/>
    <w:next w:val="34f5"/>
    <w:rsid w:val="005F6FBE"/>
    <w:pPr>
      <w:spacing w:after="120"/>
    </w:pPr>
    <w:rPr>
      <w:rFonts w:cs="Arial"/>
      <w:sz w:val="28"/>
      <w:szCs w:val="28"/>
      <w:lang w:eastAsia="en-US"/>
    </w:rPr>
  </w:style>
  <w:style w:type="paragraph" w:customStyle="1" w:styleId="34fffff3">
    <w:name w:val="34_Процедура_Заголовок"/>
    <w:basedOn w:val="34b"/>
    <w:next w:val="34ffff1"/>
    <w:rsid w:val="005F6FBE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5F6FBE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5F6FBE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D04D05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5F6FBE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5F6FBE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5F6FBE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5F6FBE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5F6FBE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5F6FBE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5F6FBE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5F6FBE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5F6FBE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5F6FBE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5F6FBE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5F6FBE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5F6FB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715FA8"/>
    <w:pPr>
      <w:numPr>
        <w:numId w:val="27"/>
      </w:numPr>
    </w:pPr>
  </w:style>
  <w:style w:type="paragraph" w:customStyle="1" w:styleId="34fffff6">
    <w:name w:val="34_Таблица_Подзаголовок"/>
    <w:basedOn w:val="34ff6"/>
    <w:link w:val="34fffff7"/>
    <w:rsid w:val="005F6FBE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5F6FBE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5F6FBE"/>
    <w:pPr>
      <w:jc w:val="center"/>
    </w:pPr>
  </w:style>
  <w:style w:type="paragraph" w:customStyle="1" w:styleId="3411">
    <w:name w:val="34_Таблица_Список_Марк_1_без_отступа"/>
    <w:basedOn w:val="34ff6"/>
    <w:rsid w:val="005F6FBE"/>
    <w:pPr>
      <w:numPr>
        <w:numId w:val="39"/>
      </w:numPr>
    </w:pPr>
  </w:style>
  <w:style w:type="paragraph" w:customStyle="1" w:styleId="34fffff9">
    <w:name w:val="34_Формула"/>
    <w:basedOn w:val="a0"/>
    <w:rsid w:val="005F6FBE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5F6FBE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5F6FBE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5F6FBE"/>
    <w:rPr>
      <w:sz w:val="24"/>
    </w:rPr>
  </w:style>
  <w:style w:type="paragraph" w:styleId="1">
    <w:name w:val="heading 1"/>
    <w:next w:val="34b"/>
    <w:link w:val="10"/>
    <w:qFormat/>
    <w:rsid w:val="005F6FBE"/>
    <w:pPr>
      <w:keepNext/>
      <w:keepLines/>
      <w:pageBreakBefore/>
      <w:numPr>
        <w:numId w:val="40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5F6FBE"/>
    <w:pPr>
      <w:keepNext/>
      <w:keepLines/>
      <w:numPr>
        <w:ilvl w:val="1"/>
        <w:numId w:val="40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5F6FBE"/>
    <w:pPr>
      <w:keepNext/>
      <w:keepLines/>
      <w:numPr>
        <w:ilvl w:val="2"/>
        <w:numId w:val="40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5F6FBE"/>
    <w:pPr>
      <w:keepNext/>
      <w:keepLines/>
      <w:numPr>
        <w:ilvl w:val="3"/>
        <w:numId w:val="40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5F6FBE"/>
    <w:pPr>
      <w:keepNext/>
      <w:numPr>
        <w:ilvl w:val="4"/>
        <w:numId w:val="40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5F6FBE"/>
    <w:pPr>
      <w:keepNext/>
      <w:numPr>
        <w:ilvl w:val="5"/>
        <w:numId w:val="40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5F6FBE"/>
    <w:pPr>
      <w:keepNext/>
      <w:numPr>
        <w:ilvl w:val="6"/>
        <w:numId w:val="40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5F6FBE"/>
    <w:pPr>
      <w:keepNext/>
      <w:numPr>
        <w:ilvl w:val="7"/>
        <w:numId w:val="40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5F6FBE"/>
    <w:pPr>
      <w:keepNext/>
      <w:numPr>
        <w:ilvl w:val="8"/>
        <w:numId w:val="40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5F6FBE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5F6FBE"/>
  </w:style>
  <w:style w:type="character" w:customStyle="1" w:styleId="34c">
    <w:name w:val="34_Знак_Сообщение_системы"/>
    <w:rsid w:val="005F6FBE"/>
    <w:rPr>
      <w:rFonts w:ascii="Calibri" w:hAnsi="Calibri"/>
    </w:rPr>
  </w:style>
  <w:style w:type="paragraph" w:customStyle="1" w:styleId="34b">
    <w:name w:val="34_Абзац_Обычный"/>
    <w:link w:val="34d"/>
    <w:qFormat/>
    <w:rsid w:val="005F6FBE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5F6FBE"/>
    <w:rPr>
      <w:sz w:val="24"/>
      <w:lang w:eastAsia="x-none"/>
    </w:rPr>
  </w:style>
  <w:style w:type="character" w:customStyle="1" w:styleId="10">
    <w:name w:val="Заголовок 1 Знак"/>
    <w:link w:val="1"/>
    <w:rsid w:val="005F6FBE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5F6FBE"/>
    <w:rPr>
      <w:b/>
      <w:sz w:val="32"/>
    </w:rPr>
  </w:style>
  <w:style w:type="character" w:customStyle="1" w:styleId="30">
    <w:name w:val="Заголовок 3 Знак"/>
    <w:link w:val="3"/>
    <w:rsid w:val="005F6FBE"/>
    <w:rPr>
      <w:b/>
      <w:bCs/>
      <w:sz w:val="28"/>
    </w:rPr>
  </w:style>
  <w:style w:type="character" w:customStyle="1" w:styleId="40">
    <w:name w:val="Заголовок 4 Знак"/>
    <w:link w:val="4"/>
    <w:rsid w:val="005F6FBE"/>
    <w:rPr>
      <w:b/>
      <w:sz w:val="24"/>
    </w:rPr>
  </w:style>
  <w:style w:type="character" w:customStyle="1" w:styleId="50">
    <w:name w:val="Заголовок 5 Знак"/>
    <w:link w:val="5"/>
    <w:rsid w:val="005F6FBE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5F6FBE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5F6FBE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5F6FBE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5F6FBE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5F6FBE"/>
    <w:pPr>
      <w:numPr>
        <w:numId w:val="38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5F6FBE"/>
    <w:pPr>
      <w:numPr>
        <w:numId w:val="38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5F6FBE"/>
    <w:pPr>
      <w:numPr>
        <w:numId w:val="38"/>
      </w:numPr>
    </w:pPr>
    <w:rPr>
      <w:szCs w:val="22"/>
    </w:rPr>
  </w:style>
  <w:style w:type="character" w:customStyle="1" w:styleId="34f">
    <w:name w:val="34_Знак_Подчеркнутый"/>
    <w:rsid w:val="005F6FBE"/>
    <w:rPr>
      <w:u w:val="single"/>
    </w:rPr>
  </w:style>
  <w:style w:type="paragraph" w:customStyle="1" w:styleId="349">
    <w:name w:val="34_Список_Библиография"/>
    <w:basedOn w:val="34b"/>
    <w:rsid w:val="005F6FBE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27331A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5F6FBE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5F6FBE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5F6FBE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5F6FBE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5F6FBE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27331A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5F6FBE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27331A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5F6FBE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5F6FBE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5F6FBE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5F6FBE"/>
    <w:rPr>
      <w:b w:val="0"/>
      <w:i/>
    </w:rPr>
  </w:style>
  <w:style w:type="character" w:customStyle="1" w:styleId="34fc">
    <w:name w:val="34_Знак_Название_файла"/>
    <w:qFormat/>
    <w:rsid w:val="005F6FBE"/>
    <w:rPr>
      <w:rFonts w:ascii="Calibri" w:hAnsi="Calibri"/>
    </w:rPr>
  </w:style>
  <w:style w:type="character" w:customStyle="1" w:styleId="34fd">
    <w:name w:val="34_Знак_Термин"/>
    <w:rsid w:val="005F6FBE"/>
    <w:rPr>
      <w:i/>
    </w:rPr>
  </w:style>
  <w:style w:type="character" w:customStyle="1" w:styleId="34fe">
    <w:name w:val="34_Знак_Полужирный"/>
    <w:rsid w:val="005F6FBE"/>
    <w:rPr>
      <w:b/>
    </w:rPr>
  </w:style>
  <w:style w:type="character" w:customStyle="1" w:styleId="34ff">
    <w:name w:val="34_Знак_Верхний_индекс"/>
    <w:rsid w:val="005F6FBE"/>
    <w:rPr>
      <w:vertAlign w:val="superscript"/>
    </w:rPr>
  </w:style>
  <w:style w:type="character" w:customStyle="1" w:styleId="3424">
    <w:name w:val="34_Список_Марк_2 Знак"/>
    <w:link w:val="3423"/>
    <w:rsid w:val="00D35AF5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5F6FBE"/>
    <w:pPr>
      <w:numPr>
        <w:ilvl w:val="1"/>
        <w:numId w:val="29"/>
      </w:numPr>
    </w:pPr>
  </w:style>
  <w:style w:type="paragraph" w:customStyle="1" w:styleId="34ff0">
    <w:name w:val="34_Таблица_Заголовок_Продолжение"/>
    <w:basedOn w:val="34ff1"/>
    <w:next w:val="a0"/>
    <w:rsid w:val="005F6FBE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5F6FBE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5F6FBE"/>
    <w:pPr>
      <w:numPr>
        <w:numId w:val="29"/>
      </w:numPr>
    </w:pPr>
  </w:style>
  <w:style w:type="character" w:customStyle="1" w:styleId="3419">
    <w:name w:val="34_Список_Марк_1 Знак"/>
    <w:link w:val="3413"/>
    <w:rsid w:val="0027331A"/>
    <w:rPr>
      <w:sz w:val="24"/>
      <w:lang w:eastAsia="x-none"/>
    </w:rPr>
  </w:style>
  <w:style w:type="paragraph" w:styleId="a4">
    <w:name w:val="footnote text"/>
    <w:basedOn w:val="34b"/>
    <w:link w:val="a5"/>
    <w:rsid w:val="005F6FBE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5F6FBE"/>
    <w:pPr>
      <w:numPr>
        <w:numId w:val="28"/>
      </w:numPr>
    </w:pPr>
  </w:style>
  <w:style w:type="character" w:customStyle="1" w:styleId="341a">
    <w:name w:val="34_Список_Нум_1 Знак"/>
    <w:link w:val="341"/>
    <w:rsid w:val="0027331A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5F6FBE"/>
    <w:pPr>
      <w:numPr>
        <w:ilvl w:val="1"/>
        <w:numId w:val="28"/>
      </w:numPr>
    </w:pPr>
  </w:style>
  <w:style w:type="character" w:customStyle="1" w:styleId="3425">
    <w:name w:val="34_Список_Нум_2 Знак"/>
    <w:basedOn w:val="a1"/>
    <w:link w:val="342"/>
    <w:rsid w:val="0027331A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5F6FBE"/>
    <w:pPr>
      <w:keepNext/>
    </w:pPr>
  </w:style>
  <w:style w:type="paragraph" w:customStyle="1" w:styleId="34f1">
    <w:name w:val="34_Рамка_Основной"/>
    <w:basedOn w:val="34b"/>
    <w:link w:val="34f0"/>
    <w:rsid w:val="005F6FBE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5F6FBE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5F6FBE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5F6FBE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5F6FBE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5F6FBE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5F6FBE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5F6FBE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5F6FBE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5F6FBE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5F6FBE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5F6FBE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5F6FBE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5F6FBE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5F6FBE"/>
    <w:pPr>
      <w:keepLines/>
      <w:numPr>
        <w:numId w:val="38"/>
      </w:numPr>
    </w:pPr>
  </w:style>
  <w:style w:type="character" w:customStyle="1" w:styleId="3433">
    <w:name w:val="34_Список_Нум_3 Знак"/>
    <w:basedOn w:val="a1"/>
    <w:link w:val="343"/>
    <w:rsid w:val="0027331A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5F6FBE"/>
    <w:pPr>
      <w:numPr>
        <w:ilvl w:val="2"/>
        <w:numId w:val="28"/>
      </w:numPr>
    </w:pPr>
  </w:style>
  <w:style w:type="paragraph" w:customStyle="1" w:styleId="34fff">
    <w:name w:val="34_Определения"/>
    <w:basedOn w:val="34b"/>
    <w:rsid w:val="005F6FBE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5F6FBE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5F6FBE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5F6FBE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5F6FBE"/>
    <w:rPr>
      <w:sz w:val="18"/>
      <w:lang w:eastAsia="x-none"/>
    </w:rPr>
  </w:style>
  <w:style w:type="paragraph" w:customStyle="1" w:styleId="34fff1">
    <w:name w:val="34_Листинг"/>
    <w:basedOn w:val="34b"/>
    <w:rsid w:val="005F6FBE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5F6FBE"/>
    <w:rPr>
      <w:b/>
    </w:rPr>
  </w:style>
  <w:style w:type="paragraph" w:customStyle="1" w:styleId="3440">
    <w:name w:val="34_Заголовок_4_Приложение"/>
    <w:basedOn w:val="4"/>
    <w:next w:val="34b"/>
    <w:rsid w:val="005F6FBE"/>
    <w:pPr>
      <w:numPr>
        <w:numId w:val="38"/>
      </w:numPr>
    </w:pPr>
  </w:style>
  <w:style w:type="paragraph" w:customStyle="1" w:styleId="3410">
    <w:name w:val="34_Таблица_Список_Марк_1"/>
    <w:basedOn w:val="34ff6"/>
    <w:link w:val="341c"/>
    <w:rsid w:val="005F6FBE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5F6FBE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5F6FBE"/>
    <w:pPr>
      <w:numPr>
        <w:ilvl w:val="2"/>
        <w:numId w:val="29"/>
      </w:numPr>
    </w:pPr>
  </w:style>
  <w:style w:type="paragraph" w:customStyle="1" w:styleId="3422">
    <w:name w:val="34_Таблица_Список_Нум_2"/>
    <w:basedOn w:val="34ff6"/>
    <w:rsid w:val="005F6FBE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5F6FBE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5F6FBE"/>
    <w:pPr>
      <w:numPr>
        <w:numId w:val="36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5F6FBE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5F6FBE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5F6FBE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5F6FBE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5F6FBE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5F6FBE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5F6FBE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5F6FBE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5F6FBE"/>
    <w:pPr>
      <w:numPr>
        <w:numId w:val="35"/>
      </w:numPr>
    </w:pPr>
    <w:rPr>
      <w:lang w:val="x-none"/>
    </w:rPr>
  </w:style>
  <w:style w:type="paragraph" w:styleId="a6">
    <w:name w:val="Revision"/>
    <w:hidden/>
    <w:uiPriority w:val="99"/>
    <w:semiHidden/>
    <w:rsid w:val="005F6FBE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5F6FBE"/>
  </w:style>
  <w:style w:type="paragraph" w:customStyle="1" w:styleId="34fffb">
    <w:name w:val="34_Пример_Заголовок"/>
    <w:basedOn w:val="34f8"/>
    <w:next w:val="34f8"/>
    <w:rsid w:val="005F6FBE"/>
    <w:pPr>
      <w:keepNext/>
      <w:spacing w:after="120"/>
    </w:pPr>
    <w:rPr>
      <w:b/>
      <w:lang w:eastAsia="ru-RU"/>
    </w:rPr>
  </w:style>
  <w:style w:type="character" w:styleId="a7">
    <w:name w:val="FollowedHyperlink"/>
    <w:rsid w:val="005F6FBE"/>
    <w:rPr>
      <w:color w:val="auto"/>
    </w:rPr>
  </w:style>
  <w:style w:type="character" w:customStyle="1" w:styleId="34fffc">
    <w:name w:val="34_Знак_Нижний_индекс"/>
    <w:rsid w:val="005F6FBE"/>
    <w:rPr>
      <w:vertAlign w:val="subscript"/>
    </w:rPr>
  </w:style>
  <w:style w:type="character" w:styleId="a8">
    <w:name w:val="footnote reference"/>
    <w:basedOn w:val="a1"/>
    <w:semiHidden/>
    <w:rsid w:val="005F6FBE"/>
    <w:rPr>
      <w:vertAlign w:val="superscript"/>
    </w:rPr>
  </w:style>
  <w:style w:type="paragraph" w:styleId="a9">
    <w:name w:val="header"/>
    <w:basedOn w:val="34b"/>
    <w:link w:val="aa"/>
    <w:rsid w:val="005F6FBE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5F6FBE"/>
    <w:rPr>
      <w:lang w:eastAsia="x-none"/>
    </w:rPr>
  </w:style>
  <w:style w:type="paragraph" w:styleId="ab">
    <w:name w:val="footer"/>
    <w:basedOn w:val="34b"/>
    <w:link w:val="ac"/>
    <w:rsid w:val="005F6FBE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5F6FBE"/>
    <w:rPr>
      <w:lang w:eastAsia="x-none"/>
    </w:rPr>
  </w:style>
  <w:style w:type="numbering" w:customStyle="1" w:styleId="a">
    <w:name w:val="Приложение"/>
    <w:uiPriority w:val="99"/>
    <w:rsid w:val="005F6FBE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5F6FBE"/>
    <w:pPr>
      <w:keepNext/>
    </w:pPr>
  </w:style>
  <w:style w:type="character" w:customStyle="1" w:styleId="3434">
    <w:name w:val="34_Список_Марк_3 Знак"/>
    <w:basedOn w:val="34d"/>
    <w:link w:val="3432"/>
    <w:rsid w:val="00D35AF5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5F6FBE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5F6FBE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27331A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27331A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27331A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5F6FBE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5F6FBE"/>
    <w:pPr>
      <w:numPr>
        <w:numId w:val="34"/>
      </w:numPr>
    </w:pPr>
  </w:style>
  <w:style w:type="paragraph" w:customStyle="1" w:styleId="344">
    <w:name w:val="34_Процедура_Подшаг"/>
    <w:basedOn w:val="34b"/>
    <w:link w:val="34ffff0"/>
    <w:qFormat/>
    <w:rsid w:val="005F6FBE"/>
    <w:pPr>
      <w:numPr>
        <w:ilvl w:val="1"/>
        <w:numId w:val="34"/>
      </w:numPr>
    </w:pPr>
  </w:style>
  <w:style w:type="character" w:customStyle="1" w:styleId="34ffff">
    <w:name w:val="34_Процедура_Шаг Знак"/>
    <w:basedOn w:val="34d"/>
    <w:link w:val="340"/>
    <w:rsid w:val="0027331A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5F6FBE"/>
    <w:pPr>
      <w:keepNext/>
    </w:pPr>
  </w:style>
  <w:style w:type="character" w:customStyle="1" w:styleId="34ffff0">
    <w:name w:val="34_Процедура_Подшаг Знак"/>
    <w:basedOn w:val="34d"/>
    <w:link w:val="344"/>
    <w:rsid w:val="0027331A"/>
    <w:rPr>
      <w:sz w:val="24"/>
      <w:lang w:eastAsia="x-none"/>
    </w:rPr>
  </w:style>
  <w:style w:type="character" w:customStyle="1" w:styleId="34ffff2">
    <w:name w:val="34_Знак_Клавиши"/>
    <w:rsid w:val="005F6FBE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5F6FBE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5F6FBE"/>
  </w:style>
  <w:style w:type="paragraph" w:styleId="ad">
    <w:name w:val="caption"/>
    <w:basedOn w:val="34b"/>
    <w:next w:val="34b"/>
    <w:rsid w:val="00715FA8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5F6FBE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5F6FBE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5F6FBE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27331A"/>
    <w:rPr>
      <w:sz w:val="24"/>
      <w:lang w:eastAsia="x-none"/>
    </w:rPr>
  </w:style>
  <w:style w:type="character" w:customStyle="1" w:styleId="ae">
    <w:name w:val="Основной текст Знак"/>
    <w:semiHidden/>
    <w:rsid w:val="005F6FBE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5F6FBE"/>
    <w:rPr>
      <w:rFonts w:ascii="Arial" w:hAnsi="Arial"/>
    </w:rPr>
  </w:style>
  <w:style w:type="character" w:customStyle="1" w:styleId="af0">
    <w:name w:val="Тема примечания Знак"/>
    <w:semiHidden/>
    <w:rsid w:val="005F6FBE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5F6FBE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5F6FBE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5F6FBE"/>
  </w:style>
  <w:style w:type="character" w:styleId="af3">
    <w:name w:val="annotation reference"/>
    <w:semiHidden/>
    <w:rsid w:val="005F6FBE"/>
    <w:rPr>
      <w:sz w:val="16"/>
      <w:szCs w:val="16"/>
    </w:rPr>
  </w:style>
  <w:style w:type="character" w:styleId="af4">
    <w:name w:val="page number"/>
    <w:rsid w:val="005F6FBE"/>
  </w:style>
  <w:style w:type="paragraph" w:styleId="af5">
    <w:name w:val="Body Text"/>
    <w:basedOn w:val="a0"/>
    <w:link w:val="13"/>
    <w:semiHidden/>
    <w:unhideWhenUsed/>
    <w:rsid w:val="005F6FBE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5F6FBE"/>
    <w:rPr>
      <w:sz w:val="24"/>
    </w:rPr>
  </w:style>
  <w:style w:type="paragraph" w:styleId="af6">
    <w:name w:val="annotation subject"/>
    <w:basedOn w:val="af2"/>
    <w:next w:val="af2"/>
    <w:link w:val="14"/>
    <w:semiHidden/>
    <w:rsid w:val="005F6FBE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5F6FBE"/>
    <w:rPr>
      <w:b/>
      <w:bCs/>
    </w:rPr>
  </w:style>
  <w:style w:type="paragraph" w:styleId="af7">
    <w:name w:val="Balloon Text"/>
    <w:basedOn w:val="a0"/>
    <w:link w:val="15"/>
    <w:semiHidden/>
    <w:rsid w:val="005F6FBE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5F6FBE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5F6FBE"/>
  </w:style>
  <w:style w:type="paragraph" w:customStyle="1" w:styleId="34ffff9">
    <w:name w:val="34_ТЛ_Подпись"/>
    <w:basedOn w:val="34f6"/>
    <w:rsid w:val="005F6FBE"/>
  </w:style>
  <w:style w:type="paragraph" w:customStyle="1" w:styleId="34ffffa">
    <w:name w:val="34_ТЛ_Подпись_скрытый"/>
    <w:basedOn w:val="34ffff9"/>
    <w:rsid w:val="005F6FBE"/>
    <w:rPr>
      <w:vanish/>
    </w:rPr>
  </w:style>
  <w:style w:type="paragraph" w:customStyle="1" w:styleId="34ffffb">
    <w:name w:val="34_Комментарий_Философта"/>
    <w:basedOn w:val="34b"/>
    <w:rsid w:val="005F6FBE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5F6FBE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5F6FBE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5F6FBE"/>
    <w:rPr>
      <w:b/>
    </w:rPr>
  </w:style>
  <w:style w:type="paragraph" w:customStyle="1" w:styleId="34ffffe">
    <w:name w:val="34_Таблица_Сноска_Линия"/>
    <w:basedOn w:val="34fff7"/>
    <w:next w:val="34fff7"/>
    <w:rsid w:val="005F6FBE"/>
    <w:pPr>
      <w:keepNext/>
    </w:pPr>
  </w:style>
  <w:style w:type="paragraph" w:customStyle="1" w:styleId="34fffff">
    <w:name w:val="34_Таблица_Примечание"/>
    <w:basedOn w:val="34fff7"/>
    <w:rsid w:val="005F6FBE"/>
  </w:style>
  <w:style w:type="character" w:customStyle="1" w:styleId="34fffff0">
    <w:name w:val="34_Знак_Значение"/>
    <w:qFormat/>
    <w:rsid w:val="005F6FBE"/>
    <w:rPr>
      <w:rFonts w:ascii="Calibri" w:hAnsi="Calibri"/>
    </w:rPr>
  </w:style>
  <w:style w:type="character" w:styleId="af8">
    <w:name w:val="Hyperlink"/>
    <w:rsid w:val="005F6FBE"/>
    <w:rPr>
      <w:color w:val="0000FF"/>
      <w:u w:val="single"/>
    </w:rPr>
  </w:style>
  <w:style w:type="paragraph" w:customStyle="1" w:styleId="34fffff1">
    <w:name w:val="34_Рисунок_Подпись"/>
    <w:basedOn w:val="34b"/>
    <w:rsid w:val="005F6FBE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5F6FBE"/>
    <w:pPr>
      <w:spacing w:before="2320"/>
    </w:pPr>
  </w:style>
  <w:style w:type="paragraph" w:customStyle="1" w:styleId="34a">
    <w:name w:val="34_Процедура_Шаг_Единичный"/>
    <w:basedOn w:val="34b"/>
    <w:qFormat/>
    <w:rsid w:val="005F6FBE"/>
    <w:pPr>
      <w:numPr>
        <w:numId w:val="21"/>
      </w:numPr>
    </w:pPr>
  </w:style>
  <w:style w:type="paragraph" w:customStyle="1" w:styleId="34fffff2">
    <w:name w:val="34_ТЛ_Количество_листов"/>
    <w:basedOn w:val="34f5"/>
    <w:next w:val="34f5"/>
    <w:rsid w:val="005F6FBE"/>
    <w:pPr>
      <w:spacing w:after="120"/>
    </w:pPr>
    <w:rPr>
      <w:rFonts w:cs="Arial"/>
      <w:sz w:val="28"/>
      <w:szCs w:val="28"/>
      <w:lang w:eastAsia="en-US"/>
    </w:rPr>
  </w:style>
  <w:style w:type="paragraph" w:customStyle="1" w:styleId="34fffff3">
    <w:name w:val="34_Процедура_Заголовок"/>
    <w:basedOn w:val="34b"/>
    <w:next w:val="34ffff1"/>
    <w:rsid w:val="005F6FBE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5F6FBE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5F6FBE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D04D05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5F6FBE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5F6FBE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5F6FBE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5F6FBE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5F6FBE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5F6FBE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5F6FBE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5F6FBE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5F6FBE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5F6FBE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5F6FBE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5F6FBE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5F6FB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715FA8"/>
    <w:pPr>
      <w:numPr>
        <w:numId w:val="27"/>
      </w:numPr>
    </w:pPr>
  </w:style>
  <w:style w:type="paragraph" w:customStyle="1" w:styleId="34fffff6">
    <w:name w:val="34_Таблица_Подзаголовок"/>
    <w:basedOn w:val="34ff6"/>
    <w:link w:val="34fffff7"/>
    <w:rsid w:val="005F6FBE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5F6FBE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5F6FBE"/>
    <w:pPr>
      <w:jc w:val="center"/>
    </w:pPr>
  </w:style>
  <w:style w:type="paragraph" w:customStyle="1" w:styleId="3411">
    <w:name w:val="34_Таблица_Список_Марк_1_без_отступа"/>
    <w:basedOn w:val="34ff6"/>
    <w:rsid w:val="005F6FBE"/>
    <w:pPr>
      <w:numPr>
        <w:numId w:val="39"/>
      </w:numPr>
    </w:pPr>
  </w:style>
  <w:style w:type="paragraph" w:customStyle="1" w:styleId="34fffff9">
    <w:name w:val="34_Формула"/>
    <w:basedOn w:val="a0"/>
    <w:rsid w:val="005F6FBE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5F6FBE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5F6FBE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8360CC-3090-4EA5-891E-A964C64EB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8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Наименование документа</vt:lpstr>
    </vt:vector>
  </TitlesOfParts>
  <Company>Название организации</Company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Наименование документа</dc:title>
  <dc:creator>Oksana</dc:creator>
  <cp:lastModifiedBy>Oksana</cp:lastModifiedBy>
  <cp:revision>23</cp:revision>
  <cp:lastPrinted>2014-09-08T01:50:00Z</cp:lastPrinted>
  <dcterms:created xsi:type="dcterms:W3CDTF">2014-12-09T11:48:00Z</dcterms:created>
  <dcterms:modified xsi:type="dcterms:W3CDTF">2023-05-08T11:00:00Z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A.B.XXX.XX.XX.X-X.X</vt:lpwstr>
  </property>
  <property fmtid="{D5CDD505-2E9C-101B-9397-08002B2CF9AE}" pid="8" name="год_издания">
    <vt:lpwstr>2023</vt:lpwstr>
  </property>
</Properties>
</file>