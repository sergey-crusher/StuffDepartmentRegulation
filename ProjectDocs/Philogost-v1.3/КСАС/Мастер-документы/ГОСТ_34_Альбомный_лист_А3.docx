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35D3" w:rsidRDefault="00AC35D3" w:rsidP="000611C2">
      <w:pPr>
        <w:pStyle w:val="34b"/>
        <w:rPr>
          <w:lang w:val="en-US" w:eastAsia="ru-RU"/>
        </w:rPr>
      </w:pPr>
    </w:p>
    <w:p w:rsidR="00C25AEB" w:rsidRPr="00C25AEB" w:rsidRDefault="00C25AEB" w:rsidP="000611C2">
      <w:pPr>
        <w:pStyle w:val="34b"/>
        <w:rPr>
          <w:lang w:val="en-US" w:eastAsia="ru-RU"/>
        </w:rPr>
      </w:pPr>
    </w:p>
    <w:p w:rsidR="00AC35D3" w:rsidRDefault="00AC35D3" w:rsidP="000611C2">
      <w:pPr>
        <w:pStyle w:val="34b"/>
        <w:rPr>
          <w:lang w:eastAsia="ru-RU"/>
        </w:rPr>
        <w:sectPr w:rsidR="00AC35D3" w:rsidSect="00536F81">
          <w:headerReference w:type="default" r:id="rId9"/>
          <w:headerReference w:type="first" r:id="rId10"/>
          <w:pgSz w:w="11906" w:h="16838" w:code="9"/>
          <w:pgMar w:top="851" w:right="567" w:bottom="1701" w:left="1418" w:header="283" w:footer="340" w:gutter="0"/>
          <w:cols w:space="708"/>
          <w:docGrid w:linePitch="360"/>
        </w:sectPr>
      </w:pPr>
      <w:bookmarkStart w:id="0" w:name="_GoBack"/>
      <w:bookmarkEnd w:id="0"/>
    </w:p>
    <w:p w:rsidR="00AC35D3" w:rsidRDefault="00AC35D3" w:rsidP="000611C2">
      <w:pPr>
        <w:pStyle w:val="34b"/>
        <w:rPr>
          <w:lang w:eastAsia="ru-RU"/>
        </w:rPr>
      </w:pPr>
    </w:p>
    <w:p w:rsidR="00AC35D3" w:rsidRDefault="00AC35D3" w:rsidP="000611C2">
      <w:pPr>
        <w:pStyle w:val="34b"/>
        <w:rPr>
          <w:lang w:eastAsia="ru-RU"/>
        </w:rPr>
      </w:pPr>
    </w:p>
    <w:p w:rsidR="000E02A2" w:rsidRDefault="000E02A2" w:rsidP="000611C2">
      <w:pPr>
        <w:pStyle w:val="34b"/>
        <w:rPr>
          <w:lang w:eastAsia="ru-RU"/>
        </w:rPr>
      </w:pPr>
    </w:p>
    <w:p w:rsidR="000E02A2" w:rsidRDefault="000E02A2" w:rsidP="000611C2">
      <w:pPr>
        <w:pStyle w:val="34b"/>
        <w:rPr>
          <w:lang w:eastAsia="ru-RU"/>
        </w:rPr>
        <w:sectPr w:rsidR="000E02A2" w:rsidSect="007A4014">
          <w:headerReference w:type="default" r:id="rId11"/>
          <w:footerReference w:type="default" r:id="rId12"/>
          <w:pgSz w:w="23814" w:h="16840" w:orient="landscape" w:code="8"/>
          <w:pgMar w:top="851" w:right="567" w:bottom="1701" w:left="1418" w:header="284" w:footer="340" w:gutter="0"/>
          <w:cols w:space="708"/>
          <w:docGrid w:linePitch="360"/>
        </w:sectPr>
      </w:pPr>
    </w:p>
    <w:p w:rsidR="00CC7F37" w:rsidRPr="000E02A2" w:rsidRDefault="00CC7F37" w:rsidP="00504755">
      <w:pPr>
        <w:pStyle w:val="34b"/>
        <w:rPr>
          <w:lang w:eastAsia="ru-RU"/>
        </w:rPr>
      </w:pPr>
    </w:p>
    <w:sectPr w:rsidR="00CC7F37" w:rsidRPr="000E02A2" w:rsidSect="005F7057">
      <w:headerReference w:type="default" r:id="rId13"/>
      <w:footerReference w:type="default" r:id="rId14"/>
      <w:headerReference w:type="first" r:id="rId15"/>
      <w:pgSz w:w="11906" w:h="16838" w:code="9"/>
      <w:pgMar w:top="851" w:right="567" w:bottom="1701" w:left="1418" w:header="283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64B9" w:rsidRDefault="005164B9" w:rsidP="00AD0715">
      <w:r>
        <w:separator/>
      </w:r>
    </w:p>
    <w:p w:rsidR="005164B9" w:rsidRDefault="005164B9" w:rsidP="00AD0715"/>
  </w:endnote>
  <w:endnote w:type="continuationSeparator" w:id="0">
    <w:p w:rsidR="005164B9" w:rsidRDefault="005164B9" w:rsidP="00AD0715">
      <w:r>
        <w:continuationSeparator/>
      </w:r>
    </w:p>
    <w:p w:rsidR="005164B9" w:rsidRDefault="005164B9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5AE1" w:rsidRDefault="00C35AE1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5AE1" w:rsidRDefault="00C35AE1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64B9" w:rsidRDefault="005164B9" w:rsidP="00AD0715">
      <w:r>
        <w:separator/>
      </w:r>
    </w:p>
    <w:p w:rsidR="005164B9" w:rsidRDefault="005164B9" w:rsidP="00AD0715"/>
  </w:footnote>
  <w:footnote w:type="continuationSeparator" w:id="0">
    <w:p w:rsidR="005164B9" w:rsidRDefault="005164B9" w:rsidP="00AD0715">
      <w:r>
        <w:continuationSeparator/>
      </w:r>
    </w:p>
    <w:p w:rsidR="005164B9" w:rsidRDefault="005164B9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35D3" w:rsidRDefault="00D43CC9">
    <w:pPr>
      <w:pStyle w:val="a9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3B413786" wp14:editId="4FFBE001">
              <wp:simplePos x="0" y="0"/>
              <wp:positionH relativeFrom="column">
                <wp:posOffset>-671830</wp:posOffset>
              </wp:positionH>
              <wp:positionV relativeFrom="paragraph">
                <wp:posOffset>7313295</wp:posOffset>
              </wp:positionV>
              <wp:extent cx="6659880" cy="13976350"/>
              <wp:effectExtent l="0" t="635" r="26035" b="26035"/>
              <wp:wrapNone/>
              <wp:docPr id="57" name="Rectangle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6200000">
                        <a:off x="0" y="0"/>
                        <a:ext cx="6659880" cy="139763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3600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74" o:spid="_x0000_s1026" style="position:absolute;margin-left:-52.9pt;margin-top:575.85pt;width:524.4pt;height:1100.5pt;rotation:-9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" filled="f" strokeweight="1.5pt">
              <v:textbox inset=",1mm"/>
            </v:rect>
          </w:pict>
        </mc:Fallback>
      </mc:AlternateContent>
    </w:r>
    <w:r w:rsidR="0039602C"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0CCD556B" wp14:editId="3C528F3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5306"/>
                      </a:xfrm>
                    </wpg:grpSpPr>
                    <wpg:grpSp>
                      <wpg:cNvPr id="21" name="Группа 2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24" name="Группа 24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25" name="Группа 25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7" name="Группа 27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29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0" name="Группа 30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1" name="Группа 31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0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3" name="Группа 4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4" name="Группа 4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4" name="Группа 54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9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0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61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2" name="Группа 62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3" name="Группа 63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448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49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0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1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52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3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4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5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6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7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58" name="Группа 458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459" name="Группа 459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460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CB1016" w:rsidRDefault="0039602C" w:rsidP="0039602C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61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5374BE" w:rsidRDefault="0039602C" w:rsidP="0039602C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D53AE8">
                                      <w:rPr>
                                        <w:noProof/>
                                        <w:lang w:val="en-US"/>
                                      </w:rPr>
                                      <w:t>1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62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Default="000C7CDC" w:rsidP="0039602C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D53AE8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63" name="Группа 463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464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945CCC" w:rsidRDefault="0039602C" w:rsidP="0039602C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6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Default="0039602C" w:rsidP="0039602C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6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5E4A3B" w:rsidRDefault="0039602C" w:rsidP="0039602C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6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0411E6" w:rsidRDefault="0039602C" w:rsidP="0039602C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68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5E4A3B" w:rsidRDefault="0039602C" w:rsidP="0039602C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69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Default="0039602C" w:rsidP="0039602C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7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Default="0039602C" w:rsidP="0039602C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71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945CCC" w:rsidRDefault="0039602C" w:rsidP="0039602C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7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945CCC" w:rsidRDefault="0039602C" w:rsidP="0039602C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7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5E4A3B" w:rsidRDefault="0039602C" w:rsidP="0039602C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5E4A3B" w:rsidRDefault="0039602C" w:rsidP="0039602C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0411E6" w:rsidRDefault="0039602C" w:rsidP="0039602C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235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0411E6" w:rsidRDefault="0039602C" w:rsidP="0039602C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236" name="Группа 236"/>
                      <wpg:cNvGrpSpPr/>
                      <wpg:grpSpPr>
                        <a:xfrm>
                          <a:off x="3386295" y="10329706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23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9602C" w:rsidRPr="006C5C53" w:rsidRDefault="0039602C" w:rsidP="00396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23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9602C" w:rsidRPr="006C5C53" w:rsidRDefault="0039602C" w:rsidP="00396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" o:spid="_x0000_s1026" style="position:absolute;left:0;text-align:left;margin-left:22.7pt;margin-top:14.2pt;width:558.45pt;height:826.3pt;z-index:251683840;mso-position-horizontal-relative:page;mso-position-vertical-relative:page;mso-width-relative:margin;mso-height-relative:margin" coordsize="70920,10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">
              <v:group id="Группа 21" o:spid="_x0000_s102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<v:group id="Группа 24" o:spid="_x0000_s102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group id="Группа 25" o:spid="_x0000_s102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<v:group id="Группа 27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  <v:rect id="Rectangle 91" o:spid="_x0000_s103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F+ecMA&#10;AADbAAAADwAAAGRycy9kb3ducmV2LnhtbESPT2sCMRTE7wW/Q3iCt5oo1OpqFLWI1pt/wOtj89xd&#10;3LwsSdT12zeFQo/DzPyGmS1aW4sH+VA51jDoKxDEuTMVFxrOp837GESIyAZrx6ThRQEW887bDDPj&#10;nnygxzEWIkE4ZKihjLHJpAx5SRZD3zXEybs6bzEm6QtpPD4T3NZyqNRIWqw4LZTY0Lqk/Ha8Ww3X&#10;s/r+PEVartZ+8rH/UpfRTm217nXb5RREpDb+h//aO6NhOIHfL+kHyP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2F+ecMAAADbAAAADwAAAAAAAAAAAAAAAACYAgAAZHJzL2Rv&#10;d25yZXYueG1sUEsFBgAAAAAEAAQA9QAAAIgDAAAAAA==&#10;" filled="f" strokeweight="1.5pt">
                        <v:textbox inset=",1mm"/>
                      </v:rect>
                      <v:group id="Группа 30" o:spid="_x0000_s10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    <v:group id="Группа 31" o:spid="_x0000_s103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cQ74cMAAADb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SyG/y/h&#10;B8jNE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xDvhwwAAANsAAAAP&#10;AAAAAAAAAAAAAAAAAKoCAABkcnMvZG93bnJldi54bWxQSwUGAAAAAAQABAD6AAAAmgMAAAAA&#10;">
                          <v:line id="Line 76" o:spid="_x0000_s103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    <v:line id="Line 77" o:spid="_x0000_s103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      <v:line id="Line 78" o:spid="_x0000_s103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        <v:line id="Line 79" o:spid="_x0000_s103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Yxab8AAADbAAAADwAAAGRycy9kb3ducmV2LnhtbERPTYvCMBC9L/gfwgje1lQR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ZYxab8AAADbAAAADwAAAAAAAAAAAAAAAACh&#10;AgAAZHJzL2Rvd25yZXYueG1sUEsFBgAAAAAEAAQA+QAAAI0DAAAAAA==&#10;" strokeweight="1.5pt"/>
                        </v:group>
                        <v:line id="Line 92" o:spid="_x0000_s103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ggKhcMAAADbAAAADwAAAGRycy9kb3ducmV2LnhtbESPzWrDMBCE74W8g9hAb40cU0Jwo4QQ&#10;CCS0h/wYcl2stWVqrYykxO7bV4FCj8PMfMOsNqPtxIN8aB0rmM8yEMSV0y03Csrr/m0JIkRkjZ1j&#10;UvBDATbrycsKC+0GPtPjEhuRIBwKVGBi7AspQ2XIYpi5njh5tfMWY5K+kdrjkOC2k3mWLaTFltOC&#10;wZ52hqrvy90qkMfP4eT3eVk39aF3t6P5WgyjUq/TcfsBItIY/8N/7YNW8J7D80v6AX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4ICoXDAAAA2wAAAA8AAAAAAAAAAAAA&#10;AAAAoQIAAGRycy9kb3ducmV2LnhtbFBLBQYAAAAABAAEAPkAAACRAwAAAAA=&#10;" strokeweight="1.5pt"/>
                      </v:group>
                    </v:group>
                    <v:group id="Группа 43" o:spid="_x0000_s103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<v:group id="Группа 44" o:spid="_x0000_s104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4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39602C" w:rsidRDefault="0039602C" w:rsidP="00396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4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39602C" w:rsidRDefault="0039602C" w:rsidP="0039602C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4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39602C" w:rsidRDefault="0039602C" w:rsidP="0039602C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4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wkcMA&#10;AADbAAAADwAAAGRycy9kb3ducmV2LnhtbESP3YrCMBSE7xd8h3AEb5Y1VUTXrlFUEJSFgj8PcLY5&#10;tsXmpCRR69sbYcHLYWa+YWaL1tTiRs5XlhUM+gkI4tzqigsFp+Pm6xuED8gaa8uk4EEeFvPOxwxT&#10;be+8p9shFCJC2KeooAyhSaX0eUkGfd82xNE7W2cwROkKqR3eI9zUcpgkY2mw4rhQYkPrkvLL4WoU&#10;YBamg4tbrYrP6zHLxru/yUn/KtXrtssfEIHa8A7/t7dawWgK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LEwk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39602C" w:rsidRDefault="0039602C" w:rsidP="0039602C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4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IP0cAA&#10;AADbAAAADwAAAGRycy9kb3ducmV2LnhtbERPzYrCMBC+C/sOYRa8yJoqrLrVKKsgKELB6gOMzWxb&#10;bCYliVrffnMQPH58/4tVZxpxJ+drywpGwwQEcWF1zaWC82n7NQPhA7LGxjIpeJKH1fKjt8BU2wcf&#10;6Z6HUsQQ9ikqqEJoUyl9UZFBP7QtceT+rDMYInSl1A4fMdw0cpwkE2mw5thQYUubioprfjMKMAs/&#10;o6tbr8vB7ZRlk/1letYHpfqf3e8cRKAuvMUv904r+I7r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FIP0c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39602C" w:rsidRDefault="0039602C" w:rsidP="00396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4" o:spid="_x0000_s104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        <v:shape id="Text Box 87" o:spid="_x0000_s104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39602C" w:rsidRDefault="0039602C" w:rsidP="00396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4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39602C" w:rsidRDefault="0039602C" w:rsidP="00396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4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kl0s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Gpi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ikl0sAAAADbAAAADwAAAAAAAAAAAAAAAACYAgAAZHJzL2Rvd25y&#10;ZXYueG1sUEsFBgAAAAAEAAQA9QAAAIUDAAAAAA==&#10;" filled="f" stroked="f" strokeweight="1.5pt">
                          <v:textbox style="layout-flow:vertical;mso-layout-flow-alt:bottom-to-top" inset="0,0,0,0">
                            <w:txbxContent>
                              <w:p w:rsidR="0039602C" w:rsidRDefault="0039602C" w:rsidP="00396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05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WAScQA&#10;AADbAAAADwAAAGRycy9kb3ducmV2LnhtbESPQWsCMRSE7wX/Q3hCbzWraNHVKCIo0kup9eDxsXkm&#10;i5uX3U1ct/31TaHQ4zAz3zCrTe8q0VEbSs8KxqMMBHHhdclGwflz/zIHESKyxsozKfiiAJv14GmF&#10;ufYP/qDuFI1IEA45KrAx1rmUobDkMIx8TZy8q28dxiRbI3WLjwR3lZxk2at0WHJasFjTzlJxO92d&#10;gsb205lp3qtb9/ZttvZwDM35otTzsN8uQUTq43/4r33UCmYL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1lgEn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39602C" w:rsidRDefault="0039602C" w:rsidP="00396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05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PjacAA&#10;AADbAAAADwAAAGRycy9kb3ducmV2LnhtbERPz2vCMBS+D/Y/hDfwNtOJyqhGEUERL0PnweOjeUuK&#10;zUvbxFr965eD4PHj+z1f9q4SHbWh9Kzga5iBIC68LtkoOP1uPr9BhIissfJMCu4UYLl4f5tjrv2N&#10;D9QdoxEphEOOCmyMdS5lKCw5DENfEyfuz7cOY4KtkbrFWwp3lRxl2VQ6LDk1WKxpbam4HK9OQWP7&#10;8cQ0P9Wl2z/Mym53oTmdlRp89KsZiEh9fImf7p1WME3r05f0A+Ti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jPjacAAAADbAAAADwAAAAAAAAAAAAAAAACYAgAAZHJzL2Rvd25y&#10;ZXYueG1sUEsFBgAAAAAEAAQA9QAAAIUDAAAAAA==&#10;" filled="f" stroked="f" strokeweight="1.5pt">
                          <v:textbox style="layout-flow:vertical;mso-layout-flow-alt:bottom-to-top" inset="0,0,0,0">
                            <w:txbxContent>
                              <w:p w:rsidR="0039602C" w:rsidRDefault="0039602C" w:rsidP="00396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05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3Lv8MA&#10;AADbAAAADwAAAGRycy9kb3ducmV2LnhtbESPT2sCMRTE74V+h/AEbzWx4FZXo1hFqt78A14fm+fu&#10;4uZlSVLdfvumIPQ4zMxvmNmis424kw+1Yw3DgQJBXDhTc6nhfNq8jUGEiGywcUwafijAYv76MsPc&#10;uAcf6H6MpUgQDjlqqGJscylDUZHFMHAtcfKuzluMSfpSGo+PBLeNfFcqkxZrTgsVtrSqqLgdv62G&#10;61ntPk6Rlp8rPxnt1+qSbdWX1v1et5yCiNTF//CzvTUasiH8fUk/QM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33Lv8MAAADbAAAADwAAAAAAAAAAAAAAAACYAgAAZHJzL2Rv&#10;d25yZXYueG1sUEsFBgAAAAAEAAQA9QAAAIgDAAAAAA==&#10;" filled="f" strokeweight="1.5pt">
                    <v:textbox inset=",1mm"/>
                  </v:rect>
                </v:group>
                <v:group id="Группа 62" o:spid="_x0000_s105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WKi8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G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qWKi8QAAADbAAAA&#10;DwAAAAAAAAAAAAAAAACqAgAAZHJzL2Rvd25yZXYueG1sUEsFBgAAAAAEAAQA+gAAAJsDAAAAAA==&#10;">
                  <v:group id="Группа 63" o:spid="_x0000_s105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<v:line id="Line 102" o:spid="_x0000_s105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NrYjcQAAADcAAAADwAAAGRycy9kb3ducmV2LnhtbERPy2rCQBTdF/yH4QpuSp0YRUrqKD5a&#10;kO58gLi7ZG4yoZk7MTM1qV/fWRS6PJz3YtXbWtyp9ZVjBZNxAoI4d7riUsH59PHyCsIHZI21Y1Lw&#10;Qx5Wy8HTAjPtOj7Q/RhKEUPYZ6jAhNBkUvrckEU/dg1x5ArXWgwRtqXULXYx3NYyTZK5tFhxbDDY&#10;0NZQ/nX8tgqmxfX9+TbdTdK0Sj4L8+jyzaVUajTs128gAvXhX/zn3msFs1lcG8/EIyC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2tiN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2" o:spid="_x0000_s105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cbJ7cYAAADcAAAADwAAAGRycy9kb3ducmV2LnhtbESPUWvCQBCE3wv9D8cW+lLqpUWuNfWU&#10;IhQEQai19HXNbZNgbi/NrRr99Z4g9HGYmW+Y8bT3jdpTF+vAFp4GGSjiIriaSwvrr4/HV1BRkB02&#10;gcnCkSJMJ7c3Y8xdOPAn7VdSqgThmKOFSqTNtY5FRR7jILTEyfsNnUdJsiu16/CQ4L7Rz1lmtMea&#10;00KFLc0qKrarnbfwjadSjovNw3JrjKx//sxu9mKsvb/r399ACfXyH762587CcDiC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XGye3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05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SX2rcMAAADcAAAADwAAAGRycy9kb3ducmV2LnhtbERPTWvCQBC9F/oflil4KbqptKtEVymC&#10;IBQKtRavY3aaBLOzaXbU2F/fPRQ8Pt73fNn7Rp2pi3VgC0+jDBRxEVzNpYXd53o4BRUF2WETmCxc&#10;KcJycX83x9yFC3/QeSulSiEcc7RQibS51rGoyGMchZY4cd+h8ygJdqV2HV5SuG/0OMuM9lhzaqiw&#10;pVVFxXF78ha+8LeU69vh8f1ojOz2P+a0mhhrBw/96wyUUC838b974yw8v6T56Uw6Anrx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El9q3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05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Xx0NMQAAADcAAAADwAAAGRycy9kb3ducmV2LnhtbESPQWvCQBSE70L/w/IK3nSTosamrpKK&#10;iiAUqqXnR/Y1Cc2+DdnVxH/vCoLHYWa+YRar3tTiQq2rLCuIxxEI4tzqigsFP6ftaA7CeWSNtWVS&#10;cCUHq+XLYIGpth1/0+XoCxEg7FJUUHrfpFK6vCSDbmwb4uD92dagD7ItpG6xC3BTy7comkmDFYeF&#10;Ehtal5T/H89GwdR8JofutHufZZvEkP+N51/ZVqnha599gPDU+2f40d5rBZNpDPcz4QjI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fHQ0xAAAANwAAAAPAAAAAAAAAAAA&#10;AAAAAKECAABkcnMvZG93bnJldi54bWxQSwUGAAAAAAQABAD5AAAAkgMAAAAA&#10;" strokecolor="windowText" strokeweight="1.5pt"/>
                    <v:line id="Line 98" o:spid="_x0000_s105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t5uscAAADcAAAADwAAAGRycy9kb3ducmV2LnhtbESPQWvCQBSE74X+h+UJvRTdGFuR6Cq1&#10;tVC8VQXx9si+ZIPZtzG7NbG/vlso9DjMzDfMYtXbWlyp9ZVjBeNRAoI4d7riUsFh/z6cgfABWWPt&#10;mBTcyMNqeX+3wEy7jj/puguliBD2GSowITSZlD43ZNGPXEMcvcK1FkOUbSl1i12E21qmSTKVFiuO&#10;CwYbejWUn3dfVsGkOG0eL5O3cZpWybYw312+PpZKPQz6lzmIQH34D/+1P7SCp+cUfs/EIyCX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Q63m6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06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fdo2scAAADcAAAADwAAAGRycy9kb3ducmV2LnhtbESPUUvDQBCE3wX/w7GCL2IvWr1K7LVI&#10;QRAKhdaWvm5zaxKa24u5bZv6672C4OMwM98w42nvG3WkLtaBLTwMMlDERXA1lxbWn+/3L6CiIDts&#10;ApOFM0WYTq6vxpi7cOIlHVdSqgThmKOFSqTNtY5FRR7jILTEyfsKnUdJsiu16/CU4L7Rj1lmtMea&#10;00KFLc0qKvarg7ewwZ9SzvPd3WJvjKy33+YwGxlrb2/6t1dQQr38h//aH87C0/MQLmfSEdCT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R92ja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0" o:spid="_x0000_s106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h7wrsYAAADcAAAADwAAAGRycy9kb3ducmV2LnhtbESPUWvCQBCE3wv9D8cW+lLqpcVeJfWU&#10;IhQEQai19HXNbZNgbi/NrRr99Z4g9HGYmW+Y8bT3jdpTF+vAFp4GGSjiIriaSwvrr4/HEagoyA6b&#10;wGThSBGmk9ubMeYuHPiT9ispVYJwzNFCJdLmWseiIo9xEFri5P2GzqMk2ZXadXhIcN/o5ywz2mPN&#10;aaHClmYVFdvVzlv4xlMpx8XmYbk1RtY/f2Y3ezXW3t/172+ghHr5D1/bc2dh+DKE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4e8K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06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LhzscAAADcAAAADwAAAGRycy9kb3ducmV2LnhtbESPS2vDMBCE74X+B7GFXEoix3kQ3Cgh&#10;fUHpLQ8IuS3W2jK1Vo6lxG5/fVUI9DjMzDfMct3bWlyp9ZVjBeNRAoI4d7riUsFh/z5cgPABWWPt&#10;mBR8k4f16v5uiZl2HW/puguliBD2GSowITSZlD43ZNGPXEMcvcK1FkOUbSl1i12E21qmSTKXFiuO&#10;CwYbejGUf+0uVsGkOL09niev4zStks/C/HT587FUavDQb55ABOrDf/jW/tAKprMZ/J2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uHO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06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6PjDMYAAADcAAAADwAAAGRycy9kb3ducmV2LnhtbESPQWvCQBSE7wX/w/KE3urGUoNJXUUK&#10;Qg+9NAqmt0f2NUnNvk2ym5j+e7dQ8DjMzDfMZjeZRozUu9qyguUiAkFcWF1zqeB0PDytQTiPrLGx&#10;TAp+ycFuO3vYYKrtlT9pzHwpAoRdigoq79tUSldUZNAtbEscvG/bG/RB9qXUPV4D3DTyOYpiabDm&#10;sFBhS28VFZdsMIFyipNDcu7q4WfZZflX2+XHD1TqcT7tX0F4mvw9/N9+1wpeVjH8nQlHQG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Oj4wz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06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sxu2cYAAADcAAAADwAAAGRycy9kb3ducmV2LnhtbESPUWvCQBCE3wv9D8cW+lLqpWLPknpK&#10;EYSCIFQtfd3mtkkwt5fmVo3++l5B8HGYmW+Yyaz3jTpQF+vAFp4GGSjiIriaSwvbzeLxBVQUZIdN&#10;YLJwogiz6e3NBHMXjvxBh7WUKkE45mihEmlzrWNRkcc4CC1x8n5C51GS7ErtOjwmuG/0MMuM9lhz&#10;WqiwpXlFxW699xY+8VzKafn9sNoZI9uvX7Ofj42193f92ysooV6u4Uv73VkYPY/h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Mbt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</v:group>
                  <v:group id="Группа 458" o:spid="_x0000_s106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28aw8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LbxrDwwAAANwAAAAP&#10;AAAAAAAAAAAAAAAAAKoCAABkcnMvZG93bnJldi54bWxQSwUGAAAAAAQABAD6AAAAmgMAAAAA&#10;">
                    <v:group id="Группа 459" o:spid="_x0000_s106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CO/WM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skhf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kI79YxgAAANwA&#10;AAAPAAAAAAAAAAAAAAAAAKoCAABkcnMvZG93bnJldi54bWxQSwUGAAAAAAQABAD6AAAAnQMAAAAA&#10;">
                      <v:rect id="Rectangle 123" o:spid="_x0000_s106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kDnsUA&#10;AADcAAAADwAAAGRycy9kb3ducmV2LnhtbERPy2rCQBTdC/7DcAvdiE4sNWjqJGihtgtBfNBubzO3&#10;STBzJ2RGk/brOwvB5eG8l1lvanGl1lWWFUwnEQji3OqKCwWn49t4DsJ5ZI21ZVLwSw6ydDhYYqJt&#10;x3u6HnwhQgi7BBWU3jeJlC4vyaCb2IY4cD+2NegDbAupW+xCuKnlUxTF0mDFoaHEhl5Lys+Hi1Fg&#10;LqvtYv397mejbnOM/+INfu0+lXp86FcvIDz1/i6+uT+0guc4zA9nwhGQ6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2QOexQAAANwAAAAPAAAAAAAAAAAAAAAAAJgCAABkcnMv&#10;ZG93bnJldi54bWxQSwUGAAAAAAQABAD1AAAAigMAAAAA&#10;" filled="f" stroked="f">
                        <v:textbox inset="1pt,.4mm,1pt,1pt">
                          <w:txbxContent>
                            <w:p w:rsidR="0039602C" w:rsidRPr="00CB1016" w:rsidRDefault="0039602C" w:rsidP="0039602C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06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WmBccA&#10;AADcAAAADwAAAGRycy9kb3ducmV2LnhtbESPQWvCQBSE74X+h+UJXopuFBs0uootqD0USlX0+sw+&#10;k9Ds25BdTfTXu4VCj8PMfMPMFq0pxZVqV1hWMOhHIIhTqwvOFOx3q94YhPPIGkvLpOBGDhbz56cZ&#10;Jto2/E3Xrc9EgLBLUEHufZVI6dKcDLq+rYiDd7a1QR9knUldYxPgppTDKIqlwYLDQo4VveeU/mwv&#10;RoG5LD8nb6eNf31p1rv4Hq/x+HVQqttpl1MQnlr/H/5rf2gFo3gAv2fCEZDz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CVpgXHAAAA3AAAAA8AAAAAAAAAAAAAAAAAmAIAAGRy&#10;cy9kb3ducmV2LnhtbFBLBQYAAAAABAAEAPUAAACMAwAAAAA=&#10;" filled="f" stroked="f">
                        <v:textbox inset="1pt,.4mm,1pt,1pt">
                          <w:txbxContent>
                            <w:p w:rsidR="0039602C" w:rsidRPr="005374BE" w:rsidRDefault="0039602C" w:rsidP="0039602C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D53AE8">
                                <w:rPr>
                                  <w:noProof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06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c4cscA&#10;AADcAAAADwAAAGRycy9kb3ducmV2LnhtbESPQWvCQBSE74X+h+UJXopuFBs0dRUVtD0IpSp6fc0+&#10;k9Ds25BdTfTXdwtCj8PMfMNM560pxZVqV1hWMOhHIIhTqwvOFBz2694YhPPIGkvLpOBGDuaz56cp&#10;Jto2/EXXnc9EgLBLUEHufZVI6dKcDLq+rYiDd7a1QR9knUldYxPgppTDKIqlwYLDQo4VrXJKf3YX&#10;o8BcFtvJ8vvdv740m318jzd4+jwq1e20izcQnlr/H360P7SCUTyEvzPhCMjZ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BHOHLHAAAA3AAAAA8AAAAAAAAAAAAAAAAAmAIAAGRy&#10;cy9kb3ducmV2LnhtbFBLBQYAAAAABAAEAPUAAACMAwAAAAA=&#10;" filled="f" stroked="f">
                        <v:textbox inset="1pt,.4mm,1pt,1pt">
                          <w:txbxContent>
                            <w:p w:rsidR="0039602C" w:rsidRDefault="000C7CDC" w:rsidP="0039602C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D53AE8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463" o:spid="_x0000_s107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6dCD8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4Tp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Lp0IPxgAAANwA&#10;AAAPAAAAAAAAAAAAAAAAAKoCAABkcnMvZG93bnJldi54bWxQSwUGAAAAAAQABAD6AAAAnQMAAAAA&#10;">
                      <v:rect id="Rectangle 119" o:spid="_x0000_s107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fMr8UA&#10;AADcAAAADwAAAGRycy9kb3ducmV2LnhtbESPT2vCQBTE74LfYXlCL6VuLKJN6irSVuNN/HPp7ZF9&#10;boLZtyG71fjtXaHgcZiZ3zCzRWdrcaHWV44VjIYJCOLC6YqNguNh9fYBwgdkjbVjUnAjD4t5vzfD&#10;TLsr7+iyD0ZECPsMFZQhNJmUvijJoh+6hjh6J9daDFG2RuoWrxFua/meJBNpseK4UGJDXyUV5/2f&#10;VTD9Xr7S9tedwk+6TnOzy9epyZV6GXTLTxCBuvAM/7c3WsF4MobHmXgE5P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98yvxQAAANwAAAAPAAAAAAAAAAAAAAAAAJgCAABkcnMv&#10;ZG93bnJldi54bWxQSwUGAAAAAAQABAD1AAAAigMAAAAA&#10;" filled="f" stroked="f">
                        <v:textbox inset="0,0,0,0">
                          <w:txbxContent>
                            <w:p w:rsidR="0039602C" w:rsidRPr="00945CCC" w:rsidRDefault="0039602C" w:rsidP="0039602C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07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7tpNM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LXyRv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7tpNMYAAADcAAAADwAAAAAAAAAAAAAAAACYAgAAZHJz&#10;L2Rvd25yZXYueG1sUEsFBgAAAAAEAAQA9QAAAIsDAAAAAA==&#10;" filled="f" stroked="f">
                        <v:textbox inset="0,0,0,0">
                          <w:txbxContent>
                            <w:p w:rsidR="0039602C" w:rsidRDefault="0039602C" w:rsidP="0039602C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07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n3Q8YA&#10;AADcAAAADwAAAGRycy9kb3ducmV2LnhtbESPT2vCQBTE74V+h+UVeim6sUg00VXEtqa34p+Lt0f2&#10;uQlm34bsVuO3d4VCj8PM/IaZL3vbiAt1vnasYDRMQBCXTtdsFBz2X4MpCB+QNTaOScGNPCwXz09z&#10;zLW78pYuu2BEhLDPUUEVQptL6cuKLPqha4mjd3KdxRBlZ6Tu8BrhtpHvSZJKizXHhQpbWldUnne/&#10;VsHkY/VGP0d3Cp/ZJivMtthkplDq9aVfzUAE6sN/+K/9rRWM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2n3Q8YAAADcAAAADwAAAAAAAAAAAAAAAACYAgAAZHJz&#10;L2Rvd25yZXYueG1sUEsFBgAAAAAEAAQA9QAAAIsDAAAAAA==&#10;" filled="f" stroked="f">
                        <v:textbox inset="0,0,0,0">
                          <w:txbxContent>
                            <w:p w:rsidR="0039602C" w:rsidRPr="005E4A3B" w:rsidRDefault="0039602C" w:rsidP="0039602C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07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VS2MYA&#10;AADcAAAADwAAAGRycy9kb3ducmV2LnhtbESPzWvCQBTE74X+D8sr9FJ0UylqoqtI/Yg38ePi7ZF9&#10;boLZtyG71fS/d4VCj8PM/IaZzjtbixu1vnKs4LOfgCAunK7YKDgd170xCB+QNdaOScEveZjPXl+m&#10;mGl35z3dDsGICGGfoYIyhCaT0hclWfR91xBH7+JaiyHK1kjd4j3CbS0HSTKUFiuOCyU29F1ScT38&#10;WAWj5eKDdmd3Cat0k+Zmn29Skyv1/tYtJiACdeE//NfeagVfwx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CVS2MYAAADcAAAADwAAAAAAAAAAAAAAAACYAgAAZHJz&#10;L2Rvd25yZXYueG1sUEsFBgAAAAAEAAQA9QAAAIsDAAAAAA==&#10;" filled="f" stroked="f">
                        <v:textbox inset="0,0,0,0">
                          <w:txbxContent>
                            <w:p w:rsidR="0039602C" w:rsidRPr="000411E6" w:rsidRDefault="0039602C" w:rsidP="0039602C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07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rGqsIA&#10;AADcAAAADwAAAGRycy9kb3ducmV2LnhtbERPu27CMBTdK/EP1kViqcABVUACBqGWEjbEY2G7ii9O&#10;RHwdxQbSv6+HSh2Pznu57mwtntT6yrGC8SgBQVw4XbFRcDl/D+cgfEDWWDsmBT/kYb3qvS0x0+7F&#10;R3qeghExhH2GCsoQmkxKX5Rk0Y9cQxy5m2sthghbI3WLrxhuazlJkqm0WHFsKLGhz5KK++lhFcy+&#10;Nu90uLpb2Ka7NDfHfJeaXKlBv9ssQATqwr/4z73XCj6mcW08E4+AX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usaqwgAAANwAAAAPAAAAAAAAAAAAAAAAAJgCAABkcnMvZG93&#10;bnJldi54bWxQSwUGAAAAAAQABAD1AAAAhwMAAAAA&#10;" filled="f" stroked="f">
                        <v:textbox inset="0,0,0,0">
                          <w:txbxContent>
                            <w:p w:rsidR="0039602C" w:rsidRPr="005E4A3B" w:rsidRDefault="0039602C" w:rsidP="0039602C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07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ZjMcUA&#10;AADcAAAADwAAAGRycy9kb3ducmV2LnhtbESPQWvCQBSE74X+h+UVvJS6sRQ1MRsRq6a3ou2lt0f2&#10;uQlm34bsqum/d4VCj8PMfMPky8G24kK9bxwrmIwTEMSV0w0bBd9f25c5CB+QNbaOScEveVgWjw85&#10;ZtpdeU+XQzAiQthnqKAOocuk9FVNFv3YdcTRO7reYoiyN1L3eI1w28rXJJlKiw3HhRo7WtdUnQ5n&#10;q2D2vnqmzx93DJt0l5ZmX+5SUyo1ehpWCxCBhvAf/mt/aAVv0x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+9mMxxQAAANwAAAAPAAAAAAAAAAAAAAAAAJgCAABkcnMv&#10;ZG93bnJldi54bWxQSwUGAAAAAAQABAD1AAAAigMAAAAA&#10;" filled="f" stroked="f">
                        <v:textbox inset="0,0,0,0">
                          <w:txbxContent>
                            <w:p w:rsidR="0039602C" w:rsidRDefault="0039602C" w:rsidP="0039602C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07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VcccMA&#10;AADcAAAADwAAAGRycy9kb3ducmV2LnhtbERPu2rDMBTdA/kHcQNdSiMnlLp2LYeQl7OVpF26Xawb&#10;2dS6MpaauH9fDYWMh/MuVqPtxJUG3zpWsJgnIIhrp1s2Cj4/9k+vIHxA1tg5JgW/5GFVTicF5trd&#10;+ETXczAihrDPUUETQp9L6euGLPq564kjd3GDxRDhYKQe8BbDbSeXSfIiLbYcGxrsadNQ/X3+sQrS&#10;7fqR3r/cJeyyQ1aZU3XITKXUw2xcv4EINIa7+N991Aqe0zg/nolHQJ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hVcccMAAADcAAAADwAAAAAAAAAAAAAAAACYAgAAZHJzL2Rv&#10;d25yZXYueG1sUEsFBgAAAAAEAAQA9QAAAIgDAAAAAA==&#10;" filled="f" stroked="f">
                        <v:textbox inset="0,0,0,0">
                          <w:txbxContent>
                            <w:p w:rsidR="0039602C" w:rsidRDefault="0039602C" w:rsidP="0039602C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07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n56sUA&#10;AADcAAAADwAAAGRycy9kb3ducmV2LnhtbESPT2vCQBTE7wW/w/IEL0U3Sqkmuopoa7yJfy7eHtnn&#10;Jph9G7JbTb99t1DocZiZ3zCLVWdr8aDWV44VjEcJCOLC6YqNgsv5czgD4QOyxtoxKfgmD6tl72WB&#10;mXZPPtLjFIyIEPYZKihDaDIpfVGSRT9yDXH0bq61GKJsjdQtPiPc1nKSJO/SYsVxocSGNiUV99OX&#10;VTDdrl/pcHW38JHu0twc811qcqUG/W49BxGoC//hv/ZeK3ibju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WfnqxQAAANwAAAAPAAAAAAAAAAAAAAAAAJgCAABkcnMv&#10;ZG93bnJldi54bWxQSwUGAAAAAAQABAD1AAAAigMAAAAA&#10;" filled="f" stroked="f">
                        <v:textbox inset="0,0,0,0">
                          <w:txbxContent>
                            <w:p w:rsidR="0039602C" w:rsidRPr="00945CCC" w:rsidRDefault="0039602C" w:rsidP="0039602C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07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BhnsYA&#10;AADcAAAADwAAAGRycy9kb3ducmV2LnhtbESPzWvCQBTE74X+D8sr9FJ0UylqoqtI/Yg38ePi7ZF9&#10;boLZtyG71fS/d4VCj8PM/IaZzjtbixu1vnKs4LOfgCAunK7YKDgd170xCB+QNdaOScEveZjPXl+m&#10;mGl35z3dDsGICGGfoYIyhCaT0hclWfR91xBH7+JaiyHK1kjd4j3CbS0HSTKUFiuOCyU29F1ScT38&#10;WAWj5eKDdmd3Cat0k+Zmn29Skyv1/tYtJiACdeE//NfeagVfoy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rBhnsYAAADcAAAADwAAAAAAAAAAAAAAAACYAgAAZHJz&#10;L2Rvd25yZXYueG1sUEsFBgAAAAAEAAQA9QAAAIsDAAAAAA==&#10;" filled="f" stroked="f">
                        <v:textbox inset="0,0,0,0">
                          <w:txbxContent>
                            <w:p w:rsidR="0039602C" w:rsidRPr="00945CCC" w:rsidRDefault="0039602C" w:rsidP="0039602C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08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zEBcYA&#10;AADcAAAADwAAAGRycy9kb3ducmV2LnhtbESPzWvCQBTE7wX/h+UJXopulNKY6CrSD9Nb8ePi7ZF9&#10;boLZtyG71fjfu4VCj8PM/IZZrnvbiCt1vnasYDpJQBCXTtdsFBwPn+M5CB+QNTaOScGdPKxXg6cl&#10;5trdeEfXfTAiQtjnqKAKoc2l9GVFFv3EtcTRO7vOYoiyM1J3eItw28hZkrxKizXHhQpbequovOx/&#10;rIL0ffNM3yd3Dh/ZNivMrthmplBqNOw3CxCB+vAf/mt/aQUvaQq/Z+IRkKs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fzEBcYAAADcAAAADwAAAAAAAAAAAAAAAACYAgAAZHJz&#10;L2Rvd25yZXYueG1sUEsFBgAAAAAEAAQA9QAAAIsDAAAAAA==&#10;" filled="f" stroked="f">
                        <v:textbox inset="0,0,0,0">
                          <w:txbxContent>
                            <w:p w:rsidR="0039602C" w:rsidRPr="005E4A3B" w:rsidRDefault="0039602C" w:rsidP="0039602C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08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+2jcIA&#10;AADcAAAADwAAAGRycy9kb3ducmV2LnhtbERPu27CMBTdK/EP1kXqUoEDQoUEDELQkm4Vj4XtKr44&#10;EfF1FLsQ/h4PSB2Pznux6mwtbtT6yrGC0TABQVw4XbFRcDp+D2YgfEDWWDsmBQ/ysFr23haYaXfn&#10;Pd0OwYgYwj5DBWUITSalL0qy6IeuIY7cxbUWQ4StkbrFewy3tRwnyae0WHFsKLGhTUnF9fBnFUy3&#10;6w/6PbtL+Ep3aW72+S41uVLv/W49BxGoC//il/tHK5ikcW0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b7aNwgAAANwAAAAPAAAAAAAAAAAAAAAAAJgCAABkcnMvZG93&#10;bnJldi54bWxQSwUGAAAAAAQABAD1AAAAhwMAAAAA&#10;" filled="f" stroked="f">
                        <v:textbox inset="0,0,0,0">
                          <w:txbxContent>
                            <w:p w:rsidR="0039602C" w:rsidRPr="005E4A3B" w:rsidRDefault="0039602C" w:rsidP="0039602C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08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MTFsUA&#10;AADcAAAADwAAAGRycy9kb3ducmV2LnhtbESPT2sCMRTE7wW/Q3iFXopmLUXN1iiiretN/HPp7bF5&#10;ZpduXpZNqttv3wiFHoeZ+Q0zX/auEVfqQu1Zw3iUgSAuvanZajifPoYzECEiG2w8k4YfCrBcDB7m&#10;mBt/4wNdj9GKBOGQo4YqxjaXMpQVOQwj3xIn7+I7hzHJzkrT4S3BXSNfsmwiHdacFipsaV1R+XX8&#10;dhqmm9Uz7T/9Jb6rrSrsodgqW2j99Niv3kBE6uN/+K+9MxpelYL7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IxMWxQAAANwAAAAPAAAAAAAAAAAAAAAAAJgCAABkcnMv&#10;ZG93bnJldi54bWxQSwUGAAAAAAQABAD1AAAAigMAAAAA&#10;" filled="f" stroked="f">
                        <v:textbox inset="0,0,0,0">
                          <w:txbxContent>
                            <w:p w:rsidR="0039602C" w:rsidRPr="000411E6" w:rsidRDefault="0039602C" w:rsidP="0039602C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08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OE0c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Wjt3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kOE0cYAAADcAAAADwAAAAAAAAAAAAAAAACYAgAAZHJz&#10;L2Rvd25yZXYueG1sUEsFBgAAAAAEAAQA9QAAAIsDAAAAAA==&#10;" filled="f" stroked="f">
                        <v:textbox inset="0,0,0,0">
                          <w:txbxContent>
                            <w:p w:rsidR="0039602C" w:rsidRPr="000411E6" w:rsidRDefault="0039602C" w:rsidP="0039602C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236" o:spid="_x0000_s1084" style="position:absolute;left:33862;top:10329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igMcs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vFkBs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igMcsQAAADcAAAA&#10;DwAAAAAAAAAAAAAAAACqAgAAZHJzL2Rvd25yZXYueG1sUEsFBgAAAAAEAAQA+gAAAJsDAAAAAA==&#10;">
                <v:rect id="Rectangle 122" o:spid="_x0000_s108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h2D8gA&#10;AADcAAAADwAAAGRycy9kb3ducmV2LnhtbESPT2vCQBTE70K/w/IKvYhuVBo1dRVbqPVQEP9gr6/Z&#10;1ySYfRuyq4n99N2C4HGYmd8ws0VrSnGh2hWWFQz6EQji1OqCMwWH/XtvAsJ5ZI2lZVJwJQeL+UNn&#10;hom2DW/psvOZCBB2CSrIva8SKV2ak0HXtxVx8H5sbdAHWWdS19gEuCnlMIpiabDgsJBjRW85pafd&#10;2Sgw5+Xn9PX7wz93m9U+/o1X+LU5KvX02C5fQHhq/T18a6+1guFoDP9nwhGQ8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1yHYPyAAAANwAAAAPAAAAAAAAAAAAAAAAAJgCAABk&#10;cnMvZG93bnJldi54bWxQSwUGAAAAAAQABAD1AAAAjQMAAAAA&#10;" filled="f" stroked="f">
                  <v:textbox inset="1pt,.4mm,1pt,1pt">
                    <w:txbxContent>
                      <w:p w:rsidR="0039602C" w:rsidRPr="006C5C53" w:rsidRDefault="0039602C" w:rsidP="00396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08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fifcQA&#10;AADcAAAADwAAAGRycy9kb3ducmV2LnhtbERPy2rCQBTdC/2H4RbciE60GDR1FFvQuhCKD+z2NnOb&#10;BDN3QmY00a93FkKXh/OeLVpTiivVrrCsYDiIQBCnVhecKTgeVv0JCOeRNZaWScGNHCzmL50ZJto2&#10;vKPr3mcihLBLUEHufZVI6dKcDLqBrYgD92drgz7AOpO6xiaEm1KOoiiWBgsODTlW9JlTet5fjAJz&#10;WW6nH79fftxr1of4Hq/x5/ukVPe1Xb6D8NT6f/HTvdEKRm9hbTg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RX4n3EAAAA3AAAAA8AAAAAAAAAAAAAAAAAmAIAAGRycy9k&#10;b3ducmV2LnhtbFBLBQYAAAAABAAEAPUAAACJAwAAAAA=&#10;" filled="f" stroked="f">
                  <v:textbox inset="1pt,.4mm,1pt,1pt">
                    <w:txbxContent>
                      <w:p w:rsidR="0039602C" w:rsidRPr="006C5C53" w:rsidRDefault="0039602C" w:rsidP="00396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7057" w:rsidRDefault="005F705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4ED2B202" wp14:editId="0403D823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2" name="Группа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5306"/>
                      </a:xfrm>
                    </wpg:grpSpPr>
                    <wpg:grpSp>
                      <wpg:cNvPr id="3" name="Группа 3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4" name="Группа 4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" name="Группа 5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" name="Группа 6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8" name="Группа 8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9" name="Группа 9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0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3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4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5" name="Группа 15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6" name="Группа 16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7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8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9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0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2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3" name="Группа 23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2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8" name="Группа 38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41" name="Группа 41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45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3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72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3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80" name="Группа 480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481" name="Группа 481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482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CB1016" w:rsidRDefault="005F7057" w:rsidP="005F7057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3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5374BE" w:rsidRDefault="005F7057" w:rsidP="005F7057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4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Default="005F7057" w:rsidP="005F7057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D53AE8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5" name="Группа 485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48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945CCC" w:rsidRDefault="005F7057" w:rsidP="005F7057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7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Default="005F7057" w:rsidP="005F7057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5E4A3B" w:rsidRDefault="005F7057" w:rsidP="005F7057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0411E6" w:rsidRDefault="005F7057" w:rsidP="005F7057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5E4A3B" w:rsidRDefault="005F7057" w:rsidP="005F7057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2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Default="005F7057" w:rsidP="005F7057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Default="005F7057" w:rsidP="005F7057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945CCC" w:rsidRDefault="005F7057" w:rsidP="005F7057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9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945CCC" w:rsidRDefault="005F7057" w:rsidP="005F7057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0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5E4A3B" w:rsidRDefault="005F7057" w:rsidP="005F7057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1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5E4A3B" w:rsidRDefault="005F7057" w:rsidP="005F7057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2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0411E6" w:rsidRDefault="005F7057" w:rsidP="005F7057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3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0411E6" w:rsidRDefault="005F7057" w:rsidP="005F7057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144" name="Группа 144"/>
                      <wpg:cNvGrpSpPr/>
                      <wpg:grpSpPr>
                        <a:xfrm>
                          <a:off x="3386295" y="10329706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45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F7057" w:rsidRPr="006C5C53" w:rsidRDefault="005F7057" w:rsidP="005F705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4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F7057" w:rsidRPr="006C5C53" w:rsidRDefault="005F7057" w:rsidP="005F705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2" o:spid="_x0000_s1087" style="position:absolute;left:0;text-align:left;margin-left:22.7pt;margin-top:14.2pt;width:558.45pt;height:826.3pt;z-index:251687936;mso-position-horizontal-relative:page;mso-position-vertical-relative:page;mso-width-relative:margin;mso-height-relative:margin" coordsize="70920,10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">
              <v:group id="Группа 3" o:spid="_x0000_s1088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<v:group id="Группа 4" o:spid="_x0000_s108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group id="Группа 5" o:spid="_x0000_s109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<v:group id="Группа 6" o:spid="_x0000_s109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<v:rect id="Rectangle 91" o:spid="_x0000_s109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BbcsMA&#10;AADaAAAADwAAAGRycy9kb3ducmV2LnhtbESPQWsCMRSE7wX/Q3hCbzVRqLbrRlFLqe2t64LXx+a5&#10;u7h5WZJUt/++EYQeh5n5hsnXg+3EhXxoHWuYThQI4sqZlmsN5eH96QVEiMgGO8ek4ZcCrFejhxwz&#10;4678TZci1iJBOGSooYmxz6QMVUMWw8T1xMk7OW8xJulraTxeE9x2cqbUXFpsOS002NOuoepc/FgN&#10;p1J9Lg6RNtudf33+elPH+V59aP04HjZLEJGG+B++t/dGwwJuV9INkK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uBbcsMAAADaAAAADwAAAAAAAAAAAAAAAACYAgAAZHJzL2Rv&#10;d25yZXYueG1sUEsFBgAAAAAEAAQA9QAAAIgDAAAAAA==&#10;" filled="f" strokeweight="1.5pt">
                        <v:textbox inset=",1mm"/>
                      </v:rect>
                      <v:group id="Группа 8" o:spid="_x0000_s109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<v:group id="Группа 9" o:spid="_x0000_s109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      <v:line id="Line 76" o:spid="_x0000_s109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UedM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Qyy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lHnTDAAAA2wAAAA8AAAAAAAAAAAAA&#10;AAAAoQIAAGRycy9kb3ducmV2LnhtbFBLBQYAAAAABAAEAPkAAACRAwAAAAA=&#10;" strokeweight="1.5pt"/>
                          <v:line id="Line 77" o:spid="_x0000_s109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m778EAAADbAAAADwAAAGRycy9kb3ducmV2LnhtbERPPWvDMBDdA/kP4gLdEjkeTHGjhBII&#10;JLRD6ga6HtbZMrVORlJs999HhUK3e7zP2x1m24uRfOgcK9huMhDEtdMdtwpun6f1M4gQkTX2jknB&#10;DwU47JeLHZbaTfxBYxVbkUI4lKjAxDiUUobakMWwcQNx4hrnLcYEfSu1xymF217mWVZIix2nBoMD&#10;HQ3V39XdKpCXt+nqT/mtaZvz4L4u5r2YZqWeVvPrC4hIc/wX/7nPOs3fwu8v6QC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abvvwQAAANsAAAAPAAAAAAAAAAAAAAAA&#10;AKECAABkcnMvZG93bnJldi54bWxQSwUGAAAAAAQABAD5AAAAjwMAAAAA&#10;" strokeweight="1.5pt"/>
                          <v:line id="Line 78" o:spid="_x0000_s109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slmMAAAADbAAAADwAAAGRycy9kb3ducmV2LnhtbERPS4vCMBC+L/gfwgje1tQeRKpRRBCU&#10;9bA+wOvQTJtiMylJtN1/v1lY8DYf33NWm8G24kU+NI4VzKYZCOLS6YZrBbfr/nMBIkRkja1jUvBD&#10;ATbr0ccKC+16PtPrEmuRQjgUqMDE2BVShtKQxTB1HXHiKuctxgR9LbXHPoXbVuZZNpcWG04NBjva&#10;GSofl6dVII9f/bff57eqrg6dux/Nad4PSk3Gw3YJItIQ3+J/90Gn+Tn8/ZIOkOt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27JZjAAAAA2wAAAA8AAAAAAAAAAAAAAAAA&#10;oQIAAGRycy9kb3ducmV2LnhtbFBLBQYAAAAABAAEAPkAAACOAwAAAAA=&#10;" strokeweight="1.5pt"/>
                          <v:line id="Line 79" o:spid="_x0000_s109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eAA8AAAADbAAAADwAAAGRycy9kb3ducmV2LnhtbERPS4vCMBC+C/sfwizsTdNVEKlGEUFQ&#10;9OALvA7NtCk2k5JkbfffG2Fhb/PxPWex6m0jnuRD7VjB9ygDQVw4XXOl4HbdDmcgQkTW2DgmBb8U&#10;YLX8GCww167jMz0vsRIphEOOCkyMbS5lKAxZDCPXEieudN5iTNBXUnvsUrht5DjLptJizanBYEsb&#10;Q8Xj8mMVyP2hO/nt+FZW5a519705Trteqa/Pfj0HEamP/+I/906n+RN4/5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L3gAPAAAAA2wAAAA8AAAAAAAAAAAAAAAAA&#10;oQIAAGRycy9kb3ducmV2LnhtbFBLBQYAAAAABAAEAPkAAACOAwAAAAA=&#10;" strokeweight="1.5pt"/>
                        </v:group>
                        <v:line id="Line 92" o:spid="_x0000_s109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4Yd8AAAADbAAAADwAAAGRycy9kb3ducmV2LnhtbERPS4vCMBC+C/sfwizsTdMVEalGEUFQ&#10;9OALvA7NtCk2k5JkbfffG2Fhb/PxPWex6m0jnuRD7VjB9ygDQVw4XXOl4HbdDmcgQkTW2DgmBb8U&#10;YLX8GCww167jMz0vsRIphEOOCkyMbS5lKAxZDCPXEieudN5iTNBXUnvsUrht5DjLptJizanBYEsb&#10;Q8Xj8mMVyP2hO/nt+FZW5a519705Trteqa/Pfj0HEamP/+I/906n+RN4/5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0eGHfAAAAA2wAAAA8AAAAAAAAAAAAAAAAA&#10;oQIAAGRycy9kb3ducmV2LnhtbFBLBQYAAAAABAAEAPkAAACOAwAAAAA=&#10;" strokeweight="1.5pt"/>
                      </v:group>
                    </v:group>
                    <v:group id="Группа 15" o:spid="_x0000_s110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<v:group id="Группа 16" o:spid="_x0000_s110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0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EuZcEA&#10;AADbAAAADwAAAGRycy9kb3ducmV2LnhtbERPzYrCMBC+C/sOYRa8yJrqQd1qlFUQlIWC1QcYm9m2&#10;2ExKErW+vVkQvM3H9zuLVWcacSPna8sKRsMEBHFhdc2lgtNx+zUD4QOyxsYyKXiQh9Xyo7fAVNs7&#10;H+iWh1LEEPYpKqhCaFMpfVGRQT+0LXHk/qwzGCJ0pdQO7zHcNHKcJBNpsObYUGFLm4qKS341CjAL&#10;36OLW6/LwfWYZZP9eXrSv0r1P7ufOYhAXXiLX+6djvOn8P9LPEA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HRLmX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5F7057" w:rsidRDefault="005F7057" w:rsidP="005F7057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0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66F8QA&#10;AADbAAAADwAAAGRycy9kb3ducmV2LnhtbESPQWvCQBCF7wX/wzIFL0U3erA1dRUtFBQhUPUHTLPT&#10;JJidDburxn/vHITeZnhv3vtmsepdq64UYuPZwGScgSIuvW24MnA6fo8+QMWEbLH1TAbuFGG1HLws&#10;MLf+xj90PaRKSQjHHA3UKXW51rGsyWEc+45YtD8fHCZZQ6VtwJuEu1ZPs2ymHTYsDTV29FVTeT5c&#10;nAEs0nxyDptN9XY5FsVs9/t+sntjhq/9+hNUoj79m5/XWyv4Aiu/yAB6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Ouhf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5F7057" w:rsidRDefault="005F7057" w:rsidP="005F7057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0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IfjMEA&#10;AADbAAAADwAAAGRycy9kb3ducmV2LnhtbERP24rCMBB9F/yHMIIvsqbug5dqlHVhQREKVj9gthnb&#10;YjMpSdTu328Ewbc5nOusNp1pxJ2cry0rmIwTEMSF1TWXCs6nn485CB+QNTaWScEfedis+70Vpto+&#10;+Ej3PJQihrBPUUEVQptK6YuKDPqxbYkjd7HOYIjQlVI7fMRw08jPJJlKgzXHhgpb+q6ouOY3owCz&#10;sJhc3XZbjm6nLJvuf2dnfVBqOOi+liACdeEtfrl3Os5fwPOXeI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8CH4z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5F7057" w:rsidRDefault="005F7057" w:rsidP="005F7057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0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R8rMIA&#10;AADbAAAADwAAAGRycy9kb3ducmV2LnhtbERPyWrDMBC9F/oPYgq9lEaOD1mcyKYpFBIKhiwfMLUm&#10;tok1MpISO38fHQo5Pt6+LkbTiRs531pWMJ0kIIgrq1uuFZyOP58LED4ga+wsk4I7eSjy15c1ZtoO&#10;vKfbIdQihrDPUEETQp9J6auGDPqJ7Ykjd7bOYIjQ1VI7HGK46WSaJDNpsOXY0GBP3w1Vl8PVKMAy&#10;LKcXt9nUH9djWc52f/OT/lXq/W38WoEINIan+N+91QrSuD5+iT9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VHys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5F7057" w:rsidRDefault="005F7057" w:rsidP="005F7057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0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8pHQMQA&#10;AADbAAAADwAAAGRycy9kb3ducmV2LnhtbESP3YrCMBSE7wXfIZyFvRFN7YU/XaOoIKwIBX8e4Gxz&#10;ti02JyWJ2n37jSB4OczMN8xi1ZlG3Mn52rKC8SgBQVxYXXOp4HLeDWcgfEDW2FgmBX/kYbXs9xaY&#10;afvgI91PoRQRwj5DBVUIbSalLyoy6Ee2JY7er3UGQ5SulNrhI8JNI9MkmUiDNceFClvaVlRcTzej&#10;APMwH1/dZlMObuc8n+x/phd9UOrzo1t/gQjUhXf41f7WCtIUnl/iD5D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/KR0D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5F7057" w:rsidRDefault="005F7057" w:rsidP="005F7057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23" o:spid="_x0000_s110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      <v:shape id="Text Box 87" o:spid="_x0000_s110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xnRsQA&#10;AADbAAAADwAAAGRycy9kb3ducmV2LnhtbESPQWsCMRSE74X+h/AK3mpWsSJbo4igiJdS9dDjY/NM&#10;Fjcvu5u4rv56Uyj0OMzMN8x82btKdNSG0rOC0TADQVx4XbJRcDpu3mcgQkTWWHkmBXcKsFy8vswx&#10;1/7G39QdohEJwiFHBTbGOpcyFJYchqGviZN39q3DmGRrpG7xluCukuMsm0qHJacFizWtLRWXw9Up&#10;aGw/+TDNV3Xp9g+zsttdaE4/Sg3e+tUniEh9/A//tXdawXgK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8Z0b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5F7057" w:rsidRDefault="005F7057" w:rsidP="005F7057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0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9Wr8IA&#10;AADbAAAADwAAAGRycy9kb3ducmV2LnhtbERPz2vCMBS+D/wfwhN2m6myjdGZigwm4mXM9bDjo3km&#10;pc1L28Ra/evNYbDjx/d7vZlcK0YaQu1ZwXKRgSCuvK7ZKCh/Pp/eQISIrLH1TAquFGBTzB7WmGt/&#10;4W8aj9GIFMIhRwU2xi6XMlSWHIaF74gTd/KDw5jgYKQe8JLCXStXWfYqHdacGix29GGpao5np6C3&#10;0/OL6b/aZjzczNbu9qEvf5V6nE/bdxCRpvgv/nPvtYJVGpu+pB8gi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L1avwgAAANs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5F7057" w:rsidRDefault="005F7057" w:rsidP="005F7057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1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73mM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l4n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e95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5F7057" w:rsidRDefault="005F7057" w:rsidP="005F7057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1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JSA8QA&#10;AADbAAAADwAAAGRycy9kb3ducmV2LnhtbESPQWsCMRSE7wX/Q3iCt5pVW5HVKCJUpJdS68HjY/NM&#10;Fjcvu5t0Xf31TaHQ4zAz3zCrTe8q0VEbSs8KJuMMBHHhdclGwenr7XkBIkRkjZVnUnCnAJv14GmF&#10;ufY3/qTuGI1IEA45KrAx1rmUobDkMIx9TZy8i28dxiRbI3WLtwR3lZxm2Vw6LDktWKxpZ6m4Hr+d&#10;gsb2L6+m+aiu3fvDbO3+EJrTWanRsN8uQUTq43/4r33QCm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SUg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5F7057" w:rsidRDefault="005F7057" w:rsidP="005F7057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1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vKd8UA&#10;AADbAAAADwAAAGRycy9kb3ducmV2LnhtbESPT2sCMRTE7wW/Q3hCbzXrn4qsRhFBkV5KrQePj80z&#10;Wdy87G7iuu2nbwqFHoeZ+Q2z2vSuEh21ofSsYDzKQBAXXpdsFJw/9y8LECEia6w8k4IvCrBZD55W&#10;mGv/4A/qTtGIBOGQowIbY51LGQpLDsPI18TJu/rWYUyyNVK3+EhwV8lJls2lw5LTgsWadpaK2+nu&#10;FDS2n72a5r26dW/fZmsPx9CcL0o9D/vtEkSkPv6H/9pHrWA6g9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u8p3xQAAANs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F7057" w:rsidRDefault="005F7057" w:rsidP="005F7057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1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GvZTcMA&#10;AADbAAAADwAAAGRycy9kb3ducmV2LnhtbESPW2sCMRSE3wX/QzhC32pSS7VdjeKFUvXNC/h62Bx3&#10;l25OliTq+u9NoeDjMDPfMJNZa2txJR8qxxre+goEce5MxYWG4+H79RNEiMgGa8ek4U4BZtNuZ4KZ&#10;cTfe0XUfC5EgHDLUUMbYZFKGvCSLoe8a4uSdnbcYk/SFNB5vCW5rOVBqKC1WnBZKbGhZUv67v1gN&#10;56PajA6R5oul//rYrtRpuFY/Wr/02vkYRKQ2PsP/7bXR8D6Cvy/pB8jp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GvZTcMAAADbAAAADwAAAAAAAAAAAAAAAACYAgAAZHJzL2Rv&#10;d25yZXYueG1sUEsFBgAAAAAEAAQA9QAAAIgDAAAAAA==&#10;" filled="f" strokeweight="1.5pt">
                    <v:textbox inset=",1mm"/>
                  </v:rect>
                </v:group>
                <v:group id="Группа 38" o:spid="_x0000_s1114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<v:group id="Группа 41" o:spid="_x0000_s1115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<v:line id="Line 102" o:spid="_x0000_s1116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17dwsYAAADbAAAADwAAAGRycy9kb3ducmV2LnhtbESPQWvCQBSE74X+h+UJvRTdGFuR6Cq1&#10;tVC8VQXx9si+ZIPZtzG7NbG/vlso9DjMzDfMYtXbWlyp9ZVjBeNRAoI4d7riUsFh/z6cgfABWWPt&#10;mBTcyMNqeX+3wEy7jj/puguliBD2GSowITSZlD43ZNGPXEMcvcK1FkOUbSl1i12E21qmSTKVFiuO&#10;CwYbejWUn3dfVsGkOG0eL5O3cZpWybYw312+PpZKPQz6lzmIQH34D/+1P7SCp2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Ne3cL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17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dRfMUAAADbAAAADwAAAGRycy9kb3ducmV2LnhtbESPUWvCQBCE3wv9D8cKfSl6sdBToqcU&#10;oVAoFKqWvq65NQnm9tLcqtFf7xUKfRxm5htmvux9o07UxTqwhfEoA0VcBFdzaWG7eR1OQUVBdtgE&#10;JgsXirBc3N/NMXfhzJ90WkupEoRjjhYqkTbXOhYVeYyj0BInbx86j5JkV2rX4TnBfaOfssxojzWn&#10;hQpbWlVUHNZHb+ELr6Vc3nePHwdjZPv9Y46ribH2YdC/zEAJ9fIf/mu/OQvPY/j9kn6AXt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rdRf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18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mXPC8UAAADb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Y/j9kn6AXt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mXPC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19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gTs2sMAAADbAAAADwAAAGRycy9kb3ducmV2LnhtbESPW4vCMBSE3xf8D+EIvmmqsl6qUaqo&#10;LCwseMHnQ3Nsi81JaaLt/nuzIOzjMPPNMMt1a0rxpNoVlhUMBxEI4tTqgjMFl/O+PwPhPLLG0jIp&#10;+CUH61XnY4mxtg0f6XnymQgl7GJUkHtfxVK6NCeDbmAr4uDdbG3QB1lnUtfYhHJTylEUTaTBgsNC&#10;jhVtc0rvp4dR8Gk20+/mfJhPkt3UkL8OZz/JXqlet00WIDy1/j/8pr904Mbw9yX8ALl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oE7NrDAAAA2wAAAA8AAAAAAAAAAAAA&#10;AAAAoQIAAGRycy9kb3ducmV2LnhtbFBLBQYAAAAABAAEAPkAAACRAwAAAAA=&#10;" strokecolor="windowText" strokeweight="1.5pt"/>
                    <v:line id="Line 98" o:spid="_x0000_s1120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14l2scAAADcAAAADwAAAGRycy9kb3ducmV2LnhtbESPQWvCQBSE74X+h+UJvRTdGEuV6Cq1&#10;tVC8VQXx9si+ZIPZtzG7NbG/vlso9DjMzDfMYtXbWlyp9ZVjBeNRAoI4d7riUsFh/z6cgfABWWPt&#10;mBTcyMNqeX+3wEy7jj/puguliBD2GSowITSZlD43ZNGPXEMcvcK1FkOUbSl1i12E21qmSfIsLVYc&#10;Fww29GooP+++rIJJcdo8XiZv4zStkm1hvrt8fSyVehj0L3MQgfrwH/5rf2gFT9MUfs/EIyCX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bXiXa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121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kI0usYAAADcAAAADwAAAGRycy9kb3ducmV2LnhtbESPUWvCQBCE3wv9D8cW+lLqpVrOknpK&#10;EYSCIFQtfd3mtkkwt5fmVo3++l5B8HGYmW+Yyaz3jTpQF+vAFp4GGSjiIriaSwvbzeLxBVQUZIdN&#10;YLJwogiz6e3NBHMXjvxBh7WUKkE45mihEmlzrWNRkcc4CC1x8n5C51GS7ErtOjwmuG/0MMuM9lhz&#10;WqiwpXlFxW699xY+8VzKafn9sNoZI9uvX7Ofj42193f92ysooV6u4Uv73Vl4Ho/g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pCNL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22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uszsYAAADcAAAADwAAAGRycy9kb3ducmV2LnhtbESPUUvDQBCE3wX/w7GCL9JelHKVtNci&#10;BUEQBGvE121um4Tm9mJu26b+eq9Q6OMwM98w8+XgW3WgPjaBLTyOM1DEZXANVxaKr9fRM6goyA7b&#10;wGThRBGWi9ubOeYuHPmTDmupVIJwzNFCLdLlWseyJo9xHDri5G1D71GS7CvtejwmuG/1U5YZ7bHh&#10;tFBjR6uayt167y18418lp/fNw8fOGCl+fs1+NTXW3t8NLzNQQoNcw5f2m7MwmU7gfCYdAb3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WrrM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123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e9rsgAAADcAAAADwAAAGRycy9kb3ducmV2LnhtbESPT0vDQBTE74LfYXmCF2k3TW0rsdtS&#10;bQvirX+geHtkX7LB7Ns0uzaxn94VBI/DzPyGmS97W4sLtb5yrGA0TEAQ505XXCo4HraDJxA+IGus&#10;HZOCb/KwXNzezDHTruMdXfahFBHCPkMFJoQmk9Lnhiz6oWuIo1e41mKIsi2lbrGLcFvLNEmm0mLF&#10;ccFgQ6+G8s/9l1UwLj42D+fxepSmVfJemGuXv5xKpe7v+tUziEB9+A//td+0gsfZBH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VLe9rs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03" o:spid="_x0000_s1124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WOhcUAAADcAAAADwAAAGRycy9kb3ducmV2LnhtbESPwWrCQBCG7wXfYRnBW90oYmvqKiII&#10;HrwYhdrbkJ0mqdnZJLtqfPvOodDj8M//zXzLde9qdacuVJ4NTMYJKOLc24oLA+fT7vUdVIjIFmvP&#10;ZOBJAdarwcsSU+sffKR7FgslEA4pGihjbFKtQ16SwzD2DbFk375zGGXsCm07fAjc1XqaJHPtsGK5&#10;UGJD25Lya3ZzQjnPF7vFZ1vdfiZtdvlq2svpgMaMhv3mA1SkPv4v/7X31sDsTb4VGREBv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WOhc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125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6oDUMYAAADcAAAADwAAAGRycy9kb3ducmV2LnhtbESPUWvCQBCE3wv9D8cW+lLqpaWcNfWU&#10;IhQEQdBa+rrmtkkwt5fmVo399Z4g9HGYmW+Y8bT3jTpQF+vAFp4GGSjiIriaSwubz4/HV1BRkB02&#10;gcnCiSJMJ7c3Y8xdOPKKDmspVYJwzNFCJdLmWseiIo9xEFri5P2EzqMk2ZXadXhMcN/o5ywz2mPN&#10;aaHClmYVFbv13lv4wr9STovtw3JnjGy+f81+NjTW3t/172+ghHr5D1/bc2fhZTiC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qA1D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</v:group>
                  <v:group id="Группа 480" o:spid="_x0000_s1126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3k6gs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Pn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t5OoLCAAAA3AAAAA8A&#10;AAAAAAAAAAAAAAAAqgIAAGRycy9kb3ducmV2LnhtbFBLBQYAAAAABAAEAPoAAACZAwAAAAA=&#10;">
                    <v:group id="Группа 481" o:spid="_x0000_s1127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DWfGcQAAADc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aNJDM8z&#10;4QjI+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JDWfGcQAAADcAAAA&#10;DwAAAAAAAAAAAAAAAACqAgAAZHJzL2Rvd25yZXYueG1sUEsFBgAAAAAEAAQA+gAAAJsDAAAAAA==&#10;">
                      <v:rect id="Rectangle 123" o:spid="_x0000_s1128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veiMcA&#10;AADcAAAADwAAAGRycy9kb3ducmV2LnhtbESPQWvCQBSE74L/YXmCF9FNxQZNXUUFbQ9CqYpen9nX&#10;JDT7NmRXk/bXu4VCj8PMfMPMl60pxZ1qV1hW8DSKQBCnVhecKTgdt8MpCOeRNZaWScE3OVguup05&#10;Jto2/EH3g89EgLBLUEHufZVI6dKcDLqRrYiD92lrgz7IOpO6xibATSnHURRLgwWHhRwr2uSUfh1u&#10;RoG5rfaz9fXVPw+a3TH+iXd4eT8r1e+1qxcQnlr/H/5rv2kFk+kYfs+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BL3ojHAAAA3AAAAA8AAAAAAAAAAAAAAAAAmAIAAGRy&#10;cy9kb3ducmV2LnhtbFBLBQYAAAAABAAEAPUAAACMAwAAAAA=&#10;" filled="f" stroked="f">
                        <v:textbox inset="1pt,.4mm,1pt,1pt">
                          <w:txbxContent>
                            <w:p w:rsidR="005F7057" w:rsidRPr="00CB1016" w:rsidRDefault="005F7057" w:rsidP="005F7057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29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d7E8gA&#10;AADcAAAADwAAAGRycy9kb3ducmV2LnhtbESPT2vCQBTE74V+h+UVvJS60Wqw0VVU8M9BKNXSXl+z&#10;zySYfRuyq4l++q5Q6HGYmd8wk1lrSnGh2hWWFfS6EQji1OqCMwWfh9XLCITzyBpLy6TgSg5m08eH&#10;CSbaNvxBl73PRICwS1BB7n2VSOnSnAy6rq2Ig3e0tUEfZJ1JXWMT4KaU/SiKpcGCw0KOFS1zSk/7&#10;s1FgzvPd2+Jn44fPzfoQ3+I1fr9/KdV5audjEJ5a/x/+a2+1gsHoFe5nwhGQ0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fB3sTyAAAANwAAAAPAAAAAAAAAAAAAAAAAJgCAABk&#10;cnMvZG93bnJldi54bWxQSwUGAAAAAAQABAD1AAAAjQMAAAAA&#10;" filled="f" stroked="f">
                        <v:textbox inset="1pt,.4mm,1pt,1pt">
                          <w:txbxContent>
                            <w:p w:rsidR="005F7057" w:rsidRPr="005374BE" w:rsidRDefault="005F7057" w:rsidP="005F7057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30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O7jZ8cA&#10;AADcAAAADwAAAGRycy9kb3ducmV2LnhtbESPT2vCQBTE74LfYXlCL6KbFhs0uootVHsQin/Q6zP7&#10;TEKzb0N2NbGfvlsoeBxm5jfMbNGaUtyodoVlBc/DCARxanXBmYLD/mMwBuE8ssbSMim4k4PFvNuZ&#10;YaJtw1u67XwmAoRdggpy76tESpfmZNANbUUcvIutDfog60zqGpsAN6V8iaJYGiw4LORY0XtO6ffu&#10;ahSY63IzeTuv/Wu/We3jn3iFp6+jUk+9djkF4an1j/B/+1MrGI1H8HcmHAE5/w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Du42fHAAAA3AAAAA8AAAAAAAAAAAAAAAAAmAIAAGRy&#10;cy9kb3ducmV2LnhtbFBLBQYAAAAABAAEAPUAAACMAwAAAAA=&#10;" filled="f" stroked="f">
                        <v:textbox inset="1pt,.4mm,1pt,1pt">
                          <w:txbxContent>
                            <w:p w:rsidR="005F7057" w:rsidRDefault="005F7057" w:rsidP="005F7057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D53AE8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485" o:spid="_x0000_s1131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w6ZGsYAAADcAAAADwAAAGRycy9kb3ducmV2LnhtbESPQWvCQBSE7wX/w/KE&#10;3uomthZJ3YQgWnqQQlWQ3h7ZZxKSfRuyaxL/fbdQ6HGYmW+YTTaZVgzUu9qygngRgSAurK65VHA+&#10;7Z/WIJxH1thaJgV3cpCls4cNJtqO/EXD0ZciQNglqKDyvkukdEVFBt3CdsTBu9reoA+yL6XucQxw&#10;08plFL1KgzWHhQo72lZUNMebUfA+4pg/x7vh0Fy39+/T6vNyiEmpx/mUv4HwNPn/8F/7Qyt4Wa/g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bDpkaxgAAANwA&#10;AAAPAAAAAAAAAAAAAAAAAKoCAABkcnMvZG93bnJldi54bWxQSwUGAAAAAAQABAD6AAAAnQMAAAAA&#10;">
                      <v:rect id="Rectangle 119" o:spid="_x0000_s1132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URucYA&#10;AADcAAAADwAAAGRycy9kb3ducmV2LnhtbESPzWvCQBTE74X+D8sr9FJ0UylqoqtI/Yg38ePi7ZF9&#10;boLZtyG71fS/d4VCj8PM/IaZzjtbixu1vnKs4LOfgCAunK7YKDgd170xCB+QNdaOScEveZjPXl+m&#10;mGl35z3dDsGICGGfoYIyhCaT0hclWfR91xBH7+JaiyHK1kjd4j3CbS0HSTKUFiuOCyU29F1ScT38&#10;WAWj5eKDdmd3Cat0k+Zmn29Skyv1/tYtJiACdeE//NfeagVf4y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2URucYAAADcAAAADwAAAAAAAAAAAAAAAACYAgAAZHJz&#10;L2Rvd25yZXYueG1sUEsFBgAAAAAEAAQA9QAAAIsDAAAAAA==&#10;" filled="f" stroked="f">
                        <v:textbox inset="0,0,0,0">
                          <w:txbxContent>
                            <w:p w:rsidR="005F7057" w:rsidRPr="00945CCC" w:rsidRDefault="005F7057" w:rsidP="005F7057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33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m0IsYA&#10;AADcAAAADwAAAGRycy9kb3ducmV2LnhtbESPQWvCQBSE7wX/w/IKvYjZWKSa6CrSVuNNtL14e2Rf&#10;NqHZtyG71fTfdwtCj8PMfMOsNoNtxZV63zhWME1SEMSl0w0bBZ8fu8kChA/IGlvHpOCHPGzWo4cV&#10;5trd+ETXczAiQtjnqKAOocul9GVNFn3iOuLoVa63GKLsjdQ93iLctvI5TV+kxYbjQo0dvdZUfp2/&#10;rYL523ZMx4urwnu2zwpzKvaZKZR6ehy2SxCBhvAfvrcPWsFsMYe/M/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Cm0IsYAAADcAAAADwAAAAAAAAAAAAAAAACYAgAAZHJz&#10;L2Rvd25yZXYueG1sUEsFBgAAAAAEAAQA9QAAAIsDAAAAAA==&#10;" filled="f" stroked="f">
                        <v:textbox inset="0,0,0,0">
                          <w:txbxContent>
                            <w:p w:rsidR="005F7057" w:rsidRDefault="005F7057" w:rsidP="005F7057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34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YgUMMA&#10;AADcAAAADwAAAGRycy9kb3ducmV2LnhtbERPu27CMBTdkfoP1q3EUhWnVVVIiINQH4QNhXbpdhVf&#10;nIj4OooNpH+PByTGo/POV6PtxJkG3zpW8DJLQBDXTrdsFPz+fD8vQPiArLFzTAr+ycOqeJjkmGl3&#10;4YrO+2BEDGGfoYImhD6T0tcNWfQz1xNH7uAGiyHCwUg94CWG206+Jsm7tNhybGiwp4+G6uP+ZBXM&#10;P9dPtPtzh/CVbtLSVOUmNaVS08dxvQQRaAx38c291QreFnFtPBOPgCy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bYgUMMAAADcAAAADwAAAAAAAAAAAAAAAACYAgAAZHJzL2Rv&#10;d25yZXYueG1sUEsFBgAAAAAEAAQA9QAAAIgDAAAAAA==&#10;" filled="f" stroked="f">
                        <v:textbox inset="0,0,0,0">
                          <w:txbxContent>
                            <w:p w:rsidR="005F7057" w:rsidRPr="005E4A3B" w:rsidRDefault="005F7057" w:rsidP="005F7057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35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qFy8YA&#10;AADcAAAADwAAAGRycy9kb3ducmV2LnhtbESPT2vCQBTE74V+h+UVvEjdVKQ1MatIq6a34p+Lt0f2&#10;ZROafRuyq6bfvlsQehxm5jdMvhpsK67U+8axgpdJAoK4dLpho+B03D7PQfiArLF1TAp+yMNq+fiQ&#10;Y6bdjfd0PQQjIoR9hgrqELpMSl/WZNFPXEccvcr1FkOUvZG6x1uE21ZOk+RVWmw4LtTY0XtN5ffh&#10;YhW8fazH9HV2Vdiku7Qw+2KXmkKp0dOwXoAINIT/8L39qRXM5i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vqFy8YAAADcAAAADwAAAAAAAAAAAAAAAACYAgAAZHJz&#10;L2Rvd25yZXYueG1sUEsFBgAAAAAEAAQA9QAAAIsDAAAAAA==&#10;" filled="f" stroked="f">
                        <v:textbox inset="0,0,0,0">
                          <w:txbxContent>
                            <w:p w:rsidR="005F7057" w:rsidRPr="000411E6" w:rsidRDefault="005F7057" w:rsidP="005F7057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36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UfEMUA&#10;AADcAAAADwAAAGRycy9kb3ducmV2LnhtbESPQWvCQBSE7wX/w/IEL6VulKImuoqoNd5E20tvj+xz&#10;E8y+DdlV03/fFQo9DjPzDbNYdbYWd2p95VjBaJiAIC6crtgo+Pr8eJuB8AFZY+2YFPyQh9Wy97LA&#10;TLsHn+h+DkZECPsMFZQhNJmUvijJoh+6hjh6F9daDFG2RuoWHxFuazlOkom0WHFcKLGhTUnF9Xyz&#10;Cqbb9Ssdv90l7NJ9mptTvk9NrtSg363nIAJ14T/81z5oBe/pCJ5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VR8QxQAAANwAAAAPAAAAAAAAAAAAAAAAAJgCAABkcnMv&#10;ZG93bnJldi54bWxQSwUGAAAAAAQABAD1AAAAigMAAAAA&#10;" filled="f" stroked="f">
                        <v:textbox inset="0,0,0,0">
                          <w:txbxContent>
                            <w:p w:rsidR="005F7057" w:rsidRPr="005E4A3B" w:rsidRDefault="005F7057" w:rsidP="005F7057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3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eBZ8YA&#10;AADcAAAADwAAAGRycy9kb3ducmV2LnhtbESPT2vCQBTE74V+h+UVvIhuKtI2qatIrUlvxT8Xb4/s&#10;cxOafRuyWxO/vVsQehxm5jfMYjXYRlyo87VjBc/TBARx6XTNRsHxsJ28gfABWWPjmBRcycNq+fiw&#10;wEy7nnd02QcjIoR9hgqqENpMSl9WZNFPXUscvbPrLIYoOyN1h32E20bOkuRFWqw5LlTY0kdF5c/+&#10;1yp43azH9H1y5/CZ5mlhdkWemkKp0dOwfgcRaAj/4Xv7SyuYpzP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eBZ8YAAADcAAAADwAAAAAAAAAAAAAAAACYAgAAZHJz&#10;L2Rvd25yZXYueG1sUEsFBgAAAAAEAAQA9QAAAIsDAAAAAA==&#10;" filled="f" stroked="f">
                        <v:textbox inset="0,0,0,0">
                          <w:txbxContent>
                            <w:p w:rsidR="005F7057" w:rsidRDefault="005F7057" w:rsidP="005F7057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38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4ZE8UA&#10;AADcAAAADwAAAGRycy9kb3ducmV2LnhtbESPQWvCQBSE7wX/w/IKXopulFZN6iqirfEmai+9PbLP&#10;TTD7NmRXTf99tyD0OMzMN8x82dla3Kj1lWMFo2ECgrhwumKj4Ov0OZiB8AFZY+2YFPyQh+Wi9zTH&#10;TLs7H+h2DEZECPsMFZQhNJmUvijJoh+6hjh6Z9daDFG2RuoW7xFuazlOkom0WHFcKLGhdUnF5Xi1&#10;Cqab1Qvtv905fKTbNDeHfJuaXKn+c7d6BxGoC//hR3unFbymb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hkTxQAAANwAAAAPAAAAAAAAAAAAAAAAAJgCAABkcnMv&#10;ZG93bnJldi54bWxQSwUGAAAAAAQABAD1AAAAigMAAAAA&#10;" filled="f" stroked="f">
                        <v:textbox inset="0,0,0,0">
                          <w:txbxContent>
                            <w:p w:rsidR="005F7057" w:rsidRDefault="005F7057" w:rsidP="005F7057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3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yHZMUA&#10;AADcAAAADwAAAGRycy9kb3ducmV2LnhtbESPQWvCQBSE74X+h+UVvJS6sRQ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vIdkxQAAANwAAAAPAAAAAAAAAAAAAAAAAJgCAABkcnMv&#10;ZG93bnJldi54bWxQSwUGAAAAAAQABAD1AAAAigMAAAAA&#10;" filled="f" stroked="f">
                        <v:textbox inset="0,0,0,0">
                          <w:txbxContent>
                            <w:p w:rsidR="005F7057" w:rsidRPr="00945CCC" w:rsidRDefault="005F7057" w:rsidP="005F7057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40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vvqMMA&#10;AADcAAAADwAAAGRycy9kb3ducmV2LnhtbERPS2vCQBC+F/wPywi9iG6sUE10FWmr8SY+Lt6G7LgJ&#10;ZmdDdqvpv+8WhN7m43vOYtXZWtyp9ZVjBeNRAoK4cLpio+B82gxnIHxA1lg7JgU/5GG17L0sMNPu&#10;wQe6H4MRMYR9hgrKEJpMSl+UZNGPXEMcuatrLYYIWyN1i48Ybmv5liTv0mLFsaHEhj5KKm7Hb6tg&#10;+rke0P7iruEr3aa5OeTb1ORKvfa79RxEoC78i5/unY7zJyn8PRMvk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vvqMMAAADcAAAADwAAAAAAAAAAAAAAAACYAgAAZHJzL2Rv&#10;d25yZXYueG1sUEsFBgAAAAAEAAQA9QAAAIgDAAAAAA==&#10;" filled="f" stroked="f">
                        <v:textbox inset="0,0,0,0">
                          <w:txbxContent>
                            <w:p w:rsidR="005F7057" w:rsidRPr="00945CCC" w:rsidRDefault="005F7057" w:rsidP="005F7057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41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c1SMYA&#10;AADcAAAADwAAAGRycy9kb3ducmV2LnhtbESPS2/CMBCE75X6H6yt1EsFTi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Rc1SMYAAADcAAAADwAAAAAAAAAAAAAAAACYAgAAZHJz&#10;L2Rvd25yZXYueG1sUEsFBgAAAAAEAAQA9QAAAIsDAAAAAA==&#10;" filled="f" stroked="f">
                        <v:textbox inset="0,0,0,0">
                          <w:txbxContent>
                            <w:p w:rsidR="005F7057" w:rsidRPr="005E4A3B" w:rsidRDefault="005F7057" w:rsidP="005F7057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42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uQ08MA&#10;AADcAAAADwAAAGRycy9kb3ducmV2LnhtbERPTWvCQBC9F/wPywheSt0oR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luQ08MAAADcAAAADwAAAAAAAAAAAAAAAACYAgAAZHJzL2Rv&#10;d25yZXYueG1sUEsFBgAAAAAEAAQA9QAAAIgDAAAAAA==&#10;" filled="f" stroked="f">
                        <v:textbox inset="0,0,0,0">
                          <w:txbxContent>
                            <w:p w:rsidR="005F7057" w:rsidRPr="005E4A3B" w:rsidRDefault="005F7057" w:rsidP="005F7057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4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kOpMQA&#10;AADcAAAADwAAAGRycy9kb3ducmV2LnhtbERPS2vCQBC+F/oflil4Ed1UpG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JDqTEAAAA3AAAAA8AAAAAAAAAAAAAAAAAmAIAAGRycy9k&#10;b3ducmV2LnhtbFBLBQYAAAAABAAEAPUAAACJAwAAAAA=&#10;" filled="f" stroked="f">
                        <v:textbox inset="0,0,0,0">
                          <w:txbxContent>
                            <w:p w:rsidR="005F7057" w:rsidRPr="000411E6" w:rsidRDefault="005F7057" w:rsidP="005F7057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44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WrP8MA&#10;AADcAAAADwAAAGRycy9kb3ducmV2LnhtbERPTWvCQBC9C/6HZYRepG5axTbRVaS1pjeJ9eJtyI6b&#10;YHY2ZLea/vtuoeBtHu9zluveNuJKna8dK3iaJCCIS6drNgqOXx+PryB8QNbYOCYFP+RhvRoOlphp&#10;d+OCrodgRAxhn6GCKoQ2k9KXFVn0E9cSR+7sOoshws5I3eEthttGPifJXFqsOTZU2NJbReXl8G0V&#10;vLxvxrQ/uXPYprs0N0W+S02u1MOo3yxABOrDXfzv/tRx/mwKf8/EC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cWrP8MAAADcAAAADwAAAAAAAAAAAAAAAACYAgAAZHJzL2Rv&#10;d25yZXYueG1sUEsFBgAAAAAEAAQA9QAAAIgDAAAAAA==&#10;" filled="f" stroked="f">
                        <v:textbox inset="0,0,0,0">
                          <w:txbxContent>
                            <w:p w:rsidR="005F7057" w:rsidRPr="000411E6" w:rsidRDefault="005F7057" w:rsidP="005F7057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144" o:spid="_x0000_s1145" style="position:absolute;left:33862;top:10329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<v:rect id="Rectangle 122" o:spid="_x0000_s114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Vf4sUA&#10;AADcAAAADwAAAGRycy9kb3ducmV2LnhtbERPTWvCQBC9C/6HZQq9lLqxaKjRVbRQ7aEgRmmvY3aa&#10;BLOzIbua2F/vFgre5vE+Z7boTCUu1LjSsoLhIAJBnFldcq7gsH9/fgXhPLLGyjIpuJKDxbzfm2Gi&#10;bcs7uqQ+FyGEXYIKCu/rREqXFWTQDWxNHLgf2xj0ATa51A22IdxU8iWKYmmw5NBQYE1vBWWn9GwU&#10;mPPyc7I6bvz4qV3v4994jd/bL6UeH7rlFISnzt/F/+4PHeaPxvD3TLh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dV/ixQAAANwAAAAPAAAAAAAAAAAAAAAAAJgCAABkcnMv&#10;ZG93bnJldi54bWxQSwUGAAAAAAQABAD1AAAAigMAAAAA&#10;" filled="f" stroked="f">
                  <v:textbox inset="1pt,.4mm,1pt,1pt">
                    <w:txbxContent>
                      <w:p w:rsidR="005F7057" w:rsidRPr="006C5C53" w:rsidRDefault="005F7057" w:rsidP="005F705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4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fBlcUA&#10;AADcAAAADwAAAGRycy9kb3ducmV2LnhtbERPS2vCQBC+F/oflil4KbpRbGhTV1HBx0EojdJep9lp&#10;EszOhuxqor/eFQq9zcf3nMmsM5U4U+NKywqGgwgEcWZ1ybmCw37VfwXhPLLGyjIpuJCD2fTxYYKJ&#10;ti1/0jn1uQgh7BJUUHhfJ1K6rCCDbmBr4sD92sagD7DJpW6wDeGmkqMoiqXBkkNDgTUtC8qO6cko&#10;MKf57m3xs/Evz+16H1/jNX5/fCnVe+rm7yA8df5f/Ofe6jB/HMP9mXCBn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p8GVxQAAANwAAAAPAAAAAAAAAAAAAAAAAJgCAABkcnMv&#10;ZG93bnJldi54bWxQSwUGAAAAAAQABAD1AAAAigMAAAAA&#10;" filled="f" stroked="f">
                  <v:textbox inset="1pt,.4mm,1pt,1pt">
                    <w:txbxContent>
                      <w:p w:rsidR="005F7057" w:rsidRPr="006C5C53" w:rsidRDefault="005F7057" w:rsidP="005F705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35D3" w:rsidRDefault="007A4014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1792" behindDoc="0" locked="1" layoutInCell="1" allowOverlap="1" wp14:anchorId="241EF9B9" wp14:editId="535EF3AA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14648400" cy="10486800"/>
              <wp:effectExtent l="0" t="0" r="20320" b="0"/>
              <wp:wrapNone/>
              <wp:docPr id="500" name="Группа 5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48400" cy="10486800"/>
                        <a:chOff x="0" y="0"/>
                        <a:chExt cx="14651061" cy="10486456"/>
                      </a:xfrm>
                    </wpg:grpSpPr>
                    <wpg:grpSp>
                      <wpg:cNvPr id="501" name="Группа 501"/>
                      <wpg:cNvGrpSpPr/>
                      <wpg:grpSpPr>
                        <a:xfrm>
                          <a:off x="0" y="5112689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502" name="Группа 502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503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504" name="Группа 504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05" name="Группа 505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506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07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08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09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510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511" name="Группа 511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28" name="Группа 128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29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A4014" w:rsidRDefault="007A4014" w:rsidP="007A4014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30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A4014" w:rsidRDefault="007A4014" w:rsidP="007A4014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31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A4014" w:rsidRDefault="007A4014" w:rsidP="007A4014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32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A4014" w:rsidRDefault="007A4014" w:rsidP="007A4014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33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A4014" w:rsidRDefault="007A4014" w:rsidP="007A4014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34" name="Группа 134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35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A4014" w:rsidRDefault="007A4014" w:rsidP="007A401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6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A4014" w:rsidRDefault="007A4014" w:rsidP="007A401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7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A4014" w:rsidRDefault="007A4014" w:rsidP="007A401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8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A4014" w:rsidRDefault="007A4014" w:rsidP="007A401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A4014" w:rsidRDefault="007A4014" w:rsidP="007A4014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184" name="Группа 184"/>
                      <wpg:cNvGrpSpPr/>
                      <wpg:grpSpPr>
                        <a:xfrm>
                          <a:off x="7991061" y="9788056"/>
                          <a:ext cx="6660000" cy="698400"/>
                          <a:chOff x="0" y="0"/>
                          <a:chExt cx="6660000" cy="698400"/>
                        </a:xfrm>
                      </wpg:grpSpPr>
                      <wpg:grpSp>
                        <wpg:cNvPr id="185" name="Группа 185"/>
                        <wpg:cNvGrpSpPr/>
                        <wpg:grpSpPr>
                          <a:xfrm>
                            <a:off x="0" y="0"/>
                            <a:ext cx="6660000" cy="698400"/>
                            <a:chOff x="0" y="0"/>
                            <a:chExt cx="6659926" cy="699555"/>
                          </a:xfrm>
                        </wpg:grpSpPr>
                        <wpg:grpSp>
                          <wpg:cNvPr id="186" name="Группа 186"/>
                          <wpg:cNvGrpSpPr/>
                          <wpg:grpSpPr>
                            <a:xfrm>
                              <a:off x="0" y="0"/>
                              <a:ext cx="6659926" cy="539813"/>
                              <a:chOff x="0" y="0"/>
                              <a:chExt cx="6660000" cy="541424"/>
                            </a:xfrm>
                          </wpg:grpSpPr>
                          <wpg:grpSp>
                            <wpg:cNvPr id="187" name="Группа 187"/>
                            <wpg:cNvGrpSpPr/>
                            <wpg:grpSpPr>
                              <a:xfrm>
                                <a:off x="0" y="0"/>
                                <a:ext cx="6660000" cy="540000"/>
                                <a:chOff x="0" y="0"/>
                                <a:chExt cx="6660317" cy="540000"/>
                              </a:xfrm>
                            </wpg:grpSpPr>
                            <wps:wsp>
                              <wps:cNvPr id="188" name="Line 102"/>
                              <wps:cNvCnPr/>
                              <wps:spPr bwMode="auto">
                                <a:xfrm flipH="1">
                                  <a:off x="2341266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9" name="Line 112"/>
                              <wps:cNvCnPr/>
                              <wps:spPr bwMode="auto">
                                <a:xfrm>
                                  <a:off x="6300317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0" name="Line 113"/>
                              <wps:cNvCnPr/>
                              <wps:spPr bwMode="auto">
                                <a:xfrm>
                                  <a:off x="6300317" y="251209"/>
                                  <a:ext cx="3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1" name="Прямая соединительная линия 18"/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92" name="Line 98"/>
                              <wps:cNvCnPr/>
                              <wps:spPr bwMode="auto">
                                <a:xfrm flipH="1">
                                  <a:off x="6129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6" name="Line 99"/>
                              <wps:cNvCnPr/>
                              <wps:spPr bwMode="auto">
                                <a:xfrm>
                                  <a:off x="256233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7" name="Line 100"/>
                              <wps:cNvCnPr/>
                              <wps:spPr bwMode="auto">
                                <a:xfrm>
                                  <a:off x="1441939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8" name="Line 101"/>
                              <wps:cNvCnPr/>
                              <wps:spPr bwMode="auto">
                                <a:xfrm flipH="1">
                                  <a:off x="19845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9" name="Line 103"/>
                              <wps:cNvCnPr/>
                              <wps:spPr bwMode="auto">
                                <a:xfrm>
                                  <a:off x="0" y="18087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0" name="Line 133"/>
                              <wps:cNvCnPr/>
                              <wps:spPr bwMode="auto">
                                <a:xfrm>
                                  <a:off x="0" y="36174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211" name="Группа 211"/>
                            <wpg:cNvGrpSpPr/>
                            <wpg:grpSpPr>
                              <a:xfrm>
                                <a:off x="20097" y="5024"/>
                                <a:ext cx="6624000" cy="536400"/>
                                <a:chOff x="0" y="0"/>
                                <a:chExt cx="6624039" cy="536400"/>
                              </a:xfrm>
                            </wpg:grpSpPr>
                            <wpg:grpSp>
                              <wpg:cNvPr id="212" name="Группа 212"/>
                              <wpg:cNvGrpSpPr/>
                              <wpg:grpSpPr>
                                <a:xfrm>
                                  <a:off x="2502039" y="0"/>
                                  <a:ext cx="4122000" cy="536400"/>
                                  <a:chOff x="0" y="0"/>
                                  <a:chExt cx="4122277" cy="537033"/>
                                </a:xfrm>
                              </wpg:grpSpPr>
                              <wps:wsp>
                                <wps:cNvPr id="213" name="Rectangle 1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0"/>
                                    <a:ext cx="324000" cy="237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A4014" w:rsidRPr="00CB1016" w:rsidRDefault="007A4014" w:rsidP="007A4014">
                                      <w:pPr>
                                        <w:pStyle w:val="34f3"/>
                                      </w:pPr>
                                      <w:r w:rsidRPr="00CB1016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214" name="Rectangle 1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256233"/>
                                    <a:ext cx="324000" cy="28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A4014" w:rsidRPr="005374BE" w:rsidRDefault="007A4014" w:rsidP="007A4014">
                                      <w:pPr>
                                        <w:pStyle w:val="34f1"/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instrText xml:space="preserve"> PAGE  \* Arabic  \* MERGEFORMAT </w:instrTex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separate"/>
                                      </w:r>
                                      <w:r w:rsidR="00D53AE8">
                                        <w:rPr>
                                          <w:noProof/>
                                          <w:lang w:val="en-US"/>
                                        </w:rPr>
                                        <w:t>2</w: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215" name="Rectangle 1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40677"/>
                                    <a:ext cx="3600000" cy="25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A4014" w:rsidRDefault="000C7CDC" w:rsidP="007A4014">
                                      <w:pPr>
                                        <w:pStyle w:val="34f1"/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DOCPROPERTY  </w:instrText>
                                      </w:r>
                                      <w:r w:rsidRPr="00BF1A6F">
                                        <w:instrText>обозначение</w:instrText>
                                      </w:r>
                                      <w:r>
                                        <w:instrText xml:space="preserve">_документа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="00D53AE8">
                                        <w:t>A.B.XXX.XX.XX.X-X.X</w:t>
                                      </w:r>
                                      <w: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16" name="Группа 216"/>
                              <wpg:cNvGrpSpPr/>
                              <wpg:grpSpPr>
                                <a:xfrm>
                                  <a:off x="0" y="0"/>
                                  <a:ext cx="2304000" cy="525600"/>
                                  <a:chOff x="0" y="0"/>
                                  <a:chExt cx="2303525" cy="527340"/>
                                </a:xfrm>
                              </wpg:grpSpPr>
                              <wps:wsp>
                                <wps:cNvPr id="217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A4014" w:rsidRPr="00945CCC" w:rsidRDefault="007A4014" w:rsidP="007A4014">
                                      <w:pPr>
                                        <w:pStyle w:val="34f3"/>
                                      </w:pPr>
                                      <w:r w:rsidRPr="00945CCC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18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361740"/>
                                    <a:ext cx="23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A4014" w:rsidRDefault="007A4014" w:rsidP="007A4014">
                                      <w:pPr>
                                        <w:pStyle w:val="34f3"/>
                                      </w:pPr>
                                      <w:r w:rsidRPr="00736406">
                                        <w:t>Изм</w:t>
                                      </w:r>
                                      <w:r w:rsidRPr="000411E6"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19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36174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A4014" w:rsidRPr="005E4A3B" w:rsidRDefault="007A4014" w:rsidP="007A4014">
                                      <w:pPr>
                                        <w:pStyle w:val="34f3"/>
                                      </w:pPr>
                                      <w:r w:rsidRPr="005E4A3B"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20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A4014" w:rsidRPr="000411E6" w:rsidRDefault="007A4014" w:rsidP="007A4014">
                                      <w:pPr>
                                        <w:pStyle w:val="34f3"/>
                                      </w:pPr>
                                      <w:r w:rsidRPr="000411E6"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21" name="Rectangle 1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7011" y="361740"/>
                                    <a:ext cx="468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A4014" w:rsidRPr="005E4A3B" w:rsidRDefault="007A4014" w:rsidP="007A4014">
                                      <w:pPr>
                                        <w:pStyle w:val="34f3"/>
                                      </w:pPr>
                                      <w:r w:rsidRPr="005E4A3B">
                                        <w:t>Подп.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22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A4014" w:rsidRDefault="007A4014" w:rsidP="007A4014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23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8087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A4014" w:rsidRDefault="007A4014" w:rsidP="007A4014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24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A4014" w:rsidRPr="00945CCC" w:rsidRDefault="007A4014" w:rsidP="007A4014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25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A4014" w:rsidRPr="00945CCC" w:rsidRDefault="007A4014" w:rsidP="007A4014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26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A4014" w:rsidRPr="005E4A3B" w:rsidRDefault="007A4014" w:rsidP="007A4014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27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18087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A4014" w:rsidRPr="005E4A3B" w:rsidRDefault="007A4014" w:rsidP="007A4014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28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A4014" w:rsidRPr="000411E6" w:rsidRDefault="007A4014" w:rsidP="007A4014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29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A4014" w:rsidRPr="000411E6" w:rsidRDefault="007A4014" w:rsidP="007A4014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230" name="Группа 230"/>
                          <wpg:cNvGrpSpPr/>
                          <wpg:grpSpPr>
                            <a:xfrm>
                              <a:off x="2955340" y="534010"/>
                              <a:ext cx="3240000" cy="165545"/>
                              <a:chOff x="-216376" y="0"/>
                              <a:chExt cx="3240772" cy="165600"/>
                            </a:xfrm>
                          </wpg:grpSpPr>
                          <wps:wsp>
                            <wps:cNvPr id="2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216376" y="0"/>
                                <a:ext cx="1296716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A4014" w:rsidRPr="006C5C53" w:rsidRDefault="007A4014" w:rsidP="007A4014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Копировал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232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396" y="0"/>
                                <a:ext cx="86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A4014" w:rsidRDefault="007A4014" w:rsidP="007A4014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Формат А</w:t>
                                  </w:r>
                                  <w:r w:rsidR="001F58C5">
                                    <w:rPr>
                                      <w:lang w:val="en-US"/>
                                    </w:rPr>
                                    <w:t>3</w:t>
                                  </w:r>
                                </w:p>
                                <w:p w:rsidR="001F58C5" w:rsidRPr="001F58C5" w:rsidRDefault="001F58C5" w:rsidP="007A4014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33" name="Line 99"/>
                        <wps:cNvCnPr/>
                        <wps:spPr bwMode="auto">
                          <a:xfrm>
                            <a:off x="0" y="0"/>
                            <a:ext cx="0" cy="5364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34" name="Rectangle 74"/>
                      <wps:cNvSpPr>
                        <a:spLocks noChangeArrowheads="1"/>
                      </wps:cNvSpPr>
                      <wps:spPr bwMode="auto">
                        <a:xfrm>
                          <a:off x="431851" y="0"/>
                          <a:ext cx="14218070" cy="1033166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00" o:spid="_x0000_s1148" style="position:absolute;left:0;text-align:left;margin-left:22.7pt;margin-top:14.2pt;width:1153.4pt;height:825.75pt;z-index:251681792;mso-position-horizontal-relative:page;mso-position-vertical-relative:page;mso-width-relative:margin;mso-height-relative:margin" coordsize="146510,10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">
              <v:group id="Группа 501" o:spid="_x0000_s1149" style="position:absolute;top:51126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weT3sUAAADc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qSKIbH&#10;mXAE5Po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8Hk97FAAAA3AAA&#10;AA8AAAAAAAAAAAAAAAAAqgIAAGRycy9kb3ducmV2LnhtbFBLBQYAAAAABAAEAPoAAACcAwAAAAA=&#10;">
                <v:group id="Группа 502" o:spid="_x0000_s115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P1Q2pxgAAANwA&#10;AAAPAAAAAAAAAAAAAAAAAKoCAABkcnMvZG93bnJldi54bWxQSwUGAAAAAAQABAD6AAAAnQMAAAAA&#10;">
                  <v:rect id="Rectangle 91" o:spid="_x0000_s115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g+18QA&#10;AADcAAAADwAAAGRycy9kb3ducmV2LnhtbESPW2sCMRSE3wv9D+EU+qZJK95Wo6ileHnzAr4eNsfd&#10;xc3JkqS6/feNIPRxmJlvmOm8tbW4kQ+VYw0fXQWCOHem4kLD6fjdGYEIEdlg7Zg0/FKA+ez1ZYqZ&#10;cXfe0+0QC5EgHDLUUMbYZFKGvCSLoesa4uRdnLcYk/SFNB7vCW5r+anUQFqsOC2U2NCqpPx6+LEa&#10;Lie1HR4jLZYrP+7vvtR5sFFrrd/f2sUERKQ2/oef7Y3R0Fc9eJxJR0DO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f4PtfEAAAA3AAAAA8AAAAAAAAAAAAAAAAAmAIAAGRycy9k&#10;b3ducmV2LnhtbFBLBQYAAAAABAAEAPUAAACJAwAAAAA=&#10;" filled="f" strokeweight="1.5pt">
                    <v:textbox inset=",1mm"/>
                  </v:rect>
                  <v:group id="Группа 504" o:spid="_x0000_s115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3AwR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Ec/h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vcDBGxgAAANwA&#10;AAAPAAAAAAAAAAAAAAAAAKoCAABkcnMvZG93bnJldi54bWxQSwUGAAAAAAQABAD6AAAAnQMAAAAA&#10;">
                    <v:group id="Группа 505" o:spid="_x0000_s115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A8ld3FAAAA3AAA&#10;AA8AAAAAAAAAAAAAAAAAqgIAAGRycy9kb3ducmV2LnhtbFBLBQYAAAAABAAEAPoAAACcAwAAAAA=&#10;">
                      <v:line id="Line 76" o:spid="_x0000_s115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e2+ocMAAADcAAAADwAAAGRycy9kb3ducmV2LnhtbESPQYvCMBSE7wv+h/AEb2uqsEWqUUQQ&#10;lN3D6gp7fTSvTbF5KUm09d9vFgSPw8x8w6w2g23FnXxoHCuYTTMQxKXTDdcKLj/79wWIEJE1to5J&#10;wYMCbNajtxUW2vV8ovs51iJBOBSowMTYFVKG0pDFMHUdcfIq5y3GJH0ttcc+wW0r51mWS4sNpwWD&#10;He0MldfzzSqQx8/+2+/nl6quDp37PZqvvB+UmoyH7RJEpCG+ws/2QSv4yHL4P5OOgFz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ntvqHDAAAA3AAAAA8AAAAAAAAAAAAA&#10;AAAAoQIAAGRycy9kb3ducmV2LnhtbFBLBQYAAAAABAAEAPkAAACRAwAAAAA=&#10;" strokeweight="1.5pt"/>
                      <v:line id="Line 77" o:spid="_x0000_s115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qEbOsMAAADcAAAADwAAAGRycy9kb3ducmV2LnhtbESPQWsCMRSE7wX/Q3iCt5pV0MpqFBEE&#10;xR5aFbw+Nm83i5uXJYnu+u+bQqHHYWa+YVab3jbiST7UjhVMxhkI4sLpmisF18v+fQEiRGSNjWNS&#10;8KIAm/XgbYW5dh1/0/McK5EgHHJUYGJscylDYchiGLuWOHml8xZjkr6S2mOX4LaR0yybS4s1pwWD&#10;Le0MFffzwyqQx1P35ffTa1mVh9bdjuZz3vVKjYb9dgkiUh//w3/tg1Ywyz7g90w6AnL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hGzrDAAAA3AAAAA8AAAAAAAAAAAAA&#10;AAAAoQIAAGRycy9kb3ducmV2LnhtbFBLBQYAAAAABAAEAPkAAACRAwAAAAA=&#10;" strokeweight="1.5pt"/>
                      <v:line id="Line 78" o:spid="_x0000_s115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6PSMEAAADcAAAADwAAAGRycy9kb3ducmV2LnhtbERPz2vCMBS+D/Y/hDfYbaYKK6MaRYRC&#10;ZTtsKnh9NK9NsXkpSdbW/94cBjt+fL83u9n2YiQfOscKlosMBHHtdMetgsu5fPsAESKyxt4xKbhT&#10;gN32+WmDhXYT/9B4iq1IIRwKVGBiHAopQ23IYli4gThxjfMWY4K+ldrjlMJtL1dZlkuLHacGgwMd&#10;DNW3069VII+f07cvV5embarBXY/mK59mpV5f5v0aRKQ5/ov/3JVW8J6ltelMOgJy+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XPo9IwQAAANwAAAAPAAAAAAAAAAAAAAAA&#10;AKECAABkcnMvZG93bnJldi54bWxQSwUGAAAAAAQABAD5AAAAjwMAAAAA&#10;" strokeweight="1.5pt"/>
                      <v:line id="Line 79" o:spid="_x0000_s115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HIq08MAAADcAAAADwAAAGRycy9kb3ducmV2LnhtbESPQWsCMRSE7wX/Q3iCt5pVUOpqFBEE&#10;xR5aFbw+Nm83i5uXJYnu+u+bQqHHYWa+YVab3jbiST7UjhVMxhkI4sLpmisF18v+/QNEiMgaG8ek&#10;4EUBNuvB2wpz7Tr+puc5ViJBOOSowMTY5lKGwpDFMHYtcfJK5y3GJH0ltccuwW0jp1k2lxZrTgsG&#10;W9oZKu7nh1Ugj6fuy++n17IqD627Hc3nvOuVGg377RJEpD7+h//aB61gli3g90w6AnL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hyKtPDAAAA3AAAAA8AAAAAAAAAAAAA&#10;AAAAoQIAAGRycy9kb3ducmV2LnhtbFBLBQYAAAAABAAEAPkAAACRAwAAAAA=&#10;" strokeweight="1.5pt"/>
                    </v:group>
                    <v:line id="Line 92" o:spid="_x0000_s115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JEVk8AAAADcAAAADwAAAGRycy9kb3ducmV2LnhtbERPTYvCMBC9C/6HMII3TRWUpWuUZUFQ&#10;9LCrBa9DM23KNpOSRFv/vTkIe3y8781usK14kA+NYwWLeQaCuHS64VpBcd3PPkCEiKyxdUwKnhRg&#10;tx2PNphr1/MvPS6xFimEQ44KTIxdLmUoDVkMc9cRJ65y3mJM0NdSe+xTuG3lMsvW0mLDqcFgR9+G&#10;yr/L3SqQx1P/4/fLoqqrQ+duR3Ne94NS08nw9Qki0hD/xW/3QStYLdL8dCYdAbl9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yRFZPAAAAA3AAAAA8AAAAAAAAAAAAAAAAA&#10;oQIAAGRycy9kb3ducmV2LnhtbFBLBQYAAAAABAAEAPkAAACOAwAAAAA=&#10;" strokeweight="1.5pt"/>
                  </v:group>
                </v:group>
                <v:group id="Группа 511" o:spid="_x0000_s115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t4FA8QAAADcAAAA&#10;DwAAAAAAAAAAAAAAAACqAgAAZHJzL2Rvd25yZXYueG1sUEsFBgAAAAAEAAQA+gAAAJsDAAAAAA==&#10;">
                  <v:group id="Группа 128" o:spid="_x0000_s116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gfKOsUAAADcAAAADwAAAGRycy9kb3ducmV2LnhtbESPQWvCQBCF74L/YRmh&#10;N93EokjqKiJt6UEEtVB6G7JjEszOhuw2if++cxC8zfDevPfNeju4WnXUhsqzgXSWgCLOva24MPB9&#10;+ZiuQIWIbLH2TAbuFGC7GY/WmFnf84m6cyyUhHDI0EAZY5NpHfKSHIaZb4hFu/rWYZS1LbRtsZdw&#10;V+t5kiy1w4qlocSG9iXlt/OfM/DZY797Td+7w+26v/9eFsefQ0rGvEyG3RuoSEN8mh/XX1bw50Ir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4HyjrFAAAA3AAA&#10;AA8AAAAAAAAAAAAAAAAAqgIAAGRycy9kb3ducmV2LnhtbFBLBQYAAAAABAAEAPoAAACc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16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+xTsIA&#10;AADcAAAADwAAAGRycy9kb3ducmV2LnhtbERPzYrCMBC+C/sOYYS9yJrqQddqlFUQVoSC1QcYm7Et&#10;NpOSRO2+/UYQvM3H9zuLVWcacSfna8sKRsMEBHFhdc2lgtNx+/UNwgdkjY1lUvBHHlbLj94CU20f&#10;fKB7HkoRQ9inqKAKoU2l9EVFBv3QtsSRu1hnMEToSqkdPmK4aeQ4SSbSYM2xocKWNhUV1/xmFGAW&#10;ZqOrW6/Lwe2YZZPdeXrSe6U++93PHESgLrzFL/evjvPHM3g+Ey+Qy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L7FO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7A4014" w:rsidRDefault="007A4014" w:rsidP="007A4014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16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yODsYA&#10;AADcAAAADwAAAGRycy9kb3ducmV2LnhtbESP3WrCQBCF74W+wzIFb6RubEFtdJVaECqFgD8PMGan&#10;STA7G3ZXTd++cyH0boZz5pxvluvetepGITaeDUzGGSji0tuGKwOn4/ZlDiomZIutZzLwSxHWq6fB&#10;EnPr77yn2yFVSkI45migTqnLtY5lTQ7j2HfEov344DDJGiptA94l3LX6Ncum2mHD0lBjR581lZfD&#10;1RnAIr1PLmGzqUbXY1FMd+fZyX4bM3zuPxagEvXp3/y4/rKC/yb4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syODs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7A4014" w:rsidRDefault="007A4014" w:rsidP="007A4014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16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ArlcMA&#10;AADcAAAADwAAAGRycy9kb3ducmV2LnhtbERP3WrCMBS+F/YO4Qx2IzbtBm7WRpmDwYZQsPoAx+as&#10;LTYnJYnavf0yELw7H9/vKdaj6cWFnO8sK8iSFARxbXXHjYLD/nP2BsIHZI29ZVLwSx7Wq4dJgbm2&#10;V97RpQqNiCHsc1TQhjDkUvq6JYM+sQNx5H6sMxgidI3UDq8x3PTyOU3n0mDHsaHFgT5aqk/V2SjA&#10;Miyyk9tsmul5X5bz7+PrQW+Venoc35cgAo3hLr65v3Sc/5LB/zPxArn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YArlc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7A4014" w:rsidRDefault="007A4014" w:rsidP="007A4014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16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K14sIA&#10;AADcAAAADwAAAGRycy9kb3ducmV2LnhtbERP24rCMBB9X/Afwgi+LJrqgpdqFBUEl4WClw8Ym7Et&#10;NpOSRK1/v1lY8G0O5zqLVWtq8SDnK8sKhoMEBHFudcWFgvNp15+C8AFZY22ZFLzIw2rZ+Vhgqu2T&#10;D/Q4hkLEEPYpKihDaFIpfV6SQT+wDXHkrtYZDBG6QmqHzxhuajlKkrE0WHFsKLGhbUn57Xg3CjAL&#10;s+HNbTbF5/2UZePvy+Ssf5Tqddv1HESgNrzF/+69jvO/RvD3TLxAL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UrXi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7A4014" w:rsidRDefault="007A4014" w:rsidP="007A4014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16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4QecIA&#10;AADcAAAADwAAAGRycy9kb3ducmV2LnhtbERP24rCMBB9F/Yfwizsi2jqCq5Wo6gguAiFVT9gbMa2&#10;2ExKErX+vVkQfJvDuc5s0Zpa3Mj5yrKCQT8BQZxbXXGh4HjY9MYgfEDWWFsmBQ/ysJh/dGaYanvn&#10;P7rtQyFiCPsUFZQhNKmUPi/JoO/bhjhyZ+sMhghdIbXDeww3tfxOkpE0WHFsKLGhdUn5ZX81CjAL&#10;k8HFrVZF93rIstHv6eeod0p9fbbLKYhAbXiLX+6tjvOHQ/h/Jl4g5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HhB5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7A4014" w:rsidRDefault="007A4014" w:rsidP="007A4014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34" o:spid="_x0000_s116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    <v:shape id="Text Box 87" o:spid="_x0000_s116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krqsMA&#10;AADcAAAADwAAAGRycy9kb3ducmV2LnhtbERPTWsCMRC9F/wPYYTealatIqtRRFCkl1LrweOwGZPF&#10;zWR3E9dtf31TKPQ2j/c5q03vKtFRG0rPCsajDARx4XXJRsH5c/+yABEissbKMyn4ogCb9eBphbn2&#10;D/6g7hSNSCEcclRgY6xzKUNhyWEY+Zo4cVffOowJtkbqFh8p3FVykmVz6bDk1GCxpp2l4na6OwWN&#10;7V9npnmvbt3bt9nawzE054tSz8N+uwQRqY//4j/3Uaf50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nkrq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7A4014" w:rsidRDefault="007A4014" w:rsidP="007A401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16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u13c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twn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qu13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7A4014" w:rsidRDefault="007A4014" w:rsidP="007A401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16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cQRsMA&#10;AADcAAAADwAAAGRycy9kb3ducmV2LnhtbERPTWsCMRC9C/6HMEJvNautVrZGEaFFehGtB4/DZpos&#10;bia7m7hu++ubQsHbPN7nLNe9q0RHbSg9K5iMMxDEhdclGwWnz7fHBYgQkTVWnknBNwVYr4aDJeba&#10;3/hA3TEakUI45KjAxljnUobCksMw9jVx4r586zAm2BqpW7ylcFfJaZbNpcOSU4PFmraWisvx6hQ0&#10;tn+emWZfXbqPH7Ox77vQnM5KPYz6zSuISH28i//dO53mP73A3zPpAr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ecQR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7A4014" w:rsidRDefault="007A4014" w:rsidP="007A401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17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iENMYA&#10;AADcAAAADwAAAGRycy9kb3ducmV2LnhtbESPQU/DMAyF70j8h8hIu7EUNhAqy6YJCTTtMjF24Gg1&#10;JqnWOG0Tum6/fj4gcbP1nt/7vFiNoVED9amObOBhWoAirqKt2Rk4fL3fv4BKGdliE5kMnCnBanl7&#10;s8DSxhN/0rDPTkkIpxIN+JzbUutUeQqYprElFu0n9gGzrL3TtseThIdGPxbFsw5YszR4bOnNU3Xc&#10;/wYDnR/nT67bNcdhe3Fr/7FJ3eHbmMnduH4FlWnM/+a/640V/JnQyjMygV5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HiENMYAAADcAAAADwAAAAAAAAAAAAAAAACYAgAAZHJz&#10;L2Rvd25yZXYueG1sUEsFBgAAAAAEAAQA9QAAAIsDAAAAAA==&#10;" filled="f" stroked="f" strokeweight="1.5pt">
                      <v:textbox style="layout-flow:vertical;mso-layout-flow-alt:bottom-to-top" inset="0,0,0,0">
                        <w:txbxContent>
                          <w:p w:rsidR="007A4014" w:rsidRDefault="007A4014" w:rsidP="007A401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17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Pfos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6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WPfo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7A4014" w:rsidRDefault="007A4014" w:rsidP="007A4014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group id="Группа 184" o:spid="_x0000_s1172" style="position:absolute;left:79910;top:97880;width:66600;height:6984" coordsize="66600,69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SyfBcQAAADcAAAA&#10;DwAAAAAAAAAAAAAAAACqAgAAZHJzL2Rvd25yZXYueG1sUEsFBgAAAAAEAAQA+gAAAJsDAAAAAA==&#10;">
                <v:group id="Группа 185" o:spid="_x0000_s1173" style="position:absolute;width:66600;height:6984" coordsize="66599,69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mA6nsQAAADcAAAA&#10;DwAAAAAAAAAAAAAAAACqAgAAZHJzL2Rvd25yZXYueG1sUEsFBgAAAAAEAAQA+gAAAJsDAAAAAA==&#10;">
                  <v:group id="Группа 186" o:spid="_x0000_s1174" style="position:absolute;width:66599;height:5398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GsqTpwwAAANwAAAAP&#10;AAAAAAAAAAAAAAAAAKoCAABkcnMvZG93bnJldi54bWxQSwUGAAAAAAQABAD6AAAAmgMAAAAA&#10;">
                    <v:group id="Группа 187" o:spid="_x0000_s1175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f4BcsQAAADcAAAA&#10;DwAAAAAAAAAAAAAAAACqAgAAZHJzL2Rvd25yZXYueG1sUEsFBgAAAAAEAAQA+gAAAJsDAAAAAA==&#10;">
                      <v:line id="Line 102" o:spid="_x0000_s1176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g3Bk8cAAADcAAAADwAAAGRycy9kb3ducmV2LnhtbESPT0vDQBDF7wW/wzJCL8VumoKU2G3R&#10;/gHxZhXE25CdZIPZ2ZjdNtFP7xyE3mZ4b977zXo7+lZdqI9NYAOLeQaKuAy24drA+9vxbgUqJmSL&#10;bWAy8EMRtpubyRoLGwZ+pcsp1UpCOBZowKXUFVrH0pHHOA8dsWhV6D0mWfta2x4HCfetzrPsXnts&#10;WBocdrRzVH6dzt7Asvo8zL6X+0WeN9lL5X6H8umjNmZ6Oz4+gEo0pqv5//rZCv5KaOUZmUB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iDcGTxwAAANwAAAAPAAAAAAAA&#10;AAAAAAAAAKECAABkcnMvZG93bnJldi54bWxQSwUGAAAAAAQABAD5AAAAlQMAAAAA&#10;" strokeweight="1.5pt">
                        <v:stroke startarrowwidth="narrow" startarrowlength="short" endarrowwidth="narrow" endarrowlength="short"/>
                      </v:line>
                      <v:line id="Line 112" o:spid="_x0000_s1177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xHQ88QAAADcAAAADwAAAGRycy9kb3ducmV2LnhtbERPTWvCQBC9C/0Pywi9iG7aw1ajqxSh&#10;UCgUqpZex+yYBLOzaXbU2F/fLRS8zeN9zmLV+0adqYt1YAsPkwwUcRFczaWF3fZlPAUVBdlhE5gs&#10;XCnCank3WGDuwoU/6LyRUqUQjjlaqETaXOtYVOQxTkJLnLhD6DxKgl2pXYeXFO4b/ZhlRnusOTVU&#10;2NK6ouK4OXkLn/hTyvVtP3o/GiO7r29zWj8Za++H/fMclFAvN/G/+9Wl+dMZ/D2TLtD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EdDzxAAAANwAAAAPAAAAAAAAAAAA&#10;AAAAAKECAABkcnMvZG93bnJldi54bWxQSwUGAAAAAAQABAD5AAAAkgMAAAAA&#10;" strokeweight="1.5pt">
                        <v:stroke startarrowwidth="narrow" startarrowlength="short" endarrowwidth="narrow" endarrowlength="short"/>
                      </v:line>
                      <v:line id="Line 113" o:spid="_x0000_s1178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/Lvs8YAAADcAAAADwAAAGRycy9kb3ducmV2LnhtbESPQUsDQQyF70L/wxDBi9jZehh17bSU&#10;giAIgrXiNe7E3aU7me1O2m799eYgeEt4L+99mS/H2JkjDblN7GE2LcAQVym0XHvYvj/d3IPJghyw&#10;S0wezpRhuZhczLEM6cRvdNxIbTSEc4keGpG+tDZXDUXM09QTq/adhoii61DbMOBJw2Nnb4vC2Ygt&#10;a0ODPa0bqnabQ/TwgT+1nF++rl93zsn2c+8O6zvn/dXluHoEIzTKv/nv+jko/oPi6zM6gV38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fy77P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Прямая соединительная линия 18" o:spid="_x0000_s1179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6ttKsMAAADcAAAADwAAAGRycy9kb3ducmV2LnhtbERPTWvCQBC9F/wPywi91U2ExhhdJZam&#10;FAoFo3gesmMSzM6G7Nak/75bKPQ2j/c52/1kOnGnwbWWFcSLCARxZXXLtYLzqXhKQTiPrLGzTAq+&#10;ycF+N3vYYqbtyEe6l74WIYRdhgoa7/tMSlc1ZNAtbE8cuKsdDPoAh1rqAccQbjq5jKJEGmw5NDTY&#10;00tD1a38MgqezWH1MZ7e1kn+ujLkL3H6mRdKPc6nfAPC0+T/xX/udx3mr2P4fSZcIH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+rbSrDAAAA3AAAAA8AAAAAAAAAAAAA&#10;AAAAoQIAAGRycy9kb3ducmV2LnhtbFBLBQYAAAAABAAEAPkAAACRAwAAAAA=&#10;" strokecolor="windowText" strokeweight="1.5pt"/>
                      <v:line id="Line 98" o:spid="_x0000_s1180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jxgpMQAAADcAAAADwAAAGRycy9kb3ducmV2LnhtbERPS2vCQBC+C/6HZYRepG6MUGzqKvYF&#10;4k0tlN6G7CQbzM6m2a2J/npXKHibj+85i1Vva3Gi1leOFUwnCQji3OmKSwVfh8/HOQgfkDXWjknB&#10;mTyslsPBAjPtOt7RaR9KEUPYZ6jAhNBkUvrckEU/cQ1x5ArXWgwRtqXULXYx3NYyTZInabHi2GCw&#10;oTdD+XH/ZxXMip+P8e/sfZqmVbItzKXLX79LpR5G/foFRKA+3MX/7o2O859TuD0TL5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PGCkxAAAANwAAAAPAAAAAAAAAAAA&#10;AAAAAKECAABkcnMvZG93bnJldi54bWxQSwUGAAAAAAQABAD5AAAAkgMAAAAA&#10;" strokeweight="1.5pt">
                        <v:stroke startarrowwidth="narrow" startarrowlength="short" endarrowwidth="narrow" endarrowlength="short"/>
                      </v:line>
                      <v:line id="Line 99" o:spid="_x0000_s1181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Hgmp8UAAADcAAAADwAAAGRycy9kb3ducmV2LnhtbESPQWvCQBSE70L/w/IKXqRu9LAt0VVE&#10;KAhCodbS6zP7TILZt2n2qbG/vlsoeBxm5htmvux9oy7UxTqwhck4A0VcBFdzaWH/8fr0AioKssMm&#10;MFm4UYTl4mEwx9yFK7/TZSelShCOOVqoRNpc61hU5DGOQ0ucvGPoPEqSXaldh9cE942eZpnRHmtO&#10;CxW2tK6oOO3O3sIn/pRy2x5GbydjZP/1bc7rZ2Pt8LFfzUAJ9XIP/7c3zsI0M/B3Jh0Bvfg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Hgmp8UAAADcAAAADwAAAAAAAAAA&#10;AAAAAAChAgAAZHJzL2Rvd25yZXYueG1sUEsFBgAAAAAEAAQA+QAAAJMDAAAAAA==&#10;" strokeweight="1.5pt">
                        <v:stroke startarrowwidth="narrow" startarrowlength="short" endarrowwidth="narrow" endarrowlength="short"/>
                      </v:line>
                      <v:line id="Line 100" o:spid="_x0000_s1182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zSDPMYAAADcAAAADwAAAGRycy9kb3ducmV2LnhtbESPX2vCQBDE3wv9DscW+lLqRR/OknpK&#10;EYRCoeA/+rrNbZNgbi/NrRr99J4g+DjMzG+Yyaz3jTpQF+vAFoaDDBRxEVzNpYXNevH6BioKssMm&#10;MFk4UYTZ9PFhgrkLR17SYSWlShCOOVqoRNpc61hU5DEOQkucvL/QeZQku1K7Do8J7hs9yjKjPdac&#10;FipsaV5RsVvtvYUtnks5ff2+fO+Mkc3Pv9nPx8ba56f+4x2UUC/38K396SyMsjFcz6QjoKcX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s0gzz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01" o:spid="_x0000_s1183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ujtcMAAADcAAAADwAAAGRycy9kb3ducmV2LnhtbERPz2vCMBS+D/wfwhN2GTOxgoxqlE0d&#10;DG/qYHh7NK9NWfPSNdF2++uXg+Dx4/u9XA+uEVfqQu1Zw3SiQBAX3tRcafg8vT+/gAgR2WDjmTT8&#10;UoD1avSwxNz4ng90PcZKpBAOOWqwMba5lKGw5DBMfEucuNJ3DmOCXSVNh30Kd43MlJpLhzWnBost&#10;bSwV38eL0zArz7unn9l2mmW12pf2ry/eviqtH8fD6wJEpCHexTf3h9GQqbQ2nUlHQK7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T7o7XDAAAA3AAAAA8AAAAAAAAAAAAA&#10;AAAAoQIAAGRycy9kb3ducmV2LnhtbFBLBQYAAAAABAAEAPkAAACRAwAAAAA=&#10;" strokeweight="1.5pt">
                        <v:stroke startarrowwidth="narrow" startarrowlength="short" endarrowwidth="narrow" endarrowlength="short"/>
                      </v:line>
                      <v:line id="Line 103" o:spid="_x0000_s1184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Sam8UAAADcAAAADwAAAGRycy9kb3ducmV2LnhtbESPQWuDQBSE74H+h+UVektWc5BqspFQ&#10;CPTQS1Vocnu4r2rjvlV3E+2/7xYKPQ4z8w2zzxfTiztNrrOsIN5EIIhrqztuFFTlaf0Mwnlkjb1l&#10;UvBNDvLDw2qPmbYzv9O98I0IEHYZKmi9HzIpXd2SQbexA3HwPu1k0Ac5NVJPOAe46eU2ihJpsOOw&#10;0OJALy3V1+JmAqVK0lP6MXa3r3gszpdhPJdvqNTT43LcgfC0+P/wX/tVK9hGKfyeCUdAHn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8Sam8UAAADcAAAADwAAAAAAAAAA&#10;AAAAAAChAgAAZHJzL2Rvd25yZXYueG1sUEsFBgAAAAAEAAQA+QAAAJMDAAAAAA==&#10;">
                        <v:stroke startarrowwidth="narrow" startarrowlength="short" endarrowwidth="narrow" endarrowlength="short"/>
                      </v:line>
                      <v:line id="Line 133" o:spid="_x0000_s1185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SNlcIAAADcAAAADwAAAGRycy9kb3ducmV2LnhtbERPTWvCQBC9F/oflil4KXWjh61EVymC&#10;IAhCreJ1mh2TYHY2zY4a/fXdQ6HHx/ueLXrfqCt1sQ5sYTTMQBEXwdVcWth/rd4moKIgO2wCk4U7&#10;RVjMn59mmLtw40+67qRUKYRjjhYqkTbXOhYVeYzD0BIn7hQ6j5JgV2rX4S2F+0aPs8xojzWnhgpb&#10;WlZUnHcXb+GAj1Lum+/X7dkY2R9/zGX5bqwdvPQfU1BCvfyL/9xrZ2E8SvPTmXQE9Pw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QSNlcIAAADcAAAADwAAAAAAAAAAAAAA&#10;AAChAgAAZHJzL2Rvd25yZXYueG1sUEsFBgAAAAAEAAQA+QAAAJADAAAAAA==&#10;" strokeweight="1.5pt">
                        <v:stroke startarrowwidth="narrow" startarrowlength="short" endarrowwidth="narrow" endarrowlength="short"/>
                      </v:line>
                    </v:group>
                    <v:group id="Группа 211" o:spid="_x0000_s1186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nTIZsQAAADcAAAA&#10;DwAAAAAAAAAAAAAAAACqAgAAZHJzL2Rvd25yZXYueG1sUEsFBgAAAAAEAAQA+gAAAJsDAAAAAA==&#10;">
                      <v:group id="Группа 212" o:spid="_x0000_s1187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KplYRxgAAANwA&#10;AAAPAAAAAAAAAAAAAAAAAKoCAABkcnMvZG93bnJldi54bWxQSwUGAAAAAAQABAD6AAAAnQMAAAAA&#10;">
                        <v:rect id="Rectangle 123" o:spid="_x0000_s1188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YsbMcA&#10;AADcAAAADwAAAGRycy9kb3ducmV2LnhtbESPT2vCQBTE74V+h+UVvBTdaGnQ6CpWqPYgFP+g12f2&#10;mYRm34bsaqKf3i0Uehxm5jfMZNaaUlypdoVlBf1eBII4tbrgTMF+99kdgnAeWWNpmRTcyMFs+vw0&#10;wUTbhjd03fpMBAi7BBXk3leJlC7NyaDr2Yo4eGdbG/RB1pnUNTYBbko5iKJYGiw4LORY0SKn9Gd7&#10;MQrMZb4efZxW/v21We7ie7zE4/dBqc5LOx+D8NT6//Bf+0srGPTf4PdMOAJy+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FGLGzHAAAA3AAAAA8AAAAAAAAAAAAAAAAAmAIAAGRy&#10;cy9kb3ducmV2LnhtbFBLBQYAAAAABAAEAPUAAACMAwAAAAA=&#10;" filled="f" stroked="f">
                          <v:textbox inset="1pt,.4mm,1pt,1pt">
                            <w:txbxContent>
                              <w:p w:rsidR="007A4014" w:rsidRPr="00CB1016" w:rsidRDefault="007A4014" w:rsidP="007A4014">
                                <w:pPr>
                                  <w:pStyle w:val="34f3"/>
                                </w:pPr>
                                <w:r w:rsidRPr="00CB1016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26" o:spid="_x0000_s1189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+0GMcA&#10;AADcAAAADwAAAGRycy9kb3ducmV2LnhtbESPT2vCQBTE74V+h+UVvBTdKG3Q6CpWqPYgFP+g12f2&#10;mYRm34bsaqKf3i0Uehxm5jfMZNaaUlypdoVlBf1eBII4tbrgTMF+99kdgnAeWWNpmRTcyMFs+vw0&#10;wUTbhjd03fpMBAi7BBXk3leJlC7NyaDr2Yo4eGdbG/RB1pnUNTYBbko5iKJYGiw4LORY0SKn9Gd7&#10;MQrMZb4efZxW/v21We7ie7zE4/dBqc5LOx+D8NT6//Bf+0srGPTf4PdMOAJy+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6vtBjHAAAA3AAAAA8AAAAAAAAAAAAAAAAAmAIAAGRy&#10;cy9kb3ducmV2LnhtbFBLBQYAAAAABAAEAPUAAACMAwAAAAA=&#10;" filled="f" stroked="f">
                          <v:textbox inset="1pt,.4mm,1pt,1pt">
                            <w:txbxContent>
                              <w:p w:rsidR="007A4014" w:rsidRPr="005374BE" w:rsidRDefault="007A4014" w:rsidP="007A4014">
                                <w:pPr>
                                  <w:pStyle w:val="34f1"/>
                                </w:pPr>
                                <w:r>
                                  <w:rPr>
                                    <w:lang w:val="en-US"/>
                                  </w:rP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separate"/>
                                </w:r>
                                <w:r w:rsidR="00D53AE8">
                                  <w:rPr>
                                    <w:noProof/>
                                    <w:lang w:val="en-US"/>
                                  </w:rPr>
                                  <w:t>2</w: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  <v:rect id="Rectangle 128" o:spid="_x0000_s1190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MRg8cA&#10;AADcAAAADwAAAGRycy9kb3ducmV2LnhtbESPQWvCQBSE70L/w/IKvYhuFAw1dRVbaOpBkKrY62v2&#10;NQnNvg3ZNYn99V1B8DjMzDfMYtWbSrTUuNKygsk4AkGcWV1yruB4eB89g3AeWWNlmRRcyMFq+TBY&#10;YKJtx5/U7n0uAoRdggoK7+tESpcVZNCNbU0cvB/bGPRBNrnUDXYBbio5jaJYGiw5LBRY01tB2e/+&#10;bBSY83o7f/3+8LNhlx7ivzjFr91JqafHfv0CwlPv7+Fbe6MVTCczuJ4JR0Au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HjEYPHAAAA3AAAAA8AAAAAAAAAAAAAAAAAmAIAAGRy&#10;cy9kb3ducmV2LnhtbFBLBQYAAAAABAAEAPUAAACMAwAAAAA=&#10;" filled="f" stroked="f">
                          <v:textbox inset="1pt,.4mm,1pt,1pt">
                            <w:txbxContent>
                              <w:p w:rsidR="007A4014" w:rsidRDefault="000C7CDC" w:rsidP="007A4014">
                                <w:pPr>
                                  <w:pStyle w:val="34f1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DOCPROPERTY  </w:instrText>
                                </w:r>
                                <w:r w:rsidRPr="00BF1A6F">
                                  <w:instrText>обозначение</w:instrText>
                                </w:r>
                                <w:r>
                                  <w:instrText xml:space="preserve">_документа  \* MERGEFORMAT </w:instrText>
                                </w:r>
                                <w:r>
                                  <w:fldChar w:fldCharType="separate"/>
                                </w:r>
                                <w:r w:rsidR="00D53AE8">
                                  <w:t>A.B.XXX.XX.XX.X-X.X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Группа 216" o:spid="_x0000_s1191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Z1QEs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Sxewv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Z1QEsQAAADcAAAA&#10;DwAAAAAAAAAAAAAAAACqAgAAZHJzL2Rvd25yZXYueG1sUEsFBgAAAAAEAAQA+gAAAJsDAAAAAA==&#10;">
                        <v:rect id="Rectangle 119" o:spid="_x0000_s1192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jjXcQA&#10;AADcAAAADwAAAGRycy9kb3ducmV2LnhtbESPQWvCQBSE74L/YXlCL6IbPdQmuopoa7yJ1ou3R/a5&#10;CWbfhuyq6b/vFgoeh5n5hlmsOluLB7W+cqxgMk5AEBdOV2wUnL+/Rh8gfEDWWDsmBT/kYbXs9xaY&#10;affkIz1OwYgIYZ+hgjKEJpPSFyVZ9GPXEEfv6lqLIcrWSN3iM8JtLadJ8i4tVhwXSmxoU1JxO92t&#10;gtl2PaTDxV3DZ7pLc3PMd6nJlXobdOs5iEBdeIX/23utYDqZwd+ZeATk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5o413EAAAA3AAAAA8AAAAAAAAAAAAAAAAAmAIAAGRycy9k&#10;b3ducmV2LnhtbFBLBQYAAAAABAAEAPUAAACJAwAAAAA=&#10;" filled="f" stroked="f">
                          <v:textbox inset="0,0,0,0">
                            <w:txbxContent>
                              <w:p w:rsidR="007A4014" w:rsidRPr="00945CCC" w:rsidRDefault="007A4014" w:rsidP="007A4014">
                                <w:pPr>
                                  <w:pStyle w:val="34f3"/>
                                </w:pPr>
                                <w:r w:rsidRPr="00945CCC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15" o:spid="_x0000_s1193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/d3L8MA&#10;AADcAAAADwAAAGRycy9kb3ducmV2LnhtbERPPW/CMBDdK/EfrEPqUjUODJSkMQjRlnRDQJdup/hw&#10;IuJzFLtJ+u/xUKnj0/sutpNtxUC9bxwrWCQpCOLK6YaNgq/Lx/MahA/IGlvHpOCXPGw3s4cCc+1G&#10;PtFwDkbEEPY5KqhD6HIpfVWTRZ+4jjhyV9dbDBH2RuoexxhuW7lM05W02HBsqLGjfU3V7fxjFby8&#10;7Z7o+O2u4T07ZKU5lYfMlEo9zqfdK4hAU/gX/7k/tYLlIq6NZ+IRkJ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/d3L8MAAADcAAAADwAAAAAAAAAAAAAAAACYAgAAZHJzL2Rv&#10;d25yZXYueG1sUEsFBgAAAAAEAAQA9QAAAIgDAAAAAA==&#10;" filled="f" stroked="f">
                          <v:textbox inset="0,0,0,0">
                            <w:txbxContent>
                              <w:p w:rsidR="007A4014" w:rsidRDefault="007A4014" w:rsidP="007A4014">
                                <w:pPr>
                                  <w:pStyle w:val="34f3"/>
                                </w:pPr>
                                <w:r w:rsidRPr="00736406">
                                  <w:t>Изм</w:t>
                                </w:r>
                                <w:r w:rsidRPr="000411E6"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20" o:spid="_x0000_s1194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vStMYA&#10;AADcAAAADwAAAGRycy9kb3ducmV2LnhtbESPzW7CMBCE75V4B2uReqnAgQNtQgxC0JLeKn4u3Fbx&#10;xomI11HsQnj7ulKlHkcz840mXw+2FTfqfeNYwWyagCAunW7YKDifPiZvIHxA1tg6JgUP8rBejZ5y&#10;zLS784Fux2BEhLDPUEEdQpdJ6cuaLPqp64ijV7neYoiyN1L3eI9w28p5kiykxYbjQo0dbWsqr8dv&#10;q+B1t3mhr4urwnu6TwtzKPapKZR6Hg+bJYhAQ/gP/7U/tYL5LIXfM/EIyN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LvStMYAAADcAAAADwAAAAAAAAAAAAAAAACYAgAAZHJz&#10;L2Rvd25yZXYueG1sUEsFBgAAAAAEAAQA9QAAAIsDAAAAAA==&#10;" filled="f" stroked="f">
                          <v:textbox inset="0,0,0,0">
                            <w:txbxContent>
                              <w:p w:rsidR="007A4014" w:rsidRPr="005E4A3B" w:rsidRDefault="007A4014" w:rsidP="007A4014">
                                <w:pPr>
                                  <w:pStyle w:val="34f3"/>
                                </w:pPr>
                                <w:r w:rsidRPr="005E4A3B">
                                  <w:t>№ докум.</w:t>
                                </w:r>
                              </w:p>
                            </w:txbxContent>
                          </v:textbox>
                        </v:rect>
                        <v:rect id="Rectangle 121" o:spid="_x0000_s1195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2xlMEA&#10;AADcAAAADwAAAGRycy9kb3ducmV2LnhtbERPPW/CMBDdkfgP1iF1QeCQgZIUgxAtpBsCunQ7xYcT&#10;NT5HsQvh3+MBifHpfS/XvW3ElTpfO1YwmyYgiEunazYKfs67yQKED8gaG8ek4E4e1qvhYIm5djc+&#10;0vUUjIgh7HNUUIXQ5lL6siKLfupa4shdXGcxRNgZqTu8xXDbyDRJ5tJizbGhwpa2FZV/p3+r4P1z&#10;M6bDr7uEr2yfFeZY7DNTKPU26jcfIAL14SV+ur+1gjSN8+OZeATk6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/tsZTBAAAA3AAAAA8AAAAAAAAAAAAAAAAAmAIAAGRycy9kb3du&#10;cmV2LnhtbFBLBQYAAAAABAAEAPUAAACGAwAAAAA=&#10;" filled="f" stroked="f">
                          <v:textbox inset="0,0,0,0">
                            <w:txbxContent>
                              <w:p w:rsidR="007A4014" w:rsidRPr="000411E6" w:rsidRDefault="007A4014" w:rsidP="007A4014">
                                <w:pPr>
                                  <w:pStyle w:val="34f3"/>
                                </w:pPr>
                                <w:r w:rsidRPr="000411E6"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43" o:spid="_x0000_s1196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EUD8UA&#10;AADcAAAADwAAAGRycy9kb3ducmV2LnhtbESPzW7CMBCE75X6DtZW4lKBQw6UpBiEoJDeED8Xbqt4&#10;caLG6yh2Ibw9RqrU42hmvtHMFr1txJU6XztWMB4lIIhLp2s2Ck7HzXAKwgdkjY1jUnAnD4v568sM&#10;c+1uvKfrIRgRIexzVFCF0OZS+rIii37kWuLoXVxnMUTZGak7vEW4bWSaJBNpsea4UGFLq4rKn8Ov&#10;VfCxXr7T7uwu4SvbZoXZF9vMFEoN3vrlJ4hAffgP/7W/tYI0HcPzTDwCc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oRQPxQAAANwAAAAPAAAAAAAAAAAAAAAAAJgCAABkcnMv&#10;ZG93bnJldi54bWxQSwUGAAAAAAQABAD1AAAAigMAAAAA&#10;" filled="f" stroked="f">
                          <v:textbox inset="0,0,0,0">
                            <w:txbxContent>
                              <w:p w:rsidR="007A4014" w:rsidRPr="005E4A3B" w:rsidRDefault="007A4014" w:rsidP="007A4014">
                                <w:pPr>
                                  <w:pStyle w:val="34f3"/>
                                </w:pPr>
                                <w:r w:rsidRPr="005E4A3B">
                                  <w:t>Подп.</w:t>
                                </w:r>
                              </w:p>
                            </w:txbxContent>
                          </v:textbox>
                        </v:rect>
                        <v:rect id="Rectangle 115" o:spid="_x0000_s119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OKeMUA&#10;AADcAAAADwAAAGRycy9kb3ducmV2LnhtbESPzW7CMBCE75V4B2uReqnAaQ4tCRiEKCXcED8Xbqt4&#10;cSLidRQbSN++roTU42hmvtHMFr1txJ06XztW8D5OQBCXTtdsFJyO36MJCB+QNTaOScEPeVjMBy8z&#10;zLV78J7uh2BEhLDPUUEVQptL6cuKLPqxa4mjd3GdxRBlZ6Tu8BHhtpFpknxIizXHhQpbWlVUXg83&#10;q+Dza/lGu7O7hHW2yQqzLzaZKZR6HfbLKYhAffgPP9tbrSBNU/g7E4+An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c4p4xQAAANwAAAAPAAAAAAAAAAAAAAAAAJgCAABkcnMv&#10;ZG93bnJldi54bWxQSwUGAAAAAAQABAD1AAAAigMAAAAA&#10;" filled="f" stroked="f">
                          <v:textbox inset="0,0,0,0">
                            <w:txbxContent>
                              <w:p w:rsidR="007A4014" w:rsidRDefault="007A4014" w:rsidP="007A4014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5" o:spid="_x0000_s1198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8v48YA&#10;AADcAAAADwAAAGRycy9kb3ducmV2LnhtbESPT2vCQBTE74V+h+UVeim6MQU10VXEtqa34p+Lt0f2&#10;uQlm34bsVuO3d4VCj8PM/IaZL3vbiAt1vnasYDRMQBCXTtdsFBz2X4MpCB+QNTaOScGNPCwXz09z&#10;zLW78pYuu2BEhLDPUUEVQptL6cuKLPqha4mjd3KdxRBlZ6Tu8BrhtpFpkoylxZrjQoUtrSsqz7tf&#10;q2DysXqjn6M7hc9skxVmW2wyUyj1+tKvZiAC9eE//Nf+1grS9B0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z8v48YAAADcAAAADwAAAAAAAAAAAAAAAACYAgAAZHJz&#10;L2Rvd25yZXYueG1sUEsFBgAAAAAEAAQA9QAAAIsDAAAAAA==&#10;" filled="f" stroked="f">
                          <v:textbox inset="0,0,0,0">
                            <w:txbxContent>
                              <w:p w:rsidR="007A4014" w:rsidRDefault="007A4014" w:rsidP="007A4014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19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a3l8YA&#10;AADcAAAADwAAAGRycy9kb3ducmV2LnhtbESPT2vCQBTE74V+h+UVeim6MRQ10VXEtqa34p+Lt0f2&#10;uQlm34bsVuO3d4VCj8PM/IaZL3vbiAt1vnasYDRMQBCXTtdsFBz2X4MpCB+QNTaOScGNPCwXz09z&#10;zLW78pYuu2BEhLDPUUEVQptL6cuKLPqha4mjd3KdxRBlZ6Tu8BrhtpFpkoylxZrjQoUtrSsqz7tf&#10;q2DysXqjn6M7hc9skxVmW2wyUyj1+tKvZiAC9eE//Nf+1grS9B0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Na3l8YAAADcAAAADwAAAAAAAAAAAAAAAACYAgAAZHJz&#10;L2Rvd25yZXYueG1sUEsFBgAAAAAEAAQA9QAAAIsDAAAAAA==&#10;" filled="f" stroked="f">
                          <v:textbox inset="0,0,0,0">
                            <w:txbxContent>
                              <w:p w:rsidR="007A4014" w:rsidRPr="00945CCC" w:rsidRDefault="007A4014" w:rsidP="007A4014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00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5oSDM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S9B0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5oSDMYAAADcAAAADwAAAAAAAAAAAAAAAACYAgAAZHJz&#10;L2Rvd25yZXYueG1sUEsFBgAAAAAEAAQA9QAAAIsDAAAAAA==&#10;" filled="f" stroked="f">
                          <v:textbox inset="0,0,0,0">
                            <w:txbxContent>
                              <w:p w:rsidR="007A4014" w:rsidRPr="00945CCC" w:rsidRDefault="007A4014" w:rsidP="007A4014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01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0iMe8UA&#10;AADcAAAADwAAAGRycy9kb3ducmV2LnhtbESPS2/CMBCE70j9D9ZW6gWB0xyApBiE+iDcEI8Lt1W8&#10;OFHjdRS7kP57jITEcTQz32jmy9424kKdrx0reB8nIIhLp2s2Co6Hn9EMhA/IGhvHpOCfPCwXL4M5&#10;5tpdeUeXfTAiQtjnqKAKoc2l9GVFFv3YtcTRO7vOYoiyM1J3eI1w28g0SSbSYs1xocKWPisqf/d/&#10;VsH0azWk7cmdw3e2zgqzK9aZKZR6e+1XHyAC9eEZfrQ3WkGaTuB+Jh4B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SIx7xQAAANwAAAAPAAAAAAAAAAAAAAAAAJgCAABkcnMv&#10;ZG93bnJldi54bWxQSwUGAAAAAAQABAD1AAAAigMAAAAA&#10;" filled="f" stroked="f">
                          <v:textbox inset="0,0,0,0">
                            <w:txbxContent>
                              <w:p w:rsidR="007A4014" w:rsidRPr="005E4A3B" w:rsidRDefault="007A4014" w:rsidP="007A4014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02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Qp4MUA&#10;AADcAAAADwAAAGRycy9kb3ducmV2LnhtbESPS2/CMBCE70j9D9ZW6gWB0xyApBiE+iDcEI8Lt1W8&#10;OFHjdRS7kP57jITEcTQz32jmy9424kKdrx0reB8nIIhLp2s2Co6Hn9EMhA/IGhvHpOCfPCwXL4M5&#10;5tpdeUeXfTAiQtjnqKAKoc2l9GVFFv3YtcTRO7vOYoiyM1J3eI1w28g0SSbSYs1xocKWPisqf/d/&#10;VsH0azWk7cmdw3e2zgqzK9aZKZR6e+1XHyAC9eEZfrQ3WkGaTuF+Jh4B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BCngxQAAANwAAAAPAAAAAAAAAAAAAAAAAJgCAABkcnMv&#10;ZG93bnJldi54bWxQSwUGAAAAAAQABAD1AAAAigMAAAAA&#10;" filled="f" stroked="f">
                          <v:textbox inset="0,0,0,0">
                            <w:txbxContent>
                              <w:p w:rsidR="007A4014" w:rsidRPr="005E4A3B" w:rsidRDefault="007A4014" w:rsidP="007A4014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0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u9ksEA&#10;AADcAAAADwAAAGRycy9kb3ducmV2LnhtbERPPW/CMBDdkfgP1iF1QeCQgZIUgxAtpBsCunQ7xYcT&#10;NT5HsQvh3+MBifHpfS/XvW3ElTpfO1YwmyYgiEunazYKfs67yQKED8gaG8ek4E4e1qvhYIm5djc+&#10;0vUUjIgh7HNUUIXQ5lL6siKLfupa4shdXGcxRNgZqTu8xXDbyDRJ5tJizbGhwpa2FZV/p3+r4P1z&#10;M6bDr7uEr2yfFeZY7DNTKPU26jcfIAL14SV+ur+1gjSNa+OZeATk6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GbvZLBAAAA3AAAAA8AAAAAAAAAAAAAAAAAmAIAAGRycy9kb3du&#10;cmV2LnhtbFBLBQYAAAAABAAEAPUAAACGAwAAAAA=&#10;" filled="f" stroked="f">
                          <v:textbox inset="0,0,0,0">
                            <w:txbxContent>
                              <w:p w:rsidR="007A4014" w:rsidRPr="000411E6" w:rsidRDefault="007A4014" w:rsidP="007A4014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04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cYCcUA&#10;AADcAAAADwAAAGRycy9kb3ducmV2LnhtbESPzW7CMBCE75V4B2uReqnAaQ4tCRiEKCXcED8Xbqt4&#10;cSLidRQbSN++roTU42hmvtHMFr1txJ06XztW8D5OQBCXTtdsFJyO36MJCB+QNTaOScEPeVjMBy8z&#10;zLV78J7uh2BEhLDPUUEVQptL6cuKLPqxa4mjd3GdxRBlZ6Tu8BHhtpFpknxIizXHhQpbWlVUXg83&#10;q+Dza/lGu7O7hHW2yQqzLzaZKZR6HfbLKYhAffgPP9tbrSBNM/g7E4+An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1xgJxQAAANwAAAAPAAAAAAAAAAAAAAAAAJgCAABkcnMv&#10;ZG93bnJldi54bWxQSwUGAAAAAAQABAD1AAAAigMAAAAA&#10;" filled="f" stroked="f">
                          <v:textbox inset="0,0,0,0">
                            <w:txbxContent>
                              <w:p w:rsidR="007A4014" w:rsidRPr="000411E6" w:rsidRDefault="007A4014" w:rsidP="007A4014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</v:group>
                    </v:group>
                  </v:group>
                  <v:group id="Группа 230" o:spid="_x0000_s1205" style="position:absolute;left:29553;top:5340;width:32400;height:1655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o0xnc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FMswP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ejTGdwwAAANwAAAAP&#10;AAAAAAAAAAAAAAAAAKoCAABkcnMvZG93bnJldi54bWxQSwUGAAAAAAQABAD6AAAAmgMAAAAA&#10;">
                    <v:rect id="Rectangle 122" o:spid="_x0000_s120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1L4McA&#10;AADcAAAADwAAAGRycy9kb3ducmV2LnhtbESPT2vCQBTE74V+h+UVvBTdaGnQ6CpWqPYgFP+g12f2&#10;mYRm34bsaqKf3i0Uehxm5jfMZNaaUlypdoVlBf1eBII4tbrgTMF+99kdgnAeWWNpmRTcyMFs+vw0&#10;wUTbhjd03fpMBAi7BBXk3leJlC7NyaDr2Yo4eGdbG/RB1pnUNTYBbko5iKJYGiw4LORY0SKn9Gd7&#10;MQrMZb4efZxW/v21We7ie7zE4/dBqc5LOx+D8NT6//Bf+0srGLz14fdMOAJy+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VtS+DHAAAA3AAAAA8AAAAAAAAAAAAAAAAAmAIAAGRy&#10;cy9kb3ducmV2LnhtbFBLBQYAAAAABAAEAPUAAACMAwAAAAA=&#10;" filled="f" stroked="f">
                      <v:textbox inset="1pt,.4mm,1pt,1pt">
                        <w:txbxContent>
                          <w:p w:rsidR="007A4014" w:rsidRPr="006C5C53" w:rsidRDefault="007A4014" w:rsidP="007A4014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Копировал</w:t>
                            </w:r>
                          </w:p>
                        </w:txbxContent>
                      </v:textbox>
                    </v:rect>
                    <v:rect id="Rectangle 122" o:spid="_x0000_s120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/Vl8cA&#10;AADcAAAADwAAAGRycy9kb3ducmV2LnhtbESPQWvCQBSE7wX/w/IEL1I3Rgxt6ioqaHsQSrW019fs&#10;Mwlm34bsaqK/vlsQehxm5htmtuhMJS7UuNKygvEoAkGcWV1yruDzsHl8AuE8ssbKMim4koPFvPcw&#10;w1Tblj/osve5CBB2KSoovK9TKV1WkEE3sjVx8I62MeiDbHKpG2wD3FQyjqJEGiw5LBRY07qg7LQ/&#10;GwXmvNw9r35e/XTYbg/JLdni9/uXUoN+t3wB4anz/+F7+00riCcx/J0JR0DO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W/1ZfHAAAA3AAAAA8AAAAAAAAAAAAAAAAAmAIAAGRy&#10;cy9kb3ducmV2LnhtbFBLBQYAAAAABAAEAPUAAACMAwAAAAA=&#10;" filled="f" stroked="f">
                      <v:textbox inset="1pt,.4mm,1pt,1pt">
                        <w:txbxContent>
                          <w:p w:rsidR="007A4014" w:rsidRDefault="007A4014" w:rsidP="007A4014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Формат А</w:t>
                            </w:r>
                            <w:r w:rsidR="001F58C5">
                              <w:rPr>
                                <w:lang w:val="en-US"/>
                              </w:rPr>
                              <w:t>3</w:t>
                            </w:r>
                          </w:p>
                          <w:p w:rsidR="001F58C5" w:rsidRPr="001F58C5" w:rsidRDefault="001F58C5" w:rsidP="007A4014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line id="Line 99" o:spid="_x0000_s1208" style="position:absolute;visibility:visible;mso-wrap-style:square" from="0,0" to="0,53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mNPgsYAAADcAAAADwAAAGRycy9kb3ducmV2LnhtbESPUUvDQBCE3wX/w7GCL8Ve2sIpsdci&#10;hYIgCLYRX9fcmoTm9mJu26b99T2h4OMwM98w8+XgW3WgPjaBLUzGGSjiMriGKwvFdv3wBCoKssM2&#10;MFk4UYTl4vZmjrkLR/6gw0YqlSAcc7RQi3S51rGsyWMch444eT+h9yhJ9pV2PR4T3Ld6mmVGe2w4&#10;LdTY0aqmcrfZewufeK7k9PY9et8ZI8XXr9mvHo2193fDyzMooUH+w9f2q7Mwnc3g70w6Anpx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pjT4LGAAAA3AAAAA8AAAAAAAAA&#10;AAAAAAAAoQIAAGRycy9kb3ducmV2LnhtbFBLBQYAAAAABAAEAPkAAACUAwAAAAA=&#10;" strokeweight="1.5pt">
                  <v:stroke startarrowwidth="narrow" startarrowlength="short" endarrowwidth="narrow" endarrowlength="short"/>
                </v:line>
              </v:group>
              <v:rect id="Rectangle 74" o:spid="_x0000_s1209" style="position:absolute;left:4318;width:142181;height:1033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ehe8UA&#10;AADcAAAADwAAAGRycy9kb3ducmV2LnhtbESPW2sCMRSE3wX/QziFvmlSW2+rUaylaPvmBXw9bI67&#10;i5uTJUl1+++NUOjjMDPfMPNla2txJR8qxxpe+goEce5MxYWG4+GzNwERIrLB2jFp+KUAy0W3M8fM&#10;uBvv6LqPhUgQDhlqKGNsMilDXpLF0HcNcfLOzluMSfpCGo+3BLe1HCg1khYrTgslNrQuKb/sf6yG&#10;81F9jQ+RVu9rPx1+f6jTaKs2Wj8/tasZiEht/A//tbdGw+D1DR5n0hGQi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16F7xQAAANwAAAAPAAAAAAAAAAAAAAAAAJgCAABkcnMv&#10;ZG93bnJldi54bWxQSwUGAAAAAAQABAD1AAAAig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11C2" w:rsidRDefault="003960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5888" behindDoc="0" locked="1" layoutInCell="1" allowOverlap="1" wp14:anchorId="3AD2DB85" wp14:editId="463C4C97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494" name="Группа 4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5306"/>
                      </a:xfrm>
                    </wpg:grpSpPr>
                    <wpg:grpSp>
                      <wpg:cNvPr id="399" name="Группа 399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306" name="Группа 306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307" name="Группа 307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308" name="Группа 308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309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10" name="Группа 310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11" name="Группа 311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12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13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14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15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316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317" name="Группа 317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318" name="Группа 318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319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20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21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22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23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24" name="Группа 324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32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7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8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9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602C" w:rsidRDefault="0039602C" w:rsidP="00396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30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8" name="Группа 398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395" name="Группа 395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333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37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38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4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52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397" name="Группа 397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396" name="Группа 396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377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CB1016" w:rsidRDefault="0039602C" w:rsidP="0039602C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380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5374BE" w:rsidRDefault="0039602C" w:rsidP="0039602C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5F7057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382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Default="000C7CDC" w:rsidP="0039602C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D53AE8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92" name="Группа 392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35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945CCC" w:rsidRDefault="0039602C" w:rsidP="0039602C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57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Default="0039602C" w:rsidP="0039602C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5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5E4A3B" w:rsidRDefault="0039602C" w:rsidP="0039602C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5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0411E6" w:rsidRDefault="0039602C" w:rsidP="0039602C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62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5E4A3B" w:rsidRDefault="0039602C" w:rsidP="0039602C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8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Default="0039602C" w:rsidP="0039602C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8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Default="0039602C" w:rsidP="0039602C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8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945CCC" w:rsidRDefault="0039602C" w:rsidP="0039602C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8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945CCC" w:rsidRDefault="0039602C" w:rsidP="0039602C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8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5E4A3B" w:rsidRDefault="0039602C" w:rsidP="0039602C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89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5E4A3B" w:rsidRDefault="0039602C" w:rsidP="0039602C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9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0411E6" w:rsidRDefault="0039602C" w:rsidP="0039602C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91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39602C" w:rsidRPr="000411E6" w:rsidRDefault="0039602C" w:rsidP="0039602C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490" name="Группа 490"/>
                      <wpg:cNvGrpSpPr/>
                      <wpg:grpSpPr>
                        <a:xfrm>
                          <a:off x="3386295" y="10329706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49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9602C" w:rsidRPr="006C5C53" w:rsidRDefault="0039602C" w:rsidP="00396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9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9602C" w:rsidRPr="006C5C53" w:rsidRDefault="0039602C" w:rsidP="00396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494" o:spid="_x0000_s1210" style="position:absolute;left:0;text-align:left;margin-left:22.7pt;margin-top:14.2pt;width:558.45pt;height:826.3pt;z-index:251685888;mso-position-horizontal-relative:page;mso-position-vertical-relative:page;mso-width-relative:margin;mso-height-relative:margin" coordsize="70920,10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">
              <v:group id="Группа 399" o:spid="_x0000_s1211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fMMinxgAAANwA&#10;AAAPAAAAAAAAAAAAAAAAAKoCAABkcnMvZG93bnJldi54bWxQSwUGAAAAAAQABAD6AAAAnQMAAAAA&#10;">
                <v:group id="Группа 306" o:spid="_x0000_s1212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qXJUsQAAADc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xtEE/s6E&#10;IyAXb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qXJUsQAAADcAAAA&#10;DwAAAAAAAAAAAAAAAACqAgAAZHJzL2Rvd25yZXYueG1sUEsFBgAAAAAEAAQA+gAAAJsDAAAAAA==&#10;">
                  <v:group id="Группа 307" o:spid="_x0000_s1213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elsycUAAADc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jK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npbMnFAAAA3AAA&#10;AA8AAAAAAAAAAAAAAAAAqgIAAGRycy9kb3ducmV2LnhtbFBLBQYAAAAABAAEAPoAAACcAwAAAAA=&#10;">
                    <v:group id="Группа 308" o:spid="_x0000_s121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Hb4u8IAAADcAAAADwAAAGRycy9kb3ducmV2LnhtbERPy4rCMBTdC/5DuMLs&#10;NO2IIh1TERkHFyKoA8PsLs3tA5ub0sS2/r1ZCC4P573eDKYWHbWusqwgnkUgiDOrKy4U/F730xUI&#10;55E11pZJwYMcbNLxaI2Jtj2fqbv4QoQQdgkqKL1vEildVpJBN7MNceBy2xr0AbaF1C32IdzU8jOK&#10;ltJgxaGhxIZ2JWW3y90o+Omx387j7+54y3eP/+vi9HeMSamPybD9AuFp8G/xy33QCuZR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h2+LvCAAAA3AAAAA8A&#10;AAAAAAAAAAAAAAAAqgIAAGRycy9kb3ducmV2LnhtbFBLBQYAAAAABAAEAPoAAACZAwAAAAA=&#10;">
                      <v:rect id="Rectangle 91" o:spid="_x0000_s1215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vLxcQA&#10;AADcAAAADwAAAGRycy9kb3ducmV2LnhtbESPW2sCMRSE34X+h3AKfauJllpdjeKFUu2bF/D1sDnu&#10;Lm5OliTq+u9NoeDjMDPfMJNZa2txJR8qxxp6XQWCOHem4kLDYf/9PgQRIrLB2jFpuFOA2fSlM8HM&#10;uBtv6bqLhUgQDhlqKGNsMilDXpLF0HUNcfJOzluMSfpCGo+3BLe17Cs1kBYrTgslNrQsKT/vLlbD&#10;6aA2X/tI88XSjz5/V+o4WKsfrd9e2/kYRKQ2PsP/7bXR8KFG8HcmHQE5f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by8XEAAAA3AAAAA8AAAAAAAAAAAAAAAAAmAIAAGRycy9k&#10;b3ducmV2LnhtbFBLBQYAAAAABAAEAPUAAACJAwAAAAA=&#10;" filled="f" strokeweight="1.5pt">
                        <v:textbox inset=",1mm"/>
                      </v:rect>
                      <v:group id="Группа 310" o:spid="_x0000_s1216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9liYMIAAADcAAAADwAAAGRycy9kb3ducmV2LnhtbERPy4rCMBTdC/5DuMLs&#10;NO2IIh1TERkHFyKoA8PsLs3tA5ub0sS2/r1ZCC4P573eDKYWHbWusqwgnkUgiDOrKy4U/F730xUI&#10;55E11pZJwYMcbNLxaI2Jtj2fqbv4QoQQdgkqKL1vEildVpJBN7MNceBy2xr0AbaF1C32IdzU8jOK&#10;ltJgxaGhxIZ2JWW3y90o+Omx387j7+54y3eP/+vi9HeMSamPybD9AuFp8G/xy33QCuZxmB/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PZYmDCAAAA3AAAAA8A&#10;AAAAAAAAAAAAAAAAqgIAAGRycy9kb3ducmV2LnhtbFBLBQYAAAAABAAEAPoAAACZAwAAAAA=&#10;">
                        <v:group id="Группа 311" o:spid="_x0000_s1217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JXH+8QAAADcAAAA&#10;DwAAAAAAAAAAAAAAAACqAgAAZHJzL2Rvd25yZXYueG1sUEsFBgAAAAAEAAQA+gAAAJsDAAAAAA==&#10;">
                          <v:line id="Line 76" o:spid="_x0000_s1218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UTsh8QAAADcAAAADwAAAGRycy9kb3ducmV2LnhtbESPwWrDMBBE74H8g9hCb4kcF0JxIptS&#10;CCS0hzYx5LpYa8vUWhlJid2/rwqFHoeZecPsq9kO4k4+9I4VbNYZCOLG6Z47BfXlsHoGESKyxsEx&#10;KfimAFW5XOyx0G7iT7qfYycShEOBCkyMYyFlaAxZDGs3Eievdd5iTNJ3UnucEtwOMs+yrbTYc1ow&#10;ONKroebrfLMK5Olt+vCHvG679ji668m8b6dZqceH+WUHItIc/8N/7aNW8LTJ4fdMOgKy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ROyHxAAAANwAAAAPAAAAAAAAAAAA&#10;AAAAAKECAABkcnMvZG93bnJldi54bWxQSwUGAAAAAAQABAD5AAAAkgMAAAAA&#10;" strokeweight="1.5pt"/>
                          <v:line id="Line 77" o:spid="_x0000_s1219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hJHMMAAADcAAAADwAAAGRycy9kb3ducmV2LnhtbESPT4vCMBTE74LfITxhb5qqINI1igiC&#10;4h78B14fzWtTtnkpSbTdb78RFvY4zMxvmNWmt414kQ+1YwXTSQaCuHC65krB/bYfL0GEiKyxcUwK&#10;fijAZj0crDDXruMLva6xEgnCIUcFJsY2lzIUhiyGiWuJk1c6bzEm6SupPXYJbhs5y7KFtFhzWjDY&#10;0s5Q8X19WgXyeOrOfj+7l1V5aN3jaL4WXa/Ux6jffoKI1Mf/8F/7oBXMp3N4n0lHQK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oISRzDAAAA3AAAAA8AAAAAAAAAAAAA&#10;AAAAoQIAAGRycy9kb3ducmV2LnhtbFBLBQYAAAAABAAEAPkAAACRAwAAAAA=&#10;" strokeweight="1.5pt"/>
                          <v:line id="Line 78" o:spid="_x0000_s1220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HRaMMAAADcAAAADwAAAGRycy9kb3ducmV2LnhtbESPQWsCMRSE7wX/Q3iCt5pVi8hqFBEE&#10;xR5aFbw+Nm83i5uXJYnu+u+bQqHHYWa+YVab3jbiST7UjhVMxhkI4sLpmisF18v+fQEiRGSNjWNS&#10;8KIAm/XgbYW5dh1/0/McK5EgHHJUYGJscylDYchiGLuWOHml8xZjkr6S2mOX4LaR0yybS4s1pwWD&#10;Le0MFffzwyqQx1P35ffTa1mVh9bdjuZz3vVKjYb9dgkiUh//w3/tg1Ywm3zA75l0BOT6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Xh0WjDAAAA3AAAAA8AAAAAAAAAAAAA&#10;AAAAoQIAAGRycy9kb3ducmV2LnhtbFBLBQYAAAAABAAEAPkAAACRAwAAAAA=&#10;" strokeweight="1.5pt"/>
                          <v:line id="Line 79" o:spid="_x0000_s1221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1088MAAADc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m3zA75l0BOT6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qtdPPDAAAA3AAAAA8AAAAAAAAAAAAA&#10;AAAAoQIAAGRycy9kb3ducmV2LnhtbFBLBQYAAAAABAAEAPkAAACRAwAAAAA=&#10;" strokeweight="1.5pt"/>
                        </v:group>
                        <v:line id="Line 92" o:spid="_x0000_s1222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/qhMMAAADcAAAADwAAAGRycy9kb3ducmV2LnhtbESPQYvCMBSE7wv+h/AEb2uqC2WpRhFB&#10;UNbDrgpeH81rU2xeShJt/fdmYWGPw8x8wyzXg23Fg3xoHCuYTTMQxKXTDdcKLufd+yeIEJE1to5J&#10;wZMCrFejtyUW2vX8Q49TrEWCcChQgYmxK6QMpSGLYeo64uRVzluMSfpaao99gttWzrMslxYbTgsG&#10;O9oaKm+nu1UgD1/9t9/NL1Vd7Tt3PZhj3g9KTcbDZgEi0hD/w3/tvVbwMcvh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p/6oTDAAAA3AAAAA8AAAAAAAAAAAAA&#10;AAAAoQIAAGRycy9kb3ducmV2LnhtbFBLBQYAAAAABAAEAPkAAACRAwAAAAA=&#10;" strokeweight="1.5pt"/>
                      </v:group>
                    </v:group>
                    <v:group id="Группа 317" o:spid="_x0000_s1223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DD6FMYAAADcAAAADwAAAGRycy9kb3ducmV2LnhtbESPT2vCQBTE70K/w/IK&#10;vZlNGmpLmlVEaulBCmqh9PbIPpNg9m3Irvnz7V2h4HGYmd8w+Wo0jeipc7VlBUkUgyAurK65VPBz&#10;3M7fQDiPrLGxTAomcrBaPsxyzLQdeE/9wZciQNhlqKDyvs2kdEVFBl1kW+LgnWxn0AfZlVJ3OAS4&#10;aeRzHC+kwZrDQoUtbSoqzoeLUfA54LBOk49+dz5tpr/jy/fvLiGlnh7H9TsIT6O/h//bX1pBmrzC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sMPoUxgAAANwA&#10;AAAPAAAAAAAAAAAAAAAAAKoCAABkcnMvZG93bnJldi54bWxQSwUGAAAAAAQABAD6AAAAnQMAAAAA&#10;">
                      <v:group id="Группа 318" o:spid="_x0000_s1224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a9uZsIAAADcAAAADwAAAGRycy9kb3ducmV2LnhtbERPy4rCMBTdC/5DuMLs&#10;NO2IIh1TERkHFyKoA8PsLs3tA5ub0sS2/r1ZCC4P573eDKYWHbWusqwgnkUgiDOrKy4U/F730xUI&#10;55E11pZJwYMcbNLxaI2Jtj2fqbv4QoQQdgkqKL1vEildVpJBN7MNceBy2xr0AbaF1C32IdzU8jOK&#10;ltJgxaGhxIZ2JWW3y90o+Omx387j7+54y3eP/+vi9HeMSamPybD9AuFp8G/xy33QCuZx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2vbmbCAAAA3AAAAA8A&#10;AAAAAAAAAAAAAAAAqgIAAGRycy9kb3ducmV2LnhtbFBLBQYAAAAABAAEAPoAAACZAw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25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YcVEsUA&#10;AADcAAAADwAAAGRycy9kb3ducmV2LnhtbESP0WrCQBRE34X+w3ILvkjdpAWt0VVqQagIAaMfcM3e&#10;JsHs3bC7avr3XUHwcZiZM8xi1ZtWXMn5xrKCdJyAIC6tbrhScDxs3j5B+ICssbVMCv7Iw2r5Mlhg&#10;pu2N93QtQiUihH2GCuoQukxKX9Zk0I9tRxy9X+sMhihdJbXDW4SbVr4nyUQabDgu1NjRd03lubgY&#10;BZiHWXp263U1uhzyfLI9TY96p9Twtf+agwjUh2f40f7RCj7SGdzPxCMgl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hxUS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39602C" w:rsidRDefault="0039602C" w:rsidP="00396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26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F2MsEA&#10;AADcAAAADwAAAGRycy9kb3ducmV2LnhtbERPzYrCMBC+C75DGMGLrKkKunaNsi4IK0LB6gOMzWxb&#10;bCYlidp9e3MQPH58/6tNZxpxJ+drywom4wQEcWF1zaWC82n38QnCB2SNjWVS8E8eNut+b4Wptg8+&#10;0j0PpYgh7FNUUIXQplL6oiKDfmxb4sj9WWcwROhKqR0+Yrhp5DRJ5tJgzbGhwpZ+Kiqu+c0owCws&#10;J1e33Zaj2ynL5vvL4qwPSg0H3fcXiEBdeItf7l+tYDaN8+OZeATk+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LRdjLBAAAA3A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39602C" w:rsidRDefault="0039602C" w:rsidP="0039602C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27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3TqcUA&#10;AADcAAAADwAAAGRycy9kb3ducmV2LnhtbESP3WrCQBSE7wXfYTlCb0Q3seBP6iq1UFAKAX8e4Jg9&#10;TYLZs2F31fj2XaHg5TAz3zDLdWcacSPna8sK0nECgriwuuZSwen4PZqD8AFZY2OZFDzIw3rV7y0x&#10;0/bOe7odQikihH2GCqoQ2kxKX1Rk0I9tSxy9X+sMhihdKbXDe4SbRk6SZCoN1hwXKmzpq6Licrga&#10;BZiHRXpxm005vB7zfLo7z076R6m3Qff5ASJQF17h//ZWK3ifpPA8E4+AXP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ndO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39602C" w:rsidRDefault="0039602C" w:rsidP="0039602C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28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9N3sUA&#10;AADcAAAADwAAAGRycy9kb3ducmV2LnhtbESP3WrCQBSE7wu+w3IEb4puTMGf6CoqCC2FgD8PcMwe&#10;k2D2bNhdNX37bqHg5TAz3zDLdWca8SDna8sKxqMEBHFhdc2lgvNpP5yB8AFZY2OZFPyQh/Wq97bE&#10;TNsnH+hxDKWIEPYZKqhCaDMpfVGRQT+yLXH0rtYZDFG6UmqHzwg3jUyTZCIN1hwXKmxpV1FxO96N&#10;AszDfHxz2235fj/l+eTrMj3rb6UG/W6zABGoC6/wf/tTK/hIU/g7E4+AXP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T03e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39602C" w:rsidRDefault="0039602C" w:rsidP="0039602C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29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PoRcYA&#10;AADcAAAADwAAAGRycy9kb3ducmV2LnhtbESP0WrCQBRE34X+w3ILfZFmYwTbpq5SCwWLEFDzAbfZ&#10;2ySYvRt2N5r+vVsQfBxm5gyzXI+mE2dyvrWsYJakIIgrq1uuFZTHr+dXED4ga+wsk4I/8rBePUyW&#10;mGt74T2dD6EWEcI+RwVNCH0upa8aMugT2xNH79c6gyFKV0vt8BLhppNZmi6kwZbjQoM9fTZUnQ6D&#10;UYBFeJud3GZTT4djUSy+f15KvVPq6XH8eAcRaAz38K291Qrm2Rz+z8QjIF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gPoRc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39602C" w:rsidRDefault="0039602C" w:rsidP="00396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324" o:spid="_x0000_s1230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o6u3s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pBmiz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Sjq7exgAAANwA&#10;AAAPAAAAAAAAAAAAAAAAAKoCAABkcnMvZG93bnJldi54bWxQSwUGAAAAAAQABAD6AAAAnQMAAAAA&#10;">
                        <v:shape id="Text Box 87" o:spid="_x0000_s1231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TTlsUA&#10;AADcAAAADwAAAGRycy9kb3ducmV2LnhtbESPT2sCMRTE7wW/Q3iCt5r1L2VrFBEq0kupeujxsXlN&#10;Fjcvu5t0XfvpTaHgcZiZ3zCrTe8q0VEbSs8KJuMMBHHhdclGwfn09vwCIkRkjZVnUnCjAJv14GmF&#10;ufZX/qTuGI1IEA45KrAx1rmUobDkMIx9TZy8b986jEm2RuoWrwnuKjnNsqV0WHJasFjTzlJxOf44&#10;BY3t5wvTfFSX7v3XbO3+EJrzl1KjYb99BRGpj4/wf/ugFcymC/g7k46AX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ZNO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39602C" w:rsidRDefault="0039602C" w:rsidP="00396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32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ZN4cUA&#10;AADcAAAADwAAAGRycy9kb3ducmV2LnhtbESPQWsCMRSE7wX/Q3hCbzVb20rZGkUERXopVQ8eH5vX&#10;ZHHzsruJ6+qvbwTB4zAz3zDTee8q0VEbSs8KXkcZCOLC65KNgv1u9fIJIkRkjZVnUnChAPPZ4GmK&#10;ufZn/qVuG41IEA45KrAx1rmUobDkMIx8TZy8P986jEm2RuoWzwnuKjnOsol0WHJasFjT0lJx3J6c&#10;gsb27x+m+amO3ffVLOx6E5r9QannYb/4AhGpj4/wvb3RCt7GE7idSUdAz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tk3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39602C" w:rsidRDefault="0039602C" w:rsidP="00396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33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roesYA&#10;AADcAAAADwAAAGRycy9kb3ducmV2LnhtbESPT2sCMRTE74V+h/AKvWm2tlXZGkWEFuml+Ofg8bF5&#10;Joubl91NXLd+elMQehxm5jfMbNG7SnTUhtKzgpdhBoK48Lpko2C/+xxMQYSIrLHyTAp+KcBi/vgw&#10;w1z7C2+o20YjEoRDjgpsjHUuZSgsOQxDXxMn7+hbhzHJ1kjd4iXBXSVHWTaWDktOCxZrWlkqTtuz&#10;U9DY/u3dND/Vqfu+mqX9Wodmf1Dq+alffoCI1Mf/8L291gpeRxP4O5OOgJz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froes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39602C" w:rsidRDefault="0039602C" w:rsidP="00396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34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V8CMIA&#10;AADcAAAADwAAAGRycy9kb3ducmV2LnhtbERPy2oCMRTdF/oP4Rbc1YyPSpkaRQSLuJGqC5eXyTUZ&#10;nNzMTNJx9OvNotDl4bzny95VoqM2lJ4VjIYZCOLC65KNgtNx8/4JIkRkjZVnUnCnAMvF68scc+1v&#10;/EPdIRqRQjjkqMDGWOdShsKSwzD0NXHiLr51GBNsjdQt3lK4q+Q4y2bSYcmpwWJNa0vF9fDrFDS2&#10;n36YZl9du93DrOz3NjSns1KDt371BSJSH//Ff+6tVjAZp7XpTDoC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ZXwI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39602C" w:rsidRDefault="0039602C" w:rsidP="00396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35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nZk8YA&#10;AADcAAAADwAAAGRycy9kb3ducmV2LnhtbESPT2sCMRTE74V+h/AKvWm2thXdGkWEFuml+Ofg8bF5&#10;Joubl91NXLd+elMQehxm5jfMbNG7SnTUhtKzgpdhBoK48Lpko2C/+xxMQISIrLHyTAp+KcBi/vgw&#10;w1z7C2+o20YjEoRDjgpsjHUuZSgsOQxDXxMn7+hbhzHJ1kjd4iXBXSVHWTaWDktOCxZrWlkqTtuz&#10;U9DY/u3dND/Vqfu+mqX9Wodmf1Dq+alffoCI1Mf/8L291gpeR1P4O5OOgJz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ynZk8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39602C" w:rsidRDefault="0039602C" w:rsidP="00396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36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2o5cEA&#10;AADcAAAADwAAAGRycy9kb3ducmV2LnhtbERPy2oCMRTdC/2HcAvdOUkrWh2NYi2ltrvqgNvL5M6D&#10;Tm6GJNXx75uF4PJw3qvNYDtxJh9axxqeMwWCuHSm5VpDcfwYz0GEiGywc0warhRgs34YrTA37sI/&#10;dD7EWqQQDjlqaGLscylD2ZDFkLmeOHGV8xZjgr6WxuMlhdtOvig1kxZbTg0N9rRrqPw9/FkNVaG+&#10;Xo+Rtm87v5h+v6vTbK8+tX56HLZLEJGGeBff3HujYTJJ89OZdATk+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8NqOXBAAAA3AAAAA8AAAAAAAAAAAAAAAAAmAIAAGRycy9kb3du&#10;cmV2LnhtbFBLBQYAAAAABAAEAPUAAACGAwAAAAA=&#10;" filled="f" strokeweight="1.5pt">
                    <v:textbox inset=",1mm"/>
                  </v:rect>
                </v:group>
                <v:group id="Группа 398" o:spid="_x0000_s1237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B8bTzCAAAA3AAAAA8A&#10;AAAAAAAAAAAAAAAAqgIAAGRycy9kb3ducmV2LnhtbFBLBQYAAAAABAAEAPoAAACZAwAAAAA=&#10;">
                  <v:group id="Группа 395" o:spid="_x0000_s1238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n3CosYAAADcAAAADwAAAGRycy9kb3ducmV2LnhtbESPQWvCQBSE7wX/w/IK&#10;3ppNlJSaZhWRKh5CoSqU3h7ZZxLMvg3ZbRL/fbdQ6HGYmW+YfDOZVgzUu8aygiSKQRCXVjdcKbic&#10;908vIJxH1thaJgV3crBZzx5yzLQd+YOGk69EgLDLUEHtfZdJ6cqaDLrIdsTBu9reoA+yr6TucQxw&#10;08pFHD9Lgw2HhRo72tVU3k7fRsFhxHG7TN6G4nbd3b/O6ftnkZBS88dp+wrC0+T/w3/to1awXKX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fcKixgAAANwA&#10;AAAPAAAAAAAAAAAAAAAAAKoCAABkcnMvZG93bnJldi54bWxQSwUGAAAAAAQABAD6AAAAnQMAAAAA&#10;">
                    <v:line id="Line 102" o:spid="_x0000_s1239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tL05MUAAADcAAAADwAAAGRycy9kb3ducmV2LnhtbESPT2vCQBTE74V+h+UJvRTdmIBIdBX7&#10;D4q3qiDeHtmXbDD7Ns1uTdpP7xYEj8PMb4ZZrgfbiAt1vnasYDpJQBAXTtdcKTjsP8ZzED4ga2wc&#10;k4Jf8rBePT4sMdeu5y+67EIlYgn7HBWYENpcSl8YsugnriWOXuk6iyHKrpK6wz6W20amSTKTFmuO&#10;CwZbejVUnHc/VkFWnt6fv7O3aZrWybY0f33xcqyUehoNmwWIQEO4h2/0p45clsH/mXgE5Oo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tL05M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2" o:spid="_x0000_s1240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7lGHMYAAADcAAAADwAAAGRycy9kb3ducmV2LnhtbESPUUvDQBCE3wX/w7GCL9JetHCVtNci&#10;BUEQBGvE121um4Tm9mJu26b+eq9Q6OMwM98w8+XgW3WgPjaBLTyOM1DEZXANVxaKr9fRM6goyA7b&#10;wGThRBGWi9ubOeYuHPmTDmupVIJwzNFCLdLlWseyJo9xHDri5G1D71GS7CvtejwmuG/1U5YZ7bHh&#10;tFBjR6uayt167y18418lp/fNw8fOGCl+fs1+NTXW3t8NLzNQQoNcw5f2m7MwmUzhfCYdAb3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O5Rh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241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ibSbsMAAADcAAAADwAAAGRycy9kb3ducmV2LnhtbERPS2vCQBC+F/oflin0UnRTha1EVylC&#10;QSgUfBSvY3ZMgtnZNDtq7K93D4UeP773bNH7Rl2oi3VgC6/DDBRxEVzNpYXd9mMwARUF2WETmCzc&#10;KMJi/vgww9yFK6/pspFSpRCOOVqoRNpc61hU5DEOQ0ucuGPoPEqCXaldh9cU7hs9yjKjPdacGips&#10;aVlRcdqcvYVv/C3l9nl4+ToZI7v9jzkv34y1z0/9+xSUUC//4j/3ylkYj9PadCYdAT2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Im0m7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42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2x+8UAAADcAAAADwAAAGRycy9kb3ducmV2LnhtbESPW2vCQBSE34X+h+UU+mY22npLXSWV&#10;KgVB8ILPh+xpEpo9G7Krif/eFYQ+DjPzDTNfdqYSV2pcaVnBIIpBEGdWl5wrOB3X/SkI55E1VpZJ&#10;wY0cLBcvvTkm2ra8p+vB5yJA2CWooPC+TqR0WUEGXWRr4uD92sagD7LJpW6wDXBTyWEcj6XBksNC&#10;gTWtCsr+DhejYGS+Jtv2uJmN0++JIX8eTHfpWqm31y79BOGp8//hZ/tHK3j/GMLjTDgCcnE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N2x+8UAAADcAAAADwAAAAAAAAAA&#10;AAAAAAChAgAAZHJzL2Rvd25yZXYueG1sUEsFBgAAAAAEAAQA+QAAAJMDAAAAAA==&#10;" strokecolor="windowText" strokeweight="1.5pt"/>
                    <v:line id="Line 98" o:spid="_x0000_s1243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SHmcYAAADcAAAADwAAAGRycy9kb3ducmV2LnhtbESPzWrDMBCE74G+g9hALyGWY5dQ3Cih&#10;v1ByS1IIvS3W2jKxVq6lxm6fvgoUchxmvhlmtRltK87U+8axgkWSgiAunW64VvBxeJvfg/ABWWPr&#10;mBT8kIfN+maywkK7gXd03odaxBL2BSowIXSFlL40ZNEnriOOXuV6iyHKvpa6xyGW21ZmabqUFhuO&#10;CwY7ejZUnvbfVkFefb7OvvKXRZY16bYyv0P5dKyVup2Ojw8gAo3hGv6n33Xk7nK4nIlHQK7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rUh5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99" o:spid="_x0000_s1244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22rFsYAAADcAAAADwAAAGRycy9kb3ducmV2LnhtbESPUWvCQBCE3wv9D8cW+lLqpVWuknpK&#10;EQqFgqC19HXNbZNgbi/NrRr99Z4g9HGYmW+Yyaz3jdpTF+vAFp4GGSjiIriaSwvrr/fHMagoyA6b&#10;wGThSBFm09ubCeYuHHhJ+5WUKkE45mihEmlzrWNRkcc4CC1x8n5D51GS7ErtOjwkuG/0c5YZ7bHm&#10;tFBhS/OKiu1q5y1846mU4+fmYbE1RtY/f2Y3fzHW3t/1b6+ghHr5D1/bH87CcDSCy5l0BPT0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ttqxb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245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CEOjccAAADcAAAADwAAAGRycy9kb3ducmV2LnhtbESPUUvDQBCE3wX/w7GCL2IvWr1K7LVI&#10;QRAKhdaWvm5zaxKa24u5bZv6672C4OMwM98w42nvG3WkLtaBLTwMMlDERXA1lxbWn+/3L6CiIDts&#10;ApOFM0WYTq6vxpi7cOIlHVdSqgThmKOFSqTNtY5FRR7jILTEyfsKnUdJsiu16/CU4L7Rj1lmtMea&#10;00KFLc0qKvarg7ewwZ9SzvPd3WJvjKy33+YwGxlrb2/6t1dQQr38h//aH87C8OkZLmfSEdCT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0IQ6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1" o:spid="_x0000_s1246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MkAcYAAADcAAAADwAAAGRycy9kb3ducmV2LnhtbESPQWvCQBSE7wX/w/IKvRTdGItIdBVt&#10;FUpvWkG8PbIv2dDs25jdmuiv7xYKPQ4z3wyzWPW2FldqfeVYwXiUgCDOna64VHD83A1nIHxA1lg7&#10;JgU38rBaDh4WmGnX8Z6uh1CKWMI+QwUmhCaT0ueGLPqRa4ijV7jWYoiyLaVusYvltpZpkkylxYrj&#10;gsGGXg3lX4dvq2BSnLfPl8nbOE2r5KMw9y7fnEqlnh779RxEoD78h//odx25lyn8nolHQC5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qjJA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247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ZwdL8YAAADcAAAADwAAAGRycy9kb3ducmV2LnhtbESPQWvCQBSE7wX/w/IEb3VjLWlNXUUK&#10;Qg+9mAjV2yP7TFKzb5PsmqT/3i0Uehxm5htmvR1NLXrqXGVZwWIegSDOra64UHDM9o+vIJxH1lhb&#10;JgU/5GC7mTysMdF24AP1qS9EgLBLUEHpfZNI6fKSDLq5bYiDd7GdQR9kV0jd4RDgppZPURRLgxWH&#10;hRIbei8pv6Y3EyjHeLVffbXV7XvRpqdz056yT1RqNh13byA8jf4//Nf+0AqWzy/weyYcAbm5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mcHS/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248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EAJMYAAADcAAAADwAAAGRycy9kb3ducmV2LnhtbESPUWvCQBCE3wv+h2OFvpR6qaVXiZ5S&#10;hEKhUKha+rrm1iSY20tzq8b++l5B8HGYmW+Y2aL3jTpSF+vAFh5GGSjiIriaSwub9ev9BFQUZIdN&#10;YLJwpgiL+eBmhrkLJ/6k40pKlSAcc7RQibS51rGoyGMchZY4ebvQeZQku1K7Dk8J7hs9zjKjPdac&#10;FipsaVlRsV8dvIUv/C3l/L69+9gbI5vvH3NYPhtrb4f9yxSUUC/X8KX95iw8Po3h/0w6Anr+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4RAC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</v:group>
                  <v:group id="Группа 397" o:spid="_x0000_s1249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eP5TsUAAADcAAAADwAAAGRycy9kb3ducmV2LnhtbESPQWvCQBSE7wX/w/IE&#10;b7qJYrXRVURUPEihWii9PbLPJJh9G7JrEv+9WxB6HGbmG2a57kwpGqpdYVlBPIpAEKdWF5wp+L7s&#10;h3MQziNrLC2Tggc5WK96b0tMtG35i5qzz0SAsEtQQe59lUjp0pwMupGtiIN3tbVBH2SdSV1jG+Cm&#10;lOMoepcGCw4LOVa0zSm9ne9GwaHFdjOJd83pdt0+fi/Tz59TTEoN+t1mAcJT5//Dr/ZRK5h8zO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Hj+U7FAAAA3AAA&#10;AA8AAAAAAAAAAAAAAAAAqgIAAGRycy9kb3ducmV2LnhtbFBLBQYAAAAABAAEAPoAAACcAwAAAAA=&#10;">
                    <v:group id="Группа 396" o:spid="_x0000_s1250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q9c1cUAAADc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tH3B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6vXNXFAAAA3AAA&#10;AA8AAAAAAAAAAAAAAAAAqgIAAGRycy9kb3ducmV2LnhtbFBLBQYAAAAABAAEAPoAAACcAwAAAAA=&#10;">
                      <v:rect id="Rectangle 123" o:spid="_x0000_s1251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PAUscA&#10;AADcAAAADwAAAGRycy9kb3ducmV2LnhtbESPQWvCQBSE7wX/w/IEL0U3VYw2dRVbqHoQSlXs9TX7&#10;TILZtyG7mthf3xUKPQ4z8w0zW7SmFFeqXWFZwdMgAkGcWl1wpuCwf+9PQTiPrLG0TApu5GAx7zzM&#10;MNG24U+67nwmAoRdggpy76tESpfmZNANbEUcvJOtDfog60zqGpsAN6UcRlEsDRYcFnKs6C2n9Ly7&#10;GAXmstw+v36v/fixWe3jn3iFXx9HpXrddvkCwlPr/8N/7Y1WMJpM4H4mHAE5/w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VDwFLHAAAA3AAAAA8AAAAAAAAAAAAAAAAAmAIAAGRy&#10;cy9kb3ducmV2LnhtbFBLBQYAAAAABAAEAPUAAACMAwAAAAA=&#10;" filled="f" stroked="f">
                        <v:textbox inset="1pt,.4mm,1pt,1pt">
                          <w:txbxContent>
                            <w:p w:rsidR="0039602C" w:rsidRPr="00CB1016" w:rsidRDefault="0039602C" w:rsidP="0039602C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52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8oAcQA&#10;AADcAAAADwAAAGRycy9kb3ducmV2LnhtbERPy2rCQBTdC/2H4Ra6EZ3YYtDUUbRQ60IQH+j2NnOb&#10;hGbuhMxool/vLASXh/OezFpTigvVrrCsYNCPQBCnVhecKTjsv3sjEM4jaywtk4IrOZhNXzoTTLRt&#10;eEuXnc9ECGGXoILc+yqR0qU5GXR9WxEH7s/WBn2AdSZ1jU0IN6V8j6JYGiw4NORY0VdO6f/ubBSY&#10;83w9Xvz++GG3We7jW7zE0+ao1NtrO/8E4an1T/HDvdIKPkZhfjgTjoCc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9/KAHEAAAA3AAAAA8AAAAAAAAAAAAAAAAAmAIAAGRycy9k&#10;b3ducmV2LnhtbFBLBQYAAAAABAAEAPUAAACJAwAAAAA=&#10;" filled="f" stroked="f">
                        <v:textbox inset="1pt,.4mm,1pt,1pt">
                          <w:txbxContent>
                            <w:p w:rsidR="0039602C" w:rsidRPr="005374BE" w:rsidRDefault="0039602C" w:rsidP="0039602C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5F7057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53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ET7ccA&#10;AADcAAAADwAAAGRycy9kb3ducmV2LnhtbESPQWvCQBSE74L/YXmCF9FNlQZNXUUFbQ9CqYpen9nX&#10;JDT7NmRXk/bXu4VCj8PMfMPMl60pxZ1qV1hW8DSKQBCnVhecKTgdt8MpCOeRNZaWScE3OVguup05&#10;Jto2/EH3g89EgLBLUEHufZVI6dKcDLqRrYiD92lrgz7IOpO6xibATSnHURRLgwWHhRwr2uSUfh1u&#10;RoG5rfaz9fXVPw+a3TH+iXd4eT8r1e+1qxcQnlr/H/5rv2kFk+kYfs+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DhE+3HAAAA3AAAAA8AAAAAAAAAAAAAAAAAmAIAAGRy&#10;cy9kb3ducmV2LnhtbFBLBQYAAAAABAAEAPUAAACMAwAAAAA=&#10;" filled="f" stroked="f">
                        <v:textbox inset="1pt,.4mm,1pt,1pt">
                          <w:txbxContent>
                            <w:p w:rsidR="0039602C" w:rsidRDefault="000C7CDC" w:rsidP="0039602C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D53AE8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392" o:spid="_x0000_s1254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ZRa1s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ukz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lFrWxgAAANwA&#10;AAAPAAAAAAAAAAAAAAAAAKoCAABkcnMvZG93bnJldi54bWxQSwUGAAAAAAQABAD6AAAAnQMAAAAA&#10;">
                      <v:rect id="Rectangle 119" o:spid="_x0000_s1255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X1u7MYA&#10;AADcAAAADwAAAGRycy9kb3ducmV2LnhtbESPT2vCQBTE74LfYXlCL0U3bbGa6CrSVtOb+Ofi7ZF9&#10;bkKzb0N2q+m37wqCx2FmfsPMl52txYVaXzlW8DJKQBAXTldsFBwP6+EUhA/IGmvHpOCPPCwX/d4c&#10;M+2uvKPLPhgRIewzVFCG0GRS+qIki37kGuLonV1rMUTZGqlbvEa4reVrkrxLixXHhRIb+iip+Nn/&#10;WgWTz9UzbU/uHL7STZqbXb5JTa7U06BbzUAE6sIjfG9/awVv4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X1u7MYAAADcAAAADwAAAAAAAAAAAAAAAACYAgAAZHJz&#10;L2Rvd25yZXYueG1sUEsFBgAAAAAEAAQA9QAAAIsDAAAAAA==&#10;" filled="f" stroked="f">
                        <v:textbox inset="0,0,0,0">
                          <w:txbxContent>
                            <w:p w:rsidR="0039602C" w:rsidRPr="00945CCC" w:rsidRDefault="0039602C" w:rsidP="0039602C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56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NVAMUA&#10;AADcAAAADwAAAGRycy9kb3ducmV2LnhtbESPQWvCQBSE74X+h+UVvJS60VI1qauIVuOtqL309sg+&#10;N6HZtyG7avz3riD0OMzMN8x03tlanKn1lWMFg34CgrhwumKj4OewfpuA8AFZY+2YFFzJw3z2/DTF&#10;TLsL7+i8D0ZECPsMFZQhNJmUvijJou+7hjh6R9daDFG2RuoWLxFuazlMkpG0WHFcKLGhZUnF3/5k&#10;FYxXi1f6/nXH8JVu0tzs8k1qcqV6L93iE0SgLvyHH+2tVvD+MYb7mXgE5O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41UAxQAAANwAAAAPAAAAAAAAAAAAAAAAAJgCAABkcnMv&#10;ZG93bnJldi54bWxQSwUGAAAAAAQABAD1AAAAigMAAAAA&#10;" filled="f" stroked="f">
                        <v:textbox inset="0,0,0,0">
                          <w:txbxContent>
                            <w:p w:rsidR="0039602C" w:rsidRDefault="0039602C" w:rsidP="0039602C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57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zBcsMA&#10;AADcAAAADwAAAGRycy9kb3ducmV2LnhtbERPu27CMBTdkfoP1q3UBRGnVLQkxSAElHSreCzdruIb&#10;J2p8HcUupH9fD0iMR+e9WA22FRfqfeNYwXOSgiAunW7YKDifPiZzED4ga2wdk4I/8rBaPowWmGt3&#10;5QNdjsGIGMI+RwV1CF0upS9rsugT1xFHrnK9xRBhb6Tu8RrDbSunafoqLTYcG2rsaFNT+XP8tQre&#10;tusxfX27KuyyfVaYQ7HPTKHU0+OwfgcRaAh38c39qRW8zOLa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3zBcsMAAADcAAAADwAAAAAAAAAAAAAAAACYAgAAZHJzL2Rv&#10;d25yZXYueG1sUEsFBgAAAAAEAAQA9QAAAIgDAAAAAA==&#10;" filled="f" stroked="f">
                        <v:textbox inset="0,0,0,0">
                          <w:txbxContent>
                            <w:p w:rsidR="0039602C" w:rsidRPr="005E4A3B" w:rsidRDefault="0039602C" w:rsidP="0039602C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58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Bk6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+pf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MGTpxQAAANwAAAAPAAAAAAAAAAAAAAAAAJgCAABkcnMv&#10;ZG93bnJldi54bWxQSwUGAAAAAAQABAD1AAAAigMAAAAA&#10;" filled="f" stroked="f">
                        <v:textbox inset="0,0,0,0">
                          <w:txbxContent>
                            <w:p w:rsidR="0039602C" w:rsidRPr="000411E6" w:rsidRDefault="0039602C" w:rsidP="0039602C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59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g8JcUA&#10;AADcAAAADwAAAGRycy9kb3ducmV2LnhtbESPzYvCMBTE7wv+D+EJe1k01QW11SiyH9ab+HHx9mie&#10;abF5KU1Wu/+9ERb2OMzMb5jFqrO1uFHrK8cKRsMEBHHhdMVGwen4PZiB8AFZY+2YFPySh9Wy97LA&#10;TLs77+l2CEZECPsMFZQhNJmUvijJoh+6hjh6F9daDFG2RuoW7xFuazlOkom0WHFcKLGhj5KK6+HH&#10;Kph+rt9od3aX8JVu0tzs801qcqVe+916DiJQF/7Df+2tVvA+GcP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+DwlxQAAANwAAAAPAAAAAAAAAAAAAAAAAJgCAABkcnMv&#10;ZG93bnJldi54bWxQSwUGAAAAAAQABAD1AAAAigMAAAAA&#10;" filled="f" stroked="f">
                        <v:textbox inset="0,0,0,0">
                          <w:txbxContent>
                            <w:p w:rsidR="0039602C" w:rsidRPr="005E4A3B" w:rsidRDefault="0039602C" w:rsidP="0039602C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60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HnMMUA&#10;AADcAAAADwAAAGRycy9kb3ducmV2LnhtbESPQWvCQBSE7wX/w/KEXopubEtroquIVtNbUXvp7ZF9&#10;boLZtyG7avz3riD0OMzMN8x03tlanKn1lWMFo2ECgrhwumKj4He/HoxB+ICssXZMCq7kYT7rPU0x&#10;0+7CWzrvghERwj5DBWUITSalL0qy6IeuIY7ewbUWQ5StkbrFS4TbWr4myYe0WHFcKLGhZUnFcXey&#10;Cj5Xixf6+XOH8JVu0txs801qcqWe+91iAiJQF/7Dj/a3VvA2fof7mXgE5O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UecwxQAAANwAAAAPAAAAAAAAAAAAAAAAAJgCAABkcnMv&#10;ZG93bnJldi54bWxQSwUGAAAAAAQABAD1AAAAigMAAAAA&#10;" filled="f" stroked="f">
                        <v:textbox inset="0,0,0,0">
                          <w:txbxContent>
                            <w:p w:rsidR="0039602C" w:rsidRDefault="0039602C" w:rsidP="0039602C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61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1Cq8UA&#10;AADcAAAADwAAAGRycy9kb3ducmV2LnhtbESPQWvCQBSE7wX/w/KEXopubGlroquIVtNbUXvp7ZF9&#10;boLZtyG7avz3riD0OMzMN8x03tlanKn1lWMFo2ECgrhwumKj4He/HoxB+ICssXZMCq7kYT7rPU0x&#10;0+7CWzrvghERwj5DBWUITSalL0qy6IeuIY7ewbUWQ5StkbrFS4TbWr4myYe0WHFcKLGhZUnFcXey&#10;Cj5Xixf6+XOH8JVu0txs801qcqWe+91iAiJQF/7Dj/a3VvA2fof7mXgE5O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HUKrxQAAANwAAAAPAAAAAAAAAAAAAAAAAJgCAABkcnMv&#10;ZG93bnJldi54bWxQSwUGAAAAAAQABAD1AAAAigMAAAAA&#10;" filled="f" stroked="f">
                        <v:textbox inset="0,0,0,0">
                          <w:txbxContent>
                            <w:p w:rsidR="0039602C" w:rsidRDefault="0039602C" w:rsidP="0039602C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62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/c3MYA&#10;AADcAAAADwAAAGRycy9kb3ducmV2LnhtbESPzWvCQBTE74X+D8sr9FJ0UwtqoqtI/Yg38ePi7ZF9&#10;boLZtyG71fS/d4VCj8PM/IaZzjtbixu1vnKs4LOfgCAunK7YKDgd170xCB+QNdaOScEveZjPXl+m&#10;mGl35z3dDsGICGGfoYIyhCaT0hclWfR91xBH7+JaiyHK1kjd4j3CbS0HSTKUFiuOCyU29F1ScT38&#10;WAWj5eKDdmd3Cat0k+Zmn29Skyv1/tYtJiACdeE//NfeagVf4y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8/c3MYAAADcAAAADwAAAAAAAAAAAAAAAACYAgAAZHJz&#10;L2Rvd25yZXYueG1sUEsFBgAAAAAEAAQA9QAAAIsDAAAAAA==&#10;" filled="f" stroked="f">
                        <v:textbox inset="0,0,0,0">
                          <w:txbxContent>
                            <w:p w:rsidR="0039602C" w:rsidRPr="00945CCC" w:rsidRDefault="0039602C" w:rsidP="0039602C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63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N5R8YA&#10;AADcAAAADwAAAGRycy9kb3ducmV2LnhtbESPQWvCQBSE7wX/w/IKvYjZWKGa6CrSVuNNtL14e2Rf&#10;NqHZtyG71fTfdwtCj8PMfMOsNoNtxZV63zhWME1SEMSl0w0bBZ8fu8kChA/IGlvHpOCHPGzWo4cV&#10;5trd+ETXczAiQtjnqKAOocul9GVNFn3iOuLoVa63GKLsjdQ93iLctvI5TV+kxYbjQo0dvdZUfp2/&#10;rYL523ZMx4urwnu2zwpzKvaZKZR6ehy2SxCBhvAfvrcPWsFsMYe/M/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IN5R8YAAADcAAAADwAAAAAAAAAAAAAAAACYAgAAZHJz&#10;L2Rvd25yZXYueG1sUEsFBgAAAAAEAAQA9QAAAIsDAAAAAA==&#10;" filled="f" stroked="f">
                        <v:textbox inset="0,0,0,0">
                          <w:txbxContent>
                            <w:p w:rsidR="0039602C" w:rsidRPr="00945CCC" w:rsidRDefault="0039602C" w:rsidP="0039602C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64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ztNcMA&#10;AADcAAAADwAAAGRycy9kb3ducmV2LnhtbERPu27CMBTdkfoP1q3EUhWnrVRIiINQH4QNhXbpdhVf&#10;nIj4OooNpH+PByTGo/POV6PtxJkG3zpW8DJLQBDXTrdsFPz+fD8vQPiArLFzTAr+ycOqeJjkmGl3&#10;4YrO+2BEDGGfoYImhD6T0tcNWfQz1xNH7uAGiyHCwUg94CWG206+Jsm7tNhybGiwp4+G6uP+ZBXM&#10;P9dPtPtzh/CVbtLSVOUmNaVS08dxvQQRaAx38c291QreFnFtPBOPgCy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RztNcMAAADcAAAADwAAAAAAAAAAAAAAAACYAgAAZHJzL2Rv&#10;d25yZXYueG1sUEsFBgAAAAAEAAQA9QAAAIgDAAAAAA==&#10;" filled="f" stroked="f">
                        <v:textbox inset="0,0,0,0">
                          <w:txbxContent>
                            <w:p w:rsidR="0039602C" w:rsidRPr="005E4A3B" w:rsidRDefault="0039602C" w:rsidP="0039602C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65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BIrsYA&#10;AADcAAAADwAAAGRycy9kb3ducmV2LnhtbESPT2vCQBTE74V+h+UVvEjdVKE1MatIq6a34p+Lt0f2&#10;ZROafRuyq6bfvlsQehxm5jdMvhpsK67U+8axgpdJAoK4dLpho+B03D7PQfiArLF1TAp+yMNq+fiQ&#10;Y6bdjfd0PQQjIoR9hgrqELpMSl/WZNFPXEccvcr1FkOUvZG6x1uE21ZOk+RVWmw4LtTY0XtN5ffh&#10;YhW8fazH9HV2Vdiku7Qw+2KXmkKp0dOwXoAINIT/8L39qRXM5i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lBIrsYAAADcAAAADwAAAAAAAAAAAAAAAACYAgAAZHJz&#10;L2Rvd25yZXYueG1sUEsFBgAAAAAEAAQA9QAAAIsDAAAAAA==&#10;" filled="f" stroked="f">
                        <v:textbox inset="0,0,0,0">
                          <w:txbxContent>
                            <w:p w:rsidR="0039602C" w:rsidRPr="005E4A3B" w:rsidRDefault="0039602C" w:rsidP="0039602C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66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N37sIA&#10;AADcAAAADwAAAGRycy9kb3ducmV2LnhtbERPu27CMBTdK/EP1kXqUoEDSIUEDELQkm4Vj4XtKr44&#10;EfF1FLsQ/h4PSB2Pznux6mwtbtT6yrGC0TABQVw4XbFRcDp+D2YgfEDWWDsmBQ/ysFr23haYaXfn&#10;Pd0OwYgYwj5DBWUITSalL0qy6IeuIY7cxbUWQ4StkbrFewy3tRwnyae0WHFsKLGhTUnF9fBnFUy3&#10;6w/6PbtL+Ep3aW72+S41uVLv/W49BxGoC//il/tHK5ikcX4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s3fuwgAAANwAAAAPAAAAAAAAAAAAAAAAAJgCAABkcnMvZG93&#10;bnJldi54bWxQSwUGAAAAAAQABAD1AAAAhwMAAAAA&#10;" filled="f" stroked="f">
                        <v:textbox inset="0,0,0,0">
                          <w:txbxContent>
                            <w:p w:rsidR="0039602C" w:rsidRPr="000411E6" w:rsidRDefault="0039602C" w:rsidP="0039602C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67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/SdcUA&#10;AADcAAAADwAAAGRycy9kb3ducmV2LnhtbESPQWvCQBSE7wX/w/IEL6VutKAmuoqoNd5E20tvj+xz&#10;E8y+DdlV03/fFQo9DjPzDbNYdbYWd2p95VjBaJiAIC6crtgo+Pr8eJuB8AFZY+2YFPyQh9Wy97LA&#10;TLsHn+h+DkZECPsMFZQhNJmUvijJoh+6hjh6F9daDFG2RuoWHxFuazlOkom0WHFcKLGhTUnF9Xyz&#10;Cqbb9Ssdv90l7NJ9mptTvk9NrtSg363nIAJ14T/81z5oBe/pCJ5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1/9J1xQAAANwAAAAPAAAAAAAAAAAAAAAAAJgCAABkcnMv&#10;ZG93bnJldi54bWxQSwUGAAAAAAQABAD1AAAAigMAAAAA&#10;" filled="f" stroked="f">
                        <v:textbox inset="0,0,0,0">
                          <w:txbxContent>
                            <w:p w:rsidR="0039602C" w:rsidRPr="000411E6" w:rsidRDefault="0039602C" w:rsidP="0039602C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490" o:spid="_x0000_s1268" style="position:absolute;left:33862;top:10329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CsX8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uaH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6grF/CAAAA3AAAAA8A&#10;AAAAAAAAAAAAAAAAqgIAAGRycy9kb3ducmV2LnhtbFBLBQYAAAAABAAEAPoAAACZAwAAAAA=&#10;">
                <v:rect id="Rectangle 122" o:spid="_x0000_s1269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7tzsgA&#10;AADcAAAADwAAAGRycy9kb3ducmV2LnhtbESPT2vCQBTE7wW/w/IEL1I3tW2oqauo4J9DQdRSr8/s&#10;axKafRuyq4l++m5B6HGYmd8w42lrSnGh2hWWFTwNIhDEqdUFZwo+D8vHNxDOI2ssLZOCKzmYTjoP&#10;Y0y0bXhHl73PRICwS1BB7n2VSOnSnAy6ga2Ig/dta4M+yDqTusYmwE0ph1EUS4MFh4UcK1rklP7s&#10;z0aBOc8+RvPT2r/2m9UhvsUrPG6/lOp129k7CE+t/w/f2xut4GX0DH9nwhGQk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a3u3OyAAAANwAAAAPAAAAAAAAAAAAAAAAAJgCAABk&#10;cnMvZG93bnJldi54bWxQSwUGAAAAAAQABAD1AAAAjQMAAAAA&#10;" filled="f" stroked="f">
                  <v:textbox inset="1pt,.4mm,1pt,1pt">
                    <w:txbxContent>
                      <w:p w:rsidR="0039602C" w:rsidRPr="006C5C53" w:rsidRDefault="0039602C" w:rsidP="00396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70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XrzcgA&#10;AADcAAAADwAAAGRycy9kb3ducmV2LnhtbESPT2vCQBTE70K/w/IKvUjdWDSt0VVU8M+hUKqlvT6z&#10;r0lo9m3Irib66d2C4HGYmd8wk1lrSnGi2hWWFfR7EQji1OqCMwVf+9XzGwjnkTWWlknBmRzMpg+d&#10;CSbaNvxJp53PRICwS1BB7n2VSOnSnAy6nq2Ig/dra4M+yDqTusYmwE0pX6IolgYLDgs5VrTMKf3b&#10;HY0Cc5y/jxaHjR92m/U+vsRr/Pn4VurpsZ2PQXhq/T18a2+1gsHoFf7PhCMgp1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l5evNyAAAANwAAAAPAAAAAAAAAAAAAAAAAJgCAABk&#10;cnMvZG93bnJldi54bWxQSwUGAAAAAAQABAD1AAAAjQMAAAAA&#10;" filled="f" stroked="f">
                  <v:textbox inset="1pt,.4mm,1pt,1pt">
                    <w:txbxContent>
                      <w:p w:rsidR="0039602C" w:rsidRPr="006C5C53" w:rsidRDefault="0039602C" w:rsidP="00396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7057" w:rsidRDefault="005F705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9984" behindDoc="0" locked="1" layoutInCell="1" allowOverlap="1" wp14:anchorId="60A43D72" wp14:editId="17D620CC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147" name="Группа 1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5306"/>
                      </a:xfrm>
                    </wpg:grpSpPr>
                    <wpg:grpSp>
                      <wpg:cNvPr id="148" name="Группа 1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149" name="Группа 1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50" name="Группа 1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51" name="Группа 1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53" name="Группа 1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54" name="Группа 1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60" name="Группа 1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61" name="Группа 1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7" name="Группа 1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1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7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F7057" w:rsidRDefault="005F7057" w:rsidP="005F7057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4" name="Группа 174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175" name="Группа 175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176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7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8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1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2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3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4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5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96" name="Группа 196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197" name="Группа 197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198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CB1016" w:rsidRDefault="005F7057" w:rsidP="005F7057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199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5374BE" w:rsidRDefault="005F7057" w:rsidP="005F7057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D53AE8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200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Default="005F7057" w:rsidP="005F7057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D53AE8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01" name="Группа 201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2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945CCC" w:rsidRDefault="005F7057" w:rsidP="005F7057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203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Default="005F7057" w:rsidP="005F7057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2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5E4A3B" w:rsidRDefault="005F7057" w:rsidP="005F7057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205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0411E6" w:rsidRDefault="005F7057" w:rsidP="005F7057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23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5E4A3B" w:rsidRDefault="005F7057" w:rsidP="005F7057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24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Default="005F7057" w:rsidP="005F7057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24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Default="005F7057" w:rsidP="005F7057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24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945CCC" w:rsidRDefault="005F7057" w:rsidP="005F7057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24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945CCC" w:rsidRDefault="005F7057" w:rsidP="005F7057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24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5E4A3B" w:rsidRDefault="005F7057" w:rsidP="005F7057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24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5E4A3B" w:rsidRDefault="005F7057" w:rsidP="005F7057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24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0411E6" w:rsidRDefault="005F7057" w:rsidP="005F7057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24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F7057" w:rsidRPr="000411E6" w:rsidRDefault="005F7057" w:rsidP="005F7057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248" name="Группа 248"/>
                      <wpg:cNvGrpSpPr/>
                      <wpg:grpSpPr>
                        <a:xfrm>
                          <a:off x="3386295" y="10329706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2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F7057" w:rsidRPr="006C5C53" w:rsidRDefault="005F7057" w:rsidP="005F705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25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F7057" w:rsidRPr="006C5C53" w:rsidRDefault="005F7057" w:rsidP="005F705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47" o:spid="_x0000_s1271" style="position:absolute;left:0;text-align:left;margin-left:22.7pt;margin-top:14.2pt;width:558.45pt;height:826.3pt;z-index:251689984;mso-position-horizontal-relative:page;mso-position-vertical-relative:page;mso-width-relative:margin;mso-height-relative:margin" coordsize="70920,10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">
              <v:group id="Группа 148" o:spid="_x0000_s1272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<v:group id="Группа 149" o:spid="_x0000_s1273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SKAc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Lc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JSKAcQAAADcAAAA&#10;DwAAAAAAAAAAAAAAAACqAgAAZHJzL2Rvd25yZXYueG1sUEsFBgAAAAAEAAQA+gAAAJsDAAAAAA==&#10;">
                  <v:group id="Группа 150" o:spid="_x0000_s1274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Yd7VBxgAAANwA&#10;AAAPAAAAAAAAAAAAAAAAAKoCAABkcnMvZG93bnJldi54bWxQSwUGAAAAAAQABAD6AAAAnQMAAAAA&#10;">
                    <v:group id="Группа 151" o:spid="_x0000_s127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zsQ2s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MnM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NzsQ2sEAAADcAAAADwAA&#10;AAAAAAAAAAAAAACqAgAAZHJzL2Rvd25yZXYueG1sUEsFBgAAAAAEAAQA+gAAAJgDAAAAAA==&#10;">
                      <v:rect id="Rectangle 91" o:spid="_x0000_s1276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gYSMEA&#10;AADcAAAADwAAAGRycy9kb3ducmV2LnhtbERPS2sCMRC+F/wPYQreNKngo6tR1CJVbz6g12Ez7i5u&#10;JkuS6vbfG0HobT6+58wWra3FjXyoHGv46CsQxLkzFRcazqdNbwIiRGSDtWPS8EcBFvPO2wwz4+58&#10;oNsxFiKFcMhQQxljk0kZ8pIshr5riBN3cd5iTNAX0ni8p3Bby4FSI2mx4tRQYkPrkvLr8ddquJzV&#10;bnyKtFyt/edw/6V+Rlv1rXX3vV1OQURq47/45d6aNH84gOcz6QI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CIGEjBAAAA3AAAAA8AAAAAAAAAAAAAAAAAmAIAAGRycy9kb3du&#10;cmV2LnhtbFBLBQYAAAAABAAEAPUAAACGAwAAAAA=&#10;" filled="f" strokeweight="1.5pt">
                        <v:textbox inset=",1mm"/>
                      </v:rect>
                      <v:group id="Группа 153" o:spid="_x0000_s1277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KUrNs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OUC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opSs2wwAAANwAAAAP&#10;AAAAAAAAAAAAAAAAAKoCAABkcnMvZG93bnJldi54bWxQSwUGAAAAAAQABAD6AAAAmgMAAAAA&#10;">
                        <v:group id="Группа 154" o:spid="_x0000_s1278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0yzQs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6S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TLNCwwAAANwAAAAP&#10;AAAAAAAAAAAAAAAAAKoCAABkcnMvZG93bnJldi54bWxQSwUGAAAAAAQABAD6AAAAmgMAAAAA&#10;">
                          <v:line id="Line 76" o:spid="_x0000_s1279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Oj0sEAAADcAAAADwAAAGRycy9kb3ducmV2LnhtbERPS4vCMBC+L/gfwgje1nQFRapRlgVB&#10;0cP6AK9DM23KNpOSRFv/vVkQvM3H95zlureNuJMPtWMFX+MMBHHhdM2Vgst58zkHESKyxsYxKXhQ&#10;gPVq8LHEXLuOj3Q/xUqkEA45KjAxtrmUoTBkMYxdS5y40nmLMUFfSe2xS+G2kZMsm0mLNacGgy39&#10;GCr+TjerQO723a/fTC5lVW5bd92Zw6zrlRoN++8FiEh9fItf7q1O86dT+H8mXSB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xA6PSwQAAANwAAAAPAAAAAAAAAAAAAAAA&#10;AKECAABkcnMvZG93bnJldi54bWxQSwUGAAAAAAQABAD5AAAAjwMAAAAA&#10;" strokeweight="1.5pt"/>
                          <v:line id="Line 77" o:spid="_x0000_s1280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E9pcEAAADcAAAADwAAAGRycy9kb3ducmV2LnhtbERPTYvCMBC9L/gfwgje1lRhi1SjiCAo&#10;u4fVFfY6NNOm2ExKEm3995sFwds83uesNoNtxZ18aBwrmE0zEMSl0w3XCi4/+/cFiBCRNbaOScGD&#10;AmzWo7cVFtr1fKL7OdYihXAoUIGJsSukDKUhi2HqOuLEVc5bjAn6WmqPfQq3rZxnWS4tNpwaDHa0&#10;M1RezzerQB4/+2+/n1+qujp07vdovvJ+UGoyHrZLEJGG+BI/3Qed5n/k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B0T2lwQAAANwAAAAPAAAAAAAAAAAAAAAA&#10;AKECAABkcnMvZG93bnJldi54bWxQSwUGAAAAAAQABAD5AAAAjwMAAAAA&#10;" strokeweight="1.5pt"/>
                          <v:line id="Line 78" o:spid="_x0000_s1281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p2YPsEAAADcAAAADwAAAGRycy9kb3ducmV2LnhtbERPTYvCMBC9L/gfwgje1lRBV6pRRBAU&#10;97CrgtehmTbFZlKSaOu/3yws7G0e73NWm9424kk+1I4VTMYZCOLC6ZorBdfL/n0BIkRkjY1jUvCi&#10;AJv14G2FuXYdf9PzHCuRQjjkqMDE2OZShsKQxTB2LXHiSuctxgR9JbXHLoXbRk6zbC4t1pwaDLa0&#10;M1Tczw+rQB5P3ZffT69lVR5adzuaz3nXKzUa9tsliEh9/Bf/uQ86zZ99wO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nZg+wQAAANwAAAAPAAAAAAAAAAAAAAAA&#10;AKECAABkcnMvZG93bnJldi54bWxQSwUGAAAAAAQABAD5AAAAjwMAAAAA&#10;" strokeweight="1.5pt"/>
                          <v:line id="Line 79" o:spid="_x0000_s1282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IMTM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oZV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AgxMxAAAANwAAAAPAAAAAAAAAAAA&#10;AAAAAKECAABkcnMvZG93bnJldi54bWxQSwUGAAAAAAQABAD5AAAAkgMAAAAA&#10;" strokeweight="1.5pt"/>
                        </v:group>
                        <v:line id="Line 92" o:spid="_x0000_s1283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E6p18EAAADcAAAADwAAAGRycy9kb3ducmV2LnhtbERPTYvCMBC9L/gfwgje1lRBWatRRBAU&#10;97CrgtehmTbFZlKSaOu/3yws7G0e73NWm9424kk+1I4VTMYZCOLC6ZorBdfL/v0DRIjIGhvHpOBF&#10;ATbrwdsKc+06/qbnOVYihXDIUYGJsc2lDIUhi2HsWuLElc5bjAn6SmqPXQq3jZxm2VxarDk1GGxp&#10;Z6i4nx9WgTyeui+/n17Lqjy07nY0n/OuV2o07LdLEJH6+C/+cx90mj9bwO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wTqnXwQAAANwAAAAPAAAAAAAAAAAAAAAA&#10;AKECAABkcnMvZG93bnJldi54bWxQSwUGAAAAAAQABAD5AAAAjwMAAAAA&#10;" strokeweight="1.5pt"/>
                      </v:group>
                    </v:group>
                    <v:group id="Группа 160" o:spid="_x0000_s1284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WG3/8xgAAANwA&#10;AAAPAAAAAAAAAAAAAAAAAKoCAABkcnMvZG93bnJldi54bWxQSwUGAAAAAAQABAD6AAAAnQMAAAAA&#10;">
                      <v:group id="Группа 161" o:spid="_x0000_s1285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VfaZ8MAAADc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5MYbs+E&#10;C+T+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5V9pnwwAAANw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86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Ga/8IA&#10;AADcAAAADwAAAGRycy9kb3ducmV2LnhtbERP24rCMBB9F/yHMAu+iKb60NWuUXRhQREKXj5gtplt&#10;i82kJFHr3xtB2Lc5nOssVp1pxI2cry0rmIwTEMSF1TWXCs6nn9EMhA/IGhvLpOBBHlbLfm+BmbZ3&#10;PtDtGEoRQ9hnqKAKoc2k9EVFBv3YtsSR+7POYIjQlVI7vMdw08hpkqTSYM2xocKWvisqLserUYB5&#10;mE8ubrMph9dTnqe738+z3is1+OjWXyACdeFf/HZvdZyfTuH1TLxAL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4Zr/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5F7057" w:rsidRDefault="005F7057" w:rsidP="005F7057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87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0/ZMMA&#10;AADcAAAADwAAAGRycy9kb3ducmV2LnhtbERP3WrCMBS+H+wdwhnsZthUhW7WRpnCQBkUpj7AsTlr&#10;i81JSaLWtzfCYHfn4/s9xXIwnbiQ861lBeMkBUFcWd1yreCw/xp9gPABWWNnmRTcyMNy8fxUYK7t&#10;lX/osgu1iCHsc1TQhNDnUvqqIYM+sT1x5H6tMxgidLXUDq8x3HRykqaZNNhybGiwp3VD1Wl3Ngqw&#10;DLPxya1W9dt5X5bZ9vh+0N9Kvb4Mn3MQgYbwL/5zb3Scn03h8Uy8QC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a0/Z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5F7057" w:rsidRDefault="005F7057" w:rsidP="005F7057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88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SnEMMA&#10;AADcAAAADwAAAGRycy9kb3ducmV2LnhtbERP3WrCMBS+H+wdwhnsZthUkW7WRpnCQBkUpj7AsTlr&#10;i81JSaLWtzfCYHfn4/s9xXIwnbiQ861lBeMkBUFcWd1yreCw/xp9gPABWWNnmRTcyMNy8fxUYK7t&#10;lX/osgu1iCHsc1TQhNDnUvqqIYM+sT1x5H6tMxgidLXUDq8x3HRykqaZNNhybGiwp3VD1Wl3Ngqw&#10;DLPxya1W9dt5X5bZ9vh+0N9Kvb4Mn3MQgYbwL/5zb3Scn03h8Uy8QC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kSnE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5F7057" w:rsidRDefault="005F7057" w:rsidP="005F7057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89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gCi8MA&#10;AADcAAAADwAAAGRycy9kb3ducmV2LnhtbERP3WrCMBS+H+wdwhnsZthUwW7WRpnCQBkUpj7AsTlr&#10;i81JSaLWtzfCYHfn4/s9xXIwnbiQ861lBeMkBUFcWd1yreCw/xp9gPABWWNnmRTcyMNy8fxUYK7t&#10;lX/osgu1iCHsc1TQhNDnUvqqIYM+sT1x5H6tMxgidLXUDq8x3HRykqaZNNhybGiwp3VD1Wl3Ngqw&#10;DLPxya1W9dt5X5bZ9vh+0N9Kvb4Mn3MQgYbwL/5zb3Scn03h8Uy8QC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QgCi8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5F7057" w:rsidRDefault="005F7057" w:rsidP="005F7057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90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qc/MIA&#10;AADcAAAADwAAAGRycy9kb3ducmV2LnhtbERP24rCMBB9F/Yfwizsi2iqD1WrUdYFYUUoePmAsRnb&#10;YjMpSdTu328Ewbc5nOssVp1pxJ2cry0rGA0TEMSF1TWXCk7HzWAKwgdkjY1lUvBHHlbLj94CM20f&#10;vKf7IZQihrDPUEEVQptJ6YuKDPqhbYkjd7HOYIjQlVI7fMRw08hxkqTSYM2xocKWfioqroebUYB5&#10;mI2ubr0u+7djnqfb8+Skd0p9fXbfcxCBuvAWv9y/Os5PU3g+Ey+Qy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2pz8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5F7057" w:rsidRDefault="005F7057" w:rsidP="005F7057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67" o:spid="_x0000_s1291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    <v:shape id="Text Box 87" o:spid="_x0000_s1292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urKcYA&#10;AADcAAAADwAAAGRycy9kb3ducmV2LnhtbESPQWvDMAyF74P9B6PBbquzspaR1S1lsFF6Ge162FHE&#10;mh0ay0nspll//XQo9Cbxnt77tFiNoVED9amObOB5UoAirqKt2Rk4fH88vYJKGdliE5kM/FGC1fL+&#10;boGljWfe0bDPTkkIpxIN+JzbUutUeQqYJrElFu039gGzrL3TtsezhIdGT4tirgPWLA0eW3r3VB33&#10;p2Cg8+PLzHVfzXHYXtzaf25Sd/gx5vFhXL+ByjTmm/l6vbGCPxda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8urK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5F7057" w:rsidRDefault="005F7057" w:rsidP="005F7057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93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cOssMA&#10;AADcAAAADwAAAGRycy9kb3ducmV2LnhtbERPTWsCMRC9F/wPYYTealaxoqtRRFCkl1LrweOwGZPF&#10;zWR3E9dtf31TKPQ2j/c5q03vKtFRG0rPCsajDARx4XXJRsH5c/8yBxEissbKMyn4ogCb9eBphbn2&#10;D/6g7hSNSCEcclRgY6xzKUNhyWEY+Zo4cVffOowJtkbqFh8p3FVykmUz6bDk1GCxpp2l4na6OwWN&#10;7aevpnmvbt3bt9nawzE054tSz8N+uwQRqY//4j/3Uaf5swX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IcOssMAAADc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5F7057" w:rsidRDefault="005F7057" w:rsidP="005F7057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94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Qx8sYA&#10;AADcAAAADwAAAGRycy9kb3ducmV2LnhtbESPQU/DMAyF70j8h8hIu7EUtAEqy6YJCTTtMjF24Gg1&#10;JqnWOG0Tum6/fj4gcbP1nt/7vFiNoVED9amObOBhWoAirqKt2Rk4fL3fv4BKGdliE5kMnCnBanl7&#10;s8DSxhN/0rDPTkkIpxIN+JzbUutUeQqYprElFu0n9gGzrL3TtseThIdGPxbFkw5YszR4bOnNU3Xc&#10;/wYDnR9nc9ftmuOwvbi1/9ik7vBtzORuXL+CyjTmf/Pf9cYK/rPgyzMygV5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GQx8s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5F7057" w:rsidRDefault="005F7057" w:rsidP="005F7057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95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iUacMA&#10;AADcAAAADwAAAGRycy9kb3ducmV2LnhtbERPTWsCMRC9F/wPYYTeatbSVlmNIkJFeim1HjwOmzFZ&#10;3Ex2N3Fd/fWNIPQ2j/c582XvKtFRG0rPCsajDARx4XXJRsH+9/NlCiJEZI2VZ1JwpQDLxeBpjrn2&#10;F/6hbheNSCEcclRgY6xzKUNhyWEY+Zo4cUffOowJtkbqFi8p3FXyNcs+pMOSU4PFmtaWitPu7BQ0&#10;tn97N813deq+bmZlN9vQ7A9KPQ/71QxEpD7+ix/urU7zJ2O4P5Mu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yiUacMAAADc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5F7057" w:rsidRDefault="005F7057" w:rsidP="005F7057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96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oKHsMA&#10;AADcAAAADwAAAGRycy9kb3ducmV2LnhtbERPTWsCMRC9F/wPYYTealZpq6xGEUGRXkqtB4/DZkwW&#10;N5PdTVy3/fWNIPQ2j/c5i1XvKtFRG0rPCsajDARx4XXJRsHxe/syAxEissbKMyn4oQCr5eBpgbn2&#10;N/6i7hCNSCEcclRgY6xzKUNhyWEY+Zo4cWffOowJtkbqFm8p3FVykmXv0mHJqcFiTRtLxeVwdQoa&#10;27++meazunQfv2Ztd/vQHE9KPQ/79RxEpD7+ix/uvU7zpxO4P5Mu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/oKHsMAAADc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5F7057" w:rsidRDefault="005F7057" w:rsidP="005F7057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97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Hhs8IA&#10;AADcAAAADwAAAGRycy9kb3ducmV2LnhtbERPS2sCMRC+F/wPYQRvNbFSH6tRrKX4uPkAr8Nm3F3c&#10;TJYk1e2/b4RCb/PxPWe+bG0t7uRD5VjDoK9AEOfOVFxoOJ++XicgQkQ2WDsmDT8UYLnovMwxM+7B&#10;B7ofYyFSCIcMNZQxNpmUIS/JYui7hjhxV+ctxgR9IY3HRwq3tXxTaiQtVpwaSmxoXVJ+O35bDdez&#10;2o1PkVYfaz9933+qy2irNlr3uu1qBiJSG//Ff+6tSfPHQ3g+ky6Qi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ceGzwgAAANwAAAAPAAAAAAAAAAAAAAAAAJgCAABkcnMvZG93&#10;bnJldi54bWxQSwUGAAAAAAQABAD1AAAAhwMAAAAA&#10;" filled="f" strokeweight="1.5pt">
                    <v:textbox inset=",1mm"/>
                  </v:rect>
                </v:group>
                <v:group id="Группа 174" o:spid="_x0000_s1298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PnvIs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Pkb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PnvIsQAAADcAAAA&#10;DwAAAAAAAAAAAAAAAACqAgAAZHJzL2Rvd25yZXYueG1sUEsFBgAAAAAEAAQA+gAAAJsDAAAAAA==&#10;">
                  <v:group id="Группа 175" o:spid="_x0000_s1299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7VKucMAAADcAAAADwAAAGRycy9kb3ducmV2LnhtbERPS4vCMBC+L/gfwgje&#10;NK2iLl2jiKh4EMEHLHsbmrEtNpPSxLb++82CsLf5+J6zWHWmFA3VrrCsIB5FIIhTqwvOFNyuu+En&#10;COeRNZaWScGLHKyWvY8FJtq2fKbm4jMRQtglqCD3vkqkdGlOBt3IVsSBu9vaoA+wzqSusQ3hppTj&#10;KJpJgwWHhhwr2uSUPi5Po2DfYruexNvm+LhvXj/X6en7GJNSg363/gLhqfP/4rf7oMP8+RT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DtUq5wwAAANwAAAAP&#10;AAAAAAAAAAAAAAAAAKoCAABkcnMvZG93bnJldi54bWxQSwUGAAAAAAQABAD6AAAAmgMAAAAA&#10;">
                    <v:line id="Line 102" o:spid="_x0000_s1300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uAXcUAAADcAAAADwAAAGRycy9kb3ducmV2LnhtbERPS2vCQBC+F/wPywheim6MoJK6io8W&#10;Sm8+oPQ2ZCfZ0OxszG5N2l/fLRS8zcf3nNWmt7W4UesrxwqmkwQEce50xaWCy/llvAThA7LG2jEp&#10;+CYPm/XgYYWZdh0f6XYKpYgh7DNUYEJoMil9bsiin7iGOHKFay2GCNtS6ha7GG5rmSbJXFqsODYY&#10;bGhvKP88fVkFs+Lj+fE6O0zTtEreCvPT5bv3UqnRsN8+gQjUh7v43/2q4/zFHP6eiRfI9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QuAXc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2" o:spid="_x0000_s1301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BeRPcQAAADcAAAADwAAAGRycy9kb3ducmV2LnhtbERPTUvDQBC9F/wPywheitnUw0Zit0UK&#10;QkEQrBWvY3ZMQrOzMTttU399tyD0No/3OfPl6Dt1oCG2gS3MshwUcRVcy7WF7cfL/SOoKMgOu8Bk&#10;4UQRloubyRxLF478ToeN1CqFcCzRQiPSl1rHqiGPMQs9ceJ+wuBREhxq7QY8pnDf6Yc8N9pjy6mh&#10;wZ5WDVW7zd5b+MS/Wk6v39O3nTGy/fo1+1VhrL27HZ+fQAmNchX/u9cuzS8KuDyTLtCLM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F5E9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3" o:spid="_x0000_s1302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gFT8YAAADcAAAADwAAAGRycy9kb3ducmV2LnhtbESPQUsDQQyF74L/YYjgReysHqaydlqk&#10;UBAEobXiNe7E3aU7me1O2m77681B8JbwXt77MluMsTNHGnKb2MPDpABDXKXQcu1h+7G6fwKTBTlg&#10;l5g8nCnDYn59NcMypBOv6biR2mgI5xI9NCJ9aW2uGoqYJ6knVu0nDRFF16G2YcCThsfOPhaFsxFb&#10;1oYGe1o2VO02h+jhEy+1nN++7953zsn2a+8Oy6nz/vZmfHkGIzTKv/nv+jUo/lRp9RmdwM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mIBU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303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dGH1sMAAADcAAAADwAAAGRycy9kb3ducmV2LnhtbERPTWvCQBC9C/0PyxR6MxsLTWJ0lbTU&#10;IghCY/E8ZKdJaHY2ZLcm/fddQfA2j/c56+1kOnGhwbWWFSyiGARxZXXLtYKv026egXAeWWNnmRT8&#10;kYPt5mG2xlzbkT/pUvpahBB2OSpovO9zKV3VkEEX2Z44cN92MOgDHGqpBxxDuOnkcxwn0mDLoaHB&#10;nt4aqn7KX6Pgxbymh/H0sUyK99SQPy+yY7FT6ulxKlYgPE3+Lr659zrMT5dwfSZcID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HRh9bDAAAA3AAAAA8AAAAAAAAAAAAA&#10;AAAAoQIAAGRycy9kb3ducmV2LnhtbFBLBQYAAAAABAAEAPkAAACRAwAAAAA=&#10;" strokecolor="windowText" strokeweight="1.5pt"/>
                    <v:line id="Line 98" o:spid="_x0000_s1304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HvNlccAAADcAAAADwAAAGRycy9kb3ducmV2LnhtbESPT0vDQBDF7wW/wzJCL8VumoKU2G3R&#10;/gHxZhXE25CdZIPZ2ZjdNtFP7xyE3mZ4b977zXo7+lZdqI9NYAOLeQaKuAy24drA+9vxbgUqJmSL&#10;bWAy8EMRtpubyRoLGwZ+pcsp1UpCOBZowKXUFVrH0pHHOA8dsWhV6D0mWfta2x4HCfetzrPsXnts&#10;WBocdrRzVH6dzt7Asvo8zL6X+0WeN9lL5X6H8umjNmZ6Oz4+gEo0pqv5//rZCv5K8OUZmUB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e82V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305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fc9cMAAADcAAAADwAAAGRycy9kb3ducmV2LnhtbERPTWvCQBC9C/0PyxR6Ed3Yw1aiq4hQ&#10;KBQKtYrXMTsmwexsmh019td3CwVv83ifM1/2vlEX6mId2MJknIEiLoKrubSw/XodTUFFQXbYBCYL&#10;N4qwXDwM5pi7cOVPumykVCmEY44WKpE21zoWFXmM49ASJ+4YOo+SYFdq1+E1hftGP2eZ0R5rTg0V&#10;trSuqDhtzt7CDn9Kub0fhh8nY2S7/zbn9Yux9umxX81ACfVyF/+731yaP53A3zPpAr34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1n3PX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00" o:spid="_x0000_s1306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bVCgsMAAADcAAAADwAAAGRycy9kb3ducmV2LnhtbERPTWvCQBC9F/wPywheSt3oYSvRVUQo&#10;CEKh1tLrmB2TYHY2zY4a++u7hUJv83ifs1j1vlFX6mId2MJknIEiLoKrubRweH95moGKguywCUwW&#10;7hRhtRw8LDB34cZvdN1LqVIIxxwtVCJtrnUsKvIYx6ElTtwpdB4lwa7UrsNbCveNnmaZ0R5rTg0V&#10;trSpqDjvL97CB36Xct8dH1/Pxsjh88tcNs/G2tGwX89BCfXyL/5zb12aP5vC7zPpAr3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21QoL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01" o:spid="_x0000_s1307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XDFP8QAAADcAAAADwAAAGRycy9kb3ducmV2LnhtbERPS2vCQBC+C/0Pywi9iNmYQLGpq/QJ&#10;xZtakN6G7CQbzM6m2a1J++u7QsHbfHzPWW1G24oz9b5xrGCRpCCIS6cbrhV8HN7mSxA+IGtsHZOC&#10;H/KwWd9MVlhoN/COzvtQixjCvkAFJoSukNKXhiz6xHXEkatcbzFE2NdS9zjEcNvKLE3vpMWGY4PB&#10;jp4Nlaf9t1WQV5+vs6/8ZZFlTbqtzO9QPh1rpW6n4+MDiEBjuIr/3e86zr/P4fJMvEC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cMU/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3" o:spid="_x0000_s1308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urB/sYAAADcAAAADwAAAGRycy9kb3ducmV2LnhtbESPzWrDMBCE74W+g9hCb42cEEztRgml&#10;EMghlzqBurfF2tpOrJVtyT95+6hQ6G2Xmfl2drObTSNG6l1tWcFyEYEgLqyuuVRwPu1fXkE4j6yx&#10;sUwKbuRgt3182GCq7cSfNGa+FAHCLkUFlfdtKqUrKjLoFrYlDtqP7Q36sPal1D1OAW4auYqiWBqs&#10;OVyosKWPioprNphAOcfJPvnq6uGy7LL8u+3y0xGVen6a399AeJr9v/kvfdChfrKG32fCBHJ7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rqwf7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309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4VMK8QAAADcAAAADwAAAGRycy9kb3ducmV2LnhtbERP30sCQRB+D/oflgl6Ed1LaNPTVUIQ&#10;giDQDF/H2+nu8Hb2uh317K9vg6C3+fh+znzZ+0adqYt1YAsPowwUcRFczaWF3ft6OAEVBdlhE5gs&#10;XCnCcnF7M8fchQtv6LyVUqUQjjlaqETaXOtYVOQxjkJLnLjP0HmUBLtSuw4vKdw3epxlRnusOTVU&#10;2NKqouK4PXkLH/hdyvX1MHg7GiO7/Zc5rZ6Mtfd3/fMMlFAv/+I/94tL86eP8PtMukAv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hUwr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</v:group>
                  <v:group id="Группа 196" o:spid="_x0000_s1310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2syNMMAAADcAAAADwAAAGRycy9kb3ducmV2LnhtbERPS4vCMBC+C/6HMIK3&#10;Na2y4naNIqLiQRZ8wLK3oRnbYjMpTWzrv98Igrf5+J4zX3amFA3VrrCsIB5FIIhTqwvOFFzO248Z&#10;COeRNZaWScGDHCwX/d4cE21bPlJz8pkIIewSVJB7XyVSujQng25kK+LAXW1t0AdYZ1LX2IZwU8px&#10;FE2lwYJDQ44VrXNKb6e7UbBrsV1N4k1zuF3Xj7/z58/vISalhoNu9Q3CU+ff4pd7r8P8r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DazI0wwAAANwAAAAP&#10;AAAAAAAAAAAAAAAAAKoCAABkcnMvZG93bnJldi54bWxQSwUGAAAAAAQABAD6AAAAmgMAAAAA&#10;">
                    <v:group id="Группа 197" o:spid="_x0000_s1311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CeXr8QAAADcAAAADwAAAGRycy9kb3ducmV2LnhtbERPS2vCQBC+F/wPywi9&#10;1U0srRqziogtPYjgA8TbkJ08MDsbstsk/vtuodDbfHzPSdeDqUVHrassK4gnEQjizOqKCwWX88fL&#10;HITzyBpry6TgQQ7Wq9FTiom2PR+pO/lChBB2CSoovW8SKV1WkkE3sQ1x4HLbGvQBtoXULfYh3NRy&#10;GkXv0mDFoaHEhrYlZffTt1Hw2WO/eY133f6ebx+389vhuo9JqefxsFmC8DT4f/Gf+0uH+YsZ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CeXr8QAAADcAAAA&#10;DwAAAAAAAAAAAAAAAACqAgAAZHJzL2Rvd25yZXYueG1sUEsFBgAAAAAEAAQA+gAAAJsDAAAAAA==&#10;">
                      <v:rect id="Rectangle 123" o:spid="_x0000_s1312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TcO8cA&#10;AADcAAAADwAAAGRycy9kb3ducmV2LnhtbESPQWvCQBCF7wX/wzKCl1I3LRhq6ipaqHooiFra6zQ7&#10;TYLZ2ZBdTfTXdw6F3mZ4b977ZrboXa0u1IbKs4HHcQKKOPe24sLAx/Ht4RlUiMgWa89k4EoBFvPB&#10;3Qwz6zve0+UQCyUhHDI0UMbYZFqHvCSHYewbYtF+fOswytoW2rbYSbir9VOSpNphxdJQYkOvJeWn&#10;w9kZcOfl+3T1vYmT+259TG/pGr92n8aMhv3yBVSkPv6b/663VvCnQivPyAR6/g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kU3DvHAAAA3AAAAA8AAAAAAAAAAAAAAAAAmAIAAGRy&#10;cy9kb3ducmV2LnhtbFBLBQYAAAAABAAEAPUAAACMAwAAAAA=&#10;" filled="f" stroked="f">
                        <v:textbox inset="1pt,.4mm,1pt,1pt">
                          <w:txbxContent>
                            <w:p w:rsidR="005F7057" w:rsidRPr="00CB1016" w:rsidRDefault="005F7057" w:rsidP="005F7057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313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lh5oMQA&#10;AADcAAAADwAAAGRycy9kb3ducmV2LnhtbERPS2vCQBC+F/wPywi9FN200GCiq1hB66EgPtDrmB2T&#10;YHY2ZFcT++u7hUJv8/E9ZzLrTCXu1LjSsoLXYQSCOLO65FzBYb8cjEA4j6yxskwKHuRgNu09TTDV&#10;tuUt3Xc+FyGEXYoKCu/rVEqXFWTQDW1NHLiLbQz6AJtc6gbbEG4q+RZFsTRYcmgosKZFQdl1dzMK&#10;zG3+lXycP/37S7vax9/xCk+bo1LP/W4+BuGp8//iP/dah/lJAr/PhAvk9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YeaDEAAAA3AAAAA8AAAAAAAAAAAAAAAAAmAIAAGRycy9k&#10;b3ducmV2LnhtbFBLBQYAAAAABAAEAPUAAACJAwAAAAA=&#10;" filled="f" stroked="f">
                        <v:textbox inset="1pt,.4mm,1pt,1pt">
                          <w:txbxContent>
                            <w:p w:rsidR="005F7057" w:rsidRPr="005374BE" w:rsidRDefault="005F7057" w:rsidP="005F7057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D53AE8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314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0kxsYA&#10;AADcAAAADwAAAGRycy9kb3ducmV2LnhtbESPT2vCQBTE7wW/w/IEL6VuKhg0uglW8M+hUKqlvT6z&#10;zySYfRuyq4n99N1CocdhZn7DLLPe1OJGrassK3geRyCIc6srLhR8HDdPMxDOI2usLZOCOznI0sHD&#10;EhNtO36n28EXIkDYJaig9L5JpHR5SQbd2DbEwTvb1qAPsi2kbrELcFPLSRTF0mDFYaHEhtYl5ZfD&#10;1Sgw19Xr/OW089PHbnuMv+Mtfr19KjUa9qsFCE+9/w//tfdaQSDC75lwBGT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E0kxsYAAADcAAAADwAAAAAAAAAAAAAAAACYAgAAZHJz&#10;L2Rvd25yZXYueG1sUEsFBgAAAAAEAAQA9QAAAIsDAAAAAA==&#10;" filled="f" stroked="f">
                        <v:textbox inset="1pt,.4mm,1pt,1pt">
                          <w:txbxContent>
                            <w:p w:rsidR="005F7057" w:rsidRDefault="005F7057" w:rsidP="005F7057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D53AE8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201" o:spid="_x0000_s1315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61eu8YAAADc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WrKIbf&#10;M+EIyN0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/rV67xgAAANwA&#10;AAAPAAAAAAAAAAAAAAAAAKoCAABkcnMvZG93bnJldi54bWxQSwUGAAAAAAQABAD6AAAAnQMAAAAA&#10;">
                      <v:rect id="Rectangle 119" o:spid="_x0000_s1316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bWGMUA&#10;AADcAAAADwAAAGRycy9kb3ducmV2LnhtbESPzW7CMBCE75V4B2uReqnAaQ4tCRiEKCXcED8Xbqt4&#10;cSLidRQbSN++roTU42hmvtHMFr1txJ06XztW8D5OQBCXTtdsFJyO36MJCB+QNTaOScEPeVjMBy8z&#10;zLV78J7uh2BEhLDPUUEVQptL6cuKLPqxa4mjd3GdxRBlZ6Tu8BHhtpFpknxIizXHhQpbWlVUXg83&#10;q+Dza/lGu7O7hHW2yQqzLzaZKZR6HfbLKYhAffgPP9tbrSBNUvg7E4+An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xtYYxQAAANwAAAAPAAAAAAAAAAAAAAAAAJgCAABkcnMv&#10;ZG93bnJldi54bWxQSwUGAAAAAAQABAD1AAAAigMAAAAA&#10;" filled="f" stroked="f">
                        <v:textbox inset="0,0,0,0">
                          <w:txbxContent>
                            <w:p w:rsidR="005F7057" w:rsidRPr="00945CCC" w:rsidRDefault="005F7057" w:rsidP="005F7057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317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pzg8YA&#10;AADcAAAADwAAAGRycy9kb3ducmV2LnhtbESPT2vCQBTE70K/w/IKXqRuqtA2aTYi9U96K9peentk&#10;n5vQ7NuQXTV+e7cgeBxm5jdMvhhsK07U+8axgudpAoK4crpho+Dne/P0BsIHZI2tY1JwIQ+L4mGU&#10;Y6bdmXd02gcjIoR9hgrqELpMSl/VZNFPXUccvYPrLYYoeyN1j+cIt62cJcmLtNhwXKixo4+aqr/9&#10;0Sp4XS0n9PXrDmGdbtPS7Mptakqlxo/D8h1EoCHcw7f2p1YwS+bwfyYeAVl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Ipzg8YAAADcAAAADwAAAAAAAAAAAAAAAACYAgAAZHJz&#10;L2Rvd25yZXYueG1sUEsFBgAAAAAEAAQA9QAAAIsDAAAAAA==&#10;" filled="f" stroked="f">
                        <v:textbox inset="0,0,0,0">
                          <w:txbxContent>
                            <w:p w:rsidR="005F7057" w:rsidRDefault="005F7057" w:rsidP="005F7057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318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2Pr98YA&#10;AADcAAAADwAAAGRycy9kb3ducmV2LnhtbESPT2vCQBTE70K/w/IKXqRuKtI2aTYi9U96K9peentk&#10;n5vQ7NuQXTV+e7cgeBxm5jdMvhhsK07U+8axgudpAoK4crpho+Dne/P0BsIHZI2tY1JwIQ+L4mGU&#10;Y6bdmXd02gcjIoR9hgrqELpMSl/VZNFPXUccvYPrLYYoeyN1j+cIt62cJcmLtNhwXKixo4+aqr/9&#10;0Sp4XS0n9PXrDmGdbtPS7Mptakqlxo/D8h1EoCHcw7f2p1YwS+bwfyYeAVl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2Pr98YAAADcAAAADwAAAAAAAAAAAAAAAACYAgAAZHJz&#10;L2Rvd25yZXYueG1sUEsFBgAAAAAEAAQA9QAAAIsDAAAAAA==&#10;" filled="f" stroked="f">
                        <v:textbox inset="0,0,0,0">
                          <w:txbxContent>
                            <w:p w:rsidR="005F7057" w:rsidRPr="005E4A3B" w:rsidRDefault="005F7057" w:rsidP="005F7057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319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9ObMYA&#10;AADcAAAADwAAAGRycy9kb3ducmV2LnhtbESPT2vCQBTE70K/w/IKXqRuKtg2aTYi9U96K9peentk&#10;n5vQ7NuQXTV+e7cgeBxm5jdMvhhsK07U+8axgudpAoK4crpho+Dne/P0BsIHZI2tY1JwIQ+L4mGU&#10;Y6bdmXd02gcjIoR9hgrqELpMSl/VZNFPXUccvYPrLYYoeyN1j+cIt62cJcmLtNhwXKixo4+aqr/9&#10;0Sp4XS0n9PXrDmGdbtPS7Mptakqlxo/D8h1EoCHcw7f2p1YwS+bwfyYeAVl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C9ObMYAAADcAAAADwAAAAAAAAAAAAAAAACYAgAAZHJz&#10;L2Rvd25yZXYueG1sUEsFBgAAAAAEAAQA9QAAAIsDAAAAAA==&#10;" filled="f" stroked="f">
                        <v:textbox inset="0,0,0,0">
                          <w:txbxContent>
                            <w:p w:rsidR="005F7057" w:rsidRPr="000411E6" w:rsidRDefault="005F7057" w:rsidP="005F7057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320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w6O1MYA&#10;AADcAAAADwAAAGRycy9kb3ducmV2LnhtbESPT2vCQBTE74V+h+UVvIhuqtA2qatIrUlvxT8Xb4/s&#10;cxOafRuyWxO/vVsQehxm5jfMYjXYRlyo87VjBc/TBARx6XTNRsHxsJ28gfABWWPjmBRcycNq+fiw&#10;wEy7nnd02QcjIoR9hgqqENpMSl9WZNFPXUscvbPrLIYoOyN1h32E20bOkuRFWqw5LlTY0kdF5c/+&#10;1yp43azH9H1y5/CZ5mlhdkWemkKp0dOwfgcRaAj/4Xv7SyuYzVP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w6O1MYAAADcAAAADwAAAAAAAAAAAAAAAACYAgAAZHJz&#10;L2Rvd25yZXYueG1sUEsFBgAAAAAEAAQA9QAAAIsDAAAAAA==&#10;" filled="f" stroked="f">
                        <v:textbox inset="0,0,0,0">
                          <w:txbxContent>
                            <w:p w:rsidR="005F7057" w:rsidRPr="005E4A3B" w:rsidRDefault="005F7057" w:rsidP="005F7057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321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JUNMIA&#10;AADcAAAADwAAAGRycy9kb3ducmV2LnhtbERPy4rCMBTdC/MP4Q64EU1HxLEdo8g8rLuh6mZ2l+aa&#10;lmluShO1/r1ZCC4P571c97YRF+p87VjB2yQBQVw6XbNRcDz8jBcgfEDW2DgmBTfysF69DJaYaXfl&#10;gi77YEQMYZ+hgiqENpPSlxVZ9BPXEkfu5DqLIcLOSN3hNYbbRk6TZC4t1hwbKmzps6Lyf3+2Ct6/&#10;NiP6/XOn8J1u09wU+TY1uVLD137zASJQH57ih3unFUxn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MlQ0wgAAANwAAAAPAAAAAAAAAAAAAAAAAJgCAABkcnMvZG93&#10;bnJldi54bWxQSwUGAAAAAAQABAD1AAAAhwMAAAAA&#10;" filled="f" stroked="f">
                        <v:textbox inset="0,0,0,0">
                          <w:txbxContent>
                            <w:p w:rsidR="005F7057" w:rsidRDefault="005F7057" w:rsidP="005F7057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322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7xr8UA&#10;AADcAAAADwAAAGRycy9kb3ducmV2LnhtbESPT2vCQBTE74LfYXlCL6VulFKb1FXEWuNN/HPp7ZF9&#10;boLZtyG7avz2bqHgcZiZ3zDTeWdrcaXWV44VjIYJCOLC6YqNguPh5+0ThA/IGmvHpOBOHuazfm+K&#10;mXY33tF1H4yIEPYZKihDaDIpfVGSRT90DXH0Tq61GKJsjdQt3iLc1nKcJB/SYsVxocSGliUV5/3F&#10;Kph8L15p++tOYZWu09zs8nVqcqVeBt3iC0SgLjzD/+2NVjB+H8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fvGvxQAAANwAAAAPAAAAAAAAAAAAAAAAAJgCAABkcnMv&#10;ZG93bnJldi54bWxQSwUGAAAAAAQABAD1AAAAigMAAAAA&#10;" filled="f" stroked="f">
                        <v:textbox inset="0,0,0,0">
                          <w:txbxContent>
                            <w:p w:rsidR="005F7057" w:rsidRDefault="005F7057" w:rsidP="005F7057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323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xv2MYA&#10;AADcAAAADwAAAGRycy9kb3ducmV2LnhtbESPT2vCQBTE74V+h+UVeim6MRQ10VXEtqa34p+Lt0f2&#10;uQlm34bsVuO3d4VCj8PM/IaZL3vbiAt1vnasYDRMQBCXTtdsFBz2X4MpCB+QNTaOScGNPCwXz09z&#10;zLW78pYuu2BEhLDPUUEVQptL6cuKLPqha4mjd3KdxRBlZ6Tu8BrhtpFpkoylxZrjQoUtrSsqz7tf&#10;q2DysXqjn6M7hc9skxVmW2wyUyj1+tKvZiAC9eE//Nf+1grS9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axv2MYAAADcAAAADwAAAAAAAAAAAAAAAACYAgAAZHJz&#10;L2Rvd25yZXYueG1sUEsFBgAAAAAEAAQA9QAAAIsDAAAAAA==&#10;" filled="f" stroked="f">
                        <v:textbox inset="0,0,0,0">
                          <w:txbxContent>
                            <w:p w:rsidR="005F7057" w:rsidRPr="00945CCC" w:rsidRDefault="005F7057" w:rsidP="005F7057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324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DKQ8YA&#10;AADcAAAADwAAAGRycy9kb3ducmV2LnhtbESPT2vCQBTE7wW/w/KEXopuaks10VWkraY38c/F2yP7&#10;3IRm34bsVuO3dwWhx2FmfsPMFp2txZlaXzlW8DpMQBAXTldsFBz2q8EEhA/IGmvHpOBKHhbz3tMM&#10;M+0uvKXzLhgRIewzVFCG0GRS+qIki37oGuLonVxrMUTZGqlbvES4reUoST6kxYrjQokNfZZU/O7+&#10;rILx1/KFNkd3Ct/pOs3NNl+nJlfqud8tpyACdeE//Gj/aAWj9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uDKQ8YAAADcAAAADwAAAAAAAAAAAAAAAACYAgAAZHJz&#10;L2Rvd25yZXYueG1sUEsFBgAAAAAEAAQA9QAAAIsDAAAAAA==&#10;" filled="f" stroked="f">
                        <v:textbox inset="0,0,0,0">
                          <w:txbxContent>
                            <w:p w:rsidR="005F7057" w:rsidRPr="00945CCC" w:rsidRDefault="005F7057" w:rsidP="005F7057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325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lSN8UA&#10;AADcAAAADwAAAGRycy9kb3ducmV2LnhtbESPzYvCMBTE7wv+D+EJe1k0VURtNYrsh/Umfly8PZpn&#10;WmxeSpPV7n+/ERb2OMzMb5jlurO1uFPrK8cKRsMEBHHhdMVGwfn0NZiD8AFZY+2YFPyQh/Wq97LE&#10;TLsHH+h+DEZECPsMFZQhNJmUvijJoh+6hjh6V9daDFG2RuoWHxFuazlOkqm0WHFcKLGh95KK2/Hb&#10;Kph9bN5of3HX8Jlu09wc8m1qcqVe+91mASJQF/7Df+2dVjCeTOB5Jh4B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CVI3xQAAANwAAAAPAAAAAAAAAAAAAAAAAJgCAABkcnMv&#10;ZG93bnJldi54bWxQSwUGAAAAAAQABAD1AAAAigMAAAAA&#10;" filled="f" stroked="f">
                        <v:textbox inset="0,0,0,0">
                          <w:txbxContent>
                            <w:p w:rsidR="005F7057" w:rsidRPr="005E4A3B" w:rsidRDefault="005F7057" w:rsidP="005F7057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326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X3rM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Wjt3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kX3rMYAAADcAAAADwAAAAAAAAAAAAAAAACYAgAAZHJz&#10;L2Rvd25yZXYueG1sUEsFBgAAAAAEAAQA9QAAAIsDAAAAAA==&#10;" filled="f" stroked="f">
                        <v:textbox inset="0,0,0,0">
                          <w:txbxContent>
                            <w:p w:rsidR="005F7057" w:rsidRPr="005E4A3B" w:rsidRDefault="005F7057" w:rsidP="005F7057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327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dp28UA&#10;AADcAAAADwAAAGRycy9kb3ducmV2LnhtbESPzYvCMBTE7wv+D+EJe1k0VRa11SiyH9ab+HHx9mie&#10;abF5KU1Wu/+9ERb2OMzMb5jFqrO1uFHrK8cKRsMEBHHhdMVGwen4PZiB8AFZY+2YFPySh9Wy97LA&#10;TLs77+l2CEZECPsMFZQhNJmUvijJoh+6hjh6F9daDFG2RuoW7xFuazlOkom0WHFcKLGhj5KK6+HH&#10;Kph+rt9od3aX8JVu0tzs801qcqVe+916DiJQF/7Df+2tVjB+n8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l2nbxQAAANwAAAAPAAAAAAAAAAAAAAAAAJgCAABkcnMv&#10;ZG93bnJldi54bWxQSwUGAAAAAAQABAD1AAAAigMAAAAA&#10;" filled="f" stroked="f">
                        <v:textbox inset="0,0,0,0">
                          <w:txbxContent>
                            <w:p w:rsidR="005F7057" w:rsidRPr="000411E6" w:rsidRDefault="005F7057" w:rsidP="005F7057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328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vMQMUA&#10;AADcAAAADwAAAGRycy9kb3ducmV2LnhtbESPT2vCQBTE74LfYXlCL0U3SqkmuorY1ngT/1y8PbLP&#10;TTD7NmS3mn77bqHgcZiZ3zCLVWdrcafWV44VjEcJCOLC6YqNgvPpazgD4QOyxtoxKfghD6tlv7fA&#10;TLsHH+h+DEZECPsMFZQhNJmUvijJoh+5hjh6V9daDFG2RuoWHxFuazlJkndpseK4UGJDm5KK2/Hb&#10;Kph+rF9pf3HX8Jlu09wc8m1qcqVeBt16DiJQF57h//ZOK5i8Te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28xAxQAAANwAAAAPAAAAAAAAAAAAAAAAAJgCAABkcnMv&#10;ZG93bnJldi54bWxQSwUGAAAAAAQABAD1AAAAigMAAAAA&#10;" filled="f" stroked="f">
                        <v:textbox inset="0,0,0,0">
                          <w:txbxContent>
                            <w:p w:rsidR="005F7057" w:rsidRPr="000411E6" w:rsidRDefault="005F7057" w:rsidP="005F7057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248" o:spid="_x0000_s1329" style="position:absolute;left:33862;top:10329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1O5sIAAADcAAAADwAAAGRycy9kb3ducmV2LnhtbERPy4rCMBTdC/MP4Q64&#10;07S+GDpGERmHWYhgHRB3l+baFpub0sS2/r1ZCC4P571c96YSLTWutKwgHkcgiDOrS84V/J92oy8Q&#10;ziNrrCyTggc5WK8+BktMtO34SG3qcxFC2CWooPC+TqR0WUEG3djWxIG72sagD7DJpW6wC+GmkpMo&#10;WkiDJYeGAmvaFpTd0rtR8Ntht5nGP+3+dt0+Lqf54byPSanhZ7/5BuGp92/xy/2nFUxmYW0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j9TubCAAAA3AAAAA8A&#10;AAAAAAAAAAAAAAAAqgIAAGRycy9kb3ducmV2LnhtbFBLBQYAAAAABAAEAPoAAACZAwAAAAA=&#10;">
                <v:rect id="Rectangle 122" o:spid="_x0000_s1330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00m8cA&#10;AADcAAAADwAAAGRycy9kb3ducmV2LnhtbESPQWvCQBSE7wX/w/IEL0U3lTbU6CpWqPUglEbR6zP7&#10;TILZtyG7mrS/visUehxm5htmtuhMJW7UuNKygqdRBII4s7rkXMF+9z58BeE8ssbKMin4JgeLee9h&#10;hom2LX/RLfW5CBB2CSoovK8TKV1WkEE3sjVx8M62MeiDbHKpG2wD3FRyHEWxNFhyWCiwplVB2SW9&#10;GgXmutxO3k4f/uWxXe/in3iNx8+DUoN+t5yC8NT5//Bfe6MVjJ8ncD8TjoC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MdNJvHAAAA3AAAAA8AAAAAAAAAAAAAAAAAmAIAAGRy&#10;cy9kb3ducmV2LnhtbFBLBQYAAAAABAAEAPUAAACMAwAAAAA=&#10;" filled="f" stroked="f">
                  <v:textbox inset="1pt,.4mm,1pt,1pt">
                    <w:txbxContent>
                      <w:p w:rsidR="005F7057" w:rsidRPr="006C5C53" w:rsidRDefault="005F7057" w:rsidP="005F705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31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4L28QA&#10;AADcAAAADwAAAGRycy9kb3ducmV2LnhtbERPy2rCQBTdF/oPwy24KXWiYLCpo6jgYyGIUez2NnOb&#10;BDN3QmY00a93FoUuD+c9mXWmEjdqXGlZwaAfgSDOrC45V3A6rj7GIJxH1lhZJgV3cjCbvr5MMNG2&#10;5QPdUp+LEMIuQQWF93UipcsKMuj6tiYO3K9tDPoAm1zqBtsQbio5jKJYGiw5NBRY07Kg7JJejQJz&#10;ne8+Fz8bP3pv18f4Ea/xe39WqvfWzb9AeOr8v/jPvdUKhqMwP5wJR0BO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+C9vEAAAA3AAAAA8AAAAAAAAAAAAAAAAAmAIAAGRycy9k&#10;b3ducmV2LnhtbFBLBQYAAAAABAAEAPUAAACJAwAAAAA=&#10;" filled="f" stroked="f">
                  <v:textbox inset="1pt,.4mm,1pt,1pt">
                    <w:txbxContent>
                      <w:p w:rsidR="005F7057" w:rsidRPr="006C5C53" w:rsidRDefault="005F7057" w:rsidP="005F705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E4E4C420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2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3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9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0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>
    <w:nsid w:val="4B2E619E"/>
    <w:multiLevelType w:val="hybridMultilevel"/>
    <w:tmpl w:val="9A30B386"/>
    <w:lvl w:ilvl="0" w:tplc="CD141D9E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26"/>
  </w:num>
  <w:num w:numId="3">
    <w:abstractNumId w:val="9"/>
  </w:num>
  <w:num w:numId="4">
    <w:abstractNumId w:val="4"/>
  </w:num>
  <w:num w:numId="5">
    <w:abstractNumId w:val="30"/>
  </w:num>
  <w:num w:numId="6">
    <w:abstractNumId w:val="24"/>
  </w:num>
  <w:num w:numId="7">
    <w:abstractNumId w:val="3"/>
  </w:num>
  <w:num w:numId="8">
    <w:abstractNumId w:val="15"/>
  </w:num>
  <w:num w:numId="9">
    <w:abstractNumId w:val="5"/>
  </w:num>
  <w:num w:numId="10">
    <w:abstractNumId w:val="16"/>
  </w:num>
  <w:num w:numId="11">
    <w:abstractNumId w:val="25"/>
  </w:num>
  <w:num w:numId="12">
    <w:abstractNumId w:val="21"/>
  </w:num>
  <w:num w:numId="13">
    <w:abstractNumId w:val="1"/>
  </w:num>
  <w:num w:numId="14">
    <w:abstractNumId w:val="19"/>
  </w:num>
  <w:num w:numId="15">
    <w:abstractNumId w:val="14"/>
  </w:num>
  <w:num w:numId="16">
    <w:abstractNumId w:val="27"/>
  </w:num>
  <w:num w:numId="17">
    <w:abstractNumId w:val="18"/>
  </w:num>
  <w:num w:numId="18">
    <w:abstractNumId w:val="23"/>
  </w:num>
  <w:num w:numId="19">
    <w:abstractNumId w:val="0"/>
  </w:num>
  <w:num w:numId="20">
    <w:abstractNumId w:val="13"/>
  </w:num>
  <w:num w:numId="21">
    <w:abstractNumId w:val="31"/>
  </w:num>
  <w:num w:numId="22">
    <w:abstractNumId w:val="31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25"/>
    <w:lvlOverride w:ilvl="0">
      <w:startOverride w:val="1"/>
    </w:lvlOverride>
  </w:num>
  <w:num w:numId="2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2"/>
  </w:num>
  <w:num w:numId="27">
    <w:abstractNumId w:val="22"/>
  </w:num>
  <w:num w:numId="28">
    <w:abstractNumId w:val="2"/>
  </w:num>
  <w:num w:numId="29">
    <w:abstractNumId w:val="28"/>
  </w:num>
  <w:num w:numId="3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8"/>
    <w:lvlOverride w:ilvl="0">
      <w:startOverride w:val="1"/>
    </w:lvlOverride>
  </w:num>
  <w:num w:numId="32">
    <w:abstractNumId w:val="7"/>
  </w:num>
  <w:num w:numId="33">
    <w:abstractNumId w:val="11"/>
  </w:num>
  <w:num w:numId="34">
    <w:abstractNumId w:val="6"/>
  </w:num>
  <w:num w:numId="35">
    <w:abstractNumId w:val="32"/>
  </w:num>
  <w:num w:numId="36">
    <w:abstractNumId w:val="17"/>
  </w:num>
  <w:num w:numId="37">
    <w:abstractNumId w:val="17"/>
    <w:lvlOverride w:ilvl="0">
      <w:startOverride w:val="1"/>
    </w:lvlOverride>
  </w:num>
  <w:num w:numId="38">
    <w:abstractNumId w:val="10"/>
  </w:num>
  <w:num w:numId="39">
    <w:abstractNumId w:val="8"/>
  </w:num>
  <w:num w:numId="40">
    <w:abstractNumId w:val="2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575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C31"/>
    <w:rsid w:val="00021FA2"/>
    <w:rsid w:val="000244EC"/>
    <w:rsid w:val="00024714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3A7"/>
    <w:rsid w:val="0004091C"/>
    <w:rsid w:val="00040DB6"/>
    <w:rsid w:val="000425EA"/>
    <w:rsid w:val="000432A0"/>
    <w:rsid w:val="00044633"/>
    <w:rsid w:val="000460EE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C7CDC"/>
    <w:rsid w:val="000D013F"/>
    <w:rsid w:val="000D170B"/>
    <w:rsid w:val="000D1F0F"/>
    <w:rsid w:val="000D293B"/>
    <w:rsid w:val="000D4199"/>
    <w:rsid w:val="000D4C77"/>
    <w:rsid w:val="000E02A2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5BE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0351"/>
    <w:rsid w:val="0017199C"/>
    <w:rsid w:val="001732DB"/>
    <w:rsid w:val="00173333"/>
    <w:rsid w:val="0017335F"/>
    <w:rsid w:val="0017407B"/>
    <w:rsid w:val="0017488F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630F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58C5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2ABC"/>
    <w:rsid w:val="00233D57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0E8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A3CCB"/>
    <w:rsid w:val="002A5428"/>
    <w:rsid w:val="002A54DA"/>
    <w:rsid w:val="002A5E14"/>
    <w:rsid w:val="002A741D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12C2"/>
    <w:rsid w:val="002C1636"/>
    <w:rsid w:val="002C31A0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E3B8A"/>
    <w:rsid w:val="002E46EB"/>
    <w:rsid w:val="002E4CD3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16E99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22C2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F1C"/>
    <w:rsid w:val="003956C6"/>
    <w:rsid w:val="0039602C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238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10F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2D4A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4755"/>
    <w:rsid w:val="00505507"/>
    <w:rsid w:val="00505C8A"/>
    <w:rsid w:val="00505CC1"/>
    <w:rsid w:val="00507241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4B9"/>
    <w:rsid w:val="00516E56"/>
    <w:rsid w:val="00520601"/>
    <w:rsid w:val="00520668"/>
    <w:rsid w:val="0052199C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6F81"/>
    <w:rsid w:val="005374BE"/>
    <w:rsid w:val="005400BD"/>
    <w:rsid w:val="005401F6"/>
    <w:rsid w:val="00540EC1"/>
    <w:rsid w:val="00542FDD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1835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5447"/>
    <w:rsid w:val="00586D22"/>
    <w:rsid w:val="00587259"/>
    <w:rsid w:val="0058734C"/>
    <w:rsid w:val="00587635"/>
    <w:rsid w:val="00587A06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057"/>
    <w:rsid w:val="005F729A"/>
    <w:rsid w:val="006004A4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71F3"/>
    <w:rsid w:val="00657644"/>
    <w:rsid w:val="00657C88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769"/>
    <w:rsid w:val="007711DD"/>
    <w:rsid w:val="00771EE4"/>
    <w:rsid w:val="00773472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4014"/>
    <w:rsid w:val="007A4104"/>
    <w:rsid w:val="007A4B42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1F4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4719"/>
    <w:rsid w:val="007F545B"/>
    <w:rsid w:val="007F6332"/>
    <w:rsid w:val="007F7667"/>
    <w:rsid w:val="007F7CFD"/>
    <w:rsid w:val="00802BC5"/>
    <w:rsid w:val="0080442A"/>
    <w:rsid w:val="00804B04"/>
    <w:rsid w:val="008067A1"/>
    <w:rsid w:val="00807F98"/>
    <w:rsid w:val="0081091D"/>
    <w:rsid w:val="00812AAB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6D9B"/>
    <w:rsid w:val="0083779C"/>
    <w:rsid w:val="008378D1"/>
    <w:rsid w:val="00841229"/>
    <w:rsid w:val="00843A33"/>
    <w:rsid w:val="00846DF8"/>
    <w:rsid w:val="0085004F"/>
    <w:rsid w:val="00850C9B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8751E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0A9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5920"/>
    <w:rsid w:val="00956CCB"/>
    <w:rsid w:val="00957120"/>
    <w:rsid w:val="009574B5"/>
    <w:rsid w:val="00962274"/>
    <w:rsid w:val="00962B4A"/>
    <w:rsid w:val="00963025"/>
    <w:rsid w:val="00963280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49A5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05DC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5350"/>
    <w:rsid w:val="00A76DB5"/>
    <w:rsid w:val="00A771A4"/>
    <w:rsid w:val="00A80EF9"/>
    <w:rsid w:val="00A82CA9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5FB"/>
    <w:rsid w:val="00AB4949"/>
    <w:rsid w:val="00AB6FF3"/>
    <w:rsid w:val="00AB7D92"/>
    <w:rsid w:val="00AC1EE6"/>
    <w:rsid w:val="00AC29FD"/>
    <w:rsid w:val="00AC35D3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96"/>
    <w:rsid w:val="00AD52FC"/>
    <w:rsid w:val="00AD5C19"/>
    <w:rsid w:val="00AD7411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14B92"/>
    <w:rsid w:val="00B21BD1"/>
    <w:rsid w:val="00B223D0"/>
    <w:rsid w:val="00B23511"/>
    <w:rsid w:val="00B236B4"/>
    <w:rsid w:val="00B23C00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6F4B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96D"/>
    <w:rsid w:val="00C14B7B"/>
    <w:rsid w:val="00C15173"/>
    <w:rsid w:val="00C155E9"/>
    <w:rsid w:val="00C17B72"/>
    <w:rsid w:val="00C220B4"/>
    <w:rsid w:val="00C220E9"/>
    <w:rsid w:val="00C24665"/>
    <w:rsid w:val="00C25AEB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5AE1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1B9C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1D85"/>
    <w:rsid w:val="00C933BF"/>
    <w:rsid w:val="00C94139"/>
    <w:rsid w:val="00C96422"/>
    <w:rsid w:val="00C97122"/>
    <w:rsid w:val="00C979F1"/>
    <w:rsid w:val="00CA050D"/>
    <w:rsid w:val="00CA16AD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C7F37"/>
    <w:rsid w:val="00CD013F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27B7E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CC9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650"/>
    <w:rsid w:val="00D53AE8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825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43F3"/>
    <w:rsid w:val="00DF4C62"/>
    <w:rsid w:val="00DF604E"/>
    <w:rsid w:val="00DF700E"/>
    <w:rsid w:val="00DF7580"/>
    <w:rsid w:val="00E00882"/>
    <w:rsid w:val="00E014A9"/>
    <w:rsid w:val="00E02DCE"/>
    <w:rsid w:val="00E06E27"/>
    <w:rsid w:val="00E07153"/>
    <w:rsid w:val="00E077E2"/>
    <w:rsid w:val="00E1081E"/>
    <w:rsid w:val="00E14517"/>
    <w:rsid w:val="00E153A2"/>
    <w:rsid w:val="00E161C0"/>
    <w:rsid w:val="00E16A32"/>
    <w:rsid w:val="00E20E33"/>
    <w:rsid w:val="00E21551"/>
    <w:rsid w:val="00E23292"/>
    <w:rsid w:val="00E25E53"/>
    <w:rsid w:val="00E2638A"/>
    <w:rsid w:val="00E26449"/>
    <w:rsid w:val="00E26E3D"/>
    <w:rsid w:val="00E26F56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5A5E"/>
    <w:rsid w:val="00E35D26"/>
    <w:rsid w:val="00E3651A"/>
    <w:rsid w:val="00E36A70"/>
    <w:rsid w:val="00E4023E"/>
    <w:rsid w:val="00E40A11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4247"/>
    <w:rsid w:val="00E84EE1"/>
    <w:rsid w:val="00E85040"/>
    <w:rsid w:val="00E85A9B"/>
    <w:rsid w:val="00E85E29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04EB"/>
    <w:rsid w:val="00ED19D6"/>
    <w:rsid w:val="00ED2D63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D97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6C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FD9"/>
    <w:rsid w:val="00FA0D2B"/>
    <w:rsid w:val="00FA0E00"/>
    <w:rsid w:val="00FA14BE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846"/>
    <w:rsid w:val="00FB4081"/>
    <w:rsid w:val="00FB593E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351"/>
    <w:rsid w:val="00FD3F9C"/>
    <w:rsid w:val="00FD4013"/>
    <w:rsid w:val="00FD47D6"/>
    <w:rsid w:val="00FD6B96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D53AE8"/>
    <w:rPr>
      <w:sz w:val="24"/>
    </w:rPr>
  </w:style>
  <w:style w:type="paragraph" w:styleId="1">
    <w:name w:val="heading 1"/>
    <w:next w:val="34b"/>
    <w:link w:val="10"/>
    <w:qFormat/>
    <w:rsid w:val="00D53AE8"/>
    <w:pPr>
      <w:keepNext/>
      <w:keepLines/>
      <w:pageBreakBefore/>
      <w:numPr>
        <w:numId w:val="40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D53AE8"/>
    <w:pPr>
      <w:keepNext/>
      <w:keepLines/>
      <w:numPr>
        <w:ilvl w:val="1"/>
        <w:numId w:val="40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D53AE8"/>
    <w:pPr>
      <w:keepNext/>
      <w:keepLines/>
      <w:numPr>
        <w:ilvl w:val="2"/>
        <w:numId w:val="40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D53AE8"/>
    <w:pPr>
      <w:keepNext/>
      <w:keepLines/>
      <w:numPr>
        <w:ilvl w:val="3"/>
        <w:numId w:val="40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D53AE8"/>
    <w:pPr>
      <w:keepNext/>
      <w:numPr>
        <w:ilvl w:val="4"/>
        <w:numId w:val="40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D53AE8"/>
    <w:pPr>
      <w:keepNext/>
      <w:numPr>
        <w:ilvl w:val="5"/>
        <w:numId w:val="40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D53AE8"/>
    <w:pPr>
      <w:keepNext/>
      <w:numPr>
        <w:ilvl w:val="6"/>
        <w:numId w:val="40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D53AE8"/>
    <w:pPr>
      <w:keepNext/>
      <w:numPr>
        <w:ilvl w:val="7"/>
        <w:numId w:val="40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D53AE8"/>
    <w:pPr>
      <w:keepNext/>
      <w:numPr>
        <w:ilvl w:val="8"/>
        <w:numId w:val="40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D53AE8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D53AE8"/>
  </w:style>
  <w:style w:type="character" w:customStyle="1" w:styleId="34c">
    <w:name w:val="34_Знак_Сообщение_системы"/>
    <w:rsid w:val="00D53AE8"/>
    <w:rPr>
      <w:rFonts w:ascii="Calibri" w:hAnsi="Calibri"/>
    </w:rPr>
  </w:style>
  <w:style w:type="paragraph" w:customStyle="1" w:styleId="34b">
    <w:name w:val="34_Абзац_Обычный"/>
    <w:link w:val="34d"/>
    <w:qFormat/>
    <w:rsid w:val="00D53AE8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D53AE8"/>
    <w:rPr>
      <w:sz w:val="24"/>
      <w:lang w:eastAsia="x-none"/>
    </w:rPr>
  </w:style>
  <w:style w:type="character" w:customStyle="1" w:styleId="10">
    <w:name w:val="Заголовок 1 Знак"/>
    <w:link w:val="1"/>
    <w:rsid w:val="00D53AE8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D53AE8"/>
    <w:rPr>
      <w:b/>
      <w:sz w:val="32"/>
    </w:rPr>
  </w:style>
  <w:style w:type="character" w:customStyle="1" w:styleId="30">
    <w:name w:val="Заголовок 3 Знак"/>
    <w:link w:val="3"/>
    <w:rsid w:val="00D53AE8"/>
    <w:rPr>
      <w:b/>
      <w:bCs/>
      <w:sz w:val="28"/>
    </w:rPr>
  </w:style>
  <w:style w:type="character" w:customStyle="1" w:styleId="40">
    <w:name w:val="Заголовок 4 Знак"/>
    <w:link w:val="4"/>
    <w:rsid w:val="00D53AE8"/>
    <w:rPr>
      <w:b/>
      <w:sz w:val="24"/>
    </w:rPr>
  </w:style>
  <w:style w:type="character" w:customStyle="1" w:styleId="50">
    <w:name w:val="Заголовок 5 Знак"/>
    <w:link w:val="5"/>
    <w:rsid w:val="00D53AE8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D53AE8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D53AE8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D53AE8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D53AE8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D53AE8"/>
    <w:pPr>
      <w:numPr>
        <w:numId w:val="38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D53AE8"/>
    <w:pPr>
      <w:numPr>
        <w:numId w:val="38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D53AE8"/>
    <w:pPr>
      <w:numPr>
        <w:numId w:val="38"/>
      </w:numPr>
    </w:pPr>
    <w:rPr>
      <w:szCs w:val="22"/>
    </w:rPr>
  </w:style>
  <w:style w:type="character" w:customStyle="1" w:styleId="34f">
    <w:name w:val="34_Знак_Подчеркнутый"/>
    <w:rsid w:val="00D53AE8"/>
    <w:rPr>
      <w:u w:val="single"/>
    </w:rPr>
  </w:style>
  <w:style w:type="paragraph" w:customStyle="1" w:styleId="349">
    <w:name w:val="34_Список_Библиография"/>
    <w:basedOn w:val="34b"/>
    <w:rsid w:val="00D53AE8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004575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D53AE8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D53AE8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D53AE8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D53AE8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D53AE8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004575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D53AE8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004575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D53AE8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D53AE8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D53AE8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D53AE8"/>
    <w:rPr>
      <w:b w:val="0"/>
      <w:i/>
    </w:rPr>
  </w:style>
  <w:style w:type="character" w:customStyle="1" w:styleId="34fc">
    <w:name w:val="34_Знак_Название_файла"/>
    <w:qFormat/>
    <w:rsid w:val="00D53AE8"/>
    <w:rPr>
      <w:rFonts w:ascii="Calibri" w:hAnsi="Calibri"/>
    </w:rPr>
  </w:style>
  <w:style w:type="character" w:customStyle="1" w:styleId="34fd">
    <w:name w:val="34_Знак_Термин"/>
    <w:rsid w:val="00D53AE8"/>
    <w:rPr>
      <w:i/>
    </w:rPr>
  </w:style>
  <w:style w:type="character" w:customStyle="1" w:styleId="34fe">
    <w:name w:val="34_Знак_Полужирный"/>
    <w:rsid w:val="00D53AE8"/>
    <w:rPr>
      <w:b/>
    </w:rPr>
  </w:style>
  <w:style w:type="character" w:customStyle="1" w:styleId="34ff">
    <w:name w:val="34_Знак_Верхний_индекс"/>
    <w:rsid w:val="00D53AE8"/>
    <w:rPr>
      <w:vertAlign w:val="superscript"/>
    </w:rPr>
  </w:style>
  <w:style w:type="character" w:customStyle="1" w:styleId="3424">
    <w:name w:val="34_Список_Марк_2 Знак"/>
    <w:link w:val="3423"/>
    <w:rsid w:val="00C25AEB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D53AE8"/>
    <w:pPr>
      <w:numPr>
        <w:ilvl w:val="1"/>
        <w:numId w:val="29"/>
      </w:numPr>
    </w:pPr>
  </w:style>
  <w:style w:type="paragraph" w:customStyle="1" w:styleId="34ff0">
    <w:name w:val="34_Таблица_Заголовок_Продолжение"/>
    <w:basedOn w:val="34ff1"/>
    <w:next w:val="a0"/>
    <w:rsid w:val="00D53AE8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D53AE8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D53AE8"/>
    <w:pPr>
      <w:numPr>
        <w:numId w:val="29"/>
      </w:numPr>
    </w:pPr>
  </w:style>
  <w:style w:type="character" w:customStyle="1" w:styleId="3419">
    <w:name w:val="34_Список_Марк_1 Знак"/>
    <w:link w:val="3413"/>
    <w:rsid w:val="00004575"/>
    <w:rPr>
      <w:sz w:val="24"/>
      <w:lang w:eastAsia="x-none"/>
    </w:rPr>
  </w:style>
  <w:style w:type="paragraph" w:styleId="a4">
    <w:name w:val="footnote text"/>
    <w:basedOn w:val="34b"/>
    <w:link w:val="a5"/>
    <w:rsid w:val="00D53AE8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D53AE8"/>
    <w:pPr>
      <w:numPr>
        <w:numId w:val="28"/>
      </w:numPr>
    </w:pPr>
  </w:style>
  <w:style w:type="character" w:customStyle="1" w:styleId="341a">
    <w:name w:val="34_Список_Нум_1 Знак"/>
    <w:link w:val="341"/>
    <w:rsid w:val="00004575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D53AE8"/>
    <w:pPr>
      <w:numPr>
        <w:ilvl w:val="1"/>
        <w:numId w:val="28"/>
      </w:numPr>
    </w:pPr>
  </w:style>
  <w:style w:type="character" w:customStyle="1" w:styleId="3425">
    <w:name w:val="34_Список_Нум_2 Знак"/>
    <w:basedOn w:val="a1"/>
    <w:link w:val="342"/>
    <w:rsid w:val="00004575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D53AE8"/>
    <w:pPr>
      <w:keepNext/>
    </w:pPr>
  </w:style>
  <w:style w:type="paragraph" w:customStyle="1" w:styleId="34f1">
    <w:name w:val="34_Рамка_Основной"/>
    <w:basedOn w:val="34b"/>
    <w:link w:val="34f0"/>
    <w:rsid w:val="00D53AE8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D53AE8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D53AE8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D53AE8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D53AE8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D53AE8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D53AE8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D53AE8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D53AE8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D53AE8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D53AE8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D53AE8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D53AE8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D53AE8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D53AE8"/>
    <w:pPr>
      <w:keepLines/>
      <w:numPr>
        <w:numId w:val="38"/>
      </w:numPr>
    </w:pPr>
  </w:style>
  <w:style w:type="character" w:customStyle="1" w:styleId="3433">
    <w:name w:val="34_Список_Нум_3 Знак"/>
    <w:basedOn w:val="a1"/>
    <w:link w:val="343"/>
    <w:rsid w:val="00004575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D53AE8"/>
    <w:pPr>
      <w:numPr>
        <w:ilvl w:val="2"/>
        <w:numId w:val="28"/>
      </w:numPr>
    </w:pPr>
  </w:style>
  <w:style w:type="paragraph" w:customStyle="1" w:styleId="34fff">
    <w:name w:val="34_Определения"/>
    <w:basedOn w:val="34b"/>
    <w:rsid w:val="00D53AE8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D53AE8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D53AE8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D53AE8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D53AE8"/>
    <w:rPr>
      <w:sz w:val="18"/>
      <w:lang w:eastAsia="x-none"/>
    </w:rPr>
  </w:style>
  <w:style w:type="paragraph" w:customStyle="1" w:styleId="34fff1">
    <w:name w:val="34_Листинг"/>
    <w:basedOn w:val="34b"/>
    <w:rsid w:val="00D53AE8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D53AE8"/>
    <w:rPr>
      <w:b/>
    </w:rPr>
  </w:style>
  <w:style w:type="paragraph" w:customStyle="1" w:styleId="3440">
    <w:name w:val="34_Заголовок_4_Приложение"/>
    <w:basedOn w:val="4"/>
    <w:next w:val="34b"/>
    <w:rsid w:val="00D53AE8"/>
    <w:pPr>
      <w:numPr>
        <w:numId w:val="38"/>
      </w:numPr>
    </w:pPr>
  </w:style>
  <w:style w:type="paragraph" w:customStyle="1" w:styleId="3410">
    <w:name w:val="34_Таблица_Список_Марк_1"/>
    <w:basedOn w:val="34ff6"/>
    <w:link w:val="341c"/>
    <w:rsid w:val="00D53AE8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D53AE8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D53AE8"/>
    <w:pPr>
      <w:numPr>
        <w:ilvl w:val="2"/>
        <w:numId w:val="29"/>
      </w:numPr>
    </w:pPr>
  </w:style>
  <w:style w:type="paragraph" w:customStyle="1" w:styleId="3422">
    <w:name w:val="34_Таблица_Список_Нум_2"/>
    <w:basedOn w:val="34ff6"/>
    <w:rsid w:val="00D53AE8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D53AE8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D53AE8"/>
    <w:pPr>
      <w:numPr>
        <w:numId w:val="36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D53AE8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D53AE8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D53AE8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D53AE8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D53AE8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D53AE8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D53AE8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D53AE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D53AE8"/>
    <w:pPr>
      <w:numPr>
        <w:numId w:val="35"/>
      </w:numPr>
    </w:pPr>
    <w:rPr>
      <w:lang w:val="x-none"/>
    </w:rPr>
  </w:style>
  <w:style w:type="paragraph" w:styleId="a6">
    <w:name w:val="Revision"/>
    <w:hidden/>
    <w:uiPriority w:val="99"/>
    <w:semiHidden/>
    <w:rsid w:val="00D53AE8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D53AE8"/>
  </w:style>
  <w:style w:type="paragraph" w:customStyle="1" w:styleId="34fffb">
    <w:name w:val="34_Пример_Заголовок"/>
    <w:basedOn w:val="34f8"/>
    <w:next w:val="34f8"/>
    <w:rsid w:val="00D53AE8"/>
    <w:pPr>
      <w:keepNext/>
      <w:spacing w:after="120"/>
    </w:pPr>
    <w:rPr>
      <w:b/>
      <w:lang w:eastAsia="ru-RU"/>
    </w:rPr>
  </w:style>
  <w:style w:type="character" w:styleId="a7">
    <w:name w:val="FollowedHyperlink"/>
    <w:rsid w:val="00D53AE8"/>
    <w:rPr>
      <w:color w:val="auto"/>
    </w:rPr>
  </w:style>
  <w:style w:type="character" w:customStyle="1" w:styleId="34fffc">
    <w:name w:val="34_Знак_Нижний_индекс"/>
    <w:rsid w:val="00D53AE8"/>
    <w:rPr>
      <w:vertAlign w:val="subscript"/>
    </w:rPr>
  </w:style>
  <w:style w:type="character" w:styleId="a8">
    <w:name w:val="footnote reference"/>
    <w:basedOn w:val="a1"/>
    <w:semiHidden/>
    <w:rsid w:val="00D53AE8"/>
    <w:rPr>
      <w:vertAlign w:val="superscript"/>
    </w:rPr>
  </w:style>
  <w:style w:type="paragraph" w:styleId="a9">
    <w:name w:val="header"/>
    <w:basedOn w:val="34b"/>
    <w:link w:val="aa"/>
    <w:rsid w:val="00D53AE8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D53AE8"/>
    <w:rPr>
      <w:lang w:eastAsia="x-none"/>
    </w:rPr>
  </w:style>
  <w:style w:type="paragraph" w:styleId="ab">
    <w:name w:val="footer"/>
    <w:basedOn w:val="34b"/>
    <w:link w:val="ac"/>
    <w:rsid w:val="00D53AE8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D53AE8"/>
    <w:rPr>
      <w:lang w:eastAsia="x-none"/>
    </w:rPr>
  </w:style>
  <w:style w:type="numbering" w:customStyle="1" w:styleId="a">
    <w:name w:val="Приложение"/>
    <w:uiPriority w:val="99"/>
    <w:rsid w:val="00D53AE8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D53AE8"/>
    <w:pPr>
      <w:keepNext/>
    </w:pPr>
  </w:style>
  <w:style w:type="character" w:customStyle="1" w:styleId="3434">
    <w:name w:val="34_Список_Марк_3 Знак"/>
    <w:basedOn w:val="34d"/>
    <w:link w:val="3432"/>
    <w:rsid w:val="00C25AEB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D53AE8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D53AE8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004575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004575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004575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D53AE8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D53AE8"/>
    <w:pPr>
      <w:numPr>
        <w:numId w:val="34"/>
      </w:numPr>
    </w:pPr>
  </w:style>
  <w:style w:type="paragraph" w:customStyle="1" w:styleId="344">
    <w:name w:val="34_Процедура_Подшаг"/>
    <w:basedOn w:val="34b"/>
    <w:link w:val="34ffff0"/>
    <w:qFormat/>
    <w:rsid w:val="00D53AE8"/>
    <w:pPr>
      <w:numPr>
        <w:ilvl w:val="1"/>
        <w:numId w:val="34"/>
      </w:numPr>
    </w:pPr>
  </w:style>
  <w:style w:type="character" w:customStyle="1" w:styleId="34ffff">
    <w:name w:val="34_Процедура_Шаг Знак"/>
    <w:basedOn w:val="34d"/>
    <w:link w:val="340"/>
    <w:rsid w:val="00004575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D53AE8"/>
    <w:pPr>
      <w:keepNext/>
    </w:pPr>
  </w:style>
  <w:style w:type="character" w:customStyle="1" w:styleId="34ffff0">
    <w:name w:val="34_Процедура_Подшаг Знак"/>
    <w:basedOn w:val="34d"/>
    <w:link w:val="344"/>
    <w:rsid w:val="00004575"/>
    <w:rPr>
      <w:sz w:val="24"/>
      <w:lang w:eastAsia="x-none"/>
    </w:rPr>
  </w:style>
  <w:style w:type="character" w:customStyle="1" w:styleId="34ffff2">
    <w:name w:val="34_Знак_Клавиши"/>
    <w:rsid w:val="00D53AE8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D53AE8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D53AE8"/>
  </w:style>
  <w:style w:type="paragraph" w:styleId="ad">
    <w:name w:val="caption"/>
    <w:basedOn w:val="34b"/>
    <w:next w:val="34b"/>
    <w:rsid w:val="00657C88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D53AE8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D53AE8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D53AE8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004575"/>
    <w:rPr>
      <w:sz w:val="24"/>
      <w:lang w:eastAsia="x-none"/>
    </w:rPr>
  </w:style>
  <w:style w:type="character" w:customStyle="1" w:styleId="ae">
    <w:name w:val="Основной текст Знак"/>
    <w:semiHidden/>
    <w:rsid w:val="00D53AE8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D53AE8"/>
    <w:rPr>
      <w:rFonts w:ascii="Arial" w:hAnsi="Arial"/>
    </w:rPr>
  </w:style>
  <w:style w:type="character" w:customStyle="1" w:styleId="af0">
    <w:name w:val="Тема примечания Знак"/>
    <w:semiHidden/>
    <w:rsid w:val="00D53AE8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D53AE8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D53AE8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D53AE8"/>
  </w:style>
  <w:style w:type="character" w:styleId="af3">
    <w:name w:val="annotation reference"/>
    <w:semiHidden/>
    <w:rsid w:val="00D53AE8"/>
    <w:rPr>
      <w:sz w:val="16"/>
      <w:szCs w:val="16"/>
    </w:rPr>
  </w:style>
  <w:style w:type="character" w:styleId="af4">
    <w:name w:val="page number"/>
    <w:rsid w:val="00D53AE8"/>
  </w:style>
  <w:style w:type="paragraph" w:styleId="af5">
    <w:name w:val="Body Text"/>
    <w:basedOn w:val="a0"/>
    <w:link w:val="13"/>
    <w:semiHidden/>
    <w:unhideWhenUsed/>
    <w:rsid w:val="00D53AE8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D53AE8"/>
    <w:rPr>
      <w:sz w:val="24"/>
    </w:rPr>
  </w:style>
  <w:style w:type="paragraph" w:styleId="af6">
    <w:name w:val="annotation subject"/>
    <w:basedOn w:val="af2"/>
    <w:next w:val="af2"/>
    <w:link w:val="14"/>
    <w:semiHidden/>
    <w:rsid w:val="00D53AE8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D53AE8"/>
    <w:rPr>
      <w:b/>
      <w:bCs/>
    </w:rPr>
  </w:style>
  <w:style w:type="paragraph" w:styleId="af7">
    <w:name w:val="Balloon Text"/>
    <w:basedOn w:val="a0"/>
    <w:link w:val="15"/>
    <w:semiHidden/>
    <w:rsid w:val="00D53AE8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D53AE8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D53AE8"/>
  </w:style>
  <w:style w:type="paragraph" w:customStyle="1" w:styleId="34ffff9">
    <w:name w:val="34_ТЛ_Подпись"/>
    <w:basedOn w:val="34f6"/>
    <w:rsid w:val="00D53AE8"/>
  </w:style>
  <w:style w:type="paragraph" w:customStyle="1" w:styleId="34ffffa">
    <w:name w:val="34_ТЛ_Подпись_скрытый"/>
    <w:basedOn w:val="34ffff9"/>
    <w:rsid w:val="00D53AE8"/>
    <w:rPr>
      <w:vanish/>
    </w:rPr>
  </w:style>
  <w:style w:type="paragraph" w:customStyle="1" w:styleId="34ffffb">
    <w:name w:val="34_Комментарий_Философта"/>
    <w:basedOn w:val="34b"/>
    <w:rsid w:val="00D53AE8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D53AE8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D53AE8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D53AE8"/>
    <w:rPr>
      <w:b/>
    </w:rPr>
  </w:style>
  <w:style w:type="paragraph" w:customStyle="1" w:styleId="34ffffe">
    <w:name w:val="34_Таблица_Сноска_Линия"/>
    <w:basedOn w:val="34fff7"/>
    <w:next w:val="34fff7"/>
    <w:rsid w:val="00D53AE8"/>
    <w:pPr>
      <w:keepNext/>
    </w:pPr>
  </w:style>
  <w:style w:type="paragraph" w:customStyle="1" w:styleId="34fffff">
    <w:name w:val="34_Таблица_Примечание"/>
    <w:basedOn w:val="34fff7"/>
    <w:rsid w:val="00D53AE8"/>
  </w:style>
  <w:style w:type="character" w:customStyle="1" w:styleId="34fffff0">
    <w:name w:val="34_Знак_Значение"/>
    <w:qFormat/>
    <w:rsid w:val="00D53AE8"/>
    <w:rPr>
      <w:rFonts w:ascii="Calibri" w:hAnsi="Calibri"/>
    </w:rPr>
  </w:style>
  <w:style w:type="character" w:styleId="af8">
    <w:name w:val="Hyperlink"/>
    <w:rsid w:val="00D53AE8"/>
    <w:rPr>
      <w:color w:val="0000FF"/>
      <w:u w:val="single"/>
    </w:rPr>
  </w:style>
  <w:style w:type="paragraph" w:customStyle="1" w:styleId="34fffff1">
    <w:name w:val="34_Рисунок_Подпись"/>
    <w:basedOn w:val="34b"/>
    <w:rsid w:val="00D53AE8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D53AE8"/>
    <w:pPr>
      <w:spacing w:before="2320"/>
    </w:pPr>
  </w:style>
  <w:style w:type="paragraph" w:customStyle="1" w:styleId="34a">
    <w:name w:val="34_Процедура_Шаг_Единичный"/>
    <w:basedOn w:val="34b"/>
    <w:qFormat/>
    <w:rsid w:val="00D53AE8"/>
    <w:pPr>
      <w:numPr>
        <w:numId w:val="21"/>
      </w:numPr>
    </w:pPr>
  </w:style>
  <w:style w:type="paragraph" w:customStyle="1" w:styleId="34fffff2">
    <w:name w:val="34_ТЛ_Количество_листов"/>
    <w:basedOn w:val="34f5"/>
    <w:next w:val="34f5"/>
    <w:rsid w:val="00D53AE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fffff3">
    <w:name w:val="34_Процедура_Заголовок"/>
    <w:basedOn w:val="34b"/>
    <w:next w:val="34ffff1"/>
    <w:rsid w:val="00D53AE8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D53AE8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D53AE8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AB45FB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D53AE8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D53AE8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D53AE8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D53AE8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D53AE8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D53AE8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D53AE8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D53AE8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D53AE8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D53AE8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D53AE8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D53AE8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D53AE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657C88"/>
    <w:pPr>
      <w:numPr>
        <w:numId w:val="27"/>
      </w:numPr>
    </w:pPr>
  </w:style>
  <w:style w:type="paragraph" w:customStyle="1" w:styleId="34fffff6">
    <w:name w:val="34_Таблица_Подзаголовок"/>
    <w:basedOn w:val="34ff6"/>
    <w:link w:val="34fffff7"/>
    <w:rsid w:val="00D53AE8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D53AE8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D53AE8"/>
    <w:pPr>
      <w:jc w:val="center"/>
    </w:pPr>
  </w:style>
  <w:style w:type="paragraph" w:customStyle="1" w:styleId="3411">
    <w:name w:val="34_Таблица_Список_Марк_1_без_отступа"/>
    <w:basedOn w:val="34ff6"/>
    <w:rsid w:val="00D53AE8"/>
    <w:pPr>
      <w:numPr>
        <w:numId w:val="39"/>
      </w:numPr>
    </w:pPr>
  </w:style>
  <w:style w:type="paragraph" w:customStyle="1" w:styleId="34fffff9">
    <w:name w:val="34_Формула"/>
    <w:basedOn w:val="a0"/>
    <w:rsid w:val="00D53AE8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D53AE8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D53AE8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D53AE8"/>
    <w:rPr>
      <w:sz w:val="24"/>
    </w:rPr>
  </w:style>
  <w:style w:type="paragraph" w:styleId="1">
    <w:name w:val="heading 1"/>
    <w:next w:val="34b"/>
    <w:link w:val="10"/>
    <w:qFormat/>
    <w:rsid w:val="00D53AE8"/>
    <w:pPr>
      <w:keepNext/>
      <w:keepLines/>
      <w:pageBreakBefore/>
      <w:numPr>
        <w:numId w:val="40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D53AE8"/>
    <w:pPr>
      <w:keepNext/>
      <w:keepLines/>
      <w:numPr>
        <w:ilvl w:val="1"/>
        <w:numId w:val="40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D53AE8"/>
    <w:pPr>
      <w:keepNext/>
      <w:keepLines/>
      <w:numPr>
        <w:ilvl w:val="2"/>
        <w:numId w:val="40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D53AE8"/>
    <w:pPr>
      <w:keepNext/>
      <w:keepLines/>
      <w:numPr>
        <w:ilvl w:val="3"/>
        <w:numId w:val="40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D53AE8"/>
    <w:pPr>
      <w:keepNext/>
      <w:numPr>
        <w:ilvl w:val="4"/>
        <w:numId w:val="40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D53AE8"/>
    <w:pPr>
      <w:keepNext/>
      <w:numPr>
        <w:ilvl w:val="5"/>
        <w:numId w:val="40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D53AE8"/>
    <w:pPr>
      <w:keepNext/>
      <w:numPr>
        <w:ilvl w:val="6"/>
        <w:numId w:val="40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D53AE8"/>
    <w:pPr>
      <w:keepNext/>
      <w:numPr>
        <w:ilvl w:val="7"/>
        <w:numId w:val="40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D53AE8"/>
    <w:pPr>
      <w:keepNext/>
      <w:numPr>
        <w:ilvl w:val="8"/>
        <w:numId w:val="40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D53AE8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D53AE8"/>
  </w:style>
  <w:style w:type="character" w:customStyle="1" w:styleId="34c">
    <w:name w:val="34_Знак_Сообщение_системы"/>
    <w:rsid w:val="00D53AE8"/>
    <w:rPr>
      <w:rFonts w:ascii="Calibri" w:hAnsi="Calibri"/>
    </w:rPr>
  </w:style>
  <w:style w:type="paragraph" w:customStyle="1" w:styleId="34b">
    <w:name w:val="34_Абзац_Обычный"/>
    <w:link w:val="34d"/>
    <w:qFormat/>
    <w:rsid w:val="00D53AE8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D53AE8"/>
    <w:rPr>
      <w:sz w:val="24"/>
      <w:lang w:eastAsia="x-none"/>
    </w:rPr>
  </w:style>
  <w:style w:type="character" w:customStyle="1" w:styleId="10">
    <w:name w:val="Заголовок 1 Знак"/>
    <w:link w:val="1"/>
    <w:rsid w:val="00D53AE8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D53AE8"/>
    <w:rPr>
      <w:b/>
      <w:sz w:val="32"/>
    </w:rPr>
  </w:style>
  <w:style w:type="character" w:customStyle="1" w:styleId="30">
    <w:name w:val="Заголовок 3 Знак"/>
    <w:link w:val="3"/>
    <w:rsid w:val="00D53AE8"/>
    <w:rPr>
      <w:b/>
      <w:bCs/>
      <w:sz w:val="28"/>
    </w:rPr>
  </w:style>
  <w:style w:type="character" w:customStyle="1" w:styleId="40">
    <w:name w:val="Заголовок 4 Знак"/>
    <w:link w:val="4"/>
    <w:rsid w:val="00D53AE8"/>
    <w:rPr>
      <w:b/>
      <w:sz w:val="24"/>
    </w:rPr>
  </w:style>
  <w:style w:type="character" w:customStyle="1" w:styleId="50">
    <w:name w:val="Заголовок 5 Знак"/>
    <w:link w:val="5"/>
    <w:rsid w:val="00D53AE8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D53AE8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D53AE8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D53AE8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D53AE8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D53AE8"/>
    <w:pPr>
      <w:numPr>
        <w:numId w:val="38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D53AE8"/>
    <w:pPr>
      <w:numPr>
        <w:numId w:val="38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D53AE8"/>
    <w:pPr>
      <w:numPr>
        <w:numId w:val="38"/>
      </w:numPr>
    </w:pPr>
    <w:rPr>
      <w:szCs w:val="22"/>
    </w:rPr>
  </w:style>
  <w:style w:type="character" w:customStyle="1" w:styleId="34f">
    <w:name w:val="34_Знак_Подчеркнутый"/>
    <w:rsid w:val="00D53AE8"/>
    <w:rPr>
      <w:u w:val="single"/>
    </w:rPr>
  </w:style>
  <w:style w:type="paragraph" w:customStyle="1" w:styleId="349">
    <w:name w:val="34_Список_Библиография"/>
    <w:basedOn w:val="34b"/>
    <w:rsid w:val="00D53AE8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004575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D53AE8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D53AE8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D53AE8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D53AE8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D53AE8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004575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D53AE8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004575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D53AE8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D53AE8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D53AE8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D53AE8"/>
    <w:rPr>
      <w:b w:val="0"/>
      <w:i/>
    </w:rPr>
  </w:style>
  <w:style w:type="character" w:customStyle="1" w:styleId="34fc">
    <w:name w:val="34_Знак_Название_файла"/>
    <w:qFormat/>
    <w:rsid w:val="00D53AE8"/>
    <w:rPr>
      <w:rFonts w:ascii="Calibri" w:hAnsi="Calibri"/>
    </w:rPr>
  </w:style>
  <w:style w:type="character" w:customStyle="1" w:styleId="34fd">
    <w:name w:val="34_Знак_Термин"/>
    <w:rsid w:val="00D53AE8"/>
    <w:rPr>
      <w:i/>
    </w:rPr>
  </w:style>
  <w:style w:type="character" w:customStyle="1" w:styleId="34fe">
    <w:name w:val="34_Знак_Полужирный"/>
    <w:rsid w:val="00D53AE8"/>
    <w:rPr>
      <w:b/>
    </w:rPr>
  </w:style>
  <w:style w:type="character" w:customStyle="1" w:styleId="34ff">
    <w:name w:val="34_Знак_Верхний_индекс"/>
    <w:rsid w:val="00D53AE8"/>
    <w:rPr>
      <w:vertAlign w:val="superscript"/>
    </w:rPr>
  </w:style>
  <w:style w:type="character" w:customStyle="1" w:styleId="3424">
    <w:name w:val="34_Список_Марк_2 Знак"/>
    <w:link w:val="3423"/>
    <w:rsid w:val="00C25AEB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D53AE8"/>
    <w:pPr>
      <w:numPr>
        <w:ilvl w:val="1"/>
        <w:numId w:val="29"/>
      </w:numPr>
    </w:pPr>
  </w:style>
  <w:style w:type="paragraph" w:customStyle="1" w:styleId="34ff0">
    <w:name w:val="34_Таблица_Заголовок_Продолжение"/>
    <w:basedOn w:val="34ff1"/>
    <w:next w:val="a0"/>
    <w:rsid w:val="00D53AE8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D53AE8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D53AE8"/>
    <w:pPr>
      <w:numPr>
        <w:numId w:val="29"/>
      </w:numPr>
    </w:pPr>
  </w:style>
  <w:style w:type="character" w:customStyle="1" w:styleId="3419">
    <w:name w:val="34_Список_Марк_1 Знак"/>
    <w:link w:val="3413"/>
    <w:rsid w:val="00004575"/>
    <w:rPr>
      <w:sz w:val="24"/>
      <w:lang w:eastAsia="x-none"/>
    </w:rPr>
  </w:style>
  <w:style w:type="paragraph" w:styleId="a4">
    <w:name w:val="footnote text"/>
    <w:basedOn w:val="34b"/>
    <w:link w:val="a5"/>
    <w:rsid w:val="00D53AE8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D53AE8"/>
    <w:pPr>
      <w:numPr>
        <w:numId w:val="28"/>
      </w:numPr>
    </w:pPr>
  </w:style>
  <w:style w:type="character" w:customStyle="1" w:styleId="341a">
    <w:name w:val="34_Список_Нум_1 Знак"/>
    <w:link w:val="341"/>
    <w:rsid w:val="00004575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D53AE8"/>
    <w:pPr>
      <w:numPr>
        <w:ilvl w:val="1"/>
        <w:numId w:val="28"/>
      </w:numPr>
    </w:pPr>
  </w:style>
  <w:style w:type="character" w:customStyle="1" w:styleId="3425">
    <w:name w:val="34_Список_Нум_2 Знак"/>
    <w:basedOn w:val="a1"/>
    <w:link w:val="342"/>
    <w:rsid w:val="00004575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D53AE8"/>
    <w:pPr>
      <w:keepNext/>
    </w:pPr>
  </w:style>
  <w:style w:type="paragraph" w:customStyle="1" w:styleId="34f1">
    <w:name w:val="34_Рамка_Основной"/>
    <w:basedOn w:val="34b"/>
    <w:link w:val="34f0"/>
    <w:rsid w:val="00D53AE8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D53AE8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D53AE8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D53AE8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D53AE8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D53AE8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D53AE8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D53AE8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D53AE8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D53AE8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D53AE8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D53AE8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D53AE8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D53AE8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D53AE8"/>
    <w:pPr>
      <w:keepLines/>
      <w:numPr>
        <w:numId w:val="38"/>
      </w:numPr>
    </w:pPr>
  </w:style>
  <w:style w:type="character" w:customStyle="1" w:styleId="3433">
    <w:name w:val="34_Список_Нум_3 Знак"/>
    <w:basedOn w:val="a1"/>
    <w:link w:val="343"/>
    <w:rsid w:val="00004575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D53AE8"/>
    <w:pPr>
      <w:numPr>
        <w:ilvl w:val="2"/>
        <w:numId w:val="28"/>
      </w:numPr>
    </w:pPr>
  </w:style>
  <w:style w:type="paragraph" w:customStyle="1" w:styleId="34fff">
    <w:name w:val="34_Определения"/>
    <w:basedOn w:val="34b"/>
    <w:rsid w:val="00D53AE8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D53AE8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D53AE8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D53AE8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D53AE8"/>
    <w:rPr>
      <w:sz w:val="18"/>
      <w:lang w:eastAsia="x-none"/>
    </w:rPr>
  </w:style>
  <w:style w:type="paragraph" w:customStyle="1" w:styleId="34fff1">
    <w:name w:val="34_Листинг"/>
    <w:basedOn w:val="34b"/>
    <w:rsid w:val="00D53AE8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D53AE8"/>
    <w:rPr>
      <w:b/>
    </w:rPr>
  </w:style>
  <w:style w:type="paragraph" w:customStyle="1" w:styleId="3440">
    <w:name w:val="34_Заголовок_4_Приложение"/>
    <w:basedOn w:val="4"/>
    <w:next w:val="34b"/>
    <w:rsid w:val="00D53AE8"/>
    <w:pPr>
      <w:numPr>
        <w:numId w:val="38"/>
      </w:numPr>
    </w:pPr>
  </w:style>
  <w:style w:type="paragraph" w:customStyle="1" w:styleId="3410">
    <w:name w:val="34_Таблица_Список_Марк_1"/>
    <w:basedOn w:val="34ff6"/>
    <w:link w:val="341c"/>
    <w:rsid w:val="00D53AE8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D53AE8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D53AE8"/>
    <w:pPr>
      <w:numPr>
        <w:ilvl w:val="2"/>
        <w:numId w:val="29"/>
      </w:numPr>
    </w:pPr>
  </w:style>
  <w:style w:type="paragraph" w:customStyle="1" w:styleId="3422">
    <w:name w:val="34_Таблица_Список_Нум_2"/>
    <w:basedOn w:val="34ff6"/>
    <w:rsid w:val="00D53AE8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D53AE8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D53AE8"/>
    <w:pPr>
      <w:numPr>
        <w:numId w:val="36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D53AE8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D53AE8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D53AE8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D53AE8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D53AE8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D53AE8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D53AE8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D53AE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D53AE8"/>
    <w:pPr>
      <w:numPr>
        <w:numId w:val="35"/>
      </w:numPr>
    </w:pPr>
    <w:rPr>
      <w:lang w:val="x-none"/>
    </w:rPr>
  </w:style>
  <w:style w:type="paragraph" w:styleId="a6">
    <w:name w:val="Revision"/>
    <w:hidden/>
    <w:uiPriority w:val="99"/>
    <w:semiHidden/>
    <w:rsid w:val="00D53AE8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D53AE8"/>
  </w:style>
  <w:style w:type="paragraph" w:customStyle="1" w:styleId="34fffb">
    <w:name w:val="34_Пример_Заголовок"/>
    <w:basedOn w:val="34f8"/>
    <w:next w:val="34f8"/>
    <w:rsid w:val="00D53AE8"/>
    <w:pPr>
      <w:keepNext/>
      <w:spacing w:after="120"/>
    </w:pPr>
    <w:rPr>
      <w:b/>
      <w:lang w:eastAsia="ru-RU"/>
    </w:rPr>
  </w:style>
  <w:style w:type="character" w:styleId="a7">
    <w:name w:val="FollowedHyperlink"/>
    <w:rsid w:val="00D53AE8"/>
    <w:rPr>
      <w:color w:val="auto"/>
    </w:rPr>
  </w:style>
  <w:style w:type="character" w:customStyle="1" w:styleId="34fffc">
    <w:name w:val="34_Знак_Нижний_индекс"/>
    <w:rsid w:val="00D53AE8"/>
    <w:rPr>
      <w:vertAlign w:val="subscript"/>
    </w:rPr>
  </w:style>
  <w:style w:type="character" w:styleId="a8">
    <w:name w:val="footnote reference"/>
    <w:basedOn w:val="a1"/>
    <w:semiHidden/>
    <w:rsid w:val="00D53AE8"/>
    <w:rPr>
      <w:vertAlign w:val="superscript"/>
    </w:rPr>
  </w:style>
  <w:style w:type="paragraph" w:styleId="a9">
    <w:name w:val="header"/>
    <w:basedOn w:val="34b"/>
    <w:link w:val="aa"/>
    <w:rsid w:val="00D53AE8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D53AE8"/>
    <w:rPr>
      <w:lang w:eastAsia="x-none"/>
    </w:rPr>
  </w:style>
  <w:style w:type="paragraph" w:styleId="ab">
    <w:name w:val="footer"/>
    <w:basedOn w:val="34b"/>
    <w:link w:val="ac"/>
    <w:rsid w:val="00D53AE8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D53AE8"/>
    <w:rPr>
      <w:lang w:eastAsia="x-none"/>
    </w:rPr>
  </w:style>
  <w:style w:type="numbering" w:customStyle="1" w:styleId="a">
    <w:name w:val="Приложение"/>
    <w:uiPriority w:val="99"/>
    <w:rsid w:val="00D53AE8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D53AE8"/>
    <w:pPr>
      <w:keepNext/>
    </w:pPr>
  </w:style>
  <w:style w:type="character" w:customStyle="1" w:styleId="3434">
    <w:name w:val="34_Список_Марк_3 Знак"/>
    <w:basedOn w:val="34d"/>
    <w:link w:val="3432"/>
    <w:rsid w:val="00C25AEB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D53AE8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D53AE8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004575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004575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004575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D53AE8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D53AE8"/>
    <w:pPr>
      <w:numPr>
        <w:numId w:val="34"/>
      </w:numPr>
    </w:pPr>
  </w:style>
  <w:style w:type="paragraph" w:customStyle="1" w:styleId="344">
    <w:name w:val="34_Процедура_Подшаг"/>
    <w:basedOn w:val="34b"/>
    <w:link w:val="34ffff0"/>
    <w:qFormat/>
    <w:rsid w:val="00D53AE8"/>
    <w:pPr>
      <w:numPr>
        <w:ilvl w:val="1"/>
        <w:numId w:val="34"/>
      </w:numPr>
    </w:pPr>
  </w:style>
  <w:style w:type="character" w:customStyle="1" w:styleId="34ffff">
    <w:name w:val="34_Процедура_Шаг Знак"/>
    <w:basedOn w:val="34d"/>
    <w:link w:val="340"/>
    <w:rsid w:val="00004575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D53AE8"/>
    <w:pPr>
      <w:keepNext/>
    </w:pPr>
  </w:style>
  <w:style w:type="character" w:customStyle="1" w:styleId="34ffff0">
    <w:name w:val="34_Процедура_Подшаг Знак"/>
    <w:basedOn w:val="34d"/>
    <w:link w:val="344"/>
    <w:rsid w:val="00004575"/>
    <w:rPr>
      <w:sz w:val="24"/>
      <w:lang w:eastAsia="x-none"/>
    </w:rPr>
  </w:style>
  <w:style w:type="character" w:customStyle="1" w:styleId="34ffff2">
    <w:name w:val="34_Знак_Клавиши"/>
    <w:rsid w:val="00D53AE8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D53AE8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D53AE8"/>
  </w:style>
  <w:style w:type="paragraph" w:styleId="ad">
    <w:name w:val="caption"/>
    <w:basedOn w:val="34b"/>
    <w:next w:val="34b"/>
    <w:rsid w:val="00657C88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D53AE8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D53AE8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D53AE8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004575"/>
    <w:rPr>
      <w:sz w:val="24"/>
      <w:lang w:eastAsia="x-none"/>
    </w:rPr>
  </w:style>
  <w:style w:type="character" w:customStyle="1" w:styleId="ae">
    <w:name w:val="Основной текст Знак"/>
    <w:semiHidden/>
    <w:rsid w:val="00D53AE8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D53AE8"/>
    <w:rPr>
      <w:rFonts w:ascii="Arial" w:hAnsi="Arial"/>
    </w:rPr>
  </w:style>
  <w:style w:type="character" w:customStyle="1" w:styleId="af0">
    <w:name w:val="Тема примечания Знак"/>
    <w:semiHidden/>
    <w:rsid w:val="00D53AE8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D53AE8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D53AE8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D53AE8"/>
  </w:style>
  <w:style w:type="character" w:styleId="af3">
    <w:name w:val="annotation reference"/>
    <w:semiHidden/>
    <w:rsid w:val="00D53AE8"/>
    <w:rPr>
      <w:sz w:val="16"/>
      <w:szCs w:val="16"/>
    </w:rPr>
  </w:style>
  <w:style w:type="character" w:styleId="af4">
    <w:name w:val="page number"/>
    <w:rsid w:val="00D53AE8"/>
  </w:style>
  <w:style w:type="paragraph" w:styleId="af5">
    <w:name w:val="Body Text"/>
    <w:basedOn w:val="a0"/>
    <w:link w:val="13"/>
    <w:semiHidden/>
    <w:unhideWhenUsed/>
    <w:rsid w:val="00D53AE8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D53AE8"/>
    <w:rPr>
      <w:sz w:val="24"/>
    </w:rPr>
  </w:style>
  <w:style w:type="paragraph" w:styleId="af6">
    <w:name w:val="annotation subject"/>
    <w:basedOn w:val="af2"/>
    <w:next w:val="af2"/>
    <w:link w:val="14"/>
    <w:semiHidden/>
    <w:rsid w:val="00D53AE8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D53AE8"/>
    <w:rPr>
      <w:b/>
      <w:bCs/>
    </w:rPr>
  </w:style>
  <w:style w:type="paragraph" w:styleId="af7">
    <w:name w:val="Balloon Text"/>
    <w:basedOn w:val="a0"/>
    <w:link w:val="15"/>
    <w:semiHidden/>
    <w:rsid w:val="00D53AE8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D53AE8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D53AE8"/>
  </w:style>
  <w:style w:type="paragraph" w:customStyle="1" w:styleId="34ffff9">
    <w:name w:val="34_ТЛ_Подпись"/>
    <w:basedOn w:val="34f6"/>
    <w:rsid w:val="00D53AE8"/>
  </w:style>
  <w:style w:type="paragraph" w:customStyle="1" w:styleId="34ffffa">
    <w:name w:val="34_ТЛ_Подпись_скрытый"/>
    <w:basedOn w:val="34ffff9"/>
    <w:rsid w:val="00D53AE8"/>
    <w:rPr>
      <w:vanish/>
    </w:rPr>
  </w:style>
  <w:style w:type="paragraph" w:customStyle="1" w:styleId="34ffffb">
    <w:name w:val="34_Комментарий_Философта"/>
    <w:basedOn w:val="34b"/>
    <w:rsid w:val="00D53AE8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D53AE8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D53AE8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D53AE8"/>
    <w:rPr>
      <w:b/>
    </w:rPr>
  </w:style>
  <w:style w:type="paragraph" w:customStyle="1" w:styleId="34ffffe">
    <w:name w:val="34_Таблица_Сноска_Линия"/>
    <w:basedOn w:val="34fff7"/>
    <w:next w:val="34fff7"/>
    <w:rsid w:val="00D53AE8"/>
    <w:pPr>
      <w:keepNext/>
    </w:pPr>
  </w:style>
  <w:style w:type="paragraph" w:customStyle="1" w:styleId="34fffff">
    <w:name w:val="34_Таблица_Примечание"/>
    <w:basedOn w:val="34fff7"/>
    <w:rsid w:val="00D53AE8"/>
  </w:style>
  <w:style w:type="character" w:customStyle="1" w:styleId="34fffff0">
    <w:name w:val="34_Знак_Значение"/>
    <w:qFormat/>
    <w:rsid w:val="00D53AE8"/>
    <w:rPr>
      <w:rFonts w:ascii="Calibri" w:hAnsi="Calibri"/>
    </w:rPr>
  </w:style>
  <w:style w:type="character" w:styleId="af8">
    <w:name w:val="Hyperlink"/>
    <w:rsid w:val="00D53AE8"/>
    <w:rPr>
      <w:color w:val="0000FF"/>
      <w:u w:val="single"/>
    </w:rPr>
  </w:style>
  <w:style w:type="paragraph" w:customStyle="1" w:styleId="34fffff1">
    <w:name w:val="34_Рисунок_Подпись"/>
    <w:basedOn w:val="34b"/>
    <w:rsid w:val="00D53AE8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D53AE8"/>
    <w:pPr>
      <w:spacing w:before="2320"/>
    </w:pPr>
  </w:style>
  <w:style w:type="paragraph" w:customStyle="1" w:styleId="34a">
    <w:name w:val="34_Процедура_Шаг_Единичный"/>
    <w:basedOn w:val="34b"/>
    <w:qFormat/>
    <w:rsid w:val="00D53AE8"/>
    <w:pPr>
      <w:numPr>
        <w:numId w:val="21"/>
      </w:numPr>
    </w:pPr>
  </w:style>
  <w:style w:type="paragraph" w:customStyle="1" w:styleId="34fffff2">
    <w:name w:val="34_ТЛ_Количество_листов"/>
    <w:basedOn w:val="34f5"/>
    <w:next w:val="34f5"/>
    <w:rsid w:val="00D53AE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fffff3">
    <w:name w:val="34_Процедура_Заголовок"/>
    <w:basedOn w:val="34b"/>
    <w:next w:val="34ffff1"/>
    <w:rsid w:val="00D53AE8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D53AE8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D53AE8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AB45FB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D53AE8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D53AE8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D53AE8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D53AE8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D53AE8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D53AE8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D53AE8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D53AE8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D53AE8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D53AE8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D53AE8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D53AE8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D53AE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657C88"/>
    <w:pPr>
      <w:numPr>
        <w:numId w:val="27"/>
      </w:numPr>
    </w:pPr>
  </w:style>
  <w:style w:type="paragraph" w:customStyle="1" w:styleId="34fffff6">
    <w:name w:val="34_Таблица_Подзаголовок"/>
    <w:basedOn w:val="34ff6"/>
    <w:link w:val="34fffff7"/>
    <w:rsid w:val="00D53AE8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D53AE8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D53AE8"/>
    <w:pPr>
      <w:jc w:val="center"/>
    </w:pPr>
  </w:style>
  <w:style w:type="paragraph" w:customStyle="1" w:styleId="3411">
    <w:name w:val="34_Таблица_Список_Марк_1_без_отступа"/>
    <w:basedOn w:val="34ff6"/>
    <w:rsid w:val="00D53AE8"/>
    <w:pPr>
      <w:numPr>
        <w:numId w:val="39"/>
      </w:numPr>
    </w:pPr>
  </w:style>
  <w:style w:type="paragraph" w:customStyle="1" w:styleId="34fffff9">
    <w:name w:val="34_Формула"/>
    <w:basedOn w:val="a0"/>
    <w:rsid w:val="00D53AE8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D53AE8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D53AE8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D1B423-D579-4281-8A6E-07739D094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6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Наименование документа</vt:lpstr>
    </vt:vector>
  </TitlesOfParts>
  <Company>Название организации</Company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Наименование документа</dc:title>
  <dc:creator>Oksana</dc:creator>
  <cp:lastModifiedBy>Oksana</cp:lastModifiedBy>
  <cp:revision>20</cp:revision>
  <cp:lastPrinted>2014-09-08T01:50:00Z</cp:lastPrinted>
  <dcterms:created xsi:type="dcterms:W3CDTF">2014-12-09T11:48:00Z</dcterms:created>
  <dcterms:modified xsi:type="dcterms:W3CDTF">2023-05-08T10:59:00Z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A.B.XXX.XX.XX.X-X.X</vt:lpwstr>
  </property>
  <property fmtid="{D5CDD505-2E9C-101B-9397-08002B2CF9AE}" pid="8" name="год_издания">
    <vt:lpwstr>2023</vt:lpwstr>
  </property>
</Properties>
</file>