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35D3" w:rsidRDefault="00AC35D3" w:rsidP="000611C2">
      <w:pPr>
        <w:pStyle w:val="34b"/>
        <w:rPr>
          <w:lang w:val="en-US" w:eastAsia="ru-RU"/>
        </w:rPr>
      </w:pPr>
      <w:bookmarkStart w:id="0" w:name="_GoBack"/>
    </w:p>
    <w:p w:rsidR="00FF48CC" w:rsidRPr="00FF48CC" w:rsidRDefault="00FF48CC" w:rsidP="000611C2">
      <w:pPr>
        <w:pStyle w:val="34b"/>
        <w:rPr>
          <w:lang w:val="en-US" w:eastAsia="ru-RU"/>
        </w:rPr>
      </w:pPr>
    </w:p>
    <w:p w:rsidR="00AC35D3" w:rsidRDefault="00AC35D3" w:rsidP="000611C2">
      <w:pPr>
        <w:pStyle w:val="34b"/>
        <w:rPr>
          <w:lang w:eastAsia="ru-RU"/>
        </w:rPr>
        <w:sectPr w:rsidR="00AC35D3" w:rsidSect="00536F81">
          <w:headerReference w:type="default" r:id="rId9"/>
          <w:pgSz w:w="11906" w:h="16838" w:code="9"/>
          <w:pgMar w:top="851" w:right="567" w:bottom="1701" w:left="1418" w:header="283" w:footer="340" w:gutter="0"/>
          <w:cols w:space="708"/>
          <w:docGrid w:linePitch="360"/>
        </w:sectPr>
      </w:pPr>
    </w:p>
    <w:p w:rsidR="00AC35D3" w:rsidRDefault="00AC35D3" w:rsidP="000611C2">
      <w:pPr>
        <w:pStyle w:val="34b"/>
        <w:rPr>
          <w:lang w:eastAsia="ru-RU"/>
        </w:rPr>
      </w:pPr>
    </w:p>
    <w:p w:rsidR="00AC35D3" w:rsidRDefault="00AC35D3" w:rsidP="000611C2">
      <w:pPr>
        <w:pStyle w:val="34b"/>
        <w:rPr>
          <w:lang w:eastAsia="ru-RU"/>
        </w:rPr>
      </w:pPr>
    </w:p>
    <w:p w:rsidR="000E02A2" w:rsidRDefault="000E02A2" w:rsidP="000611C2">
      <w:pPr>
        <w:pStyle w:val="34b"/>
        <w:rPr>
          <w:lang w:eastAsia="ru-RU"/>
        </w:rPr>
      </w:pPr>
    </w:p>
    <w:p w:rsidR="000E02A2" w:rsidRDefault="000E02A2" w:rsidP="000611C2">
      <w:pPr>
        <w:pStyle w:val="34b"/>
        <w:rPr>
          <w:lang w:eastAsia="ru-RU"/>
        </w:rPr>
        <w:sectPr w:rsidR="000E02A2" w:rsidSect="00421541">
          <w:headerReference w:type="default" r:id="rId10"/>
          <w:footerReference w:type="default" r:id="rId11"/>
          <w:pgSz w:w="16838" w:h="11906" w:orient="landscape" w:code="9"/>
          <w:pgMar w:top="1418" w:right="851" w:bottom="567" w:left="1701" w:header="283" w:footer="0" w:gutter="0"/>
          <w:cols w:space="708"/>
          <w:docGrid w:linePitch="360"/>
        </w:sectPr>
      </w:pPr>
    </w:p>
    <w:bookmarkEnd w:id="0"/>
    <w:p w:rsidR="00CC7F37" w:rsidRPr="000E02A2" w:rsidRDefault="00CC7F37" w:rsidP="00504755">
      <w:pPr>
        <w:pStyle w:val="34b"/>
        <w:rPr>
          <w:lang w:eastAsia="ru-RU"/>
        </w:rPr>
      </w:pPr>
    </w:p>
    <w:sectPr w:rsidR="00CC7F37" w:rsidRPr="000E02A2" w:rsidSect="00536F81">
      <w:headerReference w:type="default" r:id="rId12"/>
      <w:footerReference w:type="default" r:id="rId13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7D5F" w:rsidRDefault="009F7D5F" w:rsidP="00AD0715">
      <w:r>
        <w:separator/>
      </w:r>
    </w:p>
    <w:p w:rsidR="009F7D5F" w:rsidRDefault="009F7D5F" w:rsidP="00AD0715"/>
  </w:endnote>
  <w:endnote w:type="continuationSeparator" w:id="0">
    <w:p w:rsidR="009F7D5F" w:rsidRDefault="009F7D5F" w:rsidP="00AD0715">
      <w:r>
        <w:continuationSeparator/>
      </w:r>
    </w:p>
    <w:p w:rsidR="009F7D5F" w:rsidRDefault="009F7D5F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5AE1" w:rsidRDefault="00C35AE1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5AE1" w:rsidRDefault="00C35AE1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7D5F" w:rsidRDefault="009F7D5F" w:rsidP="00AD0715">
      <w:r>
        <w:separator/>
      </w:r>
    </w:p>
    <w:p w:rsidR="009F7D5F" w:rsidRDefault="009F7D5F" w:rsidP="00AD0715"/>
  </w:footnote>
  <w:footnote w:type="continuationSeparator" w:id="0">
    <w:p w:rsidR="009F7D5F" w:rsidRDefault="009F7D5F" w:rsidP="00AD0715">
      <w:r>
        <w:continuationSeparator/>
      </w:r>
    </w:p>
    <w:p w:rsidR="009F7D5F" w:rsidRDefault="009F7D5F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35D3" w:rsidRDefault="00694FF0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07070F5B" wp14:editId="34E4BA8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540" name="Группа 5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541" name="Группа 54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42" name="Группа 54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43" name="Группа 54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44" name="Группа 54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4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46" name="Группа 54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47" name="Группа 54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4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4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5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53" name="Группа 55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54" name="Группа 55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5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5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5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5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5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60" name="Группа 56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6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6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67" name="Группа 56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68" name="Группа 56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6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79" name="Группа 5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80" name="Группа 5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CB1016" w:rsidRDefault="00694FF0" w:rsidP="00694FF0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5374BE" w:rsidRDefault="00694FF0" w:rsidP="00694FF0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A24E3">
                                      <w:rPr>
                                        <w:noProof/>
                                        <w:lang w:val="en-US"/>
                                      </w:rPr>
                                      <w:t>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Default="006926D5" w:rsidP="00694FF0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A24E3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84" name="Группа 5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945CCC" w:rsidRDefault="00694FF0" w:rsidP="00694FF0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Default="00694FF0" w:rsidP="00694FF0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5E4A3B" w:rsidRDefault="00694FF0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0411E6" w:rsidRDefault="00694FF0" w:rsidP="00694FF0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5E4A3B" w:rsidRDefault="00694FF0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Default="00694FF0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Default="00694FF0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945CCC" w:rsidRDefault="00694FF0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945CCC" w:rsidRDefault="00694FF0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5E4A3B" w:rsidRDefault="00694FF0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5E4A3B" w:rsidRDefault="00694FF0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0411E6" w:rsidRDefault="00694FF0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0411E6" w:rsidRDefault="00694FF0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98" name="Группа 598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9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94FF0" w:rsidRPr="006C5C53" w:rsidRDefault="00694FF0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0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94FF0" w:rsidRPr="006C5C53" w:rsidRDefault="00694FF0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40" o:spid="_x0000_s1026" style="position:absolute;left:0;text-align:left;margin-left:22.7pt;margin-top:14.2pt;width:558.45pt;height:826.3pt;z-index:251685888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">
              <v:group id="Группа 541" o:spid="_x0000_s102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W0qH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U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pbSoexgAAANwA&#10;AAAPAAAAAAAAAAAAAAAAAKoCAABkcnMvZG93bnJldi54bWxQSwUGAAAAAAQABAD6AAAAnQMAAAAA&#10;">
                <v:group id="Группа 542" o:spid="_x0000_s102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b+0ac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IXx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v7RpxgAAANwA&#10;AAAPAAAAAAAAAAAAAAAAAKoCAABkcnMvZG93bnJldi54bWxQSwUGAAAAAAQABAD6AAAAnQMAAAAA&#10;">
                  <v:group id="Группа 543" o:spid="_x0000_s102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vMR8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Zj+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bzEfLFAAAA3AAA&#10;AA8AAAAAAAAAAAAAAAAAqgIAAGRycy9kb3ducmV2LnhtbFBLBQYAAAAABAAEAPoAAACcAwAAAAA=&#10;">
                    <v:group id="Группа 544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RqJh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ePR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kaiYbFAAAA3AAA&#10;AA8AAAAAAAAAAAAAAAAAqgIAAGRycy9kb3ducmV2LnhtbFBLBQYAAAAABAAEAPoAAACcAwAAAAA=&#10;">
                      <v:rect id="Rectangle 91" o:spid="_x0000_s103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e6+MUA&#10;AADcAAAADwAAAGRycy9kb3ducmV2LnhtbESPW2sCMRSE3wv+h3AKfdOk0vWyNYq1lKpvXsDXw+a4&#10;u3RzsiSprv/eFIQ+DjPzDTNbdLYRF/KhdqzhdaBAEBfO1FxqOB6++hMQISIbbByThhsFWMx7TzPM&#10;jbvyji77WIoE4ZCjhirGNpcyFBVZDAPXEifv7LzFmKQvpfF4TXDbyKFSI2mx5rRQYUurioqf/a/V&#10;cD6qzfgQafmx8tNs+6lOo7X61vrluVu+g4jUxf/wo702GrK3DP7OpCM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7r4xQAAANwAAAAPAAAAAAAAAAAAAAAAAJgCAABkcnMv&#10;ZG93bnJldi54bWxQSwUGAAAAAAQABAD1AAAAigMAAAAA&#10;" filled="f" strokeweight="1.5pt">
                        <v:textbox inset=",1mm"/>
                      </v:rect>
                      <v:group id="Группа 546" o:spid="_x0000_s10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oSya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P2/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mhLJqxgAAANwA&#10;AAAPAAAAAAAAAAAAAAAAAKoCAABkcnMvZG93bnJldi54bWxQSwUGAAAAAAQABAD6AAAAnQMAAAAA&#10;">
                        <v:group id="Группа 547" o:spid="_x0000_s103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          <v:line id="Line 76" o:spid="_x0000_s103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Q2i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ue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VQ2iMIAAADcAAAADwAAAAAAAAAAAAAA&#10;AAChAgAAZHJzL2Rvd25yZXYueG1sUEsFBgAAAAAEAAQA+QAAAJADAAAAAA==&#10;" strokeweight="1.5pt"/>
                          <v:line id="Line 77" o:spid="_x0000_s103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iTE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pa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hiTE8UAAADcAAAADwAAAAAAAAAA&#10;AAAAAAChAgAAZHJzL2Rvd25yZXYueG1sUEsFBgAAAAAEAAQA+QAAAJMDAAAAAA==&#10;" strokeweight="1.5pt"/>
                          <v:line id="Line 78" o:spid="_x0000_s103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usU8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+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+6xTwQAAANwAAAAPAAAAAAAAAAAAAAAA&#10;AKECAABkcnMvZG93bnJldi54bWxQSwUGAAAAAAQABAD5AAAAjwMAAAAA&#10;" strokeweight="1.5pt"/>
                          <v:line id="Line 79" o:spid="_x0000_s103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cJyMMAAADcAAAADwAAAGRycy9kb3ducmV2LnhtbESPT4vCMBTE74LfITxhb5oqKNI1igiC&#10;4h78B14fzWtTtnkpSbTdb78RFvY4zMxvmNWmt414kQ+1YwXTSQaCuHC65krB/bYfL0GEiKyxcUwK&#10;fijAZj0crDDXruMLva6xEgnCIUcFJsY2lzIUhiyGiWuJk1c6bzEm6SupPXYJbhs5y7KFtFhzWjDY&#10;0s5Q8X19WgXyeOrOfj+7l1V5aN3jaL4WXa/Ux6jffoKI1Mf/8F/7oBXM51N4n0lH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W3CcjDAAAA3AAAAA8AAAAAAAAAAAAA&#10;AAAAoQIAAGRycy9kb3ducmV2LnhtbFBLBQYAAAAABAAEAPkAAACRAwAAAAA=&#10;" strokeweight="1.5pt"/>
                        </v:group>
                        <v:line id="Line 92" o:spid="_x0000_s103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WWXv8MAAADcAAAADwAAAGRycy9kb3ducmV2LnhtbESPT4vCMBTE7wt+h/AEb2u6BUW6RpEF&#10;Qdk9+A/2+mhem2LzUpKsrd9+Iwgeh5n5DbNcD7YVN/KhcazgY5qBIC6dbrhWcDlv3xcgQkTW2Dom&#10;BXcKsF6N3pZYaNfzkW6nWIsE4VCgAhNjV0gZSkMWw9R1xMmrnLcYk/S11B77BLetzLNsLi02nBYM&#10;dvRlqLye/qwCuf/uD36bX6q62nXud29+5v2g1GQ8bD5BRBriK/xs77SC2SyHx5l0BO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ll7/DAAAA3AAAAA8AAAAAAAAAAAAA&#10;AAAAoQIAAGRycy9kb3ducmV2LnhtbFBLBQYAAAAABAAEAPkAAACRAwAAAAA=&#10;" strokeweight="1.5pt"/>
                      </v:group>
                    </v:group>
                    <v:group id="Группа 553" o:spid="_x0000_s103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  <v:group id="Группа 554" o:spid="_x0000_s104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4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tkL8UA&#10;AADcAAAADwAAAGRycy9kb3ducmV2LnhtbESP3WrCQBSE7wu+w3IEb4puFOJPdBUVCi2FgD8PcMwe&#10;k2D2bNhdNX37bqHg5TAz3zCrTWca8SDna8sKxqMEBHFhdc2lgvPpYzgH4QOyxsYyKfghD5t1722F&#10;mbZPPtDjGEoRIewzVFCF0GZS+qIig35kW+LoXa0zGKJ0pdQOnxFuGjlJkqk0WHNcqLClfUXF7Xg3&#10;CjAPi/HN7Xbl+/2U59Ovy+ysv5Ua9LvtEkSgLrzC/+1PrSBNU/g7E4+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62Qv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94FF0" w:rsidRDefault="00694FF0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4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n6WM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xCs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5+lj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694FF0" w:rsidRDefault="00694FF0" w:rsidP="00694FF0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04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Vfw8QA&#10;AADcAAAADwAAAGRycy9kb3ducmV2LnhtbESP3YrCMBSE7wXfIRzBG1lTBXWtRlkXhJWFgj8PcGyO&#10;bbE5KUnU+vYbYcHLYWa+YZbr1tTiTs5XlhWMhgkI4tzqigsFp+P24xOED8gaa8uk4Eke1qtuZ4mp&#10;tg/e0/0QChEh7FNUUIbQpFL6vCSDfmgb4uhdrDMYonSF1A4fEW5qOU6SqTRYcVwosaHvkvLr4WYU&#10;YBbmo6vbbIrB7Zhl0915dtK/SvV77dcCRKA2vMP/7R+tYDKZwet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1X8P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694FF0" w:rsidRDefault="00694FF0" w:rsidP="00694FF0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4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rLscMA&#10;AADcAAAADwAAAGRycy9kb3ducmV2LnhtbERP3WrCMBS+H+wdwhnsZszUgTo7o8yB4BgUbPsAx+as&#10;LTYnJYltfXtzMdjlx/e/2U2mEwM531pWMJ8lIIgrq1uuFZTF4fUdhA/IGjvLpOBGHnbbx4cNptqO&#10;fKIhD7WIIexTVNCE0KdS+qohg35me+LI/VpnMEToaqkdjjHcdPItSZbSYMuxocGevhqqLvnVKMAs&#10;rOcXt9/XL9ciy5bf51Wpf5R6fpo+P0AEmsK/+M991AoWi7g2nolHQG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rLs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694FF0" w:rsidRDefault="00694FF0" w:rsidP="00694FF0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4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ZuKsQA&#10;AADcAAAADwAAAGRycy9kb3ducmV2LnhtbESP3YrCMBSE7wXfIRzBG9FUQXetRlkXhJWFgj8PcGyO&#10;bbE5KUnU+vYbYcHLYWa+YZbr1tTiTs5XlhWMRwkI4tzqigsFp+N2+AnCB2SNtWVS8CQP61W3s8RU&#10;2wfv6X4IhYgQ9ikqKENoUil9XpJBP7INcfQu1hkMUbpCaoePCDe1nCTJTBqsOC6U2NB3Sfn1cDMK&#10;MAvz8dVtNsXgdsyy2e78cdK/SvV77dcCRKA2vMP/7R+tYDqdw+t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mbir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694FF0" w:rsidRDefault="00694FF0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60" o:spid="_x0000_s104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ZTT5c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cwXYX4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2U0+XCAAAA3AAAAA8A&#10;AAAAAAAAAAAAAAAAqgIAAGRycy9kb3ducmV2LnhtbFBLBQYAAAAABAAEAPoAAACZAwAAAAA=&#10;">
                        <v:shape id="Text Box 87" o:spid="_x0000_s104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6urcUA&#10;AADcAAAADwAAAGRycy9kb3ducmV2LnhtbESPT2sCMRTE74V+h/AKvdWsRUVWo4igSC/in4PHx+aZ&#10;LG5edjfpuu2nN0Khx2FmfsPMl72rREdtKD0rGA4yEMSF1yUbBefT5mMKIkRkjZVnUvBDAZaL15c5&#10;5trf+UDdMRqRIBxyVGBjrHMpQ2HJYRj4mjh5V986jEm2RuoW7wnuKvmZZRPpsOS0YLGmtaXidvx2&#10;Chrbj8am2Ve37uvXrOx2F5rzRan3t341AxGpj//hv/ZOKxhPhvA8k46AX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fq6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694FF0" w:rsidRDefault="00694FF0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4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ww2sQA&#10;AADcAAAADwAAAGRycy9kb3ducmV2LnhtbESPQWsCMRSE74X+h/AEbzWrqMjWKFKoiJdS9eDxsXlN&#10;Fjcvu5t0Xf31TUHwOMzMN8xy3btKdNSG0rOC8SgDQVx4XbJRcDp+vi1AhIissfJMCm4UYL16fVli&#10;rv2Vv6k7RCMShEOOCmyMdS5lKCw5DCNfEyfvx7cOY5KtkbrFa4K7Sk6ybC4dlpwWLNb0Yam4HH6d&#10;gsb205lpvqpLt7+bjd3uQnM6KzUc9Jt3EJH6+Aw/2jutYDafwP+ZdAT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sMNrEAAAA3A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694FF0" w:rsidRDefault="00694FF0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4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CVQcUA&#10;AADcAAAADwAAAGRycy9kb3ducmV2LnhtbESPT2sCMRTE74LfITyhN83aVpHVKFJokV6Kfw4eH5tn&#10;srh52d2k67afvikIHoeZ+Q2z2vSuEh21ofSsYDrJQBAXXpdsFJyO7+MFiBCRNVaeScEPBdish4MV&#10;5trfeE/dIRqRIBxyVGBjrHMpQ2HJYZj4mjh5F986jEm2RuoWbwnuKvmcZXPpsOS0YLGmN0vF9fDt&#10;FDS2f52Z5qu6dp+/Zms/dqE5nZV6GvXbJYhIfXyE7+2dVjCbv8D/mX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4JVB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694FF0" w:rsidRDefault="00694FF0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05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kNNcQA&#10;AADcAAAADwAAAGRycy9kb3ducmV2LnhtbESPQWsCMRSE74X+h/AEbzVrUZGtUaRQES+l6sHjY/Oa&#10;LG5edjdxXf31TUHwOMzMN8xi1btKdNSG0rOC8SgDQVx4XbJRcDx8vc1BhIissfJMCm4UYLV8fVlg&#10;rv2Vf6jbRyMShEOOCmyMdS5lKCw5DCNfEyfv17cOY5KtkbrFa4K7Sr5n2Uw6LDktWKzp01Jx3l+c&#10;gsb2k6lpvqtzt7ubtd1sQ3M8KTUc9OsPEJH6+Aw/2lutYDqbwP+ZdAT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JDTXEAAAA3A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694FF0" w:rsidRDefault="00694FF0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05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WorsUA&#10;AADcAAAADwAAAGRycy9kb3ducmV2LnhtbESPQWsCMRSE74X+h/AKvdVsxZWyGkUERbwUrQePj81r&#10;srh52d3Edeuvb4RCj8PMfMPMl4OrRU9dqDwreB9lIIhLrys2Ck5fm7cPECEia6w9k4IfCrBcPD/N&#10;sdD+xgfqj9GIBOFQoAIbY1NIGUpLDsPIN8TJ+/adw5hkZ6Tu8JbgrpbjLJtKhxWnBYsNrS2Vl+PV&#10;KWjtMMlN+1lf+v3drOx2F9rTWanXl2E1AxFpiP/hv/ZOK8inOTzOpCM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Raiu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694FF0" w:rsidRDefault="00694FF0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05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B478QA&#10;AADcAAAADwAAAGRycy9kb3ducmV2LnhtbESPT2sCMRTE7wW/Q3iCt5oouNXVKP5BanurCl4fm+fu&#10;4uZlSaJuv31TKPQ4zMxvmMWqs414kA+1Yw2joQJBXDhTc6nhfNq/TkGEiGywcUwavinAatl7WWBu&#10;3JO/6HGMpUgQDjlqqGJscylDUZHFMHQtcfKuzluMSfpSGo/PBLeNHCuVSYs1p4UKW9pWVNyOd6vh&#10;elYfb6dI683WzyafO3XJDupd60G/W89BROrif/ivfTAaJlkGv2fSEZ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QeO/EAAAA3AAAAA8AAAAAAAAAAAAAAAAAmAIAAGRycy9k&#10;b3ducmV2LnhtbFBLBQYAAAAABAAEAPUAAACJAwAAAAA=&#10;" filled="f" strokeweight="1.5pt">
                    <v:textbox inset=",1mm"/>
                  </v:rect>
                </v:group>
                <v:group id="Группа 567" o:spid="_x0000_s105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1Lkc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aPxB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J9S5HFAAAA3AAA&#10;AA8AAAAAAAAAAAAAAAAAqgIAAGRycy9kb3ducmV2LnhtbFBLBQYAAAAABAAEAPoAAACcAwAAAAA=&#10;">
                  <v:group id="Группа 568" o:spid="_x0000_s105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+Lf48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cwXYW0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Pi3+PCAAAA3AAAAA8A&#10;AAAAAAAAAAAAAAAAqgIAAGRycy9kb3ducmV2LnhtbFBLBQYAAAAABAAEAPoAAACZAwAAAAA=&#10;">
                    <v:line id="Line 102" o:spid="_x0000_s105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Iu68cAAADcAAAADwAAAGRycy9kb3ducmV2LnhtbESPW2vCQBSE3wv9D8sp+FJ0Y0TR1FXs&#10;DUrfvID4dsieZEOzZ2N2NWl/fbcg9HGYmW+Y5bq3tbhS6yvHCsajBARx7nTFpYLD/n04B+EDssba&#10;MSn4Jg/r1f3dEjPtOt7SdRdKESHsM1RgQmgyKX1uyKIfuYY4eoVrLYYo21LqFrsIt7VMk2QmLVYc&#10;Fww29GIo/9pdrIJJcXp7PE9ex2laJZ+F+eny52Op1OCh3zyBCNSH//Ct/aEVTGcL+DsTj4Bc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mwi7r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2" o:spid="_x0000_s105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GlUMMAAADcAAAADwAAAGRycy9kb3ducmV2LnhtbERPTWvCQBC9F/oflin0UnRToatEVylC&#10;QSgUtBavY3ZMgtnZNDtq7K/vHgSPj/c9W/S+UWfqYh3YwuswA0VcBFdzaWH7/TGYgIqC7LAJTBau&#10;FGExf3yYYe7Chdd03kipUgjHHC1UIm2udSwq8hiHoSVO3CF0HiXBrtSuw0sK940eZZnRHmtODRW2&#10;tKyoOG5O3sIP/pVy/dy/fB2Nke3u15yWY2Pt81P/PgUl1MtdfHOvnIW3cZqf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xxpVD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05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0Ay8YAAADcAAAADwAAAGRycy9kb3ducmV2LnhtbESPX2vCQBDE3wv9DscWfCn1ouBZUk8p&#10;giAUCvUPfd3mtkkwt5fmVo1++l6h4OMwM79hZoveN+pEXawDWxgNM1DERXA1lxZ229XTM6goyA6b&#10;wGThQhEW8/u7GeYunPmDThspVYJwzNFCJdLmWseiIo9xGFri5H2HzqMk2ZXadXhOcN/ocZYZ7bHm&#10;tFBhS8uKisPm6C3s8VrK5e3r8f1gjOw+f8xxOTXWDh761xdQQr3cwv/ttbMwmY7g70w6Anr+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M9AM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05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q5vsMAAADcAAAADwAAAGRycy9kb3ducmV2LnhtbESPQYvCMBSE7wv+h/AEb2uqoNVqlCoq&#10;wsLCqnh+NM+22LyUJtr6783Cwh6HmW+GWa47U4knNa60rGA0jEAQZ1aXnCu4nPefMxDOI2usLJOC&#10;FzlYr3ofS0y0bfmHniefi1DCLkEFhfd1IqXLCjLohrYmDt7NNgZ9kE0udYNtKDeVHEfRVBosOSwU&#10;WNO2oOx+ehgFE7OJv9rzYT5Nd7Ehfx3NvtO9UoN+ly5AeOr8f/iPPurAxWP4PROOgFy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T6ub7DAAAA3AAAAA8AAAAAAAAAAAAA&#10;AAAAoQIAAGRycy9kb3ducmV2LnhtbFBLBQYAAAAABAAEAPkAAACRAwAAAAA=&#10;" strokecolor="windowText" strokeweight="1.5pt"/>
                    <v:line id="Line 98" o:spid="_x0000_s105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OP3McAAADcAAAADwAAAGRycy9kb3ducmV2LnhtbESPQUvDQBSE74X+h+UJXqTdNEEtabel&#10;agXpzVoovT2yL9lg9m3Mrk3qr3cFocdhZr5hluvBNuJMna8dK5hNExDEhdM1VwoOH6+TOQgfkDU2&#10;jknBhTysV+PREnPten6n8z5UIkLY56jAhNDmUvrCkEU/dS1x9ErXWQxRdpXUHfYRbhuZJsmDtFhz&#10;XDDY0rOh4nP/bRVk5Wl795W9zNK0Tnal+emLp2Ol1O3NsFmACDSEa/i//aYV3D9m8HcmHgG5+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C84/c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06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qjU8YAAADcAAAADwAAAGRycy9kb3ducmV2LnhtbESPUWvCQBCE3wv9D8cW+lLqpWLP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NKo1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06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YGyMYAAADcAAAADwAAAGRycy9kb3ducmV2LnhtbESPUUvDQBCE3wX/w7GCL9JeFHqVtNci&#10;BUEQBGvE121um4Tm9mJu26b+eq9Q6OMwM98w8+XgW3WgPjaBLTyOM1DEZXANVxaKr9fRM6goyA7b&#10;wGThRBGWi9ubOeYuHPmTDmupVIJwzNFCLdLlWseyJo9xHDri5G1D71GS7CvtejwmuG/1U5YZ7bHh&#10;tFBjR6uayt167y18418lp/fNw8fOGCl+fs1+NTXW3t8NLzNQQoNcw5f2m7MwmU7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wGBsj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06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oQsRMcAAADcAAAADwAAAGRycy9kb3ducmV2LnhtbESPS2vDMBCE74X+B7GFXEoixyEP3Cgh&#10;fUHpLQ8IuS3W2jK1Vo6lxG5/fVUI9DjMzDfMct3bWlyp9ZVjBeNRAoI4d7riUsFh/z5cgPABWWPt&#10;mBR8k4f16v5uiZl2HW/puguliBD2GSowITSZlD43ZNGPXEMcvcK1FkOUbSl1i12E21qmSTKTFiuO&#10;CwYbejGUf+0uVsGkOL09niev4zStks/C/HT587FUavDQb55ABOrDf/jW/tAKpvMZ/J2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ShCxE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06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sVasQAAADcAAAADwAAAGRycy9kb3ducmV2LnhtbESPQYvCMBSE78L+h/AWvGmqoK5doywL&#10;ggcvVsHu7dG8bavNS9tErf/eCILHYWa+YRarzlTiSq0rLSsYDSMQxJnVJecKDvv14AuE88gaK8uk&#10;4E4OVsuP3gJjbW+8o2vicxEg7GJUUHhfx1K6rCCDbmhr4uD929agD7LNpW7xFuCmkuMomkqDJYeF&#10;Amv6LSg7JxcTKIfpfD0/NuXlNGqS9K9u0v0Wlep/dj/fIDx1/h1+tTdawWQ2g+eZcATk8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uxVq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06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epVsMAAADcAAAADwAAAGRycy9kb3ducmV2LnhtbERPTWvCQBC9F/oflin0UnRTo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IHqVb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79" o:spid="_x0000_s106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fspcYAAADcAAAADwAAAGRycy9kb3ducmV2LnhtbESPT2vCQBTE74LfYXmC&#10;t7qJxWqjq4i0pYcgqIXS2yP7TILZtyG75s+37xYKHoeZ+Q2z2fWmEi01rrSsIJ5FIIgzq0vOFXxd&#10;3p9WIJxH1lhZJgUDOdhtx6MNJtp2fKL27HMRIOwSVFB4XydSuqwgg25ma+LgXW1j0AfZ5FI32AW4&#10;qeQ8il6kwZLDQoE1HQrKbue7UfDRYbd/jt/a9HY9DD+XxfE7jUmp6aTfr0F46v0j/N/+1AoWy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Zd+ylxgAAANwA&#10;AAAPAAAAAAAAAAAAAAAAAKoCAABkcnMvZG93bnJldi54bWxQSwUGAAAAAAQABAD6AAAAnQMAAAAA&#10;">
                    <v:group id="Группа 580" o:spid="_x0000_s106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Zg1H8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Yhfn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2YNR/CAAAA3AAAAA8A&#10;AAAAAAAAAAAAAAAAqgIAAGRycy9kb3ducmV2LnhtbFBLBQYAAAAABAAEAPoAAACZAwAAAAA=&#10;">
                      <v:rect id="Rectangle 123" o:spid="_x0000_s106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hPYscA&#10;AADcAAAADwAAAGRycy9kb3ducmV2LnhtbESPT2vCQBTE70K/w/IKXqRuFAw2uooV/HMQpFrq9TX7&#10;moRm34bsaqKf3hWEHoeZ+Q0znbemFBeqXWFZwaAfgSBOrS44U/B1XL2NQTiPrLG0TAqu5GA+e+lM&#10;MdG24U+6HHwmAoRdggpy76tESpfmZND1bUUcvF9bG/RB1pnUNTYBbko5jKJYGiw4LORY0TKn9O9w&#10;NgrMebF7//jZ+FGvWR/jW7zG0/5bqe5ru5iA8NT6//CzvdUKRuMBPM6EIyB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Z4T2LHAAAA3AAAAA8AAAAAAAAAAAAAAAAAmAIAAGRy&#10;cy9kb3ducmV2LnhtbFBLBQYAAAAABAAEAPUAAACMAwAAAAA=&#10;" filled="f" stroked="f">
                        <v:textbox inset="1pt,.4mm,1pt,1pt">
                          <w:txbxContent>
                            <w:p w:rsidR="00694FF0" w:rsidRPr="00CB1016" w:rsidRDefault="00694FF0" w:rsidP="00694FF0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06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rRFccA&#10;AADcAAAADwAAAGRycy9kb3ducmV2LnhtbESPT2vCQBTE74V+h+UVvBTdKBg0dRUraD0I4h/s9TX7&#10;moRm34bsalI/vSsIHoeZ+Q0zmbWmFBeqXWFZQb8XgSBOrS44U3A8LLsjEM4jaywtk4J/cjCbvr5M&#10;MNG24R1d9j4TAcIuQQW591UipUtzMuh6tiIO3q+tDfog60zqGpsAN6UcRFEsDRYcFnKsaJFT+rc/&#10;GwXmPN+MP3++/PC9WR3ia7zC7+1Jqc5bO/8A4an1z/CjvdYKhqMB3M+EIyC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aq0RXHAAAA3AAAAA8AAAAAAAAAAAAAAAAAmAIAAGRy&#10;cy9kb3ducmV2LnhtbFBLBQYAAAAABAAEAPUAAACMAwAAAAA=&#10;" filled="f" stroked="f">
                        <v:textbox inset="1pt,.4mm,1pt,1pt">
                          <w:txbxContent>
                            <w:p w:rsidR="00694FF0" w:rsidRPr="005374BE" w:rsidRDefault="00694FF0" w:rsidP="00694FF0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A24E3">
                                <w:rPr>
                                  <w:noProof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06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Z0jscA&#10;AADcAAAADwAAAGRycy9kb3ducmV2LnhtbESPQWvCQBSE70L/w/IKvUjdWDHY6Cq2UPUgiLG019fs&#10;Mwlm34bsalJ/fbcgeBxm5htmtuhMJS7UuNKyguEgAkGcWV1yruDz8PE8AeE8ssbKMin4JQeL+UNv&#10;hom2Le/pkvpcBAi7BBUU3teJlC4ryKAb2Jo4eEfbGPRBNrnUDbYBbir5EkWxNFhyWCiwpveCslN6&#10;NgrMebl9fftZ+3G/XR3ia7zC792XUk+P3XIKwlPn7+Fbe6MVjCcj+D8TjoC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nmdI7HAAAA3AAAAA8AAAAAAAAAAAAAAAAAmAIAAGRy&#10;cy9kb3ducmV2LnhtbFBLBQYAAAAABAAEAPUAAACMAwAAAAA=&#10;" filled="f" stroked="f">
                        <v:textbox inset="1pt,.4mm,1pt,1pt">
                          <w:txbxContent>
                            <w:p w:rsidR="00694FF0" w:rsidRDefault="006926D5" w:rsidP="00694FF0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A24E3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84" o:spid="_x0000_s107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qMzHM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YrV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ozMcxgAAANwA&#10;AAAPAAAAAAAAAAAAAAAAAKoCAABkcnMvZG93bnJldi54bWxQSwUGAAAAAAQABAD6AAAAnQMAAAAA&#10;">
                      <v:rect id="Rectangle 119" o:spid="_x0000_s107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aAU8YA&#10;AADcAAAADwAAAGRycy9kb3ducmV2LnhtbESPS2vDMBCE74X+B7GFXkoiN5CHnSghNA/nFvK45LZY&#10;G9nEWhlLTdx/XwUKPQ4z8w0zW3S2FndqfeVYwWc/AUFcOF2xUXA+bXoTED4ga6wdk4If8rCYv77M&#10;MNPuwQe6H4MREcI+QwVlCE0mpS9Ksuj7riGO3tW1FkOUrZG6xUeE21oOkmQkLVYcF0ps6Kuk4nb8&#10;tgrGq+UH7S/uGtbpNs3NId+mJlfq/a1bTkEE6sJ/+K+90wqGkyE8z8QjIO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VaAU8YAAADcAAAADwAAAAAAAAAAAAAAAACYAgAAZHJz&#10;L2Rvd25yZXYueG1sUEsFBgAAAAAEAAQA9QAAAIsDAAAAAA==&#10;" filled="f" stroked="f">
                        <v:textbox inset="0,0,0,0">
                          <w:txbxContent>
                            <w:p w:rsidR="00694FF0" w:rsidRPr="00945CCC" w:rsidRDefault="00694FF0" w:rsidP="00694FF0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07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QeJM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YQeJMYAAADcAAAADwAAAAAAAAAAAAAAAACYAgAAZHJz&#10;L2Rvd25yZXYueG1sUEsFBgAAAAAEAAQA9QAAAIsDAAAAAA==&#10;" filled="f" stroked="f">
                        <v:textbox inset="0,0,0,0">
                          <w:txbxContent>
                            <w:p w:rsidR="00694FF0" w:rsidRDefault="00694FF0" w:rsidP="00694FF0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07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i7v8YA&#10;AADcAAAADwAAAGRycy9kb3ducmV2LnhtbESPQWvCQBSE7wX/w/IKvYjZWLC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si7v8YAAADcAAAADwAAAAAAAAAAAAAAAACYAgAAZHJz&#10;L2Rvd25yZXYueG1sUEsFBgAAAAAEAAQA9QAAAIsDAAAAAA==&#10;" filled="f" stroked="f">
                        <v:textbox inset="0,0,0,0">
                          <w:txbxContent>
                            <w:p w:rsidR="00694FF0" w:rsidRPr="005E4A3B" w:rsidRDefault="00694FF0" w:rsidP="00694FF0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07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cvzcMA&#10;AADcAAAADwAAAGRycy9kb3ducmV2LnhtbERPu27CMBTdkfoP1q3EUhWnlVp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1cvzcMAAADcAAAADwAAAAAAAAAAAAAAAACYAgAAZHJzL2Rv&#10;d25yZXYueG1sUEsFBgAAAAAEAAQA9QAAAIgDAAAAAA==&#10;" filled="f" stroked="f">
                        <v:textbox inset="0,0,0,0">
                          <w:txbxContent>
                            <w:p w:rsidR="00694FF0" w:rsidRPr="000411E6" w:rsidRDefault="00694FF0" w:rsidP="00694FF0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07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uKVsYA&#10;AADc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BuKVsYAAADcAAAADwAAAAAAAAAAAAAAAACYAgAAZHJz&#10;L2Rvd25yZXYueG1sUEsFBgAAAAAEAAQA9QAAAIsDAAAAAA==&#10;" filled="f" stroked="f">
                        <v:textbox inset="0,0,0,0">
                          <w:txbxContent>
                            <w:p w:rsidR="00694FF0" w:rsidRPr="005E4A3B" w:rsidRDefault="00694FF0" w:rsidP="00694FF0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07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i1Fs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+LUWwgAAANwAAAAPAAAAAAAAAAAAAAAAAJgCAABkcnMvZG93&#10;bnJldi54bWxQSwUGAAAAAAQABAD1AAAAhwMAAAAA&#10;" filled="f" stroked="f">
                        <v:textbox inset="0,0,0,0">
                          <w:txbxContent>
                            <w:p w:rsidR="00694FF0" w:rsidRDefault="00694FF0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07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QQjcUA&#10;AADcAAAADwAAAGRycy9kb3ducmV2LnhtbESPQWvCQBSE7wX/w/IEL6VuFKo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tBCNxQAAANwAAAAPAAAAAAAAAAAAAAAAAJgCAABkcnMv&#10;ZG93bnJldi54bWxQSwUGAAAAAAQABAD1AAAAigMAAAAA&#10;" filled="f" stroked="f">
                        <v:textbox inset="0,0,0,0">
                          <w:txbxContent>
                            <w:p w:rsidR="00694FF0" w:rsidRDefault="00694FF0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07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aO+s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2aO+sYAAADcAAAADwAAAAAAAAAAAAAAAACYAgAAZHJz&#10;L2Rvd25yZXYueG1sUEsFBgAAAAAEAAQA9QAAAIsDAAAAAA==&#10;" filled="f" stroked="f">
                        <v:textbox inset="0,0,0,0">
                          <w:txbxContent>
                            <w:p w:rsidR="00694FF0" w:rsidRPr="00945CCC" w:rsidRDefault="00694FF0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07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orY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KithxQAAANwAAAAPAAAAAAAAAAAAAAAAAJgCAABkcnMv&#10;ZG93bnJldi54bWxQSwUGAAAAAAQABAD1AAAAigMAAAAA&#10;" filled="f" stroked="f">
                        <v:textbox inset="0,0,0,0">
                          <w:txbxContent>
                            <w:p w:rsidR="00694FF0" w:rsidRPr="00945CCC" w:rsidRDefault="00694FF0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08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OzFc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w7MVxQAAANwAAAAPAAAAAAAAAAAAAAAAAJgCAABkcnMv&#10;ZG93bnJldi54bWxQSwUGAAAAAAQABAD1AAAAigMAAAAA&#10;" filled="f" stroked="f">
                        <v:textbox inset="0,0,0,0">
                          <w:txbxContent>
                            <w:p w:rsidR="00694FF0" w:rsidRPr="005E4A3B" w:rsidRDefault="00694FF0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08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694FF0" w:rsidRPr="005E4A3B" w:rsidRDefault="00694FF0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08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694FF0" w:rsidRPr="000411E6" w:rsidRDefault="00694FF0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08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694FF0" w:rsidRPr="000411E6" w:rsidRDefault="00694FF0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98" o:spid="_x0000_s1084" style="position:absolute;left:33862;top:10329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jevxM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S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GN6/EwwAAANwAAAAP&#10;AAAAAAAAAAAAAAAAAKoCAABkcnMvZG93bnJldi54bWxQSwUGAAAAAAQABAD6AAAAmgMAAAAA&#10;">
                <v:rect id="Rectangle 122" o:spid="_x0000_s108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fVuccA&#10;AADcAAAADwAAAGRycy9kb3ducmV2LnhtbESPT2vCQBTE74V+h+UVvEjdVDA00VVsQe1BEP+g19fs&#10;axKafRuyq0n99K4g9DjMzG+YyawzlbhQ40rLCt4GEQjizOqScwWH/eL1HYTzyBory6TgjxzMps9P&#10;E0y1bXlLl53PRYCwS1FB4X2dSumyggy6ga2Jg/djG4M+yCaXusE2wE0lh1EUS4Mlh4UCa/osKPvd&#10;nY0Cc56vk4/vlR/12+U+vsZLPG2OSvVeuvkYhKfO/4cf7S+tYJQkcD8TjoCc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3X1bnHAAAA3AAAAA8AAAAAAAAAAAAAAAAAmAIAAGRy&#10;cy9kb3ducmV2LnhtbFBLBQYAAAAABAAEAPUAAACMAwAAAAA=&#10;" filled="f" stroked="f">
                  <v:textbox inset="1pt,.4mm,1pt,1pt">
                    <w:txbxContent>
                      <w:p w:rsidR="00694FF0" w:rsidRPr="006C5C53" w:rsidRDefault="00694FF0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08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KI38MA&#10;AADcAAAADwAAAGRycy9kb3ducmV2LnhtbERPTWvCQBC9C/6HZQQvohsLhpq6igpVDwWpir1Os9Mk&#10;mJ0N2dVEf333IHh8vO/ZojWluFHtCssKxqMIBHFqdcGZgtPxc/gOwnlkjaVlUnAnB4t5tzPDRNuG&#10;v+l28JkIIewSVJB7XyVSujQng25kK+LA/dnaoA+wzqSusQnhppRvURRLgwWHhhwrWueUXg5Xo8Bc&#10;l1/T1e/WTwbN5hg/4g3+7M9K9Xvt8gOEp9a/xE/3TiuIozA/nAlHQM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KI38MAAADcAAAADwAAAAAAAAAAAAAAAACYAgAAZHJzL2Rv&#10;d25yZXYueG1sUEsFBgAAAAAEAAQA9QAAAIgDAAAAAA==&#10;" filled="f" stroked="f">
                  <v:textbox inset="1pt,.4mm,1pt,1pt">
                    <w:txbxContent>
                      <w:p w:rsidR="00694FF0" w:rsidRPr="006C5C53" w:rsidRDefault="00694FF0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35D3" w:rsidRDefault="00D9691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06A07BAC" wp14:editId="55B539BE">
              <wp:simplePos x="0" y="0"/>
              <wp:positionH relativeFrom="page">
                <wp:posOffset>17780</wp:posOffset>
              </wp:positionH>
              <wp:positionV relativeFrom="page">
                <wp:posOffset>288290</wp:posOffset>
              </wp:positionV>
              <wp:extent cx="10497600" cy="7092000"/>
              <wp:effectExtent l="1352550" t="0" r="18415" b="3302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10497600" cy="7092000"/>
                        <a:chOff x="0" y="0"/>
                        <a:chExt cx="10497430" cy="709200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10332000" cy="7092000"/>
                          <a:chOff x="0" y="0"/>
                          <a:chExt cx="10332000" cy="7092000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5146324" y="6695609"/>
                            <a:ext cx="5151600" cy="378000"/>
                            <a:chOff x="0" y="0"/>
                            <a:chExt cx="5151030" cy="378356"/>
                          </a:xfrm>
                        </wpg:grpSpPr>
                        <wps:wsp>
                          <wps:cNvPr id="4" name="Поле 4"/>
                          <wps:cNvSpPr txBox="1"/>
                          <wps:spPr>
                            <a:xfrm rot="10800000">
                              <a:off x="0" y="212756"/>
                              <a:ext cx="118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D9691B" w:rsidRPr="006F5C60" w:rsidRDefault="00D9691B" w:rsidP="00D9691B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 w:rsidRPr="006F5C60">
                                  <w:t>Подп. и 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" name="Поле 5"/>
                          <wps:cNvSpPr txBox="1"/>
                          <wps:spPr>
                            <a:xfrm rot="10800000">
                              <a:off x="1262959" y="212756"/>
                              <a:ext cx="82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D9691B" w:rsidRPr="006F5C60" w:rsidRDefault="00D9691B" w:rsidP="00D9691B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" name="Поле 6"/>
                          <wps:cNvSpPr txBox="1"/>
                          <wps:spPr>
                            <a:xfrm rot="10800000">
                              <a:off x="2163779" y="212756"/>
                              <a:ext cx="82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D9691B" w:rsidRPr="006F5C60" w:rsidRDefault="00D9691B" w:rsidP="00D9691B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" name="Поле 7"/>
                          <wps:cNvSpPr txBox="1"/>
                          <wps:spPr>
                            <a:xfrm rot="10800000">
                              <a:off x="3064598" y="212756"/>
                              <a:ext cx="118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D9691B" w:rsidRPr="006F5C60" w:rsidRDefault="00D9691B" w:rsidP="00D9691B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" name="Поле 8"/>
                          <wps:cNvSpPr txBox="1"/>
                          <wps:spPr>
                            <a:xfrm rot="10800000">
                              <a:off x="4323030" y="212756"/>
                              <a:ext cx="82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D9691B" w:rsidRPr="006F5C60" w:rsidRDefault="00D9691B" w:rsidP="00D9691B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9" name="Поле 9"/>
                          <wps:cNvSpPr txBox="1"/>
                          <wps:spPr>
                            <a:xfrm rot="10800000">
                              <a:off x="0" y="0"/>
                              <a:ext cx="118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D9691B" w:rsidRPr="006F5C60" w:rsidRDefault="00D9691B" w:rsidP="00D9691B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Поле 10"/>
                          <wps:cNvSpPr txBox="1"/>
                          <wps:spPr>
                            <a:xfrm rot="10800000">
                              <a:off x="1262959" y="0"/>
                              <a:ext cx="82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D9691B" w:rsidRPr="00093397" w:rsidRDefault="00D9691B" w:rsidP="00D9691B">
                                <w:pPr>
                                  <w:pStyle w:val="34f3"/>
                                  <w:rPr>
                                    <w:lang w:val="ru-RU"/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1" name="Поле 11"/>
                          <wps:cNvSpPr txBox="1"/>
                          <wps:spPr>
                            <a:xfrm rot="10800000">
                              <a:off x="2163779" y="0"/>
                              <a:ext cx="82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D9691B" w:rsidRPr="006F5C60" w:rsidRDefault="00D9691B" w:rsidP="00D9691B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2" name="Поле 12"/>
                          <wps:cNvSpPr txBox="1"/>
                          <wps:spPr>
                            <a:xfrm rot="10800000">
                              <a:off x="3064598" y="0"/>
                              <a:ext cx="118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D9691B" w:rsidRPr="006F5C60" w:rsidRDefault="00D9691B" w:rsidP="00D9691B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3" name="Поле 13"/>
                          <wps:cNvSpPr txBox="1"/>
                          <wps:spPr>
                            <a:xfrm rot="10800000">
                              <a:off x="4323030" y="0"/>
                              <a:ext cx="82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D9691B" w:rsidRPr="006F5C60" w:rsidRDefault="00D9691B" w:rsidP="00D9691B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4" name="Группа 14"/>
                        <wpg:cNvGrpSpPr/>
                        <wpg:grpSpPr>
                          <a:xfrm rot="16200000">
                            <a:off x="1620000" y="-1620000"/>
                            <a:ext cx="7092000" cy="10332000"/>
                            <a:chOff x="0" y="0"/>
                            <a:chExt cx="7092079" cy="10332119"/>
                          </a:xfrm>
                        </wpg:grpSpPr>
                        <wpg:grpSp>
                          <wpg:cNvPr id="15" name="Группа 15"/>
                          <wpg:cNvGrpSpPr/>
                          <wpg:grpSpPr>
                            <a:xfrm>
                              <a:off x="0" y="0"/>
                              <a:ext cx="7092000" cy="10332000"/>
                              <a:chOff x="0" y="0"/>
                              <a:chExt cx="7091705" cy="10332481"/>
                            </a:xfrm>
                          </wpg:grpSpPr>
                          <wpg:grpSp>
                            <wpg:cNvPr id="16" name="Группа 16"/>
                            <wpg:cNvGrpSpPr/>
                            <wpg:grpSpPr>
                              <a:xfrm>
                                <a:off x="0" y="5112481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8" name="Группа 18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9" name="Группа 19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20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4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5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705" y="0"/>
                                <a:ext cx="6660000" cy="103320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3600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6" name="Группа 26"/>
                          <wpg:cNvGrpSpPr/>
                          <wpg:grpSpPr>
                            <a:xfrm>
                              <a:off x="432079" y="9792119"/>
                              <a:ext cx="6660000" cy="540000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27" name="Группа 27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28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2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38" name="Группа 38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39" name="Группа 39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40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9691B" w:rsidRPr="00CB1016" w:rsidRDefault="00D9691B" w:rsidP="00D9691B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vert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41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9691B" w:rsidRPr="005374BE" w:rsidRDefault="00D9691B" w:rsidP="00D9691B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FA24E3">
                                        <w:rPr>
                                          <w:noProof/>
                                          <w:lang w:val="en-US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vert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42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9691B" w:rsidRDefault="00D9691B" w:rsidP="00D9691B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FA24E3">
                                        <w:t>A.B.XXX.XX.XX.X-X.X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vert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44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9691B" w:rsidRPr="00945CCC" w:rsidRDefault="00D9691B" w:rsidP="00D9691B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9691B" w:rsidRDefault="00D9691B" w:rsidP="00D9691B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9691B" w:rsidRPr="005E4A3B" w:rsidRDefault="00D9691B" w:rsidP="00D9691B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9691B" w:rsidRPr="000411E6" w:rsidRDefault="00D9691B" w:rsidP="00D9691B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8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9691B" w:rsidRPr="005E4A3B" w:rsidRDefault="00D9691B" w:rsidP="00D9691B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9691B" w:rsidRDefault="00D9691B" w:rsidP="00D9691B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0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9691B" w:rsidRDefault="00D9691B" w:rsidP="00D9691B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9691B" w:rsidRPr="00945CCC" w:rsidRDefault="00D9691B" w:rsidP="00D9691B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9691B" w:rsidRPr="00945CCC" w:rsidRDefault="00D9691B" w:rsidP="00D9691B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9691B" w:rsidRPr="005E4A3B" w:rsidRDefault="00D9691B" w:rsidP="00D9691B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9691B" w:rsidRPr="005E4A3B" w:rsidRDefault="00D9691B" w:rsidP="00D9691B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9691B" w:rsidRPr="000411E6" w:rsidRDefault="00D9691B" w:rsidP="00D9691B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9691B" w:rsidRPr="000411E6" w:rsidRDefault="00D9691B" w:rsidP="00D9691B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  <wpg:grpSp>
                      <wpg:cNvPr id="57" name="Группа 57"/>
                      <wpg:cNvGrpSpPr/>
                      <wpg:grpSpPr>
                        <a:xfrm rot="16200000">
                          <a:off x="8794630" y="2005641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9691B" w:rsidRPr="006C5C53" w:rsidRDefault="00D9691B" w:rsidP="00D9691B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vert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9691B" w:rsidRPr="006C5C53" w:rsidRDefault="00D9691B" w:rsidP="00D9691B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vert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87" style="position:absolute;left:0;text-align:left;margin-left:1.4pt;margin-top:22.7pt;width:826.6pt;height:558.45pt;rotation:180;z-index:251689984;mso-position-horizontal-relative:page;mso-position-vertical-relative:page;mso-width-relative:margin;mso-height-relative:margin" coordsize="104974,70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">
              <v:group id="Группа 2" o:spid="_x0000_s1088" style="position:absolute;width:103320;height:70920" coordsize="103320,70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89" style="position:absolute;left:51463;top:66956;width:51516;height:3780" coordsize="51510,37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Поле 4" o:spid="_x0000_s1090" type="#_x0000_t202" style="position:absolute;top:2127;width:118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ymYMEA&#10;AADaAAAADwAAAGRycy9kb3ducmV2LnhtbESP3WoCMRSE7wu+QziCdzVrkSKrUUSpWKEF/+4Pm+Nm&#10;dXOyJHHdvn1TKHg5zMw3zGzR2Vq05EPlWMFomIEgLpyuuFRwOn68TkCEiKyxdkwKfijAYt57mWGu&#10;3YP31B5iKRKEQ44KTIxNLmUoDFkMQ9cQJ+/ivMWYpC+l9vhIcFvLtyx7lxYrTgsGG1oZKm6Hu1Ww&#10;s5/xOvnytK6/N7ugWz6bMSs16HfLKYhIXXyG/9tbrWAMf1fSDZDz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cpmDBAAAA2gAAAA8AAAAAAAAAAAAAAAAAmAIAAGRycy9kb3du&#10;cmV2LnhtbFBLBQYAAAAABAAEAPUAAACGAwAAAAA=&#10;" filled="f" stroked="f" strokeweight="0">
                    <v:textbox inset="0,0,0,0">
                      <w:txbxContent>
                        <w:p w:rsidR="00D9691B" w:rsidRPr="006F5C60" w:rsidRDefault="00D9691B" w:rsidP="00D9691B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6F5C60">
                            <w:t>Подп. и дата</w:t>
                          </w:r>
                        </w:p>
                      </w:txbxContent>
                    </v:textbox>
                  </v:shape>
                  <v:shape id="Поле 5" o:spid="_x0000_s1091" type="#_x0000_t202" style="position:absolute;left:12629;top:2127;width:82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AD+8EA&#10;AADaAAAADwAAAGRycy9kb3ducmV2LnhtbESPQWsCMRSE7wX/Q3iCt5qt1CKrUYpiaYUKtXp/bJ6b&#10;1c3LksR1/fdGKPQ4zMw3zGzR2Vq05EPlWMHLMANBXDhdcalg/7t+noAIEVlj7ZgU3CjAYt57mmGu&#10;3ZV/qN3FUiQIhxwVmBibXMpQGLIYhq4hTt7ReYsxSV9K7fGa4LaWoyx7kxYrTgsGG1oaKs67i1Ww&#10;sV/xNPn2tKq3H5ugWz6YV1Zq0O/epyAidfE//Nf+1ArG8LiSboCc3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QA/vBAAAA2gAAAA8AAAAAAAAAAAAAAAAAmAIAAGRycy9kb3du&#10;cmV2LnhtbFBLBQYAAAAABAAEAPUAAACGAwAAAAA=&#10;" filled="f" stroked="f" strokeweight="0">
                    <v:textbox inset="0,0,0,0">
                      <w:txbxContent>
                        <w:p w:rsidR="00D9691B" w:rsidRPr="006F5C60" w:rsidRDefault="00D9691B" w:rsidP="00D9691B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t>Инв № дубл.</w:t>
                          </w:r>
                        </w:p>
                      </w:txbxContent>
                    </v:textbox>
                  </v:shape>
                  <v:shape id="Поле 6" o:spid="_x0000_s1092" type="#_x0000_t202" style="position:absolute;left:21637;top:2127;width:82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KdjMEA&#10;AADaAAAADwAAAGRycy9kb3ducmV2LnhtbESPUWvCMBSF34X9h3AHvmk6GSKdsYwNxxQU5ub7pbk2&#10;3ZqbkmRt/fdGEHw8nHO+w1kWg21ERz7UjhU8TTMQxKXTNVcKfr7XkwWIEJE1No5JwZkCFKuH0RJz&#10;7Xr+ou4QK5EgHHJUYGJscylDachimLqWOHkn5y3GJH0ltcc+wW0jZ1k2lxZrTgsGW3ozVP4d/q2C&#10;rd3E38XO03uz/9gG3fHRPLNS48fh9QVEpCHew7f2p1Ywh+uVdAPk6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jCnYzBAAAA2gAAAA8AAAAAAAAAAAAAAAAAmAIAAGRycy9kb3du&#10;cmV2LnhtbFBLBQYAAAAABAAEAPUAAACGAwAAAAA=&#10;" filled="f" stroked="f" strokeweight="0">
                    <v:textbox inset="0,0,0,0">
                      <w:txbxContent>
                        <w:p w:rsidR="00D9691B" w:rsidRPr="006F5C60" w:rsidRDefault="00D9691B" w:rsidP="00D9691B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t>Взамен инв. №</w:t>
                          </w:r>
                        </w:p>
                      </w:txbxContent>
                    </v:textbox>
                  </v:shape>
                  <v:shape id="Поле 7" o:spid="_x0000_s1093" type="#_x0000_t202" style="position:absolute;left:30645;top:2127;width:118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44F8EA&#10;AADaAAAADwAAAGRycy9kb3ducmV2LnhtbESPQWsCMRSE7wX/Q3iCt5qtFCurUYpiaYUKtXp/bJ6b&#10;1c3LksR1/fdGKPQ4zMw3zGzR2Vq05EPlWMHLMANBXDhdcalg/7t+noAIEVlj7ZgU3CjAYt57mmGu&#10;3ZV/qN3FUiQIhxwVmBibXMpQGLIYhq4hTt7ReYsxSV9K7fGa4LaWoywbS4sVpwWDDS0NFefdxSrY&#10;2K94mnx7WtXbj03QLR/MKys16HfvUxCRuvgf/mt/agVv8LiSboCc3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eOOBfBAAAA2gAAAA8AAAAAAAAAAAAAAAAAmAIAAGRycy9kb3du&#10;cmV2LnhtbFBLBQYAAAAABAAEAPUAAACGAwAAAAA=&#10;" filled="f" stroked="f" strokeweight="0">
                    <v:textbox inset="0,0,0,0">
                      <w:txbxContent>
                        <w:p w:rsidR="00D9691B" w:rsidRPr="006F5C60" w:rsidRDefault="00D9691B" w:rsidP="00D9691B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Поле 8" o:spid="_x0000_s1094" type="#_x0000_t202" style="position:absolute;left:43230;top:2127;width:82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GsZb4A&#10;AADaAAAADwAAAGRycy9kb3ducmV2LnhtbERPXWvCMBR9F/wP4Qp709QxRDqjiOJwwgSre780d01n&#10;c1OSWLt/bx4GPh7O92LV20Z05EPtWMF0koEgLp2uuVJwOe/GcxAhImtsHJOCPwqwWg4HC8y1u/OJ&#10;uiJWIoVwyFGBibHNpQylIYth4lrixP04bzEm6CupPd5TuG3ka5bNpMWaU4PBljaGymtxswoO9jP+&#10;zr88bZvjxyHojr/NGyv1MurX7yAi9fEp/nfvtYK0NV1JN0Au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YRrGW+AAAA2gAAAA8AAAAAAAAAAAAAAAAAmAIAAGRycy9kb3ducmV2&#10;LnhtbFBLBQYAAAAABAAEAPUAAACDAwAAAAA=&#10;" filled="f" stroked="f" strokeweight="0">
                    <v:textbox inset="0,0,0,0">
                      <w:txbxContent>
                        <w:p w:rsidR="00D9691B" w:rsidRPr="006F5C60" w:rsidRDefault="00D9691B" w:rsidP="00D9691B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t>Инв № подл.</w:t>
                          </w:r>
                        </w:p>
                      </w:txbxContent>
                    </v:textbox>
                  </v:shape>
                  <v:shape id="Поле 9" o:spid="_x0000_s1095" type="#_x0000_t202" style="position:absolute;width:118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0J/sEA&#10;AADaAAAADwAAAGRycy9kb3ducmV2LnhtbESPQWsCMRSE74X+h/CE3jSrFNHVKKXSUoUKrnp/bJ6b&#10;tZuXJUnX7b9vCkKPw8x8wyzXvW1ERz7UjhWMRxkI4tLpmisFp+PbcAYiRGSNjWNS8EMB1qvHhyXm&#10;2t34QF0RK5EgHHJUYGJscylDachiGLmWOHkX5y3GJH0ltcdbgttGTrJsKi3WnBYMtvRqqPwqvq2C&#10;nd3G6+zT06bZv++C7vhsnlmpp0H/sgARqY//4Xv7QyuYw9+VdAPk6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ldCf7BAAAA2gAAAA8AAAAAAAAAAAAAAAAAmAIAAGRycy9kb3du&#10;cmV2LnhtbFBLBQYAAAAABAAEAPUAAACGAwAAAAA=&#10;" filled="f" stroked="f" strokeweight="0">
                    <v:textbox inset="0,0,0,0">
                      <w:txbxContent>
                        <w:p w:rsidR="00D9691B" w:rsidRPr="006F5C60" w:rsidRDefault="00D9691B" w:rsidP="00D9691B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10" o:spid="_x0000_s1096" type="#_x0000_t202" style="position:absolute;left:12629;width:82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6txysMA&#10;AADbAAAADwAAAGRycy9kb3ducmV2LnhtbESPT2vDMAzF74N+B6PCbqvTMUbJ6pbS0tEVNuif3UWs&#10;xVljOdhumn376TDYTeI9vffTfDn4VvUUUxPYwHRSgCKugm24NnA+bR9moFJGttgGJgM/lGC5GN3N&#10;sbThxgfqj7lWEsKpRAMu567UOlWOPKZJ6IhF+wrRY5Y11tpGvEm4b/VjUTxrjw1Lg8OO1o6qy/Hq&#10;Dez9W/6evUfatB+v+2R7/nRPbMz9eFi9gMo05H/z3/XOCr7Qyy8ygF7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6txysMAAADbAAAADwAAAAAAAAAAAAAAAACYAgAAZHJzL2Rv&#10;d25yZXYueG1sUEsFBgAAAAAEAAQA9QAAAIgDAAAAAA==&#10;" filled="f" stroked="f" strokeweight="0">
                    <v:textbox inset="0,0,0,0">
                      <w:txbxContent>
                        <w:p w:rsidR="00D9691B" w:rsidRPr="00093397" w:rsidRDefault="00D9691B" w:rsidP="00D9691B">
                          <w:pPr>
                            <w:pStyle w:val="34f3"/>
                            <w:rPr>
                              <w:lang w:val="ru-RU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11" o:spid="_x0000_s1097" type="#_x0000_t202" style="position:absolute;left:21637;width:82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fUUb8A&#10;AADbAAAADwAAAGRycy9kb3ducmV2LnhtbERP22oCMRB9L/gPYYS+1aylFFmNIorFCha8vQ+bcbO6&#10;mSxJXLd/3wgF3+ZwrjOZdbYWLflQOVYwHGQgiAunKy4VHA+rtxGIEJE11o5JwS8FmE17LxPMtbvz&#10;jtp9LEUK4ZCjAhNjk0sZCkMWw8A1xIk7O28xJuhLqT3eU7it5XuWfUqLFacGgw0tDBXX/c0q2Njv&#10;eBltPS3rn69N0C2fzAcr9drv5mMQkbr4FP+71zrNH8Ljl3SAnP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859RRvwAAANsAAAAPAAAAAAAAAAAAAAAAAJgCAABkcnMvZG93bnJl&#10;di54bWxQSwUGAAAAAAQABAD1AAAAhAMAAAAA&#10;" filled="f" stroked="f" strokeweight="0">
                    <v:textbox inset="0,0,0,0">
                      <w:txbxContent>
                        <w:p w:rsidR="00D9691B" w:rsidRPr="006F5C60" w:rsidRDefault="00D9691B" w:rsidP="00D9691B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12" o:spid="_x0000_s1098" type="#_x0000_t202" style="position:absolute;left:30645;width:118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VKJr8A&#10;AADbAAAADwAAAGRycy9kb3ducmV2LnhtbERP22oCMRB9L/gPYYS+1axSiqxGEaXFCha8vQ+bcbO6&#10;mSxJXLd/3wgF3+ZwrjOdd7YWLflQOVYwHGQgiAunKy4VHA+fb2MQISJrrB2Tgl8KMJ/1XqaYa3fn&#10;HbX7WIoUwiFHBSbGJpcyFIYshoFriBN3dt5iTNCXUnu8p3Bby1GWfUiLFacGgw0tDRXX/c0q2Njv&#10;eBlvPa3qn69N0C2fzDsr9drvFhMQkbr4FP+71zrNH8Hjl3SAnP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NUomvwAAANsAAAAPAAAAAAAAAAAAAAAAAJgCAABkcnMvZG93bnJl&#10;di54bWxQSwUGAAAAAAQABAD1AAAAhAMAAAAA&#10;" filled="f" stroked="f" strokeweight="0">
                    <v:textbox inset="0,0,0,0">
                      <w:txbxContent>
                        <w:p w:rsidR="00D9691B" w:rsidRPr="006F5C60" w:rsidRDefault="00D9691B" w:rsidP="00D9691B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13" o:spid="_x0000_s1099" type="#_x0000_t202" style="position:absolute;left:43230;width:82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nvvcAA&#10;AADbAAAADwAAAGRycy9kb3ducmV2LnhtbERP32vCMBB+F/Y/hBvsTVPnkFKNIhsTFRTU7f1ozqZb&#10;cylJVrv/fhkIvt3H9/Pmy942oiMfascKxqMMBHHpdM2Vgo/z+zAHESKyxsYxKfilAMvFw2COhXZX&#10;PlJ3ipVIIRwKVGBibAspQ2nIYhi5ljhxF+ctxgR9JbXHawq3jXzOsqm0WHNqMNjSq6Hy+/RjFezs&#10;Nn7le09vzWG9C7rjT/PCSj099qsZiEh9vItv7o1O8yfw/0s6QC7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3nvvcAAAADbAAAADwAAAAAAAAAAAAAAAACYAgAAZHJzL2Rvd25y&#10;ZXYueG1sUEsFBgAAAAAEAAQA9QAAAIUDAAAAAA==&#10;" filled="f" stroked="f" strokeweight="0">
                    <v:textbox inset="0,0,0,0">
                      <w:txbxContent>
                        <w:p w:rsidR="00D9691B" w:rsidRPr="006F5C60" w:rsidRDefault="00D9691B" w:rsidP="00D9691B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</v:group>
                <v:group id="Группа 14" o:spid="_x0000_s1100" style="position:absolute;left:16200;top:-16200;width:70920;height:103320;rotation:-9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Yl0DXCAAAA2wAAAA8A&#10;AAAAAAAAAAAAAAAAqgIAAGRycy9kb3ducmV2LnhtbFBLBQYAAAAABAAEAPoAAACZAwAAAAA=&#10;">
                  <v:group id="Группа 15" o:spid="_x0000_s110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<v:group id="Группа 16" o:spid="_x0000_s110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<v:rect id="Rectangle 91" o:spid="_x0000_s110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6FLcEA&#10;AADbAAAADwAAAGRycy9kb3ducmV2LnhtbERP32vCMBB+H/g/hBP2NhOF6VYbRR1jbm+rBV+P5myL&#10;zaUkmXb//SIIe7uP7+fl68F24kI+tI41TCcKBHHlTMu1hvLw/vQCIkRkg51j0vBLAdar0UOOmXFX&#10;/qZLEWuRQjhkqKGJsc+kDFVDFsPE9cSJOzlvMSboa2k8XlO47eRMqbm02HJqaLCnXUPVufixGk6l&#10;+lwcIm22O//6/PWmjvO9+tD6cTxsliAiDfFffHfvTZq/gNsv6QC5+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/ehS3BAAAA2wAAAA8AAAAAAAAAAAAAAAAAmAIAAGRycy9kb3du&#10;cmV2LnhtbFBLBQYAAAAABAAEAPUAAACGAwAAAAA=&#10;" filled="f" strokeweight="1.5pt">
                        <v:textbox inset=",1mm"/>
                      </v:rect>
                      <v:group id="Группа 18" o:spid="_x0000_s110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  <v:group id="Группа 19" o:spid="_x0000_s110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    <v:line id="Line 76" o:spid="_x0000_s110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nUyb4AAADbAAAADwAAAGRycy9kb3ducmV2LnhtbERPTYvCMBC9C/6HMMLeNLUHWbpGEUFQ&#10;9OCqsNehmTbFZlKSaOu/3xwEj4/3vVwPthVP8qFxrGA+y0AQl043XCu4XXfTbxAhImtsHZOCFwVY&#10;r8ajJRba9fxLz0usRQrhUKACE2NXSBlKQxbDzHXEiauctxgT9LXUHvsUbluZZ9lCWmw4NRjsaGuo&#10;vF8eVoE8HPuz3+W3qq72nfs7mNOiH5T6mgybHxCRhvgRv917rSBP69OX9APk6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SdTJvgAAANsAAAAPAAAAAAAAAAAAAAAAAKEC&#10;AABkcnMvZG93bnJldi54bWxQSwUGAAAAAAQABAD5AAAAjAMAAAAA&#10;" strokeweight="1.5pt"/>
                          <v:line id="Line 77" o:spid="_x0000_s110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VxUsIAAADbAAAADwAAAGRycy9kb3ducmV2LnhtbESPQYvCMBSE74L/ITzBm6b2IEs1igiC&#10;sh5cV/D6aF6bYvNSkmi7/94sLOxxmJlvmPV2sK14kQ+NYwWLeQaCuHS64VrB7fsw+wARIrLG1jEp&#10;+KEA2814tMZCu56/6HWNtUgQDgUqMDF2hZShNGQxzF1HnLzKeYsxSV9L7bFPcNvKPMuW0mLDacFg&#10;R3tD5eP6tArk6bO/+EN+q+rq2Ln7yZyX/aDUdDLsViAiDfE//Nc+agX5An6/pB8gN2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wVxUsIAAADbAAAADwAAAAAAAAAAAAAA&#10;AAChAgAAZHJzL2Rvd25yZXYueG1sUEsFBgAAAAAEAAQA+QAAAJADAAAAAA==&#10;" strokeweight="1.5pt"/>
                          <v:line id="Line 78" o:spid="_x0000_s110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          <v:line id="Line 79" o:spid="_x0000_s110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        </v:group>
                        <v:line id="Line 92" o:spid="_x0000_s111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3LSysMAAADbAAAADwAAAGRycy9kb3ducmV2LnhtbESPzWrDMBCE74W8g9hAb40cU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Ny0srDAAAA2wAAAA8AAAAAAAAAAAAA&#10;AAAAoQIAAGRycy9kb3ducmV2LnhtbFBLBQYAAAAABAAEAPkAAACRAwAAAAA=&#10;" strokeweight="1.5pt"/>
                      </v:group>
                    </v:group>
                    <v:rect id="Rectangle 74" o:spid="_x0000_s1111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  <v:textbox inset=",1mm"/>
                    </v:rect>
                  </v:group>
                  <v:group id="Группа 26" o:spid="_x0000_s1112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<v:group id="Группа 27" o:spid="_x0000_s1113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<v:line id="Line 102" o:spid="_x0000_s1114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CX/MIAAADbAAAADwAAAGRycy9kb3ducmV2LnhtbERPy2rCQBTdC/7DcIVupE6MUCQ6Sn0U&#10;irtaobi7ZG4yoZk7MTOa1K93FkKXh/Nerntbixu1vnKsYDpJQBDnTldcKjh9f7zOQfiArLF2TAr+&#10;yMN6NRwsMdOu4y+6HUMpYgj7DBWYEJpMSp8bsugnriGOXOFaiyHCtpS6xS6G21qmSfImLVYcGww2&#10;tDWU/x6vVsGsOO/Hl9lumqZVcijMvcs3P6VSL6P+fQEiUB/+xU/3p1aQxrHxS/wBcvU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ICX/MIAAADbAAAADwAAAAAAAAAAAAAA&#10;AAChAgAAZHJzL2Rvd25yZXYueG1sUEsFBgAAAAAEAAQA+QAAAJADAAAAAA==&#10;" strokeweight="1.5pt">
                        <v:stroke startarrowwidth="narrow" startarrowlength="short" endarrowwidth="narrow" endarrowlength="short"/>
                      </v:line>
                      <v:line id="Line 112" o:spid="_x0000_s1115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cuB8YAAADbAAAADwAAAGRycy9kb3ducmV2LnhtbESPX2vCQBDE3wv9DscKfSl6qQ9XjZ5S&#10;hEKhUPBP6euaW5Ngbi/NrRr76b1CoY/DzPyGmS9736gzdbEObOFplIEiLoKrubSw274OJ6CiIDts&#10;ApOFK0VYLu7v5pi7cOE1nTdSqgThmKOFSqTNtY5FRR7jKLTEyTuEzqMk2ZXadXhJcN/ocZYZ7bHm&#10;tFBhS6uKiuPm5C184k8p1/f948fRGNl9fZvT6tlY+zDoX2aghHr5D/+135yF8RR+v6Qf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DHLgfGAAAA2w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13" o:spid="_x0000_s1116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QRR8IAAADbAAAADwAAAGRycy9kb3ducmV2LnhtbERPTWvCQBC9C/6HZQq9SN1YYS2pq4hQ&#10;KBQKVUuv0+w0CWZnY3bU6K/vHgSPj/c9X/a+USfqYh3YwmScgSIugqu5tLDbvj29gIqC7LAJTBYu&#10;FGG5GA7mmLtw5i86baRUKYRjjhYqkTbXOhYVeYzj0BIn7i90HiXBrtSuw3MK941+zjKjPdacGips&#10;aV1Rsd8cvYVvvJZy+fgdfe6Nkd3PwRzXM2Pt40O/egUl1MtdfHO/OwvTtD59ST9AL/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CQRR8IAAADbAAAADwAAAAAAAAAAAAAA&#10;AAChAgAAZHJzL2Rvd25yZXYueG1sUEsFBgAAAAAEAAQA+QAAAJADAAAAAA=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11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EUylsQAAADbAAAADwAAAGRycy9kb3ducmV2LnhtbESPQWvCQBSE70L/w/IEb3WTikZTV4lS&#10;iyAI1eL5kX1Ngtm3Ibs18d93hYLHYWa+YZbr3tTiRq2rLCuIxxEI4tzqigsF3+fd6xyE88gaa8uk&#10;4E4O1quXwRJTbTv+otvJFyJA2KWooPS+SaV0eUkG3dg2xMH7sa1BH2RbSN1iF+Cmlm9RNJMGKw4L&#10;JTa0LSm/nn6NgqnZJIfu/LmYZR+JIX+J58dsp9Ro2GfvIDz1/hn+b++1gkkMjy/hB8jV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RTKWxAAAANsAAAAPAAAAAAAAAAAA&#10;AAAAAKECAABkcnMvZG93bnJldi54bWxQSwUGAAAAAAQABAD5AAAAkgMAAAAA&#10;" strokecolor="windowText" strokeweight="1.5pt"/>
                      <v:line id="Line 98" o:spid="_x0000_s1118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E2y8UAAADbAAAADwAAAGRycy9kb3ducmV2LnhtbESPQWvCQBSE7wX/w/IKXkqzMUKR1FVq&#10;VRBv1ULp7ZF9yYZm36bZ1UR/vVsoeBxmvhlmvhxsI87U+dqxgkmSgiAunK65UvB53D7PQPiArLFx&#10;TAou5GG5GD3MMdeu5w86H0IlYgn7HBWYENpcSl8YsugT1xJHr3SdxRBlV0ndYR/LbSOzNH2RFmuO&#10;CwZbejdU/BxOVsG0/N48/U7Xkyyr031prn2x+qqUGj8Ob68gAg3hHv6ndzpyGfx9iT9AL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LE2y8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99" o:spid="_x0000_s1119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PaPMMUAAADbAAAADwAAAGRycy9kb3ducmV2LnhtbESPUWvCQBCE3wv9D8cKfSl6scIp0VOK&#10;UCgUClVLX9fcmgRzezG3auyv7xUKfRxm5htmsep9oy7UxTqwhfEoA0VcBFdzaWG3fRnOQEVBdtgE&#10;Jgs3irBa3t8tMHfhyh902UipEoRjjhYqkTbXOhYVeYyj0BIn7xA6j5JkV2rX4TXBfaOfssxojzWn&#10;hQpbWldUHDdnb+ETv0u5ve0f34/GyO7rZM7rqbH2YdA/z0EJ9fIf/mu/OguTCfx+ST9AL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PaPMM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100" o:spid="_x0000_s1120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8XRMUAAADbAAAADwAAAGRycy9kb3ducmV2LnhtbESPUWvCQBCE3wv9D8cW+lL0Uiu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x8XRM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101" o:spid="_x0000_s1121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1iuv8UAAADbAAAADwAAAGRycy9kb3ducmV2LnhtbESPT2vCQBTE74LfYXlCL1I3RioldRX7&#10;D8SbWii9PbIv2WD2bZrdmuind4WCx2HmN8MsVr2txYlaXzlWMJ0kIIhzpysuFXwdPh+fQfiArLF2&#10;TArO5GG1HA4WmGnX8Y5O+1CKWMI+QwUmhCaT0ueGLPqJa4ijV7jWYoiyLaVusYvltpZpksylxYrj&#10;gsGG3gzlx/2fVTArfj7Gv7P3aZpWybYwly5//S6Vehj16xcQgfpwD//TGx25J7h9iT9AL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1iuv8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103" o:spid="_x0000_s1122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eMhMMAAADbAAAADwAAAGRycy9kb3ducmV2LnhtbESPQYvCMBSE74L/ITzBm6auUNZqFBGE&#10;PXixCuveHs2zrTYvbRO1/nsjCHscZuYbZrHqTCXu1LrSsoLJOAJBnFldcq7geNiOvkE4j6yxskwK&#10;nuRgtez3Fpho++A93VOfiwBhl6CCwvs6kdJlBRl0Y1sTB+9sW4M+yDaXusVHgJtKfkVRLA2WHBYK&#10;rGlTUHZNbyZQjvFsO/ttyttl0qSnv7o5HXao1HDQrecgPHX+P/xp/2gF0xjeX8IPkMs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ZHjITDAAAA2wAAAA8AAAAAAAAAAAAA&#10;AAAAoQIAAGRycy9kb3ducmV2LnhtbFBLBQYAAAAABAAEAPkAAACRAwAAAAA=&#10;">
                        <v:stroke startarrowwidth="narrow" startarrowlength="short" endarrowwidth="narrow" endarrowlength="short"/>
                      </v:line>
                      <v:line id="Line 133" o:spid="_x0000_s1123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82JM8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WnKf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82JM8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</v:group>
                    <v:group id="Группа 38" o:spid="_x0000_s1124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  <v:group id="Группа 39" o:spid="_x0000_s1125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    <v:rect id="Rectangle 123" o:spid="_x0000_s1126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+mYMEA&#10;AADbAAAADwAAAGRycy9kb3ducmV2LnhtbERPS2vCQBC+C/6HZYRepG4UEUldRQVtwZOPlh6H7DRJ&#10;m52N2a3Gf+8cBI8f33u2aF2lLtSE0rOB4SABRZx5W3Ju4HTcvE5BhYhssfJMBm4UYDHvdmaYWn/l&#10;PV0OMVcSwiFFA0WMdap1yApyGAa+JhbuxzcOo8Am17bBq4S7So+SZKIdliwNBda0Lij7O/w7A+fR&#10;706k+rO/G3/zafv1vl+t2ZiXXrt8AxWpjU/xw/1hDYxlvXyRH6Dn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/pmDBAAAA2wAAAA8AAAAAAAAAAAAAAAAAmAIAAGRycy9kb3du&#10;cmV2LnhtbFBLBQYAAAAABAAEAPUAAACGAwAAAAA=&#10;" filled="f" stroked="f">
                          <v:textbox style="layout-flow:vertical" inset="1pt,.4mm,1pt,1pt">
                            <w:txbxContent>
                              <w:p w:rsidR="00D9691B" w:rsidRPr="00CB1016" w:rsidRDefault="00D9691B" w:rsidP="00D9691B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127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MD+8QA&#10;AADbAAAADwAAAGRycy9kb3ducmV2LnhtbESPQWvCQBSE7wX/w/KEXqTZKEFKmlVUsC140lrx+Mi+&#10;JtHs25jdmvTfu4LQ4zDfzDDZvDe1uFLrKssKxlEMgji3uuJCwf5r/fIKwnlkjbVlUvBHDuazwVOG&#10;qbYdb+m684UIJexSVFB636RSurwkgy6yDXHwfmxr0AfZFlK32IVyU8tJHE+lwYrDQokNrUrKz7tf&#10;o+AyOW0CKr9Hm+TI+/fDx3a5YqWeh/3iDYSn3v/Dj/SnVpCM4f4l/AA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zA/vEAAAA2wAAAA8AAAAAAAAAAAAAAAAAmAIAAGRycy9k&#10;b3ducmV2LnhtbFBLBQYAAAAABAAEAPUAAACJAwAAAAA=&#10;" filled="f" stroked="f">
                          <v:textbox style="layout-flow:vertical" inset="1pt,.4mm,1pt,1pt">
                            <w:txbxContent>
                              <w:p w:rsidR="00D9691B" w:rsidRPr="005374BE" w:rsidRDefault="00D9691B" w:rsidP="00D9691B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FA24E3">
                                  <w:rPr>
                                    <w:noProof/>
                                    <w:lang w:val="en-US"/>
                                  </w:rPr>
                                  <w:t>2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128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GdjMQA&#10;AADbAAAADwAAAGRycy9kb3ducmV2LnhtbESPQWvCQBSE7wX/w/IEL9JsDCIluooKtQVPSdPi8ZF9&#10;JtHs2zS71fTfdwuFHof5ZoZZbQbTihv1rrGsYBbFIIhLqxuuFBRvz49PIJxH1thaJgXf5GCzHj2s&#10;MNX2zhndcl+JUMIuRQW1910qpStrMugi2xEH72x7gz7IvpK6x3soN61M4nghDTYcFmrsaF9Tec2/&#10;jILP5HIMqHyfHucnLg4fL9luz0pNxsN2CcLT4P/hv/SrVjBP4PdL+AF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hnYzEAAAA2wAAAA8AAAAAAAAAAAAAAAAAmAIAAGRycy9k&#10;b3ducmV2LnhtbFBLBQYAAAAABAAEAPUAAACJAwAAAAA=&#10;" filled="f" stroked="f">
                          <v:textbox style="layout-flow:vertical" inset="1pt,.4mm,1pt,1pt">
                            <w:txbxContent>
                              <w:p w:rsidR="00D9691B" w:rsidRDefault="00D9691B" w:rsidP="00D9691B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FA24E3">
                                  <w:t>A.B.XXX.XX.XX.X-X.X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43" o:spid="_x0000_s1129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rect id="Rectangle 119" o:spid="_x0000_s113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DUGcMA&#10;AADbAAAADwAAAGRycy9kb3ducmV2LnhtbESPQWsCMRSE7wX/Q3gFbzVrEZGtUaRasHiqir0+Ns/N&#10;6uZlTbK6/femIHgcZuYbZjrvbC2u5EPlWMFwkIEgLpyuuFSw3329TUCEiKyxdkwK/ijAfNZ7mWKu&#10;3Y1/6LqNpUgQDjkqMDE2uZShMGQxDFxDnLyj8xZjkr6U2uMtwW0t37NsLC1WnBYMNvRpqDhvW6sg&#10;LvhwaFfN5fR7Hpvlt9/shq1Xqv/aLT5AROriM/xor7WC0Qj+v6QfIG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JDUGcMAAADbAAAADwAAAAAAAAAAAAAAAACYAgAAZHJzL2Rv&#10;d25yZXYueG1sUEsFBgAAAAAEAAQA9QAAAIgDAAAAAA==&#10;" filled="f" stroked="f">
                          <v:textbox style="layout-flow:vertical" inset="0,0,0,0">
                            <w:txbxContent>
                              <w:p w:rsidR="00D9691B" w:rsidRPr="00945CCC" w:rsidRDefault="00D9691B" w:rsidP="00D9691B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131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xxgsMA&#10;AADbAAAADwAAAGRycy9kb3ducmV2LnhtbESPQWsCMRSE7wX/Q3hCbzVrqSKrUcS2UPFUFb0+Ns/N&#10;6uZlm2R1++8boeBxmJlvmNmis7W4kg+VYwXDQQaCuHC64lLBfvf5MgERIrLG2jEp+KUAi3nvaYa5&#10;djf+pus2liJBOOSowMTY5FKGwpDFMHANcfJOzluMSfpSao+3BLe1fM2ysbRYcVow2NDKUHHZtlZB&#10;XPLh0H40P+fjZWze136zG7Zeqed+t5yCiNTFR/i//aUVvI3g/iX9AD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9xxgsMAAADbAAAADwAAAAAAAAAAAAAAAACYAgAAZHJzL2Rv&#10;d25yZXYueG1sUEsFBgAAAAAEAAQA9QAAAIgDAAAAAA==&#10;" filled="f" stroked="f">
                          <v:textbox style="layout-flow:vertical" inset="0,0,0,0">
                            <w:txbxContent>
                              <w:p w:rsidR="00D9691B" w:rsidRDefault="00D9691B" w:rsidP="00D9691B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132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7v9cMA&#10;AADbAAAADwAAAGRycy9kb3ducmV2LnhtbESPQWsCMRSE7wX/Q3hCbzWrlKVsjSJVweKpKnp9bF43&#10;Wzcva5LV7b83hYLHYWa+Yabz3jbiSj7UjhWMRxkI4tLpmisFh/365Q1EiMgaG8ek4JcCzGeDpykW&#10;2t34i667WIkE4VCgAhNjW0gZSkMWw8i1xMn7dt5iTNJXUnu8Jbht5CTLcmmx5rRgsKUPQ+V511kF&#10;ccHHY7dqLz+nc26Wn367H3deqedhv3gHEamPj/B/e6MVvObw9yX9AD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w7v9cMAAADbAAAADwAAAAAAAAAAAAAAAACYAgAAZHJzL2Rv&#10;d25yZXYueG1sUEsFBgAAAAAEAAQA9QAAAIgDAAAAAA==&#10;" filled="f" stroked="f">
                          <v:textbox style="layout-flow:vertical" inset="0,0,0,0">
                            <w:txbxContent>
                              <w:p w:rsidR="00D9691B" w:rsidRPr="005E4A3B" w:rsidRDefault="00D9691B" w:rsidP="00D9691B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133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JKbsMA&#10;AADbAAAADwAAAGRycy9kb3ducmV2LnhtbESPQWsCMRSE7wX/Q3hCbzVrKVZWo4htoeKpKnp9bJ6b&#10;1c3LNsnq+u9NoeBxmJlvmOm8s7W4kA+VYwXDQQaCuHC64lLBbvv1MgYRIrLG2jEpuFGA+az3NMVc&#10;uyv/0GUTS5EgHHJUYGJscilDYchiGLiGOHlH5y3GJH0ptcdrgttavmbZSFqsOC0YbGhpqDhvWqsg&#10;Lni/bz+b39PhPDIfK7/eDluv1HO/W0xAROriI/zf/tYK3t7h70v6AXJ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EJKbsMAAADbAAAADwAAAAAAAAAAAAAAAACYAgAAZHJzL2Rv&#10;d25yZXYueG1sUEsFBgAAAAAEAAQA9QAAAIgDAAAAAA==&#10;" filled="f" stroked="f">
                          <v:textbox style="layout-flow:vertical" inset="0,0,0,0">
                            <w:txbxContent>
                              <w:p w:rsidR="00D9691B" w:rsidRPr="000411E6" w:rsidRDefault="00D9691B" w:rsidP="00D9691B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134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3eHMAA&#10;AADbAAAADwAAAGRycy9kb3ducmV2LnhtbERPTWsCMRC9C/6HMII3zVpEZGsUqRWUnqqi12Ez3Wzd&#10;TNYkq+u/bw4Fj4/3vVh1thZ38qFyrGAyzkAQF05XXCo4HbejOYgQkTXWjknBkwKslv3eAnPtHvxN&#10;90MsRQrhkKMCE2OTSxkKQxbD2DXEiftx3mJM0JdSe3ykcFvLtyybSYsVpwaDDX0YKq6H1iqIaz6f&#10;28/m9nu5zsxm77+Ok9YrNRx063cQkbr4Ev+7d1rBNI1NX9IPkM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d3eHMAAAADbAAAADwAAAAAAAAAAAAAAAACYAgAAZHJzL2Rvd25y&#10;ZXYueG1sUEsFBgAAAAAEAAQA9QAAAIUDAAAAAA==&#10;" filled="f" stroked="f">
                          <v:textbox style="layout-flow:vertical" inset="0,0,0,0">
                            <w:txbxContent>
                              <w:p w:rsidR="00D9691B" w:rsidRPr="005E4A3B" w:rsidRDefault="00D9691B" w:rsidP="00D9691B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135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F7h8MA&#10;AADbAAAADwAAAGRycy9kb3ducmV2LnhtbESPQWsCMRSE7wX/Q3hCbzVrKVJXo4htoeKpKnp9bJ6b&#10;1c3LNsnq+u9NoeBxmJlvmOm8s7W4kA+VYwXDQQaCuHC64lLBbvv18g4iRGSNtWNScKMA81nvaYq5&#10;dlf+ocsmliJBOOSowMTY5FKGwpDFMHANcfKOzluMSfpSao/XBLe1fM2ykbRYcVow2NDSUHHetFZB&#10;XPB+3342v6fDeWQ+Vn69HbZeqed+t5iAiNTFR/i//a0VvI3h70v6AXJ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pF7h8MAAADbAAAADwAAAAAAAAAAAAAAAACYAgAAZHJzL2Rv&#10;d25yZXYueG1sUEsFBgAAAAAEAAQA9QAAAIgDAAAAAA==&#10;" filled="f" stroked="f">
                          <v:textbox style="layout-flow:vertical" inset="0,0,0,0">
                            <w:txbxContent>
                              <w:p w:rsidR="00D9691B" w:rsidRDefault="00D9691B" w:rsidP="00D9691B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136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JEx8AA&#10;AADbAAAADwAAAGRycy9kb3ducmV2LnhtbERPTWsCMRC9C/6HMII3zVpQZGsUqRWUnqqi12Ez3Wzd&#10;TNYkq+u/bw4Fj4/3vVh1thZ38qFyrGAyzkAQF05XXCo4HbejOYgQkTXWjknBkwKslv3eAnPtHvxN&#10;90MsRQrhkKMCE2OTSxkKQxbD2DXEiftx3mJM0JdSe3ykcFvLtyybSYsVpwaDDX0YKq6H1iqIaz6f&#10;28/m9nu5zsxm77+Ok9YrNRx063cQkbr4Ev+7d1rBNK1PX9IPkM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nJEx8AAAADbAAAADwAAAAAAAAAAAAAAAACYAgAAZHJzL2Rvd25y&#10;ZXYueG1sUEsFBgAAAAAEAAQA9QAAAIUDAAAAAA==&#10;" filled="f" stroked="f">
                          <v:textbox style="layout-flow:vertical" inset="0,0,0,0">
                            <w:txbxContent>
                              <w:p w:rsidR="00D9691B" w:rsidRDefault="00D9691B" w:rsidP="00D9691B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137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7hXMMA&#10;AADbAAAADwAAAGRycy9kb3ducmV2LnhtbESPQWsCMRSE7wX/Q3hCbzW7QqVsjSJVweKpKnp9bF43&#10;Wzcva5LV7b83hYLHYWa+Yabz3jbiSj7UjhXkowwEcel0zZWCw3798gYiRGSNjWNS8EsB5rPB0xQL&#10;7W78RdddrESCcChQgYmxLaQMpSGLYeRa4uR9O28xJukrqT3eEtw2cpxlE2mx5rRgsKUPQ+V511kF&#10;ccHHY7dqLz+n88QsP/12n3deqedhv3gHEamPj/B/e6MVvObw9yX9AD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T7hXMMAAADbAAAADwAAAAAAAAAAAAAAAACYAgAAZHJzL2Rv&#10;d25yZXYueG1sUEsFBgAAAAAEAAQA9QAAAIgDAAAAAA==&#10;" filled="f" stroked="f">
                          <v:textbox style="layout-flow:vertical" inset="0,0,0,0">
                            <w:txbxContent>
                              <w:p w:rsidR="00D9691B" w:rsidRPr="00945CCC" w:rsidRDefault="00D9691B" w:rsidP="00D9691B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138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x/K8MA&#10;AADbAAAADwAAAGRycy9kb3ducmV2LnhtbESPQWsCMRSE70L/Q3iCN80qKGU1itgWWjxVRa+PzXOz&#10;unnZJlnd/ntTKHgcZuYbZrHqbC1u5EPlWMF4lIEgLpyuuFRw2H8MX0GEiKyxdkwKfinAavnSW2Cu&#10;3Z2/6baLpUgQDjkqMDE2uZShMGQxjFxDnLyz8xZjkr6U2uM9wW0tJ1k2kxYrTgsGG9oYKq671iqI&#10;az4e2/fm53K6zszbl9/ux61XatDv1nMQkbr4DP+3P7WC6QT+vqQf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x/K8MAAADbAAAADwAAAAAAAAAAAAAAAACYAgAAZHJzL2Rv&#10;d25yZXYueG1sUEsFBgAAAAAEAAQA9QAAAIgDAAAAAA==&#10;" filled="f" stroked="f">
                          <v:textbox style="layout-flow:vertical" inset="0,0,0,0">
                            <w:txbxContent>
                              <w:p w:rsidR="00D9691B" w:rsidRPr="00945CCC" w:rsidRDefault="00D9691B" w:rsidP="00D9691B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139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DasMMA&#10;AADbAAAADwAAAGRycy9kb3ducmV2LnhtbESPQWsCMRSE7wX/Q3hCbzVriyKrUcS2UPFUFb0+Ns/N&#10;6uZlm2R1++8boeBxmJlvmNmis7W4kg+VYwXDQQaCuHC64lLBfvf5MgERIrLG2jEp+KUAi3nvaYa5&#10;djf+pus2liJBOOSowMTY5FKGwpDFMHANcfJOzluMSfpSao+3BLe1fM2ysbRYcVow2NDKUHHZtlZB&#10;XPLh0H40P+fjZWze136zG7Zeqed+t5yCiNTFR/i//aUVjN7g/iX9AD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qDasMMAAADbAAAADwAAAAAAAAAAAAAAAACYAgAAZHJzL2Rv&#10;d25yZXYueG1sUEsFBgAAAAAEAAQA9QAAAIgDAAAAAA==&#10;" filled="f" stroked="f">
                          <v:textbox style="layout-flow:vertical" inset="0,0,0,0">
                            <w:txbxContent>
                              <w:p w:rsidR="00D9691B" w:rsidRPr="005E4A3B" w:rsidRDefault="00D9691B" w:rsidP="00D9691B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140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lCxMMA&#10;AADbAAAADwAAAGRycy9kb3ducmV2LnhtbESPQWsCMRSE7wX/Q3hCbzVrqSKrUcS2UPFUFb0+Ns/N&#10;6uZlm2R1++8boeBxmJlvmNmis7W4kg+VYwXDQQaCuHC64lLBfvf5MgERIrLG2jEp+KUAi3nvaYa5&#10;djf+pus2liJBOOSowMTY5FKGwpDFMHANcfJOzluMSfpSao+3BLe1fM2ysbRYcVow2NDKUHHZtlZB&#10;XPLh0H40P+fjZWze136zG7Zeqed+t5yCiNTFR/i//aUVjN7g/iX9AD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UlCxMMAAADbAAAADwAAAAAAAAAAAAAAAACYAgAAZHJzL2Rv&#10;d25yZXYueG1sUEsFBgAAAAAEAAQA9QAAAIgDAAAAAA==&#10;" filled="f" stroked="f">
                          <v:textbox style="layout-flow:vertical" inset="0,0,0,0">
                            <w:txbxContent>
                              <w:p w:rsidR="00D9691B" w:rsidRPr="005E4A3B" w:rsidRDefault="00D9691B" w:rsidP="00D9691B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141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XnX8MA&#10;AADbAAAADwAAAGRycy9kb3ducmV2LnhtbESPQWsCMRSE7wX/Q3gFbzVrQZGtUaRasHiqir0+Ns/N&#10;6uZlTbK6/femIHgcZuYbZjrvbC2u5EPlWMFwkIEgLpyuuFSw3329TUCEiKyxdkwK/ijAfNZ7mWKu&#10;3Y1/6LqNpUgQDjkqMDE2uZShMGQxDFxDnLyj8xZjkr6U2uMtwW0t37NsLC1WnBYMNvRpqDhvW6sg&#10;LvhwaFfN5fR7Hpvlt9/shq1Xqv/aLT5AROriM/xor7WC0Qj+v6QfIG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gXnX8MAAADbAAAADwAAAAAAAAAAAAAAAACYAgAAZHJzL2Rv&#10;d25yZXYueG1sUEsFBgAAAAAEAAQA9QAAAIgDAAAAAA==&#10;" filled="f" stroked="f">
                          <v:textbox style="layout-flow:vertical" inset="0,0,0,0">
                            <w:txbxContent>
                              <w:p w:rsidR="00D9691B" w:rsidRPr="000411E6" w:rsidRDefault="00D9691B" w:rsidP="00D9691B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142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d5KMMA&#10;AADbAAAADwAAAGRycy9kb3ducmV2LnhtbESPQWsCMRSE7wX/Q3hCbzWr0KVsjSJVweKpKnp9bF43&#10;Wzcva5LV7b83hYLHYWa+Yabz3jbiSj7UjhWMRxkI4tLpmisFh/365Q1EiMgaG8ek4JcCzGeDpykW&#10;2t34i667WIkE4VCgAhNjW0gZSkMWw8i1xMn7dt5iTNJXUnu8Jbht5CTLcmmx5rRgsKUPQ+V511kF&#10;ccHHY7dqLz+nc26Wn367H3deqedhv3gHEamPj/B/e6MVvObw9yX9AD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d5KMMAAADbAAAADwAAAAAAAAAAAAAAAACYAgAAZHJzL2Rv&#10;d25yZXYueG1sUEsFBgAAAAAEAAQA9QAAAIgDAAAAAA==&#10;" filled="f" stroked="f">
                          <v:textbox style="layout-flow:vertical" inset="0,0,0,0">
                            <w:txbxContent>
                              <w:p w:rsidR="00D9691B" w:rsidRPr="000411E6" w:rsidRDefault="00D9691B" w:rsidP="00D9691B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</v:group>
              </v:group>
              <v:group id="Группа 57" o:spid="_x0000_s1143" style="position:absolute;left:87946;top:20056;width:32400;height:1656;rotation:-90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gnfeCxgAAANsA&#10;AAAPAAAAAAAAAAAAAAAAAKoCAABkcnMvZG93bnJldi54bWxQSwUGAAAAAAQABAD6AAAAnQMAAAAA&#10;">
                <v:rect id="Rectangle 122" o:spid="_x0000_s1144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A8u8EA&#10;AADbAAAADwAAAGRycy9kb3ducmV2LnhtbERPTWvCQBC9F/oflhG8lLqpqEjqKipYC57UtPQ4ZKdJ&#10;bHY2zW41/ffOQfD4eN+zRedqdaY2VJ4NvAwSUMS5txUXBrLj5nkKKkRki7VnMvBPARbzx4cZptZf&#10;eE/nQyyUhHBI0UAZY5NqHfKSHIaBb4iF+/atwyiwLbRt8SLhrtbDJJlohxVLQ4kNrUvKfw5/zsDv&#10;8LQTqf542o2+OHv73O5Xazam3+uWr6AidfEuvrnfrYGxjJUv8gP0/A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GQPLvBAAAA2wAAAA8AAAAAAAAAAAAAAAAAmAIAAGRycy9kb3du&#10;cmV2LnhtbFBLBQYAAAAABAAEAPUAAACGAwAAAAA=&#10;" filled="f" stroked="f">
                  <v:textbox style="layout-flow:vertical" inset="1pt,.4mm,1pt,1pt">
                    <w:txbxContent>
                      <w:p w:rsidR="00D9691B" w:rsidRPr="006C5C53" w:rsidRDefault="00D9691B" w:rsidP="00D9691B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45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yZIMUA&#10;AADbAAAADwAAAGRycy9kb3ducmV2LnhtbESPT2vCQBTE70K/w/IKXkQ3ShUb3QQraAVP/mnp8ZF9&#10;Jmmzb9Psqum3dwuCx2F+M8PM09ZU4kKNKy0rGA4iEMSZ1SXnCo6HVX8KwnlkjZVlUvBHDtLkqTPH&#10;WNsr7+iy97kIJexiVFB4X8dSuqwgg25ga+LgnWxj0AfZ5FI3eA3lppKjKJpIgyWHhQJrWhaU/ezP&#10;RsHv6HsbUPnR27588XH9+b57W7JS3ed2MQPhqfUP+J7eaAXjV/j/En6ATG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3JkgxQAAANsAAAAPAAAAAAAAAAAAAAAAAJgCAABkcnMv&#10;ZG93bnJldi54bWxQSwUGAAAAAAQABAD1AAAAigMAAAAA&#10;" filled="f" stroked="f">
                  <v:textbox style="layout-flow:vertical" inset="1pt,.4mm,1pt,1pt">
                    <w:txbxContent>
                      <w:p w:rsidR="00D9691B" w:rsidRPr="006C5C53" w:rsidRDefault="00D9691B" w:rsidP="00D9691B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11C2" w:rsidRDefault="00694FF0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0E43FBC0" wp14:editId="611DB7B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494" name="Группа 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399" name="Группа 399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06" name="Группа 306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307" name="Группа 307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308" name="Группа 308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309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10" name="Группа 310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11" name="Группа 311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2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13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14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15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316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317" name="Группа 317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318" name="Группа 31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19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0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1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24" name="Группа 32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2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7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8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9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94FF0" w:rsidRDefault="00694FF0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30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8" name="Группа 39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95" name="Группа 395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333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7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8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4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2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97" name="Группа 397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396" name="Группа 396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377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CB1016" w:rsidRDefault="00694FF0" w:rsidP="00694FF0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380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5374BE" w:rsidRDefault="00694FF0" w:rsidP="00694FF0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A24E3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382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Default="006926D5" w:rsidP="00694FF0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A24E3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92" name="Группа 3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35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945CCC" w:rsidRDefault="00694FF0" w:rsidP="00694FF0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Default="00694FF0" w:rsidP="00694FF0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5E4A3B" w:rsidRDefault="00694FF0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0411E6" w:rsidRDefault="00694FF0" w:rsidP="00694FF0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62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5E4A3B" w:rsidRDefault="00694FF0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8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Default="00694FF0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8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Default="00694FF0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8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945CCC" w:rsidRDefault="00694FF0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8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945CCC" w:rsidRDefault="00694FF0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8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5E4A3B" w:rsidRDefault="00694FF0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89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5E4A3B" w:rsidRDefault="00694FF0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9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0411E6" w:rsidRDefault="00694FF0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91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94FF0" w:rsidRPr="000411E6" w:rsidRDefault="00694FF0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94FF0" w:rsidRPr="006C5C53" w:rsidRDefault="00694FF0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94FF0" w:rsidRPr="006C5C53" w:rsidRDefault="00694FF0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494" o:spid="_x0000_s1146" style="position:absolute;left:0;text-align:left;margin-left:22.7pt;margin-top:14.2pt;width:558.45pt;height:826.3pt;z-index:251687936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">
              <v:group id="Группа 399" o:spid="_x0000_s114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DIp8YAAADcAAAADwAAAGRycy9kb3ducmV2LnhtbESPQWvCQBSE7wX/w/KE&#10;3uomSktN3YQgtvQgQlWQ3h7ZZxKSfRuy2yT++25B6HGYmW+YTTaZVgzUu9qygngRgSAurK65VHA+&#10;vT+9gnAeWWNrmRTcyEGWzh42mGg78hcNR1+KAGGXoILK+y6R0hUVGXQL2xEH72p7gz7IvpS6xzHA&#10;TSuXUfQiDdYcFirsaFtR0Rx/jIKPEcd8Fe+GfXPd3r5Pz4fLPialHudT/gbC0+T/w/f2p1awWq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MMinxgAAANwA&#10;AAAPAAAAAAAAAAAAAAAAAKoCAABkcnMvZG93bnJldi54bWxQSwUGAAAAAAQABAD6AAAAnQMAAAAA&#10;">
                <v:group id="Группа 306" o:spid="_x0000_s114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qXJUsQAAADc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xtEE/s6E&#10;IyAX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qXJUsQAAADcAAAA&#10;DwAAAAAAAAAAAAAAAACqAgAAZHJzL2Rvd25yZXYueG1sUEsFBgAAAAAEAAQA+gAAAJsDAAAAAA==&#10;">
                  <v:group id="Группа 307" o:spid="_x0000_s114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elsyc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npbMnFAAAA3AAA&#10;AA8AAAAAAAAAAAAAAAAAqgIAAGRycy9kb3ducmV2LnhtbFBLBQYAAAAABAAEAPoAAACcAwAAAAA=&#10;">
                    <v:group id="Группа 308" o:spid="_x0000_s115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b4u8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R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h2+LvCAAAA3AAAAA8A&#10;AAAAAAAAAAAAAAAAqgIAAGRycy9kb3ducmV2LnhtbFBLBQYAAAAABAAEAPoAAACZAwAAAAA=&#10;">
                      <v:rect id="Rectangle 91" o:spid="_x0000_s115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vLxcQA&#10;AADcAAAADwAAAGRycy9kb3ducmV2LnhtbESPW2sCMRSE34X+h3AKfauJllpdjeKFUu2bF/D1sDnu&#10;Lm5OliTq+u9NoeDjMDPfMJNZa2txJR8qxxp6XQWCOHem4kLDYf/9PgQRIrLB2jFpuFOA2fSlM8HM&#10;uBtv6bqLhUgQDhlqKGNsMilDXpLF0HUNcfJOzluMSfpCGo+3BLe17Cs1kBYrTgslNrQsKT/vLlbD&#10;6aA2X/tI88XSjz5/V+o4WKsfrd9e2/kYRKQ2PsP/7bXR8KFG8HcmHQE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by8XEAAAA3AAAAA8AAAAAAAAAAAAAAAAAmAIAAGRycy9k&#10;b3ducmV2LnhtbFBLBQYAAAAABAAEAPUAAACJAwAAAAA=&#10;" filled="f" strokeweight="1.5pt">
                        <v:textbox inset=",1mm"/>
                      </v:rect>
                      <v:group id="Группа 310" o:spid="_x0000_s115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9liYM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PZYmDCAAAA3AAAAA8A&#10;AAAAAAAAAAAAAAAAqgIAAGRycy9kb3ducmV2LnhtbFBLBQYAAAAABAAEAPoAAACZAwAAAAA=&#10;">
                        <v:group id="Группа 311" o:spid="_x0000_s115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JXH+8QAAADcAAAA&#10;DwAAAAAAAAAAAAAAAACqAgAAZHJzL2Rvd25yZXYueG1sUEsFBgAAAAAEAAQA+gAAAJsDAAAAAA==&#10;">
                          <v:line id="Line 76" o:spid="_x0000_s115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Tsh8QAAADcAAAADwAAAGRycy9kb3ducmV2LnhtbESPwWrDMBBE74H8g9hCb4kcF0JxIptS&#10;CCS0hzYx5LpYa8vUWhlJid2/rwqFHoeZecPsq9kO4k4+9I4VbNYZCOLG6Z47BfXlsHoGESKyxsEx&#10;KfimAFW5XOyx0G7iT7qfYycShEOBCkyMYyFlaAxZDGs3Eievdd5iTNJ3UnucEtwOMs+yrbTYc1ow&#10;ONKroebrfLMK5Olt+vCHvG679ji668m8b6dZqceH+WUHItIc/8N/7aNW8LTJ4fdMOgKy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ROyHxAAAANwAAAAPAAAAAAAAAAAA&#10;AAAAAKECAABkcnMvZG93bnJldi54bWxQSwUGAAAAAAQABAD5AAAAkgMAAAAA&#10;" strokeweight="1.5pt"/>
                          <v:line id="Line 77" o:spid="_x0000_s115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hJHMMAAADcAAAADwAAAGRycy9kb3ducmV2LnhtbESPT4vCMBTE74LfITxhb5qqINI1igiC&#10;4h78B14fzWtTtnkpSbTdb78RFvY4zMxvmNWmt414kQ+1YwXTSQaCuHC65krB/bYfL0GEiKyxcUwK&#10;fijAZj0crDDXruMLva6xEgnCIUcFJsY2lzIUhiyGiWuJk1c6bzEm6SupPXYJbhs5y7KFtFhzWjDY&#10;0s5Q8X19WgXyeOrOfj+7l1V5aN3jaL4WXa/Ux6jffoKI1Mf/8F/7oBXMp3N4n0lH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oISRzDAAAA3AAAAA8AAAAAAAAAAAAA&#10;AAAAoQIAAGRycy9kb3ducmV2LnhtbFBLBQYAAAAABAAEAPkAAACRAwAAAAA=&#10;" strokeweight="1.5pt"/>
                          <v:line id="Line 78" o:spid="_x0000_s115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HRaMMAAADcAAAADwAAAGRycy9kb3ducmV2LnhtbESPQWsCMRSE7wX/Q3iCt5pVi8hqFBEE&#10;xR5aFbw+Nm83i5uXJYnu+u+bQqHHYWa+YVab3jbiST7UjhVMxhkI4sLpmisF18v+fQEiRGSNjWNS&#10;8KIAm/XgbYW5dh1/0/McK5EgHHJUYGJscylDYchiGLuWOHml8xZjkr6S2mOX4LaR0yybS4s1pwWD&#10;Le0MFffzwyqQx1P35ffTa1mVh9bdjuZz3vVKjYb9dgkiUh//w3/tg1Ywm3zA75l0BO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Xh0WjDAAAA3AAAAA8AAAAAAAAAAAAA&#10;AAAAoQIAAGRycy9kb3ducmV2LnhtbFBLBQYAAAAABAAEAPkAAACRAwAAAAA=&#10;" strokeweight="1.5pt"/>
                          <v:line id="Line 79" o:spid="_x0000_s115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1088MAAADc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m3zA75l0BO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qtdPPDAAAA3AAAAA8AAAAAAAAAAAAA&#10;AAAAoQIAAGRycy9kb3ducmV2LnhtbFBLBQYAAAAABAAEAPkAAACRAwAAAAA=&#10;" strokeweight="1.5pt"/>
                        </v:group>
                        <v:line id="Line 92" o:spid="_x0000_s115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/qhMMAAADcAAAADwAAAGRycy9kb3ducmV2LnhtbESPQYvCMBSE7wv+h/AEb2uqC2WpRhFB&#10;UNbDrgpeH81rU2xeShJt/fdmYWGPw8x8wyzXg23Fg3xoHCuYTTMQxKXTDdcKLufd+yeIEJE1to5J&#10;wZMCrFejtyUW2vX8Q49TrEWCcChQgYmxK6QMpSGLYeo64uRVzluMSfpaao99gttWzrMslxYbTgsG&#10;O9oaKm+nu1UgD1/9t9/NL1Vd7Tt3PZhj3g9KTcbDZgEi0hD/w3/tvVbwMcvh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p/6oTDAAAA3AAAAA8AAAAAAAAAAAAA&#10;AAAAoQIAAGRycy9kb3ducmV2LnhtbFBLBQYAAAAABAAEAPkAAACRAwAAAAA=&#10;" strokeweight="1.5pt"/>
                      </v:group>
                    </v:group>
                    <v:group id="Группа 317" o:spid="_x0000_s115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DD6FM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mrz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MPoUxgAAANwA&#10;AAAPAAAAAAAAAAAAAAAAAKoCAABkcnMvZG93bnJldi54bWxQSwUGAAAAAAQABAD6AAAAnQMAAAAA&#10;">
                      <v:group id="Группа 318" o:spid="_x0000_s116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a9uZs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2vbmbCAAAA3A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6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cVEsUA&#10;AADcAAAADwAAAGRycy9kb3ducmV2LnhtbESP0WrCQBRE34X+w3ILvkjdpAWt0VVqQagIAaMfcM3e&#10;JsHs3bC7avr3XUHwcZiZM8xi1ZtWXMn5xrKCdJyAIC6tbrhScDxs3j5B+ICssbVMCv7Iw2r5Mlhg&#10;pu2N93QtQiUihH2GCuoQukxKX9Zk0I9tRxy9X+sMhihdJbXDW4SbVr4nyUQabDgu1NjRd03lubgY&#10;BZiHWXp263U1uhzyfLI9TY96p9Twtf+agwjUh2f40f7RCj7SGdzPxCMg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hxUS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94FF0" w:rsidRDefault="00694FF0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6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F2MsEA&#10;AADcAAAADwAAAGRycy9kb3ducmV2LnhtbERPzYrCMBC+C75DGMGLrKkKunaNsi4IK0LB6gOMzWxb&#10;bCYlidp9e3MQPH58/6tNZxpxJ+drywom4wQEcWF1zaWC82n38QnCB2SNjWVS8E8eNut+b4Wptg8+&#10;0j0PpYgh7FNUUIXQplL6oiKDfmxb4sj9WWcwROhKqR0+Yrhp5DRJ5tJgzbGhwpZ+Kiqu+c0owCws&#10;J1e33Zaj2ynL5vvL4qwPSg0H3fcXiEBdeItf7l+tYDaN8+OZe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LRdjLBAAAA3A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694FF0" w:rsidRDefault="00694FF0" w:rsidP="00694FF0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16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3TqcUA&#10;AADcAAAADwAAAGRycy9kb3ducmV2LnhtbESP3WrCQBSE7wXfYTlCb0Q3seBP6iq1UFAKAX8e4Jg9&#10;TYLZs2F31fj2XaHg5TAz3zDLdWcacSPna8sK0nECgriwuuZSwen4PZqD8AFZY2OZFDzIw3rV7y0x&#10;0/bOe7odQikihH2GCqoQ2kxKX1Rk0I9tSxy9X+sMhihdKbXDe4SbRk6SZCoN1hwXKmzpq6Licrga&#10;BZiHRXpxm005vB7zfLo7z076R6m3Qff5ASJQF17h//ZWK3ifpPA8E4+A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ndO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94FF0" w:rsidRDefault="00694FF0" w:rsidP="00694FF0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6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9N3sUA&#10;AADcAAAADwAAAGRycy9kb3ducmV2LnhtbESP3WrCQBSE7wu+w3IEb4puTMGf6CoqCC2FgD8PcMwe&#10;k2D2bNhdNX37bqHg5TAz3zDLdWca8SDna8sKxqMEBHFhdc2lgvNpP5yB8AFZY2OZFPyQh/Wq97bE&#10;TNsnH+hxDKWIEPYZKqhCaDMpfVGRQT+yLXH0rtYZDFG6UmqHzwg3jUyTZCIN1hwXKmxpV1FxO96N&#10;AszDfHxz2235fj/l+eTrMj3rb6UG/W6zABGoC6/wf/tTK/hIU/g7E4+A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T03e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94FF0" w:rsidRDefault="00694FF0" w:rsidP="00694FF0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6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PoRcYA&#10;AADcAAAADwAAAGRycy9kb3ducmV2LnhtbESP0WrCQBRE34X+w3ILfZFmYwTbpq5SCwWLEFDzAbfZ&#10;2ySYvRt2N5r+vVsQfBxm5gyzXI+mE2dyvrWsYJakIIgrq1uuFZTHr+dXED4ga+wsk4I/8rBePUyW&#10;mGt74T2dD6EWEcI+RwVNCH0upa8aMugT2xNH79c6gyFKV0vt8BLhppNZmi6kwZbjQoM9fTZUnQ6D&#10;UYBFeJud3GZTT4djUSy+f15KvVPq6XH8eAcRaAz38K291Qrm2Rz+z8QjI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gPoR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694FF0" w:rsidRDefault="00694FF0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24" o:spid="_x0000_s116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o6u3s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mi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jq7exgAAANwA&#10;AAAPAAAAAAAAAAAAAAAAAKoCAABkcnMvZG93bnJldi54bWxQSwUGAAAAAAQABAD6AAAAnQMAAAAA&#10;">
                        <v:shape id="Text Box 87" o:spid="_x0000_s116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TTlsUA&#10;AADcAAAADwAAAGRycy9kb3ducmV2LnhtbESPT2sCMRTE7wW/Q3iCt5r1L2VrFBEq0kupeujxsXlN&#10;Fjcvu5t0XfvpTaHgcZiZ3zCrTe8q0VEbSs8KJuMMBHHhdclGwfn09vwCIkRkjZVnUnCjAJv14GmF&#10;ufZX/qTuGI1IEA45KrAx1rmUobDkMIx9TZy8b986jEm2RuoWrwnuKjnNsqV0WHJasFjTzlJxOf44&#10;BY3t5wvTfFSX7v3XbO3+EJrzl1KjYb99BRGpj4/wf/ugFcymC/g7k46AX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ZNO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694FF0" w:rsidRDefault="00694FF0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6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ZN4cUA&#10;AADcAAAADwAAAGRycy9kb3ducmV2LnhtbESPQWsCMRSE7wX/Q3hCbzVb20rZGkUERXopVQ8eH5vX&#10;ZHHzsruJ6+qvbwTB4zAz3zDTee8q0VEbSs8KXkcZCOLC65KNgv1u9fIJIkRkjZVnUnChAPPZ4GmK&#10;ufZn/qVuG41IEA45KrAx1rmUobDkMIx8TZy8P986jEm2RuoWzwnuKjnOsol0WHJasFjT0lJx3J6c&#10;gsb27x+m+amO3ffVLOx6E5r9QannYb/4AhGpj4/wvb3RCt7GE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tk3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694FF0" w:rsidRDefault="00694FF0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roesYA&#10;AADcAAAADwAAAGRycy9kb3ducmV2LnhtbESPT2sCMRTE74V+h/AKvWm2tlXZGkWEFuml+Ofg8bF5&#10;Joubl91NXLd+elMQehxm5jfMbNG7SnTUhtKzgpdhBoK48Lpko2C/+xxMQYSIrLHyTAp+KcBi/vgw&#10;w1z7C2+o20YjEoRDjgpsjHUuZSgsOQxDXxMn7+hbhzHJ1kjd4iXBXSVHWTaWDktOCxZrWlkqTtuz&#10;U9DY/u3dND/Vqfu+mqX9Wodmf1Dq+alffoCI1Mf/8L291gpeRxP4O5OO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froes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694FF0" w:rsidRDefault="00694FF0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7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V8CMIA&#10;AADcAAAADwAAAGRycy9kb3ducmV2LnhtbERPy2oCMRTdF/oP4Rbc1YyPSpkaRQSLuJGqC5eXyTUZ&#10;nNzMTNJx9OvNotDl4bzny95VoqM2lJ4VjIYZCOLC65KNgtNx8/4JIkRkjZVnUnCnAMvF68scc+1v&#10;/EPdIRqRQjjkqMDGWOdShsKSwzD0NXHiLr51GBNsjdQt3lK4q+Q4y2bSYcmpwWJNa0vF9fDrFDS2&#10;n36YZl9du93DrOz3NjSns1KDt371BSJSH//Ff+6tVjAZp7XpTDoC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ZXwI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694FF0" w:rsidRDefault="00694FF0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7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nZk8YA&#10;AADcAAAADwAAAGRycy9kb3ducmV2LnhtbESPT2sCMRTE74V+h/AKvWm2thXdGkWEFuml+Ofg8bF5&#10;Joubl91NXLd+elMQehxm5jfMbNG7SnTUhtKzgpdhBoK48Lpko2C/+xxMQISIrLHyTAp+KcBi/vgw&#10;w1z7C2+o20YjEoRDjgpsjHUuZSgsOQxDXxMn7+hbhzHJ1kjd4iXBXSVHWTaWDktOCxZrWlkqTtuz&#10;U9DY/u3dND/Vqfu+mqX9Wodmf1Dq+alffoCI1Mf/8L291gpeR1P4O5OO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ynZk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694FF0" w:rsidRDefault="00694FF0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7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2o5cEA&#10;AADcAAAADwAAAGRycy9kb3ducmV2LnhtbERPy2oCMRTdC/2HcAvdOUkrWh2NYi2ltrvqgNvL5M6D&#10;Tm6GJNXx75uF4PJw3qvNYDtxJh9axxqeMwWCuHSm5VpDcfwYz0GEiGywc0warhRgs34YrTA37sI/&#10;dD7EWqQQDjlqaGLscylD2ZDFkLmeOHGV8xZjgr6WxuMlhdtOvig1kxZbTg0N9rRrqPw9/FkNVaG+&#10;Xo+Rtm87v5h+v6vTbK8+tX56HLZLEJGGeBff3HujYTJJ89OZdATk+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8NqOXBAAAA3AAAAA8AAAAAAAAAAAAAAAAAmAIAAGRycy9kb3du&#10;cmV2LnhtbFBLBQYAAAAABAAEAPUAAACGAwAAAAA=&#10;" filled="f" strokeweight="1.5pt">
                    <v:textbox inset=",1mm"/>
                  </v:rect>
                </v:group>
                <v:group id="Группа 398" o:spid="_x0000_s117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HxtPMIAAADcAAAADwAAAGRycy9kb3ducmV2LnhtbERPTYvCMBC9C/sfwizs&#10;TdOuKG7XKCKueBDBuiDehmZsi82kNLGt/94cBI+P9z1f9qYSLTWutKwgHkUgiDOrS84V/J/+hjMQ&#10;ziNrrCyTggc5WC4+BnNMtO34SG3qcxFC2CWooPC+TqR0WUEG3cjWxIG72sagD7DJpW6wC+Gmkt9R&#10;NJUGSw4NBda0Lii7pXejYNthtxrHm3Z/u64fl9PkcN7HpNTXZ7/6BeGp92/xy73TCsY/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B8bTzCAAAA3AAAAA8A&#10;AAAAAAAAAAAAAAAAqgIAAGRycy9kb3ducmV2LnhtbFBLBQYAAAAABAAEAPoAAACZAwAAAAA=&#10;">
                  <v:group id="Группа 395" o:spid="_x0000_s117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n3Cos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wXKX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fcKixgAAANwA&#10;AAAPAAAAAAAAAAAAAAAAAKoCAABkcnMvZG93bnJldi54bWxQSwUGAAAAAAQABAD6AAAAnQMAAAAA&#10;">
                    <v:line id="Line 102" o:spid="_x0000_s117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tL05MUAAADcAAAADwAAAGRycy9kb3ducmV2LnhtbESPT2vCQBTE74V+h+UJvRTdmIBIdBX7&#10;D4q3qiDeHtmXbDD7Ns1uTdpP7xYEj8PMb4ZZrgfbiAt1vnasYDpJQBAXTtdcKTjsP8ZzED4ga2wc&#10;k4Jf8rBePT4sMdeu5y+67EIlYgn7HBWYENpcSl8YsugnriWOXuk6iyHKrpK6wz6W20amSTKTFmuO&#10;CwZbejVUnHc/VkFWnt6fv7O3aZrWybY0f33xcqyUehoNmwWIQEO4h2/0p45clsH/mXgE5O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tL05M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17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7lGHMYAAADcAAAADwAAAGRycy9kb3ducmV2LnhtbESPUUvDQBCE3wX/w7GCL9JetHCVtNci&#10;BUEQBGvE121um4Tm9mJu26b+eq9Q6OMwM98w8+XgW3WgPjaBLTyOM1DEZXANVxaKr9fRM6goyA7b&#10;wGThRBGWi9ubOeYuHPmTDmupVIJwzNFCLdLlWseyJo9xHDri5G1D71GS7CvtejwmuG/1U5YZ7bHh&#10;tFBjR6uayt167y18418lp/fNw8fOGCl+fs1+NTXW3t8NLzNQQoNcw5f2m7MwmUzh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O5Rh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bSbsMAAADcAAAADwAAAGRycy9kb3ducmV2LnhtbERPS2vCQBC+F/oflin0UnRTha1EVylC&#10;QSgUfBSvY3ZMgtnZNDtq7K93D4UeP773bNH7Rl2oi3VgC6/DDBRxEVzNpYXd9mMwARUF2WETmCzc&#10;KMJi/vgww9yFK6/pspFSpRCOOVqoRNpc61hU5DEOQ0ucuGPoPEqCXaldh9cU7hs9yjKjPdacGips&#10;aVlRcdqcvYVv/C3l9nl4+ToZI7v9jzkv34y1z0/9+xSUUC//4j/3ylkYj9PadCYdAT2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Im0m7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7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2x+8UAAADcAAAADwAAAGRycy9kb3ducmV2LnhtbESPW2vCQBSE34X+h+UU+mY22npLXSWV&#10;KgVB8ILPh+xpEpo9G7Krif/eFYQ+DjPzDTNfdqYSV2pcaVnBIIpBEGdWl5wrOB3X/SkI55E1VpZJ&#10;wY0cLBcvvTkm2ra8p+vB5yJA2CWooPC+TqR0WUEGXWRr4uD92sagD7LJpW6wDXBTyWEcj6XBksNC&#10;gTWtCsr+DhejYGS+Jtv2uJmN0++JIX8eTHfpWqm31y79BOGp8//hZ/tHK3j/GMLjTDgCcn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N2x+8UAAADcAAAADwAAAAAAAAAA&#10;AAAAAAChAgAAZHJzL2Rvd25yZXYueG1sUEsFBgAAAAAEAAQA+QAAAJMDAAAAAA==&#10;" strokecolor="windowText" strokeweight="1.5pt"/>
                    <v:line id="Line 98" o:spid="_x0000_s117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SHmcYAAADcAAAADwAAAGRycy9kb3ducmV2LnhtbESPzWrDMBCE74G+g9hALyGWY5dQ3Cih&#10;v1ByS1IIvS3W2jKxVq6lxm6fvgoUchxmvhlmtRltK87U+8axgkWSgiAunW64VvBxeJvfg/ABWWPr&#10;mBT8kIfN+maywkK7gXd03odaxBL2BSowIXSFlL40ZNEnriOOXuV6iyHKvpa6xyGW21ZmabqUFhuO&#10;CwY7ejZUnvbfVkFefb7OvvKXRZY16bYyv0P5dKyVup2Ojw8gAo3hGv6n33Xk7nK4nIlHQK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rUh5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8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22rFsYAAADcAAAADwAAAGRycy9kb3ducmV2LnhtbESPUWvCQBCE3wv9D8cW+lLqpVWuknpK&#10;EQqFgqC19HXNbZNgbi/NrRr99Z4g9HGYmW+Yyaz3jdpTF+vAFp4GGSjiIriaSwvrr/fHMagoyA6b&#10;wGThSBFm09ubCeYuHHhJ+5WUKkE45mihEmlzrWNRkcc4CC1x8n5D51GS7ErtOjwkuG/0c5YZ7bHm&#10;tFBhS/OKiu1q5y1846mU4+fmYbE1RtY/f2Y3fzHW3t/1b6+ghHr5D1/bH87CcDSCy5l0BPT0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ttqx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8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EOjccAAADcAAAADwAAAGRycy9kb3ducmV2LnhtbESPUUvDQBCE3wX/w7GCL2IvWr1K7LVI&#10;QRAKhdaWvm5zaxKa24u5bZv6672C4OMwM98w42nvG3WkLtaBLTwMMlDERXA1lxbWn+/3L6CiIDts&#10;ApOFM0WYTq6vxpi7cOIlHVdSqgThmKOFSqTNtY5FRR7jILTEyfsKnUdJsiu16/CU4L7Rj1lmtMea&#10;00KFLc0qKvarg7ewwZ9SzvPd3WJvjKy33+YwGxlrb2/6t1dQQr38h//aH87C8OkZLmfSEdCT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0IQ6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1" o:spid="_x0000_s118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MkAcYAAADcAAAADwAAAGRycy9kb3ducmV2LnhtbESPQWvCQBSE7wX/w/IKvRTdGItIdBVt&#10;FUpvWkG8PbIv2dDs25jdmuiv7xYKPQ4z3wyzWPW2FldqfeVYwXiUgCDOna64VHD83A1nIHxA1lg7&#10;JgU38rBaDh4WmGnX8Z6uh1CKWMI+QwUmhCaT0ueGLPqRa4ijV7jWYoiyLaVusYvltpZpkkylxYrj&#10;gsGGXg3lX4dvq2BSnLfPl8nbOE2r5KMw9y7fnEqlnh779RxEoD78h//odx25lyn8nolHQC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qjJA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wdL8YAAADcAAAADwAAAGRycy9kb3ducmV2LnhtbESPQWvCQBSE7wX/w/IEb3VjLWlNXUUK&#10;Qg+9mAjV2yP7TFKzb5PsmqT/3i0Uehxm5htmvR1NLXrqXGVZwWIegSDOra64UHDM9o+vIJxH1lhb&#10;JgU/5GC7mTysMdF24AP1qS9EgLBLUEHpfZNI6fKSDLq5bYiDd7GdQR9kV0jd4RDgppZPURRLgxWH&#10;hRIbei8pv6Y3EyjHeLVffbXV7XvRpqdz056yT1RqNh13byA8jf4//Nf+0AqWzy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mcHS/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8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EAJMYAAADcAAAADwAAAGRycy9kb3ducmV2LnhtbESPUWvCQBCE3wv+h2OFvpR6qaVXiZ5S&#10;hEKhUKha+rrm1iSY20tzq8b++l5B8HGYmW+Y2aL3jTpSF+vAFh5GGSjiIriaSwub9ev9BFQUZIdN&#10;YLJwpgiL+eBmhrkLJ/6k40pKlSAcc7RQibS51rGoyGMchZY4ebvQeZQku1K7Dk8J7hs9zjKjPdac&#10;FipsaVlRsV8dvIUv/C3l/L69+9gbI5vvH3NYPhtrb4f9yxSUUC/X8KX95iw8Po3h/0w6Anr+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4RAC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</v:group>
                  <v:group id="Группа 397" o:spid="_x0000_s118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eP5Ts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h8z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Hj+U7FAAAA3AAA&#10;AA8AAAAAAAAAAAAAAAAAqgIAAGRycy9kb3ducmV2LnhtbFBLBQYAAAAABAAEAPoAAACcAwAAAAA=&#10;">
                    <v:group id="Группа 396" o:spid="_x0000_s118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q9c1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3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6vXNXFAAAA3AAA&#10;AA8AAAAAAAAAAAAAAAAAqgIAAGRycy9kb3ducmV2LnhtbFBLBQYAAAAABAAEAPoAAACcAwAAAAA=&#10;">
                      <v:rect id="Rectangle 123" o:spid="_x0000_s118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PAUscA&#10;AADcAAAADwAAAGRycy9kb3ducmV2LnhtbESPQWvCQBSE7wX/w/IEL0U3VYw2dRVbqHoQSlXs9TX7&#10;TILZtyG7mthf3xUKPQ4z8w0zW7SmFFeqXWFZwdMgAkGcWl1wpuCwf+9PQTiPrLG0TApu5GAx7zzM&#10;MNG24U+67nwmAoRdggpy76tESpfmZNANbEUcvJOtDfog60zqGpsAN6UcRlEsDRYcFnKs6C2n9Ly7&#10;GAXmstw+v36v/fixWe3jn3iFXx9HpXrddvkCwlPr/8N/7Y1WMJpM4H4mHAE5/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VDwFLHAAAA3AAAAA8AAAAAAAAAAAAAAAAAmAIAAGRy&#10;cy9kb3ducmV2LnhtbFBLBQYAAAAABAAEAPUAAACMAwAAAAA=&#10;" filled="f" stroked="f">
                        <v:textbox inset="1pt,.4mm,1pt,1pt">
                          <w:txbxContent>
                            <w:p w:rsidR="00694FF0" w:rsidRPr="00CB1016" w:rsidRDefault="00694FF0" w:rsidP="00694FF0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8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8oAcQA&#10;AADcAAAADwAAAGRycy9kb3ducmV2LnhtbERPy2rCQBTdC/2H4Ra6EZ3YYtDUUbRQ60IQH+j2NnOb&#10;hGbuhMxool/vLASXh/OezFpTigvVrrCsYNCPQBCnVhecKTjsv3sjEM4jaywtk4IrOZhNXzoTTLRt&#10;eEuXnc9ECGGXoILc+yqR0qU5GXR9WxEH7s/WBn2AdSZ1jU0IN6V8j6JYGiw4NORY0VdO6f/ubBSY&#10;83w9Xvz++GG3We7jW7zE0+ao1NtrO/8E4an1T/HDvdIKPkZhfjgTjoC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9/KAHEAAAA3AAAAA8AAAAAAAAAAAAAAAAAmAIAAGRycy9k&#10;b3ducmV2LnhtbFBLBQYAAAAABAAEAPUAAACJAwAAAAA=&#10;" filled="f" stroked="f">
                        <v:textbox inset="1pt,.4mm,1pt,1pt">
                          <w:txbxContent>
                            <w:p w:rsidR="00694FF0" w:rsidRPr="005374BE" w:rsidRDefault="00694FF0" w:rsidP="00694FF0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A24E3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8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ET7ccA&#10;AADcAAAADwAAAGRycy9kb3ducmV2LnhtbESPQWvCQBSE74L/YXmCF9FNl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DhE+3HAAAA3AAAAA8AAAAAAAAAAAAAAAAAmAIAAGRy&#10;cy9kb3ducmV2LnhtbFBLBQYAAAAABAAEAPUAAACMAwAAAAA=&#10;" filled="f" stroked="f">
                        <v:textbox inset="1pt,.4mm,1pt,1pt">
                          <w:txbxContent>
                            <w:p w:rsidR="00694FF0" w:rsidRDefault="006926D5" w:rsidP="00694FF0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A24E3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392" o:spid="_x0000_s119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      <v:rect id="Rectangle 119" o:spid="_x0000_s119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1u7MYA&#10;AADcAAAADwAAAGRycy9kb3ducmV2LnhtbESPT2vCQBTE74LfYXlCL0U3bbGa6CrSVtOb+Ofi7ZF9&#10;bkKzb0N2q+m37wqCx2FmfsPMl52txYVaXzlW8DJKQBAXTldsFBwP6+EUhA/IGmvHpOCPPCwX/d4c&#10;M+2uvKPLPhgRIewzVFCG0GRS+qIki37kGuLonV1rMUTZGqlbvEa4reVrkrxLixXHhRIb+iip+Nn/&#10;WgWTz9UzbU/uHL7STZqbXb5JTa7U06BbzUAE6sIjfG9/awVv4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X1u7MYAAADcAAAADwAAAAAAAAAAAAAAAACYAgAAZHJz&#10;L2Rvd25yZXYueG1sUEsFBgAAAAAEAAQA9QAAAIsDAAAAAA==&#10;" filled="f" stroked="f">
                        <v:textbox inset="0,0,0,0">
                          <w:txbxContent>
                            <w:p w:rsidR="00694FF0" w:rsidRPr="00945CCC" w:rsidRDefault="00694FF0" w:rsidP="00694FF0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9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NVAMUA&#10;AADcAAAADwAAAGRycy9kb3ducmV2LnhtbESPQWvCQBSE74X+h+UVvJS60VI1qauIVuOtqL309sg+&#10;N6HZtyG7avz3riD0OMzMN8x03tlanKn1lWMFg34CgrhwumKj4OewfpuA8AFZY+2YFFzJw3z2/DTF&#10;TLsL7+i8D0ZECPsMFZQhNJmUvijJou+7hjh6R9daDFG2RuoWLxFuazlMkpG0WHFcKLGhZUnF3/5k&#10;FYxXi1f6/nXH8JVu0tzs8k1qcqV6L93iE0SgLvyHH+2tVvD+MYb7mXg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41UAxQAAANwAAAAPAAAAAAAAAAAAAAAAAJgCAABkcnMv&#10;ZG93bnJldi54bWxQSwUGAAAAAAQABAD1AAAAigMAAAAA&#10;" filled="f" stroked="f">
                        <v:textbox inset="0,0,0,0">
                          <w:txbxContent>
                            <w:p w:rsidR="00694FF0" w:rsidRDefault="00694FF0" w:rsidP="00694FF0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9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zBcsMA&#10;AADcAAAADwAAAGRycy9kb3ducmV2LnhtbERPu27CMBTdkfoP1q3UBRGnVLQkxSAElHSreCzdruIb&#10;J2p8HcUupH9fD0iMR+e9WA22FRfqfeNYwXOSgiAunW7YKDifPiZzED4ga2wdk4I/8rBaPowWmGt3&#10;5QNdjsGIGMI+RwV1CF0upS9rsugT1xFHrnK9xRBhb6Tu8RrDbSunafoqLTYcG2rsaFNT+XP8tQre&#10;tusxfX27KuyyfVaYQ7HPTKHU0+OwfgcRaAh38c39qRW8zOLa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3zBcsMAAADcAAAADwAAAAAAAAAAAAAAAACYAgAAZHJzL2Rv&#10;d25yZXYueG1sUEsFBgAAAAAEAAQA9QAAAIgDAAAAAA==&#10;" filled="f" stroked="f">
                        <v:textbox inset="0,0,0,0">
                          <w:txbxContent>
                            <w:p w:rsidR="00694FF0" w:rsidRPr="005E4A3B" w:rsidRDefault="00694FF0" w:rsidP="00694FF0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9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Bk6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+pf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MGTpxQAAANwAAAAPAAAAAAAAAAAAAAAAAJgCAABkcnMv&#10;ZG93bnJldi54bWxQSwUGAAAAAAQABAD1AAAAigMAAAAA&#10;" filled="f" stroked="f">
                        <v:textbox inset="0,0,0,0">
                          <w:txbxContent>
                            <w:p w:rsidR="00694FF0" w:rsidRPr="000411E6" w:rsidRDefault="00694FF0" w:rsidP="00694FF0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9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g8JcUA&#10;AADcAAAADwAAAGRycy9kb3ducmV2LnhtbESPzYvCMBTE7wv+D+EJe1k01QW11SiyH9ab+HHx9mie&#10;abF5KU1Wu/+9ERb2OMzMb5jFqrO1uFHrK8cKRsMEBHHhdMVGwen4PZiB8AFZY+2YFPySh9Wy97LA&#10;TLs77+l2CEZECPsMFZQhNJmUvijJoh+6hjh6F9daDFG2RuoW7xFuazlOkom0WHFcKLGhj5KK6+HH&#10;Kph+rt9od3aX8JVu0tzs801qcqVe+916DiJQF/7Df+2tVvA+GcP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+DwlxQAAANwAAAAPAAAAAAAAAAAAAAAAAJgCAABkcnMv&#10;ZG93bnJldi54bWxQSwUGAAAAAAQABAD1AAAAigMAAAAA&#10;" filled="f" stroked="f">
                        <v:textbox inset="0,0,0,0">
                          <w:txbxContent>
                            <w:p w:rsidR="00694FF0" w:rsidRPr="005E4A3B" w:rsidRDefault="00694FF0" w:rsidP="00694FF0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9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HnMMUA&#10;AADcAAAADwAAAGRycy9kb3ducmV2LnhtbESPQWvCQBSE7wX/w/KEXopubEtroquIVtNbUXvp7ZF9&#10;boLZtyG7avz3riD0OMzMN8x03tlanKn1lWMFo2ECgrhwumKj4He/HoxB+ICssXZMCq7kYT7rPU0x&#10;0+7CWzrvghERwj5DBWUITSalL0qy6IeuIY7ewbUWQ5StkbrFS4TbWr4myYe0WHFcKLGhZUnFcXey&#10;Cj5Xixf6+XOH8JVu0txs801qcqWe+91iAiJQF/7Dj/a3VvA2fof7mXg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UecwxQAAANwAAAAPAAAAAAAAAAAAAAAAAJgCAABkcnMv&#10;ZG93bnJldi54bWxQSwUGAAAAAAQABAD1AAAAigMAAAAA&#10;" filled="f" stroked="f">
                        <v:textbox inset="0,0,0,0">
                          <w:txbxContent>
                            <w:p w:rsidR="00694FF0" w:rsidRDefault="00694FF0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9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1Cq8UA&#10;AADcAAAADwAAAGRycy9kb3ducmV2LnhtbESPQWvCQBSE7wX/w/KEXopubGlroquIVtNbUXvp7ZF9&#10;boLZtyG7avz3riD0OMzMN8x03tlanKn1lWMFo2ECgrhwumKj4He/HoxB+ICssXZMCq7kYT7rPU0x&#10;0+7CWzrvghERwj5DBWUITSalL0qy6IeuIY7ewbUWQ5StkbrFS4TbWr4myYe0WHFcKLGhZUnFcXey&#10;Cj5Xixf6+XOH8JVu0txs801qcqWe+91iAiJQF/7Dj/a3VvA2fof7mXg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HUKrxQAAANwAAAAPAAAAAAAAAAAAAAAAAJgCAABkcnMv&#10;ZG93bnJldi54bWxQSwUGAAAAAAQABAD1AAAAigMAAAAA&#10;" filled="f" stroked="f">
                        <v:textbox inset="0,0,0,0">
                          <w:txbxContent>
                            <w:p w:rsidR="00694FF0" w:rsidRDefault="00694FF0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9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/c3MYA&#10;AADcAAAADwAAAGRycy9kb3ducmV2LnhtbESPzWvCQBTE74X+D8sr9FJ0Uwt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8/c3MYAAADcAAAADwAAAAAAAAAAAAAAAACYAgAAZHJz&#10;L2Rvd25yZXYueG1sUEsFBgAAAAAEAAQA9QAAAIsDAAAAAA==&#10;" filled="f" stroked="f">
                        <v:textbox inset="0,0,0,0">
                          <w:txbxContent>
                            <w:p w:rsidR="00694FF0" w:rsidRPr="00945CCC" w:rsidRDefault="00694FF0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9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N5R8YA&#10;AADcAAAADwAAAGRycy9kb3ducmV2LnhtbESPQWvCQBSE7wX/w/IKvYjZWKG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IN5R8YAAADcAAAADwAAAAAAAAAAAAAAAACYAgAAZHJz&#10;L2Rvd25yZXYueG1sUEsFBgAAAAAEAAQA9QAAAIsDAAAAAA==&#10;" filled="f" stroked="f">
                        <v:textbox inset="0,0,0,0">
                          <w:txbxContent>
                            <w:p w:rsidR="00694FF0" w:rsidRPr="00945CCC" w:rsidRDefault="00694FF0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0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ztNcMA&#10;AADcAAAADwAAAGRycy9kb3ducmV2LnhtbERPu27CMBTdkfoP1q3EUhWnrVR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RztNcMAAADcAAAADwAAAAAAAAAAAAAAAACYAgAAZHJzL2Rv&#10;d25yZXYueG1sUEsFBgAAAAAEAAQA9QAAAIgDAAAAAA==&#10;" filled="f" stroked="f">
                        <v:textbox inset="0,0,0,0">
                          <w:txbxContent>
                            <w:p w:rsidR="00694FF0" w:rsidRPr="005E4A3B" w:rsidRDefault="00694FF0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0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BIrsYA&#10;AADcAAAADwAAAGRycy9kb3ducmV2LnhtbESPT2vCQBTE74V+h+UVvEjdVKE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lBIrsYAAADcAAAADwAAAAAAAAAAAAAAAACYAgAAZHJz&#10;L2Rvd25yZXYueG1sUEsFBgAAAAAEAAQA9QAAAIsDAAAAAA==&#10;" filled="f" stroked="f">
                        <v:textbox inset="0,0,0,0">
                          <w:txbxContent>
                            <w:p w:rsidR="00694FF0" w:rsidRPr="005E4A3B" w:rsidRDefault="00694FF0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0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N37sIA&#10;AADcAAAADwAAAGRycy9kb3ducmV2LnhtbERPu27CMBTdK/EP1kXqUoEDSI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s3fuwgAAANwAAAAPAAAAAAAAAAAAAAAAAJgCAABkcnMvZG93&#10;bnJldi54bWxQSwUGAAAAAAQABAD1AAAAhwMAAAAA&#10;" filled="f" stroked="f">
                        <v:textbox inset="0,0,0,0">
                          <w:txbxContent>
                            <w:p w:rsidR="00694FF0" w:rsidRPr="000411E6" w:rsidRDefault="00694FF0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0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/SdcUA&#10;AADcAAAADwAAAGRycy9kb3ducmV2LnhtbESPQWvCQBSE7wX/w/IEL6VutKA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/9J1xQAAANwAAAAPAAAAAAAAAAAAAAAAAJgCAABkcnMv&#10;ZG93bnJldi54bWxQSwUGAAAAAAQABAD1AAAAigMAAAAA&#10;" filled="f" stroked="f">
                        <v:textbox inset="0,0,0,0">
                          <w:txbxContent>
                            <w:p w:rsidR="00694FF0" w:rsidRPr="000411E6" w:rsidRDefault="00694FF0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490" o:spid="_x0000_s1204" style="position:absolute;left:33862;top:10329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CsX8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uaH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6grF/CAAAA3AAAAA8A&#10;AAAAAAAAAAAAAAAAqgIAAGRycy9kb3ducmV2LnhtbFBLBQYAAAAABAAEAPoAAACZAwAAAAA=&#10;">
                <v:rect id="Rectangle 122" o:spid="_x0000_s120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7tzsgA&#10;AADcAAAADwAAAGRycy9kb3ducmV2LnhtbESPT2vCQBTE7wW/w/IEL1I3tW2oqauo4J9DQdRSr8/s&#10;axKafRuyq4l++m5B6HGYmd8w42lrSnGh2hWWFTwNIhDEqdUFZwo+D8vHNxDOI2ssLZOCKzmYTjoP&#10;Y0y0bXhHl73PRICwS1BB7n2VSOnSnAy6ga2Ig/dta4M+yDqTusYmwE0ph1EUS4MFh4UcK1rklP7s&#10;z0aBOc8+RvPT2r/2m9UhvsUrPG6/lOp129k7CE+t/w/f2xut4GX0DH9nwhGQk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3u3OyAAAANwAAAAPAAAAAAAAAAAAAAAAAJgCAABk&#10;cnMvZG93bnJldi54bWxQSwUGAAAAAAQABAD1AAAAjQMAAAAA&#10;" filled="f" stroked="f">
                  <v:textbox inset="1pt,.4mm,1pt,1pt">
                    <w:txbxContent>
                      <w:p w:rsidR="00694FF0" w:rsidRPr="006C5C53" w:rsidRDefault="00694FF0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0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XrzcgA&#10;AADcAAAADwAAAGRycy9kb3ducmV2LnhtbESPT2vCQBTE70K/w/IKvUjdWDSt0VVU8M+hUKqlvT6z&#10;r0lo9m3Irib66d2C4HGYmd8wk1lrSnGi2hWWFfR7EQji1OqCMwVf+9XzGwjnkTWWlknBmRzMpg+d&#10;CSbaNvxJp53PRICwS1BB7n2VSOnSnAy6nq2Ig/dra4M+yDqTusYmwE0pX6IolgYLDgs5VrTMKf3b&#10;HY0Cc5y/jxaHjR92m/U+vsRr/Pn4VurpsZ2PQXhq/T18a2+1gsHoFf7PhCMgp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5evNyAAAANwAAAAPAAAAAAAAAAAAAAAAAJgCAABk&#10;cnMvZG93bnJldi54bWxQSwUGAAAAAAQABAD1AAAAjQMAAAAA&#10;" filled="f" stroked="f">
                  <v:textbox inset="1pt,.4mm,1pt,1pt">
                    <w:txbxContent>
                      <w:p w:rsidR="00694FF0" w:rsidRPr="006C5C53" w:rsidRDefault="00694FF0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3A7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02A2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2DB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630F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12E4"/>
    <w:rsid w:val="00262C43"/>
    <w:rsid w:val="00263273"/>
    <w:rsid w:val="002635C8"/>
    <w:rsid w:val="00263746"/>
    <w:rsid w:val="00263E41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3E2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16E99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22C2"/>
    <w:rsid w:val="00373815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541"/>
    <w:rsid w:val="0042176A"/>
    <w:rsid w:val="004219DD"/>
    <w:rsid w:val="00421ED7"/>
    <w:rsid w:val="004255CA"/>
    <w:rsid w:val="004261CD"/>
    <w:rsid w:val="00426EC9"/>
    <w:rsid w:val="00427749"/>
    <w:rsid w:val="004307E3"/>
    <w:rsid w:val="0043224A"/>
    <w:rsid w:val="004324BE"/>
    <w:rsid w:val="0043323C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4064"/>
    <w:rsid w:val="004548A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2D4A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4755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6F81"/>
    <w:rsid w:val="005374BE"/>
    <w:rsid w:val="005400BD"/>
    <w:rsid w:val="005401F6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1835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D87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6D5"/>
    <w:rsid w:val="0069276D"/>
    <w:rsid w:val="00694377"/>
    <w:rsid w:val="00694466"/>
    <w:rsid w:val="00694D01"/>
    <w:rsid w:val="00694FF0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3B75"/>
    <w:rsid w:val="00744847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4104"/>
    <w:rsid w:val="007A4B42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1F4"/>
    <w:rsid w:val="007C3F47"/>
    <w:rsid w:val="007C4223"/>
    <w:rsid w:val="007C4852"/>
    <w:rsid w:val="007C4A29"/>
    <w:rsid w:val="007D0522"/>
    <w:rsid w:val="007D1B61"/>
    <w:rsid w:val="007D497C"/>
    <w:rsid w:val="007D4F13"/>
    <w:rsid w:val="007D5BE5"/>
    <w:rsid w:val="007D748C"/>
    <w:rsid w:val="007E1202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751E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A7398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9F7D5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508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5350"/>
    <w:rsid w:val="00A76DB5"/>
    <w:rsid w:val="00A771A4"/>
    <w:rsid w:val="00A80EF9"/>
    <w:rsid w:val="00A82CA9"/>
    <w:rsid w:val="00A87476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A6360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35D3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96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6F4B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5AE1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9C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8757F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A7B24"/>
    <w:rsid w:val="00CB1B33"/>
    <w:rsid w:val="00CB2B1E"/>
    <w:rsid w:val="00CB3A59"/>
    <w:rsid w:val="00CB50D2"/>
    <w:rsid w:val="00CB6310"/>
    <w:rsid w:val="00CB6EF8"/>
    <w:rsid w:val="00CC1B49"/>
    <w:rsid w:val="00CC3CF7"/>
    <w:rsid w:val="00CC7F3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272F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83F"/>
    <w:rsid w:val="00D65BE7"/>
    <w:rsid w:val="00D65FB3"/>
    <w:rsid w:val="00D66825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9691B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48F9"/>
    <w:rsid w:val="00E153A2"/>
    <w:rsid w:val="00E161C0"/>
    <w:rsid w:val="00E16A32"/>
    <w:rsid w:val="00E20E33"/>
    <w:rsid w:val="00E21551"/>
    <w:rsid w:val="00E23292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0A11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C7D93"/>
    <w:rsid w:val="00ED04EB"/>
    <w:rsid w:val="00ED19D6"/>
    <w:rsid w:val="00ED2D63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D97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6C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FD9"/>
    <w:rsid w:val="00FA0D2B"/>
    <w:rsid w:val="00FA0E00"/>
    <w:rsid w:val="00FA14BE"/>
    <w:rsid w:val="00FA241E"/>
    <w:rsid w:val="00FA243F"/>
    <w:rsid w:val="00FA24E3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  <w:rsid w:val="00FF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FA24E3"/>
    <w:rPr>
      <w:sz w:val="24"/>
    </w:rPr>
  </w:style>
  <w:style w:type="paragraph" w:styleId="1">
    <w:name w:val="heading 1"/>
    <w:next w:val="34b"/>
    <w:link w:val="10"/>
    <w:qFormat/>
    <w:rsid w:val="00FA24E3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A24E3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A24E3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A24E3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A24E3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A24E3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A24E3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A24E3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A24E3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FA24E3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FA24E3"/>
  </w:style>
  <w:style w:type="character" w:customStyle="1" w:styleId="34c">
    <w:name w:val="34_Знак_Сообщение_системы"/>
    <w:rsid w:val="00FA24E3"/>
    <w:rPr>
      <w:rFonts w:ascii="Calibri" w:hAnsi="Calibri"/>
    </w:rPr>
  </w:style>
  <w:style w:type="paragraph" w:customStyle="1" w:styleId="34b">
    <w:name w:val="34_Абзац_Обычный"/>
    <w:link w:val="34d"/>
    <w:qFormat/>
    <w:rsid w:val="00FA24E3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A24E3"/>
    <w:rPr>
      <w:sz w:val="24"/>
      <w:lang w:eastAsia="x-none"/>
    </w:rPr>
  </w:style>
  <w:style w:type="character" w:customStyle="1" w:styleId="10">
    <w:name w:val="Заголовок 1 Знак"/>
    <w:link w:val="1"/>
    <w:rsid w:val="00FA24E3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A24E3"/>
    <w:rPr>
      <w:b/>
      <w:sz w:val="32"/>
    </w:rPr>
  </w:style>
  <w:style w:type="character" w:customStyle="1" w:styleId="30">
    <w:name w:val="Заголовок 3 Знак"/>
    <w:link w:val="3"/>
    <w:rsid w:val="00FA24E3"/>
    <w:rPr>
      <w:b/>
      <w:bCs/>
      <w:sz w:val="28"/>
    </w:rPr>
  </w:style>
  <w:style w:type="character" w:customStyle="1" w:styleId="40">
    <w:name w:val="Заголовок 4 Знак"/>
    <w:link w:val="4"/>
    <w:rsid w:val="00FA24E3"/>
    <w:rPr>
      <w:b/>
      <w:sz w:val="24"/>
    </w:rPr>
  </w:style>
  <w:style w:type="character" w:customStyle="1" w:styleId="50">
    <w:name w:val="Заголовок 5 Знак"/>
    <w:link w:val="5"/>
    <w:rsid w:val="00FA24E3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A24E3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A24E3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A24E3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A24E3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A24E3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A24E3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A24E3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FA24E3"/>
    <w:rPr>
      <w:u w:val="single"/>
    </w:rPr>
  </w:style>
  <w:style w:type="paragraph" w:customStyle="1" w:styleId="349">
    <w:name w:val="34_Список_Библиография"/>
    <w:basedOn w:val="34b"/>
    <w:rsid w:val="00FA24E3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2873E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A24E3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A24E3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A24E3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A24E3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A24E3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2873E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FA24E3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2873E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A24E3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A24E3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A24E3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A24E3"/>
    <w:rPr>
      <w:b w:val="0"/>
      <w:i/>
    </w:rPr>
  </w:style>
  <w:style w:type="character" w:customStyle="1" w:styleId="34fc">
    <w:name w:val="34_Знак_Название_файла"/>
    <w:qFormat/>
    <w:rsid w:val="00FA24E3"/>
    <w:rPr>
      <w:rFonts w:ascii="Calibri" w:hAnsi="Calibri"/>
    </w:rPr>
  </w:style>
  <w:style w:type="character" w:customStyle="1" w:styleId="34fd">
    <w:name w:val="34_Знак_Термин"/>
    <w:rsid w:val="00FA24E3"/>
    <w:rPr>
      <w:i/>
    </w:rPr>
  </w:style>
  <w:style w:type="character" w:customStyle="1" w:styleId="34fe">
    <w:name w:val="34_Знак_Полужирный"/>
    <w:rsid w:val="00FA24E3"/>
    <w:rPr>
      <w:b/>
    </w:rPr>
  </w:style>
  <w:style w:type="character" w:customStyle="1" w:styleId="34ff">
    <w:name w:val="34_Знак_Верхний_индекс"/>
    <w:rsid w:val="00FA24E3"/>
    <w:rPr>
      <w:vertAlign w:val="superscript"/>
    </w:rPr>
  </w:style>
  <w:style w:type="character" w:customStyle="1" w:styleId="3424">
    <w:name w:val="34_Список_Марк_2 Знак"/>
    <w:link w:val="3423"/>
    <w:rsid w:val="00FF48CC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A24E3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FA24E3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A24E3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A24E3"/>
    <w:pPr>
      <w:numPr>
        <w:numId w:val="31"/>
      </w:numPr>
    </w:pPr>
  </w:style>
  <w:style w:type="character" w:customStyle="1" w:styleId="3419">
    <w:name w:val="34_Список_Марк_1 Знак"/>
    <w:link w:val="3413"/>
    <w:rsid w:val="002873E2"/>
    <w:rPr>
      <w:sz w:val="24"/>
      <w:lang w:eastAsia="x-none"/>
    </w:rPr>
  </w:style>
  <w:style w:type="paragraph" w:styleId="a4">
    <w:name w:val="footnote text"/>
    <w:basedOn w:val="34b"/>
    <w:link w:val="a5"/>
    <w:rsid w:val="00FA24E3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A24E3"/>
    <w:pPr>
      <w:numPr>
        <w:numId w:val="30"/>
      </w:numPr>
    </w:pPr>
  </w:style>
  <w:style w:type="character" w:customStyle="1" w:styleId="341a">
    <w:name w:val="34_Список_Нум_1 Знак"/>
    <w:link w:val="341"/>
    <w:rsid w:val="002873E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A24E3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2873E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A24E3"/>
    <w:pPr>
      <w:keepNext/>
    </w:pPr>
  </w:style>
  <w:style w:type="paragraph" w:customStyle="1" w:styleId="34f1">
    <w:name w:val="34_Рамка_Основной"/>
    <w:basedOn w:val="34b"/>
    <w:link w:val="34f0"/>
    <w:rsid w:val="00FA24E3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A24E3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A24E3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A24E3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A24E3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A24E3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A24E3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A24E3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A24E3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A24E3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FA24E3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FA24E3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A24E3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A24E3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A24E3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2873E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A24E3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FA24E3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A24E3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A24E3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A24E3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A24E3"/>
    <w:rPr>
      <w:sz w:val="18"/>
      <w:lang w:eastAsia="x-none"/>
    </w:rPr>
  </w:style>
  <w:style w:type="paragraph" w:customStyle="1" w:styleId="34fff1">
    <w:name w:val="34_Листинг"/>
    <w:basedOn w:val="34b"/>
    <w:rsid w:val="00FA24E3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A24E3"/>
    <w:rPr>
      <w:b/>
    </w:rPr>
  </w:style>
  <w:style w:type="paragraph" w:customStyle="1" w:styleId="3440">
    <w:name w:val="34_Заголовок_4_Приложение"/>
    <w:basedOn w:val="4"/>
    <w:next w:val="34b"/>
    <w:rsid w:val="00FA24E3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FA24E3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FA24E3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A24E3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FA24E3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A24E3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A24E3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A24E3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A24E3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A24E3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A24E3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A24E3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A24E3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A24E3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A24E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A24E3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FA24E3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A24E3"/>
  </w:style>
  <w:style w:type="paragraph" w:customStyle="1" w:styleId="34fffb">
    <w:name w:val="34_Пример_Заголовок"/>
    <w:basedOn w:val="34f8"/>
    <w:next w:val="34f8"/>
    <w:rsid w:val="00FA24E3"/>
    <w:pPr>
      <w:keepNext/>
      <w:spacing w:after="120"/>
    </w:pPr>
    <w:rPr>
      <w:b/>
      <w:lang w:eastAsia="ru-RU"/>
    </w:rPr>
  </w:style>
  <w:style w:type="character" w:styleId="a7">
    <w:name w:val="FollowedHyperlink"/>
    <w:rsid w:val="00FA24E3"/>
    <w:rPr>
      <w:color w:val="auto"/>
    </w:rPr>
  </w:style>
  <w:style w:type="character" w:customStyle="1" w:styleId="34fffc">
    <w:name w:val="34_Знак_Нижний_индекс"/>
    <w:rsid w:val="00FA24E3"/>
    <w:rPr>
      <w:vertAlign w:val="subscript"/>
    </w:rPr>
  </w:style>
  <w:style w:type="character" w:styleId="a8">
    <w:name w:val="footnote reference"/>
    <w:basedOn w:val="a1"/>
    <w:semiHidden/>
    <w:rsid w:val="00FA24E3"/>
    <w:rPr>
      <w:vertAlign w:val="superscript"/>
    </w:rPr>
  </w:style>
  <w:style w:type="paragraph" w:styleId="a9">
    <w:name w:val="header"/>
    <w:basedOn w:val="34b"/>
    <w:link w:val="aa"/>
    <w:rsid w:val="00FA24E3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A24E3"/>
    <w:rPr>
      <w:lang w:eastAsia="x-none"/>
    </w:rPr>
  </w:style>
  <w:style w:type="paragraph" w:styleId="ab">
    <w:name w:val="footer"/>
    <w:basedOn w:val="34b"/>
    <w:link w:val="ac"/>
    <w:rsid w:val="00FA24E3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A24E3"/>
    <w:rPr>
      <w:lang w:eastAsia="x-none"/>
    </w:rPr>
  </w:style>
  <w:style w:type="numbering" w:customStyle="1" w:styleId="a">
    <w:name w:val="Приложение"/>
    <w:uiPriority w:val="99"/>
    <w:rsid w:val="00FA24E3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A24E3"/>
    <w:pPr>
      <w:keepNext/>
    </w:pPr>
  </w:style>
  <w:style w:type="character" w:customStyle="1" w:styleId="3434">
    <w:name w:val="34_Список_Марк_3 Знак"/>
    <w:basedOn w:val="34d"/>
    <w:link w:val="3432"/>
    <w:rsid w:val="00FF48CC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A24E3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A24E3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2873E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2873E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2873E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A24E3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A24E3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FA24E3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2873E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A24E3"/>
    <w:pPr>
      <w:keepNext/>
    </w:pPr>
  </w:style>
  <w:style w:type="character" w:customStyle="1" w:styleId="34ffff0">
    <w:name w:val="34_Процедура_Подшаг Знак"/>
    <w:basedOn w:val="34d"/>
    <w:link w:val="344"/>
    <w:rsid w:val="002873E2"/>
    <w:rPr>
      <w:sz w:val="24"/>
      <w:lang w:eastAsia="x-none"/>
    </w:rPr>
  </w:style>
  <w:style w:type="character" w:customStyle="1" w:styleId="34ffff2">
    <w:name w:val="34_Знак_Клавиши"/>
    <w:rsid w:val="00FA24E3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A24E3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A24E3"/>
  </w:style>
  <w:style w:type="paragraph" w:styleId="ad">
    <w:name w:val="caption"/>
    <w:basedOn w:val="34b"/>
    <w:next w:val="34b"/>
    <w:rsid w:val="00421541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A24E3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A24E3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A24E3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2873E2"/>
    <w:rPr>
      <w:sz w:val="24"/>
      <w:lang w:eastAsia="x-none"/>
    </w:rPr>
  </w:style>
  <w:style w:type="character" w:customStyle="1" w:styleId="ae">
    <w:name w:val="Основной текст Знак"/>
    <w:semiHidden/>
    <w:rsid w:val="00FA24E3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A24E3"/>
    <w:rPr>
      <w:rFonts w:ascii="Arial" w:hAnsi="Arial"/>
    </w:rPr>
  </w:style>
  <w:style w:type="character" w:customStyle="1" w:styleId="af0">
    <w:name w:val="Тема примечания Знак"/>
    <w:semiHidden/>
    <w:rsid w:val="00FA24E3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A24E3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A24E3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A24E3"/>
  </w:style>
  <w:style w:type="character" w:styleId="af3">
    <w:name w:val="annotation reference"/>
    <w:semiHidden/>
    <w:rsid w:val="00FA24E3"/>
    <w:rPr>
      <w:sz w:val="16"/>
      <w:szCs w:val="16"/>
    </w:rPr>
  </w:style>
  <w:style w:type="character" w:styleId="af4">
    <w:name w:val="page number"/>
    <w:rsid w:val="00FA24E3"/>
  </w:style>
  <w:style w:type="paragraph" w:styleId="af5">
    <w:name w:val="Body Text"/>
    <w:basedOn w:val="a0"/>
    <w:link w:val="13"/>
    <w:semiHidden/>
    <w:unhideWhenUsed/>
    <w:rsid w:val="00FA24E3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A24E3"/>
    <w:rPr>
      <w:sz w:val="24"/>
    </w:rPr>
  </w:style>
  <w:style w:type="paragraph" w:styleId="af6">
    <w:name w:val="annotation subject"/>
    <w:basedOn w:val="af2"/>
    <w:next w:val="af2"/>
    <w:link w:val="14"/>
    <w:semiHidden/>
    <w:rsid w:val="00FA24E3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A24E3"/>
    <w:rPr>
      <w:b/>
      <w:bCs/>
    </w:rPr>
  </w:style>
  <w:style w:type="paragraph" w:styleId="af7">
    <w:name w:val="Balloon Text"/>
    <w:basedOn w:val="a0"/>
    <w:link w:val="15"/>
    <w:semiHidden/>
    <w:rsid w:val="00FA24E3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A24E3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A24E3"/>
  </w:style>
  <w:style w:type="paragraph" w:customStyle="1" w:styleId="34ffff9">
    <w:name w:val="34_ТЛ_Подпись"/>
    <w:basedOn w:val="34f6"/>
    <w:rsid w:val="00FA24E3"/>
  </w:style>
  <w:style w:type="paragraph" w:customStyle="1" w:styleId="34ffffa">
    <w:name w:val="34_ТЛ_Подпись_скрытый"/>
    <w:basedOn w:val="34ffff9"/>
    <w:rsid w:val="00FA24E3"/>
    <w:rPr>
      <w:vanish/>
    </w:rPr>
  </w:style>
  <w:style w:type="paragraph" w:customStyle="1" w:styleId="34ffffb">
    <w:name w:val="34_Комментарий_Философта"/>
    <w:basedOn w:val="34b"/>
    <w:rsid w:val="00FA24E3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A24E3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A24E3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A24E3"/>
    <w:rPr>
      <w:b/>
    </w:rPr>
  </w:style>
  <w:style w:type="paragraph" w:customStyle="1" w:styleId="34ffffe">
    <w:name w:val="34_Таблица_Сноска_Линия"/>
    <w:basedOn w:val="34fff7"/>
    <w:next w:val="34fff7"/>
    <w:rsid w:val="00FA24E3"/>
    <w:pPr>
      <w:keepNext/>
    </w:pPr>
  </w:style>
  <w:style w:type="paragraph" w:customStyle="1" w:styleId="34fffff">
    <w:name w:val="34_Таблица_Примечание"/>
    <w:basedOn w:val="34fff7"/>
    <w:rsid w:val="00FA24E3"/>
  </w:style>
  <w:style w:type="character" w:customStyle="1" w:styleId="34fffff0">
    <w:name w:val="34_Знак_Значение"/>
    <w:qFormat/>
    <w:rsid w:val="00FA24E3"/>
    <w:rPr>
      <w:rFonts w:ascii="Calibri" w:hAnsi="Calibri"/>
    </w:rPr>
  </w:style>
  <w:style w:type="character" w:styleId="af8">
    <w:name w:val="Hyperlink"/>
    <w:rsid w:val="00FA24E3"/>
    <w:rPr>
      <w:color w:val="0000FF"/>
      <w:u w:val="single"/>
    </w:rPr>
  </w:style>
  <w:style w:type="paragraph" w:customStyle="1" w:styleId="34fffff1">
    <w:name w:val="34_Рисунок_Подпись"/>
    <w:basedOn w:val="34b"/>
    <w:rsid w:val="00FA24E3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A24E3"/>
    <w:pPr>
      <w:spacing w:before="2320"/>
    </w:pPr>
  </w:style>
  <w:style w:type="paragraph" w:customStyle="1" w:styleId="34a">
    <w:name w:val="34_Процедура_Шаг_Единичный"/>
    <w:basedOn w:val="34b"/>
    <w:qFormat/>
    <w:rsid w:val="00FA24E3"/>
    <w:pPr>
      <w:numPr>
        <w:numId w:val="21"/>
      </w:numPr>
    </w:pPr>
  </w:style>
  <w:style w:type="paragraph" w:customStyle="1" w:styleId="34fffff2">
    <w:name w:val="34_ТЛ_Количество_листов"/>
    <w:basedOn w:val="34f5"/>
    <w:next w:val="34f5"/>
    <w:rsid w:val="00FA24E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fffff3">
    <w:name w:val="34_Процедура_Заголовок"/>
    <w:basedOn w:val="34b"/>
    <w:next w:val="34ffff1"/>
    <w:rsid w:val="00FA24E3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A24E3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A24E3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4548A4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A24E3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A24E3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A24E3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A24E3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A24E3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A24E3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A24E3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A24E3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A24E3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A24E3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A24E3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A24E3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A24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421541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FA24E3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A24E3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A24E3"/>
    <w:pPr>
      <w:jc w:val="center"/>
    </w:pPr>
  </w:style>
  <w:style w:type="paragraph" w:customStyle="1" w:styleId="3411">
    <w:name w:val="34_Таблица_Список_Марк_1_без_отступа"/>
    <w:basedOn w:val="34ff6"/>
    <w:rsid w:val="00FA24E3"/>
    <w:pPr>
      <w:numPr>
        <w:numId w:val="41"/>
      </w:numPr>
    </w:pPr>
  </w:style>
  <w:style w:type="paragraph" w:customStyle="1" w:styleId="34fffff9">
    <w:name w:val="34_Формула"/>
    <w:basedOn w:val="a0"/>
    <w:rsid w:val="00FA24E3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A24E3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A24E3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FA24E3"/>
    <w:rPr>
      <w:sz w:val="24"/>
    </w:rPr>
  </w:style>
  <w:style w:type="paragraph" w:styleId="1">
    <w:name w:val="heading 1"/>
    <w:next w:val="34b"/>
    <w:link w:val="10"/>
    <w:qFormat/>
    <w:rsid w:val="00FA24E3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A24E3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A24E3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A24E3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A24E3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A24E3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A24E3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A24E3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A24E3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FA24E3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FA24E3"/>
  </w:style>
  <w:style w:type="character" w:customStyle="1" w:styleId="34c">
    <w:name w:val="34_Знак_Сообщение_системы"/>
    <w:rsid w:val="00FA24E3"/>
    <w:rPr>
      <w:rFonts w:ascii="Calibri" w:hAnsi="Calibri"/>
    </w:rPr>
  </w:style>
  <w:style w:type="paragraph" w:customStyle="1" w:styleId="34b">
    <w:name w:val="34_Абзац_Обычный"/>
    <w:link w:val="34d"/>
    <w:qFormat/>
    <w:rsid w:val="00FA24E3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A24E3"/>
    <w:rPr>
      <w:sz w:val="24"/>
      <w:lang w:eastAsia="x-none"/>
    </w:rPr>
  </w:style>
  <w:style w:type="character" w:customStyle="1" w:styleId="10">
    <w:name w:val="Заголовок 1 Знак"/>
    <w:link w:val="1"/>
    <w:rsid w:val="00FA24E3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A24E3"/>
    <w:rPr>
      <w:b/>
      <w:sz w:val="32"/>
    </w:rPr>
  </w:style>
  <w:style w:type="character" w:customStyle="1" w:styleId="30">
    <w:name w:val="Заголовок 3 Знак"/>
    <w:link w:val="3"/>
    <w:rsid w:val="00FA24E3"/>
    <w:rPr>
      <w:b/>
      <w:bCs/>
      <w:sz w:val="28"/>
    </w:rPr>
  </w:style>
  <w:style w:type="character" w:customStyle="1" w:styleId="40">
    <w:name w:val="Заголовок 4 Знак"/>
    <w:link w:val="4"/>
    <w:rsid w:val="00FA24E3"/>
    <w:rPr>
      <w:b/>
      <w:sz w:val="24"/>
    </w:rPr>
  </w:style>
  <w:style w:type="character" w:customStyle="1" w:styleId="50">
    <w:name w:val="Заголовок 5 Знак"/>
    <w:link w:val="5"/>
    <w:rsid w:val="00FA24E3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A24E3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A24E3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A24E3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A24E3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A24E3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A24E3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A24E3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FA24E3"/>
    <w:rPr>
      <w:u w:val="single"/>
    </w:rPr>
  </w:style>
  <w:style w:type="paragraph" w:customStyle="1" w:styleId="349">
    <w:name w:val="34_Список_Библиография"/>
    <w:basedOn w:val="34b"/>
    <w:rsid w:val="00FA24E3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2873E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A24E3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A24E3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A24E3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A24E3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A24E3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2873E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FA24E3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2873E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A24E3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A24E3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A24E3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A24E3"/>
    <w:rPr>
      <w:b w:val="0"/>
      <w:i/>
    </w:rPr>
  </w:style>
  <w:style w:type="character" w:customStyle="1" w:styleId="34fc">
    <w:name w:val="34_Знак_Название_файла"/>
    <w:qFormat/>
    <w:rsid w:val="00FA24E3"/>
    <w:rPr>
      <w:rFonts w:ascii="Calibri" w:hAnsi="Calibri"/>
    </w:rPr>
  </w:style>
  <w:style w:type="character" w:customStyle="1" w:styleId="34fd">
    <w:name w:val="34_Знак_Термин"/>
    <w:rsid w:val="00FA24E3"/>
    <w:rPr>
      <w:i/>
    </w:rPr>
  </w:style>
  <w:style w:type="character" w:customStyle="1" w:styleId="34fe">
    <w:name w:val="34_Знак_Полужирный"/>
    <w:rsid w:val="00FA24E3"/>
    <w:rPr>
      <w:b/>
    </w:rPr>
  </w:style>
  <w:style w:type="character" w:customStyle="1" w:styleId="34ff">
    <w:name w:val="34_Знак_Верхний_индекс"/>
    <w:rsid w:val="00FA24E3"/>
    <w:rPr>
      <w:vertAlign w:val="superscript"/>
    </w:rPr>
  </w:style>
  <w:style w:type="character" w:customStyle="1" w:styleId="3424">
    <w:name w:val="34_Список_Марк_2 Знак"/>
    <w:link w:val="3423"/>
    <w:rsid w:val="00FF48CC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A24E3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FA24E3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A24E3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A24E3"/>
    <w:pPr>
      <w:numPr>
        <w:numId w:val="31"/>
      </w:numPr>
    </w:pPr>
  </w:style>
  <w:style w:type="character" w:customStyle="1" w:styleId="3419">
    <w:name w:val="34_Список_Марк_1 Знак"/>
    <w:link w:val="3413"/>
    <w:rsid w:val="002873E2"/>
    <w:rPr>
      <w:sz w:val="24"/>
      <w:lang w:eastAsia="x-none"/>
    </w:rPr>
  </w:style>
  <w:style w:type="paragraph" w:styleId="a4">
    <w:name w:val="footnote text"/>
    <w:basedOn w:val="34b"/>
    <w:link w:val="a5"/>
    <w:rsid w:val="00FA24E3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A24E3"/>
    <w:pPr>
      <w:numPr>
        <w:numId w:val="30"/>
      </w:numPr>
    </w:pPr>
  </w:style>
  <w:style w:type="character" w:customStyle="1" w:styleId="341a">
    <w:name w:val="34_Список_Нум_1 Знак"/>
    <w:link w:val="341"/>
    <w:rsid w:val="002873E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A24E3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2873E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A24E3"/>
    <w:pPr>
      <w:keepNext/>
    </w:pPr>
  </w:style>
  <w:style w:type="paragraph" w:customStyle="1" w:styleId="34f1">
    <w:name w:val="34_Рамка_Основной"/>
    <w:basedOn w:val="34b"/>
    <w:link w:val="34f0"/>
    <w:rsid w:val="00FA24E3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A24E3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A24E3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A24E3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A24E3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A24E3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A24E3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A24E3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A24E3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A24E3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FA24E3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FA24E3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A24E3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A24E3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A24E3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2873E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A24E3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FA24E3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A24E3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A24E3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A24E3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A24E3"/>
    <w:rPr>
      <w:sz w:val="18"/>
      <w:lang w:eastAsia="x-none"/>
    </w:rPr>
  </w:style>
  <w:style w:type="paragraph" w:customStyle="1" w:styleId="34fff1">
    <w:name w:val="34_Листинг"/>
    <w:basedOn w:val="34b"/>
    <w:rsid w:val="00FA24E3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A24E3"/>
    <w:rPr>
      <w:b/>
    </w:rPr>
  </w:style>
  <w:style w:type="paragraph" w:customStyle="1" w:styleId="3440">
    <w:name w:val="34_Заголовок_4_Приложение"/>
    <w:basedOn w:val="4"/>
    <w:next w:val="34b"/>
    <w:rsid w:val="00FA24E3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FA24E3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FA24E3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A24E3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FA24E3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A24E3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A24E3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A24E3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A24E3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A24E3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A24E3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A24E3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A24E3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A24E3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A24E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A24E3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FA24E3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A24E3"/>
  </w:style>
  <w:style w:type="paragraph" w:customStyle="1" w:styleId="34fffb">
    <w:name w:val="34_Пример_Заголовок"/>
    <w:basedOn w:val="34f8"/>
    <w:next w:val="34f8"/>
    <w:rsid w:val="00FA24E3"/>
    <w:pPr>
      <w:keepNext/>
      <w:spacing w:after="120"/>
    </w:pPr>
    <w:rPr>
      <w:b/>
      <w:lang w:eastAsia="ru-RU"/>
    </w:rPr>
  </w:style>
  <w:style w:type="character" w:styleId="a7">
    <w:name w:val="FollowedHyperlink"/>
    <w:rsid w:val="00FA24E3"/>
    <w:rPr>
      <w:color w:val="auto"/>
    </w:rPr>
  </w:style>
  <w:style w:type="character" w:customStyle="1" w:styleId="34fffc">
    <w:name w:val="34_Знак_Нижний_индекс"/>
    <w:rsid w:val="00FA24E3"/>
    <w:rPr>
      <w:vertAlign w:val="subscript"/>
    </w:rPr>
  </w:style>
  <w:style w:type="character" w:styleId="a8">
    <w:name w:val="footnote reference"/>
    <w:basedOn w:val="a1"/>
    <w:semiHidden/>
    <w:rsid w:val="00FA24E3"/>
    <w:rPr>
      <w:vertAlign w:val="superscript"/>
    </w:rPr>
  </w:style>
  <w:style w:type="paragraph" w:styleId="a9">
    <w:name w:val="header"/>
    <w:basedOn w:val="34b"/>
    <w:link w:val="aa"/>
    <w:rsid w:val="00FA24E3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A24E3"/>
    <w:rPr>
      <w:lang w:eastAsia="x-none"/>
    </w:rPr>
  </w:style>
  <w:style w:type="paragraph" w:styleId="ab">
    <w:name w:val="footer"/>
    <w:basedOn w:val="34b"/>
    <w:link w:val="ac"/>
    <w:rsid w:val="00FA24E3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A24E3"/>
    <w:rPr>
      <w:lang w:eastAsia="x-none"/>
    </w:rPr>
  </w:style>
  <w:style w:type="numbering" w:customStyle="1" w:styleId="a">
    <w:name w:val="Приложение"/>
    <w:uiPriority w:val="99"/>
    <w:rsid w:val="00FA24E3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A24E3"/>
    <w:pPr>
      <w:keepNext/>
    </w:pPr>
  </w:style>
  <w:style w:type="character" w:customStyle="1" w:styleId="3434">
    <w:name w:val="34_Список_Марк_3 Знак"/>
    <w:basedOn w:val="34d"/>
    <w:link w:val="3432"/>
    <w:rsid w:val="00FF48CC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A24E3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A24E3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2873E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2873E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2873E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A24E3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A24E3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FA24E3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2873E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A24E3"/>
    <w:pPr>
      <w:keepNext/>
    </w:pPr>
  </w:style>
  <w:style w:type="character" w:customStyle="1" w:styleId="34ffff0">
    <w:name w:val="34_Процедура_Подшаг Знак"/>
    <w:basedOn w:val="34d"/>
    <w:link w:val="344"/>
    <w:rsid w:val="002873E2"/>
    <w:rPr>
      <w:sz w:val="24"/>
      <w:lang w:eastAsia="x-none"/>
    </w:rPr>
  </w:style>
  <w:style w:type="character" w:customStyle="1" w:styleId="34ffff2">
    <w:name w:val="34_Знак_Клавиши"/>
    <w:rsid w:val="00FA24E3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A24E3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A24E3"/>
  </w:style>
  <w:style w:type="paragraph" w:styleId="ad">
    <w:name w:val="caption"/>
    <w:basedOn w:val="34b"/>
    <w:next w:val="34b"/>
    <w:rsid w:val="00421541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A24E3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A24E3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A24E3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2873E2"/>
    <w:rPr>
      <w:sz w:val="24"/>
      <w:lang w:eastAsia="x-none"/>
    </w:rPr>
  </w:style>
  <w:style w:type="character" w:customStyle="1" w:styleId="ae">
    <w:name w:val="Основной текст Знак"/>
    <w:semiHidden/>
    <w:rsid w:val="00FA24E3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A24E3"/>
    <w:rPr>
      <w:rFonts w:ascii="Arial" w:hAnsi="Arial"/>
    </w:rPr>
  </w:style>
  <w:style w:type="character" w:customStyle="1" w:styleId="af0">
    <w:name w:val="Тема примечания Знак"/>
    <w:semiHidden/>
    <w:rsid w:val="00FA24E3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A24E3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A24E3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A24E3"/>
  </w:style>
  <w:style w:type="character" w:styleId="af3">
    <w:name w:val="annotation reference"/>
    <w:semiHidden/>
    <w:rsid w:val="00FA24E3"/>
    <w:rPr>
      <w:sz w:val="16"/>
      <w:szCs w:val="16"/>
    </w:rPr>
  </w:style>
  <w:style w:type="character" w:styleId="af4">
    <w:name w:val="page number"/>
    <w:rsid w:val="00FA24E3"/>
  </w:style>
  <w:style w:type="paragraph" w:styleId="af5">
    <w:name w:val="Body Text"/>
    <w:basedOn w:val="a0"/>
    <w:link w:val="13"/>
    <w:semiHidden/>
    <w:unhideWhenUsed/>
    <w:rsid w:val="00FA24E3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A24E3"/>
    <w:rPr>
      <w:sz w:val="24"/>
    </w:rPr>
  </w:style>
  <w:style w:type="paragraph" w:styleId="af6">
    <w:name w:val="annotation subject"/>
    <w:basedOn w:val="af2"/>
    <w:next w:val="af2"/>
    <w:link w:val="14"/>
    <w:semiHidden/>
    <w:rsid w:val="00FA24E3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A24E3"/>
    <w:rPr>
      <w:b/>
      <w:bCs/>
    </w:rPr>
  </w:style>
  <w:style w:type="paragraph" w:styleId="af7">
    <w:name w:val="Balloon Text"/>
    <w:basedOn w:val="a0"/>
    <w:link w:val="15"/>
    <w:semiHidden/>
    <w:rsid w:val="00FA24E3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A24E3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A24E3"/>
  </w:style>
  <w:style w:type="paragraph" w:customStyle="1" w:styleId="34ffff9">
    <w:name w:val="34_ТЛ_Подпись"/>
    <w:basedOn w:val="34f6"/>
    <w:rsid w:val="00FA24E3"/>
  </w:style>
  <w:style w:type="paragraph" w:customStyle="1" w:styleId="34ffffa">
    <w:name w:val="34_ТЛ_Подпись_скрытый"/>
    <w:basedOn w:val="34ffff9"/>
    <w:rsid w:val="00FA24E3"/>
    <w:rPr>
      <w:vanish/>
    </w:rPr>
  </w:style>
  <w:style w:type="paragraph" w:customStyle="1" w:styleId="34ffffb">
    <w:name w:val="34_Комментарий_Философта"/>
    <w:basedOn w:val="34b"/>
    <w:rsid w:val="00FA24E3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A24E3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A24E3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A24E3"/>
    <w:rPr>
      <w:b/>
    </w:rPr>
  </w:style>
  <w:style w:type="paragraph" w:customStyle="1" w:styleId="34ffffe">
    <w:name w:val="34_Таблица_Сноска_Линия"/>
    <w:basedOn w:val="34fff7"/>
    <w:next w:val="34fff7"/>
    <w:rsid w:val="00FA24E3"/>
    <w:pPr>
      <w:keepNext/>
    </w:pPr>
  </w:style>
  <w:style w:type="paragraph" w:customStyle="1" w:styleId="34fffff">
    <w:name w:val="34_Таблица_Примечание"/>
    <w:basedOn w:val="34fff7"/>
    <w:rsid w:val="00FA24E3"/>
  </w:style>
  <w:style w:type="character" w:customStyle="1" w:styleId="34fffff0">
    <w:name w:val="34_Знак_Значение"/>
    <w:qFormat/>
    <w:rsid w:val="00FA24E3"/>
    <w:rPr>
      <w:rFonts w:ascii="Calibri" w:hAnsi="Calibri"/>
    </w:rPr>
  </w:style>
  <w:style w:type="character" w:styleId="af8">
    <w:name w:val="Hyperlink"/>
    <w:rsid w:val="00FA24E3"/>
    <w:rPr>
      <w:color w:val="0000FF"/>
      <w:u w:val="single"/>
    </w:rPr>
  </w:style>
  <w:style w:type="paragraph" w:customStyle="1" w:styleId="34fffff1">
    <w:name w:val="34_Рисунок_Подпись"/>
    <w:basedOn w:val="34b"/>
    <w:rsid w:val="00FA24E3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A24E3"/>
    <w:pPr>
      <w:spacing w:before="2320"/>
    </w:pPr>
  </w:style>
  <w:style w:type="paragraph" w:customStyle="1" w:styleId="34a">
    <w:name w:val="34_Процедура_Шаг_Единичный"/>
    <w:basedOn w:val="34b"/>
    <w:qFormat/>
    <w:rsid w:val="00FA24E3"/>
    <w:pPr>
      <w:numPr>
        <w:numId w:val="21"/>
      </w:numPr>
    </w:pPr>
  </w:style>
  <w:style w:type="paragraph" w:customStyle="1" w:styleId="34fffff2">
    <w:name w:val="34_ТЛ_Количество_листов"/>
    <w:basedOn w:val="34f5"/>
    <w:next w:val="34f5"/>
    <w:rsid w:val="00FA24E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fffff3">
    <w:name w:val="34_Процедура_Заголовок"/>
    <w:basedOn w:val="34b"/>
    <w:next w:val="34ffff1"/>
    <w:rsid w:val="00FA24E3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A24E3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A24E3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4548A4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A24E3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A24E3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A24E3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A24E3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A24E3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A24E3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A24E3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A24E3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A24E3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A24E3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A24E3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A24E3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A24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421541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FA24E3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A24E3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A24E3"/>
    <w:pPr>
      <w:jc w:val="center"/>
    </w:pPr>
  </w:style>
  <w:style w:type="paragraph" w:customStyle="1" w:styleId="3411">
    <w:name w:val="34_Таблица_Список_Марк_1_без_отступа"/>
    <w:basedOn w:val="34ff6"/>
    <w:rsid w:val="00FA24E3"/>
    <w:pPr>
      <w:numPr>
        <w:numId w:val="41"/>
      </w:numPr>
    </w:pPr>
  </w:style>
  <w:style w:type="paragraph" w:customStyle="1" w:styleId="34fffff9">
    <w:name w:val="34_Формула"/>
    <w:basedOn w:val="a0"/>
    <w:rsid w:val="00FA24E3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A24E3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A24E3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10F747-63C9-4AD3-A0BD-99511983C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535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Наименование документа</vt:lpstr>
    </vt:vector>
  </TitlesOfParts>
  <Company>Название организации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Наименование документа</dc:title>
  <dc:creator>Oksana</dc:creator>
  <cp:lastModifiedBy>Oksana</cp:lastModifiedBy>
  <cp:revision>175</cp:revision>
  <cp:lastPrinted>2014-09-08T01:50:00Z</cp:lastPrinted>
  <dcterms:created xsi:type="dcterms:W3CDTF">2014-09-07T22:05:00Z</dcterms:created>
  <dcterms:modified xsi:type="dcterms:W3CDTF">2023-05-08T10:59:00Z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2012</vt:lpwstr>
  </property>
</Properties>
</file>