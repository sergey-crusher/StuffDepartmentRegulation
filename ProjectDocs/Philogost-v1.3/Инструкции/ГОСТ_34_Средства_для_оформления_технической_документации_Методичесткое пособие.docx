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BA4" w:rsidRDefault="00B44D0F" w:rsidP="004E3BCE">
      <w:pPr>
        <w:pStyle w:val="34ffffe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proofErr w:type="spellStart"/>
      <w:r w:rsidR="00B61B63">
        <w:t>PhiloSoft</w:t>
      </w:r>
      <w:proofErr w:type="spellEnd"/>
      <w:r w:rsidR="00B61B63">
        <w:t xml:space="preserve"> </w:t>
      </w:r>
      <w:proofErr w:type="spellStart"/>
      <w:r w:rsidR="00B61B63">
        <w:t>Technical</w:t>
      </w:r>
      <w:proofErr w:type="spellEnd"/>
      <w:r w:rsidR="00B61B63">
        <w:t xml:space="preserve"> </w:t>
      </w:r>
      <w:proofErr w:type="spellStart"/>
      <w:r w:rsidR="00B61B63">
        <w:t>Communications</w:t>
      </w:r>
      <w:proofErr w:type="spellEnd"/>
      <w:r>
        <w:fldChar w:fldCharType="end"/>
      </w:r>
    </w:p>
    <w:p w:rsidR="00250BA4" w:rsidRDefault="00250BA4" w:rsidP="000E1AC6">
      <w:pPr>
        <w:pStyle w:val="34fc"/>
      </w:pPr>
    </w:p>
    <w:p w:rsidR="00250BA4" w:rsidRDefault="00250BA4" w:rsidP="000E1AC6">
      <w:pPr>
        <w:pStyle w:val="34fc"/>
      </w:pPr>
    </w:p>
    <w:p w:rsidR="00250BA4" w:rsidRDefault="00250BA4" w:rsidP="000E1AC6">
      <w:pPr>
        <w:pStyle w:val="34fc"/>
      </w:pPr>
    </w:p>
    <w:p w:rsidR="00F179F4" w:rsidRDefault="00F179F4" w:rsidP="000E1AC6">
      <w:pPr>
        <w:pStyle w:val="34fc"/>
      </w:pPr>
    </w:p>
    <w:p w:rsidR="00F179F4" w:rsidRDefault="00F179F4" w:rsidP="000E1AC6">
      <w:pPr>
        <w:pStyle w:val="34fc"/>
      </w:pPr>
    </w:p>
    <w:p w:rsidR="003D11E9" w:rsidRPr="00F500DB" w:rsidRDefault="003D11E9" w:rsidP="000E1AC6">
      <w:pPr>
        <w:pStyle w:val="34fc"/>
      </w:pPr>
    </w:p>
    <w:p w:rsidR="00F500DB" w:rsidRPr="00F500DB" w:rsidRDefault="00F500DB" w:rsidP="000E1AC6">
      <w:pPr>
        <w:pStyle w:val="34fc"/>
      </w:pPr>
    </w:p>
    <w:p w:rsidR="00F500DB" w:rsidRPr="00F500DB" w:rsidRDefault="00F500DB" w:rsidP="000E1AC6">
      <w:pPr>
        <w:pStyle w:val="34fc"/>
      </w:pPr>
    </w:p>
    <w:p w:rsidR="00F500DB" w:rsidRPr="00F500DB" w:rsidRDefault="00F500DB" w:rsidP="000E1AC6">
      <w:pPr>
        <w:pStyle w:val="34fc"/>
      </w:pPr>
    </w:p>
    <w:p w:rsidR="004E3BCE" w:rsidRPr="003D11E9" w:rsidRDefault="004E3BCE" w:rsidP="000E1AC6">
      <w:pPr>
        <w:pStyle w:val="34fc"/>
      </w:pPr>
    </w:p>
    <w:p w:rsidR="00F179F4" w:rsidRDefault="00F179F4" w:rsidP="000E1AC6">
      <w:pPr>
        <w:pStyle w:val="34fc"/>
      </w:pPr>
    </w:p>
    <w:p w:rsidR="00F179F4" w:rsidRPr="00F179F4" w:rsidRDefault="00F179F4" w:rsidP="000E1AC6">
      <w:pPr>
        <w:pStyle w:val="34fc"/>
      </w:pPr>
    </w:p>
    <w:p w:rsidR="00A25B2E" w:rsidRPr="00A25B2E" w:rsidRDefault="00A25B2E" w:rsidP="009B2039">
      <w:pPr>
        <w:pStyle w:val="3429"/>
      </w:pPr>
      <w:r>
        <w:t>«Филогост»</w:t>
      </w:r>
    </w:p>
    <w:p w:rsidR="00A25B2E" w:rsidRDefault="005E0E94" w:rsidP="009B2039">
      <w:pPr>
        <w:pStyle w:val="3435"/>
      </w:pPr>
      <w:r>
        <w:t>Средства</w:t>
      </w:r>
      <w:r w:rsidR="00A25B2E">
        <w:t xml:space="preserve"> для оформления технической документации</w:t>
      </w:r>
      <w:r w:rsidR="00D82DAB">
        <w:br/>
      </w:r>
      <w:r w:rsidR="00A25B2E">
        <w:t>в соответствии с требованиями КСАС</w:t>
      </w:r>
    </w:p>
    <w:p w:rsidR="00250BA4" w:rsidRDefault="00164F29" w:rsidP="00A25B2E">
      <w:pPr>
        <w:pStyle w:val="34fff3"/>
      </w:pPr>
      <w:r>
        <w:t>Методическое пособие</w:t>
      </w:r>
      <w:r w:rsidR="00A25B2E">
        <w:t xml:space="preserve"> для разработчиков технической документации</w:t>
      </w:r>
    </w:p>
    <w:p w:rsidR="00A25B2E" w:rsidRPr="00A25B2E" w:rsidRDefault="00A25B2E" w:rsidP="0086041E">
      <w:pPr>
        <w:pStyle w:val="34fffff4"/>
      </w:pPr>
      <w:r>
        <w:t xml:space="preserve">Версия </w:t>
      </w:r>
      <w:r w:rsidR="00B44D0F">
        <w:fldChar w:fldCharType="begin"/>
      </w:r>
      <w:r w:rsidR="00B44D0F">
        <w:instrText xml:space="preserve"> DOCPROPERTY  версия  \* MERGEFORMAT </w:instrText>
      </w:r>
      <w:r w:rsidR="00B44D0F">
        <w:fldChar w:fldCharType="separate"/>
      </w:r>
      <w:r w:rsidR="00B61B63">
        <w:t>1.3</w:t>
      </w:r>
      <w:r w:rsidR="00B44D0F">
        <w:fldChar w:fldCharType="end"/>
      </w:r>
      <w:r w:rsidR="00BE097B">
        <w:t xml:space="preserve"> </w:t>
      </w:r>
      <w:r>
        <w:t>для Microsoft Word 2007</w:t>
      </w:r>
      <w:r w:rsidR="006A6EAC">
        <w:t xml:space="preserve"> и выше</w:t>
      </w:r>
    </w:p>
    <w:p w:rsidR="00833087" w:rsidRPr="00452304" w:rsidRDefault="00833087" w:rsidP="000E1AC6">
      <w:pPr>
        <w:pStyle w:val="34fc"/>
      </w:pPr>
    </w:p>
    <w:p w:rsidR="00F44F01" w:rsidRPr="00452304" w:rsidRDefault="00F44F01" w:rsidP="000E1AC6">
      <w:pPr>
        <w:pStyle w:val="34fc"/>
      </w:pPr>
    </w:p>
    <w:p w:rsidR="00F44F01" w:rsidRPr="006A6EAC" w:rsidRDefault="00F44F01" w:rsidP="000E1AC6">
      <w:pPr>
        <w:pStyle w:val="34fc"/>
      </w:pPr>
    </w:p>
    <w:p w:rsidR="00F500DB" w:rsidRPr="006A6EAC" w:rsidRDefault="00F500DB" w:rsidP="000E1AC6">
      <w:pPr>
        <w:pStyle w:val="34fc"/>
      </w:pPr>
    </w:p>
    <w:p w:rsidR="00ED784D" w:rsidRPr="006A6EAC" w:rsidRDefault="00ED784D" w:rsidP="000E1AC6">
      <w:pPr>
        <w:pStyle w:val="34fc"/>
      </w:pPr>
    </w:p>
    <w:p w:rsidR="00F44F01" w:rsidRPr="006A6EAC" w:rsidRDefault="00F44F01" w:rsidP="000E1AC6">
      <w:pPr>
        <w:pStyle w:val="34fc"/>
      </w:pPr>
    </w:p>
    <w:p w:rsidR="00ED784D" w:rsidRPr="006A6EAC" w:rsidRDefault="00ED784D" w:rsidP="000E1AC6">
      <w:pPr>
        <w:pStyle w:val="34fc"/>
      </w:pPr>
    </w:p>
    <w:p w:rsidR="00F44F01" w:rsidRPr="006A6EAC" w:rsidRDefault="00F44F01" w:rsidP="000E1AC6">
      <w:pPr>
        <w:pStyle w:val="34fc"/>
      </w:pPr>
    </w:p>
    <w:p w:rsidR="00F500DB" w:rsidRPr="006A6EAC" w:rsidRDefault="00F500DB" w:rsidP="000E1AC6">
      <w:pPr>
        <w:pStyle w:val="34fc"/>
      </w:pPr>
    </w:p>
    <w:p w:rsidR="00F44F01" w:rsidRDefault="00F44F01" w:rsidP="000E1AC6">
      <w:pPr>
        <w:pStyle w:val="34fc"/>
      </w:pPr>
    </w:p>
    <w:p w:rsidR="00A65B8F" w:rsidRPr="00A65B8F" w:rsidRDefault="00A65B8F" w:rsidP="000E1AC6">
      <w:pPr>
        <w:pStyle w:val="34fc"/>
      </w:pPr>
    </w:p>
    <w:p w:rsidR="00F44F01" w:rsidRPr="00452304" w:rsidRDefault="00F44F01" w:rsidP="000E1AC6">
      <w:pPr>
        <w:pStyle w:val="34fc"/>
      </w:pPr>
    </w:p>
    <w:p w:rsidR="00F44F01" w:rsidRDefault="00A65B8F" w:rsidP="000E1AC6">
      <w:pPr>
        <w:pStyle w:val="34fc"/>
      </w:pPr>
      <w:r>
        <w:rPr>
          <w:noProof/>
          <w:lang w:eastAsia="ru-RU"/>
        </w:rPr>
        <w:drawing>
          <wp:inline distT="0" distB="0" distL="0" distR="0" wp14:anchorId="0E20D827" wp14:editId="1D1116E7">
            <wp:extent cx="1080000" cy="70852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A7" w:rsidRDefault="00A25B2E" w:rsidP="000E1AC6">
      <w:pPr>
        <w:pStyle w:val="34fc"/>
        <w:rPr>
          <w:lang w:val="en-US"/>
        </w:rPr>
      </w:pPr>
      <w:r>
        <w:t xml:space="preserve">Москва </w:t>
      </w:r>
      <w:r w:rsidR="00B44D0F">
        <w:fldChar w:fldCharType="begin"/>
      </w:r>
      <w:r w:rsidR="00B44D0F">
        <w:instrText xml:space="preserve"> DOCPROPERTY  год_издания  \* MERGEFORMAT </w:instrText>
      </w:r>
      <w:r w:rsidR="00B44D0F">
        <w:fldChar w:fldCharType="separate"/>
      </w:r>
      <w:r w:rsidR="00B61B63">
        <w:t>2023</w:t>
      </w:r>
      <w:r w:rsidR="00B44D0F">
        <w:fldChar w:fldCharType="end"/>
      </w:r>
    </w:p>
    <w:p w:rsidR="00F500DB" w:rsidRPr="00F500DB" w:rsidRDefault="00F500DB" w:rsidP="000E1AC6">
      <w:pPr>
        <w:pStyle w:val="34fc"/>
        <w:rPr>
          <w:lang w:val="en-US"/>
        </w:rPr>
        <w:sectPr w:rsidR="00F500DB" w:rsidRPr="00F500DB" w:rsidSect="00BB41A7">
          <w:headerReference w:type="default" r:id="rId10"/>
          <w:headerReference w:type="first" r:id="rId11"/>
          <w:pgSz w:w="11906" w:h="16838" w:code="9"/>
          <w:pgMar w:top="851" w:right="567" w:bottom="851" w:left="1418" w:header="284" w:footer="340" w:gutter="0"/>
          <w:pgNumType w:start="1"/>
          <w:cols w:space="708"/>
          <w:titlePg/>
          <w:docGrid w:linePitch="360"/>
        </w:sectPr>
      </w:pPr>
    </w:p>
    <w:p w:rsidR="00250BA4" w:rsidRDefault="007878F5" w:rsidP="007878F5">
      <w:pPr>
        <w:pStyle w:val="3418"/>
      </w:pPr>
      <w:r>
        <w:lastRenderedPageBreak/>
        <w:t>Содержание</w:t>
      </w:r>
    </w:p>
    <w:p w:rsidR="00A357BD" w:rsidRDefault="006F29B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rPr>
          <w:rFonts w:ascii="Arial Black" w:hAnsi="Arial Black"/>
        </w:rPr>
        <w:fldChar w:fldCharType="begin"/>
      </w:r>
      <w:r>
        <w:rPr>
          <w:rFonts w:ascii="Arial Black" w:hAnsi="Arial Black"/>
        </w:rPr>
        <w:instrText xml:space="preserve"> TOC \o "2-3" \f \h \z \t "Заголовок 1;1" </w:instrText>
      </w:r>
      <w:r>
        <w:rPr>
          <w:rFonts w:ascii="Arial Black" w:hAnsi="Arial Black"/>
        </w:rPr>
        <w:fldChar w:fldCharType="separate"/>
      </w:r>
      <w:hyperlink w:anchor="_Toc134830060" w:history="1">
        <w:r w:rsidR="00A357BD" w:rsidRPr="00A83493">
          <w:rPr>
            <w:rStyle w:val="a9"/>
          </w:rPr>
          <w:t>1 Введение</w:t>
        </w:r>
        <w:r w:rsidR="00A357BD">
          <w:rPr>
            <w:webHidden/>
          </w:rPr>
          <w:tab/>
        </w:r>
        <w:r w:rsidR="00A357BD">
          <w:rPr>
            <w:webHidden/>
          </w:rPr>
          <w:fldChar w:fldCharType="begin"/>
        </w:r>
        <w:r w:rsidR="00A357BD">
          <w:rPr>
            <w:webHidden/>
          </w:rPr>
          <w:instrText xml:space="preserve"> PAGEREF _Toc134830060 \h </w:instrText>
        </w:r>
        <w:r w:rsidR="00A357BD">
          <w:rPr>
            <w:webHidden/>
          </w:rPr>
        </w:r>
        <w:r w:rsidR="00A357BD">
          <w:rPr>
            <w:webHidden/>
          </w:rPr>
          <w:fldChar w:fldCharType="separate"/>
        </w:r>
        <w:r w:rsidR="00B61B63">
          <w:rPr>
            <w:webHidden/>
          </w:rPr>
          <w:t>5</w:t>
        </w:r>
        <w:r w:rsidR="00A357BD">
          <w:rPr>
            <w:webHidden/>
          </w:rPr>
          <w:fldChar w:fldCharType="end"/>
        </w:r>
      </w:hyperlink>
    </w:p>
    <w:p w:rsidR="00A357BD" w:rsidRDefault="00B44D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830061" w:history="1">
        <w:r w:rsidR="00A357BD" w:rsidRPr="00A83493">
          <w:rPr>
            <w:rStyle w:val="a9"/>
          </w:rPr>
          <w:t>2 Нормативные ссылки</w:t>
        </w:r>
        <w:r w:rsidR="00A357BD">
          <w:rPr>
            <w:webHidden/>
          </w:rPr>
          <w:tab/>
        </w:r>
        <w:r w:rsidR="00A357BD">
          <w:rPr>
            <w:webHidden/>
          </w:rPr>
          <w:fldChar w:fldCharType="begin"/>
        </w:r>
        <w:r w:rsidR="00A357BD">
          <w:rPr>
            <w:webHidden/>
          </w:rPr>
          <w:instrText xml:space="preserve"> PAGEREF _Toc134830061 \h </w:instrText>
        </w:r>
        <w:r w:rsidR="00A357BD">
          <w:rPr>
            <w:webHidden/>
          </w:rPr>
        </w:r>
        <w:r w:rsidR="00A357BD">
          <w:rPr>
            <w:webHidden/>
          </w:rPr>
          <w:fldChar w:fldCharType="separate"/>
        </w:r>
        <w:r w:rsidR="00B61B63">
          <w:rPr>
            <w:webHidden/>
          </w:rPr>
          <w:t>6</w:t>
        </w:r>
        <w:r w:rsidR="00A357BD">
          <w:rPr>
            <w:webHidden/>
          </w:rPr>
          <w:fldChar w:fldCharType="end"/>
        </w:r>
      </w:hyperlink>
    </w:p>
    <w:p w:rsidR="00A357BD" w:rsidRDefault="00B44D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830062" w:history="1">
        <w:r w:rsidR="00A357BD" w:rsidRPr="00A83493">
          <w:rPr>
            <w:rStyle w:val="a9"/>
          </w:rPr>
          <w:t>3 Комплект средств «Филогост»</w:t>
        </w:r>
        <w:r w:rsidR="00A357BD">
          <w:rPr>
            <w:webHidden/>
          </w:rPr>
          <w:tab/>
        </w:r>
        <w:r w:rsidR="00A357BD">
          <w:rPr>
            <w:webHidden/>
          </w:rPr>
          <w:fldChar w:fldCharType="begin"/>
        </w:r>
        <w:r w:rsidR="00A357BD">
          <w:rPr>
            <w:webHidden/>
          </w:rPr>
          <w:instrText xml:space="preserve"> PAGEREF _Toc134830062 \h </w:instrText>
        </w:r>
        <w:r w:rsidR="00A357BD">
          <w:rPr>
            <w:webHidden/>
          </w:rPr>
        </w:r>
        <w:r w:rsidR="00A357BD">
          <w:rPr>
            <w:webHidden/>
          </w:rPr>
          <w:fldChar w:fldCharType="separate"/>
        </w:r>
        <w:r w:rsidR="00B61B63">
          <w:rPr>
            <w:webHidden/>
          </w:rPr>
          <w:t>7</w:t>
        </w:r>
        <w:r w:rsidR="00A357BD">
          <w:rPr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63" w:history="1">
        <w:r w:rsidR="00A357BD" w:rsidRPr="00A83493">
          <w:rPr>
            <w:rStyle w:val="a9"/>
            <w:noProof/>
          </w:rPr>
          <w:t>3.1 Состав комплекта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_Toc134830063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7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64" w:history="1">
        <w:r w:rsidR="00A357BD" w:rsidRPr="00A83493">
          <w:rPr>
            <w:rStyle w:val="a9"/>
            <w:noProof/>
          </w:rPr>
          <w:t>3.2 Общее описание документов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_Toc134830064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7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065" w:history="1">
        <w:r w:rsidR="00A357BD" w:rsidRPr="00A83493">
          <w:rPr>
            <w:rStyle w:val="a9"/>
            <w:noProof/>
          </w:rPr>
          <w:t>3.2.1 Шаблон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_Toc134830065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7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066" w:history="1">
        <w:r w:rsidR="00A357BD" w:rsidRPr="00A83493">
          <w:rPr>
            <w:rStyle w:val="a9"/>
            <w:noProof/>
          </w:rPr>
          <w:t>3.2.2 Мастер-документ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_Toc134830066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7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067" w:history="1">
        <w:r w:rsidR="00A357BD" w:rsidRPr="00A83493">
          <w:rPr>
            <w:rStyle w:val="a9"/>
            <w:noProof/>
          </w:rPr>
          <w:t>3.2.3 Образцы страниц различного формата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_Toc134830067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8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068" w:history="1">
        <w:r w:rsidR="00A357BD" w:rsidRPr="00A83493">
          <w:rPr>
            <w:rStyle w:val="a9"/>
            <w:noProof/>
          </w:rPr>
          <w:t>3.2.4 Пустографки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_Toc134830068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8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069" w:history="1">
        <w:r w:rsidR="00A357BD" w:rsidRPr="00A83493">
          <w:rPr>
            <w:rStyle w:val="a9"/>
            <w:noProof/>
          </w:rPr>
          <w:t>3.2.5 Инструкция по работе с макросами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_Toc134830069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10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830070" w:history="1">
        <w:r w:rsidR="00A357BD" w:rsidRPr="00A83493">
          <w:rPr>
            <w:rStyle w:val="a9"/>
          </w:rPr>
          <w:t>4 Начало работы с документами</w:t>
        </w:r>
        <w:r w:rsidR="00A357BD">
          <w:rPr>
            <w:webHidden/>
          </w:rPr>
          <w:tab/>
        </w:r>
        <w:r w:rsidR="00A357BD">
          <w:rPr>
            <w:webHidden/>
          </w:rPr>
          <w:fldChar w:fldCharType="begin"/>
        </w:r>
        <w:r w:rsidR="00A357BD">
          <w:rPr>
            <w:webHidden/>
          </w:rPr>
          <w:instrText xml:space="preserve"> PAGEREF _Toc134830070 \h </w:instrText>
        </w:r>
        <w:r w:rsidR="00A357BD">
          <w:rPr>
            <w:webHidden/>
          </w:rPr>
        </w:r>
        <w:r w:rsidR="00A357BD">
          <w:rPr>
            <w:webHidden/>
          </w:rPr>
          <w:fldChar w:fldCharType="separate"/>
        </w:r>
        <w:r w:rsidR="00B61B63">
          <w:rPr>
            <w:webHidden/>
          </w:rPr>
          <w:t>11</w:t>
        </w:r>
        <w:r w:rsidR="00A357BD">
          <w:rPr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71" w:history="1">
        <w:r w:rsidR="00A357BD" w:rsidRPr="00A83493">
          <w:rPr>
            <w:rStyle w:val="a9"/>
            <w:noProof/>
          </w:rPr>
          <w:t>4.1 Общий порядок работы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_Toc134830071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11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72" w:history="1">
        <w:r w:rsidR="00A357BD" w:rsidRPr="00A83493">
          <w:rPr>
            <w:rStyle w:val="a9"/>
            <w:noProof/>
          </w:rPr>
          <w:t>4.2 Установка шаблона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_Toc134830072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11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73" w:history="1">
        <w:r w:rsidR="00A357BD" w:rsidRPr="00A83493">
          <w:rPr>
            <w:rStyle w:val="a9"/>
            <w:noProof/>
          </w:rPr>
          <w:t>4.3 Создание документа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_Toc134830073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11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74" w:history="1">
        <w:r w:rsidR="00A357BD" w:rsidRPr="00A83493">
          <w:rPr>
            <w:rStyle w:val="a9"/>
            <w:noProof/>
          </w:rPr>
          <w:t>4.4 Добавление информации об автоматизированной системе и документе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_Toc134830074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12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75" w:history="1">
        <w:r w:rsidR="00A357BD" w:rsidRPr="00A83493">
          <w:rPr>
            <w:rStyle w:val="a9"/>
            <w:noProof/>
          </w:rPr>
          <w:t>4.5 Настройка интерфейса Microsoft Word для работы с макросами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_Toc134830075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14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830076" w:history="1">
        <w:r w:rsidR="00A357BD" w:rsidRPr="00A83493">
          <w:rPr>
            <w:rStyle w:val="a9"/>
          </w:rPr>
          <w:t>5 Стили оформления</w:t>
        </w:r>
        <w:r w:rsidR="00A357BD">
          <w:rPr>
            <w:webHidden/>
          </w:rPr>
          <w:tab/>
        </w:r>
        <w:r w:rsidR="00A357BD">
          <w:rPr>
            <w:webHidden/>
          </w:rPr>
          <w:fldChar w:fldCharType="begin"/>
        </w:r>
        <w:r w:rsidR="00A357BD">
          <w:rPr>
            <w:webHidden/>
          </w:rPr>
          <w:instrText xml:space="preserve"> PAGEREF _Toc134830076 \h </w:instrText>
        </w:r>
        <w:r w:rsidR="00A357BD">
          <w:rPr>
            <w:webHidden/>
          </w:rPr>
        </w:r>
        <w:r w:rsidR="00A357BD">
          <w:rPr>
            <w:webHidden/>
          </w:rPr>
          <w:fldChar w:fldCharType="separate"/>
        </w:r>
        <w:r w:rsidR="00B61B63">
          <w:rPr>
            <w:webHidden/>
          </w:rPr>
          <w:t>15</w:t>
        </w:r>
        <w:r w:rsidR="00A357BD">
          <w:rPr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77" w:history="1">
        <w:r w:rsidR="00A357BD" w:rsidRPr="00A83493">
          <w:rPr>
            <w:rStyle w:val="a9"/>
            <w:noProof/>
          </w:rPr>
          <w:t>5.1 Общие правила оформления структурных элементов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_Toc134830077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15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78" w:history="1">
        <w:r w:rsidR="00A357BD" w:rsidRPr="00A83493">
          <w:rPr>
            <w:rStyle w:val="a9"/>
            <w:noProof/>
          </w:rPr>
          <w:t>5.2 Абзацные стили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_Toc134830078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16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79" w:history="1">
        <w:r w:rsidR="00A357BD" w:rsidRPr="00A83493">
          <w:rPr>
            <w:rStyle w:val="a9"/>
            <w:noProof/>
          </w:rPr>
          <w:t>5.3 Символьные стили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_Toc134830079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21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830080" w:history="1">
        <w:r w:rsidR="00A357BD" w:rsidRPr="00A83493">
          <w:rPr>
            <w:rStyle w:val="a9"/>
          </w:rPr>
          <w:t>6 Указания по оформлению документа</w:t>
        </w:r>
        <w:r w:rsidR="00A357BD">
          <w:rPr>
            <w:webHidden/>
          </w:rPr>
          <w:tab/>
        </w:r>
        <w:r w:rsidR="00A357BD">
          <w:rPr>
            <w:webHidden/>
          </w:rPr>
          <w:fldChar w:fldCharType="begin"/>
        </w:r>
        <w:r w:rsidR="00A357BD">
          <w:rPr>
            <w:webHidden/>
          </w:rPr>
          <w:instrText xml:space="preserve"> PAGEREF _Toc134830080 \h </w:instrText>
        </w:r>
        <w:r w:rsidR="00A357BD">
          <w:rPr>
            <w:webHidden/>
          </w:rPr>
        </w:r>
        <w:r w:rsidR="00A357BD">
          <w:rPr>
            <w:webHidden/>
          </w:rPr>
          <w:fldChar w:fldCharType="separate"/>
        </w:r>
        <w:r w:rsidR="00B61B63">
          <w:rPr>
            <w:webHidden/>
          </w:rPr>
          <w:t>23</w:t>
        </w:r>
        <w:r w:rsidR="00A357BD">
          <w:rPr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81" w:history="1">
        <w:r w:rsidR="00A357BD" w:rsidRPr="00A83493">
          <w:rPr>
            <w:rStyle w:val="a9"/>
            <w:noProof/>
          </w:rPr>
          <w:t>6.1 Общие указания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_Toc134830081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23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82" w:history="1">
        <w:r w:rsidR="00A357BD" w:rsidRPr="00A83493">
          <w:rPr>
            <w:rStyle w:val="a9"/>
            <w:noProof/>
          </w:rPr>
          <w:t>6.2 Указания по оформлению содержания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_Toc134830082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23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83" w:history="1">
        <w:r w:rsidR="00A357BD" w:rsidRPr="00A83493">
          <w:rPr>
            <w:rStyle w:val="a9"/>
            <w:noProof/>
          </w:rPr>
          <w:t>6.3 Указания по оформлению списка ссылочных документов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_Toc134830083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24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84" w:history="1">
        <w:r w:rsidR="00A357BD" w:rsidRPr="00A83493">
          <w:rPr>
            <w:rStyle w:val="a9"/>
            <w:noProof/>
          </w:rPr>
          <w:t>6.4 Указания по оформлению ссылок на другие документы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_Toc134830084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24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85" w:history="1">
        <w:r w:rsidR="00A357BD" w:rsidRPr="00A83493">
          <w:rPr>
            <w:rStyle w:val="a9"/>
            <w:noProof/>
          </w:rPr>
          <w:t>6.5 Указания по оформлению примечаний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_Toc134830085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24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86" w:history="1">
        <w:r w:rsidR="00A357BD" w:rsidRPr="00A83493">
          <w:rPr>
            <w:rStyle w:val="a9"/>
            <w:noProof/>
          </w:rPr>
          <w:t>6.6 Указания по оформлению примеров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_Toc134830086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25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87" w:history="1">
        <w:r w:rsidR="00A357BD" w:rsidRPr="00A83493">
          <w:rPr>
            <w:rStyle w:val="a9"/>
            <w:noProof/>
          </w:rPr>
          <w:t>6.7 Указания по оформлению иллюстраций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_Toc134830087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25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88" w:history="1">
        <w:r w:rsidR="00A357BD" w:rsidRPr="00A83493">
          <w:rPr>
            <w:rStyle w:val="a9"/>
            <w:noProof/>
          </w:rPr>
          <w:t>6.8 Указания по оформлению таблиц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_Toc134830088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26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89" w:history="1">
        <w:r w:rsidR="00A357BD" w:rsidRPr="00A83493">
          <w:rPr>
            <w:rStyle w:val="a9"/>
            <w:noProof/>
          </w:rPr>
          <w:t>6.9 Указания по оформлению приложений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_Toc134830089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29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90" w:history="1">
        <w:r w:rsidR="00A357BD" w:rsidRPr="00A83493">
          <w:rPr>
            <w:rStyle w:val="a9"/>
            <w:noProof/>
          </w:rPr>
          <w:t>6.10 Указания по оформлению листа утверждения и титульного листа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_Toc134830090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30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830091" w:history="1">
        <w:r w:rsidR="00A357BD" w:rsidRPr="00A83493">
          <w:rPr>
            <w:rStyle w:val="a9"/>
          </w:rPr>
          <w:t>7 Справочник по оформлению документа</w:t>
        </w:r>
        <w:r w:rsidR="00A357BD">
          <w:rPr>
            <w:webHidden/>
          </w:rPr>
          <w:tab/>
        </w:r>
        <w:r w:rsidR="00A357BD">
          <w:rPr>
            <w:webHidden/>
          </w:rPr>
          <w:fldChar w:fldCharType="begin"/>
        </w:r>
        <w:r w:rsidR="00A357BD">
          <w:rPr>
            <w:webHidden/>
          </w:rPr>
          <w:instrText xml:space="preserve"> PAGEREF _Toc134830091 \h </w:instrText>
        </w:r>
        <w:r w:rsidR="00A357BD">
          <w:rPr>
            <w:webHidden/>
          </w:rPr>
        </w:r>
        <w:r w:rsidR="00A357BD">
          <w:rPr>
            <w:webHidden/>
          </w:rPr>
          <w:fldChar w:fldCharType="separate"/>
        </w:r>
        <w:r w:rsidR="00B61B63">
          <w:rPr>
            <w:webHidden/>
          </w:rPr>
          <w:t>32</w:t>
        </w:r>
        <w:r w:rsidR="00A357BD">
          <w:rPr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92" w:history="1">
        <w:r w:rsidR="00A357BD" w:rsidRPr="00A83493">
          <w:rPr>
            <w:rStyle w:val="a9"/>
            <w:noProof/>
          </w:rPr>
          <w:t>7.1 Оформление титульного листа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_Toc134830092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32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93" w:history="1">
        <w:r w:rsidR="00A357BD" w:rsidRPr="00A83493">
          <w:rPr>
            <w:rStyle w:val="a9"/>
            <w:noProof/>
          </w:rPr>
          <w:t>7.2 Ориентация страниц, формат страниц и размеры полей документа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_Toc134830093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35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94" w:history="1">
        <w:r w:rsidR="00A357BD" w:rsidRPr="00A83493">
          <w:rPr>
            <w:rStyle w:val="a9"/>
            <w:noProof/>
          </w:rPr>
          <w:t>7.3 Вставка страницы А4 с альбомной ориентацией и страницы формата А3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_Toc134830094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36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95" w:history="1">
        <w:r w:rsidR="00A357BD" w:rsidRPr="00A83493">
          <w:rPr>
            <w:rStyle w:val="a9"/>
            <w:noProof/>
          </w:rPr>
          <w:t>7.4 Оформление примечаний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_Toc134830095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38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096" w:history="1">
        <w:r w:rsidR="00A357BD" w:rsidRPr="00A83493">
          <w:rPr>
            <w:rStyle w:val="a9"/>
            <w:noProof/>
          </w:rPr>
          <w:t>7.4.1 Оформление одного примечания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_Toc134830096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38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097" w:history="1">
        <w:r w:rsidR="00A357BD" w:rsidRPr="00A83493">
          <w:rPr>
            <w:rStyle w:val="a9"/>
            <w:noProof/>
          </w:rPr>
          <w:t>7.4.2 Оформление нескольких примечаний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_Toc134830097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38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098" w:history="1">
        <w:r w:rsidR="00A357BD" w:rsidRPr="00A83493">
          <w:rPr>
            <w:rStyle w:val="a9"/>
            <w:noProof/>
          </w:rPr>
          <w:t>7.4.3 Акцентированные врезки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_Toc134830098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39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099" w:history="1">
        <w:r w:rsidR="00A357BD" w:rsidRPr="00A83493">
          <w:rPr>
            <w:rStyle w:val="a9"/>
            <w:noProof/>
          </w:rPr>
          <w:t>7.5 Оформление примеров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_Toc134830099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39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00" w:history="1">
        <w:r w:rsidR="00A357BD" w:rsidRPr="00A83493">
          <w:rPr>
            <w:rStyle w:val="a9"/>
            <w:noProof/>
          </w:rPr>
          <w:t>7.6 Оформление иллюстраций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_Toc134830100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40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01" w:history="1">
        <w:r w:rsidR="00A357BD" w:rsidRPr="00A83493">
          <w:rPr>
            <w:rStyle w:val="a9"/>
            <w:noProof/>
          </w:rPr>
          <w:t>7.6.1 Общий вид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_Toc134830101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40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02" w:history="1">
        <w:r w:rsidR="00A357BD" w:rsidRPr="00A83493">
          <w:rPr>
            <w:rStyle w:val="a9"/>
            <w:noProof/>
          </w:rPr>
          <w:t>7.6.2 Нумерация иллюстраций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_Toc134830102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41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03" w:history="1">
        <w:r w:rsidR="00A357BD" w:rsidRPr="00A83493">
          <w:rPr>
            <w:rStyle w:val="a9"/>
            <w:noProof/>
          </w:rPr>
          <w:t>7.6.3 Ссылки на иллюстрации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_Toc134830103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41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04" w:history="1">
        <w:r w:rsidR="00A357BD" w:rsidRPr="00A83493">
          <w:rPr>
            <w:rStyle w:val="a9"/>
            <w:noProof/>
          </w:rPr>
          <w:t>7.7 Оформление таблиц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_Toc134830104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42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05" w:history="1">
        <w:r w:rsidR="00A357BD" w:rsidRPr="00A83493">
          <w:rPr>
            <w:rStyle w:val="a9"/>
            <w:noProof/>
          </w:rPr>
          <w:t>7.7.1 Общий вид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_Toc134830105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42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06" w:history="1">
        <w:r w:rsidR="00A357BD" w:rsidRPr="00A83493">
          <w:rPr>
            <w:rStyle w:val="a9"/>
            <w:noProof/>
          </w:rPr>
          <w:t>7.7.2 Нумерация таблиц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_Toc134830106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44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07" w:history="1">
        <w:r w:rsidR="00A357BD" w:rsidRPr="00A83493">
          <w:rPr>
            <w:rStyle w:val="a9"/>
            <w:noProof/>
          </w:rPr>
          <w:t>7.7.3 Ссылки на таблицы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_Toc134830107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44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08" w:history="1">
        <w:r w:rsidR="00A357BD" w:rsidRPr="00A83493">
          <w:rPr>
            <w:rStyle w:val="a9"/>
            <w:noProof/>
          </w:rPr>
          <w:t>7.7.4 Общие правила оформления данных в таблице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_Toc134830108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09" w:history="1">
        <w:r w:rsidR="00A357BD" w:rsidRPr="00A83493">
          <w:rPr>
            <w:rStyle w:val="a9"/>
            <w:noProof/>
          </w:rPr>
          <w:t>7.7.5 Выравнивание данных в таблице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_Toc134830109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10" w:history="1">
        <w:r w:rsidR="00A357BD" w:rsidRPr="00A83493">
          <w:rPr>
            <w:rStyle w:val="a9"/>
            <w:noProof/>
          </w:rPr>
          <w:t>7.7.6 Шапка таблицы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_Toc134830110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11" w:history="1">
        <w:r w:rsidR="00A357BD" w:rsidRPr="00A83493">
          <w:rPr>
            <w:rStyle w:val="a9"/>
            <w:noProof/>
          </w:rPr>
          <w:t>7.7.7 Боковик таблицы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_Toc134830111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46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12" w:history="1">
        <w:r w:rsidR="00A357BD" w:rsidRPr="00A83493">
          <w:rPr>
            <w:rStyle w:val="a9"/>
            <w:noProof/>
          </w:rPr>
          <w:t>7.7.8 Примечания и сноски к данным таблицы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_Toc134830112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47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13" w:history="1">
        <w:r w:rsidR="00A357BD" w:rsidRPr="00A83493">
          <w:rPr>
            <w:rStyle w:val="a9"/>
            <w:noProof/>
          </w:rPr>
          <w:t>7.7.9 Нумерация строк внутри таблицы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_Toc134830113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48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14" w:history="1">
        <w:r w:rsidR="00A357BD" w:rsidRPr="00A83493">
          <w:rPr>
            <w:rStyle w:val="a9"/>
            <w:noProof/>
          </w:rPr>
          <w:t>7.7.10 Границы таблицы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_Toc134830114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49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15" w:history="1">
        <w:r w:rsidR="00A357BD" w:rsidRPr="00A83493">
          <w:rPr>
            <w:rStyle w:val="a9"/>
            <w:noProof/>
          </w:rPr>
          <w:t>7.7.11 Выравнивание таблицы на странице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_Toc134830115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50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16" w:history="1">
        <w:r w:rsidR="00A357BD" w:rsidRPr="00A83493">
          <w:rPr>
            <w:rStyle w:val="a9"/>
            <w:noProof/>
          </w:rPr>
          <w:t>7.7.12 Высота строк таблицы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_Toc134830116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53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17" w:history="1">
        <w:r w:rsidR="00A357BD" w:rsidRPr="00A83493">
          <w:rPr>
            <w:rStyle w:val="a9"/>
            <w:noProof/>
          </w:rPr>
          <w:t>7.7.13 Разрыв строк в таблице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_Toc134830117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55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18" w:history="1">
        <w:r w:rsidR="00A357BD" w:rsidRPr="00A83493">
          <w:rPr>
            <w:rStyle w:val="a9"/>
            <w:noProof/>
          </w:rPr>
          <w:t>7.7.14 Расположение таблицы на странице и разделение ее на части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_Toc134830118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56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19" w:history="1">
        <w:r w:rsidR="00A357BD" w:rsidRPr="00A83493">
          <w:rPr>
            <w:rStyle w:val="a9"/>
            <w:noProof/>
          </w:rPr>
          <w:t>7.8 Оформление процедур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_Toc134830119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57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20" w:history="1">
        <w:r w:rsidR="00A357BD" w:rsidRPr="00A83493">
          <w:rPr>
            <w:rStyle w:val="a9"/>
            <w:noProof/>
          </w:rPr>
          <w:t>7.8.1 Общий вид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_Toc134830120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57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21" w:history="1">
        <w:r w:rsidR="00A357BD" w:rsidRPr="00A83493">
          <w:rPr>
            <w:rStyle w:val="a9"/>
            <w:noProof/>
          </w:rPr>
          <w:t>7.8.2 Нумерация процедур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_Toc134830121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59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22" w:history="1">
        <w:r w:rsidR="00A357BD" w:rsidRPr="00A83493">
          <w:rPr>
            <w:rStyle w:val="a9"/>
            <w:noProof/>
          </w:rPr>
          <w:t>7.8.3 Ссылки на процедуры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_Toc134830122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59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23" w:history="1">
        <w:r w:rsidR="00A357BD" w:rsidRPr="00A83493">
          <w:rPr>
            <w:rStyle w:val="a9"/>
            <w:noProof/>
          </w:rPr>
          <w:t>7.9 Оформления листингов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_Toc134830123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60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24" w:history="1">
        <w:r w:rsidR="00A357BD" w:rsidRPr="00A83493">
          <w:rPr>
            <w:rStyle w:val="a9"/>
            <w:noProof/>
          </w:rPr>
          <w:t>7.9.1 Общий вид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_Toc134830124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60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25" w:history="1">
        <w:r w:rsidR="00A357BD" w:rsidRPr="00A83493">
          <w:rPr>
            <w:rStyle w:val="a9"/>
            <w:noProof/>
          </w:rPr>
          <w:t>7.9.2 Нумерация листингов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_Toc134830125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61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26" w:history="1">
        <w:r w:rsidR="00A357BD" w:rsidRPr="00A83493">
          <w:rPr>
            <w:rStyle w:val="a9"/>
            <w:noProof/>
          </w:rPr>
          <w:t>7.9.3 Ссылки на листинги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_Toc134830126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61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27" w:history="1">
        <w:r w:rsidR="00A357BD" w:rsidRPr="00A83493">
          <w:rPr>
            <w:rStyle w:val="a9"/>
            <w:noProof/>
          </w:rPr>
          <w:t>7.10 Оформление приложений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_Toc134830127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62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28" w:history="1">
        <w:r w:rsidR="00A357BD" w:rsidRPr="00A83493">
          <w:rPr>
            <w:rStyle w:val="a9"/>
            <w:noProof/>
          </w:rPr>
          <w:t>7.10.1 Заголовок приложения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_Toc134830128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62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29" w:history="1">
        <w:r w:rsidR="00A357BD" w:rsidRPr="00A83493">
          <w:rPr>
            <w:rStyle w:val="a9"/>
            <w:noProof/>
          </w:rPr>
          <w:t>7.10.2 Добавление приложения в оглавление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_Toc134830129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62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30" w:history="1">
        <w:r w:rsidR="00A357BD" w:rsidRPr="00A83493">
          <w:rPr>
            <w:rStyle w:val="a9"/>
            <w:noProof/>
          </w:rPr>
          <w:t>7.10.3 Нумерация рисунков, таблиц и листингов в приложениях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_Toc134830130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66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31" w:history="1">
        <w:r w:rsidR="00A357BD" w:rsidRPr="00A83493">
          <w:rPr>
            <w:rStyle w:val="a9"/>
            <w:noProof/>
          </w:rPr>
          <w:t>7.10.4 Ссылки на приложения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_Toc134830131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66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32" w:history="1">
        <w:r w:rsidR="00A357BD" w:rsidRPr="00A83493">
          <w:rPr>
            <w:rStyle w:val="a9"/>
            <w:noProof/>
          </w:rPr>
          <w:t>7.11 Нумерация рисунков, таблиц, процедур и листингов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_Toc134830132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67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33" w:history="1">
        <w:r w:rsidR="00A357BD" w:rsidRPr="00A83493">
          <w:rPr>
            <w:rStyle w:val="a9"/>
            <w:noProof/>
          </w:rPr>
          <w:t>7.11.1 Нумерация рисунков, таблиц, процедур и листингов в основной части документа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_Toc134830133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67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34" w:history="1">
        <w:r w:rsidR="00A357BD" w:rsidRPr="00A83493">
          <w:rPr>
            <w:rStyle w:val="a9"/>
            <w:noProof/>
          </w:rPr>
          <w:t>7.11.2 Нумерация рисунков, таблиц и листингов в приложениях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_Toc134830134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69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35" w:history="1">
        <w:r w:rsidR="00A357BD" w:rsidRPr="00A83493">
          <w:rPr>
            <w:rStyle w:val="a9"/>
            <w:noProof/>
          </w:rPr>
          <w:t>7.12 Создание перекрестных ссылок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_Toc134830135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75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36" w:history="1">
        <w:r w:rsidR="00A357BD" w:rsidRPr="00A83493">
          <w:rPr>
            <w:rStyle w:val="a9"/>
            <w:noProof/>
          </w:rPr>
          <w:t>7.12.1 Создание перекрестных ссылок на рисунки, таблицы, процедуры и листинги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_Toc134830136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75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37" w:history="1">
        <w:r w:rsidR="00A357BD" w:rsidRPr="00A83493">
          <w:rPr>
            <w:rStyle w:val="a9"/>
            <w:noProof/>
          </w:rPr>
          <w:t>7.12.2 Создание ссылок на разделы, подразделы, пункты и подпункты основной части документа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_Toc134830137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79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830138" w:history="1">
        <w:r w:rsidR="00A357BD" w:rsidRPr="00A83493">
          <w:rPr>
            <w:rStyle w:val="a9"/>
            <w:noProof/>
          </w:rPr>
          <w:t>7.12.3 Создание ссылок на приложения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_Toc134830138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80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39" w:history="1">
        <w:r w:rsidR="00A357BD" w:rsidRPr="00A83493">
          <w:rPr>
            <w:rStyle w:val="a9"/>
            <w:noProof/>
          </w:rPr>
          <w:t>7.13 Оформление ссылок на другие документы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_Toc134830139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82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40" w:history="1">
        <w:r w:rsidR="00A357BD" w:rsidRPr="00A83493">
          <w:rPr>
            <w:rStyle w:val="a9"/>
            <w:noProof/>
          </w:rPr>
          <w:t>7.14 Использование отбивок в тексте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_Toc134830140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83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31"/>
        <w:rPr>
          <w:rStyle w:val="a9"/>
          <w:noProof/>
          <w:lang w:val="ru-RU"/>
        </w:rPr>
      </w:pPr>
      <w:hyperlink w:anchor="_Toc134830141" w:history="1">
        <w:r w:rsidR="00A357BD" w:rsidRPr="00A83493">
          <w:rPr>
            <w:rStyle w:val="a9"/>
            <w:noProof/>
          </w:rPr>
          <w:t>7.14.1 Отбивки после таблиц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_Toc134830141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83</w:t>
        </w:r>
        <w:r w:rsidR="00A357BD">
          <w:rPr>
            <w:noProof/>
            <w:webHidden/>
          </w:rPr>
          <w:fldChar w:fldCharType="end"/>
        </w:r>
      </w:hyperlink>
    </w:p>
    <w:p w:rsidR="00D27829" w:rsidRPr="00D27829" w:rsidRDefault="00D27829" w:rsidP="00D27829">
      <w:pPr>
        <w:pStyle w:val="34b"/>
        <w:rPr>
          <w:rFonts w:eastAsiaTheme="minorEastAsia"/>
          <w:noProof/>
        </w:rPr>
      </w:pPr>
    </w:p>
    <w:p w:rsidR="00A357BD" w:rsidRDefault="00B44D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830142" w:history="1">
        <w:r w:rsidR="00A357BD" w:rsidRPr="00A83493">
          <w:rPr>
            <w:rStyle w:val="a9"/>
          </w:rPr>
          <w:t>Приложение А. Нумерация рисунков, таблиц и листингов в приложении</w:t>
        </w:r>
        <w:r w:rsidR="00A357BD">
          <w:rPr>
            <w:webHidden/>
          </w:rPr>
          <w:tab/>
        </w:r>
        <w:r w:rsidR="00A357BD">
          <w:rPr>
            <w:webHidden/>
          </w:rPr>
          <w:fldChar w:fldCharType="begin"/>
        </w:r>
        <w:r w:rsidR="00A357BD">
          <w:rPr>
            <w:webHidden/>
          </w:rPr>
          <w:instrText xml:space="preserve"> PAGEREF _Toc134830142 \h </w:instrText>
        </w:r>
        <w:r w:rsidR="00A357BD">
          <w:rPr>
            <w:webHidden/>
          </w:rPr>
        </w:r>
        <w:r w:rsidR="00A357BD">
          <w:rPr>
            <w:webHidden/>
          </w:rPr>
          <w:fldChar w:fldCharType="separate"/>
        </w:r>
        <w:r w:rsidR="00B61B63">
          <w:rPr>
            <w:webHidden/>
          </w:rPr>
          <w:t>84</w:t>
        </w:r>
        <w:r w:rsidR="00A357BD">
          <w:rPr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43" w:history="1">
        <w:r w:rsidR="00A357BD" w:rsidRPr="00A83493">
          <w:rPr>
            <w:rStyle w:val="a9"/>
            <w:noProof/>
          </w:rPr>
          <w:t>А.1 Примеры нумерации рисунков в приложении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_Toc134830143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84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44" w:history="1">
        <w:r w:rsidR="00A357BD" w:rsidRPr="00A83493">
          <w:rPr>
            <w:rStyle w:val="a9"/>
            <w:noProof/>
          </w:rPr>
          <w:t>А.2 Примеры нумерации таблиц в приложении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_Toc134830144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85</w:t>
        </w:r>
        <w:r w:rsidR="00A357BD">
          <w:rPr>
            <w:noProof/>
            <w:webHidden/>
          </w:rPr>
          <w:fldChar w:fldCharType="end"/>
        </w:r>
      </w:hyperlink>
    </w:p>
    <w:p w:rsidR="00A357BD" w:rsidRDefault="00B44D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830145" w:history="1">
        <w:r w:rsidR="00A357BD" w:rsidRPr="00A83493">
          <w:rPr>
            <w:rStyle w:val="a9"/>
            <w:noProof/>
          </w:rPr>
          <w:t>А.3 Примеры нумерации листингов в приложении</w:t>
        </w:r>
        <w:r w:rsidR="00A357BD">
          <w:rPr>
            <w:noProof/>
            <w:webHidden/>
          </w:rPr>
          <w:tab/>
        </w:r>
        <w:r w:rsidR="00A357BD">
          <w:rPr>
            <w:noProof/>
            <w:webHidden/>
          </w:rPr>
          <w:fldChar w:fldCharType="begin"/>
        </w:r>
        <w:r w:rsidR="00A357BD">
          <w:rPr>
            <w:noProof/>
            <w:webHidden/>
          </w:rPr>
          <w:instrText xml:space="preserve"> PAGEREF _Toc134830145 \h </w:instrText>
        </w:r>
        <w:r w:rsidR="00A357BD">
          <w:rPr>
            <w:noProof/>
            <w:webHidden/>
          </w:rPr>
        </w:r>
        <w:r w:rsidR="00A357BD">
          <w:rPr>
            <w:noProof/>
            <w:webHidden/>
          </w:rPr>
          <w:fldChar w:fldCharType="separate"/>
        </w:r>
        <w:r w:rsidR="00B61B63">
          <w:rPr>
            <w:noProof/>
            <w:webHidden/>
          </w:rPr>
          <w:t>85</w:t>
        </w:r>
        <w:r w:rsidR="00A357BD">
          <w:rPr>
            <w:noProof/>
            <w:webHidden/>
          </w:rPr>
          <w:fldChar w:fldCharType="end"/>
        </w:r>
      </w:hyperlink>
    </w:p>
    <w:p w:rsidR="006F29BF" w:rsidRDefault="006F29BF" w:rsidP="006F29BF">
      <w:pPr>
        <w:pStyle w:val="34b"/>
      </w:pPr>
      <w:r>
        <w:fldChar w:fldCharType="end"/>
      </w:r>
    </w:p>
    <w:p w:rsidR="00250BA4" w:rsidRDefault="00250BA4" w:rsidP="00B206FF">
      <w:pPr>
        <w:pStyle w:val="34ffff0"/>
      </w:pPr>
    </w:p>
    <w:p w:rsidR="00003254" w:rsidRDefault="00003254">
      <w:pPr>
        <w:pStyle w:val="1"/>
        <w:rPr>
          <w:lang w:val="ru-RU"/>
        </w:rPr>
      </w:pPr>
      <w:bookmarkStart w:id="0" w:name="_Toc398346469"/>
      <w:bookmarkStart w:id="1" w:name="_Toc134830060"/>
      <w:bookmarkStart w:id="2" w:name="_Ref211342448"/>
      <w:bookmarkStart w:id="3" w:name="_Ref211425231"/>
      <w:bookmarkStart w:id="4" w:name="_Toc394507687"/>
      <w:r>
        <w:rPr>
          <w:lang w:val="ru-RU"/>
        </w:rPr>
        <w:lastRenderedPageBreak/>
        <w:t>Введение</w:t>
      </w:r>
      <w:bookmarkEnd w:id="0"/>
      <w:bookmarkEnd w:id="1"/>
    </w:p>
    <w:p w:rsidR="00003254" w:rsidRDefault="007A5AB7" w:rsidP="00003254">
      <w:pPr>
        <w:pStyle w:val="34b"/>
      </w:pPr>
      <w:r>
        <w:t>Настоящий</w:t>
      </w:r>
      <w:r w:rsidR="00003254">
        <w:t xml:space="preserve"> документ </w:t>
      </w:r>
      <w:r>
        <w:t xml:space="preserve">представляет собой </w:t>
      </w:r>
      <w:r w:rsidR="00CE1D9E" w:rsidRPr="00CE1D9E">
        <w:t xml:space="preserve">методическое пособие </w:t>
      </w:r>
      <w:r w:rsidRPr="007A5AB7">
        <w:t>по оформлению технической документации</w:t>
      </w:r>
      <w:r w:rsidR="00475D0A">
        <w:t xml:space="preserve"> на автоматизированные системы</w:t>
      </w:r>
      <w:r w:rsidR="006418F2">
        <w:t xml:space="preserve"> </w:t>
      </w:r>
      <w:r w:rsidR="006418F2" w:rsidRPr="00015A48">
        <w:t>(</w:t>
      </w:r>
      <w:r w:rsidR="006418F2">
        <w:t xml:space="preserve">далее — </w:t>
      </w:r>
      <w:r w:rsidR="006418F2" w:rsidRPr="005B44F5">
        <w:rPr>
          <w:rStyle w:val="34ff4"/>
        </w:rPr>
        <w:t>АС</w:t>
      </w:r>
      <w:r w:rsidR="006418F2" w:rsidRPr="00015A48">
        <w:t>)</w:t>
      </w:r>
      <w:r w:rsidR="00883AC2">
        <w:t xml:space="preserve">, </w:t>
      </w:r>
      <w:r w:rsidR="00B203F8" w:rsidRPr="003465B3">
        <w:t>разрабатываем</w:t>
      </w:r>
      <w:r w:rsidR="00B203F8">
        <w:t>ой</w:t>
      </w:r>
      <w:r w:rsidR="00B203F8" w:rsidRPr="003465B3">
        <w:t xml:space="preserve"> </w:t>
      </w:r>
      <w:r w:rsidR="00015A48">
        <w:t>согласно требованиям</w:t>
      </w:r>
      <w:r w:rsidR="00E75D17">
        <w:t xml:space="preserve"> </w:t>
      </w:r>
      <w:r w:rsidR="00015A48" w:rsidRPr="00015A48">
        <w:t>Комплекс</w:t>
      </w:r>
      <w:r w:rsidR="00015A48">
        <w:t>а</w:t>
      </w:r>
      <w:r w:rsidR="00015A48" w:rsidRPr="00015A48">
        <w:t xml:space="preserve"> стандартов на автоматизированные системы (</w:t>
      </w:r>
      <w:r w:rsidR="005B44F5">
        <w:t xml:space="preserve">далее — </w:t>
      </w:r>
      <w:r w:rsidR="00015A48" w:rsidRPr="005B44F5">
        <w:rPr>
          <w:rStyle w:val="34ff4"/>
        </w:rPr>
        <w:t>КСАС</w:t>
      </w:r>
      <w:r w:rsidR="00015A48" w:rsidRPr="00015A48">
        <w:t>)</w:t>
      </w:r>
      <w:r>
        <w:t>.</w:t>
      </w:r>
    </w:p>
    <w:p w:rsidR="00BC37F5" w:rsidRDefault="007A5AB7" w:rsidP="00BC37F5">
      <w:pPr>
        <w:pStyle w:val="34ffff2"/>
      </w:pPr>
      <w:r>
        <w:t>В документе приведен</w:t>
      </w:r>
      <w:r w:rsidR="00BC37F5">
        <w:t>а следующая информация:</w:t>
      </w:r>
    </w:p>
    <w:p w:rsidR="007F581D" w:rsidRPr="00B82653" w:rsidRDefault="007F581D" w:rsidP="00015A48">
      <w:pPr>
        <w:pStyle w:val="3413"/>
      </w:pPr>
      <w:r>
        <w:t xml:space="preserve">состав и описание комплекта средств </w:t>
      </w:r>
      <w:r w:rsidR="00D375D8">
        <w:t>«</w:t>
      </w:r>
      <w:proofErr w:type="spellStart"/>
      <w:r w:rsidR="00D375D8">
        <w:t>Филогост</w:t>
      </w:r>
      <w:proofErr w:type="spellEnd"/>
      <w:r w:rsidR="00D375D8">
        <w:t xml:space="preserve">» </w:t>
      </w:r>
      <w:r w:rsidR="00D375D8" w:rsidRPr="00DC23E8">
        <w:t>для оформления технической документации</w:t>
      </w:r>
      <w:r w:rsidR="00D375D8">
        <w:t xml:space="preserve"> в соответствии с требованиями КСАС</w:t>
      </w:r>
      <w:r>
        <w:t>;</w:t>
      </w:r>
    </w:p>
    <w:p w:rsidR="00B82653" w:rsidRPr="007F581D" w:rsidRDefault="00475D0A" w:rsidP="003465B3">
      <w:pPr>
        <w:pStyle w:val="3413"/>
      </w:pPr>
      <w:r w:rsidRPr="008057AE">
        <w:t>рекомендации</w:t>
      </w:r>
      <w:r w:rsidRPr="003465B3">
        <w:t xml:space="preserve"> </w:t>
      </w:r>
      <w:r w:rsidR="00B82653" w:rsidRPr="003465B3">
        <w:t>по началу работы с документом</w:t>
      </w:r>
      <w:r w:rsidR="003465B3" w:rsidRPr="003465B3">
        <w:t>, разрабатываемы</w:t>
      </w:r>
      <w:r w:rsidR="003465B3">
        <w:t>м</w:t>
      </w:r>
      <w:r w:rsidR="003465B3" w:rsidRPr="003465B3">
        <w:t xml:space="preserve"> </w:t>
      </w:r>
      <w:proofErr w:type="gramStart"/>
      <w:r w:rsidR="004769E2">
        <w:t>на</w:t>
      </w:r>
      <w:proofErr w:type="gramEnd"/>
      <w:r w:rsidR="003465B3" w:rsidRPr="003465B3">
        <w:t xml:space="preserve"> АС</w:t>
      </w:r>
      <w:r w:rsidR="00B82653" w:rsidRPr="003465B3">
        <w:t>;</w:t>
      </w:r>
    </w:p>
    <w:p w:rsidR="00A66A2B" w:rsidRPr="00A66A2B" w:rsidRDefault="00475D0A" w:rsidP="00015A48">
      <w:pPr>
        <w:pStyle w:val="3413"/>
      </w:pPr>
      <w:r>
        <w:t xml:space="preserve">состав и </w:t>
      </w:r>
      <w:r w:rsidR="00A66A2B">
        <w:t xml:space="preserve">описание стилей шаблона </w:t>
      </w:r>
      <w:r w:rsidR="00F500DB">
        <w:rPr>
          <w:rStyle w:val="34ff3"/>
        </w:rPr>
        <w:t>ГОСТ_34.</w:t>
      </w:r>
      <w:r w:rsidR="00F500DB" w:rsidRPr="004E0147">
        <w:rPr>
          <w:rStyle w:val="34ff3"/>
        </w:rPr>
        <w:t>dot</w:t>
      </w:r>
      <w:r w:rsidR="006176A0">
        <w:rPr>
          <w:rStyle w:val="34ff3"/>
          <w:lang w:val="en-US"/>
        </w:rPr>
        <w:t>x</w:t>
      </w:r>
      <w:r w:rsidR="00A66A2B">
        <w:t>;</w:t>
      </w:r>
    </w:p>
    <w:p w:rsidR="00BC37F5" w:rsidRPr="00BC37F5" w:rsidRDefault="005B6132" w:rsidP="00B11938">
      <w:pPr>
        <w:pStyle w:val="3413"/>
      </w:pPr>
      <w:r>
        <w:t>указания</w:t>
      </w:r>
      <w:r w:rsidR="00BC37F5">
        <w:t xml:space="preserve"> </w:t>
      </w:r>
      <w:r w:rsidR="00883AC2">
        <w:t xml:space="preserve">по оформлению документов </w:t>
      </w:r>
      <w:r w:rsidR="00D954FA">
        <w:t>в соответствии с требованиями</w:t>
      </w:r>
      <w:r w:rsidR="00D954FA">
        <w:br/>
      </w:r>
      <w:r w:rsidR="0043398F">
        <w:t>ГОСТ </w:t>
      </w:r>
      <w:r w:rsidR="0043398F" w:rsidRPr="00015A48">
        <w:t>2.105-</w:t>
      </w:r>
      <w:r w:rsidR="00B11938" w:rsidRPr="00B11938">
        <w:t>2019</w:t>
      </w:r>
      <w:r w:rsidR="00BC37F5" w:rsidRPr="00015A48">
        <w:t>;</w:t>
      </w:r>
    </w:p>
    <w:p w:rsidR="007A5AB7" w:rsidRPr="00F302ED" w:rsidRDefault="007F581D" w:rsidP="00BC37F5">
      <w:pPr>
        <w:pStyle w:val="3413"/>
      </w:pPr>
      <w:r w:rsidRPr="008057AE">
        <w:t>рекомендации</w:t>
      </w:r>
      <w:r w:rsidR="008057AE" w:rsidRPr="008057AE">
        <w:t xml:space="preserve">, справочная информация </w:t>
      </w:r>
      <w:r w:rsidR="00BC37F5">
        <w:t>по оформлению документов</w:t>
      </w:r>
      <w:r w:rsidR="008057AE" w:rsidRPr="008057AE">
        <w:t>, примеры</w:t>
      </w:r>
      <w:r w:rsidR="008057AE">
        <w:t xml:space="preserve"> </w:t>
      </w:r>
      <w:r w:rsidR="007A5AB7">
        <w:t>оформления структурных элементов.</w:t>
      </w:r>
    </w:p>
    <w:p w:rsidR="00F302ED" w:rsidRPr="00F302ED" w:rsidRDefault="00F302ED" w:rsidP="00F302ED">
      <w:pPr>
        <w:pStyle w:val="34b"/>
      </w:pPr>
      <w:r>
        <w:t xml:space="preserve">Настоящее пособие используется при работе с документами в приложении Microsoft Word </w:t>
      </w:r>
      <w:r w:rsidR="006C694F" w:rsidRPr="006C694F">
        <w:t xml:space="preserve">версии </w:t>
      </w:r>
      <w:r>
        <w:t xml:space="preserve">2007 и выше. Все указанные элементы интерфейса </w:t>
      </w:r>
      <w:r w:rsidR="0028688F">
        <w:t xml:space="preserve">Microsoft Word </w:t>
      </w:r>
      <w:r>
        <w:t>в настоящем пособии</w:t>
      </w:r>
      <w:r w:rsidRPr="00F302ED">
        <w:t xml:space="preserve"> </w:t>
      </w:r>
      <w:r>
        <w:t>являются элементами интерфейса Microsoft Word версии 2007 и выше.</w:t>
      </w:r>
    </w:p>
    <w:p w:rsidR="002C592C" w:rsidRPr="002C592C" w:rsidRDefault="002C592C" w:rsidP="008A74B6">
      <w:pPr>
        <w:pStyle w:val="34ffff0"/>
      </w:pPr>
    </w:p>
    <w:p w:rsidR="00076FF4" w:rsidRDefault="00076FF4" w:rsidP="008A74B6">
      <w:pPr>
        <w:pStyle w:val="1"/>
      </w:pPr>
      <w:bookmarkStart w:id="5" w:name="_Toc134830061"/>
      <w:r>
        <w:lastRenderedPageBreak/>
        <w:t>Нормативные ссылки</w:t>
      </w:r>
      <w:bookmarkEnd w:id="5"/>
    </w:p>
    <w:p w:rsidR="00076FF4" w:rsidRDefault="00076FF4" w:rsidP="009C6A15">
      <w:pPr>
        <w:pStyle w:val="34ffff2"/>
      </w:pPr>
      <w:r w:rsidRPr="00076FF4">
        <w:t>В настоящ</w:t>
      </w:r>
      <w:r w:rsidR="009C6A15">
        <w:t>ем</w:t>
      </w:r>
      <w:r w:rsidRPr="00076FF4">
        <w:t xml:space="preserve"> </w:t>
      </w:r>
      <w:r w:rsidR="009C6A15">
        <w:t xml:space="preserve">документе </w:t>
      </w:r>
      <w:r w:rsidRPr="00076FF4">
        <w:t xml:space="preserve">использованы нормативные ссылки на следующие </w:t>
      </w:r>
      <w:r w:rsidR="009C6A15">
        <w:t>стандарты:</w:t>
      </w:r>
    </w:p>
    <w:p w:rsidR="009C6A15" w:rsidRDefault="00A52E23" w:rsidP="00611389">
      <w:pPr>
        <w:pStyle w:val="3413"/>
      </w:pPr>
      <w:r>
        <w:t>ГОСТ</w:t>
      </w:r>
      <w:r w:rsidR="008A7B29">
        <w:t> </w:t>
      </w:r>
      <w:r w:rsidRPr="00015A48">
        <w:t>2.105-</w:t>
      </w:r>
      <w:r w:rsidR="00611389" w:rsidRPr="00611389">
        <w:t>2019</w:t>
      </w:r>
      <w:r>
        <w:t xml:space="preserve"> </w:t>
      </w:r>
      <w:r w:rsidR="009C6A15" w:rsidRPr="00015A48">
        <w:t>Межгосударственн</w:t>
      </w:r>
      <w:r w:rsidR="009C6A15">
        <w:t>ый стандарт</w:t>
      </w:r>
      <w:r>
        <w:t>.</w:t>
      </w:r>
      <w:r w:rsidR="009C6A15" w:rsidRPr="00015A48">
        <w:t xml:space="preserve"> Единая система конструкторской документации. Общие требования к текстовым документам</w:t>
      </w:r>
      <w:r w:rsidR="009C6A15">
        <w:t>;</w:t>
      </w:r>
    </w:p>
    <w:p w:rsidR="009C6A15" w:rsidRPr="009C6A15" w:rsidRDefault="00A52E23" w:rsidP="00AF4FFC">
      <w:pPr>
        <w:pStyle w:val="3413"/>
      </w:pPr>
      <w:r>
        <w:t>ГОСТ</w:t>
      </w:r>
      <w:r w:rsidR="008A7B29">
        <w:t> </w:t>
      </w:r>
      <w:r w:rsidRPr="008A7B29">
        <w:t xml:space="preserve">2.104-2006 </w:t>
      </w:r>
      <w:r w:rsidR="009C6A15" w:rsidRPr="008A7B29">
        <w:t>Межгосударственный стандарт</w:t>
      </w:r>
      <w:r w:rsidRPr="008A7B29">
        <w:t>.</w:t>
      </w:r>
      <w:r w:rsidR="009C6A15" w:rsidRPr="008A7B29">
        <w:t xml:space="preserve"> Единая система конструкторской документации. Основные надписи;</w:t>
      </w:r>
    </w:p>
    <w:p w:rsidR="009C6A15" w:rsidRPr="00C319B4" w:rsidRDefault="00A52E23" w:rsidP="00843C5F">
      <w:pPr>
        <w:pStyle w:val="3413"/>
      </w:pPr>
      <w:r>
        <w:t>ГОСТ</w:t>
      </w:r>
      <w:r w:rsidR="008A7B29" w:rsidRPr="008A7B29">
        <w:t> </w:t>
      </w:r>
      <w:proofErr w:type="gramStart"/>
      <w:r>
        <w:t>Р</w:t>
      </w:r>
      <w:proofErr w:type="gramEnd"/>
      <w:r w:rsidR="008A7B29">
        <w:t> </w:t>
      </w:r>
      <w:r w:rsidR="00843C5F" w:rsidRPr="00843C5F">
        <w:t>21.101-2020</w:t>
      </w:r>
      <w:r w:rsidRPr="00A52E23">
        <w:t xml:space="preserve"> Национальный стандарт Российской Федерации. Система проектной документации для строительства. Основные требования к п</w:t>
      </w:r>
      <w:r>
        <w:t>роектной и рабочей документации</w:t>
      </w:r>
      <w:r w:rsidR="007738C8" w:rsidRPr="008A7B29">
        <w:t>;</w:t>
      </w:r>
    </w:p>
    <w:p w:rsidR="00076FF4" w:rsidRPr="00F00455" w:rsidRDefault="006A624B" w:rsidP="00611389">
      <w:pPr>
        <w:pStyle w:val="3413"/>
      </w:pPr>
      <w:r>
        <w:t>ГОСТ</w:t>
      </w:r>
      <w:r w:rsidR="008A7B29">
        <w:t> </w:t>
      </w:r>
      <w:r>
        <w:t>7.32-20</w:t>
      </w:r>
      <w:r w:rsidR="00843C5F" w:rsidRPr="00040626">
        <w:t>17</w:t>
      </w:r>
      <w:r>
        <w:t xml:space="preserve"> </w:t>
      </w:r>
      <w:r w:rsidR="003101FF" w:rsidRPr="00015A48">
        <w:t>Межгосударственн</w:t>
      </w:r>
      <w:r w:rsidR="003101FF">
        <w:t>ый стандарт.</w:t>
      </w:r>
      <w:r w:rsidR="003101FF" w:rsidRPr="00015A48">
        <w:t xml:space="preserve"> </w:t>
      </w:r>
      <w:r w:rsidR="007738C8" w:rsidRPr="007738C8">
        <w:t>Отч</w:t>
      </w:r>
      <w:r>
        <w:t>е</w:t>
      </w:r>
      <w:r w:rsidR="007738C8" w:rsidRPr="007738C8">
        <w:t>т о научно-исследовательской работе.</w:t>
      </w:r>
      <w:r>
        <w:t xml:space="preserve"> Структура и правила оформления</w:t>
      </w:r>
      <w:r w:rsidR="00137B36">
        <w:t>.</w:t>
      </w:r>
    </w:p>
    <w:p w:rsidR="00F00455" w:rsidRPr="00003254" w:rsidRDefault="00F00455" w:rsidP="00F00455">
      <w:pPr>
        <w:pStyle w:val="34ffff0"/>
      </w:pPr>
    </w:p>
    <w:p w:rsidR="00E80BCC" w:rsidRDefault="00E80BCC" w:rsidP="00DC23E8">
      <w:pPr>
        <w:pStyle w:val="1"/>
        <w:rPr>
          <w:lang w:val="ru-RU"/>
        </w:rPr>
      </w:pPr>
      <w:bookmarkStart w:id="6" w:name="_Toc134830062"/>
      <w:r>
        <w:lastRenderedPageBreak/>
        <w:t xml:space="preserve">Комплект </w:t>
      </w:r>
      <w:r w:rsidR="00F42688">
        <w:rPr>
          <w:lang w:val="ru-RU"/>
        </w:rPr>
        <w:t>средств</w:t>
      </w:r>
      <w:r>
        <w:t xml:space="preserve"> </w:t>
      </w:r>
      <w:r w:rsidR="00D375D8">
        <w:t>«</w:t>
      </w:r>
      <w:proofErr w:type="spellStart"/>
      <w:r w:rsidR="00D375D8">
        <w:t>Филогост</w:t>
      </w:r>
      <w:proofErr w:type="spellEnd"/>
      <w:r w:rsidR="00D375D8">
        <w:t>»</w:t>
      </w:r>
      <w:bookmarkEnd w:id="6"/>
    </w:p>
    <w:p w:rsidR="00E80BCC" w:rsidRPr="00E80BCC" w:rsidRDefault="00E80BCC" w:rsidP="00E80BCC">
      <w:pPr>
        <w:pStyle w:val="2"/>
      </w:pPr>
      <w:bookmarkStart w:id="7" w:name="_Toc134830063"/>
      <w:r>
        <w:t>Состав комплекта</w:t>
      </w:r>
      <w:bookmarkEnd w:id="7"/>
    </w:p>
    <w:p w:rsidR="00E80BCC" w:rsidRDefault="00B871AB" w:rsidP="00E80BCC">
      <w:pPr>
        <w:pStyle w:val="34ffff2"/>
      </w:pPr>
      <w:r>
        <w:rPr>
          <w:lang w:eastAsia="ru-RU"/>
        </w:rPr>
        <w:t xml:space="preserve">В </w:t>
      </w:r>
      <w:r w:rsidR="006C1B17">
        <w:rPr>
          <w:lang w:eastAsia="ru-RU"/>
        </w:rPr>
        <w:t>комплект</w:t>
      </w:r>
      <w:r w:rsidR="00E80BCC">
        <w:rPr>
          <w:lang w:eastAsia="ru-RU"/>
        </w:rPr>
        <w:t xml:space="preserve"> </w:t>
      </w:r>
      <w:r w:rsidR="00D82611">
        <w:t xml:space="preserve">средств </w:t>
      </w:r>
      <w:r w:rsidR="00D375D8">
        <w:t>«</w:t>
      </w:r>
      <w:proofErr w:type="spellStart"/>
      <w:r w:rsidR="00D375D8">
        <w:t>Филогост</w:t>
      </w:r>
      <w:proofErr w:type="spellEnd"/>
      <w:r w:rsidR="00D375D8">
        <w:t xml:space="preserve">» </w:t>
      </w:r>
      <w:r w:rsidR="00635CF3" w:rsidRPr="00DC23E8">
        <w:t>для оформления технической документации</w:t>
      </w:r>
      <w:r w:rsidR="00635CF3">
        <w:t xml:space="preserve"> в соответствии с требованиями КСАС</w:t>
      </w:r>
      <w:r w:rsidR="00E80BCC">
        <w:t xml:space="preserve"> </w:t>
      </w:r>
      <w:r w:rsidR="006C1B17">
        <w:t>входят</w:t>
      </w:r>
      <w:r w:rsidR="00E80BCC">
        <w:t xml:space="preserve"> следующие документы:</w:t>
      </w:r>
    </w:p>
    <w:p w:rsidR="00E80BCC" w:rsidRDefault="00E80BCC" w:rsidP="00E80BCC">
      <w:pPr>
        <w:pStyle w:val="3413"/>
      </w:pPr>
      <w:r>
        <w:t>шаблон</w:t>
      </w:r>
      <w:r w:rsidR="005E5867" w:rsidRPr="005E5867">
        <w:t xml:space="preserve"> </w:t>
      </w:r>
      <w:r w:rsidR="005E5867">
        <w:t>со стилями для оформления документов</w:t>
      </w:r>
      <w:r>
        <w:t>;</w:t>
      </w:r>
    </w:p>
    <w:p w:rsidR="00E80BCC" w:rsidRDefault="00E80BCC" w:rsidP="00E80BCC">
      <w:pPr>
        <w:pStyle w:val="3413"/>
      </w:pPr>
      <w:r>
        <w:rPr>
          <w:lang w:eastAsia="ru-RU"/>
        </w:rPr>
        <w:t>мастер-документ</w:t>
      </w:r>
      <w:r>
        <w:t>;</w:t>
      </w:r>
    </w:p>
    <w:p w:rsidR="00E80BCC" w:rsidRDefault="00E80BCC" w:rsidP="00E80BCC">
      <w:pPr>
        <w:pStyle w:val="3413"/>
      </w:pPr>
      <w:r>
        <w:t xml:space="preserve">образцы страниц </w:t>
      </w:r>
      <w:r w:rsidR="00C5360C">
        <w:t xml:space="preserve">различного </w:t>
      </w:r>
      <w:r>
        <w:t xml:space="preserve">формата </w:t>
      </w:r>
      <w:r w:rsidR="00C5360C">
        <w:t>(</w:t>
      </w:r>
      <w:r>
        <w:t>А</w:t>
      </w:r>
      <w:proofErr w:type="gramStart"/>
      <w:r>
        <w:t>4</w:t>
      </w:r>
      <w:proofErr w:type="gramEnd"/>
      <w:r>
        <w:t xml:space="preserve"> и А3 с альбомной ориентацией и А3 с книжной ориентацией</w:t>
      </w:r>
      <w:r w:rsidR="00C5360C">
        <w:t>)</w:t>
      </w:r>
      <w:r>
        <w:t>;</w:t>
      </w:r>
    </w:p>
    <w:p w:rsidR="00E80BCC" w:rsidRPr="005E5867" w:rsidRDefault="00E80BCC" w:rsidP="00E80BCC">
      <w:pPr>
        <w:pStyle w:val="3413"/>
      </w:pPr>
      <w:r w:rsidRPr="0009419A">
        <w:t>набор пустографок</w:t>
      </w:r>
      <w:r>
        <w:t>;</w:t>
      </w:r>
    </w:p>
    <w:p w:rsidR="005E5867" w:rsidRDefault="005E5867" w:rsidP="00E80BCC">
      <w:pPr>
        <w:pStyle w:val="3413"/>
      </w:pPr>
      <w:r>
        <w:t>шаблон</w:t>
      </w:r>
      <w:r w:rsidRPr="005E5867">
        <w:t xml:space="preserve"> </w:t>
      </w:r>
      <w:r>
        <w:t>с макросами;</w:t>
      </w:r>
    </w:p>
    <w:p w:rsidR="00E80BCC" w:rsidRDefault="00E80BCC" w:rsidP="00E80BCC">
      <w:pPr>
        <w:pStyle w:val="3413"/>
      </w:pPr>
      <w:r w:rsidRPr="0009419A">
        <w:t>инструкци</w:t>
      </w:r>
      <w:r w:rsidR="00B871AB">
        <w:t>я</w:t>
      </w:r>
      <w:r w:rsidRPr="0009419A">
        <w:t xml:space="preserve"> </w:t>
      </w:r>
      <w:r w:rsidR="00E27984">
        <w:t xml:space="preserve">по работе с </w:t>
      </w:r>
      <w:r w:rsidR="00E27984" w:rsidRPr="008923AE">
        <w:t>макрос</w:t>
      </w:r>
      <w:r w:rsidR="00E27984">
        <w:t>ами</w:t>
      </w:r>
      <w:r>
        <w:t>;</w:t>
      </w:r>
    </w:p>
    <w:p w:rsidR="00E80BCC" w:rsidRDefault="00E80BCC" w:rsidP="00AF4FFC">
      <w:pPr>
        <w:pStyle w:val="3413"/>
      </w:pPr>
      <w:r>
        <w:t>настоящ</w:t>
      </w:r>
      <w:r w:rsidR="00272363">
        <w:t>ее</w:t>
      </w:r>
      <w:r>
        <w:t xml:space="preserve"> </w:t>
      </w:r>
      <w:r w:rsidR="00272363">
        <w:t>методическое пособие по оформлению технической документации</w:t>
      </w:r>
      <w:r>
        <w:t>.</w:t>
      </w:r>
    </w:p>
    <w:p w:rsidR="004915BD" w:rsidRPr="0009419A" w:rsidRDefault="004915BD" w:rsidP="004915BD">
      <w:pPr>
        <w:pStyle w:val="34b"/>
      </w:pPr>
      <w:r>
        <w:t xml:space="preserve">Все документы </w:t>
      </w:r>
      <w:r w:rsidR="009E79E9">
        <w:t>выполнены</w:t>
      </w:r>
      <w:r>
        <w:t xml:space="preserve"> </w:t>
      </w:r>
      <w:r w:rsidR="007208C6">
        <w:t>в формате Microsoft Word</w:t>
      </w:r>
      <w:r>
        <w:t xml:space="preserve"> </w:t>
      </w:r>
      <w:r w:rsidR="007208C6">
        <w:t xml:space="preserve">2010 </w:t>
      </w:r>
      <w:r w:rsidR="00FA3D59">
        <w:t xml:space="preserve">и поддерживаются </w:t>
      </w:r>
      <w:r w:rsidR="00355924">
        <w:t xml:space="preserve">приложением </w:t>
      </w:r>
      <w:r>
        <w:t>Microsoft Word</w:t>
      </w:r>
      <w:r w:rsidR="00FA3D59">
        <w:t xml:space="preserve"> </w:t>
      </w:r>
      <w:r w:rsidR="006C694F" w:rsidRPr="006C694F">
        <w:t>версии 2007 и выше</w:t>
      </w:r>
      <w:r w:rsidR="00FA3D59">
        <w:t>.</w:t>
      </w:r>
    </w:p>
    <w:p w:rsidR="00E80BCC" w:rsidRDefault="00E80BCC" w:rsidP="00E80BCC">
      <w:pPr>
        <w:pStyle w:val="2"/>
      </w:pPr>
      <w:bookmarkStart w:id="8" w:name="_Toc134830064"/>
      <w:r>
        <w:t>Общее описание</w:t>
      </w:r>
      <w:r w:rsidR="00D37B35">
        <w:t xml:space="preserve"> </w:t>
      </w:r>
      <w:r w:rsidR="003043D7">
        <w:t>документов</w:t>
      </w:r>
      <w:bookmarkEnd w:id="8"/>
    </w:p>
    <w:p w:rsidR="00AB1928" w:rsidRPr="00AB1928" w:rsidRDefault="00AB1928" w:rsidP="00AB1928">
      <w:pPr>
        <w:pStyle w:val="3"/>
      </w:pPr>
      <w:bookmarkStart w:id="9" w:name="_Toc134830065"/>
      <w:r w:rsidRPr="00AB1928">
        <w:t>Шаблон</w:t>
      </w:r>
      <w:bookmarkEnd w:id="9"/>
    </w:p>
    <w:p w:rsidR="00E80BCC" w:rsidRDefault="00E80BCC" w:rsidP="006176A0">
      <w:pPr>
        <w:pStyle w:val="34b"/>
      </w:pPr>
      <w:r w:rsidRPr="00843C5F">
        <w:rPr>
          <w:rStyle w:val="34ff4"/>
        </w:rPr>
        <w:t>Шаблон</w:t>
      </w:r>
      <w:r>
        <w:t xml:space="preserve"> </w:t>
      </w:r>
      <w:r w:rsidR="00F500DB">
        <w:rPr>
          <w:rStyle w:val="34ff3"/>
        </w:rPr>
        <w:t>ГОСТ_34.dotx</w:t>
      </w:r>
      <w:r>
        <w:t xml:space="preserve"> — </w:t>
      </w:r>
      <w:r w:rsidRPr="009A54CD">
        <w:t xml:space="preserve">это </w:t>
      </w:r>
      <w:r>
        <w:t xml:space="preserve">шаблон документа </w:t>
      </w:r>
      <w:r w:rsidR="00F42688">
        <w:t xml:space="preserve">в формате текстового процессора </w:t>
      </w:r>
      <w:r>
        <w:t>Microsoft Word, который</w:t>
      </w:r>
      <w:r w:rsidRPr="00E22264">
        <w:t xml:space="preserve"> содержит </w:t>
      </w:r>
      <w:r>
        <w:t xml:space="preserve">набор встроенных и пользовательских стилей, предназначенных для оформления структурных элементов документа согласно требованиям </w:t>
      </w:r>
      <w:r w:rsidRPr="00015A48">
        <w:t>КСАС</w:t>
      </w:r>
      <w:r w:rsidRPr="00E22264">
        <w:t>.</w:t>
      </w:r>
    </w:p>
    <w:p w:rsidR="00AB1928" w:rsidRPr="00175044" w:rsidRDefault="00AB1928" w:rsidP="00175044">
      <w:pPr>
        <w:pStyle w:val="3"/>
      </w:pPr>
      <w:bookmarkStart w:id="10" w:name="_Toc134830066"/>
      <w:r w:rsidRPr="00175044">
        <w:t>Мастер-документ</w:t>
      </w:r>
      <w:bookmarkEnd w:id="10"/>
    </w:p>
    <w:p w:rsidR="00E80BCC" w:rsidRDefault="00E80BCC" w:rsidP="00E80BCC">
      <w:pPr>
        <w:pStyle w:val="34b"/>
        <w:rPr>
          <w:lang w:eastAsia="ru-RU"/>
        </w:rPr>
      </w:pPr>
      <w:r w:rsidRPr="00843C5F">
        <w:rPr>
          <w:rStyle w:val="34ff4"/>
        </w:rPr>
        <w:t>Мастер-документ</w:t>
      </w:r>
      <w:r w:rsidRPr="009A54CD">
        <w:t xml:space="preserve"> </w:t>
      </w:r>
      <w:r w:rsidR="006C694F" w:rsidRPr="006C694F">
        <w:rPr>
          <w:rStyle w:val="34ff3"/>
        </w:rPr>
        <w:t>ГОСТ_34_Мастер-документ.docx</w:t>
      </w:r>
      <w:r>
        <w:rPr>
          <w:lang w:eastAsia="ru-RU"/>
        </w:rPr>
        <w:t xml:space="preserve"> — </w:t>
      </w:r>
      <w:r w:rsidRPr="009A54CD">
        <w:rPr>
          <w:lang w:eastAsia="ru-RU"/>
        </w:rPr>
        <w:t>это документ</w:t>
      </w:r>
      <w:r>
        <w:rPr>
          <w:lang w:eastAsia="ru-RU"/>
        </w:rPr>
        <w:t xml:space="preserve"> </w:t>
      </w:r>
      <w:r w:rsidR="00F42688" w:rsidRPr="00F42688">
        <w:rPr>
          <w:lang w:eastAsia="ru-RU"/>
        </w:rPr>
        <w:t xml:space="preserve">в формате текстового процессора </w:t>
      </w:r>
      <w:r>
        <w:t>Microsoft Word</w:t>
      </w:r>
      <w:r w:rsidRPr="009A54CD">
        <w:rPr>
          <w:lang w:eastAsia="ru-RU"/>
        </w:rPr>
        <w:t xml:space="preserve">, используемый в качестве </w:t>
      </w:r>
      <w:r>
        <w:rPr>
          <w:lang w:eastAsia="ru-RU"/>
        </w:rPr>
        <w:t xml:space="preserve">общего </w:t>
      </w:r>
      <w:r w:rsidRPr="009A54CD">
        <w:rPr>
          <w:lang w:eastAsia="ru-RU"/>
        </w:rPr>
        <w:t>образца для создания новых документов</w:t>
      </w:r>
      <w:r>
        <w:rPr>
          <w:lang w:eastAsia="ru-RU"/>
        </w:rPr>
        <w:t xml:space="preserve"> </w:t>
      </w:r>
      <w:r>
        <w:t xml:space="preserve">согласно требованиям </w:t>
      </w:r>
      <w:r w:rsidRPr="00015A48">
        <w:t>КСАС</w:t>
      </w:r>
      <w:r w:rsidRPr="009A54CD">
        <w:rPr>
          <w:lang w:eastAsia="ru-RU"/>
        </w:rPr>
        <w:t xml:space="preserve">. </w:t>
      </w:r>
      <w:r>
        <w:rPr>
          <w:lang w:eastAsia="ru-RU"/>
        </w:rPr>
        <w:t xml:space="preserve">В </w:t>
      </w:r>
      <w:proofErr w:type="gramStart"/>
      <w:r>
        <w:rPr>
          <w:lang w:eastAsia="ru-RU"/>
        </w:rPr>
        <w:t>мастер-документе</w:t>
      </w:r>
      <w:proofErr w:type="gramEnd"/>
      <w:r w:rsidRPr="009A54CD">
        <w:rPr>
          <w:lang w:eastAsia="ru-RU"/>
        </w:rPr>
        <w:t xml:space="preserve"> </w:t>
      </w:r>
      <w:r>
        <w:rPr>
          <w:lang w:eastAsia="ru-RU"/>
        </w:rPr>
        <w:t>определена</w:t>
      </w:r>
      <w:r w:rsidRPr="009A54CD">
        <w:rPr>
          <w:lang w:eastAsia="ru-RU"/>
        </w:rPr>
        <w:t xml:space="preserve"> основн</w:t>
      </w:r>
      <w:r>
        <w:rPr>
          <w:lang w:eastAsia="ru-RU"/>
        </w:rPr>
        <w:t>ая</w:t>
      </w:r>
      <w:r w:rsidRPr="009A54CD">
        <w:rPr>
          <w:lang w:eastAsia="ru-RU"/>
        </w:rPr>
        <w:t xml:space="preserve"> структур</w:t>
      </w:r>
      <w:r>
        <w:rPr>
          <w:lang w:eastAsia="ru-RU"/>
        </w:rPr>
        <w:t>а</w:t>
      </w:r>
      <w:r w:rsidR="00373D33">
        <w:rPr>
          <w:lang w:eastAsia="ru-RU"/>
        </w:rPr>
        <w:t>, присущая любому типу документа, выполненному согласно</w:t>
      </w:r>
      <w:r w:rsidR="00373D33">
        <w:t xml:space="preserve"> требованиям </w:t>
      </w:r>
      <w:r w:rsidR="00373D33" w:rsidRPr="00015A48">
        <w:t>КСАС</w:t>
      </w:r>
      <w:r>
        <w:rPr>
          <w:lang w:eastAsia="ru-RU"/>
        </w:rPr>
        <w:t>.</w:t>
      </w:r>
    </w:p>
    <w:p w:rsidR="00E80BCC" w:rsidRDefault="00E80BCC" w:rsidP="00E80BCC">
      <w:pPr>
        <w:pStyle w:val="34ffff2"/>
      </w:pPr>
      <w:r>
        <w:t>Мастер-документ</w:t>
      </w:r>
      <w:r w:rsidRPr="009A54CD">
        <w:t xml:space="preserve"> содержит </w:t>
      </w:r>
      <w:r>
        <w:t>следующие элементы</w:t>
      </w:r>
      <w:r w:rsidR="00450A79">
        <w:t xml:space="preserve"> (в общем виде)</w:t>
      </w:r>
      <w:r>
        <w:t>:</w:t>
      </w:r>
    </w:p>
    <w:p w:rsidR="00E80BCC" w:rsidRDefault="00E80BCC" w:rsidP="006176A0">
      <w:pPr>
        <w:pStyle w:val="3413"/>
        <w:keepNext/>
      </w:pPr>
      <w:r>
        <w:t>титульный лист;</w:t>
      </w:r>
    </w:p>
    <w:p w:rsidR="00E80BCC" w:rsidRDefault="00E80BCC" w:rsidP="00E80BCC">
      <w:pPr>
        <w:pStyle w:val="3413"/>
      </w:pPr>
      <w:r>
        <w:t>содержание;</w:t>
      </w:r>
    </w:p>
    <w:p w:rsidR="00E80BCC" w:rsidRDefault="00E80BCC" w:rsidP="00E80BCC">
      <w:pPr>
        <w:pStyle w:val="3413"/>
      </w:pPr>
      <w:r>
        <w:lastRenderedPageBreak/>
        <w:t>первый, нумерованный раздел «Введение» с добавленными подразделами;</w:t>
      </w:r>
    </w:p>
    <w:p w:rsidR="00E80BCC" w:rsidRDefault="00E80BCC" w:rsidP="00E80BCC">
      <w:pPr>
        <w:pStyle w:val="3413"/>
      </w:pPr>
      <w:r>
        <w:t>приложение;</w:t>
      </w:r>
    </w:p>
    <w:p w:rsidR="00E80BCC" w:rsidRDefault="00E44AD6" w:rsidP="00E80BCC">
      <w:pPr>
        <w:pStyle w:val="3413"/>
      </w:pPr>
      <w:r>
        <w:t xml:space="preserve">раздел «Перечень </w:t>
      </w:r>
      <w:r w:rsidR="00E80BCC">
        <w:t>сокращений</w:t>
      </w:r>
      <w:r>
        <w:t>»</w:t>
      </w:r>
      <w:r w:rsidR="00E80BCC">
        <w:t>;</w:t>
      </w:r>
    </w:p>
    <w:p w:rsidR="00E80BCC" w:rsidRDefault="00E44AD6" w:rsidP="00E80BCC">
      <w:pPr>
        <w:pStyle w:val="3413"/>
      </w:pPr>
      <w:r>
        <w:t>раздел «Перечень</w:t>
      </w:r>
      <w:r w:rsidR="00E80BCC">
        <w:t xml:space="preserve"> терминов</w:t>
      </w:r>
      <w:r>
        <w:t>»</w:t>
      </w:r>
      <w:r w:rsidR="00E80BCC">
        <w:t>;</w:t>
      </w:r>
    </w:p>
    <w:p w:rsidR="00E80BCC" w:rsidRDefault="00E80BCC" w:rsidP="00E80BCC">
      <w:pPr>
        <w:pStyle w:val="3413"/>
      </w:pPr>
      <w:r w:rsidRPr="00BB426D">
        <w:t>лист регистрации изменений</w:t>
      </w:r>
      <w:r>
        <w:t>;</w:t>
      </w:r>
    </w:p>
    <w:p w:rsidR="00E80BCC" w:rsidRPr="00E22264" w:rsidRDefault="00E80BCC" w:rsidP="00E80BCC">
      <w:pPr>
        <w:pStyle w:val="3413"/>
      </w:pPr>
      <w:r>
        <w:t>основные надписи (в рамке, размещенной в колонтитулах)</w:t>
      </w:r>
      <w:r w:rsidRPr="009A54CD">
        <w:t>.</w:t>
      </w:r>
    </w:p>
    <w:p w:rsidR="00E80BCC" w:rsidRDefault="00DB4FE3" w:rsidP="00E80BCC">
      <w:pPr>
        <w:pStyle w:val="34b"/>
      </w:pPr>
      <w:r>
        <w:t xml:space="preserve">Титульный лист, параметры </w:t>
      </w:r>
      <w:r w:rsidR="00E80BCC">
        <w:t xml:space="preserve">страниц, нумерация страниц и структурные элементы </w:t>
      </w:r>
      <w:proofErr w:type="gramStart"/>
      <w:r w:rsidR="00E80BCC">
        <w:rPr>
          <w:lang w:eastAsia="ru-RU"/>
        </w:rPr>
        <w:t>мастер-документа</w:t>
      </w:r>
      <w:proofErr w:type="gramEnd"/>
      <w:r w:rsidR="00E80BCC">
        <w:rPr>
          <w:lang w:eastAsia="ru-RU"/>
        </w:rPr>
        <w:t xml:space="preserve"> оформлены согласно требованиям </w:t>
      </w:r>
      <w:r w:rsidR="00E80BCC">
        <w:t>ГОСТ </w:t>
      </w:r>
      <w:r w:rsidR="00843C5F">
        <w:t>2.105-2019</w:t>
      </w:r>
      <w:r w:rsidR="00E80BCC">
        <w:t>.</w:t>
      </w:r>
    </w:p>
    <w:p w:rsidR="00E80BCC" w:rsidRDefault="00167C9D" w:rsidP="00E80BCC">
      <w:pPr>
        <w:pStyle w:val="34b"/>
        <w:rPr>
          <w:lang w:eastAsia="ru-RU"/>
        </w:rPr>
      </w:pPr>
      <w:r>
        <w:t>Ко всем</w:t>
      </w:r>
      <w:r w:rsidR="00E80BCC">
        <w:t xml:space="preserve"> структурны</w:t>
      </w:r>
      <w:r>
        <w:t>м</w:t>
      </w:r>
      <w:r w:rsidR="00E80BCC">
        <w:t xml:space="preserve"> элемент</w:t>
      </w:r>
      <w:r>
        <w:t>ам</w:t>
      </w:r>
      <w:r w:rsidR="00E80BCC">
        <w:t xml:space="preserve"> </w:t>
      </w:r>
      <w:r>
        <w:rPr>
          <w:lang w:eastAsia="ru-RU"/>
        </w:rPr>
        <w:t>применены</w:t>
      </w:r>
      <w:r w:rsidR="00E80BCC">
        <w:rPr>
          <w:lang w:eastAsia="ru-RU"/>
        </w:rPr>
        <w:t xml:space="preserve"> стил</w:t>
      </w:r>
      <w:r>
        <w:rPr>
          <w:lang w:eastAsia="ru-RU"/>
        </w:rPr>
        <w:t>и</w:t>
      </w:r>
      <w:r w:rsidR="00E80BCC">
        <w:rPr>
          <w:lang w:eastAsia="ru-RU"/>
        </w:rPr>
        <w:t xml:space="preserve"> шаблона </w:t>
      </w:r>
      <w:r w:rsidR="00F500DB">
        <w:rPr>
          <w:rStyle w:val="34ff3"/>
        </w:rPr>
        <w:t>ГОСТ_34.dotx</w:t>
      </w:r>
      <w:r w:rsidR="00E80BCC">
        <w:rPr>
          <w:lang w:eastAsia="ru-RU"/>
        </w:rPr>
        <w:t>.</w:t>
      </w:r>
    </w:p>
    <w:p w:rsidR="00E80BCC" w:rsidRDefault="00E80BCC" w:rsidP="00E80BCC">
      <w:pPr>
        <w:pStyle w:val="34b"/>
      </w:pPr>
      <w:r>
        <w:rPr>
          <w:lang w:eastAsia="ru-RU"/>
        </w:rPr>
        <w:t xml:space="preserve">Основные надписи выполнены согласно требованиям </w:t>
      </w:r>
      <w:r>
        <w:t>ГОСТ</w:t>
      </w:r>
      <w:r w:rsidR="00D0631A">
        <w:t> </w:t>
      </w:r>
      <w:r w:rsidR="00843C5F">
        <w:t>2.105-2019</w:t>
      </w:r>
      <w:r>
        <w:t xml:space="preserve"> и ГОСТ</w:t>
      </w:r>
      <w:r w:rsidR="00D0631A">
        <w:t> </w:t>
      </w:r>
      <w:r w:rsidRPr="009C6A15">
        <w:t>2.104</w:t>
      </w:r>
      <w:r>
        <w:t>-</w:t>
      </w:r>
      <w:r w:rsidRPr="009C6A15">
        <w:t>2006</w:t>
      </w:r>
      <w:r>
        <w:t>.</w:t>
      </w:r>
    </w:p>
    <w:p w:rsidR="00DF0ABA" w:rsidRDefault="00C5360C" w:rsidP="00477440">
      <w:pPr>
        <w:pStyle w:val="3"/>
      </w:pPr>
      <w:bookmarkStart w:id="11" w:name="_Toc134830067"/>
      <w:r>
        <w:t xml:space="preserve">Образцы </w:t>
      </w:r>
      <w:r w:rsidR="00DF0ABA">
        <w:t>страниц различного формата</w:t>
      </w:r>
      <w:bookmarkEnd w:id="11"/>
    </w:p>
    <w:p w:rsidR="00DF0ABA" w:rsidRDefault="00C5360C" w:rsidP="00DF0ABA">
      <w:pPr>
        <w:pStyle w:val="34b"/>
        <w:rPr>
          <w:lang w:eastAsia="ru-RU"/>
        </w:rPr>
      </w:pPr>
      <w:r w:rsidRPr="0060744A">
        <w:rPr>
          <w:rStyle w:val="34ff4"/>
        </w:rPr>
        <w:t xml:space="preserve">Образцы </w:t>
      </w:r>
      <w:r w:rsidR="00DF0ABA" w:rsidRPr="0060744A">
        <w:rPr>
          <w:rStyle w:val="34ff4"/>
        </w:rPr>
        <w:t>страниц различного формата</w:t>
      </w:r>
      <w:r w:rsidR="00DF0ABA">
        <w:rPr>
          <w:lang w:eastAsia="ru-RU"/>
        </w:rPr>
        <w:t xml:space="preserve"> — </w:t>
      </w:r>
      <w:r w:rsidR="00DF0ABA" w:rsidRPr="009A54CD">
        <w:rPr>
          <w:lang w:eastAsia="ru-RU"/>
        </w:rPr>
        <w:t>это документ</w:t>
      </w:r>
      <w:r w:rsidR="00DF0ABA">
        <w:rPr>
          <w:lang w:eastAsia="ru-RU"/>
        </w:rPr>
        <w:t xml:space="preserve">ы </w:t>
      </w:r>
      <w:r w:rsidR="00DF0ABA" w:rsidRPr="00F42688">
        <w:rPr>
          <w:lang w:eastAsia="ru-RU"/>
        </w:rPr>
        <w:t xml:space="preserve">в формате текстового процессора </w:t>
      </w:r>
      <w:r w:rsidR="00DF0ABA">
        <w:t>Microsoft Word</w:t>
      </w:r>
      <w:r w:rsidR="00DF0ABA" w:rsidRPr="009A54CD">
        <w:rPr>
          <w:lang w:eastAsia="ru-RU"/>
        </w:rPr>
        <w:t xml:space="preserve">, </w:t>
      </w:r>
      <w:r w:rsidR="006C1536">
        <w:rPr>
          <w:lang w:eastAsia="ru-RU"/>
        </w:rPr>
        <w:t>которые используются</w:t>
      </w:r>
      <w:r w:rsidR="00DF0ABA">
        <w:rPr>
          <w:lang w:eastAsia="ru-RU"/>
        </w:rPr>
        <w:t xml:space="preserve"> для добавления </w:t>
      </w:r>
      <w:r w:rsidR="00C96F95">
        <w:rPr>
          <w:lang w:eastAsia="ru-RU"/>
        </w:rPr>
        <w:t>страниц с альбомной ориентацией формата А</w:t>
      </w:r>
      <w:proofErr w:type="gramStart"/>
      <w:r w:rsidR="00C96F95">
        <w:rPr>
          <w:lang w:eastAsia="ru-RU"/>
        </w:rPr>
        <w:t>4</w:t>
      </w:r>
      <w:proofErr w:type="gramEnd"/>
      <w:r w:rsidR="00C96F95">
        <w:rPr>
          <w:lang w:eastAsia="ru-RU"/>
        </w:rPr>
        <w:t xml:space="preserve"> или </w:t>
      </w:r>
      <w:r w:rsidR="00C96F95" w:rsidRPr="00DF0ABA">
        <w:rPr>
          <w:lang w:eastAsia="ru-RU"/>
        </w:rPr>
        <w:t>А3</w:t>
      </w:r>
      <w:r w:rsidR="00C96F95">
        <w:rPr>
          <w:lang w:eastAsia="ru-RU"/>
        </w:rPr>
        <w:t xml:space="preserve"> или книжной ориентацией формата</w:t>
      </w:r>
      <w:r w:rsidR="00C96F95" w:rsidRPr="00DF0ABA">
        <w:rPr>
          <w:lang w:eastAsia="ru-RU"/>
        </w:rPr>
        <w:t xml:space="preserve"> А3</w:t>
      </w:r>
      <w:r w:rsidR="00C96F95">
        <w:rPr>
          <w:lang w:eastAsia="ru-RU"/>
        </w:rPr>
        <w:t xml:space="preserve"> </w:t>
      </w:r>
      <w:r w:rsidR="00DF0ABA">
        <w:rPr>
          <w:lang w:eastAsia="ru-RU"/>
        </w:rPr>
        <w:t xml:space="preserve">в документы, </w:t>
      </w:r>
      <w:r w:rsidR="009C374B">
        <w:rPr>
          <w:lang w:eastAsia="ru-RU"/>
        </w:rPr>
        <w:t>созданные</w:t>
      </w:r>
      <w:r w:rsidR="00153D9D">
        <w:rPr>
          <w:lang w:eastAsia="ru-RU"/>
        </w:rPr>
        <w:t xml:space="preserve"> на </w:t>
      </w:r>
      <w:r w:rsidR="00E57A84">
        <w:rPr>
          <w:lang w:eastAsia="ru-RU"/>
        </w:rPr>
        <w:t xml:space="preserve">основе </w:t>
      </w:r>
      <w:r w:rsidR="00E57A84">
        <w:t>средств «</w:t>
      </w:r>
      <w:proofErr w:type="spellStart"/>
      <w:r w:rsidR="00E57A84">
        <w:t>Филогост</w:t>
      </w:r>
      <w:proofErr w:type="spellEnd"/>
      <w:r w:rsidR="00E57A84">
        <w:t>»</w:t>
      </w:r>
      <w:r w:rsidR="00DF0ABA">
        <w:rPr>
          <w:lang w:eastAsia="ru-RU"/>
        </w:rPr>
        <w:t>.</w:t>
      </w:r>
    </w:p>
    <w:p w:rsidR="00DF0ABA" w:rsidRDefault="00DF0ABA" w:rsidP="00DF0ABA">
      <w:pPr>
        <w:pStyle w:val="34b"/>
        <w:rPr>
          <w:lang w:eastAsia="ru-RU"/>
        </w:rPr>
      </w:pPr>
      <w:r>
        <w:rPr>
          <w:lang w:eastAsia="ru-RU"/>
        </w:rPr>
        <w:t>В компле</w:t>
      </w:r>
      <w:proofErr w:type="gramStart"/>
      <w:r>
        <w:rPr>
          <w:lang w:eastAsia="ru-RU"/>
        </w:rPr>
        <w:t>кт вкл</w:t>
      </w:r>
      <w:proofErr w:type="gramEnd"/>
      <w:r>
        <w:rPr>
          <w:lang w:eastAsia="ru-RU"/>
        </w:rPr>
        <w:t>ючены следующие документы:</w:t>
      </w:r>
    </w:p>
    <w:p w:rsidR="00DF0ABA" w:rsidRPr="00DF0ABA" w:rsidRDefault="00186C42" w:rsidP="00DF0ABA">
      <w:pPr>
        <w:pStyle w:val="3413"/>
      </w:pPr>
      <w:r w:rsidRPr="00DF0ABA">
        <w:rPr>
          <w:rStyle w:val="34ff3"/>
        </w:rPr>
        <w:t>ГОСТ_34_Альбомный</w:t>
      </w:r>
      <w:r>
        <w:rPr>
          <w:rStyle w:val="34ff3"/>
        </w:rPr>
        <w:t>_</w:t>
      </w:r>
      <w:r w:rsidRPr="00DF0ABA">
        <w:rPr>
          <w:rStyle w:val="34ff3"/>
        </w:rPr>
        <w:t>лист_А</w:t>
      </w:r>
      <w:proofErr w:type="gramStart"/>
      <w:r w:rsidRPr="00DF0ABA">
        <w:rPr>
          <w:rStyle w:val="34ff3"/>
        </w:rPr>
        <w:t>4</w:t>
      </w:r>
      <w:proofErr w:type="gramEnd"/>
      <w:r w:rsidRPr="00DF0ABA">
        <w:rPr>
          <w:rStyle w:val="34ff3"/>
        </w:rPr>
        <w:t>.docx</w:t>
      </w:r>
      <w:r w:rsidR="00DF0ABA">
        <w:t>;</w:t>
      </w:r>
    </w:p>
    <w:p w:rsidR="00DF0ABA" w:rsidRPr="00DF0ABA" w:rsidRDefault="00186C42" w:rsidP="00DF0ABA">
      <w:pPr>
        <w:pStyle w:val="3413"/>
      </w:pPr>
      <w:r w:rsidRPr="00DF0ABA">
        <w:rPr>
          <w:rStyle w:val="34ff3"/>
        </w:rPr>
        <w:t>ГОСТ_34_Альбомный</w:t>
      </w:r>
      <w:r>
        <w:rPr>
          <w:rStyle w:val="34ff3"/>
        </w:rPr>
        <w:t>_</w:t>
      </w:r>
      <w:r w:rsidRPr="00DF0ABA">
        <w:rPr>
          <w:rStyle w:val="34ff3"/>
        </w:rPr>
        <w:t>лист_А3.docx</w:t>
      </w:r>
      <w:r w:rsidR="00DF0ABA">
        <w:t>;</w:t>
      </w:r>
    </w:p>
    <w:p w:rsidR="00DF0ABA" w:rsidRDefault="00DF0ABA" w:rsidP="00DF0ABA">
      <w:pPr>
        <w:pStyle w:val="3413"/>
      </w:pPr>
      <w:r w:rsidRPr="00DF0ABA">
        <w:rPr>
          <w:rStyle w:val="34ff3"/>
        </w:rPr>
        <w:t>ГОСТ_34_Книжный</w:t>
      </w:r>
      <w:r w:rsidR="00007FE5">
        <w:rPr>
          <w:rStyle w:val="34ff3"/>
        </w:rPr>
        <w:t>_</w:t>
      </w:r>
      <w:r w:rsidRPr="00DF0ABA">
        <w:rPr>
          <w:rStyle w:val="34ff3"/>
        </w:rPr>
        <w:t>лист_А3.docx</w:t>
      </w:r>
      <w:r>
        <w:t>.</w:t>
      </w:r>
    </w:p>
    <w:p w:rsidR="0065666B" w:rsidRDefault="00DB6E97" w:rsidP="00DB6E97">
      <w:pPr>
        <w:pStyle w:val="34b"/>
        <w:rPr>
          <w:lang w:eastAsia="ru-RU"/>
        </w:rPr>
      </w:pPr>
      <w:r w:rsidRPr="00DB6E97">
        <w:t>Каждый документ содержит две стандартные пустые страницы А</w:t>
      </w:r>
      <w:proofErr w:type="gramStart"/>
      <w:r w:rsidRPr="00DB6E97">
        <w:t>4</w:t>
      </w:r>
      <w:proofErr w:type="gramEnd"/>
      <w:r w:rsidRPr="00DB6E97">
        <w:t xml:space="preserve"> с книжной ориентацией (первая и последняя) и одну </w:t>
      </w:r>
      <w:r>
        <w:t xml:space="preserve">пустую </w:t>
      </w:r>
      <w:r w:rsidRPr="00DB6E97">
        <w:t xml:space="preserve">страницу </w:t>
      </w:r>
      <w:r w:rsidR="00D90253">
        <w:t xml:space="preserve">другого </w:t>
      </w:r>
      <w:r w:rsidRPr="00DB6E97">
        <w:t>формата (2я страница в документе).</w:t>
      </w:r>
      <w:r>
        <w:t xml:space="preserve"> </w:t>
      </w:r>
      <w:r w:rsidR="0065666B">
        <w:rPr>
          <w:lang w:eastAsia="ru-RU"/>
        </w:rPr>
        <w:t>Ориентация и формат этой страницы указаны в названии файла.</w:t>
      </w:r>
    </w:p>
    <w:p w:rsidR="00DB6E97" w:rsidRPr="00DB6E97" w:rsidRDefault="00E87A41" w:rsidP="00DB6E97">
      <w:pPr>
        <w:pStyle w:val="34b"/>
        <w:rPr>
          <w:lang w:eastAsia="ru-RU"/>
        </w:rPr>
      </w:pPr>
      <w:r>
        <w:t>П</w:t>
      </w:r>
      <w:r w:rsidRPr="00DB6E97">
        <w:t>устые страницы А</w:t>
      </w:r>
      <w:proofErr w:type="gramStart"/>
      <w:r w:rsidRPr="00DB6E97">
        <w:t>4</w:t>
      </w:r>
      <w:proofErr w:type="gramEnd"/>
      <w:r w:rsidRPr="00DB6E97">
        <w:t xml:space="preserve"> с книжной ориентацией</w:t>
      </w:r>
      <w:r>
        <w:t xml:space="preserve"> </w:t>
      </w:r>
      <w:r w:rsidR="00DB6E97">
        <w:t xml:space="preserve">добавлены для того, чтобы при вставке </w:t>
      </w:r>
      <w:r w:rsidR="002E15E7">
        <w:t xml:space="preserve">из этих файлов </w:t>
      </w:r>
      <w:r w:rsidR="00DB6E97">
        <w:t>в другой документ страницы с форматом, отличным от стандартного, не нарушалось оформление документа.</w:t>
      </w:r>
    </w:p>
    <w:p w:rsidR="008923AE" w:rsidRDefault="008923AE" w:rsidP="008923AE">
      <w:pPr>
        <w:pStyle w:val="3"/>
      </w:pPr>
      <w:bookmarkStart w:id="12" w:name="_Toc134830068"/>
      <w:r w:rsidRPr="008923AE">
        <w:t>Пустограф</w:t>
      </w:r>
      <w:r>
        <w:t>ки</w:t>
      </w:r>
      <w:bookmarkEnd w:id="12"/>
    </w:p>
    <w:p w:rsidR="001B46E2" w:rsidRDefault="00450A79" w:rsidP="008923AE">
      <w:pPr>
        <w:pStyle w:val="34b"/>
      </w:pPr>
      <w:proofErr w:type="spellStart"/>
      <w:r w:rsidRPr="0060744A">
        <w:rPr>
          <w:rStyle w:val="34ff4"/>
        </w:rPr>
        <w:t>Пустограф</w:t>
      </w:r>
      <w:r w:rsidR="00433963" w:rsidRPr="0060744A">
        <w:rPr>
          <w:rStyle w:val="34ff4"/>
        </w:rPr>
        <w:t>кой</w:t>
      </w:r>
      <w:proofErr w:type="spellEnd"/>
      <w:r w:rsidR="00433963">
        <w:rPr>
          <w:lang w:eastAsia="ru-RU"/>
        </w:rPr>
        <w:t xml:space="preserve"> в </w:t>
      </w:r>
      <w:r w:rsidR="00C517E0">
        <w:rPr>
          <w:lang w:eastAsia="ru-RU"/>
        </w:rPr>
        <w:t>настоящем</w:t>
      </w:r>
      <w:r w:rsidR="00433963">
        <w:rPr>
          <w:lang w:eastAsia="ru-RU"/>
        </w:rPr>
        <w:t xml:space="preserve"> пособии называется</w:t>
      </w:r>
      <w:r>
        <w:rPr>
          <w:lang w:eastAsia="ru-RU"/>
        </w:rPr>
        <w:t xml:space="preserve"> </w:t>
      </w:r>
      <w:r w:rsidRPr="009A54CD">
        <w:rPr>
          <w:lang w:eastAsia="ru-RU"/>
        </w:rPr>
        <w:t>документ</w:t>
      </w:r>
      <w:r>
        <w:rPr>
          <w:lang w:eastAsia="ru-RU"/>
        </w:rPr>
        <w:t xml:space="preserve"> </w:t>
      </w:r>
      <w:r w:rsidR="00DB3D0D" w:rsidRPr="00F42688">
        <w:rPr>
          <w:lang w:eastAsia="ru-RU"/>
        </w:rPr>
        <w:t xml:space="preserve">в формате текстового процессора </w:t>
      </w:r>
      <w:r>
        <w:t>Microsoft Word</w:t>
      </w:r>
      <w:r w:rsidRPr="009A54CD">
        <w:rPr>
          <w:lang w:eastAsia="ru-RU"/>
        </w:rPr>
        <w:t xml:space="preserve">, </w:t>
      </w:r>
      <w:r>
        <w:rPr>
          <w:lang w:eastAsia="ru-RU"/>
        </w:rPr>
        <w:t>которы</w:t>
      </w:r>
      <w:r w:rsidR="00433963">
        <w:rPr>
          <w:lang w:eastAsia="ru-RU"/>
        </w:rPr>
        <w:t>й</w:t>
      </w:r>
      <w:r>
        <w:rPr>
          <w:lang w:eastAsia="ru-RU"/>
        </w:rPr>
        <w:t xml:space="preserve"> явля</w:t>
      </w:r>
      <w:r w:rsidR="00433963">
        <w:rPr>
          <w:lang w:eastAsia="ru-RU"/>
        </w:rPr>
        <w:t>е</w:t>
      </w:r>
      <w:r>
        <w:rPr>
          <w:lang w:eastAsia="ru-RU"/>
        </w:rPr>
        <w:t>тся</w:t>
      </w:r>
      <w:r w:rsidRPr="009A54CD">
        <w:rPr>
          <w:lang w:eastAsia="ru-RU"/>
        </w:rPr>
        <w:t xml:space="preserve"> образц</w:t>
      </w:r>
      <w:r w:rsidR="00433963">
        <w:rPr>
          <w:lang w:eastAsia="ru-RU"/>
        </w:rPr>
        <w:t>ом</w:t>
      </w:r>
      <w:r w:rsidRPr="009A54CD">
        <w:rPr>
          <w:lang w:eastAsia="ru-RU"/>
        </w:rPr>
        <w:t xml:space="preserve"> для создания новых документов</w:t>
      </w:r>
      <w:r>
        <w:rPr>
          <w:lang w:eastAsia="ru-RU"/>
        </w:rPr>
        <w:t xml:space="preserve"> </w:t>
      </w:r>
      <w:r w:rsidR="001B46E2">
        <w:t>определенного</w:t>
      </w:r>
      <w:r w:rsidRPr="0009419A">
        <w:t xml:space="preserve"> тип</w:t>
      </w:r>
      <w:r w:rsidR="001B46E2">
        <w:t>а</w:t>
      </w:r>
      <w:r w:rsidRPr="0009419A">
        <w:t>, разрабатываемых на стадиях создания АС</w:t>
      </w:r>
      <w:r w:rsidR="001B46E2">
        <w:rPr>
          <w:lang w:eastAsia="ru-RU"/>
        </w:rPr>
        <w:t>.</w:t>
      </w:r>
    </w:p>
    <w:p w:rsidR="008923AE" w:rsidRDefault="00450A79" w:rsidP="008923AE">
      <w:pPr>
        <w:pStyle w:val="34b"/>
        <w:rPr>
          <w:lang w:eastAsia="ru-RU"/>
        </w:rPr>
      </w:pPr>
      <w:r>
        <w:rPr>
          <w:lang w:eastAsia="ru-RU"/>
        </w:rPr>
        <w:t xml:space="preserve">В каждой </w:t>
      </w:r>
      <w:proofErr w:type="spellStart"/>
      <w:r>
        <w:rPr>
          <w:lang w:eastAsia="ru-RU"/>
        </w:rPr>
        <w:t>пустографке</w:t>
      </w:r>
      <w:proofErr w:type="spellEnd"/>
      <w:r w:rsidRPr="009A54CD">
        <w:rPr>
          <w:lang w:eastAsia="ru-RU"/>
        </w:rPr>
        <w:t xml:space="preserve"> </w:t>
      </w:r>
      <w:r>
        <w:rPr>
          <w:lang w:eastAsia="ru-RU"/>
        </w:rPr>
        <w:t>определена</w:t>
      </w:r>
      <w:r w:rsidRPr="009A54CD">
        <w:rPr>
          <w:lang w:eastAsia="ru-RU"/>
        </w:rPr>
        <w:t xml:space="preserve"> </w:t>
      </w:r>
      <w:r w:rsidR="00DB3D0D" w:rsidRPr="009A54CD">
        <w:rPr>
          <w:lang w:eastAsia="ru-RU"/>
        </w:rPr>
        <w:t>основн</w:t>
      </w:r>
      <w:r w:rsidR="00DB3D0D">
        <w:rPr>
          <w:lang w:eastAsia="ru-RU"/>
        </w:rPr>
        <w:t>ая</w:t>
      </w:r>
      <w:r w:rsidR="00DB3D0D" w:rsidRPr="009A54CD">
        <w:rPr>
          <w:lang w:eastAsia="ru-RU"/>
        </w:rPr>
        <w:t xml:space="preserve"> </w:t>
      </w:r>
      <w:r w:rsidRPr="009A54CD">
        <w:rPr>
          <w:lang w:eastAsia="ru-RU"/>
        </w:rPr>
        <w:t>структур</w:t>
      </w:r>
      <w:r>
        <w:rPr>
          <w:lang w:eastAsia="ru-RU"/>
        </w:rPr>
        <w:t>а</w:t>
      </w:r>
      <w:r w:rsidR="00DB3D0D">
        <w:rPr>
          <w:lang w:eastAsia="ru-RU"/>
        </w:rPr>
        <w:t xml:space="preserve">, присущая указанному </w:t>
      </w:r>
      <w:r w:rsidR="00CF2477">
        <w:rPr>
          <w:lang w:eastAsia="ru-RU"/>
        </w:rPr>
        <w:t xml:space="preserve">в ее названии </w:t>
      </w:r>
      <w:r w:rsidR="00DB3D0D">
        <w:rPr>
          <w:lang w:eastAsia="ru-RU"/>
        </w:rPr>
        <w:t>типу документа</w:t>
      </w:r>
      <w:r w:rsidR="003313C1">
        <w:rPr>
          <w:lang w:eastAsia="ru-RU"/>
        </w:rPr>
        <w:t>,</w:t>
      </w:r>
      <w:r w:rsidR="00DB3D0D">
        <w:rPr>
          <w:lang w:eastAsia="ru-RU"/>
        </w:rPr>
        <w:t xml:space="preserve"> согласно</w:t>
      </w:r>
      <w:r w:rsidR="00DB3D0D">
        <w:t xml:space="preserve"> требованиям </w:t>
      </w:r>
      <w:r w:rsidR="00DB3D0D" w:rsidRPr="00015A48">
        <w:t>КСАС</w:t>
      </w:r>
      <w:r>
        <w:rPr>
          <w:lang w:eastAsia="ru-RU"/>
        </w:rPr>
        <w:t>.</w:t>
      </w:r>
    </w:p>
    <w:p w:rsidR="00450A79" w:rsidRDefault="001B46E2" w:rsidP="00450A79">
      <w:pPr>
        <w:pStyle w:val="34ffff2"/>
      </w:pPr>
      <w:r>
        <w:lastRenderedPageBreak/>
        <w:t>Пустографка</w:t>
      </w:r>
      <w:r w:rsidRPr="009A54CD">
        <w:t xml:space="preserve"> </w:t>
      </w:r>
      <w:r w:rsidR="00450A79" w:rsidRPr="009A54CD">
        <w:t xml:space="preserve">содержит </w:t>
      </w:r>
      <w:r w:rsidR="00450A79">
        <w:t>следующие элементы:</w:t>
      </w:r>
    </w:p>
    <w:p w:rsidR="00450A79" w:rsidRDefault="00450A79" w:rsidP="00450A79">
      <w:pPr>
        <w:pStyle w:val="3413"/>
      </w:pPr>
      <w:r>
        <w:t xml:space="preserve">титульный лист с указанием типа и </w:t>
      </w:r>
      <w:r w:rsidR="00C319B4">
        <w:t xml:space="preserve">общего </w:t>
      </w:r>
      <w:r>
        <w:t>обозначения документа;</w:t>
      </w:r>
    </w:p>
    <w:p w:rsidR="00450A79" w:rsidRDefault="00450A79" w:rsidP="001B46E2">
      <w:pPr>
        <w:pStyle w:val="3413"/>
      </w:pPr>
      <w:r w:rsidRPr="00C319B4">
        <w:t xml:space="preserve">разделы </w:t>
      </w:r>
      <w:r w:rsidR="001B46E2">
        <w:t>(</w:t>
      </w:r>
      <w:r w:rsidRPr="00C319B4">
        <w:t>и подразделы</w:t>
      </w:r>
      <w:r w:rsidR="001B46E2">
        <w:t>) в соответствии с типом</w:t>
      </w:r>
      <w:r w:rsidRPr="00C319B4">
        <w:t xml:space="preserve"> документа</w:t>
      </w:r>
      <w:r w:rsidR="001B46E2">
        <w:t xml:space="preserve"> (на основании </w:t>
      </w:r>
      <w:r w:rsidR="001B46E2" w:rsidRPr="001B46E2">
        <w:t xml:space="preserve">РД </w:t>
      </w:r>
      <w:r w:rsidR="00843C5F">
        <w:t>59795-2021</w:t>
      </w:r>
      <w:r w:rsidR="001B46E2">
        <w:t>)</w:t>
      </w:r>
      <w:r>
        <w:t>;</w:t>
      </w:r>
    </w:p>
    <w:p w:rsidR="00450A79" w:rsidRDefault="00450A79" w:rsidP="00450A79">
      <w:pPr>
        <w:pStyle w:val="3413"/>
      </w:pPr>
      <w:r w:rsidRPr="00BB426D">
        <w:t>лист регистрации изменений</w:t>
      </w:r>
      <w:r>
        <w:t>;</w:t>
      </w:r>
    </w:p>
    <w:p w:rsidR="00450A79" w:rsidRPr="00E22264" w:rsidRDefault="00450A79" w:rsidP="00450A79">
      <w:pPr>
        <w:pStyle w:val="3413"/>
      </w:pPr>
      <w:r>
        <w:t>основные надписи (в рамке, размещенной в колонтитулах)</w:t>
      </w:r>
      <w:r w:rsidRPr="009A54CD">
        <w:t>.</w:t>
      </w:r>
    </w:p>
    <w:p w:rsidR="001B46E2" w:rsidRDefault="001B46E2" w:rsidP="001B46E2">
      <w:pPr>
        <w:pStyle w:val="34ffff2"/>
      </w:pPr>
      <w:r>
        <w:t>Пустографки для большинства типов документов также могут</w:t>
      </w:r>
      <w:r w:rsidRPr="009A54CD">
        <w:t xml:space="preserve"> содерж</w:t>
      </w:r>
      <w:r>
        <w:t>ать</w:t>
      </w:r>
      <w:r w:rsidRPr="009A54CD">
        <w:t xml:space="preserve"> </w:t>
      </w:r>
      <w:r>
        <w:t>следующие элементы:</w:t>
      </w:r>
    </w:p>
    <w:p w:rsidR="001B46E2" w:rsidRDefault="001B46E2" w:rsidP="001B46E2">
      <w:pPr>
        <w:pStyle w:val="3413"/>
      </w:pPr>
      <w:r>
        <w:t>содержание (оглавление);</w:t>
      </w:r>
    </w:p>
    <w:p w:rsidR="001B46E2" w:rsidRDefault="001B46E2" w:rsidP="001B46E2">
      <w:pPr>
        <w:pStyle w:val="3413"/>
      </w:pPr>
      <w:r>
        <w:t>приложение;</w:t>
      </w:r>
    </w:p>
    <w:p w:rsidR="001B46E2" w:rsidRDefault="001B46E2" w:rsidP="001B46E2">
      <w:pPr>
        <w:pStyle w:val="3413"/>
      </w:pPr>
      <w:r>
        <w:t>раздел «Перечень сокращений»;</w:t>
      </w:r>
    </w:p>
    <w:p w:rsidR="001B46E2" w:rsidRPr="00E22264" w:rsidRDefault="001B46E2" w:rsidP="001B46E2">
      <w:pPr>
        <w:pStyle w:val="3413"/>
      </w:pPr>
      <w:r>
        <w:t>раздел «Перечень терминов»</w:t>
      </w:r>
      <w:r w:rsidRPr="009A54CD">
        <w:t>.</w:t>
      </w:r>
    </w:p>
    <w:p w:rsidR="00450A79" w:rsidRDefault="00DB4FE3" w:rsidP="00450A79">
      <w:pPr>
        <w:pStyle w:val="34b"/>
      </w:pPr>
      <w:r>
        <w:t xml:space="preserve">Титульный лист, параметры </w:t>
      </w:r>
      <w:r w:rsidR="00450A79">
        <w:t xml:space="preserve">страниц, нумерация страниц и структурные элементы </w:t>
      </w:r>
      <w:r w:rsidR="00C319B4">
        <w:rPr>
          <w:lang w:eastAsia="ru-RU"/>
        </w:rPr>
        <w:t>пустограф</w:t>
      </w:r>
      <w:r w:rsidR="001B46E2">
        <w:rPr>
          <w:lang w:eastAsia="ru-RU"/>
        </w:rPr>
        <w:t>ок</w:t>
      </w:r>
      <w:r w:rsidR="00450A79">
        <w:rPr>
          <w:lang w:eastAsia="ru-RU"/>
        </w:rPr>
        <w:t xml:space="preserve"> оформлены согласно требованиям </w:t>
      </w:r>
      <w:r w:rsidR="00450A79">
        <w:t>ГОСТ </w:t>
      </w:r>
      <w:r w:rsidR="00843C5F">
        <w:t>2.105-2019</w:t>
      </w:r>
      <w:r w:rsidR="00450A79">
        <w:t>.</w:t>
      </w:r>
    </w:p>
    <w:p w:rsidR="00450A79" w:rsidRDefault="003D69C5" w:rsidP="00450A79">
      <w:pPr>
        <w:pStyle w:val="34b"/>
        <w:rPr>
          <w:lang w:eastAsia="ru-RU"/>
        </w:rPr>
      </w:pPr>
      <w:r>
        <w:t xml:space="preserve">Ко всем структурным элементам </w:t>
      </w:r>
      <w:r>
        <w:rPr>
          <w:lang w:eastAsia="ru-RU"/>
        </w:rPr>
        <w:t xml:space="preserve">применены стили </w:t>
      </w:r>
      <w:r w:rsidR="00450A79">
        <w:rPr>
          <w:lang w:eastAsia="ru-RU"/>
        </w:rPr>
        <w:t xml:space="preserve">шаблона </w:t>
      </w:r>
      <w:r w:rsidR="00F500DB">
        <w:rPr>
          <w:rStyle w:val="34ff3"/>
        </w:rPr>
        <w:t>ГОСТ_34.dotx</w:t>
      </w:r>
      <w:r w:rsidR="00450A79">
        <w:rPr>
          <w:lang w:eastAsia="ru-RU"/>
        </w:rPr>
        <w:t>.</w:t>
      </w:r>
    </w:p>
    <w:p w:rsidR="00450A79" w:rsidRDefault="00450A79" w:rsidP="00450A79">
      <w:pPr>
        <w:pStyle w:val="34b"/>
      </w:pPr>
      <w:r>
        <w:rPr>
          <w:lang w:eastAsia="ru-RU"/>
        </w:rPr>
        <w:t xml:space="preserve">Основные надписи выполнены согласно требованиям </w:t>
      </w:r>
      <w:r>
        <w:t>ГОСТ</w:t>
      </w:r>
      <w:r w:rsidR="006B0015">
        <w:t> </w:t>
      </w:r>
      <w:r w:rsidR="00843C5F">
        <w:t>2.105-2019</w:t>
      </w:r>
      <w:r>
        <w:t xml:space="preserve"> и ГОСТ</w:t>
      </w:r>
      <w:r w:rsidR="006B0015">
        <w:t> </w:t>
      </w:r>
      <w:r w:rsidRPr="009C6A15">
        <w:t>2.104</w:t>
      </w:r>
      <w:r>
        <w:t>-</w:t>
      </w:r>
      <w:r w:rsidRPr="009C6A15">
        <w:t>2006</w:t>
      </w:r>
      <w:r>
        <w:t>.</w:t>
      </w:r>
    </w:p>
    <w:p w:rsidR="000815D7" w:rsidRDefault="000815D7" w:rsidP="00191FED">
      <w:pPr>
        <w:pStyle w:val="34ffff2"/>
      </w:pPr>
      <w:r>
        <w:t>Большинство пустографок предназначен</w:t>
      </w:r>
      <w:r w:rsidR="004C7CDA">
        <w:t>о</w:t>
      </w:r>
      <w:r>
        <w:t xml:space="preserve"> для создания на их основе одного, определенного типа документа. В этом случае название пустографки соответствует типу документа.</w:t>
      </w:r>
    </w:p>
    <w:p w:rsidR="00572AE7" w:rsidRDefault="00C319B4" w:rsidP="00572AE7">
      <w:pPr>
        <w:pStyle w:val="34b"/>
      </w:pPr>
      <w:r>
        <w:t xml:space="preserve">Некоторые пустографки </w:t>
      </w:r>
      <w:r w:rsidR="00486595">
        <w:t>предназначены</w:t>
      </w:r>
      <w:r>
        <w:t xml:space="preserve"> </w:t>
      </w:r>
      <w:r w:rsidR="00486595">
        <w:t>для</w:t>
      </w:r>
      <w:r>
        <w:t xml:space="preserve"> </w:t>
      </w:r>
      <w:r w:rsidR="000A7727">
        <w:t xml:space="preserve">создания </w:t>
      </w:r>
      <w:r>
        <w:t>нескольк</w:t>
      </w:r>
      <w:r w:rsidR="00486595">
        <w:t>их</w:t>
      </w:r>
      <w:r>
        <w:t xml:space="preserve"> типов документов</w:t>
      </w:r>
      <w:r w:rsidR="000A7727">
        <w:t>. Названия файлов и соответствующие им типы документов приведены в таблице </w:t>
      </w:r>
      <w:r w:rsidR="000A7727">
        <w:fldChar w:fldCharType="begin"/>
      </w:r>
      <w:r w:rsidR="000A7727">
        <w:instrText xml:space="preserve"> REF _Ref410869590 \h </w:instrText>
      </w:r>
      <w:r w:rsidR="000A7727">
        <w:fldChar w:fldCharType="separate"/>
      </w:r>
      <w:r w:rsidR="00B61B63">
        <w:rPr>
          <w:noProof/>
        </w:rPr>
        <w:t>1</w:t>
      </w:r>
      <w:r w:rsidR="000A7727">
        <w:fldChar w:fldCharType="end"/>
      </w:r>
      <w:r w:rsidR="000A7727">
        <w:t>.</w:t>
      </w:r>
    </w:p>
    <w:p w:rsidR="000A7727" w:rsidRPr="000A7727" w:rsidRDefault="000A7727" w:rsidP="000A7727">
      <w:pPr>
        <w:pStyle w:val="34ff7"/>
      </w:pPr>
      <w:r>
        <w:t xml:space="preserve">Таблица </w:t>
      </w:r>
      <w:bookmarkStart w:id="13" w:name="_Ref410869590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1</w:t>
      </w:r>
      <w:r w:rsidR="006C7920">
        <w:fldChar w:fldCharType="end"/>
      </w:r>
      <w:bookmarkEnd w:id="13"/>
      <w:r>
        <w:t xml:space="preserve"> — Пустографки, </w:t>
      </w:r>
      <w:proofErr w:type="gramStart"/>
      <w:r>
        <w:t>предназначенные</w:t>
      </w:r>
      <w:proofErr w:type="gramEnd"/>
      <w:r>
        <w:t xml:space="preserve"> для нескольких типов документов</w:t>
      </w:r>
    </w:p>
    <w:tbl>
      <w:tblPr>
        <w:tblStyle w:val="af9"/>
        <w:tblW w:w="9921" w:type="dxa"/>
        <w:tblInd w:w="108" w:type="dxa"/>
        <w:tblLook w:val="04A0" w:firstRow="1" w:lastRow="0" w:firstColumn="1" w:lastColumn="0" w:noHBand="0" w:noVBand="1"/>
      </w:tblPr>
      <w:tblGrid>
        <w:gridCol w:w="4962"/>
        <w:gridCol w:w="4959"/>
      </w:tblGrid>
      <w:tr w:rsidR="000A7727" w:rsidTr="00E14958">
        <w:trPr>
          <w:cantSplit/>
          <w:tblHeader/>
        </w:trPr>
        <w:tc>
          <w:tcPr>
            <w:tcW w:w="4962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0A7727" w:rsidRPr="000A7727" w:rsidRDefault="000A7727" w:rsidP="000A7727">
            <w:pPr>
              <w:pStyle w:val="34ffe"/>
            </w:pPr>
            <w:r>
              <w:t>Название файла</w:t>
            </w:r>
          </w:p>
        </w:tc>
        <w:tc>
          <w:tcPr>
            <w:tcW w:w="4959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0A7727" w:rsidRPr="000A7727" w:rsidRDefault="000A7727" w:rsidP="000A7727">
            <w:pPr>
              <w:pStyle w:val="34ffe"/>
            </w:pPr>
            <w:r>
              <w:t>Тип документа</w:t>
            </w:r>
          </w:p>
        </w:tc>
      </w:tr>
      <w:tr w:rsidR="00A114C9" w:rsidTr="000A7727">
        <w:trPr>
          <w:cantSplit/>
        </w:trPr>
        <w:tc>
          <w:tcPr>
            <w:tcW w:w="4962" w:type="dxa"/>
            <w:tcMar>
              <w:top w:w="113" w:type="dxa"/>
              <w:bottom w:w="113" w:type="dxa"/>
            </w:tcMar>
          </w:tcPr>
          <w:p w:rsidR="00A114C9" w:rsidRPr="00572AE7" w:rsidRDefault="00A114C9" w:rsidP="000A7727">
            <w:pPr>
              <w:pStyle w:val="34ffb"/>
            </w:pPr>
            <w:r w:rsidRPr="00A114C9">
              <w:t>ГОСТ_34_Техническое задание.docx</w:t>
            </w:r>
          </w:p>
        </w:tc>
        <w:tc>
          <w:tcPr>
            <w:tcW w:w="4959" w:type="dxa"/>
            <w:tcMar>
              <w:top w:w="113" w:type="dxa"/>
              <w:bottom w:w="113" w:type="dxa"/>
            </w:tcMar>
          </w:tcPr>
          <w:p w:rsidR="00A114C9" w:rsidRPr="00A114C9" w:rsidRDefault="00A114C9" w:rsidP="00A114C9">
            <w:pPr>
              <w:pStyle w:val="3414"/>
            </w:pPr>
            <w:r w:rsidRPr="00A114C9">
              <w:t>Техническое задание</w:t>
            </w:r>
            <w:r w:rsidRPr="00A114C9">
              <w:rPr>
                <w:lang w:val="ru-RU"/>
              </w:rPr>
              <w:t xml:space="preserve"> на создание автоматизированной системы</w:t>
            </w:r>
          </w:p>
          <w:p w:rsidR="00A114C9" w:rsidRPr="00C319B4" w:rsidRDefault="00A114C9" w:rsidP="00A114C9">
            <w:pPr>
              <w:pStyle w:val="3414"/>
            </w:pPr>
            <w:r w:rsidRPr="00A114C9">
              <w:t>Техническ</w:t>
            </w:r>
            <w:r>
              <w:rPr>
                <w:lang w:val="ru-RU"/>
              </w:rPr>
              <w:t>ое</w:t>
            </w:r>
            <w:r w:rsidRPr="00A114C9">
              <w:t xml:space="preserve"> задани</w:t>
            </w:r>
            <w:r>
              <w:rPr>
                <w:lang w:val="ru-RU"/>
              </w:rPr>
              <w:t>е</w:t>
            </w:r>
            <w:r w:rsidRPr="00A114C9">
              <w:t xml:space="preserve"> на разработку специализированных (новых) технических средств</w:t>
            </w:r>
          </w:p>
        </w:tc>
      </w:tr>
      <w:tr w:rsidR="000A7727" w:rsidTr="000A7727">
        <w:trPr>
          <w:cantSplit/>
        </w:trPr>
        <w:tc>
          <w:tcPr>
            <w:tcW w:w="4962" w:type="dxa"/>
            <w:tcMar>
              <w:top w:w="113" w:type="dxa"/>
              <w:bottom w:w="113" w:type="dxa"/>
            </w:tcMar>
          </w:tcPr>
          <w:p w:rsidR="000A7727" w:rsidRDefault="000A7727" w:rsidP="000A7727">
            <w:pPr>
              <w:pStyle w:val="34ffb"/>
            </w:pPr>
            <w:r w:rsidRPr="00572AE7">
              <w:t>ГОСТ_34_Пояснительная записка.docx</w:t>
            </w:r>
          </w:p>
        </w:tc>
        <w:tc>
          <w:tcPr>
            <w:tcW w:w="4959" w:type="dxa"/>
            <w:tcMar>
              <w:top w:w="113" w:type="dxa"/>
              <w:bottom w:w="113" w:type="dxa"/>
            </w:tcMar>
          </w:tcPr>
          <w:p w:rsidR="000A7727" w:rsidRPr="00DB3D0D" w:rsidRDefault="000A7727" w:rsidP="00A114C9">
            <w:pPr>
              <w:pStyle w:val="3414"/>
              <w:numPr>
                <w:ilvl w:val="0"/>
                <w:numId w:val="87"/>
              </w:numPr>
            </w:pPr>
            <w:r w:rsidRPr="00C319B4">
              <w:t>Пояснительная записка к техническому проекту</w:t>
            </w:r>
          </w:p>
          <w:p w:rsidR="000A7727" w:rsidRDefault="000A7727" w:rsidP="000A7727">
            <w:pPr>
              <w:pStyle w:val="3414"/>
            </w:pPr>
            <w:r w:rsidRPr="00572AE7">
              <w:t>Пояснительная записка к эскизному проекту</w:t>
            </w:r>
          </w:p>
        </w:tc>
      </w:tr>
      <w:tr w:rsidR="000A7727" w:rsidTr="000A7727">
        <w:trPr>
          <w:cantSplit/>
        </w:trPr>
        <w:tc>
          <w:tcPr>
            <w:tcW w:w="4962" w:type="dxa"/>
            <w:tcMar>
              <w:top w:w="113" w:type="dxa"/>
              <w:bottom w:w="113" w:type="dxa"/>
            </w:tcMar>
          </w:tcPr>
          <w:p w:rsidR="000A7727" w:rsidRPr="000A7727" w:rsidRDefault="000A7727" w:rsidP="000A7727">
            <w:pPr>
              <w:pStyle w:val="34ffb"/>
            </w:pPr>
            <w:r w:rsidRPr="000A7727">
              <w:t>ГОСТ_34_Схема (А3 альбомная).docx</w:t>
            </w:r>
          </w:p>
          <w:p w:rsidR="000A7727" w:rsidRPr="000A7727" w:rsidRDefault="000A7727" w:rsidP="000A7727">
            <w:pPr>
              <w:pStyle w:val="34ffb"/>
            </w:pPr>
            <w:r w:rsidRPr="000A7727">
              <w:t>ГОСТ_34_Схема (А3 книжная).docx</w:t>
            </w:r>
          </w:p>
          <w:p w:rsidR="000A7727" w:rsidRPr="000A7727" w:rsidRDefault="000A7727" w:rsidP="000A7727">
            <w:pPr>
              <w:pStyle w:val="34ffb"/>
            </w:pPr>
            <w:r w:rsidRPr="000A7727">
              <w:t>ГОСТ_34_Схема (А</w:t>
            </w:r>
            <w:proofErr w:type="gramStart"/>
            <w:r w:rsidRPr="000A7727">
              <w:t>4</w:t>
            </w:r>
            <w:proofErr w:type="gramEnd"/>
            <w:r w:rsidRPr="000A7727">
              <w:t xml:space="preserve"> альбомная).docx</w:t>
            </w:r>
          </w:p>
          <w:p w:rsidR="000A7727" w:rsidRDefault="000A7727" w:rsidP="000A7727">
            <w:pPr>
              <w:pStyle w:val="34ffb"/>
            </w:pPr>
            <w:r w:rsidRPr="000A7727">
              <w:t>ГОСТ_34_Схема (А</w:t>
            </w:r>
            <w:proofErr w:type="gramStart"/>
            <w:r w:rsidRPr="000A7727">
              <w:t>4</w:t>
            </w:r>
            <w:proofErr w:type="gramEnd"/>
            <w:r w:rsidRPr="000A7727">
              <w:t xml:space="preserve"> книжная).docx</w:t>
            </w:r>
          </w:p>
        </w:tc>
        <w:tc>
          <w:tcPr>
            <w:tcW w:w="4959" w:type="dxa"/>
            <w:tcMar>
              <w:top w:w="113" w:type="dxa"/>
              <w:bottom w:w="113" w:type="dxa"/>
            </w:tcMar>
          </w:tcPr>
          <w:p w:rsidR="000A7727" w:rsidRDefault="000A7727" w:rsidP="00FE3805">
            <w:pPr>
              <w:pStyle w:val="3414"/>
              <w:numPr>
                <w:ilvl w:val="0"/>
                <w:numId w:val="15"/>
              </w:numPr>
            </w:pPr>
            <w:r>
              <w:t>Схема автоматизации</w:t>
            </w:r>
          </w:p>
          <w:p w:rsidR="000A7727" w:rsidRDefault="000A7727" w:rsidP="000A7727">
            <w:pPr>
              <w:pStyle w:val="3414"/>
            </w:pPr>
            <w:r>
              <w:t>Схема деления системы (структурная)</w:t>
            </w:r>
          </w:p>
          <w:p w:rsidR="000A7727" w:rsidRDefault="000A7727" w:rsidP="000A7727">
            <w:pPr>
              <w:pStyle w:val="3414"/>
            </w:pPr>
            <w:r>
              <w:t>Схема организационной структуры</w:t>
            </w:r>
          </w:p>
          <w:p w:rsidR="000A7727" w:rsidRDefault="000A7727" w:rsidP="000A7727">
            <w:pPr>
              <w:pStyle w:val="3414"/>
            </w:pPr>
            <w:r>
              <w:t>Схема подключения внешних проводок</w:t>
            </w:r>
          </w:p>
          <w:p w:rsidR="000A7727" w:rsidRDefault="000A7727" w:rsidP="000A7727">
            <w:pPr>
              <w:pStyle w:val="3414"/>
            </w:pPr>
            <w:r>
              <w:t>Схема принципиальная</w:t>
            </w:r>
          </w:p>
          <w:p w:rsidR="000A7727" w:rsidRDefault="000A7727" w:rsidP="000A7727">
            <w:pPr>
              <w:pStyle w:val="3414"/>
            </w:pPr>
            <w:r>
              <w:t>Схема соединений внешних проводок</w:t>
            </w:r>
          </w:p>
          <w:p w:rsidR="000A7727" w:rsidRDefault="000A7727" w:rsidP="000A7727">
            <w:pPr>
              <w:pStyle w:val="3414"/>
            </w:pPr>
            <w:r>
              <w:t>Схема структурная комплекса технических средств</w:t>
            </w:r>
          </w:p>
          <w:p w:rsidR="000A7727" w:rsidRDefault="000A7727" w:rsidP="000A7727">
            <w:pPr>
              <w:pStyle w:val="3414"/>
            </w:pPr>
            <w:r>
              <w:t>Схема структурная комплекса технических средств</w:t>
            </w:r>
          </w:p>
          <w:p w:rsidR="000A7727" w:rsidRDefault="000A7727" w:rsidP="000A7727">
            <w:pPr>
              <w:pStyle w:val="3414"/>
            </w:pPr>
            <w:r>
              <w:t>Схема функциональной структуры</w:t>
            </w:r>
          </w:p>
        </w:tc>
      </w:tr>
      <w:tr w:rsidR="000A7727" w:rsidTr="000A7727">
        <w:trPr>
          <w:cantSplit/>
        </w:trPr>
        <w:tc>
          <w:tcPr>
            <w:tcW w:w="4962" w:type="dxa"/>
            <w:tcMar>
              <w:top w:w="113" w:type="dxa"/>
              <w:bottom w:w="113" w:type="dxa"/>
            </w:tcMar>
          </w:tcPr>
          <w:p w:rsidR="000A7727" w:rsidRPr="000A7727" w:rsidRDefault="000A7727" w:rsidP="000A7727">
            <w:pPr>
              <w:pStyle w:val="34ffb"/>
            </w:pPr>
            <w:r w:rsidRPr="000A7727">
              <w:lastRenderedPageBreak/>
              <w:t xml:space="preserve">ГОСТ_34_План расположения (А3 </w:t>
            </w:r>
            <w:proofErr w:type="gramStart"/>
            <w:r w:rsidRPr="000A7727">
              <w:t>альбомная</w:t>
            </w:r>
            <w:proofErr w:type="gramEnd"/>
            <w:r w:rsidRPr="000A7727">
              <w:t>).docx</w:t>
            </w:r>
          </w:p>
          <w:p w:rsidR="000A7727" w:rsidRPr="000A7727" w:rsidRDefault="000A7727" w:rsidP="000A7727">
            <w:pPr>
              <w:pStyle w:val="34ffb"/>
            </w:pPr>
            <w:r w:rsidRPr="000A7727">
              <w:t xml:space="preserve">ГОСТ_34_План расположения (А3 </w:t>
            </w:r>
            <w:proofErr w:type="gramStart"/>
            <w:r w:rsidRPr="000A7727">
              <w:t>книжная</w:t>
            </w:r>
            <w:proofErr w:type="gramEnd"/>
            <w:r w:rsidRPr="000A7727">
              <w:t>).docx</w:t>
            </w:r>
          </w:p>
          <w:p w:rsidR="000A7727" w:rsidRPr="000A7727" w:rsidRDefault="000A7727" w:rsidP="000A7727">
            <w:pPr>
              <w:pStyle w:val="34ffb"/>
            </w:pPr>
            <w:r w:rsidRPr="000A7727">
              <w:t>ГОСТ_34_План расположения (А</w:t>
            </w:r>
            <w:proofErr w:type="gramStart"/>
            <w:r w:rsidRPr="000A7727">
              <w:t>4</w:t>
            </w:r>
            <w:proofErr w:type="gramEnd"/>
            <w:r w:rsidRPr="000A7727">
              <w:t xml:space="preserve"> альбомная).docx</w:t>
            </w:r>
          </w:p>
          <w:p w:rsidR="000A7727" w:rsidRDefault="000A7727" w:rsidP="000A7727">
            <w:pPr>
              <w:pStyle w:val="34ffb"/>
            </w:pPr>
            <w:r w:rsidRPr="000A7727">
              <w:t>ГОСТ_34_План расположения (А</w:t>
            </w:r>
            <w:proofErr w:type="gramStart"/>
            <w:r w:rsidRPr="000A7727">
              <w:t>4</w:t>
            </w:r>
            <w:proofErr w:type="gramEnd"/>
            <w:r w:rsidRPr="000A7727">
              <w:t xml:space="preserve"> книжная).docx</w:t>
            </w:r>
          </w:p>
        </w:tc>
        <w:tc>
          <w:tcPr>
            <w:tcW w:w="4959" w:type="dxa"/>
            <w:tcMar>
              <w:top w:w="113" w:type="dxa"/>
              <w:bottom w:w="113" w:type="dxa"/>
            </w:tcMar>
          </w:tcPr>
          <w:p w:rsidR="000A7727" w:rsidRDefault="000A7727" w:rsidP="00FE3805">
            <w:pPr>
              <w:pStyle w:val="3414"/>
              <w:numPr>
                <w:ilvl w:val="0"/>
                <w:numId w:val="13"/>
              </w:numPr>
            </w:pPr>
            <w:r>
              <w:t>План расположения</w:t>
            </w:r>
          </w:p>
          <w:p w:rsidR="000A7727" w:rsidRDefault="000A7727" w:rsidP="000A7727">
            <w:pPr>
              <w:pStyle w:val="3414"/>
            </w:pPr>
            <w:r>
              <w:t>План расположения оборудования и проводок</w:t>
            </w:r>
          </w:p>
        </w:tc>
      </w:tr>
      <w:tr w:rsidR="000A7727" w:rsidTr="000A7727">
        <w:trPr>
          <w:cantSplit/>
        </w:trPr>
        <w:tc>
          <w:tcPr>
            <w:tcW w:w="4962" w:type="dxa"/>
            <w:tcMar>
              <w:top w:w="113" w:type="dxa"/>
              <w:bottom w:w="113" w:type="dxa"/>
            </w:tcMar>
          </w:tcPr>
          <w:p w:rsidR="000A7727" w:rsidRPr="000A7727" w:rsidRDefault="000A7727" w:rsidP="000A7727">
            <w:pPr>
              <w:pStyle w:val="34ffb"/>
            </w:pPr>
            <w:r w:rsidRPr="000A7727">
              <w:t xml:space="preserve">ГОСТ_34_Чертеж (А3 </w:t>
            </w:r>
            <w:proofErr w:type="gramStart"/>
            <w:r w:rsidRPr="000A7727">
              <w:t>альбомная</w:t>
            </w:r>
            <w:proofErr w:type="gramEnd"/>
            <w:r w:rsidRPr="000A7727">
              <w:t>).docx</w:t>
            </w:r>
          </w:p>
          <w:p w:rsidR="000A7727" w:rsidRPr="000A7727" w:rsidRDefault="000A7727" w:rsidP="000A7727">
            <w:pPr>
              <w:pStyle w:val="34ffb"/>
            </w:pPr>
            <w:r w:rsidRPr="000A7727">
              <w:t xml:space="preserve">ГОСТ_34_Чертеж (А3 </w:t>
            </w:r>
            <w:proofErr w:type="gramStart"/>
            <w:r w:rsidRPr="000A7727">
              <w:t>книжная</w:t>
            </w:r>
            <w:proofErr w:type="gramEnd"/>
            <w:r w:rsidRPr="000A7727">
              <w:t>).docx</w:t>
            </w:r>
          </w:p>
          <w:p w:rsidR="000A7727" w:rsidRPr="000A7727" w:rsidRDefault="000A7727" w:rsidP="000A7727">
            <w:pPr>
              <w:pStyle w:val="34ffb"/>
            </w:pPr>
            <w:r w:rsidRPr="000A7727">
              <w:t>ГОСТ_34_Чертеж (А</w:t>
            </w:r>
            <w:proofErr w:type="gramStart"/>
            <w:r w:rsidRPr="000A7727">
              <w:t>4</w:t>
            </w:r>
            <w:proofErr w:type="gramEnd"/>
            <w:r w:rsidRPr="000A7727">
              <w:t xml:space="preserve"> альбомная).docx</w:t>
            </w:r>
          </w:p>
          <w:p w:rsidR="000A7727" w:rsidRDefault="000A7727" w:rsidP="000A7727">
            <w:pPr>
              <w:pStyle w:val="34ffb"/>
            </w:pPr>
            <w:r w:rsidRPr="000A7727">
              <w:t>ГОСТ_34_Чертеж (А</w:t>
            </w:r>
            <w:proofErr w:type="gramStart"/>
            <w:r w:rsidRPr="000A7727">
              <w:t>4</w:t>
            </w:r>
            <w:proofErr w:type="gramEnd"/>
            <w:r w:rsidRPr="000A7727">
              <w:t xml:space="preserve"> книжная).docx</w:t>
            </w:r>
          </w:p>
        </w:tc>
        <w:tc>
          <w:tcPr>
            <w:tcW w:w="4959" w:type="dxa"/>
            <w:tcMar>
              <w:top w:w="113" w:type="dxa"/>
              <w:bottom w:w="113" w:type="dxa"/>
            </w:tcMar>
          </w:tcPr>
          <w:p w:rsidR="000A7727" w:rsidRDefault="000A7727" w:rsidP="000A7727">
            <w:pPr>
              <w:pStyle w:val="3414"/>
            </w:pPr>
            <w:r>
              <w:t>Чертеж установки технических средств</w:t>
            </w:r>
          </w:p>
          <w:p w:rsidR="000A7727" w:rsidRDefault="000A7727" w:rsidP="000A7727">
            <w:pPr>
              <w:pStyle w:val="3414"/>
            </w:pPr>
            <w:r>
              <w:t>Чертеж формы документа (видеокадра)</w:t>
            </w:r>
          </w:p>
        </w:tc>
      </w:tr>
    </w:tbl>
    <w:p w:rsidR="00CE70F8" w:rsidRDefault="00CE70F8" w:rsidP="00CE70F8">
      <w:pPr>
        <w:pStyle w:val="34fffd"/>
        <w:rPr>
          <w:rStyle w:val="34fffff"/>
        </w:rPr>
      </w:pPr>
    </w:p>
    <w:p w:rsidR="00572AE7" w:rsidRPr="00227668" w:rsidRDefault="000A7727" w:rsidP="00A114C9">
      <w:pPr>
        <w:pStyle w:val="34f"/>
      </w:pPr>
      <w:r w:rsidRPr="00A853F0">
        <w:rPr>
          <w:rStyle w:val="34fffff"/>
        </w:rPr>
        <w:t>Примечание</w:t>
      </w:r>
      <w:r>
        <w:t xml:space="preserve"> — Для </w:t>
      </w:r>
      <w:r w:rsidR="0097217C">
        <w:t xml:space="preserve">схемы, </w:t>
      </w:r>
      <w:r>
        <w:t>план</w:t>
      </w:r>
      <w:r w:rsidR="0097217C">
        <w:t>а</w:t>
      </w:r>
      <w:r>
        <w:t xml:space="preserve"> и чертеж</w:t>
      </w:r>
      <w:r w:rsidR="0097217C">
        <w:t>а любого типа</w:t>
      </w:r>
      <w:r>
        <w:t xml:space="preserve"> предусмотрено несколько пустографок, содержащих </w:t>
      </w:r>
      <w:r w:rsidR="0097217C">
        <w:t xml:space="preserve">страницы </w:t>
      </w:r>
      <w:r>
        <w:t>в различном формате (</w:t>
      </w:r>
      <w:r w:rsidR="00BB416D">
        <w:t>страниц</w:t>
      </w:r>
      <w:r w:rsidR="001B46E2">
        <w:t>ы</w:t>
      </w:r>
      <w:r>
        <w:t xml:space="preserve"> с кн</w:t>
      </w:r>
      <w:r w:rsidR="00F749D6">
        <w:t>ижной или альбомной ориентацией</w:t>
      </w:r>
      <w:r>
        <w:t xml:space="preserve"> формат</w:t>
      </w:r>
      <w:r w:rsidR="00F749D6">
        <w:t>а</w:t>
      </w:r>
      <w:r>
        <w:t xml:space="preserve"> А</w:t>
      </w:r>
      <w:proofErr w:type="gramStart"/>
      <w:r>
        <w:t>4</w:t>
      </w:r>
      <w:proofErr w:type="gramEnd"/>
      <w:r>
        <w:t xml:space="preserve"> или А3)</w:t>
      </w:r>
      <w:r w:rsidR="00227668">
        <w:t xml:space="preserve"> </w:t>
      </w:r>
      <w:r w:rsidR="0097217C">
        <w:t xml:space="preserve">для размещения схемы, плана или чертежа. </w:t>
      </w:r>
      <w:r w:rsidR="00227668">
        <w:t xml:space="preserve">Формат </w:t>
      </w:r>
      <w:r w:rsidR="00BB416D">
        <w:t>страницы</w:t>
      </w:r>
      <w:r w:rsidR="00227668">
        <w:t xml:space="preserve"> указан в названии файла.</w:t>
      </w:r>
    </w:p>
    <w:p w:rsidR="006C694F" w:rsidRPr="006C694F" w:rsidRDefault="006C694F" w:rsidP="008923AE">
      <w:pPr>
        <w:pStyle w:val="3"/>
      </w:pPr>
      <w:bookmarkStart w:id="14" w:name="_Toc134830069"/>
      <w:r w:rsidRPr="006C694F">
        <w:t>Инструкция по работе с макросами</w:t>
      </w:r>
      <w:bookmarkEnd w:id="14"/>
    </w:p>
    <w:p w:rsidR="008923AE" w:rsidRDefault="006C694F" w:rsidP="00E80BCC">
      <w:pPr>
        <w:pStyle w:val="34b"/>
      </w:pPr>
      <w:r w:rsidRPr="006C694F">
        <w:rPr>
          <w:rStyle w:val="34ff4"/>
        </w:rPr>
        <w:t>Инструкция по работе с макросами</w:t>
      </w:r>
      <w:r w:rsidR="00460668" w:rsidRPr="00460668">
        <w:t xml:space="preserve"> </w:t>
      </w:r>
      <w:proofErr w:type="spellStart"/>
      <w:r w:rsidR="001B46E2" w:rsidRPr="001B46E2">
        <w:rPr>
          <w:rStyle w:val="34ff3"/>
        </w:rPr>
        <w:t>ГОСТ_Макросы_для_технической</w:t>
      </w:r>
      <w:proofErr w:type="spellEnd"/>
      <w:r w:rsidR="001B46E2" w:rsidRPr="001B46E2">
        <w:rPr>
          <w:rStyle w:val="34ff3"/>
        </w:rPr>
        <w:t>_</w:t>
      </w:r>
      <w:r w:rsidR="001B46E2">
        <w:rPr>
          <w:rStyle w:val="34ff3"/>
        </w:rPr>
        <w:br/>
      </w:r>
      <w:r w:rsidR="001B46E2" w:rsidRPr="001B46E2">
        <w:rPr>
          <w:rStyle w:val="34ff3"/>
        </w:rPr>
        <w:t>документации_Инструкция.docx</w:t>
      </w:r>
      <w:r w:rsidRPr="006C694F">
        <w:t xml:space="preserve"> — это документ, в котором приведены сведения о составе макросов, содержащихся в шаблоне </w:t>
      </w:r>
      <w:r w:rsidR="001B46E2" w:rsidRPr="001B46E2">
        <w:rPr>
          <w:rStyle w:val="34ff3"/>
        </w:rPr>
        <w:t>Макросы для документов ГОСТ.dotm</w:t>
      </w:r>
      <w:r w:rsidRPr="006C694F">
        <w:t>, их функциях и настройке интерфейса Microsoft Word для работы с ними.</w:t>
      </w:r>
    </w:p>
    <w:p w:rsidR="00AB1928" w:rsidRDefault="001B46E2" w:rsidP="00A114C9">
      <w:pPr>
        <w:pStyle w:val="34b"/>
      </w:pPr>
      <w:r w:rsidRPr="006C694F">
        <w:t>Макросы</w:t>
      </w:r>
      <w:r>
        <w:t xml:space="preserve"> предназначены для </w:t>
      </w:r>
      <w:r w:rsidRPr="006C694F">
        <w:t>автоматизации часто выполняемых операций или быстрого выполнения некоторых многошаговых операций в документе</w:t>
      </w:r>
      <w:r>
        <w:t xml:space="preserve"> (добавление и форматирование некоторых структурных элементов, настройка параметров страницы, редактирование перекрестных ссылок и пр.).</w:t>
      </w:r>
    </w:p>
    <w:p w:rsidR="00A114C9" w:rsidRDefault="00A114C9" w:rsidP="00A114C9">
      <w:pPr>
        <w:pStyle w:val="34b"/>
      </w:pPr>
    </w:p>
    <w:p w:rsidR="009104CE" w:rsidRDefault="004E0147" w:rsidP="00D76D48">
      <w:pPr>
        <w:pStyle w:val="1"/>
        <w:rPr>
          <w:lang w:val="ru-RU"/>
        </w:rPr>
      </w:pPr>
      <w:bookmarkStart w:id="15" w:name="_Toc134830070"/>
      <w:r>
        <w:lastRenderedPageBreak/>
        <w:t>Начало работы с документами</w:t>
      </w:r>
      <w:bookmarkEnd w:id="15"/>
    </w:p>
    <w:p w:rsidR="002D0838" w:rsidRDefault="0097217C" w:rsidP="002D0838">
      <w:pPr>
        <w:pStyle w:val="2"/>
      </w:pPr>
      <w:bookmarkStart w:id="16" w:name="_Toc134830071"/>
      <w:r>
        <w:t xml:space="preserve">Общий порядок </w:t>
      </w:r>
      <w:r w:rsidR="002D0838">
        <w:t>работы</w:t>
      </w:r>
      <w:bookmarkEnd w:id="16"/>
    </w:p>
    <w:p w:rsidR="00391681" w:rsidRDefault="00391681" w:rsidP="00391681">
      <w:pPr>
        <w:pStyle w:val="34ffff6"/>
      </w:pPr>
      <w:r>
        <w:t>Перед началом работы с документом выполните следующие действия:</w:t>
      </w:r>
    </w:p>
    <w:p w:rsidR="00391681" w:rsidRDefault="00391681" w:rsidP="00A114C9">
      <w:pPr>
        <w:pStyle w:val="340"/>
      </w:pPr>
      <w:r>
        <w:t>Поместите шаблон</w:t>
      </w:r>
      <w:r w:rsidR="00460668" w:rsidRPr="00460668">
        <w:t xml:space="preserve"> </w:t>
      </w:r>
      <w:r w:rsidR="00F500DB">
        <w:rPr>
          <w:rStyle w:val="34ff3"/>
        </w:rPr>
        <w:t>ГОСТ_34.dotx</w:t>
      </w:r>
      <w:r>
        <w:t xml:space="preserve"> в папку для шаблонов </w:t>
      </w:r>
      <w:r w:rsidRPr="004E0147">
        <w:rPr>
          <w:lang w:val="en-US"/>
        </w:rPr>
        <w:t>Microsoft</w:t>
      </w:r>
      <w:r w:rsidRPr="004E0147">
        <w:t xml:space="preserve"> </w:t>
      </w:r>
      <w:r w:rsidRPr="004E0147">
        <w:rPr>
          <w:lang w:val="en-US"/>
        </w:rPr>
        <w:t>Word</w:t>
      </w:r>
      <w:r>
        <w:t>.</w:t>
      </w:r>
    </w:p>
    <w:p w:rsidR="00391681" w:rsidRPr="003F309F" w:rsidRDefault="00391681" w:rsidP="00AE359E">
      <w:pPr>
        <w:pStyle w:val="340"/>
      </w:pPr>
      <w:r>
        <w:t xml:space="preserve">Создайте документ на основе </w:t>
      </w:r>
      <w:r w:rsidR="00B53DEF">
        <w:t xml:space="preserve">пустографки или </w:t>
      </w:r>
      <w:proofErr w:type="gramStart"/>
      <w:r w:rsidR="00B53DEF">
        <w:t>мастер-документа</w:t>
      </w:r>
      <w:proofErr w:type="gramEnd"/>
      <w:r>
        <w:t>.</w:t>
      </w:r>
    </w:p>
    <w:p w:rsidR="003F309F" w:rsidRDefault="003F309F" w:rsidP="00AE359E">
      <w:pPr>
        <w:pStyle w:val="340"/>
      </w:pPr>
      <w:r>
        <w:t xml:space="preserve">Добавьте в документ информацию </w:t>
      </w:r>
      <w:r w:rsidR="00286579">
        <w:t>о</w:t>
      </w:r>
      <w:r w:rsidR="00E13F10">
        <w:t>б</w:t>
      </w:r>
      <w:r w:rsidR="00B00F3E">
        <w:t xml:space="preserve"> </w:t>
      </w:r>
      <w:r w:rsidR="00286579">
        <w:t xml:space="preserve">автоматизированной системе </w:t>
      </w:r>
      <w:r>
        <w:t>и документе.</w:t>
      </w:r>
    </w:p>
    <w:p w:rsidR="00391681" w:rsidRPr="00CF0363" w:rsidRDefault="005F05F3" w:rsidP="00AE359E">
      <w:pPr>
        <w:pStyle w:val="340"/>
      </w:pPr>
      <w:r>
        <w:t>Настройте интерфейс Microsoft Word для работы с макросами</w:t>
      </w:r>
      <w:r w:rsidR="006C694F" w:rsidRPr="006C694F">
        <w:t xml:space="preserve"> (если требуется)</w:t>
      </w:r>
      <w:r w:rsidR="00391681" w:rsidRPr="003F309F">
        <w:t>.</w:t>
      </w:r>
    </w:p>
    <w:p w:rsidR="00CF0363" w:rsidRPr="00CF0363" w:rsidRDefault="003C3CFA" w:rsidP="00CF0363">
      <w:pPr>
        <w:pStyle w:val="34b"/>
      </w:pPr>
      <w:r>
        <w:t xml:space="preserve">Описание </w:t>
      </w:r>
      <w:r w:rsidR="00DE3692">
        <w:t>каждой операции</w:t>
      </w:r>
      <w:r w:rsidR="00CF0363">
        <w:t xml:space="preserve"> приведено ниже.</w:t>
      </w:r>
    </w:p>
    <w:p w:rsidR="002D0838" w:rsidRPr="002D0838" w:rsidRDefault="002D0838" w:rsidP="002D0838">
      <w:pPr>
        <w:pStyle w:val="2"/>
      </w:pPr>
      <w:bookmarkStart w:id="17" w:name="_Ref411486854"/>
      <w:bookmarkStart w:id="18" w:name="_Toc134830072"/>
      <w:r>
        <w:t>Установка шаблона</w:t>
      </w:r>
      <w:bookmarkEnd w:id="17"/>
      <w:bookmarkEnd w:id="18"/>
    </w:p>
    <w:p w:rsidR="009104CE" w:rsidRDefault="004E0147" w:rsidP="004E0147">
      <w:pPr>
        <w:pStyle w:val="34ffff6"/>
      </w:pPr>
      <w:r>
        <w:t xml:space="preserve">Для того чтобы </w:t>
      </w:r>
      <w:r w:rsidR="00391681">
        <w:t>поместить шаблон</w:t>
      </w:r>
      <w:r w:rsidR="00460668" w:rsidRPr="00460668">
        <w:t xml:space="preserve"> </w:t>
      </w:r>
      <w:r w:rsidR="00391681">
        <w:t xml:space="preserve">в папку для шаблонов </w:t>
      </w:r>
      <w:r w:rsidR="00391681" w:rsidRPr="004E0147">
        <w:rPr>
          <w:lang w:val="en-US"/>
        </w:rPr>
        <w:t>Microsoft</w:t>
      </w:r>
      <w:r w:rsidR="00391681" w:rsidRPr="004E0147">
        <w:t xml:space="preserve"> </w:t>
      </w:r>
      <w:r w:rsidR="00391681" w:rsidRPr="004E0147">
        <w:rPr>
          <w:lang w:val="en-US"/>
        </w:rPr>
        <w:t>Word</w:t>
      </w:r>
      <w:r w:rsidR="00580F42">
        <w:t>:</w:t>
      </w:r>
    </w:p>
    <w:p w:rsidR="004E0147" w:rsidRPr="00FB1657" w:rsidRDefault="00391681" w:rsidP="00F3596E">
      <w:pPr>
        <w:pStyle w:val="34a"/>
      </w:pPr>
      <w:r>
        <w:t xml:space="preserve">В проводнике </w:t>
      </w:r>
      <w:r w:rsidRPr="00124892">
        <w:rPr>
          <w:lang w:val="en-US"/>
        </w:rPr>
        <w:t>Windows</w:t>
      </w:r>
      <w:r w:rsidRPr="00391681">
        <w:t xml:space="preserve"> </w:t>
      </w:r>
      <w:r>
        <w:t xml:space="preserve">или файловом менеджере </w:t>
      </w:r>
      <w:r w:rsidR="00F3596E">
        <w:t xml:space="preserve">скопируйте </w:t>
      </w:r>
      <w:r>
        <w:t>или переместите</w:t>
      </w:r>
      <w:r w:rsidR="004E0147">
        <w:t xml:space="preserve"> шаблон </w:t>
      </w:r>
      <w:r w:rsidR="00F500DB">
        <w:rPr>
          <w:rStyle w:val="34ff3"/>
        </w:rPr>
        <w:t>ГОСТ_34.dotx</w:t>
      </w:r>
      <w:r w:rsidR="004E0147" w:rsidRPr="004E0147">
        <w:t xml:space="preserve"> </w:t>
      </w:r>
      <w:r w:rsidR="004E0147">
        <w:t xml:space="preserve">из папки </w:t>
      </w:r>
      <w:proofErr w:type="spellStart"/>
      <w:r w:rsidR="004E0147" w:rsidRPr="004E0147">
        <w:rPr>
          <w:rStyle w:val="34ff3"/>
        </w:rPr>
        <w:t>Филогост</w:t>
      </w:r>
      <w:proofErr w:type="spellEnd"/>
      <w:r w:rsidR="004E0147" w:rsidRPr="004E0147">
        <w:rPr>
          <w:rStyle w:val="34ff3"/>
        </w:rPr>
        <w:t>\</w:t>
      </w:r>
      <w:r w:rsidR="006C694F" w:rsidRPr="006C694F">
        <w:rPr>
          <w:rStyle w:val="34ff3"/>
        </w:rPr>
        <w:t>КСАС</w:t>
      </w:r>
      <w:r w:rsidR="004E0147" w:rsidRPr="004E0147">
        <w:rPr>
          <w:rStyle w:val="34ff3"/>
        </w:rPr>
        <w:t>\Шаблоны</w:t>
      </w:r>
      <w:r w:rsidR="00F3596E" w:rsidRPr="00AA5C2C">
        <w:rPr>
          <w:rStyle w:val="34ff3"/>
        </w:rPr>
        <w:t>\</w:t>
      </w:r>
      <w:r w:rsidR="004E0147">
        <w:t xml:space="preserve"> в </w:t>
      </w:r>
      <w:r>
        <w:t>папку</w:t>
      </w:r>
      <w:r w:rsidRPr="00391681">
        <w:t xml:space="preserve"> </w:t>
      </w:r>
      <w:r>
        <w:t xml:space="preserve">для шаблонов </w:t>
      </w:r>
      <w:r w:rsidRPr="004E0147">
        <w:rPr>
          <w:lang w:val="en-US"/>
        </w:rPr>
        <w:t>Microsoft</w:t>
      </w:r>
      <w:r w:rsidRPr="004E0147">
        <w:t xml:space="preserve"> </w:t>
      </w:r>
      <w:r w:rsidRPr="004E0147">
        <w:rPr>
          <w:lang w:val="en-US"/>
        </w:rPr>
        <w:t>Word</w:t>
      </w:r>
      <w:r w:rsidR="00F3596E">
        <w:t xml:space="preserve"> </w:t>
      </w:r>
      <w:r w:rsidR="00F3596E" w:rsidRPr="001B46E2">
        <w:rPr>
          <w:rStyle w:val="34ff3"/>
          <w:lang w:val="en-US"/>
        </w:rPr>
        <w:t>C</w:t>
      </w:r>
      <w:r w:rsidR="00F3596E" w:rsidRPr="00F3596E">
        <w:rPr>
          <w:rStyle w:val="34ff3"/>
        </w:rPr>
        <w:t>:\</w:t>
      </w:r>
      <w:r w:rsidR="00F3596E" w:rsidRPr="001B46E2">
        <w:rPr>
          <w:rStyle w:val="34ff3"/>
          <w:lang w:val="en-US"/>
        </w:rPr>
        <w:t>Users</w:t>
      </w:r>
      <w:r w:rsidR="00F3596E" w:rsidRPr="00F3596E">
        <w:rPr>
          <w:rStyle w:val="34ff3"/>
        </w:rPr>
        <w:t>\</w:t>
      </w:r>
      <w:r w:rsidR="00F3596E" w:rsidRPr="001B46E2">
        <w:rPr>
          <w:rStyle w:val="34ff3"/>
          <w:lang w:val="en-US"/>
        </w:rPr>
        <w:t>Username</w:t>
      </w:r>
      <w:r w:rsidR="00F3596E" w:rsidRPr="00F3596E">
        <w:rPr>
          <w:rStyle w:val="34ff3"/>
        </w:rPr>
        <w:t>\</w:t>
      </w:r>
      <w:proofErr w:type="spellStart"/>
      <w:r w:rsidR="00F3596E" w:rsidRPr="001B46E2">
        <w:rPr>
          <w:rStyle w:val="34ff3"/>
          <w:lang w:val="en-US"/>
        </w:rPr>
        <w:t>AppData</w:t>
      </w:r>
      <w:proofErr w:type="spellEnd"/>
      <w:r w:rsidR="00F3596E" w:rsidRPr="00F3596E">
        <w:rPr>
          <w:rStyle w:val="34ff3"/>
        </w:rPr>
        <w:t>\</w:t>
      </w:r>
      <w:r w:rsidR="00F3596E" w:rsidRPr="001B46E2">
        <w:rPr>
          <w:rStyle w:val="34ff3"/>
          <w:lang w:val="en-US"/>
        </w:rPr>
        <w:t>Roaming</w:t>
      </w:r>
      <w:r w:rsidR="00F3596E" w:rsidRPr="00F3596E">
        <w:rPr>
          <w:rStyle w:val="34ff3"/>
        </w:rPr>
        <w:t>\</w:t>
      </w:r>
      <w:r w:rsidR="00F3596E" w:rsidRPr="001B46E2">
        <w:rPr>
          <w:rStyle w:val="34ff3"/>
          <w:lang w:val="en-US"/>
        </w:rPr>
        <w:t>Microsoft</w:t>
      </w:r>
      <w:r w:rsidR="00F3596E" w:rsidRPr="00F3596E">
        <w:rPr>
          <w:rStyle w:val="34ff3"/>
        </w:rPr>
        <w:t>\</w:t>
      </w:r>
      <w:r w:rsidR="00F3596E" w:rsidRPr="001B46E2">
        <w:rPr>
          <w:rStyle w:val="34ff3"/>
          <w:lang w:val="en-US"/>
        </w:rPr>
        <w:t>Templates</w:t>
      </w:r>
      <w:r w:rsidR="00F3596E" w:rsidRPr="00AA5C2C">
        <w:rPr>
          <w:rStyle w:val="34ff3"/>
        </w:rPr>
        <w:t>\</w:t>
      </w:r>
      <w:r>
        <w:t>.</w:t>
      </w:r>
    </w:p>
    <w:p w:rsidR="00CF0363" w:rsidRDefault="00CF0363" w:rsidP="00CF0363">
      <w:pPr>
        <w:pStyle w:val="2"/>
      </w:pPr>
      <w:bookmarkStart w:id="19" w:name="_Toc134830073"/>
      <w:r>
        <w:t>Создание документа</w:t>
      </w:r>
      <w:bookmarkEnd w:id="19"/>
    </w:p>
    <w:p w:rsidR="00391681" w:rsidRPr="00391681" w:rsidRDefault="00391681" w:rsidP="005928CB">
      <w:pPr>
        <w:pStyle w:val="34ffff6"/>
      </w:pPr>
      <w:r>
        <w:t>Для того чтобы создать</w:t>
      </w:r>
      <w:r w:rsidR="003F309F">
        <w:t xml:space="preserve"> документ:</w:t>
      </w:r>
    </w:p>
    <w:p w:rsidR="002B4BAA" w:rsidRPr="002B4BAA" w:rsidRDefault="00286579" w:rsidP="00FE3805">
      <w:pPr>
        <w:pStyle w:val="340"/>
        <w:numPr>
          <w:ilvl w:val="0"/>
          <w:numId w:val="16"/>
        </w:numPr>
      </w:pPr>
      <w:r>
        <w:t>Откройте</w:t>
      </w:r>
      <w:r w:rsidR="00850446">
        <w:t xml:space="preserve"> </w:t>
      </w:r>
      <w:r w:rsidR="00680B03" w:rsidRPr="00AA5C2C">
        <w:t xml:space="preserve">один из </w:t>
      </w:r>
      <w:r w:rsidR="002B4BAA">
        <w:t>образ</w:t>
      </w:r>
      <w:r w:rsidR="00680B03" w:rsidRPr="00AA5C2C">
        <w:t>цов</w:t>
      </w:r>
      <w:r w:rsidR="002B4BAA">
        <w:t xml:space="preserve"> </w:t>
      </w:r>
      <w:r w:rsidR="002B4BAA" w:rsidRPr="0008339B">
        <w:t>документа:</w:t>
      </w:r>
    </w:p>
    <w:p w:rsidR="00286579" w:rsidRPr="00286579" w:rsidRDefault="00680B03" w:rsidP="00286579">
      <w:pPr>
        <w:pStyle w:val="3423"/>
      </w:pPr>
      <w:r>
        <w:t xml:space="preserve">Если для создания документа требуется образец определенного типа, в </w:t>
      </w:r>
      <w:r w:rsidR="00850446">
        <w:t>папк</w:t>
      </w:r>
      <w:r w:rsidR="00286579">
        <w:t>е</w:t>
      </w:r>
      <w:r w:rsidR="00850446">
        <w:t xml:space="preserve"> </w:t>
      </w:r>
      <w:proofErr w:type="spellStart"/>
      <w:r w:rsidR="00850446" w:rsidRPr="004E0147">
        <w:rPr>
          <w:rStyle w:val="34ff3"/>
        </w:rPr>
        <w:t>Филогост</w:t>
      </w:r>
      <w:proofErr w:type="spellEnd"/>
      <w:r w:rsidR="00850446" w:rsidRPr="004E0147">
        <w:rPr>
          <w:rStyle w:val="34ff3"/>
        </w:rPr>
        <w:t>\</w:t>
      </w:r>
      <w:r w:rsidR="006C694F" w:rsidRPr="006C694F">
        <w:rPr>
          <w:rStyle w:val="34ff3"/>
        </w:rPr>
        <w:t>КСАС</w:t>
      </w:r>
      <w:r w:rsidR="00850446" w:rsidRPr="004E0147">
        <w:rPr>
          <w:rStyle w:val="34ff3"/>
        </w:rPr>
        <w:t>\</w:t>
      </w:r>
      <w:r w:rsidR="00850446">
        <w:rPr>
          <w:rStyle w:val="34ff3"/>
        </w:rPr>
        <w:t>Пустографки</w:t>
      </w:r>
      <w:r w:rsidR="00850446" w:rsidRPr="004E0147">
        <w:rPr>
          <w:rStyle w:val="34ff3"/>
        </w:rPr>
        <w:t>\</w:t>
      </w:r>
      <w:r w:rsidR="00286579" w:rsidRPr="00286579">
        <w:t xml:space="preserve"> </w:t>
      </w:r>
      <w:r w:rsidR="00286579">
        <w:t xml:space="preserve">выберите файл </w:t>
      </w:r>
      <w:r w:rsidR="005873DA">
        <w:t>(</w:t>
      </w:r>
      <w:proofErr w:type="spellStart"/>
      <w:r w:rsidR="005873DA">
        <w:t>пустографку</w:t>
      </w:r>
      <w:proofErr w:type="spellEnd"/>
      <w:r w:rsidR="005873DA">
        <w:t>) с названием, соответствующим типу документа</w:t>
      </w:r>
      <w:r w:rsidR="00DB3416">
        <w:t>,</w:t>
      </w:r>
      <w:r w:rsidR="00CA6427" w:rsidRPr="00CA6427">
        <w:t xml:space="preserve"> </w:t>
      </w:r>
      <w:r w:rsidR="00CA6427">
        <w:t>и откройте его</w:t>
      </w:r>
      <w:r w:rsidR="005873DA">
        <w:t>.</w:t>
      </w:r>
    </w:p>
    <w:p w:rsidR="00286579" w:rsidRPr="00286579" w:rsidRDefault="00680B03" w:rsidP="00AF4FFC">
      <w:pPr>
        <w:pStyle w:val="3423"/>
      </w:pPr>
      <w:r>
        <w:t>Если для создания документа требуется образец общего вида,</w:t>
      </w:r>
      <w:r w:rsidRPr="00286579">
        <w:t xml:space="preserve"> </w:t>
      </w:r>
      <w:r w:rsidR="00F3596E" w:rsidRPr="00286579">
        <w:t xml:space="preserve">откройте </w:t>
      </w:r>
      <w:r w:rsidR="00F3596E">
        <w:t>файл</w:t>
      </w:r>
      <w:r w:rsidR="00F3596E" w:rsidRPr="00460668">
        <w:t xml:space="preserve"> </w:t>
      </w:r>
      <w:r w:rsidR="00F3596E" w:rsidRPr="00286579">
        <w:rPr>
          <w:rStyle w:val="34ff3"/>
        </w:rPr>
        <w:t>ГОСТ_34_Мастер-документ.docx</w:t>
      </w:r>
      <w:r w:rsidR="00F3596E">
        <w:t xml:space="preserve">, который расположен </w:t>
      </w:r>
      <w:r w:rsidRPr="00286579">
        <w:t xml:space="preserve">в </w:t>
      </w:r>
      <w:r w:rsidR="00286579">
        <w:t>папк</w:t>
      </w:r>
      <w:r w:rsidR="00286579" w:rsidRPr="00286579">
        <w:t>е</w:t>
      </w:r>
      <w:r w:rsidR="00286579">
        <w:t xml:space="preserve"> </w:t>
      </w:r>
      <w:proofErr w:type="spellStart"/>
      <w:r w:rsidR="00286579" w:rsidRPr="00286579">
        <w:rPr>
          <w:rStyle w:val="34ff3"/>
        </w:rPr>
        <w:t>Филогост</w:t>
      </w:r>
      <w:proofErr w:type="spellEnd"/>
      <w:r w:rsidR="00286579" w:rsidRPr="00286579">
        <w:rPr>
          <w:rStyle w:val="34ff3"/>
        </w:rPr>
        <w:t>\</w:t>
      </w:r>
      <w:r w:rsidR="006C694F" w:rsidRPr="006C694F">
        <w:rPr>
          <w:rStyle w:val="34ff3"/>
        </w:rPr>
        <w:t>КСАС</w:t>
      </w:r>
      <w:r w:rsidR="00286579" w:rsidRPr="00286579">
        <w:rPr>
          <w:rStyle w:val="34ff3"/>
        </w:rPr>
        <w:t>\</w:t>
      </w:r>
      <w:proofErr w:type="gramStart"/>
      <w:r w:rsidR="00383FBD">
        <w:rPr>
          <w:rStyle w:val="34ff3"/>
        </w:rPr>
        <w:t>Мастер-документы</w:t>
      </w:r>
      <w:proofErr w:type="gramEnd"/>
      <w:r w:rsidR="00286579" w:rsidRPr="00286579">
        <w:rPr>
          <w:rStyle w:val="34ff3"/>
        </w:rPr>
        <w:t>\</w:t>
      </w:r>
      <w:r w:rsidR="00286579">
        <w:t>.</w:t>
      </w:r>
    </w:p>
    <w:p w:rsidR="00580F42" w:rsidRPr="00850446" w:rsidRDefault="00286579" w:rsidP="00AE359E">
      <w:pPr>
        <w:pStyle w:val="340"/>
      </w:pPr>
      <w:r>
        <w:t xml:space="preserve">Сохраните документ </w:t>
      </w:r>
      <w:r w:rsidR="00F3596E">
        <w:t xml:space="preserve">под новым именем </w:t>
      </w:r>
      <w:r>
        <w:t>в папку для проекта</w:t>
      </w:r>
      <w:r w:rsidR="00850446">
        <w:t>.</w:t>
      </w:r>
    </w:p>
    <w:p w:rsidR="00286579" w:rsidRPr="00286579" w:rsidRDefault="00286579" w:rsidP="00426281">
      <w:pPr>
        <w:pStyle w:val="a4"/>
      </w:pPr>
    </w:p>
    <w:p w:rsidR="00CF0363" w:rsidRDefault="00CF0363" w:rsidP="00CF0363">
      <w:pPr>
        <w:pStyle w:val="2"/>
      </w:pPr>
      <w:bookmarkStart w:id="20" w:name="_Toc134830074"/>
      <w:r>
        <w:lastRenderedPageBreak/>
        <w:t>Добавление информации об автоматизированной системе и</w:t>
      </w:r>
      <w:r w:rsidR="00F3596E">
        <w:t> </w:t>
      </w:r>
      <w:r>
        <w:t>документе</w:t>
      </w:r>
      <w:bookmarkEnd w:id="20"/>
    </w:p>
    <w:p w:rsidR="00022FDE" w:rsidRPr="00022FDE" w:rsidRDefault="005D0B79" w:rsidP="00022FDE">
      <w:pPr>
        <w:pStyle w:val="34b"/>
      </w:pPr>
      <w:r>
        <w:t xml:space="preserve">Информацию </w:t>
      </w:r>
      <w:r w:rsidR="00D86C64">
        <w:t>о системе</w:t>
      </w:r>
      <w:r w:rsidR="009259BB">
        <w:t xml:space="preserve"> </w:t>
      </w:r>
      <w:r w:rsidR="00D86C64">
        <w:t>(</w:t>
      </w:r>
      <w:r w:rsidR="009259BB">
        <w:t xml:space="preserve">полное </w:t>
      </w:r>
      <w:r w:rsidR="00346959">
        <w:t>и сокращенное название</w:t>
      </w:r>
      <w:r w:rsidR="00022FDE">
        <w:t xml:space="preserve"> системы</w:t>
      </w:r>
      <w:r w:rsidR="00D86C64">
        <w:t>)</w:t>
      </w:r>
      <w:r w:rsidR="00DD718D">
        <w:t xml:space="preserve"> и</w:t>
      </w:r>
      <w:r w:rsidR="00D86C64">
        <w:t xml:space="preserve"> о разрабатываемом документе (</w:t>
      </w:r>
      <w:r w:rsidR="00022FDE">
        <w:t>тип и обозначение документа, наименование организации</w:t>
      </w:r>
      <w:r w:rsidR="00EB372C">
        <w:t>-разработчика документа,</w:t>
      </w:r>
      <w:r w:rsidR="00022FDE">
        <w:t xml:space="preserve"> год в </w:t>
      </w:r>
      <w:r w:rsidR="00DD718D">
        <w:t>дате подписания или утверждения документа</w:t>
      </w:r>
      <w:r w:rsidR="00EB372C">
        <w:t>)</w:t>
      </w:r>
      <w:r w:rsidR="00022FDE">
        <w:t xml:space="preserve"> </w:t>
      </w:r>
      <w:r w:rsidR="00346959">
        <w:t xml:space="preserve">рекомендуется </w:t>
      </w:r>
      <w:r>
        <w:t>добавить в «Свойства документа». Информация будет отображаться с помощью</w:t>
      </w:r>
      <w:r w:rsidR="00022FDE">
        <w:t xml:space="preserve"> пол</w:t>
      </w:r>
      <w:r>
        <w:t>ей</w:t>
      </w:r>
      <w:r w:rsidR="00022FDE">
        <w:t xml:space="preserve"> типа </w:t>
      </w:r>
      <w:r w:rsidR="00022FDE" w:rsidRPr="006C4BD5">
        <w:rPr>
          <w:rStyle w:val="34ff1"/>
        </w:rPr>
        <w:t>DOCPROPERTY</w:t>
      </w:r>
      <w:r>
        <w:t>, что позволит в дальнейшем быстро изменять и обновлять ее во всем документе.</w:t>
      </w:r>
    </w:p>
    <w:p w:rsidR="00864C67" w:rsidRPr="00864C67" w:rsidRDefault="00022FDE" w:rsidP="00022FDE">
      <w:pPr>
        <w:pStyle w:val="34ffff6"/>
      </w:pPr>
      <w:r>
        <w:t xml:space="preserve">Для того </w:t>
      </w:r>
      <w:r w:rsidRPr="00022FDE">
        <w:t>чтобы</w:t>
      </w:r>
      <w:r>
        <w:t xml:space="preserve"> </w:t>
      </w:r>
      <w:r w:rsidR="00286579">
        <w:t>добавить</w:t>
      </w:r>
      <w:r>
        <w:t xml:space="preserve"> </w:t>
      </w:r>
      <w:r w:rsidR="00864C67">
        <w:t>информацию о</w:t>
      </w:r>
      <w:r w:rsidR="00286579">
        <w:t>б автоматизированной</w:t>
      </w:r>
      <w:r w:rsidR="00864C67">
        <w:t xml:space="preserve"> </w:t>
      </w:r>
      <w:r w:rsidR="00286579">
        <w:t xml:space="preserve">системе и </w:t>
      </w:r>
      <w:r w:rsidR="00864C67">
        <w:t>документе</w:t>
      </w:r>
      <w:r>
        <w:t>:</w:t>
      </w:r>
    </w:p>
    <w:p w:rsidR="006C4BD5" w:rsidRPr="009259BB" w:rsidRDefault="00022FDE" w:rsidP="00FE3805">
      <w:pPr>
        <w:pStyle w:val="340"/>
        <w:numPr>
          <w:ilvl w:val="0"/>
          <w:numId w:val="18"/>
        </w:numPr>
      </w:pPr>
      <w:r w:rsidRPr="00815132">
        <w:t xml:space="preserve">Откройте окно </w:t>
      </w:r>
      <w:r w:rsidR="007249CA" w:rsidRPr="006C4BD5">
        <w:rPr>
          <w:rStyle w:val="34fe"/>
        </w:rPr>
        <w:t xml:space="preserve">Свойства </w:t>
      </w:r>
      <w:r w:rsidR="007249CA" w:rsidRPr="00815132">
        <w:rPr>
          <w:rStyle w:val="34fe"/>
        </w:rPr>
        <w:t>[</w:t>
      </w:r>
      <w:r w:rsidR="007249CA" w:rsidRPr="006C4BD5">
        <w:rPr>
          <w:rStyle w:val="34fe"/>
        </w:rPr>
        <w:t>название документа</w:t>
      </w:r>
      <w:r w:rsidR="007249CA" w:rsidRPr="00815132">
        <w:rPr>
          <w:rStyle w:val="34fe"/>
        </w:rPr>
        <w:t>]</w:t>
      </w:r>
      <w:r w:rsidR="006C4BD5">
        <w:t>:</w:t>
      </w:r>
    </w:p>
    <w:p w:rsidR="009259BB" w:rsidRPr="009259BB" w:rsidRDefault="006C4BD5" w:rsidP="00893EC8">
      <w:pPr>
        <w:pStyle w:val="34fffff6"/>
      </w:pPr>
      <w:r w:rsidRPr="006C4BD5">
        <w:t>В Microsoft</w:t>
      </w:r>
      <w:r w:rsidRPr="004E0147">
        <w:t xml:space="preserve"> </w:t>
      </w:r>
      <w:r w:rsidRPr="006C4BD5">
        <w:t>Word</w:t>
      </w:r>
      <w:r w:rsidRPr="004E0147">
        <w:t xml:space="preserve"> 2007</w:t>
      </w:r>
      <w:r w:rsidR="009259BB">
        <w:t>:</w:t>
      </w:r>
    </w:p>
    <w:p w:rsidR="00ED463D" w:rsidRDefault="009259BB" w:rsidP="008F45FD">
      <w:pPr>
        <w:pStyle w:val="344"/>
      </w:pPr>
      <w:r w:rsidRPr="00AB1928">
        <w:t>Нажмите</w:t>
      </w:r>
      <w:r w:rsidRPr="006C4BD5">
        <w:t xml:space="preserve"> </w:t>
      </w:r>
      <w:r w:rsidR="006C4BD5" w:rsidRPr="006C4BD5">
        <w:t xml:space="preserve">на </w:t>
      </w:r>
      <w:r w:rsidR="00864C67" w:rsidRPr="00864C67">
        <w:t xml:space="preserve">кнопку </w:t>
      </w:r>
      <w:proofErr w:type="spellStart"/>
      <w:r w:rsidR="00864C67" w:rsidRPr="006C4BD5">
        <w:rPr>
          <w:rStyle w:val="34fe"/>
        </w:rPr>
        <w:t>Office</w:t>
      </w:r>
      <w:proofErr w:type="spellEnd"/>
      <w:r w:rsidR="00864C67" w:rsidRPr="00864C67">
        <w:t xml:space="preserve"> </w:t>
      </w:r>
      <w:r w:rsidR="00864C67">
        <w:rPr>
          <w:noProof/>
          <w:lang w:eastAsia="ru-RU"/>
        </w:rPr>
        <w:drawing>
          <wp:inline distT="0" distB="0" distL="0" distR="0" wp14:anchorId="33A86161" wp14:editId="5DAC8853">
            <wp:extent cx="247650" cy="2476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2ae713-addb-400d-bc0f-b7a62f2d61af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63D">
        <w:t>.</w:t>
      </w:r>
    </w:p>
    <w:p w:rsidR="009259BB" w:rsidRPr="009259BB" w:rsidRDefault="00ED463D" w:rsidP="008F45FD">
      <w:pPr>
        <w:pStyle w:val="344"/>
      </w:pPr>
      <w:r w:rsidRPr="00AB1928">
        <w:t xml:space="preserve">Последовательно </w:t>
      </w:r>
      <w:r>
        <w:t xml:space="preserve">выберите </w:t>
      </w:r>
      <w:r w:rsidR="006C4BD5">
        <w:t>пункт</w:t>
      </w:r>
      <w:r w:rsidR="009259BB" w:rsidRPr="00AB1928">
        <w:t>ы</w:t>
      </w:r>
      <w:proofErr w:type="gramStart"/>
      <w:r w:rsidR="006C4BD5" w:rsidRPr="00864C67">
        <w:t xml:space="preserve"> </w:t>
      </w:r>
      <w:r w:rsidR="00864C67" w:rsidRPr="006C4BD5">
        <w:rPr>
          <w:rStyle w:val="34fe"/>
        </w:rPr>
        <w:t>П</w:t>
      </w:r>
      <w:proofErr w:type="gramEnd"/>
      <w:r w:rsidR="00864C67" w:rsidRPr="006C4BD5">
        <w:rPr>
          <w:rStyle w:val="34fe"/>
        </w:rPr>
        <w:t>одготовить</w:t>
      </w:r>
      <w:r w:rsidR="009259BB" w:rsidRPr="009259BB">
        <w:t xml:space="preserve"> </w:t>
      </w:r>
      <w:r w:rsidR="009259BB" w:rsidRPr="00AB1928">
        <w:t>и</w:t>
      </w:r>
      <w:r w:rsidR="009259BB" w:rsidRPr="00864C67">
        <w:t xml:space="preserve"> </w:t>
      </w:r>
      <w:r w:rsidR="009259BB" w:rsidRPr="006C4BD5">
        <w:rPr>
          <w:rStyle w:val="34fe"/>
        </w:rPr>
        <w:t>Свойства</w:t>
      </w:r>
      <w:r w:rsidR="009259BB" w:rsidRPr="00AB1928">
        <w:t xml:space="preserve">. </w:t>
      </w:r>
      <w:r w:rsidR="006C4BD5">
        <w:t xml:space="preserve">В верхней части экрана отобразится </w:t>
      </w:r>
      <w:r w:rsidR="006C4BD5" w:rsidRPr="006C4BD5">
        <w:t>област</w:t>
      </w:r>
      <w:r w:rsidR="006C4BD5">
        <w:t>ь</w:t>
      </w:r>
      <w:r w:rsidR="006C4BD5" w:rsidRPr="006C4BD5">
        <w:t xml:space="preserve"> сведений о документе</w:t>
      </w:r>
      <w:r w:rsidR="006C4BD5">
        <w:t>.</w:t>
      </w:r>
    </w:p>
    <w:p w:rsidR="009259BB" w:rsidRPr="009259BB" w:rsidRDefault="006C4BD5" w:rsidP="008F45FD">
      <w:pPr>
        <w:pStyle w:val="344"/>
      </w:pPr>
      <w:r w:rsidRPr="00AB1928">
        <w:t>Нажмите</w:t>
      </w:r>
      <w:r>
        <w:t xml:space="preserve"> на кнопку</w:t>
      </w:r>
      <w:r w:rsidRPr="006C4BD5">
        <w:t xml:space="preserve"> </w:t>
      </w:r>
      <w:r w:rsidRPr="00AB1928">
        <w:rPr>
          <w:rStyle w:val="34fe"/>
        </w:rPr>
        <w:t>Свойства документа</w:t>
      </w:r>
      <w:r w:rsidR="009259BB" w:rsidRPr="00AB1928">
        <w:t>.</w:t>
      </w:r>
    </w:p>
    <w:p w:rsidR="006C4BD5" w:rsidRPr="009259BB" w:rsidRDefault="009259BB" w:rsidP="008F45FD">
      <w:pPr>
        <w:pStyle w:val="344"/>
      </w:pPr>
      <w:r>
        <w:t xml:space="preserve">В </w:t>
      </w:r>
      <w:r w:rsidR="00032954" w:rsidRPr="00AB1928">
        <w:t xml:space="preserve">открывшемся меню </w:t>
      </w:r>
      <w:r w:rsidR="006C4BD5" w:rsidRPr="00AB1928">
        <w:t>выберите</w:t>
      </w:r>
      <w:r w:rsidR="006C4BD5">
        <w:t xml:space="preserve"> пункт </w:t>
      </w:r>
      <w:r w:rsidR="006C4BD5" w:rsidRPr="006C4BD5">
        <w:rPr>
          <w:rStyle w:val="34fe"/>
        </w:rPr>
        <w:t>Дополнительные свойства</w:t>
      </w:r>
      <w:r w:rsidR="006C4BD5" w:rsidRPr="006C4BD5">
        <w:t>.</w:t>
      </w:r>
    </w:p>
    <w:p w:rsidR="009259BB" w:rsidRPr="009259BB" w:rsidRDefault="009259BB" w:rsidP="00893EC8">
      <w:pPr>
        <w:pStyle w:val="34fffff6"/>
      </w:pPr>
      <w:r>
        <w:t xml:space="preserve">В </w:t>
      </w:r>
      <w:r w:rsidRPr="004E0147">
        <w:t>Microsoft Word 20</w:t>
      </w:r>
      <w:r>
        <w:t>10</w:t>
      </w:r>
      <w:r w:rsidR="00ED463D">
        <w:t xml:space="preserve"> и выше</w:t>
      </w:r>
      <w:r>
        <w:t>:</w:t>
      </w:r>
    </w:p>
    <w:p w:rsidR="00ED463D" w:rsidRDefault="009259BB" w:rsidP="00FE3805">
      <w:pPr>
        <w:pStyle w:val="344"/>
        <w:numPr>
          <w:ilvl w:val="1"/>
          <w:numId w:val="17"/>
        </w:numPr>
      </w:pPr>
      <w:r w:rsidRPr="009259BB">
        <w:t xml:space="preserve">На ленте </w:t>
      </w:r>
      <w:r>
        <w:t xml:space="preserve">перейдите на вкладку </w:t>
      </w:r>
      <w:r w:rsidRPr="006C4BD5">
        <w:rPr>
          <w:rStyle w:val="34fe"/>
        </w:rPr>
        <w:t>Файл</w:t>
      </w:r>
      <w:r w:rsidR="00ED463D">
        <w:t>.</w:t>
      </w:r>
    </w:p>
    <w:p w:rsidR="009259BB" w:rsidRPr="009259BB" w:rsidRDefault="00ED463D" w:rsidP="00FE3805">
      <w:pPr>
        <w:pStyle w:val="344"/>
        <w:numPr>
          <w:ilvl w:val="1"/>
          <w:numId w:val="17"/>
        </w:numPr>
      </w:pPr>
      <w:r>
        <w:t xml:space="preserve">Выберите </w:t>
      </w:r>
      <w:r w:rsidR="009259BB">
        <w:t xml:space="preserve">пункт </w:t>
      </w:r>
      <w:r w:rsidR="009259BB" w:rsidRPr="006C4BD5">
        <w:rPr>
          <w:rStyle w:val="34fe"/>
        </w:rPr>
        <w:t>Сведения</w:t>
      </w:r>
      <w:r w:rsidR="009259BB" w:rsidRPr="009259BB">
        <w:t>.</w:t>
      </w:r>
    </w:p>
    <w:p w:rsidR="009259BB" w:rsidRPr="009259BB" w:rsidRDefault="009259BB" w:rsidP="008F45FD">
      <w:pPr>
        <w:pStyle w:val="344"/>
      </w:pPr>
      <w:r>
        <w:t xml:space="preserve">Нажмите на кнопку </w:t>
      </w:r>
      <w:r w:rsidRPr="006C4BD5">
        <w:rPr>
          <w:rStyle w:val="34fe"/>
        </w:rPr>
        <w:t>Свойства</w:t>
      </w:r>
      <w:r>
        <w:t xml:space="preserve"> под изображением документа</w:t>
      </w:r>
      <w:r w:rsidRPr="009259BB">
        <w:t>.</w:t>
      </w:r>
    </w:p>
    <w:p w:rsidR="009259BB" w:rsidRPr="006C4BD5" w:rsidRDefault="009259BB" w:rsidP="008F45FD">
      <w:pPr>
        <w:pStyle w:val="344"/>
      </w:pPr>
      <w:r>
        <w:t xml:space="preserve">В </w:t>
      </w:r>
      <w:r w:rsidRPr="009259BB">
        <w:t>открывшемся меню</w:t>
      </w:r>
      <w:r>
        <w:t xml:space="preserve"> выберите пункт </w:t>
      </w:r>
      <w:r w:rsidRPr="006C4BD5">
        <w:rPr>
          <w:rStyle w:val="34fe"/>
        </w:rPr>
        <w:t>Дополнительные свойства</w:t>
      </w:r>
      <w:r>
        <w:t>.</w:t>
      </w:r>
    </w:p>
    <w:p w:rsidR="00864C67" w:rsidRDefault="00022FDE" w:rsidP="00815132">
      <w:pPr>
        <w:pStyle w:val="340"/>
      </w:pPr>
      <w:r>
        <w:t xml:space="preserve">В открывшемся окне </w:t>
      </w:r>
      <w:r w:rsidRPr="006C4BD5">
        <w:rPr>
          <w:rStyle w:val="34fe"/>
        </w:rPr>
        <w:t>Свойства</w:t>
      </w:r>
      <w:r w:rsidR="00673F0B">
        <w:rPr>
          <w:rStyle w:val="34fe"/>
        </w:rPr>
        <w:t>:</w:t>
      </w:r>
      <w:r w:rsidRPr="006C4BD5">
        <w:rPr>
          <w:rStyle w:val="34fe"/>
        </w:rPr>
        <w:t xml:space="preserve"> [название документа]</w:t>
      </w:r>
      <w:r>
        <w:t xml:space="preserve"> перейдите </w:t>
      </w:r>
      <w:r w:rsidR="00A30661">
        <w:t xml:space="preserve">на вкладку </w:t>
      </w:r>
      <w:r w:rsidR="006C4BD5" w:rsidRPr="00A30661">
        <w:rPr>
          <w:rStyle w:val="34fe"/>
        </w:rPr>
        <w:t>Д</w:t>
      </w:r>
      <w:r w:rsidR="00A30661" w:rsidRPr="00A30661">
        <w:rPr>
          <w:rStyle w:val="34fe"/>
        </w:rPr>
        <w:t>окумент</w:t>
      </w:r>
      <w:r w:rsidR="00A30661">
        <w:t xml:space="preserve"> (рисунок </w:t>
      </w:r>
      <w:r w:rsidR="00A30661">
        <w:fldChar w:fldCharType="begin"/>
      </w:r>
      <w:r w:rsidR="00A30661">
        <w:instrText xml:space="preserve"> REF _Ref408764288 \h </w:instrText>
      </w:r>
      <w:r w:rsidR="00A30661">
        <w:fldChar w:fldCharType="separate"/>
      </w:r>
      <w:r w:rsidR="00B61B63">
        <w:rPr>
          <w:noProof/>
        </w:rPr>
        <w:t>1</w:t>
      </w:r>
      <w:r w:rsidR="00A30661">
        <w:fldChar w:fldCharType="end"/>
      </w:r>
      <w:r w:rsidR="00A30661">
        <w:t>).</w:t>
      </w:r>
    </w:p>
    <w:p w:rsidR="00F3596E" w:rsidRPr="00A30661" w:rsidRDefault="00ED463D" w:rsidP="00F3596E">
      <w:pPr>
        <w:pStyle w:val="340"/>
      </w:pPr>
      <w:r>
        <w:t xml:space="preserve">Заполните </w:t>
      </w:r>
      <w:r w:rsidR="00F3596E">
        <w:t>следующие поля:</w:t>
      </w:r>
    </w:p>
    <w:p w:rsidR="00F3596E" w:rsidRPr="00A30661" w:rsidRDefault="00F3596E" w:rsidP="00F3596E">
      <w:pPr>
        <w:pStyle w:val="3423"/>
      </w:pPr>
      <w:r w:rsidRPr="00526321">
        <w:rPr>
          <w:rStyle w:val="34fe"/>
        </w:rPr>
        <w:t>Название</w:t>
      </w:r>
      <w:r>
        <w:t xml:space="preserve"> — </w:t>
      </w:r>
      <w:r w:rsidR="00ED463D">
        <w:t xml:space="preserve">введите </w:t>
      </w:r>
      <w:r>
        <w:t>тип документа;</w:t>
      </w:r>
    </w:p>
    <w:p w:rsidR="00F3596E" w:rsidRDefault="00F3596E" w:rsidP="00815132">
      <w:pPr>
        <w:pStyle w:val="3423"/>
      </w:pPr>
      <w:r w:rsidRPr="00526321">
        <w:rPr>
          <w:rStyle w:val="34fe"/>
        </w:rPr>
        <w:t>Организация</w:t>
      </w:r>
      <w:r>
        <w:t xml:space="preserve"> — </w:t>
      </w:r>
      <w:r w:rsidR="00ED463D">
        <w:t xml:space="preserve">введите </w:t>
      </w:r>
      <w:r>
        <w:t>наименование организации-разработчика документа.</w:t>
      </w:r>
    </w:p>
    <w:p w:rsidR="00A30661" w:rsidRDefault="00A30661" w:rsidP="00A30661">
      <w:pPr>
        <w:pStyle w:val="34ff"/>
      </w:pPr>
      <w:r>
        <w:rPr>
          <w:noProof/>
          <w:lang w:eastAsia="ru-RU"/>
        </w:rPr>
        <w:lastRenderedPageBreak/>
        <w:drawing>
          <wp:inline distT="0" distB="0" distL="0" distR="0" wp14:anchorId="3EF6B9EF" wp14:editId="1A47E13D">
            <wp:extent cx="3240000" cy="381710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docproperties_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81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61" w:rsidRPr="00526321" w:rsidRDefault="00A30661" w:rsidP="00A30661">
      <w:pPr>
        <w:pStyle w:val="34ff0"/>
      </w:pPr>
      <w:r>
        <w:t xml:space="preserve">Рисунок </w:t>
      </w:r>
      <w:bookmarkStart w:id="21" w:name="_Ref408764288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1</w:t>
      </w:r>
      <w:r>
        <w:fldChar w:fldCharType="end"/>
      </w:r>
      <w:bookmarkEnd w:id="21"/>
      <w:r>
        <w:t xml:space="preserve"> — </w:t>
      </w:r>
      <w:r w:rsidRPr="00A30661">
        <w:t xml:space="preserve">Окно </w:t>
      </w:r>
      <w:r w:rsidRPr="00D7118F">
        <w:rPr>
          <w:rStyle w:val="34fe"/>
        </w:rPr>
        <w:t>Свойства</w:t>
      </w:r>
      <w:r w:rsidR="00526321">
        <w:t xml:space="preserve">, вкладка </w:t>
      </w:r>
      <w:r w:rsidR="00526321" w:rsidRPr="00D7118F">
        <w:rPr>
          <w:rStyle w:val="34fe"/>
        </w:rPr>
        <w:t>Документ</w:t>
      </w:r>
    </w:p>
    <w:p w:rsidR="00A30661" w:rsidRPr="00A30661" w:rsidRDefault="00A30661" w:rsidP="00AE359E">
      <w:pPr>
        <w:pStyle w:val="340"/>
      </w:pPr>
      <w:r>
        <w:t>Перейдите на вкладку</w:t>
      </w:r>
      <w:proofErr w:type="gramStart"/>
      <w:r>
        <w:t xml:space="preserve"> </w:t>
      </w:r>
      <w:r w:rsidRPr="00526321">
        <w:rPr>
          <w:rStyle w:val="34fe"/>
        </w:rPr>
        <w:t>П</w:t>
      </w:r>
      <w:proofErr w:type="gramEnd"/>
      <w:r w:rsidRPr="00526321">
        <w:rPr>
          <w:rStyle w:val="34fe"/>
        </w:rPr>
        <w:t>рочие</w:t>
      </w:r>
      <w:r>
        <w:t xml:space="preserve"> (рисунок </w:t>
      </w:r>
      <w:r>
        <w:fldChar w:fldCharType="begin"/>
      </w:r>
      <w:r>
        <w:instrText xml:space="preserve"> REF _Ref408764592 \h </w:instrText>
      </w:r>
      <w:r>
        <w:fldChar w:fldCharType="separate"/>
      </w:r>
      <w:r w:rsidR="00B61B63">
        <w:rPr>
          <w:noProof/>
        </w:rPr>
        <w:t>2</w:t>
      </w:r>
      <w:r>
        <w:fldChar w:fldCharType="end"/>
      </w:r>
      <w:r>
        <w:t>).</w:t>
      </w:r>
    </w:p>
    <w:p w:rsidR="00A30661" w:rsidRDefault="00526321" w:rsidP="00A30661">
      <w:pPr>
        <w:pStyle w:val="34ff"/>
      </w:pPr>
      <w:r>
        <w:rPr>
          <w:noProof/>
          <w:lang w:eastAsia="ru-RU"/>
        </w:rPr>
        <w:drawing>
          <wp:inline distT="0" distB="0" distL="0" distR="0" wp14:anchorId="5298ABB7" wp14:editId="46005B0E">
            <wp:extent cx="3240000" cy="381709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docproperties_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8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61" w:rsidRPr="00A30661" w:rsidRDefault="00A30661" w:rsidP="00A30661">
      <w:pPr>
        <w:pStyle w:val="34ff0"/>
      </w:pPr>
      <w:r>
        <w:t xml:space="preserve">Рисунок </w:t>
      </w:r>
      <w:bookmarkStart w:id="22" w:name="_Ref408764592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2</w:t>
      </w:r>
      <w:r>
        <w:fldChar w:fldCharType="end"/>
      </w:r>
      <w:bookmarkEnd w:id="22"/>
      <w:r>
        <w:t xml:space="preserve"> — </w:t>
      </w:r>
      <w:r w:rsidR="00526321" w:rsidRPr="00A30661">
        <w:t xml:space="preserve">Окно </w:t>
      </w:r>
      <w:r w:rsidR="00526321" w:rsidRPr="00D7118F">
        <w:rPr>
          <w:rStyle w:val="34fe"/>
        </w:rPr>
        <w:t>Свойства</w:t>
      </w:r>
      <w:r w:rsidR="00526321">
        <w:t>, вкладка</w:t>
      </w:r>
      <w:proofErr w:type="gramStart"/>
      <w:r w:rsidR="00526321">
        <w:t xml:space="preserve"> </w:t>
      </w:r>
      <w:r w:rsidR="00526321" w:rsidRPr="00D7118F">
        <w:rPr>
          <w:rStyle w:val="34fe"/>
        </w:rPr>
        <w:t>П</w:t>
      </w:r>
      <w:proofErr w:type="gramEnd"/>
      <w:r w:rsidR="00526321" w:rsidRPr="00D7118F">
        <w:rPr>
          <w:rStyle w:val="34fe"/>
        </w:rPr>
        <w:t>рочие</w:t>
      </w:r>
    </w:p>
    <w:p w:rsidR="00526321" w:rsidRPr="00A30661" w:rsidRDefault="00526321" w:rsidP="00AE359E">
      <w:pPr>
        <w:pStyle w:val="340"/>
      </w:pPr>
      <w:r>
        <w:lastRenderedPageBreak/>
        <w:t>Выполните следующие действия:</w:t>
      </w:r>
    </w:p>
    <w:p w:rsidR="00526321" w:rsidRPr="00526321" w:rsidRDefault="00C20D44" w:rsidP="00FC19EF">
      <w:pPr>
        <w:pStyle w:val="344"/>
      </w:pPr>
      <w:r>
        <w:t xml:space="preserve">В </w:t>
      </w:r>
      <w:r w:rsidR="00526321">
        <w:t xml:space="preserve">списке </w:t>
      </w:r>
      <w:r w:rsidR="00526321" w:rsidRPr="00526321">
        <w:rPr>
          <w:rStyle w:val="34fe"/>
        </w:rPr>
        <w:t>Свойства</w:t>
      </w:r>
      <w:r w:rsidR="00526321">
        <w:t xml:space="preserve"> выберите пункт </w:t>
      </w:r>
      <w:proofErr w:type="spellStart"/>
      <w:r w:rsidR="00526321">
        <w:rPr>
          <w:rStyle w:val="34fe"/>
        </w:rPr>
        <w:t>полное_</w:t>
      </w:r>
      <w:r w:rsidR="00526321" w:rsidRPr="00526321">
        <w:rPr>
          <w:rStyle w:val="34fe"/>
        </w:rPr>
        <w:t>название</w:t>
      </w:r>
      <w:r w:rsidR="00526321">
        <w:rPr>
          <w:rStyle w:val="34fe"/>
        </w:rPr>
        <w:t>_системы</w:t>
      </w:r>
      <w:proofErr w:type="spellEnd"/>
      <w:r w:rsidR="00E074FE">
        <w:t>,</w:t>
      </w:r>
      <w:r w:rsidR="00526321">
        <w:t xml:space="preserve"> в поле </w:t>
      </w:r>
      <w:r w:rsidR="00526321" w:rsidRPr="00526321">
        <w:rPr>
          <w:rStyle w:val="34fe"/>
        </w:rPr>
        <w:t>Значение</w:t>
      </w:r>
      <w:r w:rsidR="00526321">
        <w:t xml:space="preserve"> введите полное название системы</w:t>
      </w:r>
      <w:r w:rsidR="00E074FE">
        <w:t xml:space="preserve"> и нажмите на кнопку</w:t>
      </w:r>
      <w:proofErr w:type="gramStart"/>
      <w:r w:rsidR="00E074FE">
        <w:t xml:space="preserve"> </w:t>
      </w:r>
      <w:r w:rsidR="00E074FE" w:rsidRPr="00E074FE">
        <w:rPr>
          <w:rStyle w:val="34fe"/>
        </w:rPr>
        <w:t>И</w:t>
      </w:r>
      <w:proofErr w:type="gramEnd"/>
      <w:r w:rsidR="00E074FE" w:rsidRPr="00E074FE">
        <w:rPr>
          <w:rStyle w:val="34fe"/>
        </w:rPr>
        <w:t>зменить</w:t>
      </w:r>
      <w:r>
        <w:t>.</w:t>
      </w:r>
    </w:p>
    <w:p w:rsidR="00526321" w:rsidRPr="00A30661" w:rsidRDefault="00C20D44" w:rsidP="00FC19EF">
      <w:pPr>
        <w:pStyle w:val="344"/>
      </w:pPr>
      <w:r>
        <w:t xml:space="preserve">В </w:t>
      </w:r>
      <w:r w:rsidR="00526321">
        <w:t xml:space="preserve">списке </w:t>
      </w:r>
      <w:r w:rsidR="00526321" w:rsidRPr="00526321">
        <w:rPr>
          <w:rStyle w:val="34fe"/>
        </w:rPr>
        <w:t>Свойства</w:t>
      </w:r>
      <w:r w:rsidR="00526321">
        <w:t xml:space="preserve"> выберите пункт </w:t>
      </w:r>
      <w:proofErr w:type="spellStart"/>
      <w:r w:rsidR="00526321">
        <w:rPr>
          <w:rStyle w:val="34fe"/>
        </w:rPr>
        <w:t>краткое_</w:t>
      </w:r>
      <w:r w:rsidR="00526321" w:rsidRPr="00526321">
        <w:rPr>
          <w:rStyle w:val="34fe"/>
        </w:rPr>
        <w:t>название</w:t>
      </w:r>
      <w:r w:rsidR="00526321">
        <w:rPr>
          <w:rStyle w:val="34fe"/>
        </w:rPr>
        <w:t>_системы</w:t>
      </w:r>
      <w:proofErr w:type="spellEnd"/>
      <w:r w:rsidR="00E074FE">
        <w:t>,</w:t>
      </w:r>
      <w:r w:rsidR="00526321">
        <w:t xml:space="preserve"> в поле </w:t>
      </w:r>
      <w:r w:rsidR="00526321" w:rsidRPr="00526321">
        <w:rPr>
          <w:rStyle w:val="34fe"/>
        </w:rPr>
        <w:t>Значение</w:t>
      </w:r>
      <w:r w:rsidR="00526321">
        <w:t xml:space="preserve"> введите сокращенное название системы или ее аббревиатуру</w:t>
      </w:r>
      <w:r w:rsidR="00E074FE" w:rsidRPr="00E074FE">
        <w:t xml:space="preserve"> </w:t>
      </w:r>
      <w:r w:rsidR="00E074FE">
        <w:t>и нажмите на кнопку</w:t>
      </w:r>
      <w:proofErr w:type="gramStart"/>
      <w:r w:rsidR="00E074FE">
        <w:t xml:space="preserve"> </w:t>
      </w:r>
      <w:r w:rsidR="00E074FE" w:rsidRPr="00E074FE">
        <w:rPr>
          <w:rStyle w:val="34fe"/>
        </w:rPr>
        <w:t>И</w:t>
      </w:r>
      <w:proofErr w:type="gramEnd"/>
      <w:r w:rsidR="00E074FE" w:rsidRPr="00E074FE">
        <w:rPr>
          <w:rStyle w:val="34fe"/>
        </w:rPr>
        <w:t>зменить</w:t>
      </w:r>
      <w:r>
        <w:t>.</w:t>
      </w:r>
    </w:p>
    <w:p w:rsidR="00526321" w:rsidRPr="00526321" w:rsidRDefault="00C20D44" w:rsidP="00FC19EF">
      <w:pPr>
        <w:pStyle w:val="344"/>
      </w:pPr>
      <w:r>
        <w:t xml:space="preserve">В </w:t>
      </w:r>
      <w:r w:rsidR="00526321">
        <w:t xml:space="preserve">списке </w:t>
      </w:r>
      <w:r w:rsidR="00526321" w:rsidRPr="00526321">
        <w:rPr>
          <w:rStyle w:val="34fe"/>
        </w:rPr>
        <w:t>Свойства</w:t>
      </w:r>
      <w:r w:rsidR="00526321">
        <w:t xml:space="preserve"> выберите пункт </w:t>
      </w:r>
      <w:proofErr w:type="spellStart"/>
      <w:r w:rsidR="00526321">
        <w:rPr>
          <w:rStyle w:val="34fe"/>
        </w:rPr>
        <w:t>обозначение_документа</w:t>
      </w:r>
      <w:proofErr w:type="spellEnd"/>
      <w:r w:rsidR="00E074FE">
        <w:t>,</w:t>
      </w:r>
      <w:r w:rsidR="00526321">
        <w:t xml:space="preserve"> в поле </w:t>
      </w:r>
      <w:r w:rsidR="00526321" w:rsidRPr="00526321">
        <w:rPr>
          <w:rStyle w:val="34fe"/>
        </w:rPr>
        <w:t>Значение</w:t>
      </w:r>
      <w:r w:rsidR="00526321">
        <w:t xml:space="preserve"> введите </w:t>
      </w:r>
      <w:r w:rsidR="00526321" w:rsidRPr="00526321">
        <w:t xml:space="preserve">обозначение </w:t>
      </w:r>
      <w:r w:rsidR="00526321">
        <w:t>для данного типа документа (</w:t>
      </w:r>
      <w:r w:rsidR="00B60ED6">
        <w:t>в этом поле уже указан код документа</w:t>
      </w:r>
      <w:r w:rsidR="00022FDE">
        <w:t>, другие элементы обозначения не указаны</w:t>
      </w:r>
      <w:r w:rsidR="00526321">
        <w:t>)</w:t>
      </w:r>
      <w:r w:rsidR="00E074FE" w:rsidRPr="00E074FE">
        <w:t xml:space="preserve"> </w:t>
      </w:r>
      <w:r w:rsidR="00E074FE">
        <w:t>и нажмите на кнопку</w:t>
      </w:r>
      <w:proofErr w:type="gramStart"/>
      <w:r w:rsidR="00E074FE">
        <w:t xml:space="preserve"> </w:t>
      </w:r>
      <w:r w:rsidR="00E074FE" w:rsidRPr="00E074FE">
        <w:rPr>
          <w:rStyle w:val="34fe"/>
        </w:rPr>
        <w:t>И</w:t>
      </w:r>
      <w:proofErr w:type="gramEnd"/>
      <w:r w:rsidR="00E074FE" w:rsidRPr="00E074FE">
        <w:rPr>
          <w:rStyle w:val="34fe"/>
        </w:rPr>
        <w:t>зменить</w:t>
      </w:r>
      <w:r>
        <w:t>.</w:t>
      </w:r>
    </w:p>
    <w:p w:rsidR="00526321" w:rsidRPr="00A30661" w:rsidRDefault="00C20D44" w:rsidP="00FC19EF">
      <w:pPr>
        <w:pStyle w:val="344"/>
      </w:pPr>
      <w:r>
        <w:t xml:space="preserve">В </w:t>
      </w:r>
      <w:r w:rsidR="00022FDE">
        <w:t xml:space="preserve">списке </w:t>
      </w:r>
      <w:r w:rsidR="00022FDE" w:rsidRPr="00526321">
        <w:rPr>
          <w:rStyle w:val="34fe"/>
        </w:rPr>
        <w:t>Свойства</w:t>
      </w:r>
      <w:r w:rsidR="00022FDE">
        <w:t xml:space="preserve"> выберите пункт </w:t>
      </w:r>
      <w:proofErr w:type="spellStart"/>
      <w:r w:rsidR="00022FDE">
        <w:rPr>
          <w:rStyle w:val="34fe"/>
        </w:rPr>
        <w:t>год_издания</w:t>
      </w:r>
      <w:proofErr w:type="spellEnd"/>
      <w:r w:rsidR="00E074FE">
        <w:t xml:space="preserve">, </w:t>
      </w:r>
      <w:r w:rsidR="00022FDE">
        <w:t xml:space="preserve">в поле </w:t>
      </w:r>
      <w:r w:rsidR="00022FDE" w:rsidRPr="00526321">
        <w:rPr>
          <w:rStyle w:val="34fe"/>
        </w:rPr>
        <w:t>Значение</w:t>
      </w:r>
      <w:r w:rsidR="00022FDE">
        <w:t xml:space="preserve"> введите год (по умолчанию указан 20</w:t>
      </w:r>
      <w:r w:rsidR="00ED463D">
        <w:t>2</w:t>
      </w:r>
      <w:r w:rsidR="00022FDE">
        <w:t>)</w:t>
      </w:r>
      <w:r w:rsidR="00E074FE" w:rsidRPr="00E074FE">
        <w:t xml:space="preserve"> </w:t>
      </w:r>
      <w:r w:rsidR="00E074FE">
        <w:t>и нажмите на кнопку</w:t>
      </w:r>
      <w:proofErr w:type="gramStart"/>
      <w:r w:rsidR="00E074FE">
        <w:t xml:space="preserve"> </w:t>
      </w:r>
      <w:r w:rsidR="00E074FE" w:rsidRPr="00E074FE">
        <w:rPr>
          <w:rStyle w:val="34fe"/>
        </w:rPr>
        <w:t>И</w:t>
      </w:r>
      <w:proofErr w:type="gramEnd"/>
      <w:r w:rsidR="00E074FE" w:rsidRPr="00E074FE">
        <w:rPr>
          <w:rStyle w:val="34fe"/>
        </w:rPr>
        <w:t>зменить</w:t>
      </w:r>
      <w:r w:rsidR="00526321">
        <w:t>.</w:t>
      </w:r>
    </w:p>
    <w:p w:rsidR="00A30661" w:rsidRPr="00022FDE" w:rsidRDefault="00022FDE" w:rsidP="00AE359E">
      <w:pPr>
        <w:pStyle w:val="340"/>
      </w:pPr>
      <w:r>
        <w:t xml:space="preserve">Нажмите на кнопку </w:t>
      </w:r>
      <w:r>
        <w:rPr>
          <w:rStyle w:val="34fe"/>
        </w:rPr>
        <w:t>ОК</w:t>
      </w:r>
      <w:r>
        <w:t>.</w:t>
      </w:r>
    </w:p>
    <w:p w:rsidR="00022FDE" w:rsidRPr="009E2829" w:rsidRDefault="00022FDE" w:rsidP="00AE359E">
      <w:pPr>
        <w:pStyle w:val="340"/>
      </w:pPr>
      <w:r>
        <w:t xml:space="preserve">Обновите поля документа (выделите весь </w:t>
      </w:r>
      <w:r w:rsidR="006525C8" w:rsidRPr="006525C8">
        <w:t xml:space="preserve">текст в документе </w:t>
      </w:r>
      <w:r w:rsidR="00E074FE">
        <w:t xml:space="preserve">с помощью сочетания клавиш </w:t>
      </w:r>
      <w:r w:rsidRPr="00022FDE">
        <w:rPr>
          <w:rStyle w:val="34ffff7"/>
          <w:lang w:val="ru-RU"/>
        </w:rPr>
        <w:t>&lt;</w:t>
      </w:r>
      <w:r w:rsidRPr="00022FDE">
        <w:rPr>
          <w:rStyle w:val="34ffff7"/>
        </w:rPr>
        <w:t>Ctrl</w:t>
      </w:r>
      <w:r w:rsidRPr="00022FDE">
        <w:rPr>
          <w:rStyle w:val="34ffff7"/>
          <w:lang w:val="ru-RU"/>
        </w:rPr>
        <w:t>&gt; + &lt;</w:t>
      </w:r>
      <w:r w:rsidRPr="00022FDE">
        <w:rPr>
          <w:rStyle w:val="34ffff7"/>
        </w:rPr>
        <w:t>A</w:t>
      </w:r>
      <w:r w:rsidRPr="00022FDE">
        <w:rPr>
          <w:rStyle w:val="34ffff7"/>
          <w:lang w:val="ru-RU"/>
        </w:rPr>
        <w:t>&gt;</w:t>
      </w:r>
      <w:r w:rsidR="00E074FE">
        <w:t>, затем</w:t>
      </w:r>
      <w:r>
        <w:t xml:space="preserve"> нажмите </w:t>
      </w:r>
      <w:r w:rsidR="00346C7C">
        <w:t xml:space="preserve">на </w:t>
      </w:r>
      <w:r w:rsidR="00E074FE">
        <w:t>клавишу</w:t>
      </w:r>
      <w:r>
        <w:t xml:space="preserve"> </w:t>
      </w:r>
      <w:r w:rsidRPr="00022FDE">
        <w:rPr>
          <w:rStyle w:val="34ffff7"/>
          <w:lang w:val="ru-RU"/>
        </w:rPr>
        <w:t>&lt;</w:t>
      </w:r>
      <w:r w:rsidRPr="00022FDE">
        <w:rPr>
          <w:rStyle w:val="34ffff7"/>
        </w:rPr>
        <w:t>F</w:t>
      </w:r>
      <w:r w:rsidRPr="00022FDE">
        <w:rPr>
          <w:rStyle w:val="34ffff7"/>
          <w:lang w:val="ru-RU"/>
        </w:rPr>
        <w:t>9&gt;</w:t>
      </w:r>
      <w:r w:rsidRPr="00022FDE">
        <w:t>)</w:t>
      </w:r>
      <w:r>
        <w:t>.</w:t>
      </w:r>
    </w:p>
    <w:p w:rsidR="00635B94" w:rsidRPr="00635B94" w:rsidRDefault="00635B94" w:rsidP="00635B94">
      <w:pPr>
        <w:pStyle w:val="2"/>
      </w:pPr>
      <w:bookmarkStart w:id="23" w:name="_Ref411486862"/>
      <w:bookmarkStart w:id="24" w:name="_Toc134830075"/>
      <w:r>
        <w:t xml:space="preserve">Настройка </w:t>
      </w:r>
      <w:r w:rsidR="00BA7D2E">
        <w:t>интерфейса Microsoft Word для работы с</w:t>
      </w:r>
      <w:r w:rsidR="00383FBD">
        <w:t> </w:t>
      </w:r>
      <w:r>
        <w:t>макрос</w:t>
      </w:r>
      <w:r w:rsidR="00BA7D2E">
        <w:t>ами</w:t>
      </w:r>
      <w:bookmarkEnd w:id="23"/>
      <w:bookmarkEnd w:id="24"/>
    </w:p>
    <w:p w:rsidR="006C694F" w:rsidRPr="006C694F" w:rsidRDefault="006C694F" w:rsidP="009E2829">
      <w:pPr>
        <w:pStyle w:val="34b"/>
      </w:pPr>
      <w:r w:rsidRPr="006C694F">
        <w:t xml:space="preserve">Для </w:t>
      </w:r>
      <w:r w:rsidR="00F32EE2" w:rsidRPr="006C694F">
        <w:t>автоматизации часто выполняемых операций</w:t>
      </w:r>
      <w:r w:rsidR="00F32EE2">
        <w:t>,</w:t>
      </w:r>
      <w:r w:rsidR="00F32EE2" w:rsidRPr="006C694F">
        <w:t xml:space="preserve"> быстрого выполнения многошаговых операций</w:t>
      </w:r>
      <w:r w:rsidR="00F32EE2">
        <w:t>,</w:t>
      </w:r>
      <w:r w:rsidR="00F32EE2" w:rsidRPr="006C694F">
        <w:t xml:space="preserve"> </w:t>
      </w:r>
      <w:r w:rsidR="00F32EE2">
        <w:t>повышения</w:t>
      </w:r>
      <w:r w:rsidR="00F32EE2" w:rsidRPr="006C694F">
        <w:t xml:space="preserve"> </w:t>
      </w:r>
      <w:r w:rsidRPr="006C694F">
        <w:t xml:space="preserve">скорости </w:t>
      </w:r>
      <w:r w:rsidR="005273EA">
        <w:t xml:space="preserve">и </w:t>
      </w:r>
      <w:r w:rsidRPr="006C694F">
        <w:t xml:space="preserve">эффективности </w:t>
      </w:r>
      <w:r w:rsidR="005273EA">
        <w:t>оформления и редактирования</w:t>
      </w:r>
      <w:r w:rsidRPr="006C694F">
        <w:t xml:space="preserve"> документ</w:t>
      </w:r>
      <w:r w:rsidR="00F32EE2">
        <w:t>ов</w:t>
      </w:r>
      <w:r w:rsidRPr="006C694F">
        <w:t xml:space="preserve"> рекомендуется </w:t>
      </w:r>
      <w:r w:rsidR="002B271E">
        <w:t xml:space="preserve">использовать </w:t>
      </w:r>
      <w:r w:rsidRPr="006C694F">
        <w:t>макросы</w:t>
      </w:r>
      <w:r w:rsidR="002B271E" w:rsidRPr="006C694F">
        <w:t xml:space="preserve">, которые содержатся в шаблоне </w:t>
      </w:r>
      <w:r w:rsidR="002B271E" w:rsidRPr="002B271E">
        <w:rPr>
          <w:rStyle w:val="34ff3"/>
        </w:rPr>
        <w:t>Макросы для документов ГОСТ.dotm</w:t>
      </w:r>
      <w:r w:rsidR="002B271E" w:rsidRPr="006C694F">
        <w:t>.</w:t>
      </w:r>
      <w:r w:rsidR="002B271E">
        <w:t xml:space="preserve"> Для работы с макросами следует </w:t>
      </w:r>
      <w:r w:rsidR="002B271E" w:rsidRPr="006C694F">
        <w:t>настроить интерфейс</w:t>
      </w:r>
      <w:r w:rsidR="002B271E" w:rsidRPr="002B271E">
        <w:t xml:space="preserve"> </w:t>
      </w:r>
      <w:r w:rsidR="002B271E">
        <w:t>Microsoft Word.</w:t>
      </w:r>
    </w:p>
    <w:p w:rsidR="006C694F" w:rsidRPr="006C694F" w:rsidRDefault="006C694F" w:rsidP="00105371">
      <w:pPr>
        <w:pStyle w:val="34b"/>
      </w:pPr>
      <w:r w:rsidRPr="006C694F">
        <w:t>Состав макросов, описание их функций и настрой</w:t>
      </w:r>
      <w:r w:rsidR="00D432F7">
        <w:t>ки</w:t>
      </w:r>
      <w:r w:rsidRPr="006C694F">
        <w:t xml:space="preserve"> </w:t>
      </w:r>
      <w:r w:rsidR="000D6A90">
        <w:t>интерфейса Microsoft Word для работы</w:t>
      </w:r>
      <w:r w:rsidRPr="006C694F">
        <w:t xml:space="preserve"> с ними приведены </w:t>
      </w:r>
      <w:r w:rsidR="00EC73B1" w:rsidRPr="00EC73B1">
        <w:t>в документе «</w:t>
      </w:r>
      <w:proofErr w:type="spellStart"/>
      <w:r w:rsidR="005C17A2" w:rsidRPr="00EC73B1">
        <w:t>Филогост</w:t>
      </w:r>
      <w:proofErr w:type="spellEnd"/>
      <w:r w:rsidR="005C17A2">
        <w:t>».</w:t>
      </w:r>
      <w:r w:rsidRPr="006C694F">
        <w:t xml:space="preserve"> Макросы для оформления технической документации. Инструкция для разработчиков технической документации».</w:t>
      </w:r>
    </w:p>
    <w:p w:rsidR="00BA7D2E" w:rsidRDefault="006C694F" w:rsidP="00383FBD">
      <w:pPr>
        <w:pStyle w:val="34ffff6"/>
      </w:pPr>
      <w:r w:rsidRPr="006C694F">
        <w:t xml:space="preserve">Для того чтобы выполнить настройку </w:t>
      </w:r>
      <w:r w:rsidR="00BA7D2E">
        <w:t>интерфейса Microsoft Word для работы</w:t>
      </w:r>
      <w:r w:rsidR="00383FBD">
        <w:t xml:space="preserve"> с макросами:</w:t>
      </w:r>
    </w:p>
    <w:p w:rsidR="00BF4269" w:rsidRPr="00286579" w:rsidRDefault="002B271E" w:rsidP="00FE3805">
      <w:pPr>
        <w:pStyle w:val="340"/>
        <w:numPr>
          <w:ilvl w:val="0"/>
          <w:numId w:val="19"/>
        </w:numPr>
      </w:pPr>
      <w:r w:rsidRPr="00BF4269">
        <w:t xml:space="preserve">Откройте </w:t>
      </w:r>
      <w:r w:rsidR="00BF4269" w:rsidRPr="00BF4269">
        <w:t>файл</w:t>
      </w:r>
      <w:r w:rsidR="00460668" w:rsidRPr="00460668">
        <w:t xml:space="preserve"> </w:t>
      </w:r>
      <w:r w:rsidRPr="002B271E">
        <w:rPr>
          <w:rStyle w:val="34ff3"/>
        </w:rPr>
        <w:t>ГОСТ_Макросы_для_технической_документации_Инструкция.docx</w:t>
      </w:r>
      <w:r>
        <w:t xml:space="preserve">, расположенный </w:t>
      </w:r>
      <w:r w:rsidRPr="00CA05F8">
        <w:t>в</w:t>
      </w:r>
      <w:r w:rsidRPr="00BF4269">
        <w:t xml:space="preserve"> </w:t>
      </w:r>
      <w:r>
        <w:t>папк</w:t>
      </w:r>
      <w:r w:rsidRPr="00CA05F8">
        <w:t>е</w:t>
      </w:r>
      <w:r>
        <w:t xml:space="preserve"> </w:t>
      </w:r>
      <w:proofErr w:type="spellStart"/>
      <w:r w:rsidRPr="00CA05F8">
        <w:rPr>
          <w:rStyle w:val="34ff3"/>
        </w:rPr>
        <w:t>Филогост</w:t>
      </w:r>
      <w:proofErr w:type="spellEnd"/>
      <w:r w:rsidRPr="00CA05F8">
        <w:rPr>
          <w:rStyle w:val="34ff3"/>
        </w:rPr>
        <w:t>\</w:t>
      </w:r>
      <w:r w:rsidRPr="00BF4269">
        <w:rPr>
          <w:rStyle w:val="34ff3"/>
        </w:rPr>
        <w:t>Макросы</w:t>
      </w:r>
      <w:r w:rsidRPr="00CA05F8">
        <w:rPr>
          <w:rStyle w:val="34ff3"/>
        </w:rPr>
        <w:t>\</w:t>
      </w:r>
      <w:r w:rsidR="00BF4269" w:rsidRPr="00BF4269">
        <w:t>.</w:t>
      </w:r>
    </w:p>
    <w:p w:rsidR="006C694F" w:rsidRPr="006C694F" w:rsidRDefault="00EB45E4" w:rsidP="008F45FD">
      <w:pPr>
        <w:pStyle w:val="340"/>
      </w:pPr>
      <w:r w:rsidRPr="006C694F">
        <w:t>Сл</w:t>
      </w:r>
      <w:r>
        <w:t>едуйте указаниям разделов 3 и 4.</w:t>
      </w:r>
    </w:p>
    <w:p w:rsidR="00286579" w:rsidRPr="00A66A2B" w:rsidRDefault="00286579" w:rsidP="00BF0E39">
      <w:pPr>
        <w:pStyle w:val="34ffff0"/>
      </w:pPr>
    </w:p>
    <w:p w:rsidR="00250BA4" w:rsidRDefault="00250BA4">
      <w:pPr>
        <w:pStyle w:val="1"/>
        <w:rPr>
          <w:lang w:val="ru-RU"/>
        </w:rPr>
      </w:pPr>
      <w:bookmarkStart w:id="25" w:name="_Ref398143853"/>
      <w:bookmarkStart w:id="26" w:name="_Toc398346486"/>
      <w:bookmarkStart w:id="27" w:name="_Toc134830076"/>
      <w:r>
        <w:lastRenderedPageBreak/>
        <w:t>Стили</w:t>
      </w:r>
      <w:bookmarkEnd w:id="2"/>
      <w:bookmarkEnd w:id="3"/>
      <w:bookmarkEnd w:id="4"/>
      <w:bookmarkEnd w:id="25"/>
      <w:bookmarkEnd w:id="26"/>
      <w:r w:rsidR="006A4E24">
        <w:rPr>
          <w:lang w:val="ru-RU"/>
        </w:rPr>
        <w:t xml:space="preserve"> оформления</w:t>
      </w:r>
      <w:bookmarkEnd w:id="27"/>
    </w:p>
    <w:p w:rsidR="00F36216" w:rsidRDefault="00F73BFF" w:rsidP="00F36216">
      <w:pPr>
        <w:pStyle w:val="2"/>
      </w:pPr>
      <w:bookmarkStart w:id="28" w:name="_Toc134830077"/>
      <w:r>
        <w:t>Общие п</w:t>
      </w:r>
      <w:r w:rsidR="00F36216">
        <w:t xml:space="preserve">равила оформления </w:t>
      </w:r>
      <w:r w:rsidR="00A156E4" w:rsidRPr="00BA63E1">
        <w:t>структурны</w:t>
      </w:r>
      <w:r w:rsidR="00A156E4">
        <w:t>х</w:t>
      </w:r>
      <w:r w:rsidR="00A156E4" w:rsidRPr="00BA63E1">
        <w:t xml:space="preserve"> элемент</w:t>
      </w:r>
      <w:r w:rsidR="00A156E4">
        <w:t>ов</w:t>
      </w:r>
      <w:bookmarkEnd w:id="28"/>
    </w:p>
    <w:p w:rsidR="00F36216" w:rsidRDefault="00F36216" w:rsidP="000035DF">
      <w:pPr>
        <w:pStyle w:val="34b"/>
      </w:pPr>
      <w:r w:rsidRPr="00BA63E1">
        <w:t>Технический документ делится на структурные элементы</w:t>
      </w:r>
      <w:r w:rsidR="000035DF">
        <w:t>, которые</w:t>
      </w:r>
      <w:r>
        <w:t xml:space="preserve"> оформляют согласно следующим правилам:</w:t>
      </w:r>
    </w:p>
    <w:p w:rsidR="000035DF" w:rsidRDefault="006C694F" w:rsidP="00FC19EF">
      <w:pPr>
        <w:pStyle w:val="341"/>
      </w:pPr>
      <w:r w:rsidRPr="006C694F">
        <w:t xml:space="preserve">Для оформления каждого структурного элемента используют </w:t>
      </w:r>
      <w:r w:rsidR="000035DF">
        <w:t>стили форматирования:</w:t>
      </w:r>
    </w:p>
    <w:p w:rsidR="000035DF" w:rsidRDefault="000035DF" w:rsidP="000035DF">
      <w:pPr>
        <w:pStyle w:val="3423"/>
      </w:pPr>
      <w:r>
        <w:t xml:space="preserve">абзацные стили </w:t>
      </w:r>
      <w:r w:rsidR="006C694F" w:rsidRPr="006C694F">
        <w:t xml:space="preserve">для </w:t>
      </w:r>
      <w:r>
        <w:t>основного текста, заголовков, примечаний, нумерованных и маркированных списков и пр.;</w:t>
      </w:r>
    </w:p>
    <w:p w:rsidR="000035DF" w:rsidRDefault="006C694F" w:rsidP="000035DF">
      <w:pPr>
        <w:pStyle w:val="3423"/>
      </w:pPr>
      <w:r w:rsidRPr="006C694F">
        <w:t xml:space="preserve">знаковые, или символьные, стили </w:t>
      </w:r>
      <w:r w:rsidR="000035DF">
        <w:t>для названий меню, кнопок, окон и других элементов интерфейса, названий файлов и пр.</w:t>
      </w:r>
    </w:p>
    <w:p w:rsidR="00F36216" w:rsidRPr="00686BBC" w:rsidRDefault="000035DF" w:rsidP="004C78EF">
      <w:pPr>
        <w:pStyle w:val="34f"/>
      </w:pPr>
      <w:r w:rsidRPr="00A853F0">
        <w:rPr>
          <w:rStyle w:val="34fffff"/>
        </w:rPr>
        <w:t>Примечание</w:t>
      </w:r>
      <w:r>
        <w:t xml:space="preserve"> —</w:t>
      </w:r>
      <w:r w:rsidR="006C694F" w:rsidRPr="006C694F">
        <w:t xml:space="preserve"> </w:t>
      </w:r>
      <w:r>
        <w:t>Стили форматирования</w:t>
      </w:r>
      <w:r w:rsidRPr="006C694F">
        <w:t xml:space="preserve"> </w:t>
      </w:r>
      <w:r w:rsidR="006C694F" w:rsidRPr="006C694F">
        <w:t>пере</w:t>
      </w:r>
      <w:r>
        <w:t>числены</w:t>
      </w:r>
      <w:r w:rsidR="006C694F" w:rsidRPr="006C694F">
        <w:t xml:space="preserve"> ниже, в настоящем разделе.</w:t>
      </w:r>
    </w:p>
    <w:p w:rsidR="00F36216" w:rsidRPr="00BA63E1" w:rsidRDefault="00F36216" w:rsidP="00FC19EF">
      <w:pPr>
        <w:pStyle w:val="341"/>
      </w:pPr>
      <w:r>
        <w:t xml:space="preserve">Рекомендуется использовать стили, содержащиеся в шаблоне </w:t>
      </w:r>
      <w:r w:rsidR="00F500DB">
        <w:rPr>
          <w:rStyle w:val="34ff3"/>
        </w:rPr>
        <w:t>ГОСТ_34.dotx</w:t>
      </w:r>
      <w:r>
        <w:t>. При необходимости рекомендуется создать новый стиль, соблюдая логику наименования и назначения</w:t>
      </w:r>
      <w:r w:rsidRPr="00882839">
        <w:t xml:space="preserve"> </w:t>
      </w:r>
      <w:r>
        <w:t>стилей, и оформить с помощью него структурный элемент.</w:t>
      </w:r>
    </w:p>
    <w:p w:rsidR="00F36216" w:rsidRPr="00B72A3A" w:rsidRDefault="00F36216" w:rsidP="00FC19EF">
      <w:pPr>
        <w:pStyle w:val="341"/>
      </w:pPr>
      <w:r>
        <w:t xml:space="preserve">Настоятельно </w:t>
      </w:r>
      <w:r w:rsidRPr="00686BBC">
        <w:rPr>
          <w:rStyle w:val="34f6"/>
        </w:rPr>
        <w:t>не рекомендуется</w:t>
      </w:r>
      <w:r>
        <w:t xml:space="preserve"> форматирова</w:t>
      </w:r>
      <w:r w:rsidR="000035DF">
        <w:t>ть</w:t>
      </w:r>
      <w:r>
        <w:t xml:space="preserve"> </w:t>
      </w:r>
      <w:r w:rsidR="000035DF">
        <w:t>текст</w:t>
      </w:r>
      <w:r w:rsidR="00341972">
        <w:t xml:space="preserve"> </w:t>
      </w:r>
      <w:r w:rsidR="000035DF">
        <w:t>любым иным</w:t>
      </w:r>
      <w:r>
        <w:t xml:space="preserve"> способ</w:t>
      </w:r>
      <w:r w:rsidR="000035DF">
        <w:t>ом</w:t>
      </w:r>
      <w:r>
        <w:t xml:space="preserve">, кроме применения стилей: изменять параметры шрифта или абзаца и прочие свойства текста без использования окна </w:t>
      </w:r>
      <w:r w:rsidRPr="00A853F0">
        <w:rPr>
          <w:rStyle w:val="34fe"/>
        </w:rPr>
        <w:t>Изменение стиля</w:t>
      </w:r>
      <w:r>
        <w:t xml:space="preserve"> (например, выделять текст с помощью кнопки </w:t>
      </w:r>
      <w:r>
        <w:rPr>
          <w:noProof/>
          <w:lang w:eastAsia="ru-RU"/>
        </w:rPr>
        <w:drawing>
          <wp:inline distT="0" distB="0" distL="0" distR="0" wp14:anchorId="16B1FE2E" wp14:editId="4570F93C">
            <wp:extent cx="219048" cy="209524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bol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48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</w:t>
      </w:r>
      <w:r w:rsidRPr="00C30B78">
        <w:rPr>
          <w:rStyle w:val="34fe"/>
        </w:rPr>
        <w:t>Полужирный</w:t>
      </w:r>
      <w:r>
        <w:t>) или аналогичных кнопок).</w:t>
      </w:r>
    </w:p>
    <w:p w:rsidR="00F36216" w:rsidRDefault="00F36216" w:rsidP="004C78EF">
      <w:pPr>
        <w:pStyle w:val="34f"/>
      </w:pPr>
      <w:r w:rsidRPr="00B72A3A">
        <w:rPr>
          <w:rStyle w:val="34fffff"/>
        </w:rPr>
        <w:t>Внимание!</w:t>
      </w:r>
      <w:r w:rsidRPr="00B72A3A">
        <w:t xml:space="preserve"> </w:t>
      </w:r>
      <w:r w:rsidR="000035DF">
        <w:t>Форматирование текста</w:t>
      </w:r>
      <w:r>
        <w:t xml:space="preserve"> без применения стилей может привести к нарушению логики и единообразия оформления текста, затруднить быстрое изменение формата и поиск элементов по формату.</w:t>
      </w:r>
    </w:p>
    <w:p w:rsidR="00341972" w:rsidRDefault="00F36216" w:rsidP="00893EC8">
      <w:pPr>
        <w:pStyle w:val="341f0"/>
      </w:pPr>
      <w:r>
        <w:t xml:space="preserve">Исключение составляет </w:t>
      </w:r>
      <w:r w:rsidR="00341972">
        <w:t xml:space="preserve">случай, приведенный в </w:t>
      </w:r>
      <w:r w:rsidR="00886D69">
        <w:t xml:space="preserve">следующем </w:t>
      </w:r>
      <w:r w:rsidR="00341972">
        <w:t>пункте.</w:t>
      </w:r>
    </w:p>
    <w:p w:rsidR="00F36216" w:rsidRPr="007B615B" w:rsidRDefault="007E5549" w:rsidP="00341972">
      <w:pPr>
        <w:pStyle w:val="341"/>
      </w:pPr>
      <w:r>
        <w:t>В некоторых случаях</w:t>
      </w:r>
      <w:r w:rsidR="00341972">
        <w:t xml:space="preserve"> к </w:t>
      </w:r>
      <w:r w:rsidR="00F36216">
        <w:t>абзац</w:t>
      </w:r>
      <w:r w:rsidR="00341972">
        <w:t xml:space="preserve">у следует добавить </w:t>
      </w:r>
      <w:r w:rsidR="00F36216">
        <w:t>свойств</w:t>
      </w:r>
      <w:r w:rsidR="00341972">
        <w:t>о</w:t>
      </w:r>
      <w:r w:rsidR="00F36216">
        <w:t xml:space="preserve"> «Не отрывать от следу</w:t>
      </w:r>
      <w:r w:rsidR="00341972">
        <w:t>ющего» или «Не разрывать абзац»</w:t>
      </w:r>
      <w:r w:rsidR="00F36216">
        <w:t xml:space="preserve">, например, </w:t>
      </w:r>
      <w:r>
        <w:t xml:space="preserve">чтобы </w:t>
      </w:r>
      <w:r w:rsidR="00F36216">
        <w:t>исключить одиночный пункт списка в начале и конце страницы</w:t>
      </w:r>
      <w:r w:rsidR="00341972">
        <w:t>,</w:t>
      </w:r>
      <w:r w:rsidR="00F36216">
        <w:t xml:space="preserve"> запретить </w:t>
      </w:r>
      <w:r w:rsidR="000F670C">
        <w:t xml:space="preserve">перенос на другую страницу части </w:t>
      </w:r>
      <w:r w:rsidR="00341972">
        <w:t xml:space="preserve">листинга или </w:t>
      </w:r>
      <w:r w:rsidR="000F670C">
        <w:t xml:space="preserve">строки таблицы, связанной по смыслу </w:t>
      </w:r>
      <w:proofErr w:type="gramStart"/>
      <w:r w:rsidR="000F670C">
        <w:t>с</w:t>
      </w:r>
      <w:proofErr w:type="gramEnd"/>
      <w:r w:rsidR="000F670C">
        <w:t xml:space="preserve"> предыдущей</w:t>
      </w:r>
      <w:r w:rsidR="00F36216">
        <w:t>.</w:t>
      </w:r>
    </w:p>
    <w:p w:rsidR="00F36216" w:rsidRPr="003F70AD" w:rsidRDefault="007E5549" w:rsidP="00F36216">
      <w:pPr>
        <w:pStyle w:val="341"/>
      </w:pPr>
      <w:r w:rsidRPr="00686BBC">
        <w:rPr>
          <w:rStyle w:val="34f6"/>
        </w:rPr>
        <w:t xml:space="preserve">Не </w:t>
      </w:r>
      <w:r w:rsidR="00F36216" w:rsidRPr="00686BBC">
        <w:rPr>
          <w:rStyle w:val="34f6"/>
        </w:rPr>
        <w:t>рекомендуется</w:t>
      </w:r>
      <w:r w:rsidR="00F36216">
        <w:t xml:space="preserve"> вставлять текст из других документов с сохранением исходного форматирования — с форматом</w:t>
      </w:r>
      <w:r w:rsidR="00F36216" w:rsidRPr="00650DC4">
        <w:t xml:space="preserve"> </w:t>
      </w:r>
      <w:r w:rsidR="00F36216">
        <w:t xml:space="preserve">и стилями, которые не </w:t>
      </w:r>
      <w:r w:rsidR="00045800">
        <w:t>содержатся</w:t>
      </w:r>
      <w:r w:rsidR="00F36216">
        <w:t xml:space="preserve"> в шаблоне </w:t>
      </w:r>
      <w:r w:rsidR="00F500DB">
        <w:rPr>
          <w:rStyle w:val="34ff3"/>
        </w:rPr>
        <w:t>ГОСТ_34.dotx</w:t>
      </w:r>
      <w:r w:rsidR="00F36216">
        <w:t xml:space="preserve"> </w:t>
      </w:r>
      <w:r w:rsidR="009064B4">
        <w:t>или имеют другие свойства (например, встроенные стили «Заголовок</w:t>
      </w:r>
      <w:r>
        <w:t> </w:t>
      </w:r>
      <w:r w:rsidR="009064B4">
        <w:t>1»,</w:t>
      </w:r>
      <w:r w:rsidR="009064B4" w:rsidRPr="009064B4">
        <w:t xml:space="preserve"> </w:t>
      </w:r>
      <w:r w:rsidR="009064B4">
        <w:t>«Оглавление 2» и т. п.).</w:t>
      </w:r>
    </w:p>
    <w:p w:rsidR="00F36216" w:rsidRDefault="00F36216" w:rsidP="00893EC8">
      <w:pPr>
        <w:pStyle w:val="341f0"/>
      </w:pPr>
      <w:r>
        <w:lastRenderedPageBreak/>
        <w:t xml:space="preserve">Вставка текста </w:t>
      </w:r>
      <w:r w:rsidR="0016510F">
        <w:t>таким способом</w:t>
      </w:r>
      <w:r w:rsidR="00E80252">
        <w:t xml:space="preserve"> </w:t>
      </w:r>
      <w:r>
        <w:t>может привести к нарушению форматирования встроенных стилей (например, заголовков), нарушению логики и единообразия оформления всего документа, затруднить оформление вставленного текста установленными стилями.</w:t>
      </w:r>
    </w:p>
    <w:p w:rsidR="00F36216" w:rsidRPr="0052655C" w:rsidRDefault="00F36216" w:rsidP="00893EC8">
      <w:pPr>
        <w:pStyle w:val="341f0"/>
      </w:pPr>
      <w:r>
        <w:t xml:space="preserve">При </w:t>
      </w:r>
      <w:r w:rsidR="000035DF">
        <w:t>вставке</w:t>
      </w:r>
      <w:r>
        <w:t xml:space="preserve"> текста из документов</w:t>
      </w:r>
      <w:r w:rsidRPr="00823056">
        <w:t xml:space="preserve"> </w:t>
      </w:r>
      <w:r>
        <w:rPr>
          <w:lang w:val="en-US"/>
        </w:rPr>
        <w:t>Microsoft</w:t>
      </w:r>
      <w:r w:rsidRPr="00410B75">
        <w:t xml:space="preserve"> </w:t>
      </w:r>
      <w:r>
        <w:rPr>
          <w:lang w:val="en-US"/>
        </w:rPr>
        <w:t>Word</w:t>
      </w:r>
      <w:r>
        <w:t xml:space="preserve">, </w:t>
      </w:r>
      <w:r w:rsidR="00886D69">
        <w:t>в которых не</w:t>
      </w:r>
      <w:r>
        <w:t xml:space="preserve"> использ</w:t>
      </w:r>
      <w:r w:rsidR="00886D69">
        <w:t>ован</w:t>
      </w:r>
      <w:r>
        <w:t xml:space="preserve"> шаблон </w:t>
      </w:r>
      <w:r w:rsidR="00F500DB">
        <w:rPr>
          <w:rStyle w:val="34ff3"/>
        </w:rPr>
        <w:t>ГОСТ_34.dotx</w:t>
      </w:r>
      <w:r>
        <w:t xml:space="preserve">, или </w:t>
      </w:r>
      <w:r w:rsidR="000035DF">
        <w:t xml:space="preserve">из </w:t>
      </w:r>
      <w:r>
        <w:t>других приложений рекомендуется выполнить следующие действия:</w:t>
      </w:r>
    </w:p>
    <w:p w:rsidR="00F36216" w:rsidRPr="0052655C" w:rsidRDefault="000F55E2" w:rsidP="00F36216">
      <w:pPr>
        <w:pStyle w:val="342"/>
      </w:pPr>
      <w:r>
        <w:t xml:space="preserve">Вставить </w:t>
      </w:r>
      <w:r w:rsidR="00F36216">
        <w:t>текст в документ с использованием специального режима вставки</w:t>
      </w:r>
      <w:r>
        <w:t> </w:t>
      </w:r>
      <w:r w:rsidR="00F36216">
        <w:t>— «Неформатированный текст»</w:t>
      </w:r>
      <w:r>
        <w:t>.</w:t>
      </w:r>
    </w:p>
    <w:p w:rsidR="00F36216" w:rsidRPr="00493B99" w:rsidRDefault="000F55E2" w:rsidP="00F36216">
      <w:pPr>
        <w:pStyle w:val="342"/>
      </w:pPr>
      <w:r>
        <w:t xml:space="preserve">Оформить </w:t>
      </w:r>
      <w:r w:rsidR="00F36216">
        <w:t xml:space="preserve">текст с </w:t>
      </w:r>
      <w:r w:rsidR="000035DF">
        <w:t>помощью</w:t>
      </w:r>
      <w:r w:rsidR="00F36216">
        <w:t xml:space="preserve"> стилей.</w:t>
      </w:r>
    </w:p>
    <w:p w:rsidR="0016510F" w:rsidRPr="0016510F" w:rsidRDefault="0016510F" w:rsidP="00893EC8">
      <w:pPr>
        <w:pStyle w:val="341f0"/>
      </w:pPr>
      <w:r>
        <w:t>Вставка текста с сохранением исходного форматирования из документа, использующего идентичный шаблон, допустима.</w:t>
      </w:r>
    </w:p>
    <w:p w:rsidR="00F36216" w:rsidRPr="000C02D5" w:rsidRDefault="00F36216" w:rsidP="00F36216">
      <w:pPr>
        <w:pStyle w:val="341"/>
      </w:pPr>
      <w:r>
        <w:t>Для добавления отступов в тексте используют специальные отбивки (см. раздел </w:t>
      </w:r>
      <w:r w:rsidR="00B72099">
        <w:fldChar w:fldCharType="begin"/>
      </w:r>
      <w:r w:rsidR="00B72099">
        <w:instrText xml:space="preserve"> REF _Ref411878485 \r \h </w:instrText>
      </w:r>
      <w:r w:rsidR="00B72099">
        <w:fldChar w:fldCharType="separate"/>
      </w:r>
      <w:r w:rsidR="00B61B63">
        <w:t>7.14</w:t>
      </w:r>
      <w:r w:rsidR="00B72099">
        <w:fldChar w:fldCharType="end"/>
      </w:r>
      <w:r>
        <w:t>).</w:t>
      </w:r>
      <w:r w:rsidRPr="000C02D5">
        <w:t xml:space="preserve"> </w:t>
      </w:r>
      <w:r>
        <w:t>Отбивки используют в следующих случаях:</w:t>
      </w:r>
    </w:p>
    <w:p w:rsidR="000035DF" w:rsidRPr="007467C8" w:rsidRDefault="000035DF" w:rsidP="000035DF">
      <w:pPr>
        <w:pStyle w:val="3423"/>
      </w:pPr>
      <w:r>
        <w:t>после таблиц перед текстом раздела (обязательно);</w:t>
      </w:r>
    </w:p>
    <w:p w:rsidR="000035DF" w:rsidRDefault="000035DF" w:rsidP="000035DF">
      <w:pPr>
        <w:pStyle w:val="3423"/>
      </w:pPr>
      <w:r>
        <w:t>после примеров перед текстом раздела (</w:t>
      </w:r>
      <w:r w:rsidR="007E5549">
        <w:t>необязательно</w:t>
      </w:r>
      <w:r>
        <w:t>);</w:t>
      </w:r>
    </w:p>
    <w:p w:rsidR="00F36216" w:rsidRPr="00603E19" w:rsidRDefault="00F36216" w:rsidP="00F36216">
      <w:pPr>
        <w:pStyle w:val="3423"/>
      </w:pPr>
      <w:r>
        <w:t>после текста подраздела, пункта или подпункта перед заголовком следующего подраздела</w:t>
      </w:r>
      <w:r w:rsidR="004F75F1">
        <w:t>,</w:t>
      </w:r>
      <w:r>
        <w:t xml:space="preserve"> пункта или подпункта для соблюдения полиграфических требований к оформлению заголовков</w:t>
      </w:r>
      <w:r w:rsidR="000035DF">
        <w:t xml:space="preserve"> (необязательно)</w:t>
      </w:r>
      <w:r w:rsidRPr="00332C48">
        <w:t>.</w:t>
      </w:r>
    </w:p>
    <w:p w:rsidR="00970104" w:rsidRPr="007467C8" w:rsidRDefault="00970104" w:rsidP="00970104">
      <w:pPr>
        <w:pStyle w:val="34b"/>
      </w:pPr>
      <w:r w:rsidRPr="00970104">
        <w:t xml:space="preserve">Требования к оформлению основных структурных элементов (основного текста, заголовков разделов, примечаний, таблиц и пр.) содержатся в </w:t>
      </w:r>
      <w:r>
        <w:t>ГОСТ </w:t>
      </w:r>
      <w:r w:rsidR="00843C5F">
        <w:t>2.105-2019</w:t>
      </w:r>
      <w:r w:rsidRPr="00970104">
        <w:t>. В разделе </w:t>
      </w:r>
      <w:r w:rsidR="00DB3416">
        <w:fldChar w:fldCharType="begin"/>
      </w:r>
      <w:r w:rsidR="00DB3416">
        <w:instrText xml:space="preserve"> REF _Ref410880949 \r \h </w:instrText>
      </w:r>
      <w:r w:rsidR="00DB3416">
        <w:fldChar w:fldCharType="separate"/>
      </w:r>
      <w:r w:rsidR="00B61B63">
        <w:t>6</w:t>
      </w:r>
      <w:r w:rsidR="00DB3416">
        <w:fldChar w:fldCharType="end"/>
      </w:r>
      <w:r w:rsidRPr="00970104">
        <w:t xml:space="preserve"> </w:t>
      </w:r>
      <w:r w:rsidR="00DC4979">
        <w:t>настоящего пособия</w:t>
      </w:r>
      <w:r w:rsidRPr="00970104">
        <w:t xml:space="preserve"> приведены отдельные выдержки </w:t>
      </w:r>
      <w:proofErr w:type="gramStart"/>
      <w:r w:rsidRPr="00970104">
        <w:t>из</w:t>
      </w:r>
      <w:proofErr w:type="gramEnd"/>
      <w:r w:rsidRPr="00970104">
        <w:t xml:space="preserve"> </w:t>
      </w:r>
      <w:proofErr w:type="gramStart"/>
      <w:r>
        <w:t>ГОСТ</w:t>
      </w:r>
      <w:proofErr w:type="gramEnd"/>
      <w:r>
        <w:t> </w:t>
      </w:r>
      <w:r w:rsidR="00843C5F">
        <w:t>2.105-2019</w:t>
      </w:r>
      <w:r w:rsidRPr="00970104">
        <w:t xml:space="preserve"> по оформлению </w:t>
      </w:r>
      <w:r w:rsidR="00611F91">
        <w:t xml:space="preserve">структурных элементов </w:t>
      </w:r>
      <w:r w:rsidRPr="00970104">
        <w:t>(для получения более подробных сведений см. </w:t>
      </w:r>
      <w:r>
        <w:t>ГОСТ </w:t>
      </w:r>
      <w:r w:rsidR="00843C5F">
        <w:t>2.105-2019</w:t>
      </w:r>
      <w:r w:rsidRPr="00970104">
        <w:t>). В разделе </w:t>
      </w:r>
      <w:r w:rsidRPr="00970104">
        <w:fldChar w:fldCharType="begin"/>
      </w:r>
      <w:r w:rsidRPr="00970104">
        <w:instrText xml:space="preserve"> REF _Ref398167928 \r \h </w:instrText>
      </w:r>
      <w:r w:rsidRPr="00970104">
        <w:fldChar w:fldCharType="separate"/>
      </w:r>
      <w:r w:rsidR="00B61B63">
        <w:t>7</w:t>
      </w:r>
      <w:r w:rsidRPr="00970104">
        <w:fldChar w:fldCharType="end"/>
      </w:r>
      <w:r w:rsidRPr="00970104">
        <w:t xml:space="preserve"> </w:t>
      </w:r>
      <w:r w:rsidR="00DC4979">
        <w:t>настоящего пособия</w:t>
      </w:r>
      <w:r w:rsidRPr="00970104">
        <w:t xml:space="preserve"> приведены правила и примеры оформления различных элементов с пояснениями и иллюстрациями.</w:t>
      </w:r>
    </w:p>
    <w:p w:rsidR="00970104" w:rsidRPr="00F36216" w:rsidRDefault="00970104" w:rsidP="007E5549">
      <w:pPr>
        <w:pStyle w:val="34f"/>
      </w:pPr>
      <w:r w:rsidRPr="00A853F0">
        <w:rPr>
          <w:rStyle w:val="34fffff"/>
        </w:rPr>
        <w:t>Примечание</w:t>
      </w:r>
      <w:r>
        <w:t xml:space="preserve"> — </w:t>
      </w:r>
      <w:r w:rsidRPr="000C02D5">
        <w:t>Документ может содержать структурные элементы,</w:t>
      </w:r>
      <w:r>
        <w:t xml:space="preserve"> </w:t>
      </w:r>
      <w:r w:rsidRPr="000C02D5">
        <w:t xml:space="preserve">нерегламентированные </w:t>
      </w:r>
      <w:r>
        <w:t>ГОСТ </w:t>
      </w:r>
      <w:r w:rsidR="00843C5F">
        <w:t>2.105-2019</w:t>
      </w:r>
      <w:r>
        <w:t xml:space="preserve"> (</w:t>
      </w:r>
      <w:r w:rsidRPr="000C02D5">
        <w:t>например, процедуры и листинги</w:t>
      </w:r>
      <w:r>
        <w:t>)</w:t>
      </w:r>
      <w:r w:rsidRPr="000C02D5">
        <w:t xml:space="preserve">. </w:t>
      </w:r>
      <w:r>
        <w:t xml:space="preserve">В </w:t>
      </w:r>
      <w:r w:rsidR="003F2BB6">
        <w:t>настоящем пособии</w:t>
      </w:r>
      <w:r>
        <w:t xml:space="preserve"> приведены примеры оформления некоторых элементов с пояснениями и иллюстрациями (примеры </w:t>
      </w:r>
      <w:r w:rsidRPr="000C02D5">
        <w:t>оформл</w:t>
      </w:r>
      <w:r>
        <w:t>ения</w:t>
      </w:r>
      <w:r w:rsidRPr="000C02D5">
        <w:t xml:space="preserve"> п</w:t>
      </w:r>
      <w:r>
        <w:t>роцедур см.</w:t>
      </w:r>
      <w:r w:rsidRPr="000C02D5">
        <w:t xml:space="preserve"> в разделе </w:t>
      </w:r>
      <w:r>
        <w:fldChar w:fldCharType="begin"/>
      </w:r>
      <w:r>
        <w:instrText xml:space="preserve"> REF _Ref398166046 \r \h </w:instrText>
      </w:r>
      <w:r>
        <w:fldChar w:fldCharType="separate"/>
      </w:r>
      <w:r w:rsidR="00B61B63">
        <w:t>7.8</w:t>
      </w:r>
      <w:r>
        <w:fldChar w:fldCharType="end"/>
      </w:r>
      <w:r w:rsidR="007E5549">
        <w:t>,</w:t>
      </w:r>
      <w:r>
        <w:t xml:space="preserve"> пример </w:t>
      </w:r>
      <w:r w:rsidRPr="000C02D5">
        <w:t>оформл</w:t>
      </w:r>
      <w:r>
        <w:t>ения</w:t>
      </w:r>
      <w:r w:rsidRPr="000C02D5">
        <w:t xml:space="preserve"> листинг</w:t>
      </w:r>
      <w:r>
        <w:t>ов</w:t>
      </w:r>
      <w:r w:rsidRPr="000C02D5">
        <w:t xml:space="preserve"> </w:t>
      </w:r>
      <w:r>
        <w:t>см.</w:t>
      </w:r>
      <w:r w:rsidRPr="000C02D5">
        <w:t xml:space="preserve"> в разделе </w:t>
      </w:r>
      <w:r>
        <w:fldChar w:fldCharType="begin"/>
      </w:r>
      <w:r>
        <w:instrText xml:space="preserve"> REF _Ref398166051 \r \h </w:instrText>
      </w:r>
      <w:r>
        <w:fldChar w:fldCharType="separate"/>
      </w:r>
      <w:r w:rsidR="00B61B63">
        <w:t>7.9</w:t>
      </w:r>
      <w:r>
        <w:fldChar w:fldCharType="end"/>
      </w:r>
      <w:r>
        <w:t>)</w:t>
      </w:r>
      <w:r w:rsidRPr="000C02D5">
        <w:t>.</w:t>
      </w:r>
    </w:p>
    <w:p w:rsidR="006406F8" w:rsidRPr="006406F8" w:rsidRDefault="006406F8" w:rsidP="006406F8">
      <w:pPr>
        <w:pStyle w:val="2"/>
      </w:pPr>
      <w:bookmarkStart w:id="29" w:name="_Toc398346487"/>
      <w:bookmarkStart w:id="30" w:name="_Toc134830078"/>
      <w:r>
        <w:t>Абзацные стили</w:t>
      </w:r>
      <w:bookmarkEnd w:id="29"/>
      <w:bookmarkEnd w:id="30"/>
    </w:p>
    <w:p w:rsidR="001042AF" w:rsidRDefault="001042AF" w:rsidP="001042AF">
      <w:pPr>
        <w:pStyle w:val="34ffff2"/>
      </w:pPr>
      <w:r>
        <w:t xml:space="preserve">Абзацные стили шаблона </w:t>
      </w:r>
      <w:r w:rsidR="00F500DB">
        <w:rPr>
          <w:rStyle w:val="34ff3"/>
        </w:rPr>
        <w:t>ГОСТ_34.dotx</w:t>
      </w:r>
      <w:r>
        <w:t xml:space="preserve"> подразделяются на следующие типы:</w:t>
      </w:r>
    </w:p>
    <w:p w:rsidR="00681B09" w:rsidRDefault="00681B09" w:rsidP="001042AF">
      <w:pPr>
        <w:pStyle w:val="3413"/>
      </w:pPr>
      <w:r>
        <w:t>встроенные — стили для заголовков, оглавления и текста сноски;</w:t>
      </w:r>
    </w:p>
    <w:p w:rsidR="001042AF" w:rsidRDefault="001042AF" w:rsidP="001042AF">
      <w:pPr>
        <w:pStyle w:val="3413"/>
      </w:pPr>
      <w:proofErr w:type="gramStart"/>
      <w:r>
        <w:t>пользовательские</w:t>
      </w:r>
      <w:proofErr w:type="gramEnd"/>
      <w:r>
        <w:t xml:space="preserve"> — </w:t>
      </w:r>
      <w:r w:rsidR="009C13D9">
        <w:t>в названии стилей</w:t>
      </w:r>
      <w:r>
        <w:t xml:space="preserve"> добавлен префикс </w:t>
      </w:r>
      <w:r w:rsidRPr="001042AF">
        <w:rPr>
          <w:rStyle w:val="34ff1"/>
        </w:rPr>
        <w:t>34_</w:t>
      </w:r>
      <w:r w:rsidR="00681B09">
        <w:t>.</w:t>
      </w:r>
    </w:p>
    <w:p w:rsidR="00250BA4" w:rsidRPr="001042AF" w:rsidRDefault="00250BA4" w:rsidP="006844AB">
      <w:pPr>
        <w:pStyle w:val="34b"/>
      </w:pPr>
      <w:r>
        <w:lastRenderedPageBreak/>
        <w:t>В таблице </w:t>
      </w:r>
      <w:r w:rsidR="00E97B29">
        <w:fldChar w:fldCharType="begin"/>
      </w:r>
      <w:r w:rsidR="00E97B29">
        <w:instrText xml:space="preserve"> REF _Ref409036005 \h </w:instrText>
      </w:r>
      <w:r w:rsidR="00E97B29">
        <w:fldChar w:fldCharType="separate"/>
      </w:r>
      <w:r w:rsidR="00B61B63">
        <w:rPr>
          <w:noProof/>
        </w:rPr>
        <w:t>2</w:t>
      </w:r>
      <w:r w:rsidR="00E97B29">
        <w:fldChar w:fldCharType="end"/>
      </w:r>
      <w:r>
        <w:t xml:space="preserve"> приведены </w:t>
      </w:r>
      <w:r w:rsidR="0055441E">
        <w:t xml:space="preserve">абзацные </w:t>
      </w:r>
      <w:r>
        <w:t>стил</w:t>
      </w:r>
      <w:r w:rsidR="0055441E">
        <w:t>и</w:t>
      </w:r>
      <w:r w:rsidR="001042AF">
        <w:t>, которые применяют для оформления документов</w:t>
      </w:r>
      <w:r w:rsidR="00413F60">
        <w:t xml:space="preserve">, </w:t>
      </w:r>
      <w:r w:rsidR="00413F60">
        <w:rPr>
          <w:lang w:eastAsia="ru-RU"/>
        </w:rPr>
        <w:t>созданны</w:t>
      </w:r>
      <w:r w:rsidR="00D06F8D">
        <w:rPr>
          <w:lang w:eastAsia="ru-RU"/>
        </w:rPr>
        <w:t>х</w:t>
      </w:r>
      <w:r w:rsidR="00413F60">
        <w:rPr>
          <w:lang w:eastAsia="ru-RU"/>
        </w:rPr>
        <w:t xml:space="preserve"> на основе </w:t>
      </w:r>
      <w:r w:rsidR="00413F60">
        <w:t>средств «</w:t>
      </w:r>
      <w:proofErr w:type="spellStart"/>
      <w:r w:rsidR="00413F60">
        <w:t>Филогост</w:t>
      </w:r>
      <w:proofErr w:type="spellEnd"/>
      <w:r w:rsidR="00413F60">
        <w:t>»</w:t>
      </w:r>
      <w:r w:rsidR="001042AF">
        <w:t>,</w:t>
      </w:r>
      <w:r w:rsidR="0055441E">
        <w:t xml:space="preserve"> </w:t>
      </w:r>
      <w:r>
        <w:t>и указания по их использованию.</w:t>
      </w:r>
    </w:p>
    <w:p w:rsidR="00250BA4" w:rsidRDefault="00250BA4" w:rsidP="006844AB">
      <w:pPr>
        <w:pStyle w:val="34ff7"/>
      </w:pPr>
      <w:r>
        <w:t>Таблица</w:t>
      </w:r>
      <w:bookmarkStart w:id="31" w:name="_Ref211340524"/>
      <w:r w:rsidR="00E97B29">
        <w:t> </w:t>
      </w:r>
      <w:bookmarkStart w:id="32" w:name="_Ref398232187"/>
      <w:bookmarkStart w:id="33" w:name="_Ref409036005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2</w:t>
      </w:r>
      <w:r w:rsidR="006C7920">
        <w:fldChar w:fldCharType="end"/>
      </w:r>
      <w:bookmarkEnd w:id="31"/>
      <w:bookmarkEnd w:id="32"/>
      <w:bookmarkEnd w:id="33"/>
      <w:r>
        <w:t xml:space="preserve"> —</w:t>
      </w:r>
      <w:r w:rsidR="00320336">
        <w:t xml:space="preserve"> </w:t>
      </w:r>
      <w:r w:rsidR="0055441E">
        <w:t>Абзацные с</w:t>
      </w:r>
      <w:r w:rsidR="00320336">
        <w:t xml:space="preserve">тили </w:t>
      </w:r>
      <w:r>
        <w:t>шаблона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5103"/>
      </w:tblGrid>
      <w:tr w:rsidR="00250BA4" w:rsidTr="007A0EB7">
        <w:trPr>
          <w:cantSplit/>
          <w:tblHeader/>
        </w:trPr>
        <w:tc>
          <w:tcPr>
            <w:tcW w:w="4820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e"/>
            </w:pPr>
            <w:r>
              <w:t>Наименование стиля</w:t>
            </w:r>
          </w:p>
        </w:tc>
        <w:tc>
          <w:tcPr>
            <w:tcW w:w="5103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e"/>
            </w:pPr>
            <w:r>
              <w:t>Указания по использованию</w:t>
            </w:r>
          </w:p>
        </w:tc>
      </w:tr>
      <w:tr w:rsidR="00250BA4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250BA4" w:rsidRPr="00B070D9" w:rsidRDefault="00250BA4" w:rsidP="0031330E">
            <w:pPr>
              <w:pStyle w:val="34fffff7"/>
              <w:rPr>
                <w:rStyle w:val="34e"/>
              </w:rPr>
            </w:pPr>
            <w:r w:rsidRPr="00B070D9">
              <w:t>1.1. Основной текст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6844AB" w:rsidP="006844AB">
            <w:pPr>
              <w:pStyle w:val="34ffb"/>
              <w:rPr>
                <w:highlight w:val="yellow"/>
              </w:rPr>
            </w:pPr>
            <w:r>
              <w:rPr>
                <w:lang w:val="en-US"/>
              </w:rPr>
              <w:t>34_</w:t>
            </w:r>
            <w:proofErr w:type="spellStart"/>
            <w:r w:rsidR="00250BA4">
              <w:t>Абзац_Обычный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Pr="006844AB" w:rsidRDefault="006844AB" w:rsidP="006844AB">
            <w:pPr>
              <w:pStyle w:val="34ffb"/>
              <w:rPr>
                <w:highlight w:val="yellow"/>
              </w:rPr>
            </w:pPr>
            <w:r>
              <w:t>Основной текст</w:t>
            </w:r>
          </w:p>
        </w:tc>
      </w:tr>
      <w:tr w:rsidR="00250BA4" w:rsidTr="00F80C1E">
        <w:trPr>
          <w:cantSplit/>
          <w:trHeight w:val="19"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250BA4" w:rsidRDefault="00250BA4" w:rsidP="0031330E">
            <w:pPr>
              <w:pStyle w:val="34fffff7"/>
            </w:pPr>
            <w:r w:rsidRPr="00B070D9">
              <w:t>1.2. Заголовки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Заголовок 1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Нумерованный заголовок 1-го уровня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Заголовок 2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  <w:rPr>
                <w:highlight w:val="yellow"/>
              </w:rPr>
            </w:pPr>
            <w:r>
              <w:t>Нумерованный заголовок 2-го уровня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Заголовок 3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Нумерованный заголовок 3-го уровня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Заголовок 4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Нумерованный заголовок 4-го уровня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Заголовок 5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Нумерованный заголовок 5-го уровня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Заголовок 6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Default="00250BA4" w:rsidP="006844AB">
            <w:pPr>
              <w:pStyle w:val="34ffb"/>
            </w:pPr>
            <w:r>
              <w:t>Нумерованный заголовок 6-го уровня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6844AB" w:rsidP="006844AB">
            <w:pPr>
              <w:pStyle w:val="34ffb"/>
            </w:pPr>
            <w:r>
              <w:rPr>
                <w:lang w:val="en-US"/>
              </w:rPr>
              <w:t>34_</w:t>
            </w:r>
            <w:r w:rsidR="00250BA4">
              <w:t>Заголовок_1_Дополнительный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Default="00250BA4" w:rsidP="00B95506">
            <w:pPr>
              <w:pStyle w:val="34ffb"/>
            </w:pPr>
            <w:r>
              <w:t>Заголовок 1-го уровня без нумерации (включа</w:t>
            </w:r>
            <w:r w:rsidR="00B95506">
              <w:t>ют</w:t>
            </w:r>
            <w:r>
              <w:t xml:space="preserve"> в </w:t>
            </w:r>
            <w:r w:rsidR="006844AB">
              <w:t>оглавление документа</w:t>
            </w:r>
            <w:r>
              <w:t>). Использу</w:t>
            </w:r>
            <w:r w:rsidR="00F83B62">
              <w:t>ют</w:t>
            </w:r>
            <w:r>
              <w:t xml:space="preserve"> как заголовок пер</w:t>
            </w:r>
            <w:r w:rsidR="006A2F83">
              <w:t xml:space="preserve">ечня сокращений, </w:t>
            </w:r>
            <w:r w:rsidR="0027407F">
              <w:t xml:space="preserve">перечня </w:t>
            </w:r>
            <w:r w:rsidR="006A2F83">
              <w:t>терминов и пр</w:t>
            </w:r>
            <w:r>
              <w:t>.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6844AB" w:rsidP="006844AB">
            <w:pPr>
              <w:pStyle w:val="34ffb"/>
            </w:pPr>
            <w:r>
              <w:t>34_</w:t>
            </w:r>
            <w:r w:rsidR="00832DFA">
              <w:t>Заголовок_1</w:t>
            </w:r>
            <w:proofErr w:type="gramStart"/>
            <w:r w:rsidR="00832DFA">
              <w:t>_Н</w:t>
            </w:r>
            <w:proofErr w:type="gramEnd"/>
            <w:r w:rsidR="00832DFA">
              <w:t>е</w:t>
            </w:r>
            <w:r w:rsidR="00250BA4">
              <w:t>_</w:t>
            </w:r>
            <w:r w:rsidR="00832DFA">
              <w:t>включенный</w:t>
            </w:r>
            <w:r w:rsidR="00250BA4">
              <w:t>_</w:t>
            </w:r>
            <w:r w:rsidR="00832DFA">
              <w:t>в</w:t>
            </w:r>
            <w:r w:rsidR="00250BA4">
              <w:t>_</w:t>
            </w:r>
            <w:r w:rsidR="00832DFA">
              <w:t>оглавление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Pr="0090559D" w:rsidRDefault="00250BA4" w:rsidP="0090559D">
            <w:pPr>
              <w:pStyle w:val="34ffb"/>
            </w:pPr>
            <w:r>
              <w:t>Заголовок 1-го уровня без нумерации (не включа</w:t>
            </w:r>
            <w:r w:rsidR="00B95506">
              <w:t>ют</w:t>
            </w:r>
            <w:r>
              <w:t xml:space="preserve"> в </w:t>
            </w:r>
            <w:r w:rsidR="006844AB">
              <w:t>оглавление документа</w:t>
            </w:r>
            <w:r>
              <w:t>). Использу</w:t>
            </w:r>
            <w:r w:rsidR="00F83B62">
              <w:t>ют</w:t>
            </w:r>
            <w:r>
              <w:t xml:space="preserve"> как заголовок </w:t>
            </w:r>
            <w:r w:rsidR="00A702B2">
              <w:t xml:space="preserve">самого оглавления, </w:t>
            </w:r>
            <w:r w:rsidR="0090559D">
              <w:t>листа регистрации изменений, аннотации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6844AB" w:rsidP="006844AB">
            <w:pPr>
              <w:pStyle w:val="34ffb"/>
            </w:pPr>
            <w:r>
              <w:rPr>
                <w:lang w:val="en-US"/>
              </w:rPr>
              <w:t>34_</w:t>
            </w:r>
            <w:r w:rsidR="00250BA4">
              <w:t>Подзаголовок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Pr="006844AB" w:rsidRDefault="00250BA4" w:rsidP="006844AB">
            <w:pPr>
              <w:pStyle w:val="34ffb"/>
            </w:pPr>
            <w:r>
              <w:t>Подзаголовок</w:t>
            </w:r>
            <w:r w:rsidR="006844AB">
              <w:t xml:space="preserve"> без нумерации</w:t>
            </w:r>
          </w:p>
        </w:tc>
      </w:tr>
      <w:tr w:rsidR="00250BA4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50BA4" w:rsidRDefault="006844AB" w:rsidP="006844AB">
            <w:pPr>
              <w:pStyle w:val="34ffb"/>
            </w:pPr>
            <w:r>
              <w:rPr>
                <w:lang w:val="en-US"/>
              </w:rPr>
              <w:t>34_</w:t>
            </w:r>
            <w:r w:rsidR="00250BA4">
              <w:t>Заголовок_1_Приложение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50BA4" w:rsidRPr="006A2F83" w:rsidRDefault="006844AB" w:rsidP="006A2F83">
            <w:pPr>
              <w:pStyle w:val="34ffb"/>
            </w:pPr>
            <w:r>
              <w:t>Номер</w:t>
            </w:r>
            <w:r w:rsidR="00250BA4">
              <w:t xml:space="preserve"> заголов</w:t>
            </w:r>
            <w:r>
              <w:t>ка</w:t>
            </w:r>
            <w:r w:rsidR="00250BA4">
              <w:t xml:space="preserve"> приложения 1-го</w:t>
            </w:r>
          </w:p>
        </w:tc>
      </w:tr>
      <w:tr w:rsidR="006844AB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844AB" w:rsidRDefault="006844AB" w:rsidP="00117E5D">
            <w:pPr>
              <w:pStyle w:val="34ffb"/>
            </w:pPr>
            <w:r>
              <w:t>34</w:t>
            </w:r>
            <w:r w:rsidRPr="006844AB">
              <w:t>_</w:t>
            </w:r>
            <w:r>
              <w:t>Заголовок_1_Приложение_Название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844AB" w:rsidRDefault="006844AB" w:rsidP="006A2F83">
            <w:pPr>
              <w:pStyle w:val="34ffb"/>
            </w:pPr>
            <w:r>
              <w:t>Название приложения 1-го уровня</w:t>
            </w:r>
          </w:p>
        </w:tc>
      </w:tr>
      <w:tr w:rsidR="006844AB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844AB" w:rsidRDefault="006844AB" w:rsidP="006844AB">
            <w:pPr>
              <w:pStyle w:val="34ffb"/>
            </w:pPr>
            <w:r>
              <w:t>34_Заголовок_2_Приложение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844AB" w:rsidRDefault="006844AB" w:rsidP="006844AB">
            <w:pPr>
              <w:pStyle w:val="34ffb"/>
            </w:pPr>
            <w:r>
              <w:t>Нумерованный заголовок приложения 2-го уровня</w:t>
            </w:r>
          </w:p>
        </w:tc>
      </w:tr>
      <w:tr w:rsidR="006844AB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844AB" w:rsidRDefault="006844AB" w:rsidP="006844AB">
            <w:pPr>
              <w:pStyle w:val="34ffb"/>
            </w:pPr>
            <w:r>
              <w:rPr>
                <w:lang w:val="en-US"/>
              </w:rPr>
              <w:t>34_</w:t>
            </w:r>
            <w:r>
              <w:t>Заголовок_3_Приложение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844AB" w:rsidRDefault="006844AB" w:rsidP="006844AB">
            <w:pPr>
              <w:pStyle w:val="34ffb"/>
            </w:pPr>
            <w:r>
              <w:t>Нумерованный заголовок приложения 3-го уровня</w:t>
            </w:r>
          </w:p>
        </w:tc>
      </w:tr>
      <w:tr w:rsidR="006844AB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844AB" w:rsidRDefault="006844AB" w:rsidP="006844AB">
            <w:pPr>
              <w:pStyle w:val="34ffb"/>
            </w:pPr>
            <w:r>
              <w:rPr>
                <w:lang w:val="en-US"/>
              </w:rPr>
              <w:t>34_</w:t>
            </w:r>
            <w:r>
              <w:t>Заголовок_4_Приложение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844AB" w:rsidRDefault="006844AB" w:rsidP="006844AB">
            <w:pPr>
              <w:pStyle w:val="34ffb"/>
            </w:pPr>
            <w:r>
              <w:t>Нумерованный заголовок приложения 4-го уровня</w:t>
            </w:r>
          </w:p>
        </w:tc>
      </w:tr>
      <w:tr w:rsidR="006844AB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844AB" w:rsidRDefault="006844AB" w:rsidP="006844AB">
            <w:pPr>
              <w:pStyle w:val="34ffb"/>
            </w:pPr>
            <w:r>
              <w:rPr>
                <w:lang w:val="en-US"/>
              </w:rPr>
              <w:t>34_</w:t>
            </w:r>
            <w:r>
              <w:t>Заголовок_5_Приложение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844AB" w:rsidRDefault="006844AB" w:rsidP="006844AB">
            <w:pPr>
              <w:pStyle w:val="34ffb"/>
            </w:pPr>
            <w:r>
              <w:t>Нумерованный заголовок приложения 5-го уровня</w:t>
            </w:r>
          </w:p>
        </w:tc>
      </w:tr>
      <w:tr w:rsidR="006844AB" w:rsidRPr="005917BD" w:rsidTr="007A0EB7">
        <w:trPr>
          <w:cantSplit/>
        </w:trPr>
        <w:tc>
          <w:tcPr>
            <w:tcW w:w="4820" w:type="dxa"/>
            <w:tcBorders>
              <w:bottom w:val="nil"/>
            </w:tcBorders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844AB" w:rsidRDefault="006844AB" w:rsidP="006844AB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 w:rsidRPr="004E355F">
              <w:t>Заголовок_Приложение_Тип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844AB" w:rsidRPr="0069149F" w:rsidRDefault="006844AB" w:rsidP="008541BB">
            <w:pPr>
              <w:pStyle w:val="34ffb"/>
            </w:pPr>
            <w:r>
              <w:t>Тип приложения (например «Справочное»). Использу</w:t>
            </w:r>
            <w:r w:rsidR="008541BB">
              <w:t>ют</w:t>
            </w:r>
            <w:r>
              <w:t xml:space="preserve"> после номера заголовка приложения 1-го уровня</w:t>
            </w:r>
          </w:p>
        </w:tc>
      </w:tr>
      <w:tr w:rsidR="00E93207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E93207" w:rsidRDefault="00E93207" w:rsidP="0031330E">
            <w:pPr>
              <w:pStyle w:val="34fffff7"/>
            </w:pPr>
            <w:r w:rsidRPr="00B070D9">
              <w:t>1.</w:t>
            </w:r>
            <w:r w:rsidR="00005317" w:rsidRPr="00B070D9">
              <w:t>3</w:t>
            </w:r>
            <w:r w:rsidRPr="00B070D9">
              <w:t>. Списки</w:t>
            </w:r>
          </w:p>
        </w:tc>
      </w:tr>
      <w:tr w:rsidR="00E93207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E93207" w:rsidRDefault="003276C9" w:rsidP="00E93207">
            <w:pPr>
              <w:pStyle w:val="34ffb"/>
            </w:pPr>
            <w:r>
              <w:t>34_</w:t>
            </w:r>
            <w:r w:rsidR="00E93207">
              <w:t>Список_Марк_Вводная_фраза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E93207" w:rsidRDefault="003276C9" w:rsidP="00E93207">
            <w:pPr>
              <w:pStyle w:val="34ffb"/>
            </w:pPr>
            <w:r>
              <w:t>Вводная фраза</w:t>
            </w:r>
            <w:r w:rsidR="00E93207">
              <w:t xml:space="preserve"> перед маркированным списком</w:t>
            </w:r>
          </w:p>
        </w:tc>
      </w:tr>
      <w:tr w:rsidR="00E93207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E93207" w:rsidRDefault="003276C9" w:rsidP="00E93207">
            <w:pPr>
              <w:pStyle w:val="34ffb"/>
            </w:pPr>
            <w:r>
              <w:rPr>
                <w:lang w:val="en-US"/>
              </w:rPr>
              <w:t>34_</w:t>
            </w:r>
            <w:r w:rsidR="00E93207">
              <w:t>Список_Марк_1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E93207" w:rsidRPr="003276C9" w:rsidRDefault="00E93207" w:rsidP="00E93207">
            <w:pPr>
              <w:pStyle w:val="34ffb"/>
            </w:pPr>
            <w:r>
              <w:t>Пункт ма</w:t>
            </w:r>
            <w:r w:rsidR="003276C9">
              <w:t>ркированного списка 1-го уровня</w:t>
            </w:r>
          </w:p>
        </w:tc>
      </w:tr>
      <w:tr w:rsidR="00E93207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E93207" w:rsidRDefault="003276C9" w:rsidP="00E93207">
            <w:pPr>
              <w:pStyle w:val="34ffb"/>
            </w:pPr>
            <w:r>
              <w:rPr>
                <w:lang w:val="en-US"/>
              </w:rPr>
              <w:t>34_</w:t>
            </w:r>
            <w:r w:rsidR="00E93207">
              <w:t>Список_Марк_2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E93207" w:rsidRDefault="00E93207" w:rsidP="00E93207">
            <w:pPr>
              <w:pStyle w:val="34ffb"/>
            </w:pPr>
            <w:r>
              <w:t>Пункт маркированного списка 2-го уровня</w:t>
            </w:r>
          </w:p>
        </w:tc>
      </w:tr>
      <w:tr w:rsidR="00E93207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E93207" w:rsidRDefault="003276C9" w:rsidP="00E93207">
            <w:pPr>
              <w:pStyle w:val="34ffb"/>
            </w:pPr>
            <w:r>
              <w:rPr>
                <w:lang w:val="en-US"/>
              </w:rPr>
              <w:lastRenderedPageBreak/>
              <w:t>34_</w:t>
            </w:r>
            <w:r w:rsidR="00E93207">
              <w:t>Список_Марк_3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E93207" w:rsidRDefault="00E93207" w:rsidP="00E93207">
            <w:pPr>
              <w:pStyle w:val="34ffb"/>
            </w:pPr>
            <w:r>
              <w:t>Пункт маркированного списка 3-го уровня</w:t>
            </w:r>
          </w:p>
        </w:tc>
      </w:tr>
      <w:tr w:rsidR="00E93207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E93207" w:rsidRDefault="003276C9" w:rsidP="00E93207">
            <w:pPr>
              <w:pStyle w:val="34ffb"/>
            </w:pPr>
            <w:r>
              <w:t>34_</w:t>
            </w:r>
            <w:r w:rsidR="00E93207">
              <w:t>Список_Нум_Вводная_фраза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E93207" w:rsidRDefault="00E93207" w:rsidP="00E93207">
            <w:pPr>
              <w:pStyle w:val="34ffb"/>
            </w:pPr>
            <w:r>
              <w:t>Абзац перед нумерованным списком</w:t>
            </w:r>
          </w:p>
        </w:tc>
      </w:tr>
      <w:tr w:rsidR="00E93207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E93207" w:rsidRDefault="003276C9" w:rsidP="00E93207">
            <w:pPr>
              <w:pStyle w:val="34ffb"/>
            </w:pPr>
            <w:r>
              <w:rPr>
                <w:lang w:val="en-US"/>
              </w:rPr>
              <w:t>34_</w:t>
            </w:r>
            <w:r w:rsidR="00E93207">
              <w:t>Список_Нум_1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E93207" w:rsidRDefault="00E93207" w:rsidP="003276C9">
            <w:pPr>
              <w:pStyle w:val="34ffb"/>
            </w:pPr>
            <w:r>
              <w:t xml:space="preserve">Пункт нумерованного списка 1-го уровня (нумерация — </w:t>
            </w:r>
            <w:r w:rsidR="003276C9">
              <w:t xml:space="preserve">строчные буквы </w:t>
            </w:r>
            <w:r>
              <w:t>со скобкой</w:t>
            </w:r>
            <w:r w:rsidR="003276C9">
              <w:t xml:space="preserve">, </w:t>
            </w:r>
            <w:r w:rsidR="006C694F" w:rsidRPr="006C694F">
              <w:t>кириллица</w:t>
            </w:r>
            <w:r>
              <w:t>)</w:t>
            </w:r>
          </w:p>
        </w:tc>
      </w:tr>
      <w:tr w:rsidR="00E93207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E93207" w:rsidRDefault="003276C9" w:rsidP="00E93207">
            <w:pPr>
              <w:pStyle w:val="34ffb"/>
            </w:pPr>
            <w:r>
              <w:rPr>
                <w:lang w:val="en-US"/>
              </w:rPr>
              <w:t>34_</w:t>
            </w:r>
            <w:r w:rsidR="00E93207">
              <w:t>Список_Нум_2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E93207" w:rsidRDefault="00E93207" w:rsidP="003276C9">
            <w:pPr>
              <w:pStyle w:val="34ffb"/>
            </w:pPr>
            <w:r>
              <w:t xml:space="preserve">Пункт нумерованного списка 2-го уровня (нумерация — </w:t>
            </w:r>
            <w:r w:rsidR="003276C9">
              <w:t>арабские цифры</w:t>
            </w:r>
            <w:r>
              <w:t xml:space="preserve"> со скобкой)</w:t>
            </w:r>
          </w:p>
        </w:tc>
      </w:tr>
      <w:tr w:rsidR="00E93207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E93207" w:rsidRDefault="003276C9" w:rsidP="00E93207">
            <w:pPr>
              <w:pStyle w:val="34ffb"/>
            </w:pPr>
            <w:r>
              <w:rPr>
                <w:lang w:val="en-US"/>
              </w:rPr>
              <w:t>34_</w:t>
            </w:r>
            <w:r w:rsidR="00E93207">
              <w:t>Список_Нум_3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E93207" w:rsidRDefault="00E93207" w:rsidP="00E93207">
            <w:pPr>
              <w:pStyle w:val="34ffb"/>
            </w:pPr>
            <w:r>
              <w:t>Пункт нумерованного списка 3-го уровня (нумерация — римские цифры</w:t>
            </w:r>
            <w:r w:rsidR="00107A6E">
              <w:t xml:space="preserve"> со скобкой</w:t>
            </w:r>
            <w:r>
              <w:t>, строчные)</w:t>
            </w:r>
          </w:p>
        </w:tc>
      </w:tr>
      <w:tr w:rsidR="00E93207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E93207" w:rsidRDefault="003276C9" w:rsidP="00E93207">
            <w:pPr>
              <w:pStyle w:val="34ffb"/>
            </w:pPr>
            <w:r>
              <w:rPr>
                <w:lang w:val="en-US"/>
              </w:rPr>
              <w:t>34_</w:t>
            </w:r>
            <w:r w:rsidR="00E93207">
              <w:t>Список_Абзац</w:t>
            </w:r>
            <w:r w:rsidR="00620B6C">
              <w:t>_1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E93207" w:rsidRPr="005F67FE" w:rsidRDefault="00E93207" w:rsidP="00620B6C">
            <w:pPr>
              <w:pStyle w:val="34ffb"/>
            </w:pPr>
            <w:r>
              <w:t xml:space="preserve">Абзац </w:t>
            </w:r>
            <w:r w:rsidR="005F67FE">
              <w:t xml:space="preserve">без маркера и номера </w:t>
            </w:r>
            <w:r>
              <w:t>внутри маркированного или нумерованного списка</w:t>
            </w:r>
            <w:r w:rsidR="00620B6C">
              <w:t xml:space="preserve"> для элемента 1го уровня</w:t>
            </w:r>
          </w:p>
        </w:tc>
      </w:tr>
      <w:tr w:rsidR="00620B6C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20B6C" w:rsidRPr="00620B6C" w:rsidRDefault="00620B6C" w:rsidP="00620B6C">
            <w:pPr>
              <w:pStyle w:val="34ffb"/>
            </w:pPr>
            <w:r>
              <w:rPr>
                <w:lang w:val="en-US"/>
              </w:rPr>
              <w:t>34_</w:t>
            </w:r>
            <w:r>
              <w:t>Список_Абзац_2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20B6C" w:rsidRDefault="00620B6C" w:rsidP="00620B6C">
            <w:pPr>
              <w:pStyle w:val="34ffb"/>
            </w:pPr>
            <w:r>
              <w:t>Абзац без маркера и номера внутри маркированного или нумерованного списка для элемента 2го уровня</w:t>
            </w:r>
          </w:p>
        </w:tc>
      </w:tr>
      <w:tr w:rsidR="00005317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005317" w:rsidRDefault="00005317" w:rsidP="0031330E">
            <w:pPr>
              <w:pStyle w:val="34fffff7"/>
            </w:pPr>
            <w:r w:rsidRPr="00B070D9">
              <w:t>1.4. Врезки</w:t>
            </w:r>
          </w:p>
        </w:tc>
      </w:tr>
      <w:tr w:rsidR="00005317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005317" w:rsidRDefault="00005317" w:rsidP="007B615B">
            <w:pPr>
              <w:pStyle w:val="34ffb"/>
            </w:pPr>
            <w:r>
              <w:t>34_Врезка_Примечание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005317" w:rsidRPr="00E93207" w:rsidRDefault="00005317" w:rsidP="007B615B">
            <w:pPr>
              <w:pStyle w:val="34ffb"/>
            </w:pPr>
            <w:r>
              <w:t>Примечание</w:t>
            </w:r>
            <w:r w:rsidR="00C371A2">
              <w:t xml:space="preserve"> (единичное)</w:t>
            </w:r>
          </w:p>
        </w:tc>
      </w:tr>
      <w:tr w:rsidR="00005317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005317" w:rsidRDefault="00005317" w:rsidP="007B615B">
            <w:pPr>
              <w:pStyle w:val="34ffb"/>
            </w:pPr>
            <w:r>
              <w:t>34_Врезка_Примечание_Список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005317" w:rsidRPr="00AF3906" w:rsidRDefault="00005317" w:rsidP="00AF3906">
            <w:pPr>
              <w:pStyle w:val="34ffb"/>
            </w:pPr>
            <w:r>
              <w:t>Нумерованный список примечани</w:t>
            </w:r>
            <w:r w:rsidR="00AF3906">
              <w:t>й</w:t>
            </w:r>
          </w:p>
        </w:tc>
      </w:tr>
      <w:tr w:rsidR="00005317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005317" w:rsidRDefault="00005317" w:rsidP="007B615B">
            <w:pPr>
              <w:pStyle w:val="34ffb"/>
            </w:pPr>
            <w:r>
              <w:t>34_Врезка_Примечание_Заголовок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005317" w:rsidRPr="00E93207" w:rsidRDefault="00005317" w:rsidP="007B615B">
            <w:pPr>
              <w:pStyle w:val="34ffb"/>
            </w:pPr>
            <w:r>
              <w:t>Заголовок списка примечаний</w:t>
            </w:r>
          </w:p>
        </w:tc>
      </w:tr>
      <w:tr w:rsidR="00005317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005317" w:rsidRPr="00E93207" w:rsidRDefault="00005317" w:rsidP="0031330E">
            <w:pPr>
              <w:pStyle w:val="34fffff7"/>
            </w:pPr>
            <w:r w:rsidRPr="00B070D9">
              <w:t>1.5. Примеры</w:t>
            </w:r>
          </w:p>
        </w:tc>
      </w:tr>
      <w:tr w:rsidR="00005317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005317" w:rsidRDefault="00005317" w:rsidP="007B615B">
            <w:pPr>
              <w:pStyle w:val="34ffb"/>
            </w:pPr>
            <w:r>
              <w:t>34_Пример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005317" w:rsidRPr="00E93207" w:rsidRDefault="0088043E" w:rsidP="0088043E">
            <w:pPr>
              <w:pStyle w:val="34ffb"/>
            </w:pPr>
            <w:r>
              <w:t xml:space="preserve">Пример </w:t>
            </w:r>
            <w:r w:rsidR="00C371A2">
              <w:t>(единичн</w:t>
            </w:r>
            <w:r>
              <w:t>ый</w:t>
            </w:r>
            <w:r w:rsidR="00C371A2">
              <w:t>)</w:t>
            </w:r>
          </w:p>
        </w:tc>
      </w:tr>
      <w:tr w:rsidR="00005317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005317" w:rsidRDefault="00005317" w:rsidP="007B615B">
            <w:pPr>
              <w:pStyle w:val="34ffb"/>
            </w:pPr>
            <w:r w:rsidRPr="00E93207">
              <w:t>34_Пример_Список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005317" w:rsidRPr="00E93207" w:rsidRDefault="00005317" w:rsidP="007B615B">
            <w:pPr>
              <w:pStyle w:val="34ffb"/>
            </w:pPr>
            <w:r>
              <w:t>Нумерованный список примеров</w:t>
            </w:r>
          </w:p>
        </w:tc>
      </w:tr>
      <w:tr w:rsidR="00005317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005317" w:rsidRDefault="00005317" w:rsidP="007B615B">
            <w:pPr>
              <w:pStyle w:val="34ffb"/>
            </w:pPr>
            <w:r>
              <w:t>34_Пример_Заголовок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005317" w:rsidRDefault="00005317" w:rsidP="007B615B">
            <w:pPr>
              <w:pStyle w:val="34ffb"/>
            </w:pPr>
            <w:r>
              <w:t>Заголовок списка примеров</w:t>
            </w:r>
          </w:p>
        </w:tc>
      </w:tr>
      <w:tr w:rsidR="003276C9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3276C9" w:rsidRPr="003276C9" w:rsidRDefault="003276C9" w:rsidP="0031330E">
            <w:pPr>
              <w:pStyle w:val="34fffff7"/>
            </w:pPr>
            <w:r w:rsidRPr="00B070D9">
              <w:t>1.</w:t>
            </w:r>
            <w:r w:rsidR="00005317" w:rsidRPr="00B070D9">
              <w:t>6</w:t>
            </w:r>
            <w:r w:rsidRPr="00B070D9">
              <w:t>. Процедуры</w:t>
            </w:r>
          </w:p>
        </w:tc>
      </w:tr>
      <w:tr w:rsidR="00791A8B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791A8B" w:rsidRDefault="00273719" w:rsidP="00791A8B">
            <w:pPr>
              <w:pStyle w:val="34ffb"/>
            </w:pPr>
            <w:r w:rsidRPr="00273719">
              <w:t>34_Процедура_Вводная_фраза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791A8B" w:rsidRDefault="00226C17" w:rsidP="003A07B5">
            <w:pPr>
              <w:pStyle w:val="34ffb"/>
            </w:pPr>
            <w:r>
              <w:t xml:space="preserve">Вводная фраза перед </w:t>
            </w:r>
            <w:r w:rsidR="00791A8B">
              <w:t>процедурой</w:t>
            </w:r>
            <w:r>
              <w:t xml:space="preserve"> </w:t>
            </w:r>
          </w:p>
        </w:tc>
      </w:tr>
      <w:tr w:rsidR="00273719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273719" w:rsidRDefault="00273719" w:rsidP="00791A8B">
            <w:pPr>
              <w:pStyle w:val="34ffb"/>
            </w:pPr>
            <w:r>
              <w:t>34_Процедура_</w:t>
            </w:r>
            <w:r w:rsidRPr="00056870">
              <w:t>Заголовок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273719" w:rsidRDefault="00273719" w:rsidP="003A07B5">
            <w:pPr>
              <w:pStyle w:val="34ffb"/>
            </w:pPr>
            <w:r>
              <w:t>Заголовок процедуры</w:t>
            </w:r>
          </w:p>
        </w:tc>
      </w:tr>
      <w:tr w:rsidR="00791A8B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791A8B" w:rsidRDefault="00791A8B" w:rsidP="00226C17">
            <w:pPr>
              <w:pStyle w:val="34ffb"/>
            </w:pPr>
            <w:r>
              <w:t>34_Процедура_Шаг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791A8B" w:rsidRDefault="00791A8B" w:rsidP="003A07B5">
            <w:pPr>
              <w:pStyle w:val="34ffb"/>
            </w:pPr>
            <w:r>
              <w:t>Шаг процедуры 1-го уровня (нумерация — арабские цифры со скобкой)</w:t>
            </w:r>
          </w:p>
        </w:tc>
      </w:tr>
      <w:tr w:rsidR="00AF3BAC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F3BAC" w:rsidRPr="00AF3BAC" w:rsidRDefault="00AF3BAC" w:rsidP="00C920E3">
            <w:pPr>
              <w:pStyle w:val="34ffb"/>
            </w:pPr>
            <w:r>
              <w:t>34_Процедура_Шаг_</w:t>
            </w:r>
            <w:r w:rsidR="00C920E3">
              <w:t>Е</w:t>
            </w:r>
            <w:r>
              <w:t>диничный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AF3BAC" w:rsidRDefault="00AF3BAC" w:rsidP="00AF3BAC">
            <w:pPr>
              <w:pStyle w:val="34ffb"/>
            </w:pPr>
            <w:r>
              <w:t>Шаг процедуры 1-го уровня, в случае если шаг в процедуре один (абзац, маркированный стрелкой)</w:t>
            </w:r>
          </w:p>
        </w:tc>
      </w:tr>
      <w:tr w:rsidR="00AF3BAC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F3BAC" w:rsidRDefault="00AF3BAC" w:rsidP="00E93207">
            <w:pPr>
              <w:pStyle w:val="34ffb"/>
            </w:pPr>
            <w:r w:rsidRPr="003A07B5">
              <w:t>34_</w:t>
            </w:r>
            <w:r>
              <w:t>Процедура_Подшаг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AF3BAC" w:rsidRDefault="00AF3BAC" w:rsidP="003A07B5">
            <w:pPr>
              <w:pStyle w:val="34ffb"/>
            </w:pPr>
            <w:r>
              <w:t xml:space="preserve">Шаг процедуры 2-го уровня (нумерация — строчные буквы со скобкой, </w:t>
            </w:r>
            <w:r w:rsidR="006C694F" w:rsidRPr="006C694F">
              <w:t>кириллица</w:t>
            </w:r>
            <w:r>
              <w:t>)</w:t>
            </w:r>
          </w:p>
        </w:tc>
      </w:tr>
      <w:tr w:rsidR="00AF3BAC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F3BAC" w:rsidRDefault="00AF3BAC" w:rsidP="00117E5D">
            <w:pPr>
              <w:pStyle w:val="34ffb"/>
            </w:pPr>
            <w:r w:rsidRPr="003A07B5">
              <w:t>34_</w:t>
            </w:r>
            <w:r>
              <w:t>Процедура_Абзац</w:t>
            </w:r>
            <w:r w:rsidR="008A395C">
              <w:t>_Шага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AF3BAC" w:rsidRDefault="00AF3BAC" w:rsidP="00D5113E">
            <w:pPr>
              <w:pStyle w:val="34ffb"/>
            </w:pPr>
            <w:r>
              <w:t xml:space="preserve">Абзац </w:t>
            </w:r>
            <w:r w:rsidR="00D5113E">
              <w:t xml:space="preserve">без номера </w:t>
            </w:r>
            <w:r>
              <w:t>внутри процедуры</w:t>
            </w:r>
            <w:r w:rsidR="008A395C">
              <w:t xml:space="preserve"> уровня шага</w:t>
            </w:r>
          </w:p>
        </w:tc>
      </w:tr>
      <w:tr w:rsidR="003B62C2" w:rsidRPr="005917BD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3B62C2" w:rsidRPr="003A07B5" w:rsidRDefault="008A395C" w:rsidP="00117E5D">
            <w:pPr>
              <w:pStyle w:val="34ffb"/>
            </w:pPr>
            <w:r w:rsidRPr="003A07B5">
              <w:t>34_</w:t>
            </w:r>
            <w:r>
              <w:t>Процедура_Абзац_Подшага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3B62C2" w:rsidRDefault="008A395C" w:rsidP="00D5113E">
            <w:pPr>
              <w:pStyle w:val="34ffb"/>
            </w:pPr>
            <w:r>
              <w:t xml:space="preserve">Абзац без номера внутри процедуры уровня </w:t>
            </w:r>
            <w:proofErr w:type="spellStart"/>
            <w:r>
              <w:t>подшага</w:t>
            </w:r>
            <w:proofErr w:type="spellEnd"/>
          </w:p>
        </w:tc>
      </w:tr>
      <w:tr w:rsidR="00AF3BAC" w:rsidTr="007A0EB7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F3BAC" w:rsidRDefault="00AF3BAC" w:rsidP="00117E5D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Процедура_Примечание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AF3BAC" w:rsidRPr="00226C17" w:rsidRDefault="00AF3BAC" w:rsidP="003A07B5">
            <w:pPr>
              <w:pStyle w:val="34ffb"/>
            </w:pPr>
            <w:r>
              <w:t>Примечание внутри процедуры</w:t>
            </w:r>
          </w:p>
        </w:tc>
      </w:tr>
      <w:tr w:rsidR="00AF3BAC" w:rsidRPr="00E93207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AF3BAC" w:rsidRPr="00E93207" w:rsidRDefault="00AF3BAC" w:rsidP="0031330E">
            <w:pPr>
              <w:pStyle w:val="34fffff7"/>
              <w:rPr>
                <w:lang w:val="ru-RU"/>
              </w:rPr>
            </w:pPr>
            <w:r w:rsidRPr="00B070D9">
              <w:t>1.7. Листинги</w:t>
            </w:r>
          </w:p>
        </w:tc>
      </w:tr>
      <w:tr w:rsidR="00AF3BAC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F3BAC" w:rsidRDefault="00AF3BAC" w:rsidP="007B615B">
            <w:pPr>
              <w:pStyle w:val="34ffb"/>
            </w:pPr>
            <w:r>
              <w:t>34_Листинг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AF3BAC" w:rsidRDefault="00AF3BAC" w:rsidP="007B615B">
            <w:pPr>
              <w:pStyle w:val="34ffb"/>
            </w:pPr>
            <w:r>
              <w:t xml:space="preserve">Текст </w:t>
            </w:r>
            <w:r w:rsidR="006210A3">
              <w:t>листинга</w:t>
            </w:r>
          </w:p>
        </w:tc>
      </w:tr>
      <w:tr w:rsidR="00AF3BAC" w:rsidRPr="00E26BA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F3BAC" w:rsidRDefault="00AF3BAC" w:rsidP="007B615B">
            <w:pPr>
              <w:pStyle w:val="34ffb"/>
            </w:pPr>
            <w:r w:rsidRPr="00E26BAD">
              <w:lastRenderedPageBreak/>
              <w:t>34_Листинг_Заголовок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AF3BAC" w:rsidRPr="00E26BAD" w:rsidRDefault="00AF3BAC" w:rsidP="007B615B">
            <w:pPr>
              <w:pStyle w:val="34ffb"/>
            </w:pPr>
            <w:r>
              <w:t>Заголовок листинга</w:t>
            </w:r>
          </w:p>
        </w:tc>
      </w:tr>
      <w:tr w:rsidR="00AF3BAC" w:rsidTr="00D83DDC">
        <w:trPr>
          <w:cantSplit/>
          <w:trHeight w:val="162"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AF3BAC" w:rsidRDefault="00AF3BAC" w:rsidP="0031330E">
            <w:pPr>
              <w:pStyle w:val="34fffff7"/>
            </w:pPr>
            <w:r w:rsidRPr="00B070D9">
              <w:t>1.8. Рисунки</w:t>
            </w:r>
          </w:p>
        </w:tc>
      </w:tr>
      <w:tr w:rsidR="00AF3BAC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F3BAC" w:rsidRDefault="00AF3BAC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Рисунок_Изображение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AF3BAC" w:rsidRDefault="00AF3BAC" w:rsidP="003A07B5">
            <w:pPr>
              <w:pStyle w:val="34ffb"/>
            </w:pPr>
            <w:r>
              <w:t xml:space="preserve">Графический объект </w:t>
            </w:r>
          </w:p>
        </w:tc>
      </w:tr>
      <w:tr w:rsidR="00AF3BAC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F3BAC" w:rsidRDefault="00AF3BAC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Рисунок_Название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AF3BAC" w:rsidRDefault="00AF3BAC" w:rsidP="00E93207">
            <w:pPr>
              <w:pStyle w:val="34ffb"/>
            </w:pPr>
            <w:r>
              <w:t>Название рисунка</w:t>
            </w:r>
          </w:p>
        </w:tc>
      </w:tr>
      <w:tr w:rsidR="0069149F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A6DCD" w:rsidP="0069149F">
            <w:pPr>
              <w:pStyle w:val="34ffb"/>
            </w:pPr>
            <w:r>
              <w:rPr>
                <w:lang w:val="en-US"/>
              </w:rPr>
              <w:t>34</w:t>
            </w:r>
            <w:r w:rsidR="0069149F" w:rsidRPr="003D41EA">
              <w:t>_</w:t>
            </w:r>
            <w:proofErr w:type="spellStart"/>
            <w:r w:rsidR="0069149F" w:rsidRPr="003D41EA">
              <w:t>Рисунок_Подпись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3D41EA" w:rsidRDefault="0069149F" w:rsidP="0069149F">
            <w:pPr>
              <w:pStyle w:val="34ffb"/>
            </w:pPr>
            <w:r>
              <w:t>Подрисуночная подпись</w:t>
            </w:r>
          </w:p>
        </w:tc>
      </w:tr>
      <w:tr w:rsidR="0069149F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69149F" w:rsidRDefault="0069149F" w:rsidP="0031330E">
            <w:pPr>
              <w:pStyle w:val="34fffff7"/>
            </w:pPr>
            <w:r w:rsidRPr="00B070D9">
              <w:t>1.9. Таблицы</w:t>
            </w:r>
          </w:p>
        </w:tc>
      </w:tr>
      <w:tr w:rsidR="0069149F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Таблица_Заголовок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Заголовок таблицы</w:t>
            </w:r>
          </w:p>
        </w:tc>
      </w:tr>
      <w:tr w:rsidR="00F91669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F91669" w:rsidRDefault="00F91669" w:rsidP="00E93207">
            <w:pPr>
              <w:pStyle w:val="34ffb"/>
              <w:rPr>
                <w:lang w:val="en-US"/>
              </w:rPr>
            </w:pPr>
            <w:r w:rsidRPr="00F91669">
              <w:rPr>
                <w:lang w:val="en-US"/>
              </w:rPr>
              <w:t>34_Таблица_Заголовок_Продолжение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F91669" w:rsidRPr="00F91669" w:rsidRDefault="00F91669" w:rsidP="001B6AAB">
            <w:pPr>
              <w:pStyle w:val="34ffb"/>
            </w:pPr>
            <w:r>
              <w:t xml:space="preserve">Надпись над </w:t>
            </w:r>
            <w:r w:rsidR="005341B2">
              <w:t>продолжением</w:t>
            </w:r>
            <w:r>
              <w:t xml:space="preserve"> таблицы, расположенн</w:t>
            </w:r>
            <w:r w:rsidR="005341B2">
              <w:t>ым</w:t>
            </w:r>
            <w:r>
              <w:t xml:space="preserve"> на новой странице или на той же странице, при </w:t>
            </w:r>
            <w:r w:rsidR="001B6AAB">
              <w:t>разделении</w:t>
            </w:r>
            <w:r>
              <w:t xml:space="preserve"> таблицы на части</w:t>
            </w:r>
          </w:p>
        </w:tc>
      </w:tr>
      <w:tr w:rsidR="0069149F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Таблица_Основной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Текст ячейки таблицы. Выравнивание по левому краю</w:t>
            </w:r>
          </w:p>
        </w:tc>
      </w:tr>
      <w:tr w:rsidR="0069149F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31330E" w:rsidP="00E93207">
            <w:pPr>
              <w:pStyle w:val="34ffb"/>
            </w:pPr>
            <w:r w:rsidRPr="0031330E">
              <w:rPr>
                <w:lang w:val="en-US"/>
              </w:rPr>
              <w:t>34_Таблица_По_центру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3A07B5" w:rsidRDefault="0069149F" w:rsidP="0031330E">
            <w:pPr>
              <w:pStyle w:val="34ffb"/>
            </w:pPr>
            <w:r>
              <w:t>Текст ячейки таблицы. Выравнивание по центру</w:t>
            </w:r>
          </w:p>
        </w:tc>
      </w:tr>
      <w:tr w:rsidR="0069149F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117E5D">
            <w:pPr>
              <w:pStyle w:val="34ffb"/>
            </w:pPr>
            <w:r>
              <w:t>34_Таблица_Число_в_ячейке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3A07B5" w:rsidRDefault="0069149F" w:rsidP="00335164">
            <w:pPr>
              <w:pStyle w:val="34ffb"/>
            </w:pPr>
            <w:r>
              <w:t>Текст ячейки таблицы. Выравнивание по правому краю. Использу</w:t>
            </w:r>
            <w:r w:rsidR="00335164">
              <w:t>ют</w:t>
            </w:r>
            <w:r>
              <w:t xml:space="preserve"> для числовой информации</w:t>
            </w:r>
          </w:p>
        </w:tc>
      </w:tr>
      <w:tr w:rsidR="0069149F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Таблица_Шапка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Шапка таблицы. Выравнивание по центру</w:t>
            </w:r>
          </w:p>
        </w:tc>
      </w:tr>
      <w:tr w:rsidR="0069149F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Таблица_Боковик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Боковик таблицы. Выравнивание по левому краю</w:t>
            </w:r>
          </w:p>
        </w:tc>
      </w:tr>
      <w:tr w:rsidR="0031330E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31330E" w:rsidRDefault="0031330E" w:rsidP="00E93207">
            <w:pPr>
              <w:pStyle w:val="34ffb"/>
              <w:rPr>
                <w:lang w:val="en-US"/>
              </w:rPr>
            </w:pPr>
            <w:r w:rsidRPr="0031330E">
              <w:rPr>
                <w:lang w:val="en-US"/>
              </w:rPr>
              <w:t>34_Таблица_Подзаголовок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31330E" w:rsidRDefault="0031330E" w:rsidP="00E93207">
            <w:pPr>
              <w:pStyle w:val="34ffb"/>
            </w:pPr>
            <w:r w:rsidRPr="0031330E">
              <w:t>Подзаголовок</w:t>
            </w:r>
            <w:r>
              <w:t xml:space="preserve"> таблицы. Используется внутри таблицы для  объединенных ячеек. Выравнивание по центру</w:t>
            </w:r>
          </w:p>
        </w:tc>
      </w:tr>
      <w:tr w:rsidR="00616C34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16C34" w:rsidRPr="00616C34" w:rsidRDefault="00616C34" w:rsidP="00E93207">
            <w:pPr>
              <w:pStyle w:val="34ffb"/>
            </w:pPr>
            <w:r w:rsidRPr="00616C34">
              <w:t>34_Таблица_Список_Марк_</w:t>
            </w:r>
            <w:r w:rsidR="008C15C4">
              <w:t>1_</w:t>
            </w:r>
            <w:r w:rsidRPr="00616C34">
              <w:t>без_отступа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16C34" w:rsidRDefault="00616C34" w:rsidP="00E93207">
            <w:pPr>
              <w:pStyle w:val="34ffb"/>
            </w:pPr>
            <w:r>
              <w:t>Пункт маркированного списка 1-го уровня для таблиц без отступа</w:t>
            </w:r>
          </w:p>
        </w:tc>
      </w:tr>
      <w:tr w:rsidR="0069149F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  <w:rPr>
                <w:lang w:val="en-US"/>
              </w:rPr>
            </w:pPr>
            <w:r>
              <w:rPr>
                <w:lang w:val="en-US"/>
              </w:rPr>
              <w:t>34_Таблица_Список_Марк_1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Пункт маркированного списка 1-го уровня для таблиц</w:t>
            </w:r>
          </w:p>
        </w:tc>
      </w:tr>
      <w:tr w:rsidR="0069149F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34_Таблица_Список_Марк_</w:t>
            </w:r>
            <w:r>
              <w:t>2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Пункт маркированного списка 2-го уровня для таблиц</w:t>
            </w:r>
          </w:p>
        </w:tc>
      </w:tr>
      <w:tr w:rsidR="0069149F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34_Таблица_Список_Нум_</w:t>
            </w:r>
            <w:r>
              <w:t>1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Пункт нумерованного списка для таблиц без отступа слева (нумерация — арабские цифры со скобкой)</w:t>
            </w:r>
          </w:p>
        </w:tc>
      </w:tr>
      <w:tr w:rsidR="0069149F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34_Таблица_Список_Нум_</w:t>
            </w:r>
            <w:r>
              <w:t>2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Пункт нумерованного списка 1-го уровня для таблиц (нумерация — арабские цифры со скобкой)</w:t>
            </w:r>
          </w:p>
        </w:tc>
      </w:tr>
      <w:tr w:rsidR="0069149F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34_Таблица_Список_Нум_</w:t>
            </w:r>
            <w:r>
              <w:t>3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035CEE">
            <w:pPr>
              <w:pStyle w:val="34ffb"/>
            </w:pPr>
            <w:r>
              <w:t>Пункт нумерованного списка 2-го уровня для таблиц (нумерация — строчные буквы со скобкой, кириллица)</w:t>
            </w:r>
          </w:p>
        </w:tc>
      </w:tr>
      <w:tr w:rsidR="0069149F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  <w:rPr>
                <w:lang w:val="en-US"/>
              </w:rPr>
            </w:pPr>
            <w:r>
              <w:rPr>
                <w:lang w:val="en-US"/>
              </w:rPr>
              <w:t>34_Таблица_Список_Абзац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31330E">
            <w:pPr>
              <w:pStyle w:val="34ffb"/>
            </w:pPr>
            <w:r>
              <w:t xml:space="preserve">Абзац </w:t>
            </w:r>
            <w:r w:rsidR="005F67FE">
              <w:t xml:space="preserve">без маркера и </w:t>
            </w:r>
            <w:proofErr w:type="gramStart"/>
            <w:r w:rsidR="005F67FE">
              <w:t>номера</w:t>
            </w:r>
            <w:proofErr w:type="gramEnd"/>
            <w:r w:rsidR="005F67FE">
              <w:t xml:space="preserve"> </w:t>
            </w:r>
            <w:r w:rsidR="0031330E">
              <w:t>после</w:t>
            </w:r>
            <w:r>
              <w:t xml:space="preserve"> маркированного или нумерованного списка </w:t>
            </w:r>
            <w:r w:rsidR="0031330E">
              <w:t xml:space="preserve">без отступа </w:t>
            </w:r>
            <w:r w:rsidR="00192E00">
              <w:t>в таблице</w:t>
            </w:r>
          </w:p>
        </w:tc>
      </w:tr>
      <w:tr w:rsidR="0031330E" w:rsidRPr="005917BD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31330E" w:rsidRDefault="0031330E" w:rsidP="00E93207">
            <w:pPr>
              <w:pStyle w:val="34ffb"/>
              <w:rPr>
                <w:lang w:val="en-US"/>
              </w:rPr>
            </w:pPr>
            <w:r>
              <w:rPr>
                <w:lang w:val="en-US"/>
              </w:rPr>
              <w:t>34_Таблица_Список_Абзац_</w:t>
            </w:r>
            <w:r>
              <w:t>1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31330E" w:rsidRDefault="0031330E" w:rsidP="005F67FE">
            <w:pPr>
              <w:pStyle w:val="34ffb"/>
            </w:pPr>
            <w:r>
              <w:t xml:space="preserve">Абзац без маркера и </w:t>
            </w:r>
            <w:proofErr w:type="gramStart"/>
            <w:r>
              <w:t>номера</w:t>
            </w:r>
            <w:proofErr w:type="gramEnd"/>
            <w:r>
              <w:t xml:space="preserve"> после маркированного или нумерованного списка 1-го уровня в таблице</w:t>
            </w:r>
          </w:p>
        </w:tc>
      </w:tr>
      <w:tr w:rsidR="001B6AAB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1B6AAB" w:rsidRDefault="001B6AAB" w:rsidP="00E93207">
            <w:pPr>
              <w:pStyle w:val="34ffb"/>
              <w:rPr>
                <w:lang w:val="en-US"/>
              </w:rPr>
            </w:pPr>
            <w:r w:rsidRPr="001B6AAB">
              <w:rPr>
                <w:lang w:val="en-US"/>
              </w:rPr>
              <w:t>34_Таблица_Примечание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1B6AAB" w:rsidRDefault="001B6AAB" w:rsidP="00E93207">
            <w:pPr>
              <w:pStyle w:val="34ffb"/>
            </w:pPr>
            <w:r>
              <w:t>Примечание к таблице</w:t>
            </w:r>
          </w:p>
        </w:tc>
      </w:tr>
      <w:tr w:rsidR="0069149F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34_Таблица_Сноска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7E2D32" w:rsidRDefault="0069149F" w:rsidP="00E93207">
            <w:pPr>
              <w:pStyle w:val="34ffb"/>
            </w:pPr>
            <w:r>
              <w:t>Сноски к таблице</w:t>
            </w:r>
          </w:p>
        </w:tc>
      </w:tr>
      <w:tr w:rsidR="0069149F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 w:rsidRPr="007E2D32">
              <w:t>34_Таблица_Сноска_Линия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7E2D32" w:rsidRDefault="0069149F" w:rsidP="00E93207">
            <w:pPr>
              <w:pStyle w:val="34ffb"/>
            </w:pPr>
            <w:r>
              <w:t>Линия перед сносками таблицы</w:t>
            </w:r>
          </w:p>
        </w:tc>
      </w:tr>
      <w:tr w:rsidR="0031330E" w:rsidTr="0031330E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31330E" w:rsidRDefault="0031330E" w:rsidP="0031330E">
            <w:pPr>
              <w:pStyle w:val="34fffff7"/>
            </w:pPr>
            <w:r w:rsidRPr="00B070D9">
              <w:lastRenderedPageBreak/>
              <w:t xml:space="preserve">1.10. </w:t>
            </w:r>
            <w:r>
              <w:t>Формулы</w:t>
            </w:r>
          </w:p>
        </w:tc>
      </w:tr>
      <w:tr w:rsidR="0031330E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31330E" w:rsidRPr="007E2D32" w:rsidRDefault="0031330E" w:rsidP="0031330E">
            <w:pPr>
              <w:pStyle w:val="34ffb"/>
            </w:pPr>
            <w:r>
              <w:t>34_Формула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31330E" w:rsidRDefault="0031330E" w:rsidP="00E93207">
            <w:pPr>
              <w:pStyle w:val="34ffb"/>
            </w:pPr>
            <w:r>
              <w:t>Содержимое формулы</w:t>
            </w:r>
          </w:p>
        </w:tc>
      </w:tr>
      <w:tr w:rsidR="0031330E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31330E" w:rsidRPr="007E2D32" w:rsidRDefault="0031330E" w:rsidP="0031330E">
            <w:pPr>
              <w:pStyle w:val="34ffb"/>
            </w:pPr>
            <w:r>
              <w:t>34_Формула_Номер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31330E" w:rsidRDefault="0031330E" w:rsidP="0031330E">
            <w:pPr>
              <w:pStyle w:val="34ffb"/>
            </w:pPr>
            <w:r>
              <w:t>Номер формулы</w:t>
            </w:r>
          </w:p>
        </w:tc>
      </w:tr>
      <w:tr w:rsidR="0069149F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69149F" w:rsidRPr="007878F5" w:rsidRDefault="0069149F" w:rsidP="0031330E">
            <w:pPr>
              <w:pStyle w:val="34fffff7"/>
            </w:pPr>
            <w:r w:rsidRPr="00B070D9">
              <w:t>1.10. Сноски</w:t>
            </w:r>
          </w:p>
        </w:tc>
      </w:tr>
      <w:tr w:rsidR="0069149F" w:rsidTr="00D83DDC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 w:rsidRPr="007878F5">
              <w:t>Текст сноски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7878F5" w:rsidRDefault="0069149F" w:rsidP="00E93207">
            <w:pPr>
              <w:pStyle w:val="34ffb"/>
            </w:pPr>
            <w:r>
              <w:t>Текст сноски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Pr="007878F5" w:rsidRDefault="0069149F" w:rsidP="00E93207">
            <w:pPr>
              <w:pStyle w:val="34ffb"/>
            </w:pPr>
            <w:r w:rsidRPr="007878F5">
              <w:t>34_Сноска_Список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Нумерованный список в сноске (нумерация — арабские цифры со скобкой)</w:t>
            </w:r>
          </w:p>
        </w:tc>
      </w:tr>
      <w:tr w:rsidR="0069149F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69149F" w:rsidRDefault="0069149F" w:rsidP="0031330E">
            <w:pPr>
              <w:pStyle w:val="34fffff7"/>
            </w:pPr>
            <w:r w:rsidRPr="00B070D9">
              <w:t>1.11. Библиография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Список_Библиография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Нумерованный список для библиографии (нумерация — арабские цифры в квадратных скобках)</w:t>
            </w:r>
          </w:p>
        </w:tc>
      </w:tr>
      <w:tr w:rsidR="0069149F" w:rsidRPr="005917BD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69149F" w:rsidRPr="007923E3" w:rsidRDefault="0069149F" w:rsidP="0031330E">
            <w:pPr>
              <w:pStyle w:val="34fffff7"/>
              <w:rPr>
                <w:lang w:val="ru-RU"/>
              </w:rPr>
            </w:pPr>
            <w:r w:rsidRPr="00B070D9">
              <w:t>1.12. Стили титульного листа</w:t>
            </w:r>
            <w:r w:rsidR="000A1998" w:rsidRPr="00B070D9">
              <w:t xml:space="preserve"> </w:t>
            </w:r>
            <w:r w:rsidR="007923E3">
              <w:rPr>
                <w:lang w:val="ru-RU"/>
              </w:rPr>
              <w:t xml:space="preserve">(ТЛ) </w:t>
            </w:r>
            <w:r w:rsidR="000A1998">
              <w:rPr>
                <w:lang w:val="ru-RU"/>
              </w:rPr>
              <w:t xml:space="preserve">и </w:t>
            </w:r>
            <w:r w:rsidR="000A1998" w:rsidRPr="00B070D9">
              <w:t>листа утверждения</w:t>
            </w:r>
            <w:r w:rsidR="007923E3">
              <w:rPr>
                <w:lang w:val="ru-RU"/>
              </w:rPr>
              <w:t xml:space="preserve"> (ЛУ)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ТЛ_Основной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7923E3" w:rsidRDefault="0069149F" w:rsidP="007923E3">
            <w:pPr>
              <w:pStyle w:val="34ffb"/>
            </w:pPr>
            <w:r>
              <w:t xml:space="preserve">Основной стиль текста </w:t>
            </w:r>
            <w:r w:rsidR="007923E3">
              <w:t>ТЛ и ЛУ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34_ТЛ_Название_документа_Полное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7923E3" w:rsidRDefault="0069149F" w:rsidP="005D72C1">
            <w:pPr>
              <w:pStyle w:val="34ffb"/>
            </w:pPr>
            <w:r>
              <w:t>Полное название системы</w:t>
            </w:r>
            <w:r w:rsidR="007923E3">
              <w:t xml:space="preserve"> (использу</w:t>
            </w:r>
            <w:r w:rsidR="005D72C1">
              <w:t>ют</w:t>
            </w:r>
            <w:r w:rsidR="007923E3">
              <w:t xml:space="preserve"> на ТЛ и ЛУ)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34_ТЛ_Название_документа_Сокращенное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5D72C1">
            <w:pPr>
              <w:pStyle w:val="34ffb"/>
            </w:pPr>
            <w:r>
              <w:t>Краткое название системы</w:t>
            </w:r>
            <w:r w:rsidR="007923E3">
              <w:t xml:space="preserve"> (использу</w:t>
            </w:r>
            <w:r w:rsidR="005D72C1">
              <w:t>ют</w:t>
            </w:r>
            <w:r w:rsidR="007923E3">
              <w:t xml:space="preserve"> на ТЛ и ЛУ)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ТЛ_Тип_документа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5D72C1">
            <w:pPr>
              <w:pStyle w:val="34ffb"/>
            </w:pPr>
            <w:r>
              <w:t>Тип документа</w:t>
            </w:r>
            <w:r w:rsidR="007923E3">
              <w:t xml:space="preserve"> (использу</w:t>
            </w:r>
            <w:r w:rsidR="005D72C1">
              <w:t>ют</w:t>
            </w:r>
            <w:r w:rsidR="007923E3">
              <w:t xml:space="preserve"> на ТЛ и ЛУ)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ТЛ_Обозначение_документа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5D72C1">
            <w:pPr>
              <w:pStyle w:val="34ffb"/>
            </w:pPr>
            <w:r>
              <w:t>Обозначение документа</w:t>
            </w:r>
            <w:r w:rsidR="007923E3">
              <w:t xml:space="preserve"> (использу</w:t>
            </w:r>
            <w:r w:rsidR="005D72C1">
              <w:t>ют</w:t>
            </w:r>
            <w:r w:rsidR="007923E3">
              <w:t xml:space="preserve"> на ТЛ и ЛУ)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 w:rsidR="00600E23">
              <w:t>ТЛ_Органи</w:t>
            </w:r>
            <w:r>
              <w:t>зация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5D72C1">
            <w:pPr>
              <w:pStyle w:val="34ffb"/>
            </w:pPr>
            <w:r>
              <w:t>Название компании</w:t>
            </w:r>
            <w:r w:rsidR="007923E3">
              <w:t xml:space="preserve"> (использу</w:t>
            </w:r>
            <w:r w:rsidR="005D72C1">
              <w:t>ют</w:t>
            </w:r>
            <w:r w:rsidR="007923E3">
              <w:t xml:space="preserve"> на ТЛ и ЛУ)</w:t>
            </w:r>
          </w:p>
        </w:tc>
      </w:tr>
      <w:tr w:rsidR="000E1AC6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0E1AC6" w:rsidRDefault="000E1AC6" w:rsidP="00E93207">
            <w:pPr>
              <w:pStyle w:val="34ffb"/>
              <w:rPr>
                <w:lang w:val="en-US"/>
              </w:rPr>
            </w:pPr>
            <w:r w:rsidRPr="000E1AC6">
              <w:rPr>
                <w:lang w:val="en-US"/>
              </w:rPr>
              <w:t>34_ТЛ_Количество_листов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0E1AC6" w:rsidRPr="000E1AC6" w:rsidRDefault="000E1AC6" w:rsidP="005D72C1">
            <w:pPr>
              <w:pStyle w:val="34ffb"/>
            </w:pPr>
            <w:r>
              <w:t>Количество листов (указыва</w:t>
            </w:r>
            <w:r w:rsidR="005D72C1">
              <w:t>ют</w:t>
            </w:r>
            <w:r>
              <w:t xml:space="preserve"> </w:t>
            </w:r>
            <w:r w:rsidR="007923E3">
              <w:t xml:space="preserve">только </w:t>
            </w:r>
            <w:r>
              <w:t>в ТЗ)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6A128E">
            <w:pPr>
              <w:pStyle w:val="34ffb"/>
            </w:pPr>
            <w:r>
              <w:rPr>
                <w:lang w:val="en-US"/>
              </w:rPr>
              <w:t>34_ТЛ</w:t>
            </w:r>
            <w:r>
              <w:t>_Подпись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4542E8" w:rsidRDefault="0069149F" w:rsidP="00B5463C">
            <w:pPr>
              <w:pStyle w:val="34ffb"/>
            </w:pPr>
            <w:r>
              <w:t>Текст подписи утверждения</w:t>
            </w:r>
            <w:r w:rsidR="00C8437F">
              <w:t xml:space="preserve"> </w:t>
            </w:r>
            <w:r w:rsidR="00013849">
              <w:t xml:space="preserve">на </w:t>
            </w:r>
            <w:r w:rsidR="007923E3">
              <w:t>ТЛ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Pr="00B15467" w:rsidRDefault="0069149F" w:rsidP="006A128E">
            <w:pPr>
              <w:pStyle w:val="34ffb"/>
            </w:pPr>
            <w:r w:rsidRPr="004542E8">
              <w:t>34_ТЛ</w:t>
            </w:r>
            <w:r>
              <w:t>_Подпись_скрытый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B5463C">
            <w:pPr>
              <w:pStyle w:val="34ffb"/>
            </w:pPr>
            <w:r>
              <w:t>Текст подписи утверждения</w:t>
            </w:r>
            <w:r w:rsidR="007A596F">
              <w:t xml:space="preserve"> </w:t>
            </w:r>
            <w:r w:rsidR="00013849">
              <w:t xml:space="preserve">на </w:t>
            </w:r>
            <w:r w:rsidR="00CD725C">
              <w:t>ТЛ</w:t>
            </w:r>
            <w:r w:rsidR="00B5463C">
              <w:t xml:space="preserve"> (скрыт</w:t>
            </w:r>
            <w:r w:rsidR="005B2E00">
              <w:t>ы</w:t>
            </w:r>
            <w:r w:rsidR="00B5463C">
              <w:t>й)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6A128E">
            <w:pPr>
              <w:pStyle w:val="34ffb"/>
            </w:pPr>
            <w:r w:rsidRPr="004542E8">
              <w:t>34_ТЛ</w:t>
            </w:r>
            <w:r>
              <w:t>_Подпись_Шапка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B5463C">
            <w:pPr>
              <w:pStyle w:val="34ffb"/>
            </w:pPr>
            <w:r>
              <w:t>Шапка подписи утверждения</w:t>
            </w:r>
            <w:r w:rsidR="008E23DD">
              <w:t xml:space="preserve"> </w:t>
            </w:r>
            <w:r w:rsidR="00013849">
              <w:t xml:space="preserve">на </w:t>
            </w:r>
            <w:r w:rsidR="00CD725C">
              <w:t>ТЛ</w:t>
            </w:r>
          </w:p>
        </w:tc>
      </w:tr>
      <w:tr w:rsidR="0069149F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 w:rsidRPr="004542E8">
              <w:t>34_</w:t>
            </w:r>
            <w:r>
              <w:t>ЛУ_Название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0C7611" w:rsidRDefault="0069149F" w:rsidP="000C7611">
            <w:pPr>
              <w:pStyle w:val="34ffb"/>
            </w:pPr>
            <w:r>
              <w:t xml:space="preserve">Заголовок </w:t>
            </w:r>
            <w:r w:rsidR="000C7611">
              <w:t>ЛУ</w:t>
            </w:r>
          </w:p>
        </w:tc>
      </w:tr>
      <w:tr w:rsidR="0069149F" w:rsidRPr="005917BD" w:rsidTr="00776A13">
        <w:trPr>
          <w:cantSplit/>
          <w:trHeight w:val="217"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ЛУ_Подпись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013849" w:rsidRDefault="0069149F" w:rsidP="00773D04">
            <w:pPr>
              <w:pStyle w:val="34ffb"/>
            </w:pPr>
            <w:r>
              <w:t>Текст подписи утверждения</w:t>
            </w:r>
            <w:r w:rsidR="00013849">
              <w:t xml:space="preserve"> на ЛУ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Pr="00524AF5" w:rsidRDefault="0069149F" w:rsidP="006A128E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ЛУ_Подпись_Шапка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773D04">
            <w:pPr>
              <w:pStyle w:val="34ffb"/>
            </w:pPr>
            <w:r>
              <w:t>Шапка подписи утверждения</w:t>
            </w:r>
            <w:r w:rsidR="00013849">
              <w:t xml:space="preserve"> на ЛУ</w:t>
            </w:r>
          </w:p>
        </w:tc>
      </w:tr>
      <w:tr w:rsidR="0069149F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69149F" w:rsidRPr="00E93207" w:rsidRDefault="0069149F" w:rsidP="0031330E">
            <w:pPr>
              <w:pStyle w:val="34fffff7"/>
              <w:rPr>
                <w:lang w:val="ru-RU"/>
              </w:rPr>
            </w:pPr>
            <w:r w:rsidRPr="00B070D9">
              <w:t>1.1</w:t>
            </w:r>
            <w:r w:rsidR="000A1998">
              <w:rPr>
                <w:lang w:val="ru-RU"/>
              </w:rPr>
              <w:t>3</w:t>
            </w:r>
            <w:r w:rsidRPr="00B070D9">
              <w:t>. Отбивки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34_</w:t>
            </w:r>
            <w:r w:rsidRPr="00102BD3">
              <w:t>Отбивка_после_раздела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4827C5">
            <w:pPr>
              <w:pStyle w:val="34ffb"/>
            </w:pPr>
            <w:r>
              <w:t>Пустой абзац, без текста, устанавлива</w:t>
            </w:r>
            <w:r w:rsidR="004827C5">
              <w:t>ют</w:t>
            </w:r>
            <w:r>
              <w:t xml:space="preserve"> после текста </w:t>
            </w:r>
            <w:r w:rsidR="0043065C">
              <w:t>подраздела, пункта или подпункта перед заголовком следующего подраздела пункта или подпункта (заголовком 2—6 уровня основного текста или заголовком приложения 2—4 уровня)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34_</w:t>
            </w:r>
            <w:r w:rsidRPr="00102BD3">
              <w:t>Отбивка_после_</w:t>
            </w:r>
            <w:r>
              <w:t>таблицы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A921D6">
            <w:pPr>
              <w:pStyle w:val="34ffb"/>
            </w:pPr>
            <w:r>
              <w:t>Пустой абзац, без текста, устанавлива</w:t>
            </w:r>
            <w:r w:rsidR="00A921D6">
              <w:t>ют</w:t>
            </w:r>
            <w:r>
              <w:t xml:space="preserve"> после таблицы перед любым типом текст</w:t>
            </w:r>
            <w:r w:rsidR="00C342FC">
              <w:t>а</w:t>
            </w:r>
            <w:r>
              <w:t>, кроме заголовков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34_Отбивка после примера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035CEE" w:rsidRDefault="0069149F" w:rsidP="00A921D6">
            <w:pPr>
              <w:pStyle w:val="34ffb"/>
            </w:pPr>
            <w:r>
              <w:t xml:space="preserve">Пустой абзац, без текста, </w:t>
            </w:r>
            <w:r w:rsidR="003F174E">
              <w:t>устанавливают</w:t>
            </w:r>
            <w:r>
              <w:t xml:space="preserve"> после текста примера перед текстом</w:t>
            </w:r>
          </w:p>
        </w:tc>
      </w:tr>
      <w:tr w:rsidR="0069149F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69149F" w:rsidRPr="00E93207" w:rsidRDefault="0069149F" w:rsidP="0031330E">
            <w:pPr>
              <w:pStyle w:val="34fffff7"/>
              <w:rPr>
                <w:lang w:val="ru-RU"/>
              </w:rPr>
            </w:pPr>
            <w:r w:rsidRPr="00B070D9">
              <w:lastRenderedPageBreak/>
              <w:t>1.1</w:t>
            </w:r>
            <w:r w:rsidR="000A1998">
              <w:rPr>
                <w:lang w:val="ru-RU"/>
              </w:rPr>
              <w:t>4</w:t>
            </w:r>
            <w:r w:rsidRPr="00B070D9">
              <w:t>. Комментарии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34_Коммент</w:t>
            </w:r>
            <w:r w:rsidR="00C25DFD">
              <w:t>а</w:t>
            </w:r>
            <w:r>
              <w:t>рий_</w:t>
            </w:r>
            <w:proofErr w:type="gramStart"/>
            <w:r>
              <w:t>из</w:t>
            </w:r>
            <w:proofErr w:type="gramEnd"/>
            <w:r>
              <w:t>_ГОСТ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Текст комментария из ГОСТа (скрытый текст)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Комментарий_</w:t>
            </w:r>
            <w:r w:rsidRPr="00CC354F">
              <w:t>Философта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Текст комментария к разделу от «Философт» (скрытый текст)</w:t>
            </w:r>
          </w:p>
        </w:tc>
      </w:tr>
      <w:tr w:rsidR="0069149F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69149F" w:rsidRDefault="0069149F" w:rsidP="0031330E">
            <w:pPr>
              <w:pStyle w:val="34fffff7"/>
            </w:pPr>
            <w:r w:rsidRPr="00B070D9">
              <w:t>1.1</w:t>
            </w:r>
            <w:r w:rsidR="000A1998">
              <w:rPr>
                <w:lang w:val="ru-RU"/>
              </w:rPr>
              <w:t>5</w:t>
            </w:r>
            <w:r w:rsidRPr="00B070D9">
              <w:t>. Рамка</w:t>
            </w:r>
          </w:p>
        </w:tc>
      </w:tr>
      <w:tr w:rsidR="0069149F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Рамка_Основной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Основной текст рамки</w:t>
            </w:r>
          </w:p>
        </w:tc>
      </w:tr>
      <w:tr w:rsidR="0069149F" w:rsidTr="00776A13">
        <w:trPr>
          <w:cantSplit/>
          <w:trHeight w:val="200"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Рамка_Подписи</w:t>
            </w:r>
            <w:proofErr w:type="spellEnd"/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E07676" w:rsidRDefault="0069149F" w:rsidP="00E07676">
            <w:pPr>
              <w:pStyle w:val="34ffb"/>
            </w:pPr>
            <w:r>
              <w:t>Текст рамки (курсив)</w:t>
            </w:r>
          </w:p>
        </w:tc>
      </w:tr>
      <w:tr w:rsidR="0069149F" w:rsidTr="007A0EB7">
        <w:trPr>
          <w:cantSplit/>
          <w:trHeight w:val="200"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69149F" w:rsidRPr="007878F5" w:rsidRDefault="0069149F" w:rsidP="0031330E">
            <w:pPr>
              <w:pStyle w:val="34fffff7"/>
              <w:rPr>
                <w:lang w:val="ru-RU"/>
              </w:rPr>
            </w:pPr>
            <w:r w:rsidRPr="00B070D9">
              <w:t>1.1</w:t>
            </w:r>
            <w:r w:rsidR="000A1998">
              <w:rPr>
                <w:lang w:val="ru-RU"/>
              </w:rPr>
              <w:t>6</w:t>
            </w:r>
            <w:r w:rsidRPr="00B070D9">
              <w:t>. Оглавление</w:t>
            </w:r>
          </w:p>
        </w:tc>
      </w:tr>
      <w:tr w:rsidR="0069149F" w:rsidRPr="005917BD" w:rsidTr="00776A13">
        <w:trPr>
          <w:cantSplit/>
          <w:trHeight w:val="200"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Pr="007878F5" w:rsidRDefault="0069149F" w:rsidP="007878F5">
            <w:pPr>
              <w:pStyle w:val="34ffb"/>
            </w:pPr>
            <w:r w:rsidRPr="007878F5">
              <w:t>Оглавление 1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7878F5" w:rsidRDefault="0069149F" w:rsidP="007878F5">
            <w:pPr>
              <w:pStyle w:val="34ffb"/>
            </w:pPr>
            <w:r w:rsidRPr="007878F5">
              <w:t>Текст оглавления 1-го уровня (обновляется автоматически)</w:t>
            </w:r>
          </w:p>
        </w:tc>
      </w:tr>
      <w:tr w:rsidR="0069149F" w:rsidRPr="005917BD" w:rsidTr="00776A13">
        <w:trPr>
          <w:cantSplit/>
          <w:trHeight w:val="200"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Pr="007878F5" w:rsidRDefault="0069149F" w:rsidP="007878F5">
            <w:pPr>
              <w:pStyle w:val="34ffb"/>
            </w:pPr>
            <w:r w:rsidRPr="007878F5">
              <w:t>Оглавление 2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7878F5" w:rsidRDefault="0069149F" w:rsidP="007878F5">
            <w:pPr>
              <w:pStyle w:val="34ffb"/>
            </w:pPr>
            <w:r w:rsidRPr="007878F5">
              <w:t xml:space="preserve">Текст оглавления </w:t>
            </w:r>
            <w:r>
              <w:t>2</w:t>
            </w:r>
            <w:r w:rsidRPr="007878F5">
              <w:t>-го уровня (обновляется автоматически)</w:t>
            </w:r>
          </w:p>
        </w:tc>
      </w:tr>
      <w:tr w:rsidR="0069149F" w:rsidRPr="005917BD" w:rsidTr="00776A13">
        <w:trPr>
          <w:cantSplit/>
          <w:trHeight w:val="200"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Pr="007878F5" w:rsidRDefault="0069149F" w:rsidP="007878F5">
            <w:pPr>
              <w:pStyle w:val="34ffb"/>
            </w:pPr>
            <w:r w:rsidRPr="007878F5">
              <w:t xml:space="preserve">Оглавление </w:t>
            </w:r>
            <w:r>
              <w:t>3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7878F5">
            <w:pPr>
              <w:pStyle w:val="34ffb"/>
            </w:pPr>
            <w:r w:rsidRPr="007878F5">
              <w:t xml:space="preserve">Текст оглавления </w:t>
            </w:r>
            <w:r>
              <w:t>3</w:t>
            </w:r>
            <w:r w:rsidRPr="007878F5">
              <w:t>-го уровня (обновляется автоматически)</w:t>
            </w:r>
          </w:p>
        </w:tc>
      </w:tr>
      <w:tr w:rsidR="0069149F" w:rsidTr="007A0EB7">
        <w:trPr>
          <w:cantSplit/>
          <w:trHeight w:val="200"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69149F" w:rsidRPr="00B12C16" w:rsidRDefault="0069149F" w:rsidP="0031330E">
            <w:pPr>
              <w:pStyle w:val="34fffff7"/>
            </w:pPr>
            <w:r w:rsidRPr="00B070D9">
              <w:t>1.1</w:t>
            </w:r>
            <w:r w:rsidR="000A1998">
              <w:rPr>
                <w:lang w:val="ru-RU"/>
              </w:rPr>
              <w:t>7</w:t>
            </w:r>
            <w:r w:rsidRPr="00B070D9">
              <w:t xml:space="preserve">. </w:t>
            </w:r>
            <w:r>
              <w:rPr>
                <w:lang w:val="ru-RU"/>
              </w:rPr>
              <w:t>Колонтитулы</w:t>
            </w:r>
          </w:p>
        </w:tc>
      </w:tr>
      <w:tr w:rsidR="0069149F" w:rsidRPr="005917BD" w:rsidTr="00776A13">
        <w:trPr>
          <w:cantSplit/>
          <w:trHeight w:val="200"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Pr="007878F5" w:rsidRDefault="0069149F" w:rsidP="007878F5">
            <w:pPr>
              <w:pStyle w:val="34ffb"/>
            </w:pPr>
            <w:r w:rsidRPr="00B12C16">
              <w:t>34_Колонтитул_Номер_страницы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7878F5" w:rsidRDefault="0069149F" w:rsidP="007F4B0B">
            <w:pPr>
              <w:pStyle w:val="34ffb"/>
            </w:pPr>
            <w:r>
              <w:t xml:space="preserve">Абзац </w:t>
            </w:r>
            <w:r w:rsidR="000E1AC6">
              <w:t>верхнего</w:t>
            </w:r>
            <w:r>
              <w:t xml:space="preserve"> колонтитула </w:t>
            </w:r>
            <w:r w:rsidR="007F4B0B">
              <w:t xml:space="preserve">с номером страницы </w:t>
            </w:r>
            <w:r>
              <w:t xml:space="preserve">в документах без рамки (кроме </w:t>
            </w:r>
            <w:r w:rsidR="007F4B0B">
              <w:t>ТЛ</w:t>
            </w:r>
            <w:r>
              <w:t>)</w:t>
            </w:r>
          </w:p>
        </w:tc>
      </w:tr>
      <w:tr w:rsidR="0069149F" w:rsidRPr="005917BD" w:rsidTr="00776A13">
        <w:trPr>
          <w:cantSplit/>
          <w:trHeight w:val="200"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Pr="007878F5" w:rsidRDefault="0069149F" w:rsidP="007878F5">
            <w:pPr>
              <w:pStyle w:val="34ffb"/>
            </w:pPr>
            <w:r w:rsidRPr="00B12C16">
              <w:t>34_Колонтитул_Нижний_1я_страница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Pr="007878F5" w:rsidRDefault="0069149F" w:rsidP="007F4B0B">
            <w:pPr>
              <w:pStyle w:val="34ffb"/>
            </w:pPr>
            <w:r>
              <w:t xml:space="preserve">Абзац нижнего колонтитула первой страницы </w:t>
            </w:r>
            <w:r w:rsidR="007F4B0B">
              <w:t xml:space="preserve">основного текста </w:t>
            </w:r>
            <w:r>
              <w:t>(нумерованной), в документах с рамкой</w:t>
            </w:r>
          </w:p>
        </w:tc>
      </w:tr>
      <w:tr w:rsidR="003949A0" w:rsidRPr="005917BD" w:rsidTr="00776A13">
        <w:trPr>
          <w:cantSplit/>
          <w:trHeight w:val="200"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3949A0" w:rsidRPr="00B12C16" w:rsidRDefault="003949A0" w:rsidP="007878F5">
            <w:pPr>
              <w:pStyle w:val="34ffb"/>
            </w:pPr>
            <w:r w:rsidRPr="003949A0">
              <w:t>34_Колонтитул_Ведомость_1я_страница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3949A0" w:rsidRDefault="003949A0" w:rsidP="007F4B0B">
            <w:pPr>
              <w:pStyle w:val="34ffb"/>
            </w:pPr>
            <w:r>
              <w:t xml:space="preserve">Абзац нижнего колонтитула первой страницы </w:t>
            </w:r>
            <w:r w:rsidR="007F4B0B">
              <w:t xml:space="preserve">основного текста </w:t>
            </w:r>
            <w:r>
              <w:t>(нумерованной), в ведомостях</w:t>
            </w:r>
          </w:p>
        </w:tc>
      </w:tr>
      <w:tr w:rsidR="0069149F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69149F" w:rsidRDefault="0069149F" w:rsidP="0031330E">
            <w:pPr>
              <w:pStyle w:val="34fffff7"/>
            </w:pPr>
            <w:r w:rsidRPr="00B070D9">
              <w:t>1.18. Дополнительные стили</w:t>
            </w:r>
          </w:p>
        </w:tc>
      </w:tr>
      <w:tr w:rsidR="0069149F" w:rsidRPr="005917BD" w:rsidTr="00776A13">
        <w:trPr>
          <w:cantSplit/>
        </w:trPr>
        <w:tc>
          <w:tcPr>
            <w:tcW w:w="482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69149F" w:rsidRPr="000878D0" w:rsidRDefault="0069149F" w:rsidP="000878D0">
            <w:pPr>
              <w:pStyle w:val="34ffb"/>
            </w:pPr>
            <w:r>
              <w:t>34_Определени</w:t>
            </w:r>
            <w:r w:rsidR="000878D0">
              <w:t>я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</w:tcPr>
          <w:p w:rsidR="0069149F" w:rsidRDefault="0069149F" w:rsidP="00E93207">
            <w:pPr>
              <w:pStyle w:val="34ffb"/>
            </w:pPr>
            <w:r>
              <w:t>Текст без отступа и красной строки для перечня терминов (не в табличном виде)</w:t>
            </w:r>
          </w:p>
        </w:tc>
      </w:tr>
    </w:tbl>
    <w:p w:rsidR="0055441E" w:rsidRDefault="0055441E" w:rsidP="006406F8">
      <w:pPr>
        <w:pStyle w:val="34ffff0"/>
      </w:pPr>
    </w:p>
    <w:p w:rsidR="006406F8" w:rsidRDefault="006406F8" w:rsidP="006406F8">
      <w:pPr>
        <w:pStyle w:val="2"/>
      </w:pPr>
      <w:bookmarkStart w:id="34" w:name="_Toc398346488"/>
      <w:bookmarkStart w:id="35" w:name="_Toc134830079"/>
      <w:r>
        <w:t>Символьные стили</w:t>
      </w:r>
      <w:bookmarkEnd w:id="34"/>
      <w:bookmarkEnd w:id="35"/>
    </w:p>
    <w:p w:rsidR="001042AF" w:rsidRDefault="001042AF" w:rsidP="00413F60">
      <w:pPr>
        <w:pStyle w:val="34b"/>
      </w:pPr>
      <w:r>
        <w:t xml:space="preserve">Символьные (знаковые) стили шаблона </w:t>
      </w:r>
      <w:r w:rsidR="00F500DB">
        <w:rPr>
          <w:rStyle w:val="34ff3"/>
        </w:rPr>
        <w:t>ГОСТ_34.dotx</w:t>
      </w:r>
      <w:r>
        <w:t xml:space="preserve"> </w:t>
      </w:r>
      <w:r w:rsidR="00413F60">
        <w:t xml:space="preserve">являются </w:t>
      </w:r>
      <w:r>
        <w:t>пользовательски</w:t>
      </w:r>
      <w:r w:rsidR="00413F60">
        <w:t>ми стилями</w:t>
      </w:r>
      <w:r w:rsidR="00B35344">
        <w:t>.</w:t>
      </w:r>
      <w:r>
        <w:t xml:space="preserve"> </w:t>
      </w:r>
      <w:r w:rsidR="00B35344">
        <w:t xml:space="preserve">В </w:t>
      </w:r>
      <w:r>
        <w:t xml:space="preserve">их названии добавлен префикс </w:t>
      </w:r>
      <w:r w:rsidRPr="001042AF">
        <w:rPr>
          <w:rStyle w:val="34ff1"/>
        </w:rPr>
        <w:t>34_</w:t>
      </w:r>
      <w:r w:rsidR="007E5549">
        <w:rPr>
          <w:rStyle w:val="34ff1"/>
        </w:rPr>
        <w:t>Знак_</w:t>
      </w:r>
      <w:r w:rsidR="00413F60">
        <w:t>.</w:t>
      </w:r>
    </w:p>
    <w:p w:rsidR="006406F8" w:rsidRDefault="006406F8" w:rsidP="006406F8">
      <w:pPr>
        <w:pStyle w:val="34ffff0"/>
      </w:pPr>
      <w:r>
        <w:t>В таблице </w:t>
      </w:r>
      <w:r>
        <w:fldChar w:fldCharType="begin"/>
      </w:r>
      <w:r>
        <w:instrText xml:space="preserve"> REF _Ref398234694 \h </w:instrText>
      </w:r>
      <w:r>
        <w:fldChar w:fldCharType="separate"/>
      </w:r>
      <w:r w:rsidR="00B61B63">
        <w:rPr>
          <w:noProof/>
        </w:rPr>
        <w:t>3</w:t>
      </w:r>
      <w:r>
        <w:fldChar w:fldCharType="end"/>
      </w:r>
      <w:r>
        <w:t xml:space="preserve"> приведены символьные стили</w:t>
      </w:r>
      <w:r w:rsidR="00413F60">
        <w:t>, которые применяют для оформления документов,</w:t>
      </w:r>
      <w:r w:rsidR="00413F60" w:rsidRPr="00413F60">
        <w:rPr>
          <w:lang w:eastAsia="ru-RU"/>
        </w:rPr>
        <w:t xml:space="preserve"> </w:t>
      </w:r>
      <w:r w:rsidR="00413F60">
        <w:rPr>
          <w:lang w:eastAsia="ru-RU"/>
        </w:rPr>
        <w:t xml:space="preserve">созданных на основе </w:t>
      </w:r>
      <w:r w:rsidR="00413F60">
        <w:t>средств «</w:t>
      </w:r>
      <w:proofErr w:type="spellStart"/>
      <w:r w:rsidR="00413F60">
        <w:t>Филогост</w:t>
      </w:r>
      <w:proofErr w:type="spellEnd"/>
      <w:r w:rsidR="00413F60">
        <w:t xml:space="preserve">», </w:t>
      </w:r>
      <w:r>
        <w:t>и указания по их использованию.</w:t>
      </w:r>
    </w:p>
    <w:p w:rsidR="0055441E" w:rsidRDefault="0055441E" w:rsidP="0055441E">
      <w:pPr>
        <w:pStyle w:val="34ff7"/>
      </w:pPr>
      <w:r>
        <w:lastRenderedPageBreak/>
        <w:t>Таблица</w:t>
      </w:r>
      <w:r w:rsidR="009A57A1">
        <w:t> </w:t>
      </w:r>
      <w:bookmarkStart w:id="36" w:name="_Ref398234694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3</w:t>
      </w:r>
      <w:r w:rsidR="006C7920">
        <w:fldChar w:fldCharType="end"/>
      </w:r>
      <w:bookmarkEnd w:id="36"/>
      <w:r>
        <w:t xml:space="preserve"> — Символьные стили шаблона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5670"/>
      </w:tblGrid>
      <w:tr w:rsidR="00B070D9" w:rsidTr="00390932">
        <w:trPr>
          <w:cantSplit/>
          <w:tblHeader/>
        </w:trPr>
        <w:tc>
          <w:tcPr>
            <w:tcW w:w="4253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B070D9" w:rsidRPr="00572F3C" w:rsidRDefault="00B070D9" w:rsidP="00572F3C">
            <w:pPr>
              <w:pStyle w:val="34ffe"/>
            </w:pPr>
            <w:r w:rsidRPr="00572F3C">
              <w:t>Наименование стиля</w:t>
            </w:r>
          </w:p>
        </w:tc>
        <w:tc>
          <w:tcPr>
            <w:tcW w:w="5670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B070D9" w:rsidRPr="00572F3C" w:rsidRDefault="00B070D9" w:rsidP="00572F3C">
            <w:pPr>
              <w:pStyle w:val="34ffe"/>
            </w:pPr>
            <w:r w:rsidRPr="00572F3C">
              <w:t>Указания по использованию</w:t>
            </w:r>
          </w:p>
        </w:tc>
      </w:tr>
      <w:tr w:rsidR="00B070D9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B070D9" w:rsidRDefault="00B070D9" w:rsidP="0031330E">
            <w:pPr>
              <w:pStyle w:val="34fffff7"/>
            </w:pPr>
            <w:r w:rsidRPr="00B070D9">
              <w:t>2.1. Выделение важной информации</w:t>
            </w:r>
          </w:p>
        </w:tc>
      </w:tr>
      <w:tr w:rsidR="00572F3C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6A128E">
            <w:pPr>
              <w:pStyle w:val="34ffb"/>
            </w:pPr>
            <w:r>
              <w:t>34_Знак_Полужирный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Default="00572F3C" w:rsidP="006A128E">
            <w:pPr>
              <w:pStyle w:val="34ffb"/>
            </w:pPr>
            <w:r>
              <w:t>Полужирный шрифт</w:t>
            </w:r>
          </w:p>
        </w:tc>
      </w:tr>
      <w:tr w:rsidR="00572F3C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34_Знак_Курсив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Курсив</w:t>
            </w:r>
          </w:p>
        </w:tc>
      </w:tr>
      <w:tr w:rsidR="00572F3C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34_Знак_Подчеркнутый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Подчеркнутый шрифт</w:t>
            </w:r>
          </w:p>
        </w:tc>
      </w:tr>
      <w:tr w:rsidR="00572F3C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572F3C" w:rsidRPr="002A2B6D" w:rsidRDefault="00572F3C" w:rsidP="0031330E">
            <w:pPr>
              <w:pStyle w:val="34fffff7"/>
              <w:rPr>
                <w:lang w:val="ru-RU"/>
              </w:rPr>
            </w:pPr>
            <w:r w:rsidRPr="00B070D9">
              <w:t>2.2. Выделение специальных объектов</w:t>
            </w:r>
          </w:p>
        </w:tc>
      </w:tr>
      <w:tr w:rsidR="00572F3C" w:rsidRPr="005917BD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34_Знак_Термин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Pr="00370E53" w:rsidRDefault="00572F3C" w:rsidP="00117E5D">
            <w:pPr>
              <w:pStyle w:val="34ffb"/>
            </w:pPr>
            <w:r>
              <w:t>Курсив для выделения терминов</w:t>
            </w:r>
            <w:r w:rsidR="00370E53">
              <w:t>, впервые указанных в тексте</w:t>
            </w:r>
          </w:p>
        </w:tc>
      </w:tr>
      <w:tr w:rsidR="00572F3C" w:rsidRPr="005917BD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34_Знак_Элемент_интерфейса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Полужирный шрифт для выделения названий экранных форм и элементов управления (окон, кнопок, меню и проч.)</w:t>
            </w:r>
          </w:p>
        </w:tc>
      </w:tr>
      <w:tr w:rsidR="00572F3C" w:rsidRPr="005917BD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34_Знак_Название_файла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Default="00AA264B" w:rsidP="00117E5D">
            <w:pPr>
              <w:pStyle w:val="34ffb"/>
            </w:pPr>
            <w:r>
              <w:t>Шрифт «</w:t>
            </w:r>
            <w:proofErr w:type="spellStart"/>
            <w:r w:rsidRPr="00AA264B">
              <w:t>Calibri</w:t>
            </w:r>
            <w:proofErr w:type="spellEnd"/>
            <w:r>
              <w:t xml:space="preserve">» </w:t>
            </w:r>
            <w:r w:rsidR="00572F3C">
              <w:t>для выделения названий файлов, каталогов, путей файлов и проч.</w:t>
            </w:r>
          </w:p>
        </w:tc>
      </w:tr>
      <w:tr w:rsidR="00572F3C" w:rsidRPr="005917BD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rPr>
                <w:lang w:val="en-US"/>
              </w:rPr>
              <w:t>34_</w:t>
            </w:r>
            <w:proofErr w:type="spellStart"/>
            <w:r>
              <w:t>Знак_Программный_код</w:t>
            </w:r>
            <w:proofErr w:type="spellEnd"/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Pr="002A2B6D" w:rsidRDefault="001D54C5" w:rsidP="002A2B6D">
            <w:pPr>
              <w:pStyle w:val="34ffb"/>
            </w:pPr>
            <w:proofErr w:type="spellStart"/>
            <w:r w:rsidRPr="00B87D2E">
              <w:t>Моноширинный</w:t>
            </w:r>
            <w:proofErr w:type="spellEnd"/>
            <w:r w:rsidRPr="00B87D2E">
              <w:t xml:space="preserve"> шрифт «</w:t>
            </w:r>
            <w:r>
              <w:t xml:space="preserve"> </w:t>
            </w:r>
            <w:proofErr w:type="spellStart"/>
            <w:r w:rsidRPr="001E53B7">
              <w:t>Courier</w:t>
            </w:r>
            <w:proofErr w:type="spellEnd"/>
            <w:r w:rsidRPr="001E53B7">
              <w:t xml:space="preserve"> </w:t>
            </w:r>
            <w:proofErr w:type="spellStart"/>
            <w:r w:rsidRPr="001E53B7">
              <w:t>New</w:t>
            </w:r>
            <w:proofErr w:type="spellEnd"/>
            <w:r w:rsidRPr="00B87D2E">
              <w:t xml:space="preserve">» </w:t>
            </w:r>
            <w:r w:rsidR="00572F3C">
              <w:t>для выделения программного кода</w:t>
            </w:r>
          </w:p>
        </w:tc>
      </w:tr>
      <w:tr w:rsidR="00572F3C" w:rsidRPr="005917BD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Pr="00C32CF4" w:rsidRDefault="00572F3C" w:rsidP="00C32CF4">
            <w:pPr>
              <w:pStyle w:val="34ffb"/>
            </w:pPr>
            <w:r>
              <w:t>34_Знак_</w:t>
            </w:r>
            <w:r w:rsidR="00C32CF4">
              <w:t>Значение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Pr="00C32CF4" w:rsidRDefault="00AA264B" w:rsidP="00D67F93">
            <w:pPr>
              <w:pStyle w:val="34ffb"/>
            </w:pPr>
            <w:r>
              <w:t>Шрифт «</w:t>
            </w:r>
            <w:proofErr w:type="spellStart"/>
            <w:r w:rsidRPr="00AA264B">
              <w:t>Calibri</w:t>
            </w:r>
            <w:proofErr w:type="spellEnd"/>
            <w:r>
              <w:t xml:space="preserve">» </w:t>
            </w:r>
            <w:r w:rsidR="00572F3C">
              <w:t xml:space="preserve">для выделения </w:t>
            </w:r>
            <w:r w:rsidR="00C32CF4">
              <w:t xml:space="preserve">значений полей, </w:t>
            </w:r>
            <w:r w:rsidR="00572F3C">
              <w:t>констант</w:t>
            </w:r>
            <w:r w:rsidR="00C32CF4">
              <w:t xml:space="preserve">, переменных, </w:t>
            </w:r>
            <w:r w:rsidR="00601C60">
              <w:t xml:space="preserve">информации, </w:t>
            </w:r>
            <w:r w:rsidR="00C32CF4">
              <w:t>введенной пользователем в компьютер</w:t>
            </w:r>
          </w:p>
        </w:tc>
      </w:tr>
      <w:tr w:rsidR="00572F3C" w:rsidRPr="005917BD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34_Знак_</w:t>
            </w:r>
            <w:r w:rsidRPr="00874FB7">
              <w:t>Сообщение_системы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Default="00AA264B" w:rsidP="00D67F93">
            <w:pPr>
              <w:pStyle w:val="34ffb"/>
            </w:pPr>
            <w:r>
              <w:t>Шрифт «</w:t>
            </w:r>
            <w:proofErr w:type="spellStart"/>
            <w:r w:rsidRPr="00AA264B">
              <w:t>Calibri</w:t>
            </w:r>
            <w:proofErr w:type="spellEnd"/>
            <w:r>
              <w:t xml:space="preserve">» </w:t>
            </w:r>
            <w:r w:rsidR="00572F3C">
              <w:t>для выделения сообщений системы</w:t>
            </w:r>
          </w:p>
        </w:tc>
      </w:tr>
      <w:tr w:rsidR="00572F3C" w:rsidRPr="005917BD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Pr="00585D28" w:rsidRDefault="00572F3C" w:rsidP="00117E5D">
            <w:pPr>
              <w:pStyle w:val="34ffb"/>
            </w:pPr>
            <w:r>
              <w:rPr>
                <w:lang w:val="en-US"/>
              </w:rPr>
              <w:t>34_Знак_</w:t>
            </w:r>
            <w:r>
              <w:t>Клавиши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Pr="002A2B6D" w:rsidRDefault="00AA264B" w:rsidP="002A2B6D">
            <w:pPr>
              <w:pStyle w:val="34ffb"/>
            </w:pPr>
            <w:r>
              <w:t>Шрифт «</w:t>
            </w:r>
            <w:proofErr w:type="spellStart"/>
            <w:r w:rsidRPr="00AA264B">
              <w:t>Calibri</w:t>
            </w:r>
            <w:proofErr w:type="spellEnd"/>
            <w:r>
              <w:t xml:space="preserve">» </w:t>
            </w:r>
            <w:r w:rsidR="00572F3C">
              <w:t>(прописные буквы) для выделения клавиш клавиатуры или их сочетаний</w:t>
            </w:r>
          </w:p>
        </w:tc>
      </w:tr>
      <w:tr w:rsidR="00572F3C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  <w:rPr>
                <w:lang w:val="en-US"/>
              </w:rPr>
            </w:pPr>
            <w:r>
              <w:rPr>
                <w:lang w:val="en-US"/>
              </w:rPr>
              <w:t>34_Знак_Гиперссылка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Гиперссылка</w:t>
            </w:r>
          </w:p>
        </w:tc>
      </w:tr>
      <w:tr w:rsidR="00713FAC" w:rsidRPr="005917BD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713FAC" w:rsidRDefault="00713FAC" w:rsidP="00117E5D">
            <w:pPr>
              <w:pStyle w:val="34ffb"/>
              <w:rPr>
                <w:lang w:val="en-US"/>
              </w:rPr>
            </w:pPr>
            <w:r w:rsidRPr="00713FAC">
              <w:rPr>
                <w:lang w:val="en-US"/>
              </w:rPr>
              <w:t>34_Знак_Примечание_Подпись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713FAC" w:rsidRPr="00713FAC" w:rsidRDefault="00713FAC" w:rsidP="00713FAC">
            <w:pPr>
              <w:pStyle w:val="34ffb"/>
            </w:pPr>
            <w:r>
              <w:t>Полужирный шрифт для выделения подписи примечания в одиночном примечании (слова «Примечание»)</w:t>
            </w:r>
          </w:p>
        </w:tc>
      </w:tr>
      <w:tr w:rsidR="00390932" w:rsidRPr="005917BD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390932" w:rsidRPr="00713FAC" w:rsidRDefault="00390932" w:rsidP="00390932">
            <w:pPr>
              <w:pStyle w:val="34ffb"/>
              <w:rPr>
                <w:lang w:val="en-US"/>
              </w:rPr>
            </w:pPr>
            <w:r w:rsidRPr="00713FAC">
              <w:rPr>
                <w:lang w:val="en-US"/>
              </w:rPr>
              <w:t>34_Знак_</w:t>
            </w:r>
            <w:r>
              <w:t>Пример</w:t>
            </w:r>
            <w:r w:rsidRPr="00713FAC">
              <w:rPr>
                <w:lang w:val="en-US"/>
              </w:rPr>
              <w:t>_</w:t>
            </w:r>
            <w:proofErr w:type="spellStart"/>
            <w:r w:rsidRPr="00713FAC">
              <w:rPr>
                <w:lang w:val="en-US"/>
              </w:rPr>
              <w:t>Подпись</w:t>
            </w:r>
            <w:proofErr w:type="spellEnd"/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390932" w:rsidRDefault="00390932" w:rsidP="00390932">
            <w:pPr>
              <w:pStyle w:val="34ffb"/>
            </w:pPr>
            <w:r>
              <w:t>Полужирный курсив для выделения подписи примера в одиночном примере</w:t>
            </w:r>
            <w:r w:rsidR="00645429">
              <w:t xml:space="preserve"> </w:t>
            </w:r>
            <w:bookmarkStart w:id="37" w:name="_GoBack"/>
            <w:bookmarkEnd w:id="37"/>
            <w:r>
              <w:t>(слова «Пример»)</w:t>
            </w:r>
          </w:p>
        </w:tc>
      </w:tr>
      <w:tr w:rsidR="00572F3C" w:rsidTr="007A0EB7">
        <w:trPr>
          <w:cantSplit/>
        </w:trPr>
        <w:tc>
          <w:tcPr>
            <w:tcW w:w="9923" w:type="dxa"/>
            <w:gridSpan w:val="2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:rsidR="00572F3C" w:rsidRPr="00E97C36" w:rsidRDefault="00572F3C" w:rsidP="0031330E">
            <w:pPr>
              <w:pStyle w:val="34fffff7"/>
              <w:rPr>
                <w:lang w:val="ru-RU"/>
              </w:rPr>
            </w:pPr>
            <w:r w:rsidRPr="00B070D9">
              <w:t>2.3. Выделение в формулах</w:t>
            </w:r>
          </w:p>
        </w:tc>
      </w:tr>
      <w:tr w:rsidR="00572F3C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34_Знак_Верхний_индекс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Pr="00E97C36" w:rsidRDefault="00572F3C" w:rsidP="00904A1E">
            <w:pPr>
              <w:pStyle w:val="34ffb"/>
            </w:pPr>
            <w:r>
              <w:t>Надстрочный знак</w:t>
            </w:r>
          </w:p>
        </w:tc>
      </w:tr>
      <w:tr w:rsidR="00572F3C" w:rsidTr="00390932">
        <w:trPr>
          <w:cantSplit/>
        </w:trPr>
        <w:tc>
          <w:tcPr>
            <w:tcW w:w="4253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34_Знак_Нижний_индекс</w:t>
            </w:r>
          </w:p>
        </w:tc>
        <w:tc>
          <w:tcPr>
            <w:tcW w:w="5670" w:type="dxa"/>
            <w:tcMar>
              <w:top w:w="113" w:type="dxa"/>
              <w:bottom w:w="113" w:type="dxa"/>
            </w:tcMar>
          </w:tcPr>
          <w:p w:rsidR="00572F3C" w:rsidRDefault="00572F3C" w:rsidP="00117E5D">
            <w:pPr>
              <w:pStyle w:val="34ffb"/>
            </w:pPr>
            <w:r>
              <w:t>Подстрочный знак</w:t>
            </w:r>
          </w:p>
        </w:tc>
      </w:tr>
    </w:tbl>
    <w:p w:rsidR="00250BA4" w:rsidRDefault="00250BA4" w:rsidP="00E93207">
      <w:pPr>
        <w:pStyle w:val="34ffff0"/>
      </w:pPr>
    </w:p>
    <w:p w:rsidR="008967E9" w:rsidRDefault="006A4E24" w:rsidP="008967E9">
      <w:pPr>
        <w:pStyle w:val="1"/>
        <w:rPr>
          <w:lang w:val="ru-RU"/>
        </w:rPr>
      </w:pPr>
      <w:bookmarkStart w:id="38" w:name="_Toc398346470"/>
      <w:bookmarkStart w:id="39" w:name="_Ref410880949"/>
      <w:bookmarkStart w:id="40" w:name="_Toc134830080"/>
      <w:r>
        <w:rPr>
          <w:lang w:val="ru-RU"/>
        </w:rPr>
        <w:lastRenderedPageBreak/>
        <w:t>Указания по</w:t>
      </w:r>
      <w:r w:rsidR="008967E9">
        <w:rPr>
          <w:lang w:val="ru-RU"/>
        </w:rPr>
        <w:t xml:space="preserve"> оформлени</w:t>
      </w:r>
      <w:r>
        <w:rPr>
          <w:lang w:val="ru-RU"/>
        </w:rPr>
        <w:t>ю</w:t>
      </w:r>
      <w:r w:rsidR="008967E9">
        <w:rPr>
          <w:lang w:val="ru-RU"/>
        </w:rPr>
        <w:t xml:space="preserve"> документа</w:t>
      </w:r>
      <w:bookmarkEnd w:id="38"/>
      <w:bookmarkEnd w:id="39"/>
      <w:bookmarkEnd w:id="40"/>
    </w:p>
    <w:p w:rsidR="008967E9" w:rsidRDefault="008967E9" w:rsidP="008967E9">
      <w:pPr>
        <w:pStyle w:val="2"/>
      </w:pPr>
      <w:bookmarkStart w:id="41" w:name="_Toc134830081"/>
      <w:r>
        <w:t xml:space="preserve">Общие </w:t>
      </w:r>
      <w:r w:rsidR="00C355DD">
        <w:t>указания</w:t>
      </w:r>
      <w:bookmarkEnd w:id="41"/>
    </w:p>
    <w:p w:rsidR="008967E9" w:rsidRDefault="008967E9" w:rsidP="008967E9">
      <w:pPr>
        <w:pStyle w:val="34b"/>
      </w:pPr>
      <w:r>
        <w:t>При оформлении документа должны соблюдаться требования ГОСТ </w:t>
      </w:r>
      <w:r w:rsidR="00843C5F">
        <w:t>2.105-2019</w:t>
      </w:r>
      <w:r>
        <w:t xml:space="preserve">, а также рекомендации </w:t>
      </w:r>
      <w:r w:rsidR="00DC4979">
        <w:t>настоящего пособия</w:t>
      </w:r>
      <w:r>
        <w:t>.</w:t>
      </w:r>
    </w:p>
    <w:p w:rsidR="00576CB4" w:rsidRDefault="0015212C" w:rsidP="0015212C">
      <w:pPr>
        <w:pStyle w:val="34b"/>
      </w:pPr>
      <w:r>
        <w:t>Ниже, в разделе, приведены отдельные выдержки из положений ГОСТ </w:t>
      </w:r>
      <w:r w:rsidR="00843C5F">
        <w:t>2.105-2019</w:t>
      </w:r>
      <w:r>
        <w:t xml:space="preserve">, </w:t>
      </w:r>
      <w:r w:rsidR="002570FB">
        <w:t>касающихся</w:t>
      </w:r>
      <w:r>
        <w:t xml:space="preserve"> оформления </w:t>
      </w:r>
      <w:r w:rsidR="00576CB4" w:rsidRPr="00015A48">
        <w:t>текстовы</w:t>
      </w:r>
      <w:r w:rsidR="00576CB4">
        <w:t>х</w:t>
      </w:r>
      <w:r w:rsidR="00576CB4" w:rsidRPr="00015A48">
        <w:t xml:space="preserve"> </w:t>
      </w:r>
      <w:r>
        <w:t>документов.</w:t>
      </w:r>
    </w:p>
    <w:p w:rsidR="0015212C" w:rsidRDefault="0015212C" w:rsidP="0015212C">
      <w:pPr>
        <w:pStyle w:val="34b"/>
      </w:pPr>
      <w:r>
        <w:t xml:space="preserve">Все пункты в скобках, указанные ниже, являются ссылками на </w:t>
      </w:r>
      <w:r w:rsidR="00576CB4">
        <w:t xml:space="preserve">подразделы или </w:t>
      </w:r>
      <w:r>
        <w:t xml:space="preserve">пункты </w:t>
      </w:r>
      <w:r w:rsidR="00576CB4">
        <w:t>ГОСТ </w:t>
      </w:r>
      <w:r w:rsidR="00843C5F">
        <w:t>2.105-2019</w:t>
      </w:r>
      <w:r>
        <w:t>.</w:t>
      </w:r>
    </w:p>
    <w:p w:rsidR="0015212C" w:rsidRPr="0015212C" w:rsidRDefault="0015212C" w:rsidP="0015212C">
      <w:pPr>
        <w:pStyle w:val="34b"/>
      </w:pPr>
      <w:r>
        <w:t>Для получения дополнительной информации см. ГОСТ </w:t>
      </w:r>
      <w:r w:rsidR="00843C5F">
        <w:t>2.105-2019</w:t>
      </w:r>
      <w:r>
        <w:t>.</w:t>
      </w:r>
    </w:p>
    <w:p w:rsidR="006A4E24" w:rsidRPr="006A4E24" w:rsidRDefault="00646329" w:rsidP="00646329">
      <w:pPr>
        <w:pStyle w:val="34f"/>
      </w:pPr>
      <w:r w:rsidRPr="00646329">
        <w:rPr>
          <w:rStyle w:val="34fffff"/>
        </w:rPr>
        <w:t>Внимание!</w:t>
      </w:r>
      <w:r>
        <w:t xml:space="preserve"> Содержание данного</w:t>
      </w:r>
      <w:r w:rsidR="006A4E24">
        <w:t xml:space="preserve"> раздел</w:t>
      </w:r>
      <w:r>
        <w:t>а</w:t>
      </w:r>
      <w:r w:rsidR="006A4E24">
        <w:t xml:space="preserve"> ни в коем случае не следует рассматривать как </w:t>
      </w:r>
      <w:r w:rsidR="00E27ECF">
        <w:t xml:space="preserve">точное </w:t>
      </w:r>
      <w:r w:rsidR="00A02D9F">
        <w:t xml:space="preserve">или </w:t>
      </w:r>
      <w:r w:rsidR="00CE7458" w:rsidRPr="00CE7458">
        <w:t xml:space="preserve">альтернативное изложение требований </w:t>
      </w:r>
      <w:r w:rsidR="00A02D9F">
        <w:t>ГОСТ </w:t>
      </w:r>
      <w:r w:rsidR="00843C5F">
        <w:t>2.105-2019</w:t>
      </w:r>
      <w:r w:rsidR="00A02D9F">
        <w:t>.</w:t>
      </w:r>
      <w:r w:rsidR="006A4E24">
        <w:t xml:space="preserve"> Поскольку </w:t>
      </w:r>
      <w:r w:rsidR="0036099B">
        <w:t xml:space="preserve">истолкование </w:t>
      </w:r>
      <w:r w:rsidR="006A4E24">
        <w:t>некоторы</w:t>
      </w:r>
      <w:r w:rsidR="0036099B">
        <w:t>х</w:t>
      </w:r>
      <w:r w:rsidR="006A4E24">
        <w:t xml:space="preserve"> положени</w:t>
      </w:r>
      <w:r w:rsidR="0036099B">
        <w:t>й</w:t>
      </w:r>
      <w:r w:rsidR="006A4E24">
        <w:t xml:space="preserve"> </w:t>
      </w:r>
      <w:r w:rsidR="00A02D9F">
        <w:t>ГОСТ</w:t>
      </w:r>
      <w:r w:rsidR="006A4E24">
        <w:t xml:space="preserve"> </w:t>
      </w:r>
      <w:r w:rsidR="00CE7458">
        <w:t xml:space="preserve">иногда </w:t>
      </w:r>
      <w:r w:rsidR="00362BCE">
        <w:t>вызывает</w:t>
      </w:r>
      <w:r w:rsidR="006A4E24">
        <w:t xml:space="preserve"> </w:t>
      </w:r>
      <w:r w:rsidR="00A02D9F">
        <w:t>затруднения</w:t>
      </w:r>
      <w:r w:rsidR="006A4E24">
        <w:t xml:space="preserve"> у </w:t>
      </w:r>
      <w:r w:rsidR="00A02D9F">
        <w:t>технических писателей</w:t>
      </w:r>
      <w:r w:rsidR="006A4E24">
        <w:t xml:space="preserve">, мы считаем необходимым </w:t>
      </w:r>
      <w:r w:rsidR="00734802">
        <w:t>привести указанные ниже сведения</w:t>
      </w:r>
      <w:r>
        <w:t>.</w:t>
      </w:r>
      <w:r w:rsidR="0036099B">
        <w:t xml:space="preserve"> </w:t>
      </w:r>
      <w:r w:rsidR="006A4E24">
        <w:t xml:space="preserve">Содержание этого раздела </w:t>
      </w:r>
      <w:r w:rsidR="0036099B">
        <w:t>следует</w:t>
      </w:r>
      <w:r w:rsidR="006A4E24">
        <w:t xml:space="preserve"> считать трактовкой требований </w:t>
      </w:r>
      <w:r w:rsidR="00B0140E">
        <w:t>ГОСТ </w:t>
      </w:r>
      <w:r w:rsidR="00843C5F">
        <w:t>2.105-2019</w:t>
      </w:r>
      <w:r w:rsidR="00CE7458">
        <w:t>, принятой в</w:t>
      </w:r>
      <w:r w:rsidR="00B0140E" w:rsidRPr="00B0140E">
        <w:t xml:space="preserve"> </w:t>
      </w:r>
      <w:r w:rsidR="00B0140E">
        <w:t>компании «Философт»</w:t>
      </w:r>
      <w:r w:rsidR="006A4E24">
        <w:t xml:space="preserve">. </w:t>
      </w:r>
      <w:r w:rsidR="00CE7458">
        <w:t>Примите во внимание, что ваши заказчики</w:t>
      </w:r>
      <w:r w:rsidR="00734802">
        <w:t xml:space="preserve"> </w:t>
      </w:r>
      <w:r w:rsidR="00CE7458">
        <w:t>могут трактовать</w:t>
      </w:r>
      <w:r w:rsidR="00734802">
        <w:t xml:space="preserve"> </w:t>
      </w:r>
      <w:r w:rsidR="00CE7458">
        <w:t>те же</w:t>
      </w:r>
      <w:r w:rsidR="00734802">
        <w:t xml:space="preserve"> требовани</w:t>
      </w:r>
      <w:r w:rsidR="00CE7458">
        <w:t>я</w:t>
      </w:r>
      <w:r w:rsidR="00734802">
        <w:t xml:space="preserve"> </w:t>
      </w:r>
      <w:r w:rsidR="00CE7458">
        <w:t>иначе</w:t>
      </w:r>
      <w:r w:rsidR="006A4E24">
        <w:t>.</w:t>
      </w:r>
    </w:p>
    <w:p w:rsidR="008967E9" w:rsidRPr="003B05A6" w:rsidRDefault="003F174E" w:rsidP="0015212C">
      <w:pPr>
        <w:pStyle w:val="2"/>
      </w:pPr>
      <w:bookmarkStart w:id="42" w:name="_Toc398346478"/>
      <w:bookmarkStart w:id="43" w:name="_Toc134830082"/>
      <w:r>
        <w:t>Указания по</w:t>
      </w:r>
      <w:r w:rsidR="008967E9">
        <w:t xml:space="preserve"> оформлению содержания</w:t>
      </w:r>
      <w:bookmarkEnd w:id="42"/>
      <w:bookmarkEnd w:id="43"/>
    </w:p>
    <w:p w:rsidR="008967E9" w:rsidRDefault="008967E9" w:rsidP="008967E9">
      <w:pPr>
        <w:pStyle w:val="34ff8"/>
      </w:pPr>
      <w:r>
        <w:t>Содержание (оглавление) оформляют согласно следующим правилам (</w:t>
      </w:r>
      <w:r w:rsidR="002F143A">
        <w:t xml:space="preserve">ГОСТ 2.105-2019, </w:t>
      </w:r>
      <w:r>
        <w:t>п.</w:t>
      </w:r>
      <w:r w:rsidR="00462F04">
        <w:t> </w:t>
      </w:r>
      <w:r w:rsidR="00040626">
        <w:t>6.2</w:t>
      </w:r>
      <w:r>
        <w:t>):</w:t>
      </w:r>
    </w:p>
    <w:p w:rsidR="00040626" w:rsidRDefault="00040626" w:rsidP="00040626">
      <w:pPr>
        <w:pStyle w:val="341"/>
        <w:numPr>
          <w:ilvl w:val="0"/>
          <w:numId w:val="20"/>
        </w:numPr>
      </w:pPr>
      <w:r>
        <w:t>Элемент «Содержание» размещают,</w:t>
      </w:r>
      <w:r w:rsidRPr="00462F04">
        <w:t xml:space="preserve"> начиная с новой страницы.</w:t>
      </w:r>
    </w:p>
    <w:p w:rsidR="00040626" w:rsidRDefault="00040626" w:rsidP="00040626">
      <w:pPr>
        <w:pStyle w:val="341"/>
        <w:numPr>
          <w:ilvl w:val="0"/>
          <w:numId w:val="20"/>
        </w:numPr>
      </w:pPr>
      <w:r>
        <w:t>В элементе «Содержание» приводят порядковые номера и заголовки разделов (при необходимости — подразделов) данного документа, обозначения и заголовки его приложений.</w:t>
      </w:r>
    </w:p>
    <w:p w:rsidR="00040626" w:rsidRDefault="00040626" w:rsidP="00040626">
      <w:pPr>
        <w:pStyle w:val="341"/>
        <w:numPr>
          <w:ilvl w:val="0"/>
          <w:numId w:val="20"/>
        </w:numPr>
      </w:pPr>
      <w:r>
        <w:t>После заголовка каждого из указанных структурных элементов ставят отточие, а затем приводят номер страницы документа, на которой начинается данный структурный элемент.</w:t>
      </w:r>
    </w:p>
    <w:p w:rsidR="00040626" w:rsidRDefault="00040626" w:rsidP="00040626">
      <w:pPr>
        <w:pStyle w:val="341"/>
        <w:numPr>
          <w:ilvl w:val="0"/>
          <w:numId w:val="20"/>
        </w:numPr>
      </w:pPr>
      <w:r>
        <w:t>В элементе «Содержание» номера подразделов приводят после абзацного отступа, равного двум знакам, относительно номеров разделов.</w:t>
      </w:r>
    </w:p>
    <w:p w:rsidR="00462F04" w:rsidRDefault="00040626" w:rsidP="00040626">
      <w:pPr>
        <w:pStyle w:val="341"/>
        <w:numPr>
          <w:ilvl w:val="0"/>
          <w:numId w:val="20"/>
        </w:numPr>
      </w:pPr>
      <w:r>
        <w:t>В элементе «Содержание» при необходимости продолжения записи заголовка раздела или подраздела на второй (последующей) строке его начинают на уровне начала этого заголовка на первой строке, а при продолжении записи заголовка приложения — на уровне записи обозначения этого приложения.</w:t>
      </w:r>
    </w:p>
    <w:p w:rsidR="008967E9" w:rsidRPr="007467C8" w:rsidRDefault="008967E9" w:rsidP="00462F04">
      <w:pPr>
        <w:pStyle w:val="341"/>
        <w:numPr>
          <w:ilvl w:val="0"/>
          <w:numId w:val="20"/>
        </w:numPr>
      </w:pPr>
      <w:r w:rsidRPr="007C56FE">
        <w:lastRenderedPageBreak/>
        <w:t xml:space="preserve">Слово </w:t>
      </w:r>
      <w:r w:rsidRPr="003B05A6">
        <w:t>«Содержание»</w:t>
      </w:r>
      <w:r w:rsidRPr="007C56FE">
        <w:t xml:space="preserve"> записывают в виде заголовка </w:t>
      </w:r>
      <w:r w:rsidR="00462F04">
        <w:t>в верхней части этой страницы, посередине, с прописной буквы и выделяют полужирным шрифтом.</w:t>
      </w:r>
    </w:p>
    <w:p w:rsidR="008967E9" w:rsidRPr="003B05A6" w:rsidRDefault="00462F04" w:rsidP="00462F04">
      <w:pPr>
        <w:pStyle w:val="341"/>
      </w:pPr>
      <w:r>
        <w:t>Наименования структурных элементов документа</w:t>
      </w:r>
      <w:r w:rsidR="008967E9" w:rsidRPr="007C56FE">
        <w:t>, включенные в содержание, записывают строчными буквами, начиная с прописной буквы.</w:t>
      </w:r>
    </w:p>
    <w:p w:rsidR="008967E9" w:rsidRDefault="003F174E" w:rsidP="006845C4">
      <w:pPr>
        <w:pStyle w:val="2"/>
      </w:pPr>
      <w:bookmarkStart w:id="44" w:name="_Toc398346479"/>
      <w:bookmarkStart w:id="45" w:name="_Toc134830083"/>
      <w:r>
        <w:t xml:space="preserve">Указания по </w:t>
      </w:r>
      <w:r w:rsidR="008967E9">
        <w:t xml:space="preserve">оформлению списка </w:t>
      </w:r>
      <w:bookmarkEnd w:id="44"/>
      <w:r w:rsidR="006845C4" w:rsidRPr="006845C4">
        <w:t>ссылочных документов</w:t>
      </w:r>
      <w:bookmarkEnd w:id="45"/>
    </w:p>
    <w:p w:rsidR="008967E9" w:rsidRDefault="008967E9" w:rsidP="008967E9">
      <w:pPr>
        <w:pStyle w:val="34ff8"/>
      </w:pPr>
      <w:r w:rsidRPr="003B05A6">
        <w:t>Список литературы</w:t>
      </w:r>
      <w:r>
        <w:t xml:space="preserve"> оформляют согласно следующим правилам (</w:t>
      </w:r>
      <w:r w:rsidR="002F143A">
        <w:t xml:space="preserve">ГОСТ 2.105-2019, </w:t>
      </w:r>
      <w:r>
        <w:t>п.</w:t>
      </w:r>
      <w:r w:rsidR="002F143A">
        <w:t> </w:t>
      </w:r>
      <w:r w:rsidR="00414FBA">
        <w:t>6.4</w:t>
      </w:r>
      <w:r>
        <w:t>):</w:t>
      </w:r>
    </w:p>
    <w:p w:rsidR="00414FBA" w:rsidRDefault="00414FBA" w:rsidP="00414FBA">
      <w:pPr>
        <w:pStyle w:val="341"/>
        <w:numPr>
          <w:ilvl w:val="0"/>
          <w:numId w:val="21"/>
        </w:numPr>
      </w:pPr>
      <w:r>
        <w:t xml:space="preserve">При необходимости приводят список ссылочных документов, не относящихся к </w:t>
      </w:r>
      <w:proofErr w:type="gramStart"/>
      <w:r>
        <w:t>нормативным</w:t>
      </w:r>
      <w:proofErr w:type="gramEnd"/>
      <w:r>
        <w:t>, конструкторским, технологическим или программным, использованных при составлении технического документа. В этом случае его размещают в конце документа в структурном элементе «Библиография».</w:t>
      </w:r>
    </w:p>
    <w:p w:rsidR="00414FBA" w:rsidRDefault="00414FBA" w:rsidP="00414FBA">
      <w:pPr>
        <w:pStyle w:val="341"/>
        <w:numPr>
          <w:ilvl w:val="0"/>
          <w:numId w:val="21"/>
        </w:numPr>
      </w:pPr>
      <w:r>
        <w:t>Элемент «Библиография» размещают перед листом регистрации изменений. Выполнение элемента и ссылки на него в тексте — согласно требованиям к элементу «Список использованных источников » по ГОСТ 7.32.</w:t>
      </w:r>
    </w:p>
    <w:p w:rsidR="008967E9" w:rsidRPr="003B05A6" w:rsidRDefault="00414FBA" w:rsidP="00414FBA">
      <w:pPr>
        <w:pStyle w:val="341"/>
        <w:numPr>
          <w:ilvl w:val="0"/>
          <w:numId w:val="21"/>
        </w:numPr>
      </w:pPr>
      <w:r>
        <w:t>Элемент «Библиография» включают в содержание документа.</w:t>
      </w:r>
    </w:p>
    <w:p w:rsidR="003816C3" w:rsidRDefault="003816C3" w:rsidP="003816C3">
      <w:pPr>
        <w:pStyle w:val="2"/>
      </w:pPr>
      <w:bookmarkStart w:id="46" w:name="_Toc134830084"/>
      <w:r>
        <w:t>Указания по оформлению ссылок на другие документы</w:t>
      </w:r>
      <w:bookmarkEnd w:id="46"/>
    </w:p>
    <w:p w:rsidR="003816C3" w:rsidRDefault="003816C3" w:rsidP="003816C3">
      <w:pPr>
        <w:pStyle w:val="34ff8"/>
      </w:pPr>
      <w:r>
        <w:t>Ссылки на другие документы оформляют согласно следующим правилам (</w:t>
      </w:r>
      <w:r w:rsidR="002F143A">
        <w:t xml:space="preserve">ГОСТ 2.105-2019, </w:t>
      </w:r>
      <w:r>
        <w:t>п.</w:t>
      </w:r>
      <w:r w:rsidR="00870A9A">
        <w:t> </w:t>
      </w:r>
      <w:r w:rsidR="002F143A">
        <w:t>6.11</w:t>
      </w:r>
      <w:r>
        <w:t>):</w:t>
      </w:r>
    </w:p>
    <w:p w:rsidR="007E3D5C" w:rsidRDefault="007E3D5C" w:rsidP="007E3D5C">
      <w:pPr>
        <w:pStyle w:val="341"/>
        <w:numPr>
          <w:ilvl w:val="0"/>
          <w:numId w:val="79"/>
        </w:numPr>
      </w:pPr>
      <w:r>
        <w:t>Ссылаться следует на документ в целом или его разделы и приложения.</w:t>
      </w:r>
    </w:p>
    <w:p w:rsidR="007E3D5C" w:rsidRDefault="007E3D5C" w:rsidP="007E3D5C">
      <w:pPr>
        <w:pStyle w:val="341"/>
        <w:numPr>
          <w:ilvl w:val="0"/>
          <w:numId w:val="79"/>
        </w:numPr>
      </w:pPr>
      <w:r>
        <w:t>Ссылки на подразделы, пункты, таблицы и рисунки не допускаются. В расчетах допускается при необходимости ссылаться на таблицы, рисунки, формулы.</w:t>
      </w:r>
    </w:p>
    <w:p w:rsidR="00D56AF7" w:rsidRDefault="00D56AF7" w:rsidP="00D56AF7">
      <w:pPr>
        <w:pStyle w:val="341"/>
        <w:numPr>
          <w:ilvl w:val="0"/>
          <w:numId w:val="79"/>
        </w:numPr>
      </w:pPr>
      <w:r>
        <w:t>При ссылках на раздел указывают его номер, при ссылках на приложение указывают его обозначение (или номер).</w:t>
      </w:r>
    </w:p>
    <w:p w:rsidR="008967E9" w:rsidRDefault="003F174E" w:rsidP="0015212C">
      <w:pPr>
        <w:pStyle w:val="2"/>
      </w:pPr>
      <w:bookmarkStart w:id="47" w:name="_Toc398346480"/>
      <w:bookmarkStart w:id="48" w:name="_Toc134830085"/>
      <w:r>
        <w:t>Указания по</w:t>
      </w:r>
      <w:r w:rsidR="008967E9">
        <w:t xml:space="preserve"> оформлению примечаний</w:t>
      </w:r>
      <w:bookmarkEnd w:id="47"/>
      <w:bookmarkEnd w:id="48"/>
    </w:p>
    <w:p w:rsidR="008967E9" w:rsidRPr="00D51507" w:rsidRDefault="008967E9" w:rsidP="008967E9">
      <w:pPr>
        <w:pStyle w:val="34ff8"/>
      </w:pPr>
      <w:r w:rsidRPr="003B05A6">
        <w:t>Примечания</w:t>
      </w:r>
      <w:r>
        <w:t xml:space="preserve"> оформляют согласно следующим правилам (</w:t>
      </w:r>
      <w:r w:rsidR="009E69A8">
        <w:t xml:space="preserve">ГОСТ 2.105-2019, </w:t>
      </w:r>
      <w:r>
        <w:t>п</w:t>
      </w:r>
      <w:r w:rsidR="00533A49">
        <w:t>.</w:t>
      </w:r>
      <w:r>
        <w:t> </w:t>
      </w:r>
      <w:r w:rsidR="00342B3F" w:rsidRPr="00342B3F">
        <w:t>6.12</w:t>
      </w:r>
      <w:r w:rsidRPr="00A02471">
        <w:t>)</w:t>
      </w:r>
      <w:r>
        <w:t>:</w:t>
      </w:r>
    </w:p>
    <w:p w:rsidR="008967E9" w:rsidRDefault="00342B3F" w:rsidP="00342B3F">
      <w:pPr>
        <w:pStyle w:val="341"/>
        <w:numPr>
          <w:ilvl w:val="0"/>
          <w:numId w:val="22"/>
        </w:numPr>
      </w:pPr>
      <w:r w:rsidRPr="00342B3F">
        <w:t>Примечания приводят в документах, если необходимы пояснения или справочные данные к содержанию текста, таблиц или графического материала. Примечания не должны содержать требований.</w:t>
      </w:r>
    </w:p>
    <w:p w:rsidR="00342B3F" w:rsidRDefault="00342B3F" w:rsidP="00342B3F">
      <w:pPr>
        <w:pStyle w:val="341"/>
        <w:numPr>
          <w:ilvl w:val="0"/>
          <w:numId w:val="22"/>
        </w:numPr>
      </w:pPr>
      <w:r>
        <w:lastRenderedPageBreak/>
        <w:t>Примечания следует помещать непосредственно после текстового, графического материала или в таблице, к которым относятся эти примечания.</w:t>
      </w:r>
    </w:p>
    <w:p w:rsidR="008967E9" w:rsidRDefault="008967E9" w:rsidP="000C48F8">
      <w:pPr>
        <w:pStyle w:val="341"/>
        <w:numPr>
          <w:ilvl w:val="0"/>
          <w:numId w:val="22"/>
        </w:numPr>
      </w:pPr>
      <w:r>
        <w:t xml:space="preserve">Примечание печатают </w:t>
      </w:r>
      <w:r w:rsidR="00342B3F">
        <w:t>с прописной буквы с абзацного отступа</w:t>
      </w:r>
      <w:r>
        <w:t>.</w:t>
      </w:r>
    </w:p>
    <w:p w:rsidR="002F143A" w:rsidRPr="00D76FFA" w:rsidRDefault="002F143A" w:rsidP="002F143A">
      <w:pPr>
        <w:pStyle w:val="341"/>
        <w:numPr>
          <w:ilvl w:val="0"/>
          <w:numId w:val="22"/>
        </w:numPr>
      </w:pPr>
      <w:r w:rsidRPr="002F143A">
        <w:t>Примечания выделяют уменьшенным размером шрифта.</w:t>
      </w:r>
    </w:p>
    <w:p w:rsidR="00342B3F" w:rsidRDefault="00342B3F" w:rsidP="000C48F8">
      <w:pPr>
        <w:pStyle w:val="341"/>
      </w:pPr>
      <w:r>
        <w:t>Если примечание одно, то после слова «Примечание» ставится тире (длинное типографское тире).</w:t>
      </w:r>
    </w:p>
    <w:p w:rsidR="00342B3F" w:rsidRDefault="00342B3F" w:rsidP="000C48F8">
      <w:pPr>
        <w:pStyle w:val="341"/>
      </w:pPr>
      <w:r>
        <w:t>Одно примечание не нумеруют.</w:t>
      </w:r>
    </w:p>
    <w:p w:rsidR="00342B3F" w:rsidRDefault="00D76FFA" w:rsidP="000C48F8">
      <w:pPr>
        <w:pStyle w:val="341"/>
      </w:pPr>
      <w:r>
        <w:t xml:space="preserve">Если примечаний несколько, то пишут слово </w:t>
      </w:r>
      <w:r w:rsidRPr="00A02471">
        <w:t>«</w:t>
      </w:r>
      <w:r>
        <w:t>Примечания</w:t>
      </w:r>
      <w:r w:rsidRPr="00A02471">
        <w:t>»</w:t>
      </w:r>
      <w:r>
        <w:t xml:space="preserve"> и после него знаков препинания не ставят.</w:t>
      </w:r>
    </w:p>
    <w:p w:rsidR="00D76FFA" w:rsidRPr="00247B54" w:rsidRDefault="00342B3F" w:rsidP="000C48F8">
      <w:pPr>
        <w:pStyle w:val="341"/>
      </w:pPr>
      <w:r>
        <w:t>Несколько примечаний нумеруют по порядку арабскими цифрами (без точки).</w:t>
      </w:r>
    </w:p>
    <w:p w:rsidR="008967E9" w:rsidRPr="00A02471" w:rsidRDefault="008967E9" w:rsidP="000C48F8">
      <w:pPr>
        <w:pStyle w:val="341"/>
      </w:pPr>
      <w:r>
        <w:t>Слово «Примечание»</w:t>
      </w:r>
      <w:r w:rsidR="00D76FFA">
        <w:t xml:space="preserve"> или </w:t>
      </w:r>
      <w:r w:rsidR="00D76FFA" w:rsidRPr="00A02471">
        <w:t>«</w:t>
      </w:r>
      <w:r w:rsidR="00D76FFA">
        <w:t>Примечания</w:t>
      </w:r>
      <w:r w:rsidR="00D76FFA" w:rsidRPr="00A02471">
        <w:t>»</w:t>
      </w:r>
      <w:r w:rsidR="00D76FFA">
        <w:t xml:space="preserve"> пишут </w:t>
      </w:r>
      <w:r>
        <w:t>с прописной буквы.</w:t>
      </w:r>
    </w:p>
    <w:p w:rsidR="008967E9" w:rsidRPr="00A02471" w:rsidRDefault="008967E9" w:rsidP="000C48F8">
      <w:pPr>
        <w:pStyle w:val="341"/>
      </w:pPr>
      <w:r>
        <w:t>Те</w:t>
      </w:r>
      <w:proofErr w:type="gramStart"/>
      <w:r>
        <w:t>кст пр</w:t>
      </w:r>
      <w:proofErr w:type="gramEnd"/>
      <w:r>
        <w:t>имечания начинают с прописной буквы.</w:t>
      </w:r>
    </w:p>
    <w:p w:rsidR="008967E9" w:rsidRPr="00A02471" w:rsidRDefault="008967E9" w:rsidP="00C32F16">
      <w:pPr>
        <w:pStyle w:val="341"/>
        <w:keepNext/>
      </w:pPr>
      <w:r>
        <w:t>Примечание к таблице помещают в конце таблицы над линией, обозначающей окончание таблицы.</w:t>
      </w:r>
    </w:p>
    <w:p w:rsidR="008967E9" w:rsidRDefault="008967E9" w:rsidP="008967E9">
      <w:pPr>
        <w:pStyle w:val="34b"/>
      </w:pPr>
      <w:r>
        <w:t>Дополнительную информацию об оформлении примечаний см. в разделе </w:t>
      </w:r>
      <w:r w:rsidR="00671015">
        <w:fldChar w:fldCharType="begin"/>
      </w:r>
      <w:r w:rsidR="00671015">
        <w:instrText xml:space="preserve"> REF _Ref411475374 \r \h </w:instrText>
      </w:r>
      <w:r w:rsidR="00671015">
        <w:fldChar w:fldCharType="separate"/>
      </w:r>
      <w:r w:rsidR="00B61B63">
        <w:t>7.4</w:t>
      </w:r>
      <w:r w:rsidR="00671015">
        <w:fldChar w:fldCharType="end"/>
      </w:r>
      <w:r>
        <w:t>.</w:t>
      </w:r>
    </w:p>
    <w:p w:rsidR="008967E9" w:rsidRDefault="003F174E" w:rsidP="0015212C">
      <w:pPr>
        <w:pStyle w:val="2"/>
      </w:pPr>
      <w:bookmarkStart w:id="49" w:name="_Toc398346481"/>
      <w:bookmarkStart w:id="50" w:name="_Toc134830086"/>
      <w:r>
        <w:t xml:space="preserve">Указания по </w:t>
      </w:r>
      <w:r w:rsidR="008967E9">
        <w:t>оформлению примеров</w:t>
      </w:r>
      <w:bookmarkEnd w:id="49"/>
      <w:bookmarkEnd w:id="50"/>
    </w:p>
    <w:p w:rsidR="002F143A" w:rsidRDefault="002F143A" w:rsidP="002F143A">
      <w:pPr>
        <w:pStyle w:val="34ff8"/>
      </w:pPr>
      <w:r w:rsidRPr="003B05A6">
        <w:t>Примечания</w:t>
      </w:r>
      <w:r>
        <w:t xml:space="preserve"> оформляют с</w:t>
      </w:r>
      <w:r w:rsidR="009E69A8">
        <w:t>огласно следующим правилам (ГОСТ 2.105-2019, п.</w:t>
      </w:r>
      <w:r>
        <w:t> </w:t>
      </w:r>
      <w:r w:rsidRPr="00342B3F">
        <w:t>6.</w:t>
      </w:r>
      <w:r w:rsidR="00F82A7A">
        <w:t>14</w:t>
      </w:r>
      <w:r w:rsidRPr="00A02471">
        <w:t>)</w:t>
      </w:r>
      <w:r>
        <w:t>:</w:t>
      </w:r>
    </w:p>
    <w:p w:rsidR="008967E9" w:rsidRDefault="008967E9" w:rsidP="002F143A">
      <w:pPr>
        <w:pStyle w:val="341"/>
        <w:numPr>
          <w:ilvl w:val="0"/>
          <w:numId w:val="88"/>
        </w:numPr>
      </w:pPr>
      <w:r w:rsidRPr="007467C8">
        <w:t>Примеры</w:t>
      </w:r>
      <w:r>
        <w:t xml:space="preserve"> размещают, нумеруют и оформляют так же, как и примечания.</w:t>
      </w:r>
    </w:p>
    <w:p w:rsidR="002F143A" w:rsidRPr="005C40F5" w:rsidRDefault="002F143A" w:rsidP="002F143A">
      <w:pPr>
        <w:pStyle w:val="341"/>
        <w:numPr>
          <w:ilvl w:val="0"/>
          <w:numId w:val="88"/>
        </w:numPr>
      </w:pPr>
      <w:r w:rsidRPr="007467C8">
        <w:t>Примеры</w:t>
      </w:r>
      <w:r>
        <w:t xml:space="preserve"> выделяют курсивом, уменьшенным размером шрифта.</w:t>
      </w:r>
    </w:p>
    <w:p w:rsidR="008967E9" w:rsidRDefault="008967E9" w:rsidP="008967E9">
      <w:pPr>
        <w:pStyle w:val="34b"/>
      </w:pPr>
      <w:r>
        <w:t>Дополнительную информацию об оформлении примеров см. в разделе </w:t>
      </w:r>
      <w:r>
        <w:fldChar w:fldCharType="begin"/>
      </w:r>
      <w:r>
        <w:instrText xml:space="preserve"> REF _Ref398169973 \r \h </w:instrText>
      </w:r>
      <w:r>
        <w:fldChar w:fldCharType="separate"/>
      </w:r>
      <w:r w:rsidR="00B61B63">
        <w:t>7.5</w:t>
      </w:r>
      <w:r>
        <w:fldChar w:fldCharType="end"/>
      </w:r>
      <w:r>
        <w:t>.</w:t>
      </w:r>
    </w:p>
    <w:p w:rsidR="008967E9" w:rsidRDefault="003F174E" w:rsidP="0015212C">
      <w:pPr>
        <w:pStyle w:val="2"/>
      </w:pPr>
      <w:bookmarkStart w:id="51" w:name="_Toc398346482"/>
      <w:bookmarkStart w:id="52" w:name="_Toc134830087"/>
      <w:r>
        <w:t xml:space="preserve">Указания по </w:t>
      </w:r>
      <w:r w:rsidR="008967E9">
        <w:t>оформлению иллюстраций</w:t>
      </w:r>
      <w:bookmarkEnd w:id="51"/>
      <w:bookmarkEnd w:id="52"/>
    </w:p>
    <w:p w:rsidR="008967E9" w:rsidRPr="00A02471" w:rsidRDefault="008967E9" w:rsidP="008967E9">
      <w:pPr>
        <w:pStyle w:val="34ff8"/>
      </w:pPr>
      <w:r w:rsidRPr="003D580D">
        <w:t>Иллюстрации</w:t>
      </w:r>
      <w:r>
        <w:t xml:space="preserve"> оформляют согласно следующим правилам (</w:t>
      </w:r>
      <w:r w:rsidR="009E69A8">
        <w:t xml:space="preserve">ГОСТ 2.105-2019, </w:t>
      </w:r>
      <w:r>
        <w:t>п. </w:t>
      </w:r>
      <w:r w:rsidR="009E69A8">
        <w:t>6</w:t>
      </w:r>
      <w:r w:rsidRPr="00A02471">
        <w:t>.</w:t>
      </w:r>
      <w:r w:rsidR="009E69A8">
        <w:t>9</w:t>
      </w:r>
      <w:r>
        <w:t>):</w:t>
      </w:r>
    </w:p>
    <w:p w:rsidR="008E2454" w:rsidRPr="0026549B" w:rsidRDefault="008E2454" w:rsidP="00FE3805">
      <w:pPr>
        <w:pStyle w:val="341"/>
        <w:numPr>
          <w:ilvl w:val="0"/>
          <w:numId w:val="23"/>
        </w:numPr>
      </w:pPr>
      <w:r>
        <w:t>Название иллюстрации и подрисуночный текст</w:t>
      </w:r>
      <w:r w:rsidRPr="008E2454">
        <w:t>:</w:t>
      </w:r>
    </w:p>
    <w:p w:rsidR="00447EF4" w:rsidRPr="00447EF4" w:rsidRDefault="009E69A8" w:rsidP="008967E9">
      <w:pPr>
        <w:pStyle w:val="3423"/>
      </w:pPr>
      <w:r>
        <w:t>иллюстрации</w:t>
      </w:r>
      <w:r w:rsidR="008967E9">
        <w:t>, при необходимости, могут иметь наименование и пояснительные данные (подрисуночный текст</w:t>
      </w:r>
      <w:r w:rsidR="00F82A7A">
        <w:t>;</w:t>
      </w:r>
    </w:p>
    <w:p w:rsidR="004666BD" w:rsidRPr="004666BD" w:rsidRDefault="00F82A7A" w:rsidP="008967E9">
      <w:pPr>
        <w:pStyle w:val="3423"/>
      </w:pPr>
      <w:r>
        <w:t xml:space="preserve">слово </w:t>
      </w:r>
      <w:r w:rsidR="008967E9" w:rsidRPr="008E2454">
        <w:t>«</w:t>
      </w:r>
      <w:r w:rsidR="008967E9">
        <w:t>Рисунок</w:t>
      </w:r>
      <w:r w:rsidR="008967E9" w:rsidRPr="008E2454">
        <w:t>»</w:t>
      </w:r>
      <w:r w:rsidR="00447EF4">
        <w:t>, номер рисунка</w:t>
      </w:r>
      <w:r w:rsidR="008967E9">
        <w:t xml:space="preserve"> и </w:t>
      </w:r>
      <w:r w:rsidR="004666BD">
        <w:t>название</w:t>
      </w:r>
      <w:r w:rsidR="008967E9">
        <w:t xml:space="preserve"> помещают </w:t>
      </w:r>
      <w:r w:rsidR="008967E9" w:rsidRPr="003D580D">
        <w:t>после</w:t>
      </w:r>
      <w:r w:rsidR="008967E9">
        <w:t xml:space="preserve"> пояснительных данных</w:t>
      </w:r>
      <w:r>
        <w:t>;</w:t>
      </w:r>
    </w:p>
    <w:p w:rsidR="008967E9" w:rsidRPr="00A02471" w:rsidRDefault="00F82A7A" w:rsidP="004666BD">
      <w:pPr>
        <w:pStyle w:val="3423"/>
      </w:pPr>
      <w:r>
        <w:t xml:space="preserve">в </w:t>
      </w:r>
      <w:r w:rsidR="004666BD">
        <w:t xml:space="preserve">одной строке помещают слово «Рисунок» (подпись), номер рисунка и название. После номера перед названием ставят </w:t>
      </w:r>
      <w:r w:rsidR="004666BD" w:rsidRPr="00262CE1">
        <w:t>тире</w:t>
      </w:r>
      <w:r w:rsidR="004666BD">
        <w:t>. Например</w:t>
      </w:r>
      <w:r w:rsidR="008967E9">
        <w:t>:</w:t>
      </w:r>
      <w:r w:rsidR="008967E9" w:rsidRPr="008E2454">
        <w:t xml:space="preserve"> «</w:t>
      </w:r>
      <w:r w:rsidR="008967E9">
        <w:t>Рисунок</w:t>
      </w:r>
      <w:r w:rsidR="004666BD">
        <w:t> </w:t>
      </w:r>
      <w:r w:rsidR="008967E9">
        <w:t>1</w:t>
      </w:r>
      <w:r w:rsidR="004666BD">
        <w:t> </w:t>
      </w:r>
      <w:r w:rsidR="008967E9">
        <w:t>— Детали прибора</w:t>
      </w:r>
      <w:r w:rsidR="008967E9" w:rsidRPr="008E2454">
        <w:t>»</w:t>
      </w:r>
      <w:r w:rsidR="0069175D">
        <w:t>.</w:t>
      </w:r>
    </w:p>
    <w:p w:rsidR="008967E9" w:rsidRPr="003D580D" w:rsidRDefault="008967E9" w:rsidP="009E69A8">
      <w:pPr>
        <w:pStyle w:val="341"/>
        <w:keepNext/>
        <w:keepLines/>
      </w:pPr>
      <w:r>
        <w:lastRenderedPageBreak/>
        <w:t>Нумерация иллюстраций:</w:t>
      </w:r>
    </w:p>
    <w:p w:rsidR="00AE0863" w:rsidRPr="00AE0863" w:rsidRDefault="00F82A7A" w:rsidP="00F82A7A">
      <w:pPr>
        <w:pStyle w:val="3423"/>
      </w:pPr>
      <w:r>
        <w:t>иллюстрации</w:t>
      </w:r>
      <w:r w:rsidR="008967E9">
        <w:t xml:space="preserve">, за исключением иллюстраций приложений, </w:t>
      </w:r>
      <w:r w:rsidR="00D76FFA">
        <w:t>нумеруют</w:t>
      </w:r>
      <w:r w:rsidR="008967E9">
        <w:t xml:space="preserve"> арабскими цифрами сквозной нумерацией</w:t>
      </w:r>
      <w:r>
        <w:t>;</w:t>
      </w:r>
    </w:p>
    <w:p w:rsidR="008967E9" w:rsidRPr="00D90B21" w:rsidRDefault="00F82A7A" w:rsidP="008967E9">
      <w:pPr>
        <w:pStyle w:val="3423"/>
      </w:pPr>
      <w:r>
        <w:t xml:space="preserve">допустимо </w:t>
      </w:r>
      <w:r w:rsidR="008967E9">
        <w:t xml:space="preserve">нумеровать иллюстрации в пределах раздела. В этом случае номер иллюстрации состоит из номера раздела и порядкового номера иллюстрации, </w:t>
      </w:r>
      <w:proofErr w:type="gramStart"/>
      <w:r w:rsidR="008967E9">
        <w:t>разделенных</w:t>
      </w:r>
      <w:proofErr w:type="gramEnd"/>
      <w:r w:rsidR="008967E9">
        <w:t xml:space="preserve"> точкой, например: «Рисунок 1.1»</w:t>
      </w:r>
      <w:r>
        <w:t>;</w:t>
      </w:r>
    </w:p>
    <w:p w:rsidR="008967E9" w:rsidRPr="006E2E4B" w:rsidRDefault="00F82A7A" w:rsidP="008967E9">
      <w:pPr>
        <w:pStyle w:val="3423"/>
      </w:pPr>
      <w:r>
        <w:t xml:space="preserve">иллюстрации </w:t>
      </w:r>
      <w:r w:rsidR="008967E9">
        <w:t>каждого приложения обозначают отдельной нумерацией арабскими цифрами с добавлением перед цифрой обозначения приложения, например: «Рисунок А.3»</w:t>
      </w:r>
      <w:r>
        <w:t>;</w:t>
      </w:r>
    </w:p>
    <w:p w:rsidR="006E2E4B" w:rsidRDefault="00F82A7A" w:rsidP="008967E9">
      <w:pPr>
        <w:pStyle w:val="3423"/>
      </w:pPr>
      <w:r>
        <w:t xml:space="preserve">если </w:t>
      </w:r>
      <w:r w:rsidR="006E2E4B">
        <w:t xml:space="preserve">в документе один рисунок, то его обозначают </w:t>
      </w:r>
      <w:r w:rsidR="006E2E4B" w:rsidRPr="003D580D">
        <w:t>«</w:t>
      </w:r>
      <w:r w:rsidR="006E2E4B">
        <w:t>Рисунок 1</w:t>
      </w:r>
      <w:r w:rsidR="006E2E4B" w:rsidRPr="003D580D">
        <w:t>»</w:t>
      </w:r>
      <w:r w:rsidR="006E2E4B">
        <w:t xml:space="preserve"> или «Рисунок В.1», если</w:t>
      </w:r>
      <w:r w:rsidR="00AB5557">
        <w:t>, например,</w:t>
      </w:r>
      <w:r w:rsidR="006E2E4B">
        <w:t xml:space="preserve"> он приведен в приложении В.</w:t>
      </w:r>
    </w:p>
    <w:p w:rsidR="008967E9" w:rsidRPr="003D580D" w:rsidRDefault="008967E9" w:rsidP="008967E9">
      <w:pPr>
        <w:pStyle w:val="341"/>
        <w:keepNext/>
      </w:pPr>
      <w:r>
        <w:t>Ссылки на иллюстрации:</w:t>
      </w:r>
    </w:p>
    <w:p w:rsidR="00C37AAC" w:rsidRPr="004531BB" w:rsidRDefault="00F82A7A" w:rsidP="00EA587A">
      <w:pPr>
        <w:pStyle w:val="3423"/>
      </w:pPr>
      <w:r>
        <w:t xml:space="preserve">на </w:t>
      </w:r>
      <w:r w:rsidR="00C37AAC">
        <w:t xml:space="preserve">все рисунки </w:t>
      </w:r>
      <w:r>
        <w:t xml:space="preserve">(кроме небольших рисунков в тексте) </w:t>
      </w:r>
      <w:r w:rsidR="00C37AAC">
        <w:t>приводят ссылки в тексте документа</w:t>
      </w:r>
      <w:r>
        <w:t>;</w:t>
      </w:r>
    </w:p>
    <w:p w:rsidR="008967E9" w:rsidRDefault="0069175D" w:rsidP="00EA587A">
      <w:pPr>
        <w:pStyle w:val="3423"/>
      </w:pPr>
      <w:r>
        <w:t xml:space="preserve">при </w:t>
      </w:r>
      <w:r w:rsidR="008967E9">
        <w:t xml:space="preserve">ссылках на иллюстрации </w:t>
      </w:r>
      <w:r w:rsidR="00AE0863">
        <w:t>пишут</w:t>
      </w:r>
      <w:r w:rsidR="008967E9">
        <w:t xml:space="preserve"> </w:t>
      </w:r>
      <w:r w:rsidR="008967E9" w:rsidRPr="00A02471">
        <w:t>«</w:t>
      </w:r>
      <w:r w:rsidR="008967E9">
        <w:t>... в соответствии с рисунком 2» при сквозной нумерации и «...в соответствии с рисунком 1.2» при нумерации в пределах раздела.</w:t>
      </w:r>
    </w:p>
    <w:p w:rsidR="008967E9" w:rsidRDefault="008967E9" w:rsidP="008967E9">
      <w:pPr>
        <w:pStyle w:val="34b"/>
      </w:pPr>
      <w:r>
        <w:t>Дополнительную информацию об оформлении иллюстраций см. в разделе </w:t>
      </w:r>
      <w:r>
        <w:fldChar w:fldCharType="begin"/>
      </w:r>
      <w:r>
        <w:instrText xml:space="preserve"> REF _Ref398169979 \r \h </w:instrText>
      </w:r>
      <w:r>
        <w:fldChar w:fldCharType="separate"/>
      </w:r>
      <w:r w:rsidR="00B61B63">
        <w:t>7.6</w:t>
      </w:r>
      <w:r>
        <w:fldChar w:fldCharType="end"/>
      </w:r>
      <w:r>
        <w:t>.</w:t>
      </w:r>
    </w:p>
    <w:p w:rsidR="008967E9" w:rsidRDefault="005B6132" w:rsidP="0015212C">
      <w:pPr>
        <w:pStyle w:val="2"/>
      </w:pPr>
      <w:bookmarkStart w:id="53" w:name="_Toc398346483"/>
      <w:bookmarkStart w:id="54" w:name="_Toc134830088"/>
      <w:r>
        <w:t>Указания по</w:t>
      </w:r>
      <w:r w:rsidR="008967E9">
        <w:t xml:space="preserve"> оформлению таблиц</w:t>
      </w:r>
      <w:bookmarkEnd w:id="53"/>
      <w:bookmarkEnd w:id="54"/>
    </w:p>
    <w:p w:rsidR="008967E9" w:rsidRDefault="008967E9" w:rsidP="008967E9">
      <w:pPr>
        <w:pStyle w:val="34ff8"/>
      </w:pPr>
      <w:r w:rsidRPr="0026549B">
        <w:t>Таблицы</w:t>
      </w:r>
      <w:r>
        <w:t xml:space="preserve"> оформляют согласно следующим правилам (</w:t>
      </w:r>
      <w:r w:rsidR="000E3749">
        <w:t>ГОСТ 2.105-2019, п. 6</w:t>
      </w:r>
      <w:r w:rsidR="000E3749" w:rsidRPr="00A02471">
        <w:t>.</w:t>
      </w:r>
      <w:r w:rsidR="000E3749">
        <w:t>8</w:t>
      </w:r>
      <w:r>
        <w:t>):</w:t>
      </w:r>
    </w:p>
    <w:p w:rsidR="008967E9" w:rsidRPr="0026549B" w:rsidRDefault="008967E9" w:rsidP="00FE3805">
      <w:pPr>
        <w:pStyle w:val="341"/>
        <w:numPr>
          <w:ilvl w:val="0"/>
          <w:numId w:val="24"/>
        </w:numPr>
      </w:pPr>
      <w:r>
        <w:t>Название (заголовок) таблицы:</w:t>
      </w:r>
    </w:p>
    <w:p w:rsidR="004666BD" w:rsidRPr="004666BD" w:rsidRDefault="0069175D" w:rsidP="00F82A7A">
      <w:pPr>
        <w:pStyle w:val="3423"/>
      </w:pPr>
      <w:r>
        <w:t xml:space="preserve">название </w:t>
      </w:r>
      <w:r w:rsidR="00F82A7A">
        <w:t>следует помещать над таблицей</w:t>
      </w:r>
      <w:r>
        <w:t>;</w:t>
      </w:r>
    </w:p>
    <w:p w:rsidR="000D0CCF" w:rsidRPr="000D0CCF" w:rsidRDefault="0069175D" w:rsidP="00262CE1">
      <w:pPr>
        <w:pStyle w:val="3423"/>
      </w:pPr>
      <w:r>
        <w:t xml:space="preserve">в </w:t>
      </w:r>
      <w:r w:rsidR="000D0CCF">
        <w:t xml:space="preserve">одной строке помещают слово «Таблица» (подпись), номер таблицы и название. После номера перед названием ставят </w:t>
      </w:r>
      <w:r w:rsidR="000D0CCF" w:rsidRPr="00262CE1">
        <w:t>тире</w:t>
      </w:r>
      <w:r w:rsidR="000D0CCF">
        <w:t>. Например:</w:t>
      </w:r>
      <w:r w:rsidR="000D0CCF" w:rsidRPr="008E2454">
        <w:t xml:space="preserve"> </w:t>
      </w:r>
      <w:r w:rsidR="000D0CCF">
        <w:t>«Таблица 1 — Единицы измерения»</w:t>
      </w:r>
      <w:r>
        <w:t>;</w:t>
      </w:r>
    </w:p>
    <w:p w:rsidR="008967E9" w:rsidRPr="0026549B" w:rsidRDefault="0069175D" w:rsidP="008967E9">
      <w:pPr>
        <w:pStyle w:val="3423"/>
      </w:pPr>
      <w:r>
        <w:t xml:space="preserve">при </w:t>
      </w:r>
      <w:r w:rsidR="008967E9">
        <w:t xml:space="preserve">переносе части таблицы на ту же или другие страницы </w:t>
      </w:r>
      <w:r w:rsidR="00B03312">
        <w:t xml:space="preserve">слово </w:t>
      </w:r>
      <w:r w:rsidR="008967E9" w:rsidRPr="00B03312">
        <w:t>«</w:t>
      </w:r>
      <w:r w:rsidR="008967E9">
        <w:t>Таблица</w:t>
      </w:r>
      <w:r w:rsidR="008967E9" w:rsidRPr="00B03312">
        <w:t>»</w:t>
      </w:r>
      <w:r w:rsidR="008967E9">
        <w:t xml:space="preserve"> </w:t>
      </w:r>
      <w:r w:rsidR="00B03312" w:rsidRPr="00B03312">
        <w:t xml:space="preserve">и </w:t>
      </w:r>
      <w:r w:rsidR="00B03312">
        <w:t xml:space="preserve">название </w:t>
      </w:r>
      <w:r w:rsidR="005E31A5">
        <w:t xml:space="preserve">таблицы </w:t>
      </w:r>
      <w:r w:rsidR="008967E9">
        <w:t>указывают один раз над первой частью таблицы</w:t>
      </w:r>
      <w:r w:rsidR="00D51A1A">
        <w:t>.</w:t>
      </w:r>
    </w:p>
    <w:p w:rsidR="008967E9" w:rsidRDefault="008967E9" w:rsidP="008967E9">
      <w:pPr>
        <w:pStyle w:val="341"/>
      </w:pPr>
      <w:r>
        <w:t>Нумерация таблиц:</w:t>
      </w:r>
    </w:p>
    <w:p w:rsidR="008967E9" w:rsidRPr="001F6CEE" w:rsidRDefault="0069175D" w:rsidP="008967E9">
      <w:pPr>
        <w:pStyle w:val="3423"/>
      </w:pPr>
      <w:r>
        <w:t>таблицы</w:t>
      </w:r>
      <w:r w:rsidR="008967E9">
        <w:t xml:space="preserve">, за исключением таблиц приложений, </w:t>
      </w:r>
      <w:r w:rsidR="00EA2FC3">
        <w:t xml:space="preserve">нумеруют </w:t>
      </w:r>
      <w:r w:rsidR="008967E9">
        <w:t>арабскими цифрами сквозной нумерацией</w:t>
      </w:r>
      <w:r>
        <w:t>;</w:t>
      </w:r>
    </w:p>
    <w:p w:rsidR="008967E9" w:rsidRDefault="0069175D" w:rsidP="008967E9">
      <w:pPr>
        <w:pStyle w:val="3423"/>
      </w:pPr>
      <w:r>
        <w:t xml:space="preserve">допустимо </w:t>
      </w:r>
      <w:r w:rsidR="008967E9">
        <w:t xml:space="preserve">нумеровать таблицы в пределах раздела. В этом случае номер таблицы состоит из номера раздела и порядкового номера таблицы, </w:t>
      </w:r>
      <w:proofErr w:type="gramStart"/>
      <w:r w:rsidR="008967E9">
        <w:t>разделенных</w:t>
      </w:r>
      <w:proofErr w:type="gramEnd"/>
      <w:r w:rsidR="008967E9">
        <w:t xml:space="preserve"> точкой</w:t>
      </w:r>
      <w:r w:rsidR="00C84918">
        <w:t>, например: «Таблица 1.1»</w:t>
      </w:r>
      <w:r>
        <w:t>;</w:t>
      </w:r>
    </w:p>
    <w:p w:rsidR="008967E9" w:rsidRPr="00D1043B" w:rsidRDefault="0069175D" w:rsidP="008967E9">
      <w:pPr>
        <w:pStyle w:val="3423"/>
      </w:pPr>
      <w:r>
        <w:lastRenderedPageBreak/>
        <w:t xml:space="preserve">таблицы </w:t>
      </w:r>
      <w:r w:rsidR="008967E9">
        <w:t>каждого приложения обозначают отдельной нумерацией арабскими цифрами с добавлением перед цифрой обозначения приложения</w:t>
      </w:r>
      <w:r w:rsidR="00BD65D0">
        <w:t>, например: «Таблица А.3»</w:t>
      </w:r>
      <w:r>
        <w:t>;</w:t>
      </w:r>
    </w:p>
    <w:p w:rsidR="008967E9" w:rsidRDefault="0069175D" w:rsidP="008967E9">
      <w:pPr>
        <w:pStyle w:val="3423"/>
      </w:pPr>
      <w:r>
        <w:t xml:space="preserve">если </w:t>
      </w:r>
      <w:r w:rsidR="00AB5557">
        <w:t>в документе одна таблица, ее обозначают «Таблица 1» или «Таблица</w:t>
      </w:r>
      <w:r w:rsidR="00875806">
        <w:t> </w:t>
      </w:r>
      <w:r w:rsidR="00AB5557">
        <w:t>В.1», если, например, она приведена в приложении В.</w:t>
      </w:r>
    </w:p>
    <w:p w:rsidR="008967E9" w:rsidRDefault="008967E9" w:rsidP="008967E9">
      <w:pPr>
        <w:pStyle w:val="341"/>
      </w:pPr>
      <w:r>
        <w:t>Ссылки на таблицы:</w:t>
      </w:r>
    </w:p>
    <w:p w:rsidR="008967E9" w:rsidRPr="00F45720" w:rsidRDefault="0069175D" w:rsidP="008967E9">
      <w:pPr>
        <w:pStyle w:val="3423"/>
      </w:pPr>
      <w:r>
        <w:t xml:space="preserve">на </w:t>
      </w:r>
      <w:r w:rsidR="008967E9">
        <w:t xml:space="preserve">все таблицы </w:t>
      </w:r>
      <w:r w:rsidR="00FC73E7">
        <w:t>приводят</w:t>
      </w:r>
      <w:r w:rsidR="008967E9">
        <w:t xml:space="preserve"> ссылки в тексте документа</w:t>
      </w:r>
      <w:r>
        <w:t>;</w:t>
      </w:r>
    </w:p>
    <w:p w:rsidR="008967E9" w:rsidRPr="00B75AE1" w:rsidRDefault="0069175D" w:rsidP="008967E9">
      <w:pPr>
        <w:pStyle w:val="3423"/>
      </w:pPr>
      <w:r>
        <w:t xml:space="preserve">в </w:t>
      </w:r>
      <w:r w:rsidR="008967E9">
        <w:t xml:space="preserve">ссылке </w:t>
      </w:r>
      <w:r w:rsidR="00123295">
        <w:t>пишут</w:t>
      </w:r>
      <w:r w:rsidR="008967E9">
        <w:t xml:space="preserve"> слово «таблица» с указанием ее номера</w:t>
      </w:r>
      <w:r w:rsidR="00123295">
        <w:t>, например: «см. таблицу 1»</w:t>
      </w:r>
      <w:r>
        <w:t>;</w:t>
      </w:r>
    </w:p>
    <w:p w:rsidR="008967E9" w:rsidRDefault="0069175D" w:rsidP="008967E9">
      <w:pPr>
        <w:pStyle w:val="3423"/>
      </w:pPr>
      <w:r>
        <w:t>таблицу</w:t>
      </w:r>
      <w:r w:rsidR="008967E9">
        <w:t xml:space="preserve">, в зависимости от ее размера, помещают </w:t>
      </w:r>
      <w:r w:rsidR="008967E9" w:rsidRPr="00B75AE1">
        <w:t>под текстом, в котором впервые дана ссылка на нее</w:t>
      </w:r>
      <w:r w:rsidR="008967E9">
        <w:t>,</w:t>
      </w:r>
      <w:r w:rsidR="008967E9" w:rsidRPr="00B75AE1">
        <w:t xml:space="preserve"> </w:t>
      </w:r>
      <w:r w:rsidR="008967E9">
        <w:t>или на следующей странице (а при необходимости, в приложении к документу).</w:t>
      </w:r>
    </w:p>
    <w:p w:rsidR="008967E9" w:rsidRPr="00B75AE1" w:rsidRDefault="008967E9" w:rsidP="008967E9">
      <w:pPr>
        <w:pStyle w:val="341"/>
        <w:keepNext/>
      </w:pPr>
      <w:r>
        <w:t>Заголовки граф и строк таблицы:</w:t>
      </w:r>
    </w:p>
    <w:p w:rsidR="003E124B" w:rsidRPr="003E124B" w:rsidRDefault="0069175D" w:rsidP="008967E9">
      <w:pPr>
        <w:pStyle w:val="3423"/>
      </w:pPr>
      <w:r>
        <w:t xml:space="preserve">заголовки </w:t>
      </w:r>
      <w:r w:rsidR="008967E9">
        <w:t xml:space="preserve">граф и строк таблицы </w:t>
      </w:r>
      <w:r w:rsidR="003E124B">
        <w:t>пишут</w:t>
      </w:r>
      <w:r w:rsidR="008967E9">
        <w:t xml:space="preserve"> </w:t>
      </w:r>
      <w:r w:rsidR="008967E9" w:rsidRPr="004B492C">
        <w:t>с прописной буквы</w:t>
      </w:r>
      <w:r>
        <w:t>;</w:t>
      </w:r>
    </w:p>
    <w:p w:rsidR="008967E9" w:rsidRPr="00B75AE1" w:rsidRDefault="0069175D" w:rsidP="008967E9">
      <w:pPr>
        <w:pStyle w:val="3423"/>
      </w:pPr>
      <w:r>
        <w:t xml:space="preserve">подзаголовки </w:t>
      </w:r>
      <w:r w:rsidR="008967E9">
        <w:t xml:space="preserve">граф </w:t>
      </w:r>
      <w:r w:rsidR="003E124B">
        <w:t xml:space="preserve">пишут </w:t>
      </w:r>
      <w:r w:rsidR="008967E9" w:rsidRPr="004B492C">
        <w:t>со строчной буквы</w:t>
      </w:r>
      <w:r w:rsidR="008967E9">
        <w:t xml:space="preserve">, если они составляют одно предложение с заголовком, или </w:t>
      </w:r>
      <w:r w:rsidR="008967E9" w:rsidRPr="004B492C">
        <w:t>с прописной буквы</w:t>
      </w:r>
      <w:r w:rsidR="008967E9">
        <w:t>, если они имеют самостоятельное значение</w:t>
      </w:r>
      <w:r>
        <w:t>;</w:t>
      </w:r>
    </w:p>
    <w:p w:rsidR="008967E9" w:rsidRPr="00B75AE1" w:rsidRDefault="0069175D" w:rsidP="008967E9">
      <w:pPr>
        <w:pStyle w:val="3423"/>
      </w:pPr>
      <w:r>
        <w:t xml:space="preserve">в </w:t>
      </w:r>
      <w:r w:rsidR="008967E9">
        <w:t>конце заголовков и подзаголовков таблиц точки не ставят</w:t>
      </w:r>
      <w:r>
        <w:t>;</w:t>
      </w:r>
    </w:p>
    <w:p w:rsidR="008967E9" w:rsidRPr="00B34416" w:rsidRDefault="0069175D" w:rsidP="008967E9">
      <w:pPr>
        <w:pStyle w:val="3423"/>
      </w:pPr>
      <w:r>
        <w:t xml:space="preserve">заголовки </w:t>
      </w:r>
      <w:r w:rsidR="008967E9">
        <w:t>и подзаголовки граф указывают в единственном числе</w:t>
      </w:r>
      <w:r>
        <w:t>;</w:t>
      </w:r>
    </w:p>
    <w:p w:rsidR="008967E9" w:rsidRDefault="0069175D" w:rsidP="008967E9">
      <w:pPr>
        <w:pStyle w:val="3423"/>
      </w:pPr>
      <w:r>
        <w:t xml:space="preserve">заголовки </w:t>
      </w:r>
      <w:r w:rsidR="008967E9">
        <w:t>граф, как правило, записывают параллельно строкам таблицы. При необходимости допустимо перпендикулярное расположение заголовков граф.</w:t>
      </w:r>
    </w:p>
    <w:p w:rsidR="008967E9" w:rsidRPr="00B34416" w:rsidRDefault="008967E9" w:rsidP="00E97519">
      <w:pPr>
        <w:pStyle w:val="341"/>
        <w:keepNext/>
      </w:pPr>
      <w:r>
        <w:t>Границы таблицы:</w:t>
      </w:r>
    </w:p>
    <w:p w:rsidR="008967E9" w:rsidRDefault="0069175D" w:rsidP="0069175D">
      <w:pPr>
        <w:pStyle w:val="3423"/>
      </w:pPr>
      <w:r>
        <w:t xml:space="preserve">таблицы </w:t>
      </w:r>
      <w:r w:rsidR="008967E9">
        <w:t>слева, справа и снизу, как правило, ограничивают линиями</w:t>
      </w:r>
      <w:r>
        <w:t>, допускается не ограничивать таблицы линиями слева и справа;</w:t>
      </w:r>
    </w:p>
    <w:p w:rsidR="008967E9" w:rsidRPr="00B34416" w:rsidRDefault="0069175D" w:rsidP="008967E9">
      <w:pPr>
        <w:pStyle w:val="3423"/>
      </w:pPr>
      <w:r>
        <w:t xml:space="preserve">горизонтальные </w:t>
      </w:r>
      <w:r w:rsidR="008967E9">
        <w:t>и вертикальные линии, разграничивающие строки таблицы, допустимо не проводить, если их отсутствие не затрудняет пользование таблицей</w:t>
      </w:r>
      <w:r>
        <w:t>;</w:t>
      </w:r>
    </w:p>
    <w:p w:rsidR="008967E9" w:rsidRPr="0084627A" w:rsidRDefault="0069175D" w:rsidP="008967E9">
      <w:pPr>
        <w:pStyle w:val="3423"/>
      </w:pPr>
      <w:r>
        <w:t xml:space="preserve">разделять </w:t>
      </w:r>
      <w:r w:rsidR="008967E9">
        <w:t>заголовки и подзаголовки боковика и граф диагональными линиями не допускается</w:t>
      </w:r>
      <w:r>
        <w:t>;</w:t>
      </w:r>
    </w:p>
    <w:p w:rsidR="0084627A" w:rsidRDefault="0069175D" w:rsidP="008967E9">
      <w:pPr>
        <w:pStyle w:val="3423"/>
      </w:pPr>
      <w:r>
        <w:t xml:space="preserve">если </w:t>
      </w:r>
      <w:r w:rsidR="0084627A">
        <w:t xml:space="preserve">в конце страницы таблица прерывается и ее продолжение будет на следующей странице, в первой части таблицы нижнюю горизонтальную линию, ограничивающую таблицу, </w:t>
      </w:r>
      <w:r w:rsidR="0084627A" w:rsidRPr="004B492C">
        <w:t>не проводят</w:t>
      </w:r>
      <w:r w:rsidR="0084627A">
        <w:t>.</w:t>
      </w:r>
    </w:p>
    <w:p w:rsidR="008967E9" w:rsidRPr="00D73E2F" w:rsidRDefault="008967E9" w:rsidP="008967E9">
      <w:pPr>
        <w:pStyle w:val="341"/>
      </w:pPr>
      <w:r>
        <w:t>Формат таблицы:</w:t>
      </w:r>
    </w:p>
    <w:p w:rsidR="000E3749" w:rsidRDefault="000E3749" w:rsidP="000E3749">
      <w:pPr>
        <w:pStyle w:val="3423"/>
      </w:pPr>
      <w:r>
        <w:t xml:space="preserve">для </w:t>
      </w:r>
      <w:r w:rsidRPr="000E3749">
        <w:t>таблиц</w:t>
      </w:r>
      <w:r>
        <w:t xml:space="preserve"> может использоваться </w:t>
      </w:r>
      <w:r w:rsidRPr="002F143A">
        <w:t>размером шрифта</w:t>
      </w:r>
      <w:r w:rsidRPr="000E3749">
        <w:t xml:space="preserve">  на 1—2 </w:t>
      </w:r>
      <w:proofErr w:type="spellStart"/>
      <w:r w:rsidRPr="000E3749">
        <w:t>пт</w:t>
      </w:r>
      <w:proofErr w:type="spellEnd"/>
      <w:r w:rsidRPr="000E3749">
        <w:t xml:space="preserve"> меньше</w:t>
      </w:r>
      <w:r>
        <w:t xml:space="preserve"> основного;</w:t>
      </w:r>
    </w:p>
    <w:p w:rsidR="008967E9" w:rsidRPr="00D73E2F" w:rsidRDefault="0069175D" w:rsidP="008967E9">
      <w:pPr>
        <w:pStyle w:val="3423"/>
      </w:pPr>
      <w:r>
        <w:t xml:space="preserve">высота </w:t>
      </w:r>
      <w:r w:rsidR="008967E9">
        <w:t xml:space="preserve">строк таблицы должна быть </w:t>
      </w:r>
      <w:r w:rsidR="008967E9" w:rsidRPr="004B492C">
        <w:t>не менее 8 мм</w:t>
      </w:r>
      <w:r w:rsidR="008967E9">
        <w:t>.</w:t>
      </w:r>
    </w:p>
    <w:p w:rsidR="008967E9" w:rsidRPr="00D73E2F" w:rsidRDefault="008967E9" w:rsidP="0069175D">
      <w:pPr>
        <w:pStyle w:val="341"/>
        <w:keepNext/>
        <w:keepLines/>
      </w:pPr>
      <w:r>
        <w:lastRenderedPageBreak/>
        <w:t>Размер и расположение таблиц:</w:t>
      </w:r>
    </w:p>
    <w:p w:rsidR="008967E9" w:rsidRDefault="0069175D" w:rsidP="0069175D">
      <w:pPr>
        <w:pStyle w:val="3423"/>
        <w:keepNext/>
        <w:keepLines/>
      </w:pPr>
      <w:r>
        <w:t xml:space="preserve">допустимо </w:t>
      </w:r>
      <w:r w:rsidR="008967E9">
        <w:t xml:space="preserve">помещать таблицу </w:t>
      </w:r>
      <w:r w:rsidR="008967E9" w:rsidRPr="00D73E2F">
        <w:t>вдоль длинной стороны листа</w:t>
      </w:r>
      <w:r w:rsidR="008967E9">
        <w:t xml:space="preserve"> документа</w:t>
      </w:r>
      <w:r>
        <w:t>;</w:t>
      </w:r>
    </w:p>
    <w:p w:rsidR="0069175D" w:rsidRDefault="0069175D" w:rsidP="0069175D">
      <w:pPr>
        <w:pStyle w:val="3423"/>
      </w:pPr>
      <w:r>
        <w:t xml:space="preserve">если </w:t>
      </w:r>
      <w:r w:rsidR="008967E9">
        <w:t xml:space="preserve">строки или графы таблицы выходят за формат страницы, ее делят на части, помещая одну часть под другой или рядом, при этом в каждой части таблицы </w:t>
      </w:r>
      <w:r w:rsidR="008967E9" w:rsidRPr="00D73E2F">
        <w:t>повторяют ее головку и боковик</w:t>
      </w:r>
      <w:r>
        <w:t>;</w:t>
      </w:r>
    </w:p>
    <w:p w:rsidR="008967E9" w:rsidRPr="0084627A" w:rsidRDefault="0069175D" w:rsidP="0069175D">
      <w:pPr>
        <w:pStyle w:val="3423"/>
      </w:pPr>
      <w:r>
        <w:t>при делении таблицы на части допускается ее головку или боковик заменять соответственно номером граф и строк. При этом нумеруют арабскими цифрами графы и (или) строки первой части таблицы;</w:t>
      </w:r>
    </w:p>
    <w:p w:rsidR="0084627A" w:rsidRPr="00D73E2F" w:rsidRDefault="0069175D" w:rsidP="008967E9">
      <w:pPr>
        <w:pStyle w:val="3423"/>
      </w:pPr>
      <w:r>
        <w:t xml:space="preserve">таблицы </w:t>
      </w:r>
      <w:r w:rsidR="0084627A">
        <w:t>с небольшим количеством граф допустимо делить на части и помещать одну часть рядом с другой на одной странице, при этом повторяют головку таблицы. Рекомендуется разделять части таблицы двойной линией или линией толщиной 2s</w:t>
      </w:r>
      <w:r w:rsidR="000E3749">
        <w:t>;</w:t>
      </w:r>
    </w:p>
    <w:p w:rsidR="008967E9" w:rsidRDefault="008967E9" w:rsidP="008967E9">
      <w:pPr>
        <w:pStyle w:val="3423"/>
      </w:pPr>
      <w:r>
        <w:t>При делении таблицы на части допустимо ее головку или боковик заменять соответственно номером граф и строк. При этом нумеруют арабскими цифрами графы и (или) строки первой части таблицы.</w:t>
      </w:r>
    </w:p>
    <w:p w:rsidR="008967E9" w:rsidRPr="00D1043B" w:rsidRDefault="008967E9" w:rsidP="008967E9">
      <w:pPr>
        <w:pStyle w:val="341"/>
      </w:pPr>
      <w:r>
        <w:t>Нумерация строк внутри таблицы:</w:t>
      </w:r>
    </w:p>
    <w:p w:rsidR="008967E9" w:rsidRDefault="000E3749" w:rsidP="008967E9">
      <w:pPr>
        <w:pStyle w:val="3423"/>
      </w:pPr>
      <w:r w:rsidRPr="00D1043B">
        <w:t xml:space="preserve">нумерация </w:t>
      </w:r>
      <w:r w:rsidR="008967E9" w:rsidRPr="00D1043B">
        <w:t xml:space="preserve">граф таблицы арабскими цифрами </w:t>
      </w:r>
      <w:r w:rsidR="008967E9">
        <w:t>допустима</w:t>
      </w:r>
      <w:r w:rsidR="008967E9" w:rsidRPr="00D1043B">
        <w:t xml:space="preserve"> в тех случаях, когда в тексте документа имеются ссылки на них, при делении таблицы на части, а также при переносе части таблицы на следующую страницу</w:t>
      </w:r>
      <w:r>
        <w:t>;</w:t>
      </w:r>
    </w:p>
    <w:p w:rsidR="000E3749" w:rsidRPr="00D1043B" w:rsidRDefault="000E3749" w:rsidP="008967E9">
      <w:pPr>
        <w:pStyle w:val="3423"/>
      </w:pPr>
      <w:r w:rsidRPr="00D1043B">
        <w:t xml:space="preserve">графу </w:t>
      </w:r>
      <w:r>
        <w:t>«</w:t>
      </w:r>
      <w:r w:rsidRPr="00D1043B">
        <w:t>Номер по порядку</w:t>
      </w:r>
      <w:r>
        <w:t>»</w:t>
      </w:r>
      <w:r w:rsidRPr="00D1043B">
        <w:t xml:space="preserve"> в таблицу включать </w:t>
      </w:r>
      <w:r w:rsidRPr="004B492C">
        <w:t>не допускается</w:t>
      </w:r>
      <w:r>
        <w:t>;</w:t>
      </w:r>
    </w:p>
    <w:p w:rsidR="008967E9" w:rsidRPr="001406E2" w:rsidRDefault="000E3749" w:rsidP="008967E9">
      <w:pPr>
        <w:pStyle w:val="3423"/>
      </w:pPr>
      <w:r>
        <w:t xml:space="preserve">при </w:t>
      </w:r>
      <w:r w:rsidR="008967E9">
        <w:t>необходимости нумерации показателей, параметров или других данных порядковые номера следует указывать в первой графе (боковике) таблицы непосредственно перед их наименованием (в той же ячейке). Перед числовыми значениями величин и обозначением типов, марок и</w:t>
      </w:r>
      <w:r w:rsidR="007744A9">
        <w:t> </w:t>
      </w:r>
      <w:r w:rsidR="008967E9">
        <w:t>т.</w:t>
      </w:r>
      <w:r w:rsidR="007744A9">
        <w:t> </w:t>
      </w:r>
      <w:r w:rsidR="008967E9">
        <w:t>п. порядковые номера не проставляют.</w:t>
      </w:r>
    </w:p>
    <w:p w:rsidR="008967E9" w:rsidRPr="00954AD9" w:rsidRDefault="008967E9" w:rsidP="008967E9">
      <w:pPr>
        <w:pStyle w:val="341"/>
      </w:pPr>
      <w:r>
        <w:t xml:space="preserve">При отсутствии данных в </w:t>
      </w:r>
      <w:r w:rsidR="007744A9">
        <w:t xml:space="preserve">ячейке </w:t>
      </w:r>
      <w:r>
        <w:t>таблиц</w:t>
      </w:r>
      <w:r w:rsidR="007744A9">
        <w:t>ы</w:t>
      </w:r>
      <w:r>
        <w:t xml:space="preserve"> </w:t>
      </w:r>
      <w:r w:rsidR="007744A9">
        <w:t>ставят</w:t>
      </w:r>
      <w:r>
        <w:t xml:space="preserve"> прочерк (тире).</w:t>
      </w:r>
    </w:p>
    <w:p w:rsidR="008967E9" w:rsidRPr="00555F8A" w:rsidRDefault="008967E9" w:rsidP="008967E9">
      <w:pPr>
        <w:pStyle w:val="34ffff2"/>
      </w:pPr>
      <w:r>
        <w:t>Правила оформления следующих табличных объектов:</w:t>
      </w:r>
    </w:p>
    <w:p w:rsidR="008967E9" w:rsidRPr="00555F8A" w:rsidRDefault="008967E9" w:rsidP="000471AB">
      <w:pPr>
        <w:pStyle w:val="3413"/>
      </w:pPr>
      <w:r>
        <w:t>числовых показателей физических величин;</w:t>
      </w:r>
    </w:p>
    <w:p w:rsidR="008967E9" w:rsidRPr="00555F8A" w:rsidRDefault="008967E9" w:rsidP="008967E9">
      <w:pPr>
        <w:pStyle w:val="3413"/>
      </w:pPr>
      <w:r>
        <w:t>единиц физических величин;</w:t>
      </w:r>
    </w:p>
    <w:p w:rsidR="008967E9" w:rsidRDefault="008967E9" w:rsidP="008967E9">
      <w:pPr>
        <w:pStyle w:val="3413"/>
      </w:pPr>
      <w:r>
        <w:t>сокращения текста заголовков и подзаголовков граф;</w:t>
      </w:r>
    </w:p>
    <w:p w:rsidR="008967E9" w:rsidRPr="00555F8A" w:rsidRDefault="008967E9" w:rsidP="008967E9">
      <w:pPr>
        <w:pStyle w:val="3413"/>
      </w:pPr>
      <w:r>
        <w:t>показателей с одним и тем же буквенным обозначением;</w:t>
      </w:r>
    </w:p>
    <w:p w:rsidR="008967E9" w:rsidRDefault="008967E9" w:rsidP="008967E9">
      <w:pPr>
        <w:pStyle w:val="3413"/>
      </w:pPr>
      <w:r>
        <w:t>последовательных интервалов чисел;</w:t>
      </w:r>
    </w:p>
    <w:p w:rsidR="008967E9" w:rsidRPr="007B6304" w:rsidRDefault="008967E9" w:rsidP="008967E9">
      <w:pPr>
        <w:pStyle w:val="3413"/>
      </w:pPr>
      <w:r>
        <w:t>ограничительных слова «более», «не более», «менее», «не менее» и др.;</w:t>
      </w:r>
    </w:p>
    <w:p w:rsidR="008967E9" w:rsidRPr="00D73E2F" w:rsidRDefault="008967E9" w:rsidP="008967E9">
      <w:pPr>
        <w:pStyle w:val="3413"/>
      </w:pPr>
      <w:r>
        <w:t>правил замены повторяющихся слов или символов кавычками,</w:t>
      </w:r>
    </w:p>
    <w:p w:rsidR="008967E9" w:rsidRDefault="000E3749" w:rsidP="008967E9">
      <w:pPr>
        <w:pStyle w:val="34b"/>
      </w:pPr>
      <w:r>
        <w:t>см. в ГОСТ 2.105-2019, п. 6</w:t>
      </w:r>
      <w:r w:rsidRPr="00A02471">
        <w:t>.</w:t>
      </w:r>
      <w:r>
        <w:t>8</w:t>
      </w:r>
      <w:r w:rsidR="008967E9">
        <w:t>.</w:t>
      </w:r>
    </w:p>
    <w:p w:rsidR="008967E9" w:rsidRPr="007043E1" w:rsidRDefault="008967E9" w:rsidP="000E3749">
      <w:pPr>
        <w:pStyle w:val="34b"/>
      </w:pPr>
      <w:r>
        <w:t>Дополнительную информацию об оформлении таблиц см. в разделе </w:t>
      </w:r>
      <w:r>
        <w:fldChar w:fldCharType="begin"/>
      </w:r>
      <w:r>
        <w:instrText xml:space="preserve"> REF _Ref398169990 \r \h </w:instrText>
      </w:r>
      <w:r>
        <w:fldChar w:fldCharType="separate"/>
      </w:r>
      <w:r w:rsidR="00B61B63">
        <w:t>7.7</w:t>
      </w:r>
      <w:r>
        <w:fldChar w:fldCharType="end"/>
      </w:r>
      <w:r>
        <w:t>.</w:t>
      </w:r>
    </w:p>
    <w:p w:rsidR="008967E9" w:rsidRDefault="005B6132" w:rsidP="005B6132">
      <w:pPr>
        <w:pStyle w:val="2"/>
      </w:pPr>
      <w:bookmarkStart w:id="55" w:name="_Ref398189009"/>
      <w:bookmarkStart w:id="56" w:name="_Toc398346484"/>
      <w:bookmarkStart w:id="57" w:name="_Toc134830089"/>
      <w:r>
        <w:lastRenderedPageBreak/>
        <w:t>Указания по</w:t>
      </w:r>
      <w:r w:rsidR="008967E9">
        <w:t xml:space="preserve"> оформлению приложений</w:t>
      </w:r>
      <w:bookmarkEnd w:id="55"/>
      <w:bookmarkEnd w:id="56"/>
      <w:bookmarkEnd w:id="57"/>
    </w:p>
    <w:p w:rsidR="008967E9" w:rsidRPr="00CD4FC2" w:rsidRDefault="008967E9" w:rsidP="008967E9">
      <w:pPr>
        <w:pStyle w:val="34ff8"/>
      </w:pPr>
      <w:r w:rsidRPr="00CE08ED">
        <w:t>Приложения</w:t>
      </w:r>
      <w:r>
        <w:t xml:space="preserve"> оформляют согласно следующим правилам (</w:t>
      </w:r>
      <w:r w:rsidR="00B31976">
        <w:t>ГОСТ 2.105-2019, п. 6</w:t>
      </w:r>
      <w:r w:rsidR="00B31976" w:rsidRPr="00A02471">
        <w:t>.</w:t>
      </w:r>
      <w:r w:rsidRPr="00D1043B">
        <w:t>3</w:t>
      </w:r>
      <w:r>
        <w:t>):</w:t>
      </w:r>
    </w:p>
    <w:p w:rsidR="008967E9" w:rsidRDefault="008967E9" w:rsidP="00FE3805">
      <w:pPr>
        <w:pStyle w:val="341"/>
        <w:numPr>
          <w:ilvl w:val="0"/>
          <w:numId w:val="25"/>
        </w:numPr>
      </w:pPr>
      <w:r>
        <w:t>Приложение оформляют как продолжение данного документа на последующих его листах или выпускают в виде самостоятельного документа.</w:t>
      </w:r>
    </w:p>
    <w:p w:rsidR="008967E9" w:rsidRDefault="008967E9" w:rsidP="008967E9">
      <w:pPr>
        <w:pStyle w:val="341"/>
      </w:pPr>
      <w:r>
        <w:t>Приложения могут быть обязательными и информационными.</w:t>
      </w:r>
      <w:r w:rsidRPr="00CD4FC2">
        <w:t xml:space="preserve"> </w:t>
      </w:r>
      <w:r>
        <w:t>Информационные приложения могут быть рекомендуемого или справочного характера.</w:t>
      </w:r>
    </w:p>
    <w:p w:rsidR="008967E9" w:rsidRPr="003F2A3F" w:rsidRDefault="008967E9" w:rsidP="008967E9">
      <w:pPr>
        <w:pStyle w:val="341"/>
      </w:pPr>
      <w:r>
        <w:t>Ссылки на приложения:</w:t>
      </w:r>
    </w:p>
    <w:p w:rsidR="008967E9" w:rsidRPr="003F2A3F" w:rsidRDefault="00D1180E" w:rsidP="008967E9">
      <w:pPr>
        <w:pStyle w:val="3423"/>
      </w:pPr>
      <w:r>
        <w:t xml:space="preserve">в </w:t>
      </w:r>
      <w:r w:rsidR="008967E9">
        <w:t xml:space="preserve">тексте документа на все приложения </w:t>
      </w:r>
      <w:r w:rsidR="00340A2D">
        <w:t xml:space="preserve">приводят </w:t>
      </w:r>
      <w:r w:rsidR="008967E9">
        <w:t>ссылки</w:t>
      </w:r>
      <w:r>
        <w:t>;</w:t>
      </w:r>
    </w:p>
    <w:p w:rsidR="008967E9" w:rsidRPr="003F2A3F" w:rsidRDefault="00D1180E" w:rsidP="008967E9">
      <w:pPr>
        <w:pStyle w:val="3423"/>
      </w:pPr>
      <w:r>
        <w:t xml:space="preserve">степень </w:t>
      </w:r>
      <w:r w:rsidR="008967E9">
        <w:t>обязательности приложений при ссылках не указывают.</w:t>
      </w:r>
    </w:p>
    <w:p w:rsidR="008967E9" w:rsidRDefault="008967E9" w:rsidP="008967E9">
      <w:pPr>
        <w:pStyle w:val="341"/>
      </w:pPr>
      <w:r>
        <w:t>Приложения располагают в порядке ссылок на них в тексте документа</w:t>
      </w:r>
      <w:r w:rsidR="00D1180E">
        <w:t>.</w:t>
      </w:r>
    </w:p>
    <w:p w:rsidR="008967E9" w:rsidRPr="003F2A3F" w:rsidRDefault="008967E9" w:rsidP="008967E9">
      <w:pPr>
        <w:pStyle w:val="341"/>
      </w:pPr>
      <w:r w:rsidRPr="003F2A3F">
        <w:t>Заголов</w:t>
      </w:r>
      <w:r>
        <w:t>ок</w:t>
      </w:r>
      <w:r w:rsidRPr="003F2A3F">
        <w:t xml:space="preserve"> приложения</w:t>
      </w:r>
      <w:r>
        <w:t>: приложение начинают с новой страницы,</w:t>
      </w:r>
      <w:r w:rsidRPr="003F2A3F">
        <w:t xml:space="preserve"> </w:t>
      </w:r>
      <w:r>
        <w:t>его заголовок состоит из 3х строк:</w:t>
      </w:r>
    </w:p>
    <w:p w:rsidR="008967E9" w:rsidRPr="003F2A3F" w:rsidRDefault="00D1180E" w:rsidP="008967E9">
      <w:pPr>
        <w:pStyle w:val="3423"/>
      </w:pPr>
      <w:r>
        <w:t xml:space="preserve">в </w:t>
      </w:r>
      <w:r w:rsidR="008967E9">
        <w:t xml:space="preserve">первой строке посередине страницы, симметрично относительно текста, </w:t>
      </w:r>
      <w:r w:rsidR="008967E9" w:rsidRPr="003F2A3F">
        <w:t>указыва</w:t>
      </w:r>
      <w:r w:rsidR="008967E9">
        <w:t>ют</w:t>
      </w:r>
      <w:r w:rsidR="008967E9" w:rsidRPr="003F2A3F">
        <w:t xml:space="preserve"> </w:t>
      </w:r>
      <w:r w:rsidR="008967E9">
        <w:t>слов</w:t>
      </w:r>
      <w:r w:rsidR="008967E9" w:rsidRPr="003F2A3F">
        <w:t>о</w:t>
      </w:r>
      <w:r w:rsidR="008967E9">
        <w:t xml:space="preserve"> </w:t>
      </w:r>
      <w:r w:rsidR="008967E9" w:rsidRPr="003F2A3F">
        <w:t>«</w:t>
      </w:r>
      <w:r w:rsidR="008967E9">
        <w:t>Приложение</w:t>
      </w:r>
      <w:r w:rsidR="008967E9" w:rsidRPr="003F2A3F">
        <w:t xml:space="preserve">» </w:t>
      </w:r>
      <w:r>
        <w:t>с прописной буквы</w:t>
      </w:r>
      <w:r w:rsidRPr="003F2A3F">
        <w:t>.</w:t>
      </w:r>
      <w:r>
        <w:t xml:space="preserve"> </w:t>
      </w:r>
      <w:proofErr w:type="gramStart"/>
      <w:r w:rsidR="008967E9">
        <w:t xml:space="preserve">После слова </w:t>
      </w:r>
      <w:r w:rsidR="008967E9" w:rsidRPr="003F2A3F">
        <w:t>«</w:t>
      </w:r>
      <w:r w:rsidR="008967E9">
        <w:t>Приложение</w:t>
      </w:r>
      <w:r w:rsidR="008967E9" w:rsidRPr="003F2A3F">
        <w:t>»</w:t>
      </w:r>
      <w:r w:rsidR="008967E9">
        <w:t xml:space="preserve"> следует буква, обозначающая его последовательность </w:t>
      </w:r>
      <w:r w:rsidR="008967E9" w:rsidRPr="003F2A3F">
        <w:t>(номер приложения)</w:t>
      </w:r>
      <w:r>
        <w:t>;</w:t>
      </w:r>
      <w:proofErr w:type="gramEnd"/>
    </w:p>
    <w:p w:rsidR="008967E9" w:rsidRDefault="00D1180E" w:rsidP="008967E9">
      <w:pPr>
        <w:pStyle w:val="3423"/>
      </w:pPr>
      <w:r>
        <w:t>во</w:t>
      </w:r>
      <w:r w:rsidRPr="003F2A3F">
        <w:t xml:space="preserve"> </w:t>
      </w:r>
      <w:r w:rsidR="008967E9">
        <w:t>второй</w:t>
      </w:r>
      <w:r w:rsidR="008967E9" w:rsidRPr="003F2A3F">
        <w:t xml:space="preserve"> строке в скобках</w:t>
      </w:r>
      <w:r w:rsidR="008967E9">
        <w:t xml:space="preserve"> указывают тип приложения (для обязательного приложения пишут слово </w:t>
      </w:r>
      <w:r w:rsidR="008967E9" w:rsidRPr="003F2A3F">
        <w:t>«</w:t>
      </w:r>
      <w:r w:rsidR="008967E9">
        <w:t>обязательное</w:t>
      </w:r>
      <w:r w:rsidR="008967E9" w:rsidRPr="003F2A3F">
        <w:t>»</w:t>
      </w:r>
      <w:r w:rsidR="008967E9">
        <w:t xml:space="preserve">, для информационного — </w:t>
      </w:r>
      <w:r w:rsidR="008967E9" w:rsidRPr="003F2A3F">
        <w:t>«</w:t>
      </w:r>
      <w:r w:rsidR="008967E9">
        <w:t>рекомендуемое</w:t>
      </w:r>
      <w:r w:rsidR="008967E9" w:rsidRPr="003F2A3F">
        <w:t>»</w:t>
      </w:r>
      <w:r w:rsidR="008967E9">
        <w:t xml:space="preserve"> или </w:t>
      </w:r>
      <w:r w:rsidR="008967E9" w:rsidRPr="003F2A3F">
        <w:t>«</w:t>
      </w:r>
      <w:r w:rsidR="008967E9">
        <w:t>справочное</w:t>
      </w:r>
      <w:r w:rsidR="008967E9" w:rsidRPr="003F2A3F">
        <w:t>»</w:t>
      </w:r>
      <w:r w:rsidR="008967E9">
        <w:t>)</w:t>
      </w:r>
      <w:r>
        <w:t>;</w:t>
      </w:r>
    </w:p>
    <w:p w:rsidR="008967E9" w:rsidRDefault="00D1180E" w:rsidP="008967E9">
      <w:pPr>
        <w:pStyle w:val="3423"/>
      </w:pPr>
      <w:r>
        <w:t xml:space="preserve">в </w:t>
      </w:r>
      <w:r w:rsidR="008967E9">
        <w:t>третьей строке располагают заголовок приложения (название), который записывают симметрично относительно текста с прописной буквы.</w:t>
      </w:r>
    </w:p>
    <w:p w:rsidR="008967E9" w:rsidRPr="002A01D3" w:rsidRDefault="008967E9" w:rsidP="00073C2B">
      <w:pPr>
        <w:pStyle w:val="341"/>
        <w:keepNext/>
      </w:pPr>
      <w:r>
        <w:t>Нумерация приложений:</w:t>
      </w:r>
    </w:p>
    <w:p w:rsidR="008967E9" w:rsidRPr="00CD4FC2" w:rsidRDefault="00A72103" w:rsidP="008967E9">
      <w:pPr>
        <w:pStyle w:val="3423"/>
      </w:pPr>
      <w:r>
        <w:t xml:space="preserve">приложения </w:t>
      </w:r>
      <w:r w:rsidR="008967E9">
        <w:t xml:space="preserve">обозначают </w:t>
      </w:r>
      <w:r>
        <w:t xml:space="preserve">прописными </w:t>
      </w:r>
      <w:r w:rsidR="008967E9">
        <w:t>буквами русского алфавита, начиная с А, за исключением букв Ё,</w:t>
      </w:r>
      <w:r w:rsidR="008967E9" w:rsidRPr="00CD4FC2">
        <w:t xml:space="preserve"> </w:t>
      </w:r>
      <w:r w:rsidR="008967E9">
        <w:t xml:space="preserve">3, Й, О, Ч, Ь, </w:t>
      </w:r>
      <w:proofErr w:type="gramStart"/>
      <w:r w:rsidR="008967E9">
        <w:t>Ы</w:t>
      </w:r>
      <w:proofErr w:type="gramEnd"/>
      <w:r w:rsidR="008967E9">
        <w:t>, Ъ</w:t>
      </w:r>
      <w:r>
        <w:t>;</w:t>
      </w:r>
    </w:p>
    <w:p w:rsidR="008967E9" w:rsidRDefault="00A72103" w:rsidP="008967E9">
      <w:pPr>
        <w:pStyle w:val="3423"/>
      </w:pPr>
      <w:r>
        <w:t xml:space="preserve">допустимо </w:t>
      </w:r>
      <w:r w:rsidR="008967E9">
        <w:t>обозначение приложений буквами латинского алфавита, за исключением букв I и</w:t>
      </w:r>
      <w:proofErr w:type="gramStart"/>
      <w:r w:rsidR="008967E9">
        <w:t xml:space="preserve"> О</w:t>
      </w:r>
      <w:proofErr w:type="gramEnd"/>
      <w:r>
        <w:t>;</w:t>
      </w:r>
    </w:p>
    <w:p w:rsidR="008967E9" w:rsidRDefault="00A72103" w:rsidP="008967E9">
      <w:pPr>
        <w:pStyle w:val="3423"/>
      </w:pPr>
      <w:r>
        <w:t xml:space="preserve">в </w:t>
      </w:r>
      <w:r w:rsidR="008967E9">
        <w:t>случае полного использования букв русского и латинского алфавитов допустимо обозначать приложения арабскими цифрами</w:t>
      </w:r>
      <w:r>
        <w:t>;</w:t>
      </w:r>
    </w:p>
    <w:p w:rsidR="008967E9" w:rsidRDefault="00A72103" w:rsidP="008967E9">
      <w:pPr>
        <w:pStyle w:val="3423"/>
      </w:pPr>
      <w:r>
        <w:t xml:space="preserve">если </w:t>
      </w:r>
      <w:r w:rsidR="008967E9">
        <w:t>в документе одно приложение, его обозначают «Приложение</w:t>
      </w:r>
      <w:proofErr w:type="gramStart"/>
      <w:r w:rsidR="008967E9">
        <w:t xml:space="preserve"> А</w:t>
      </w:r>
      <w:proofErr w:type="gramEnd"/>
      <w:r w:rsidR="008967E9">
        <w:t>».</w:t>
      </w:r>
    </w:p>
    <w:p w:rsidR="008967E9" w:rsidRDefault="008967E9" w:rsidP="008967E9">
      <w:pPr>
        <w:pStyle w:val="341"/>
      </w:pPr>
      <w:r>
        <w:t xml:space="preserve">Текст каждого приложения, при необходимости, </w:t>
      </w:r>
      <w:r w:rsidR="00EC73B1">
        <w:t>разделяют</w:t>
      </w:r>
      <w:r>
        <w:t xml:space="preserve"> на разделы, подразделы, пункты, подпункты, которые нумеруют в пределах каждого приложения. Перед номером ставят обозначение этого приложения</w:t>
      </w:r>
      <w:r w:rsidR="00A72103">
        <w:t>, например: А.1, Б.4.1.2.</w:t>
      </w:r>
    </w:p>
    <w:p w:rsidR="008967E9" w:rsidRDefault="008967E9" w:rsidP="008967E9">
      <w:pPr>
        <w:pStyle w:val="341"/>
      </w:pPr>
      <w:r>
        <w:t xml:space="preserve">Приложения </w:t>
      </w:r>
      <w:r w:rsidR="00340A2D">
        <w:t>имеют</w:t>
      </w:r>
      <w:r>
        <w:t xml:space="preserve"> общую с остальной частью документа сквозную нумерацию страниц.</w:t>
      </w:r>
    </w:p>
    <w:p w:rsidR="008967E9" w:rsidRDefault="008967E9" w:rsidP="008967E9">
      <w:pPr>
        <w:pStyle w:val="341"/>
      </w:pPr>
      <w:r>
        <w:lastRenderedPageBreak/>
        <w:t xml:space="preserve">Все приложения </w:t>
      </w:r>
      <w:r w:rsidR="00F91A6A">
        <w:t>перечисляют</w:t>
      </w:r>
      <w:r>
        <w:t xml:space="preserve"> в содержании документа (при наличии) с указанием их </w:t>
      </w:r>
      <w:r w:rsidR="00A72103">
        <w:t xml:space="preserve">обозначений </w:t>
      </w:r>
      <w:r>
        <w:t>и заголовков.</w:t>
      </w:r>
    </w:p>
    <w:p w:rsidR="008967E9" w:rsidRPr="00353374" w:rsidRDefault="008967E9" w:rsidP="008967E9">
      <w:pPr>
        <w:pStyle w:val="341"/>
      </w:pPr>
      <w:r>
        <w:t>Приложения, выпускаемые в виде самостоятельного документа, оформляют по общим правилам:</w:t>
      </w:r>
    </w:p>
    <w:p w:rsidR="008967E9" w:rsidRDefault="00151FAD" w:rsidP="008967E9">
      <w:pPr>
        <w:pStyle w:val="3423"/>
      </w:pPr>
      <w:r>
        <w:t xml:space="preserve">приложениям </w:t>
      </w:r>
      <w:r w:rsidR="008967E9">
        <w:t xml:space="preserve">или книгам, выпущенным в виде самостоятельного документа, обозначение присваивают как части документа с указанием в коде документа </w:t>
      </w:r>
      <w:r>
        <w:t>их</w:t>
      </w:r>
      <w:r w:rsidR="008967E9">
        <w:t xml:space="preserve"> порядкового номера</w:t>
      </w:r>
      <w:r>
        <w:t>;</w:t>
      </w:r>
    </w:p>
    <w:p w:rsidR="00151FAD" w:rsidRPr="00353374" w:rsidRDefault="00151FAD" w:rsidP="008967E9">
      <w:pPr>
        <w:pStyle w:val="3423"/>
      </w:pPr>
      <w:r>
        <w:t xml:space="preserve">при необходимости приложение может иметь </w:t>
      </w:r>
      <w:r w:rsidRPr="00353374">
        <w:t>«</w:t>
      </w:r>
      <w:r>
        <w:t>Содержание;</w:t>
      </w:r>
    </w:p>
    <w:p w:rsidR="008967E9" w:rsidRPr="00D1043B" w:rsidRDefault="00151FAD" w:rsidP="008967E9">
      <w:pPr>
        <w:pStyle w:val="3423"/>
      </w:pPr>
      <w:r>
        <w:t xml:space="preserve">если </w:t>
      </w:r>
      <w:r w:rsidR="008967E9">
        <w:t>приложение или книга имеют титульный лист, то на нем под наименованием документа указывают слово «Приложение» и его обозначение в случае двух и более приложений, например «Приложение</w:t>
      </w:r>
      <w:proofErr w:type="gramStart"/>
      <w:r w:rsidR="008967E9">
        <w:t> Б</w:t>
      </w:r>
      <w:proofErr w:type="gramEnd"/>
      <w:r w:rsidR="008967E9">
        <w:t>» или «Книга» и ее порядковый номер, например «Книга 6».</w:t>
      </w:r>
    </w:p>
    <w:p w:rsidR="00A72103" w:rsidRDefault="00A72103" w:rsidP="00A72103">
      <w:pPr>
        <w:pStyle w:val="341"/>
      </w:pPr>
      <w:r>
        <w:t>Приложения, как правило, выполняют на листах формата А</w:t>
      </w:r>
      <w:proofErr w:type="gramStart"/>
      <w:r>
        <w:t>4</w:t>
      </w:r>
      <w:proofErr w:type="gramEnd"/>
      <w:r>
        <w:t>. Допускается оформлять приложения на листах формата АЗ, А</w:t>
      </w:r>
      <w:proofErr w:type="gramStart"/>
      <w:r>
        <w:t>4</w:t>
      </w:r>
      <w:proofErr w:type="gramEnd"/>
      <w:r>
        <w:t>*3, А4*4. А</w:t>
      </w:r>
      <w:proofErr w:type="gramStart"/>
      <w:r>
        <w:t>2</w:t>
      </w:r>
      <w:proofErr w:type="gramEnd"/>
      <w:r>
        <w:t xml:space="preserve"> и А1 по ГОСТ 2.301.</w:t>
      </w:r>
    </w:p>
    <w:p w:rsidR="008967E9" w:rsidRDefault="008967E9" w:rsidP="008967E9">
      <w:pPr>
        <w:pStyle w:val="34b"/>
      </w:pPr>
      <w:r>
        <w:t>Дополнительную информацию об оформлении приложений см. в разделе </w:t>
      </w:r>
      <w:r>
        <w:fldChar w:fldCharType="begin"/>
      </w:r>
      <w:r>
        <w:instrText xml:space="preserve"> REF _Ref398170005 \r \h </w:instrText>
      </w:r>
      <w:r>
        <w:fldChar w:fldCharType="separate"/>
      </w:r>
      <w:r w:rsidR="00B61B63">
        <w:t>7.10</w:t>
      </w:r>
      <w:r>
        <w:fldChar w:fldCharType="end"/>
      </w:r>
      <w:r>
        <w:t>.</w:t>
      </w:r>
    </w:p>
    <w:p w:rsidR="008967E9" w:rsidRDefault="005B6132" w:rsidP="005B6132">
      <w:pPr>
        <w:pStyle w:val="2"/>
      </w:pPr>
      <w:bookmarkStart w:id="58" w:name="_Toc398346485"/>
      <w:bookmarkStart w:id="59" w:name="_Toc134830090"/>
      <w:r>
        <w:t xml:space="preserve">Указания по </w:t>
      </w:r>
      <w:r w:rsidR="008967E9">
        <w:t>оформлению листа утверждения и</w:t>
      </w:r>
      <w:r w:rsidR="000C586B">
        <w:t> </w:t>
      </w:r>
      <w:r w:rsidR="008967E9">
        <w:t>титульного листа</w:t>
      </w:r>
      <w:bookmarkEnd w:id="58"/>
      <w:bookmarkEnd w:id="59"/>
    </w:p>
    <w:p w:rsidR="008967E9" w:rsidRPr="00CA1046" w:rsidRDefault="008967E9" w:rsidP="008967E9">
      <w:pPr>
        <w:pStyle w:val="34ff8"/>
      </w:pPr>
      <w:r w:rsidRPr="00D73E2F">
        <w:rPr>
          <w:rStyle w:val="34ff9"/>
        </w:rPr>
        <w:t>Лист утверждения</w:t>
      </w:r>
      <w:r>
        <w:t xml:space="preserve"> (ЛУ) оформляют согласно следующим правилам (</w:t>
      </w:r>
      <w:r w:rsidR="006D1408">
        <w:t>ГОСТ 2.105-2019, п. 8</w:t>
      </w:r>
      <w:r>
        <w:t>):</w:t>
      </w:r>
    </w:p>
    <w:p w:rsidR="008967E9" w:rsidRPr="00D73E2F" w:rsidRDefault="008967E9" w:rsidP="00FE3805">
      <w:pPr>
        <w:pStyle w:val="341"/>
        <w:keepNext/>
        <w:numPr>
          <w:ilvl w:val="0"/>
          <w:numId w:val="26"/>
        </w:numPr>
      </w:pPr>
      <w:r>
        <w:t>Выпуск ЛУ:</w:t>
      </w:r>
    </w:p>
    <w:p w:rsidR="008967E9" w:rsidRPr="00D73E2F" w:rsidRDefault="008967E9" w:rsidP="00A1086C">
      <w:pPr>
        <w:pStyle w:val="342"/>
      </w:pPr>
      <w:r>
        <w:t>ЛУ выпускают:</w:t>
      </w:r>
    </w:p>
    <w:p w:rsidR="008967E9" w:rsidRPr="00D73E2F" w:rsidRDefault="006D1408" w:rsidP="006D1408">
      <w:pPr>
        <w:pStyle w:val="3432"/>
      </w:pPr>
      <w:r>
        <w:t>для одного документа</w:t>
      </w:r>
      <w:r w:rsidR="008967E9">
        <w:t>;</w:t>
      </w:r>
    </w:p>
    <w:p w:rsidR="008967E9" w:rsidRPr="00D73E2F" w:rsidRDefault="006D1408" w:rsidP="008967E9">
      <w:pPr>
        <w:pStyle w:val="3432"/>
      </w:pPr>
      <w:r>
        <w:t>для нескольких документов</w:t>
      </w:r>
      <w:r w:rsidR="008967E9">
        <w:t>;</w:t>
      </w:r>
    </w:p>
    <w:p w:rsidR="008967E9" w:rsidRPr="00D73E2F" w:rsidRDefault="006D1408" w:rsidP="008967E9">
      <w:pPr>
        <w:pStyle w:val="3432"/>
      </w:pPr>
      <w:r>
        <w:t>для альбома документов или комплекта документов</w:t>
      </w:r>
      <w:r w:rsidR="008967E9">
        <w:t>.</w:t>
      </w:r>
    </w:p>
    <w:p w:rsidR="008967E9" w:rsidRPr="00CA1046" w:rsidRDefault="008967E9" w:rsidP="00A1086C">
      <w:pPr>
        <w:pStyle w:val="342"/>
      </w:pPr>
      <w:r>
        <w:t>Допустимо выпускать ЛУ на отдельную часть или несколько частей документа</w:t>
      </w:r>
      <w:r w:rsidRPr="00D73E2F">
        <w:t>.</w:t>
      </w:r>
    </w:p>
    <w:p w:rsidR="008967E9" w:rsidRPr="003B05A6" w:rsidRDefault="008967E9" w:rsidP="00A1086C">
      <w:pPr>
        <w:pStyle w:val="342"/>
      </w:pPr>
      <w:r>
        <w:t>ЛУ является частью документа или его выпускают как отдельный документ.</w:t>
      </w:r>
    </w:p>
    <w:p w:rsidR="008967E9" w:rsidRDefault="008967E9" w:rsidP="008967E9">
      <w:pPr>
        <w:pStyle w:val="341"/>
      </w:pPr>
      <w:r w:rsidRPr="003B05A6">
        <w:t>В случае выпуска ЛУ на несколько документов ниже подписей указывают обозначение документов, на которые распространяется данный ЛУ.</w:t>
      </w:r>
    </w:p>
    <w:p w:rsidR="003A712A" w:rsidRDefault="002E22A3" w:rsidP="003A712A">
      <w:pPr>
        <w:pStyle w:val="341"/>
      </w:pPr>
      <w:r>
        <w:t>Обозначение ЛУ состоит из обозначения документа, к которому он относится, с добавлением через дефис кода ЛУ, например. ХХХХ</w:t>
      </w:r>
      <w:proofErr w:type="gramStart"/>
      <w:r>
        <w:t>.Х</w:t>
      </w:r>
      <w:proofErr w:type="gramEnd"/>
      <w:r>
        <w:t>ХХХХХ.ХХХТУ-ЛУ.</w:t>
      </w:r>
    </w:p>
    <w:p w:rsidR="003A712A" w:rsidRDefault="003A712A" w:rsidP="003A712A">
      <w:pPr>
        <w:pStyle w:val="341"/>
      </w:pPr>
      <w:r>
        <w:t>Если ЛУ выпускается для альбома документов, ему присваивают обозначение одного из этих документов с добавлением через дефис кода ЛУ и записывают в опись альбома первым.</w:t>
      </w:r>
    </w:p>
    <w:p w:rsidR="003A712A" w:rsidRDefault="003A712A" w:rsidP="003A712A">
      <w:pPr>
        <w:pStyle w:val="341"/>
      </w:pPr>
      <w:r>
        <w:lastRenderedPageBreak/>
        <w:t>Если ЛУ выпускается для нескольких документов, ему присваивают обозначение одного из этих документов с добавлением через дефис кода ЛУ и записывают в спецификацию, в которую входит этот документ.</w:t>
      </w:r>
    </w:p>
    <w:p w:rsidR="003A712A" w:rsidRPr="003A712A" w:rsidRDefault="003A712A" w:rsidP="003A712A">
      <w:pPr>
        <w:pStyle w:val="341"/>
      </w:pPr>
      <w:r w:rsidRPr="003A712A">
        <w:t>Если ЛУ выпускается для комплекта документов, ему присваивают обозначение спецификации с добавлением кода ЛУ и записывают в спецификацию в раздел «Документация» первым.</w:t>
      </w:r>
    </w:p>
    <w:p w:rsidR="003A712A" w:rsidRPr="003A712A" w:rsidRDefault="003A712A" w:rsidP="003A712A">
      <w:pPr>
        <w:pStyle w:val="341"/>
      </w:pPr>
      <w:r w:rsidRPr="003A712A">
        <w:t>В ведомость эксплуатационных документов, а также в ведомость документов для ремонта ЛУ не включают.</w:t>
      </w:r>
    </w:p>
    <w:p w:rsidR="008967E9" w:rsidRPr="00CA1046" w:rsidRDefault="008967E9" w:rsidP="008967E9">
      <w:pPr>
        <w:pStyle w:val="34ff8"/>
      </w:pPr>
      <w:r w:rsidRPr="005B4155">
        <w:t xml:space="preserve">Титульный лист </w:t>
      </w:r>
      <w:r>
        <w:t>оформляют согласно следующим правилам (</w:t>
      </w:r>
      <w:r w:rsidR="00DD1DD2">
        <w:t>ГОСТ 2.105-2019, п. 8</w:t>
      </w:r>
      <w:r w:rsidRPr="00D73E2F">
        <w:t>)</w:t>
      </w:r>
      <w:r>
        <w:t>:</w:t>
      </w:r>
    </w:p>
    <w:p w:rsidR="008967E9" w:rsidRDefault="008967E9" w:rsidP="00FE3805">
      <w:pPr>
        <w:pStyle w:val="341"/>
        <w:numPr>
          <w:ilvl w:val="0"/>
          <w:numId w:val="27"/>
        </w:numPr>
      </w:pPr>
      <w:r>
        <w:t>Титульный лист является первым листом документа</w:t>
      </w:r>
      <w:r w:rsidRPr="00D73E2F">
        <w:t xml:space="preserve"> </w:t>
      </w:r>
      <w:r>
        <w:t>(при наличии ЛУ титульный лист</w:t>
      </w:r>
      <w:r w:rsidRPr="00C928C5">
        <w:t xml:space="preserve"> </w:t>
      </w:r>
      <w:r>
        <w:t>также считается первой страницей).</w:t>
      </w:r>
    </w:p>
    <w:p w:rsidR="008967E9" w:rsidRPr="00D73E2F" w:rsidRDefault="008967E9" w:rsidP="008967E9">
      <w:pPr>
        <w:pStyle w:val="341"/>
      </w:pPr>
      <w:r>
        <w:t>При утверждении одного или нескольких документов листом утверждения на титульном листе в левом верхнем углу для текстовых документов или над основной надписью для графических документов помещают надпись:</w:t>
      </w:r>
    </w:p>
    <w:p w:rsidR="008967E9" w:rsidRPr="00D73E2F" w:rsidRDefault="008967E9" w:rsidP="00893EC8">
      <w:pPr>
        <w:pStyle w:val="341f0"/>
      </w:pPr>
      <w:r>
        <w:t>«УТВЕРЖДЕН</w:t>
      </w:r>
    </w:p>
    <w:p w:rsidR="008967E9" w:rsidRPr="00725CBA" w:rsidRDefault="008967E9" w:rsidP="00893EC8">
      <w:pPr>
        <w:pStyle w:val="341f0"/>
      </w:pPr>
      <w:r>
        <w:t>A.B.XXX.XX.XX</w:t>
      </w:r>
      <w:r w:rsidRPr="00AB60A3">
        <w:t>.X-X.X-ЛУ</w:t>
      </w:r>
      <w:r>
        <w:t>».</w:t>
      </w:r>
    </w:p>
    <w:p w:rsidR="008967E9" w:rsidRPr="00AB60A3" w:rsidRDefault="008967E9" w:rsidP="00893EC8">
      <w:pPr>
        <w:pStyle w:val="341f0"/>
      </w:pPr>
      <w:r>
        <w:t xml:space="preserve">где </w:t>
      </w:r>
      <w:r>
        <w:rPr>
          <w:rStyle w:val="34ff1"/>
        </w:rPr>
        <w:t>A.B.XXX.XX.XX</w:t>
      </w:r>
      <w:r w:rsidRPr="005B4155">
        <w:rPr>
          <w:rStyle w:val="34ff1"/>
        </w:rPr>
        <w:t>.X-X.X</w:t>
      </w:r>
      <w:r>
        <w:t xml:space="preserve"> — обозначение документа.</w:t>
      </w:r>
    </w:p>
    <w:p w:rsidR="008967E9" w:rsidRPr="00D73E2F" w:rsidRDefault="008967E9" w:rsidP="008967E9">
      <w:pPr>
        <w:pStyle w:val="341"/>
      </w:pPr>
      <w:r>
        <w:t>При отсутствии ЛУ титульный лист содержит:</w:t>
      </w:r>
    </w:p>
    <w:p w:rsidR="008967E9" w:rsidRPr="00D73E2F" w:rsidRDefault="008967E9" w:rsidP="008967E9">
      <w:pPr>
        <w:pStyle w:val="3423"/>
      </w:pPr>
      <w:r w:rsidRPr="00CA1046">
        <w:t>в левой части код по классификатору продукции (например, в Российской Федерации используют код по Общероссийскому классификатору продукции</w:t>
      </w:r>
      <w:r>
        <w:t> </w:t>
      </w:r>
      <w:r w:rsidRPr="00CA1046">
        <w:t xml:space="preserve">— </w:t>
      </w:r>
      <w:r w:rsidR="00E74D9E">
        <w:t>ОКП</w:t>
      </w:r>
      <w:r w:rsidR="00E74D9E" w:rsidRPr="00CA1046">
        <w:t xml:space="preserve"> </w:t>
      </w:r>
      <w:r w:rsidRPr="00CA1046">
        <w:t>— шесть знаков)</w:t>
      </w:r>
      <w:r>
        <w:t>,</w:t>
      </w:r>
    </w:p>
    <w:p w:rsidR="008967E9" w:rsidRPr="00D73E2F" w:rsidRDefault="008967E9" w:rsidP="00B447F4">
      <w:pPr>
        <w:pStyle w:val="3423"/>
      </w:pPr>
      <w:r w:rsidRPr="00AB60A3">
        <w:t xml:space="preserve">в правой части — гриф утверждения, выполняемые по </w:t>
      </w:r>
      <w:r w:rsidR="001D4011" w:rsidRPr="00AB60A3">
        <w:t>ГОСТ</w:t>
      </w:r>
      <w:r w:rsidR="001D4011">
        <w:t> </w:t>
      </w:r>
      <w:proofErr w:type="gramStart"/>
      <w:r w:rsidR="00B447F4">
        <w:t>Р</w:t>
      </w:r>
      <w:proofErr w:type="gramEnd"/>
      <w:r w:rsidR="00B447F4">
        <w:t xml:space="preserve"> 7.0.97</w:t>
      </w:r>
      <w:r>
        <w:t>;</w:t>
      </w:r>
    </w:p>
    <w:p w:rsidR="008967E9" w:rsidRPr="00AB60A3" w:rsidRDefault="008967E9" w:rsidP="008967E9">
      <w:pPr>
        <w:pStyle w:val="3423"/>
      </w:pPr>
      <w:r>
        <w:t xml:space="preserve">в нижней части — </w:t>
      </w:r>
      <w:r w:rsidRPr="00AB60A3">
        <w:t>гриф</w:t>
      </w:r>
      <w:r>
        <w:t>ы согласования</w:t>
      </w:r>
      <w:r w:rsidRPr="00AB60A3">
        <w:t xml:space="preserve">, выполняемые по </w:t>
      </w:r>
      <w:r w:rsidR="001D4011" w:rsidRPr="00AB60A3">
        <w:t>ГОСТ</w:t>
      </w:r>
      <w:r w:rsidR="001D4011">
        <w:t> </w:t>
      </w:r>
      <w:proofErr w:type="gramStart"/>
      <w:r w:rsidR="00B447F4">
        <w:t>Р</w:t>
      </w:r>
      <w:proofErr w:type="gramEnd"/>
      <w:r w:rsidR="00B447F4">
        <w:t xml:space="preserve"> 7.0.97</w:t>
      </w:r>
      <w:r>
        <w:t>.</w:t>
      </w:r>
    </w:p>
    <w:p w:rsidR="008967E9" w:rsidRDefault="008967E9" w:rsidP="008967E9">
      <w:pPr>
        <w:pStyle w:val="34ff8"/>
      </w:pPr>
      <w:r w:rsidRPr="002A01D3">
        <w:t>При большом количестве подписей</w:t>
      </w:r>
      <w:r>
        <w:t xml:space="preserve"> на листе утверждения или титульном листе</w:t>
      </w:r>
      <w:r w:rsidRPr="002A01D3">
        <w:t xml:space="preserve"> выпуск</w:t>
      </w:r>
      <w:r>
        <w:t>ают второй лист</w:t>
      </w:r>
      <w:r w:rsidRPr="002A01D3">
        <w:t>. В этом случае</w:t>
      </w:r>
      <w:r>
        <w:t>:</w:t>
      </w:r>
    </w:p>
    <w:p w:rsidR="008967E9" w:rsidRPr="00D73E2F" w:rsidRDefault="008967E9" w:rsidP="00FE3805">
      <w:pPr>
        <w:pStyle w:val="341"/>
        <w:numPr>
          <w:ilvl w:val="0"/>
          <w:numId w:val="28"/>
        </w:numPr>
      </w:pPr>
      <w:r w:rsidRPr="002A01D3">
        <w:t xml:space="preserve">В конце первого листа указывают: </w:t>
      </w:r>
      <w:r w:rsidRPr="00D73E2F">
        <w:t>«</w:t>
      </w:r>
      <w:r w:rsidRPr="002A01D3">
        <w:t>Продолжение на следующем листе</w:t>
      </w:r>
      <w:r w:rsidRPr="00D73E2F">
        <w:t>».</w:t>
      </w:r>
    </w:p>
    <w:p w:rsidR="008967E9" w:rsidRPr="002A01D3" w:rsidRDefault="008967E9" w:rsidP="00073C2B">
      <w:pPr>
        <w:pStyle w:val="341"/>
        <w:keepNext/>
      </w:pPr>
      <w:r w:rsidRPr="00D73E2F">
        <w:t xml:space="preserve">На втором листе </w:t>
      </w:r>
      <w:r w:rsidRPr="002A01D3">
        <w:t>в верхнем правом углу указывают:</w:t>
      </w:r>
    </w:p>
    <w:p w:rsidR="008967E9" w:rsidRPr="002A01D3" w:rsidRDefault="008967E9" w:rsidP="008967E9">
      <w:pPr>
        <w:pStyle w:val="3423"/>
      </w:pPr>
      <w:r w:rsidRPr="002A01D3">
        <w:t xml:space="preserve">для ЛУ — </w:t>
      </w:r>
      <w:r>
        <w:t>«</w:t>
      </w:r>
      <w:r w:rsidRPr="002A01D3">
        <w:t>Продолжение листа утверждения</w:t>
      </w:r>
      <w:r>
        <w:t>»</w:t>
      </w:r>
    </w:p>
    <w:p w:rsidR="008967E9" w:rsidRPr="002A01D3" w:rsidRDefault="008967E9" w:rsidP="008967E9">
      <w:pPr>
        <w:pStyle w:val="3423"/>
      </w:pPr>
      <w:r w:rsidRPr="002A01D3">
        <w:t xml:space="preserve">для титульного листа — </w:t>
      </w:r>
      <w:r>
        <w:t>«</w:t>
      </w:r>
      <w:r w:rsidRPr="002A01D3">
        <w:t>Продолжение титульного листа</w:t>
      </w:r>
      <w:r>
        <w:t>»</w:t>
      </w:r>
      <w:r w:rsidRPr="002A01D3">
        <w:t>,</w:t>
      </w:r>
    </w:p>
    <w:p w:rsidR="008967E9" w:rsidRDefault="008967E9" w:rsidP="00893EC8">
      <w:pPr>
        <w:pStyle w:val="341f0"/>
      </w:pPr>
      <w:r w:rsidRPr="002A01D3">
        <w:t xml:space="preserve">и далее </w:t>
      </w:r>
      <w:proofErr w:type="gramStart"/>
      <w:r w:rsidRPr="002A01D3">
        <w:t>наимен</w:t>
      </w:r>
      <w:r>
        <w:t>ование</w:t>
      </w:r>
      <w:proofErr w:type="gramEnd"/>
      <w:r>
        <w:t xml:space="preserve"> и обозначение документа.</w:t>
      </w:r>
    </w:p>
    <w:p w:rsidR="008967E9" w:rsidRPr="006F0464" w:rsidRDefault="008967E9" w:rsidP="008967E9">
      <w:pPr>
        <w:pStyle w:val="34b"/>
      </w:pPr>
      <w:r>
        <w:t>Дополнительную информацию об оформлении титульного листа см. в разделе </w:t>
      </w:r>
      <w:r>
        <w:fldChar w:fldCharType="begin"/>
      </w:r>
      <w:r>
        <w:instrText xml:space="preserve"> REF _Ref408983159 \r \h </w:instrText>
      </w:r>
      <w:r>
        <w:fldChar w:fldCharType="separate"/>
      </w:r>
      <w:r w:rsidR="00B61B63">
        <w:t>7.1</w:t>
      </w:r>
      <w:r>
        <w:fldChar w:fldCharType="end"/>
      </w:r>
      <w:r>
        <w:t>.</w:t>
      </w:r>
    </w:p>
    <w:p w:rsidR="008967E9" w:rsidRDefault="008967E9" w:rsidP="00E93207">
      <w:pPr>
        <w:pStyle w:val="34ffff0"/>
      </w:pPr>
    </w:p>
    <w:p w:rsidR="00942D5F" w:rsidRPr="00942D5F" w:rsidRDefault="006A4E24">
      <w:pPr>
        <w:pStyle w:val="1"/>
      </w:pPr>
      <w:bookmarkStart w:id="60" w:name="_Ref398167928"/>
      <w:bookmarkStart w:id="61" w:name="_Toc398346489"/>
      <w:bookmarkStart w:id="62" w:name="_Toc134830091"/>
      <w:r>
        <w:rPr>
          <w:lang w:val="ru-RU"/>
        </w:rPr>
        <w:lastRenderedPageBreak/>
        <w:t>Справочник</w:t>
      </w:r>
      <w:r w:rsidR="00E678B7">
        <w:rPr>
          <w:lang w:val="ru-RU"/>
        </w:rPr>
        <w:t xml:space="preserve"> </w:t>
      </w:r>
      <w:r w:rsidR="00536C72">
        <w:rPr>
          <w:lang w:val="ru-RU"/>
        </w:rPr>
        <w:t xml:space="preserve">по </w:t>
      </w:r>
      <w:r w:rsidR="00942D5F">
        <w:rPr>
          <w:lang w:val="ru-RU"/>
        </w:rPr>
        <w:t>оформлени</w:t>
      </w:r>
      <w:r w:rsidR="00536C72">
        <w:rPr>
          <w:lang w:val="ru-RU"/>
        </w:rPr>
        <w:t>ю</w:t>
      </w:r>
      <w:r w:rsidR="00942D5F">
        <w:rPr>
          <w:lang w:val="ru-RU"/>
        </w:rPr>
        <w:t xml:space="preserve"> документа</w:t>
      </w:r>
      <w:bookmarkEnd w:id="60"/>
      <w:bookmarkEnd w:id="61"/>
      <w:bookmarkEnd w:id="62"/>
    </w:p>
    <w:p w:rsidR="00487438" w:rsidRDefault="00487438" w:rsidP="00942D5F">
      <w:pPr>
        <w:pStyle w:val="2"/>
      </w:pPr>
      <w:bookmarkStart w:id="63" w:name="_Toc398346490"/>
      <w:bookmarkStart w:id="64" w:name="_Ref408983159"/>
      <w:bookmarkStart w:id="65" w:name="_Toc134830092"/>
      <w:bookmarkStart w:id="66" w:name="_Ref398169965"/>
      <w:r>
        <w:t>Оформление титульного листа</w:t>
      </w:r>
      <w:bookmarkEnd w:id="63"/>
      <w:bookmarkEnd w:id="64"/>
      <w:bookmarkEnd w:id="65"/>
    </w:p>
    <w:p w:rsidR="00B46CF7" w:rsidRDefault="0022689A" w:rsidP="0022689A">
      <w:pPr>
        <w:pStyle w:val="34b"/>
        <w:rPr>
          <w:lang w:eastAsia="ru-RU"/>
        </w:rPr>
      </w:pPr>
      <w:r>
        <w:rPr>
          <w:lang w:eastAsia="ru-RU"/>
        </w:rPr>
        <w:t>Титульны</w:t>
      </w:r>
      <w:r w:rsidR="00C15D7E">
        <w:rPr>
          <w:lang w:eastAsia="ru-RU"/>
        </w:rPr>
        <w:t>й лист</w:t>
      </w:r>
      <w:r>
        <w:rPr>
          <w:lang w:eastAsia="ru-RU"/>
        </w:rPr>
        <w:t xml:space="preserve"> документов </w:t>
      </w:r>
      <w:r w:rsidR="00DD6210">
        <w:t xml:space="preserve">оформляют </w:t>
      </w:r>
      <w:r w:rsidR="00327DD5">
        <w:rPr>
          <w:lang w:eastAsia="ru-RU"/>
        </w:rPr>
        <w:t>двумя способами</w:t>
      </w:r>
      <w:r w:rsidR="001265A1">
        <w:rPr>
          <w:lang w:eastAsia="ru-RU"/>
        </w:rPr>
        <w:t>,</w:t>
      </w:r>
      <w:r>
        <w:rPr>
          <w:lang w:eastAsia="ru-RU"/>
        </w:rPr>
        <w:t xml:space="preserve"> в зависимости от отсутствия или наличия листа утверждения.</w:t>
      </w:r>
    </w:p>
    <w:p w:rsidR="001265A1" w:rsidRDefault="0022689A" w:rsidP="0022689A">
      <w:pPr>
        <w:pStyle w:val="34b"/>
        <w:rPr>
          <w:lang w:eastAsia="ru-RU"/>
        </w:rPr>
      </w:pPr>
      <w:r>
        <w:rPr>
          <w:lang w:eastAsia="ru-RU"/>
        </w:rPr>
        <w:t xml:space="preserve">В </w:t>
      </w:r>
      <w:proofErr w:type="gramStart"/>
      <w:r w:rsidR="006A6FC5">
        <w:rPr>
          <w:lang w:eastAsia="ru-RU"/>
        </w:rPr>
        <w:t>мастер-документе</w:t>
      </w:r>
      <w:proofErr w:type="gramEnd"/>
      <w:r w:rsidR="006A6FC5">
        <w:rPr>
          <w:lang w:eastAsia="ru-RU"/>
        </w:rPr>
        <w:t xml:space="preserve"> и </w:t>
      </w:r>
      <w:r w:rsidR="004B6470">
        <w:rPr>
          <w:lang w:eastAsia="ru-RU"/>
        </w:rPr>
        <w:t>пустографках</w:t>
      </w:r>
      <w:r>
        <w:rPr>
          <w:lang w:eastAsia="ru-RU"/>
        </w:rPr>
        <w:t xml:space="preserve"> </w:t>
      </w:r>
      <w:r w:rsidR="00327DD5">
        <w:rPr>
          <w:lang w:eastAsia="ru-RU"/>
        </w:rPr>
        <w:t xml:space="preserve">на </w:t>
      </w:r>
      <w:r>
        <w:rPr>
          <w:lang w:eastAsia="ru-RU"/>
        </w:rPr>
        <w:t>титульн</w:t>
      </w:r>
      <w:r w:rsidR="00327DD5">
        <w:rPr>
          <w:lang w:eastAsia="ru-RU"/>
        </w:rPr>
        <w:t>ом</w:t>
      </w:r>
      <w:r>
        <w:rPr>
          <w:lang w:eastAsia="ru-RU"/>
        </w:rPr>
        <w:t xml:space="preserve"> лист</w:t>
      </w:r>
      <w:r w:rsidR="00327DD5">
        <w:rPr>
          <w:lang w:eastAsia="ru-RU"/>
        </w:rPr>
        <w:t>е</w:t>
      </w:r>
      <w:r>
        <w:rPr>
          <w:lang w:eastAsia="ru-RU"/>
        </w:rPr>
        <w:t xml:space="preserve"> </w:t>
      </w:r>
      <w:r w:rsidR="00327DD5">
        <w:rPr>
          <w:lang w:eastAsia="ru-RU"/>
        </w:rPr>
        <w:t xml:space="preserve">отображены оба варианта </w:t>
      </w:r>
      <w:r>
        <w:rPr>
          <w:lang w:eastAsia="ru-RU"/>
        </w:rPr>
        <w:t>оформлен</w:t>
      </w:r>
      <w:r w:rsidR="00327DD5">
        <w:rPr>
          <w:lang w:eastAsia="ru-RU"/>
        </w:rPr>
        <w:t>ия одновременно.</w:t>
      </w:r>
    </w:p>
    <w:p w:rsidR="0022689A" w:rsidRDefault="0022689A" w:rsidP="001265A1">
      <w:pPr>
        <w:pStyle w:val="34ffff2"/>
      </w:pPr>
      <w:r>
        <w:t>При работе с документо</w:t>
      </w:r>
      <w:r w:rsidR="00C9756D">
        <w:t>м</w:t>
      </w:r>
      <w:r>
        <w:t xml:space="preserve"> </w:t>
      </w:r>
      <w:r w:rsidR="003174C5">
        <w:t xml:space="preserve">следует </w:t>
      </w:r>
      <w:r w:rsidR="00C9756D">
        <w:t>оформить</w:t>
      </w:r>
      <w:r>
        <w:t xml:space="preserve"> титульн</w:t>
      </w:r>
      <w:r w:rsidR="00C9756D">
        <w:t>ый лист</w:t>
      </w:r>
      <w:r>
        <w:t xml:space="preserve"> в соответствии с</w:t>
      </w:r>
      <w:r w:rsidR="001265A1">
        <w:t>о следующими</w:t>
      </w:r>
      <w:r>
        <w:t xml:space="preserve"> требованиями ГОСТ </w:t>
      </w:r>
      <w:r w:rsidR="00843C5F">
        <w:t>2.105-2019</w:t>
      </w:r>
      <w:r w:rsidR="001265A1">
        <w:t>:</w:t>
      </w:r>
    </w:p>
    <w:p w:rsidR="0022689A" w:rsidRPr="00D73E2F" w:rsidRDefault="00A04666" w:rsidP="001265A1">
      <w:pPr>
        <w:pStyle w:val="3413"/>
      </w:pPr>
      <w:proofErr w:type="gramStart"/>
      <w:r>
        <w:t xml:space="preserve">при </w:t>
      </w:r>
      <w:r w:rsidR="0022689A">
        <w:t>наличи</w:t>
      </w:r>
      <w:r w:rsidR="0022558D">
        <w:t>и</w:t>
      </w:r>
      <w:r w:rsidR="0022689A">
        <w:t xml:space="preserve"> листа утверждения </w:t>
      </w:r>
      <w:r w:rsidR="0022558D">
        <w:t xml:space="preserve">в комплекте документации </w:t>
      </w:r>
      <w:r w:rsidR="0022689A">
        <w:t>на титульном листе в левом верхнем углу для текстовых документов</w:t>
      </w:r>
      <w:proofErr w:type="gramEnd"/>
      <w:r w:rsidR="0022689A">
        <w:t xml:space="preserve"> </w:t>
      </w:r>
      <w:r w:rsidR="00625C21">
        <w:t>помещают</w:t>
      </w:r>
      <w:r w:rsidR="0022689A">
        <w:t xml:space="preserve"> надпись:</w:t>
      </w:r>
    </w:p>
    <w:p w:rsidR="001265A1" w:rsidRDefault="001265A1" w:rsidP="00893EC8">
      <w:pPr>
        <w:pStyle w:val="341f0"/>
      </w:pPr>
    </w:p>
    <w:p w:rsidR="0022689A" w:rsidRPr="00D73E2F" w:rsidRDefault="0022689A" w:rsidP="00893EC8">
      <w:pPr>
        <w:pStyle w:val="341f0"/>
      </w:pPr>
      <w:r>
        <w:t>УТВЕРЖДЕН</w:t>
      </w:r>
    </w:p>
    <w:p w:rsidR="0022689A" w:rsidRPr="001265A1" w:rsidRDefault="0022689A" w:rsidP="00893EC8">
      <w:pPr>
        <w:pStyle w:val="341f0"/>
      </w:pPr>
      <w:r>
        <w:t>A.B.XXX.XX.XX</w:t>
      </w:r>
      <w:r w:rsidRPr="00AB60A3">
        <w:t>.X-X.X-ЛУ</w:t>
      </w:r>
    </w:p>
    <w:p w:rsidR="001265A1" w:rsidRPr="001265A1" w:rsidRDefault="001265A1" w:rsidP="00893EC8">
      <w:pPr>
        <w:pStyle w:val="341f0"/>
      </w:pPr>
    </w:p>
    <w:p w:rsidR="0022689A" w:rsidRDefault="0022689A" w:rsidP="00893EC8">
      <w:pPr>
        <w:pStyle w:val="341f0"/>
      </w:pPr>
      <w:r>
        <w:t xml:space="preserve">где </w:t>
      </w:r>
      <w:r>
        <w:rPr>
          <w:rStyle w:val="34ff1"/>
        </w:rPr>
        <w:t>A.B.XXX.XX.XX</w:t>
      </w:r>
      <w:r w:rsidRPr="005B4155">
        <w:rPr>
          <w:rStyle w:val="34ff1"/>
        </w:rPr>
        <w:t>.X-X.X</w:t>
      </w:r>
      <w:r>
        <w:t xml:space="preserve"> — обозначение документа.</w:t>
      </w:r>
    </w:p>
    <w:p w:rsidR="0022689A" w:rsidRPr="0022689A" w:rsidRDefault="0022689A" w:rsidP="00893EC8">
      <w:pPr>
        <w:pStyle w:val="341f0"/>
      </w:pPr>
      <w:r>
        <w:t>Титульный лист в этом случае не содержит гр</w:t>
      </w:r>
      <w:r w:rsidR="001C7952">
        <w:t>и</w:t>
      </w:r>
      <w:r>
        <w:t>ф</w:t>
      </w:r>
      <w:r w:rsidR="001C7952">
        <w:t>ов</w:t>
      </w:r>
      <w:r>
        <w:t xml:space="preserve"> утверждения и согласования</w:t>
      </w:r>
      <w:r w:rsidR="00A04666">
        <w:t>;</w:t>
      </w:r>
    </w:p>
    <w:p w:rsidR="0022689A" w:rsidRPr="00D73E2F" w:rsidRDefault="00A04666" w:rsidP="001265A1">
      <w:pPr>
        <w:pStyle w:val="3413"/>
      </w:pPr>
      <w:r>
        <w:t xml:space="preserve">при </w:t>
      </w:r>
      <w:r w:rsidR="0022689A">
        <w:t xml:space="preserve">отсутствии листа утверждения </w:t>
      </w:r>
      <w:r w:rsidR="0022558D">
        <w:t xml:space="preserve">в комплекте документации </w:t>
      </w:r>
      <w:r w:rsidR="0022689A">
        <w:t>титульный лист содержит:</w:t>
      </w:r>
    </w:p>
    <w:p w:rsidR="0022689A" w:rsidRPr="00D73E2F" w:rsidRDefault="0022689A" w:rsidP="001265A1">
      <w:pPr>
        <w:pStyle w:val="3423"/>
      </w:pPr>
      <w:r w:rsidRPr="00CA1046">
        <w:t>в левой части код по классификатору продукции</w:t>
      </w:r>
      <w:r>
        <w:t>,</w:t>
      </w:r>
    </w:p>
    <w:p w:rsidR="0022689A" w:rsidRPr="00D73E2F" w:rsidRDefault="0022689A" w:rsidP="001265A1">
      <w:pPr>
        <w:pStyle w:val="3423"/>
      </w:pPr>
      <w:r w:rsidRPr="00AB60A3">
        <w:t>в правой части — гриф утверждения</w:t>
      </w:r>
      <w:r>
        <w:t>;</w:t>
      </w:r>
    </w:p>
    <w:p w:rsidR="0022689A" w:rsidRPr="00AB60A3" w:rsidRDefault="0022689A" w:rsidP="001265A1">
      <w:pPr>
        <w:pStyle w:val="3423"/>
      </w:pPr>
      <w:r>
        <w:t xml:space="preserve">в нижней части — </w:t>
      </w:r>
      <w:r w:rsidRPr="00AB60A3">
        <w:t>гриф</w:t>
      </w:r>
      <w:r>
        <w:t>ы согласования.</w:t>
      </w:r>
    </w:p>
    <w:p w:rsidR="0022689A" w:rsidRDefault="0022558D" w:rsidP="00893EC8">
      <w:pPr>
        <w:pStyle w:val="341f0"/>
      </w:pPr>
      <w:r>
        <w:t>Титульный лист в этом случае не содержит надписи</w:t>
      </w:r>
      <w:r w:rsidR="001265A1">
        <w:t>, указанной в предыдущем пункте.</w:t>
      </w:r>
    </w:p>
    <w:p w:rsidR="0022558D" w:rsidRDefault="0022558D" w:rsidP="0022689A">
      <w:pPr>
        <w:pStyle w:val="34b"/>
        <w:rPr>
          <w:lang w:eastAsia="ru-RU"/>
        </w:rPr>
      </w:pPr>
      <w:r>
        <w:rPr>
          <w:lang w:eastAsia="ru-RU"/>
        </w:rPr>
        <w:t xml:space="preserve">Пример титульного листа </w:t>
      </w:r>
      <w:r>
        <w:t>при наличи</w:t>
      </w:r>
      <w:r w:rsidR="004035ED">
        <w:t>и</w:t>
      </w:r>
      <w:r>
        <w:t xml:space="preserve"> листа утверждения </w:t>
      </w:r>
      <w:r>
        <w:rPr>
          <w:lang w:eastAsia="ru-RU"/>
        </w:rPr>
        <w:t>приведен на рисунке </w:t>
      </w:r>
      <w:r w:rsidR="009A43EE">
        <w:rPr>
          <w:lang w:eastAsia="ru-RU"/>
        </w:rPr>
        <w:fldChar w:fldCharType="begin"/>
      </w:r>
      <w:r w:rsidR="009A43EE">
        <w:rPr>
          <w:lang w:eastAsia="ru-RU"/>
        </w:rPr>
        <w:instrText xml:space="preserve"> REF _Ref398339379 \h </w:instrText>
      </w:r>
      <w:r w:rsidR="009A43EE">
        <w:rPr>
          <w:lang w:eastAsia="ru-RU"/>
        </w:rPr>
      </w:r>
      <w:r w:rsidR="009A43EE">
        <w:rPr>
          <w:lang w:eastAsia="ru-RU"/>
        </w:rPr>
        <w:fldChar w:fldCharType="separate"/>
      </w:r>
      <w:r w:rsidR="00B61B63">
        <w:rPr>
          <w:noProof/>
        </w:rPr>
        <w:t>3</w:t>
      </w:r>
      <w:r w:rsidR="009A43EE">
        <w:rPr>
          <w:lang w:eastAsia="ru-RU"/>
        </w:rPr>
        <w:fldChar w:fldCharType="end"/>
      </w:r>
      <w:r>
        <w:rPr>
          <w:lang w:eastAsia="ru-RU"/>
        </w:rPr>
        <w:t>.</w:t>
      </w:r>
    </w:p>
    <w:p w:rsidR="0022558D" w:rsidRPr="0022558D" w:rsidRDefault="0022558D" w:rsidP="0022689A">
      <w:pPr>
        <w:pStyle w:val="34b"/>
        <w:rPr>
          <w:lang w:eastAsia="ru-RU"/>
        </w:rPr>
      </w:pPr>
      <w:r>
        <w:rPr>
          <w:lang w:eastAsia="ru-RU"/>
        </w:rPr>
        <w:t xml:space="preserve">Пример титульного листа </w:t>
      </w:r>
      <w:r w:rsidR="00C71A0B">
        <w:t>при отсутствии</w:t>
      </w:r>
      <w:r>
        <w:t xml:space="preserve"> листа утверждения </w:t>
      </w:r>
      <w:r>
        <w:rPr>
          <w:lang w:eastAsia="ru-RU"/>
        </w:rPr>
        <w:t>приведен на рисунке </w:t>
      </w:r>
      <w:r w:rsidR="009A43EE">
        <w:rPr>
          <w:lang w:eastAsia="ru-RU"/>
        </w:rPr>
        <w:fldChar w:fldCharType="begin"/>
      </w:r>
      <w:r w:rsidR="009A43EE">
        <w:rPr>
          <w:lang w:eastAsia="ru-RU"/>
        </w:rPr>
        <w:instrText xml:space="preserve"> REF _Ref398339384 \h </w:instrText>
      </w:r>
      <w:r w:rsidR="009A43EE">
        <w:rPr>
          <w:lang w:eastAsia="ru-RU"/>
        </w:rPr>
      </w:r>
      <w:r w:rsidR="009A43EE">
        <w:rPr>
          <w:lang w:eastAsia="ru-RU"/>
        </w:rPr>
        <w:fldChar w:fldCharType="separate"/>
      </w:r>
      <w:r w:rsidR="00B61B63">
        <w:rPr>
          <w:noProof/>
        </w:rPr>
        <w:t>4</w:t>
      </w:r>
      <w:r w:rsidR="009A43EE">
        <w:rPr>
          <w:lang w:eastAsia="ru-RU"/>
        </w:rPr>
        <w:fldChar w:fldCharType="end"/>
      </w:r>
      <w:r>
        <w:rPr>
          <w:lang w:eastAsia="ru-RU"/>
        </w:rPr>
        <w:t>.</w:t>
      </w:r>
    </w:p>
    <w:p w:rsidR="00487438" w:rsidRDefault="00D07D57" w:rsidP="0022558D">
      <w:pPr>
        <w:pStyle w:val="34ff"/>
      </w:pPr>
      <w:r>
        <w:rPr>
          <w:noProof/>
          <w:lang w:eastAsia="ru-RU"/>
        </w:rPr>
        <w:lastRenderedPageBreak/>
        <w:drawing>
          <wp:inline distT="0" distB="0" distL="0" distR="0" wp14:anchorId="1A165A6D" wp14:editId="6697C317">
            <wp:extent cx="5760000" cy="813866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_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3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58D" w:rsidRDefault="0022558D" w:rsidP="0022558D">
      <w:pPr>
        <w:pStyle w:val="34ff0"/>
      </w:pPr>
      <w:r>
        <w:t>Рисунок </w:t>
      </w:r>
      <w:bookmarkStart w:id="67" w:name="_Ref398339379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3</w:t>
      </w:r>
      <w:r w:rsidR="00134D11">
        <w:fldChar w:fldCharType="end"/>
      </w:r>
      <w:bookmarkEnd w:id="67"/>
      <w:r>
        <w:t xml:space="preserve"> — Вид титульного листа при наличи</w:t>
      </w:r>
      <w:r w:rsidR="00A24464">
        <w:t>и</w:t>
      </w:r>
      <w:r>
        <w:t xml:space="preserve"> в </w:t>
      </w:r>
      <w:r w:rsidR="001C7952">
        <w:t>документе</w:t>
      </w:r>
      <w:r w:rsidR="00B46CF7">
        <w:br/>
        <w:t xml:space="preserve">или </w:t>
      </w:r>
      <w:r>
        <w:t>комплекте документации</w:t>
      </w:r>
      <w:r w:rsidR="00B46CF7">
        <w:t xml:space="preserve"> </w:t>
      </w:r>
      <w:r>
        <w:t>листа утверждения</w:t>
      </w:r>
    </w:p>
    <w:p w:rsidR="0022558D" w:rsidRDefault="00D07D57" w:rsidP="0022558D">
      <w:pPr>
        <w:pStyle w:val="34ff"/>
      </w:pPr>
      <w:r>
        <w:rPr>
          <w:noProof/>
          <w:lang w:eastAsia="ru-RU"/>
        </w:rPr>
        <w:lastRenderedPageBreak/>
        <w:drawing>
          <wp:inline distT="0" distB="0" distL="0" distR="0" wp14:anchorId="67242BBC" wp14:editId="71AEB817">
            <wp:extent cx="5760000" cy="813865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_0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58D" w:rsidRDefault="0022558D" w:rsidP="00134D11">
      <w:pPr>
        <w:pStyle w:val="34ff0"/>
      </w:pPr>
      <w:r>
        <w:t>Рисунок </w:t>
      </w:r>
      <w:bookmarkStart w:id="68" w:name="_Ref398339384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4</w:t>
      </w:r>
      <w:r w:rsidR="00134D11">
        <w:fldChar w:fldCharType="end"/>
      </w:r>
      <w:bookmarkEnd w:id="68"/>
      <w:r w:rsidR="00134D11">
        <w:t xml:space="preserve"> </w:t>
      </w:r>
      <w:r>
        <w:t xml:space="preserve">— Вид титульного листа при отсутствии в </w:t>
      </w:r>
      <w:r w:rsidR="00B46CF7">
        <w:t>документе</w:t>
      </w:r>
      <w:r w:rsidR="00B46CF7">
        <w:br/>
        <w:t xml:space="preserve">и </w:t>
      </w:r>
      <w:r>
        <w:t>комплекте документации</w:t>
      </w:r>
      <w:r w:rsidR="00B46CF7">
        <w:t xml:space="preserve"> </w:t>
      </w:r>
      <w:r>
        <w:t>листа утверждения</w:t>
      </w:r>
    </w:p>
    <w:p w:rsidR="0022558D" w:rsidRDefault="004035ED" w:rsidP="004035ED">
      <w:pPr>
        <w:pStyle w:val="34ffff6"/>
      </w:pPr>
      <w:r>
        <w:lastRenderedPageBreak/>
        <w:t xml:space="preserve">Для того чтобы оформить титульный лист при наличии в </w:t>
      </w:r>
      <w:r w:rsidR="00B46CF7">
        <w:t xml:space="preserve">документе или </w:t>
      </w:r>
      <w:r>
        <w:t>комплекте документации листа утверждения:</w:t>
      </w:r>
    </w:p>
    <w:p w:rsidR="004035ED" w:rsidRPr="004035ED" w:rsidRDefault="00530ABC" w:rsidP="001B3582">
      <w:pPr>
        <w:pStyle w:val="34a"/>
      </w:pPr>
      <w:r>
        <w:t>П</w:t>
      </w:r>
      <w:r w:rsidR="00A810C9">
        <w:t>оследовательно п</w:t>
      </w:r>
      <w:r w:rsidR="000E3B72">
        <w:t>римените к</w:t>
      </w:r>
      <w:r w:rsidR="004035ED">
        <w:t xml:space="preserve"> </w:t>
      </w:r>
      <w:r w:rsidR="00880489">
        <w:t xml:space="preserve">абзацам с </w:t>
      </w:r>
      <w:r w:rsidR="004035ED" w:rsidRPr="00CA1046">
        <w:t>код</w:t>
      </w:r>
      <w:r w:rsidR="00880489">
        <w:t>ом</w:t>
      </w:r>
      <w:r w:rsidR="004035ED" w:rsidRPr="00CA1046">
        <w:t xml:space="preserve"> по классификатору продукции</w:t>
      </w:r>
      <w:r w:rsidR="00880489">
        <w:t xml:space="preserve"> и </w:t>
      </w:r>
      <w:r w:rsidR="004035ED">
        <w:t>гр</w:t>
      </w:r>
      <w:r w:rsidR="00880489">
        <w:t>и</w:t>
      </w:r>
      <w:r w:rsidR="004035ED">
        <w:t>фа</w:t>
      </w:r>
      <w:r w:rsidR="00880489">
        <w:t>ми</w:t>
      </w:r>
      <w:r w:rsidR="004035ED">
        <w:t xml:space="preserve"> утверждения и согласования стил</w:t>
      </w:r>
      <w:r w:rsidR="0036456E">
        <w:t>ь</w:t>
      </w:r>
      <w:r w:rsidR="004035ED">
        <w:t xml:space="preserve"> </w:t>
      </w:r>
      <w:r w:rsidR="004035ED" w:rsidRPr="00530ABC">
        <w:rPr>
          <w:rStyle w:val="34ff2"/>
        </w:rPr>
        <w:t>34_ТЛ_Подпись_скрытый</w:t>
      </w:r>
      <w:r w:rsidR="004035ED">
        <w:t>.</w:t>
      </w:r>
    </w:p>
    <w:p w:rsidR="000E3B72" w:rsidRDefault="000E3B72" w:rsidP="000E3B72">
      <w:pPr>
        <w:pStyle w:val="34ffff6"/>
      </w:pPr>
      <w:r>
        <w:t>Для того чтобы оформи</w:t>
      </w:r>
      <w:r w:rsidR="0036456E">
        <w:t xml:space="preserve">ть титульный </w:t>
      </w:r>
      <w:r w:rsidR="00D26243">
        <w:t xml:space="preserve">лист </w:t>
      </w:r>
      <w:r w:rsidR="00B46CF7">
        <w:t>при</w:t>
      </w:r>
      <w:r w:rsidR="0036456E">
        <w:t xml:space="preserve"> отсутствии</w:t>
      </w:r>
      <w:r>
        <w:t xml:space="preserve"> в </w:t>
      </w:r>
      <w:r w:rsidR="00B46CF7">
        <w:t xml:space="preserve">документе и </w:t>
      </w:r>
      <w:r>
        <w:t>комплекте документации листа утверждения:</w:t>
      </w:r>
    </w:p>
    <w:p w:rsidR="0036456E" w:rsidRPr="0036456E" w:rsidRDefault="0036456E" w:rsidP="001B3582">
      <w:pPr>
        <w:pStyle w:val="34a"/>
      </w:pPr>
      <w:r>
        <w:t>Примените к надписи</w:t>
      </w:r>
      <w:r w:rsidR="00A810C9">
        <w:t>:</w:t>
      </w:r>
    </w:p>
    <w:p w:rsidR="0036456E" w:rsidRPr="00D73E2F" w:rsidRDefault="0036456E" w:rsidP="00893EC8">
      <w:pPr>
        <w:pStyle w:val="341f0"/>
      </w:pPr>
      <w:r>
        <w:t>«УТВЕРЖДЕН</w:t>
      </w:r>
    </w:p>
    <w:p w:rsidR="0036456E" w:rsidRPr="00BF3111" w:rsidRDefault="0036456E" w:rsidP="00893EC8">
      <w:pPr>
        <w:pStyle w:val="341f0"/>
      </w:pPr>
      <w:r>
        <w:t>A.B.XXX.XX.XX</w:t>
      </w:r>
      <w:r w:rsidRPr="00AB60A3">
        <w:t>.X-X.X-ЛУ</w:t>
      </w:r>
      <w:r w:rsidR="00BF3111">
        <w:t>»</w:t>
      </w:r>
    </w:p>
    <w:p w:rsidR="000E3B72" w:rsidRPr="004035ED" w:rsidRDefault="0036456E" w:rsidP="00893EC8">
      <w:pPr>
        <w:pStyle w:val="341f0"/>
      </w:pPr>
      <w:r>
        <w:t xml:space="preserve">стиль </w:t>
      </w:r>
      <w:r w:rsidRPr="00530ABC">
        <w:rPr>
          <w:rStyle w:val="34ff2"/>
        </w:rPr>
        <w:t>34_ТЛ_Подпись_скрытый</w:t>
      </w:r>
      <w:r>
        <w:t>.</w:t>
      </w:r>
    </w:p>
    <w:p w:rsidR="0036456E" w:rsidRPr="0036456E" w:rsidRDefault="0036456E" w:rsidP="0036456E">
      <w:pPr>
        <w:pStyle w:val="34f"/>
      </w:pPr>
      <w:r w:rsidRPr="00A853F0">
        <w:rPr>
          <w:rStyle w:val="34fffff"/>
        </w:rPr>
        <w:t>Примечание</w:t>
      </w:r>
      <w:r>
        <w:t xml:space="preserve"> — </w:t>
      </w:r>
      <w:r w:rsidR="00B32315">
        <w:t>Обратите внимание</w:t>
      </w:r>
      <w:r>
        <w:t xml:space="preserve"> </w:t>
      </w:r>
      <w:r w:rsidR="00B32315">
        <w:t>(</w:t>
      </w:r>
      <w:r>
        <w:t>если в дальнейшем возникнет необходимость изменить вид титульного листа</w:t>
      </w:r>
      <w:r w:rsidR="00B32315">
        <w:t>)</w:t>
      </w:r>
      <w:r>
        <w:t xml:space="preserve">, </w:t>
      </w:r>
      <w:r w:rsidR="00D87ED0">
        <w:t xml:space="preserve">что </w:t>
      </w:r>
      <w:r>
        <w:t>подпис</w:t>
      </w:r>
      <w:r w:rsidR="00BF3111">
        <w:t>и</w:t>
      </w:r>
      <w:r>
        <w:t xml:space="preserve"> и шапки </w:t>
      </w:r>
      <w:r w:rsidR="00207934">
        <w:t xml:space="preserve">в </w:t>
      </w:r>
      <w:r>
        <w:t>гр</w:t>
      </w:r>
      <w:r w:rsidR="00880489">
        <w:t>и</w:t>
      </w:r>
      <w:r>
        <w:t>ф</w:t>
      </w:r>
      <w:r w:rsidR="00207934">
        <w:t>ах</w:t>
      </w:r>
      <w:r>
        <w:t xml:space="preserve"> утверждения и согласования </w:t>
      </w:r>
      <w:r w:rsidR="007B321C">
        <w:t xml:space="preserve">оформляют </w:t>
      </w:r>
      <w:r>
        <w:t>разными стилями. Надписи «УТВЕРЖДЕН», «УТВЕРЖДАЮ» и «СОГЛ</w:t>
      </w:r>
      <w:r w:rsidR="005D7428">
        <w:t>А</w:t>
      </w:r>
      <w:r>
        <w:t xml:space="preserve">СОВАН» </w:t>
      </w:r>
      <w:r w:rsidR="007B321C">
        <w:t xml:space="preserve">оформляют </w:t>
      </w:r>
      <w:r>
        <w:t xml:space="preserve">стилем </w:t>
      </w:r>
      <w:r w:rsidRPr="00C34604">
        <w:rPr>
          <w:rStyle w:val="34ff2"/>
        </w:rPr>
        <w:t>34_ТЛ_Подпись_Шапка</w:t>
      </w:r>
      <w:r w:rsidR="005D7428">
        <w:t xml:space="preserve"> (шапка гр</w:t>
      </w:r>
      <w:r w:rsidR="006F17DC">
        <w:t>и</w:t>
      </w:r>
      <w:r w:rsidR="005D7428">
        <w:t>ф</w:t>
      </w:r>
      <w:r w:rsidR="006F17DC">
        <w:t>ов</w:t>
      </w:r>
      <w:r w:rsidR="005D7428">
        <w:t xml:space="preserve"> согласования и утверждения содержит только заглавные буквы, что предусмотрено ее стилем).</w:t>
      </w:r>
      <w:r>
        <w:t xml:space="preserve"> </w:t>
      </w:r>
      <w:r w:rsidR="00AA0D26">
        <w:t xml:space="preserve">Текст подписей, а также </w:t>
      </w:r>
      <w:r w:rsidR="005D7428" w:rsidRPr="00CA1046">
        <w:t>код</w:t>
      </w:r>
      <w:r w:rsidR="00BE6269">
        <w:t>а</w:t>
      </w:r>
      <w:r w:rsidR="005D7428" w:rsidRPr="00CA1046">
        <w:t xml:space="preserve"> по классификатору продукции</w:t>
      </w:r>
      <w:r w:rsidR="005D7428">
        <w:t xml:space="preserve"> </w:t>
      </w:r>
      <w:r w:rsidR="00C34604">
        <w:t xml:space="preserve">и </w:t>
      </w:r>
      <w:r w:rsidR="006F17DC">
        <w:t>обозначени</w:t>
      </w:r>
      <w:r w:rsidR="00BE6269">
        <w:t>я</w:t>
      </w:r>
      <w:r w:rsidR="006F17DC">
        <w:t xml:space="preserve"> документа</w:t>
      </w:r>
      <w:r>
        <w:t xml:space="preserve"> </w:t>
      </w:r>
      <w:r w:rsidR="007B321C">
        <w:t xml:space="preserve">оформляют </w:t>
      </w:r>
      <w:r>
        <w:t xml:space="preserve">стилем </w:t>
      </w:r>
      <w:r w:rsidRPr="00C34604">
        <w:rPr>
          <w:rStyle w:val="34ff2"/>
        </w:rPr>
        <w:t>34_ТЛ_Подпись</w:t>
      </w:r>
      <w:r w:rsidR="005D7428">
        <w:t>.</w:t>
      </w:r>
    </w:p>
    <w:p w:rsidR="00DF63AA" w:rsidRDefault="00DF63AA" w:rsidP="00DF63AA">
      <w:pPr>
        <w:pStyle w:val="2"/>
      </w:pPr>
      <w:bookmarkStart w:id="69" w:name="_Toc134830093"/>
      <w:bookmarkStart w:id="70" w:name="_Toc398346472"/>
      <w:r>
        <w:t>Ориентация страниц</w:t>
      </w:r>
      <w:r w:rsidR="005771CE">
        <w:t>, формат страниц</w:t>
      </w:r>
      <w:r>
        <w:t xml:space="preserve"> </w:t>
      </w:r>
      <w:bookmarkStart w:id="71" w:name="_Toc398346473"/>
      <w:r>
        <w:t>и размеры полей документа</w:t>
      </w:r>
      <w:bookmarkEnd w:id="69"/>
      <w:bookmarkEnd w:id="71"/>
    </w:p>
    <w:p w:rsidR="00826716" w:rsidRDefault="00DF63AA" w:rsidP="00DF63AA">
      <w:pPr>
        <w:pStyle w:val="34b"/>
      </w:pPr>
      <w:r>
        <w:t>Страницы документа в основном имеют книжную ориентацию</w:t>
      </w:r>
      <w:r w:rsidR="005771CE">
        <w:t xml:space="preserve"> и формат А</w:t>
      </w:r>
      <w:proofErr w:type="gramStart"/>
      <w:r w:rsidR="005771CE">
        <w:t>4</w:t>
      </w:r>
      <w:proofErr w:type="gramEnd"/>
      <w:r>
        <w:t xml:space="preserve">. Допустима альбомная ориентация страниц </w:t>
      </w:r>
      <w:r w:rsidR="005771CE">
        <w:t>формата А</w:t>
      </w:r>
      <w:proofErr w:type="gramStart"/>
      <w:r w:rsidR="005771CE">
        <w:t>4</w:t>
      </w:r>
      <w:proofErr w:type="gramEnd"/>
      <w:r w:rsidR="005771CE">
        <w:t xml:space="preserve"> или А3 </w:t>
      </w:r>
      <w:r>
        <w:t>(например, для размещения таблиц с большим количеством столбцов или широких изображений).</w:t>
      </w:r>
      <w:r w:rsidR="005771CE">
        <w:t xml:space="preserve"> Также допустимо использование страниц с книжной ориентацией формата А3.</w:t>
      </w:r>
    </w:p>
    <w:p w:rsidR="005771CE" w:rsidRPr="005771CE" w:rsidRDefault="005771CE" w:rsidP="005771CE">
      <w:pPr>
        <w:pStyle w:val="34b"/>
      </w:pPr>
      <w:r w:rsidRPr="005771CE">
        <w:t>В таблице</w:t>
      </w:r>
      <w:r w:rsidR="001949BE">
        <w:t> </w:t>
      </w:r>
      <w:r w:rsidR="001949BE">
        <w:fldChar w:fldCharType="begin"/>
      </w:r>
      <w:r w:rsidR="001949BE">
        <w:instrText xml:space="preserve"> REF _Ref410944928 \h </w:instrText>
      </w:r>
      <w:r w:rsidR="001949BE">
        <w:fldChar w:fldCharType="separate"/>
      </w:r>
      <w:r w:rsidR="00B61B63">
        <w:rPr>
          <w:noProof/>
        </w:rPr>
        <w:t>4</w:t>
      </w:r>
      <w:r w:rsidR="001949BE">
        <w:fldChar w:fldCharType="end"/>
      </w:r>
      <w:r w:rsidRPr="005771CE">
        <w:t xml:space="preserve"> приведены документы</w:t>
      </w:r>
      <w:r w:rsidR="00095291">
        <w:t xml:space="preserve"> (пустогр</w:t>
      </w:r>
      <w:r w:rsidR="001949BE">
        <w:t>а</w:t>
      </w:r>
      <w:r w:rsidR="00095291">
        <w:t>фки и образцы страниц</w:t>
      </w:r>
      <w:r w:rsidR="00095291" w:rsidRPr="00095291">
        <w:t xml:space="preserve"> </w:t>
      </w:r>
      <w:r w:rsidR="00095291">
        <w:t xml:space="preserve">из папки </w:t>
      </w:r>
      <w:proofErr w:type="spellStart"/>
      <w:r w:rsidR="00095291" w:rsidRPr="00763375">
        <w:rPr>
          <w:rStyle w:val="34ff3"/>
        </w:rPr>
        <w:t>Филогост</w:t>
      </w:r>
      <w:proofErr w:type="spellEnd"/>
      <w:r w:rsidR="00095291" w:rsidRPr="00763375">
        <w:rPr>
          <w:rStyle w:val="34ff3"/>
        </w:rPr>
        <w:t>\КСАС\</w:t>
      </w:r>
      <w:proofErr w:type="gramStart"/>
      <w:r w:rsidR="00095291" w:rsidRPr="00763375">
        <w:rPr>
          <w:rStyle w:val="34ff3"/>
        </w:rPr>
        <w:t>Мастер-документы</w:t>
      </w:r>
      <w:proofErr w:type="gramEnd"/>
      <w:r w:rsidR="00095291">
        <w:t>),</w:t>
      </w:r>
      <w:r w:rsidRPr="005771CE">
        <w:t xml:space="preserve"> которые содержат страницы с альбомной ориентацией и</w:t>
      </w:r>
      <w:r w:rsidR="0047580C">
        <w:t xml:space="preserve"> </w:t>
      </w:r>
      <w:r w:rsidRPr="005771CE">
        <w:t>(или) формат</w:t>
      </w:r>
      <w:r w:rsidR="00BF7EA1">
        <w:t>а</w:t>
      </w:r>
      <w:r w:rsidRPr="005771CE">
        <w:t xml:space="preserve"> А</w:t>
      </w:r>
      <w:r w:rsidR="00BF7EA1">
        <w:t>3</w:t>
      </w:r>
      <w:r w:rsidRPr="005771CE">
        <w:t>.</w:t>
      </w:r>
    </w:p>
    <w:p w:rsidR="006C7920" w:rsidRPr="001949BE" w:rsidRDefault="006C7920" w:rsidP="006C7920">
      <w:pPr>
        <w:pStyle w:val="34ff7"/>
      </w:pPr>
      <w:r>
        <w:t xml:space="preserve">Таблица </w:t>
      </w:r>
      <w:bookmarkStart w:id="72" w:name="_Ref410944928"/>
      <w:r>
        <w:fldChar w:fldCharType="begin"/>
      </w:r>
      <w:r>
        <w:instrText xml:space="preserve"> SEQ Таблица \* ARABIC </w:instrText>
      </w:r>
      <w:r>
        <w:fldChar w:fldCharType="separate"/>
      </w:r>
      <w:r w:rsidR="00B61B63">
        <w:rPr>
          <w:noProof/>
        </w:rPr>
        <w:t>4</w:t>
      </w:r>
      <w:r>
        <w:fldChar w:fldCharType="end"/>
      </w:r>
      <w:bookmarkEnd w:id="72"/>
      <w:r>
        <w:t xml:space="preserve"> — </w:t>
      </w:r>
      <w:r w:rsidR="001949BE">
        <w:t xml:space="preserve">Документы с </w:t>
      </w:r>
      <w:r w:rsidR="0047580C" w:rsidRPr="005771CE">
        <w:t>альбомной ориентацией и</w:t>
      </w:r>
      <w:r w:rsidR="0047580C">
        <w:t xml:space="preserve"> </w:t>
      </w:r>
      <w:r w:rsidR="0047580C" w:rsidRPr="005771CE">
        <w:t>(или) формат</w:t>
      </w:r>
      <w:r w:rsidR="0047580C">
        <w:t>а</w:t>
      </w:r>
      <w:r w:rsidR="0047580C" w:rsidRPr="005771CE">
        <w:t xml:space="preserve"> А</w:t>
      </w:r>
      <w:r w:rsidR="0047580C">
        <w:t>3</w:t>
      </w:r>
    </w:p>
    <w:tbl>
      <w:tblPr>
        <w:tblStyle w:val="af9"/>
        <w:tblW w:w="992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1984"/>
        <w:gridCol w:w="5385"/>
      </w:tblGrid>
      <w:tr w:rsidR="00DF37EE" w:rsidTr="00864425">
        <w:trPr>
          <w:cantSplit/>
          <w:tblHeader/>
        </w:trPr>
        <w:tc>
          <w:tcPr>
            <w:tcW w:w="1418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DF37EE" w:rsidRPr="006C7920" w:rsidRDefault="00DF37EE" w:rsidP="006C7920">
            <w:pPr>
              <w:pStyle w:val="34ffe"/>
            </w:pPr>
            <w:r>
              <w:t>Ориентация страницы</w:t>
            </w:r>
          </w:p>
        </w:tc>
        <w:tc>
          <w:tcPr>
            <w:tcW w:w="1134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DF37EE" w:rsidRPr="006C7920" w:rsidRDefault="00DF37EE" w:rsidP="006C7920">
            <w:pPr>
              <w:pStyle w:val="34ffe"/>
            </w:pPr>
            <w:r>
              <w:t>Формат</w:t>
            </w:r>
          </w:p>
        </w:tc>
        <w:tc>
          <w:tcPr>
            <w:tcW w:w="1984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DF37EE" w:rsidRPr="006C7920" w:rsidRDefault="00DF37EE" w:rsidP="006C7920">
            <w:pPr>
              <w:pStyle w:val="34ffe"/>
            </w:pPr>
            <w:r>
              <w:t>Тип файла</w:t>
            </w:r>
          </w:p>
        </w:tc>
        <w:tc>
          <w:tcPr>
            <w:tcW w:w="5385" w:type="dxa"/>
            <w:shd w:val="clear" w:color="auto" w:fill="DBE5F1" w:themeFill="accent1" w:themeFillTint="33"/>
          </w:tcPr>
          <w:p w:rsidR="00DF37EE" w:rsidRDefault="00DF37EE" w:rsidP="006C7920">
            <w:pPr>
              <w:pStyle w:val="34ffe"/>
            </w:pPr>
            <w:r>
              <w:t>Имя файла</w:t>
            </w:r>
          </w:p>
        </w:tc>
      </w:tr>
      <w:tr w:rsidR="00DF37EE" w:rsidTr="00864425">
        <w:trPr>
          <w:cantSplit/>
        </w:trPr>
        <w:tc>
          <w:tcPr>
            <w:tcW w:w="1418" w:type="dxa"/>
            <w:vMerge w:val="restart"/>
            <w:tcMar>
              <w:top w:w="113" w:type="dxa"/>
              <w:bottom w:w="113" w:type="dxa"/>
            </w:tcMar>
          </w:tcPr>
          <w:p w:rsidR="00DF37EE" w:rsidRPr="006C7920" w:rsidRDefault="00DF37EE" w:rsidP="006C7920">
            <w:pPr>
              <w:pStyle w:val="34ffb"/>
            </w:pPr>
            <w:r>
              <w:t>Книжная</w:t>
            </w:r>
          </w:p>
        </w:tc>
        <w:tc>
          <w:tcPr>
            <w:tcW w:w="1134" w:type="dxa"/>
            <w:vMerge w:val="restart"/>
            <w:tcMar>
              <w:top w:w="113" w:type="dxa"/>
              <w:bottom w:w="113" w:type="dxa"/>
            </w:tcMar>
          </w:tcPr>
          <w:p w:rsidR="00DF37EE" w:rsidRPr="006C7920" w:rsidRDefault="00DF37EE" w:rsidP="006C7920">
            <w:pPr>
              <w:pStyle w:val="34ffb"/>
            </w:pPr>
            <w:r>
              <w:t>А3</w:t>
            </w:r>
          </w:p>
        </w:tc>
        <w:tc>
          <w:tcPr>
            <w:tcW w:w="1984" w:type="dxa"/>
            <w:tcMar>
              <w:top w:w="113" w:type="dxa"/>
              <w:bottom w:w="113" w:type="dxa"/>
            </w:tcMar>
          </w:tcPr>
          <w:p w:rsidR="00DF37EE" w:rsidRDefault="00DF37EE" w:rsidP="00095291">
            <w:pPr>
              <w:pStyle w:val="34ffb"/>
            </w:pPr>
            <w:r>
              <w:t>Пустографка</w:t>
            </w:r>
          </w:p>
        </w:tc>
        <w:tc>
          <w:tcPr>
            <w:tcW w:w="5385" w:type="dxa"/>
          </w:tcPr>
          <w:p w:rsidR="00DF37EE" w:rsidRDefault="00DF37EE" w:rsidP="00095291">
            <w:pPr>
              <w:pStyle w:val="34ffb"/>
            </w:pPr>
            <w:r>
              <w:t xml:space="preserve">ГОСТ_34_План расположения (А3 </w:t>
            </w:r>
            <w:proofErr w:type="gramStart"/>
            <w:r>
              <w:t>книжная</w:t>
            </w:r>
            <w:proofErr w:type="gramEnd"/>
            <w:r>
              <w:t>).docx</w:t>
            </w:r>
          </w:p>
          <w:p w:rsidR="00DF37EE" w:rsidRDefault="00DF37EE" w:rsidP="00095291">
            <w:pPr>
              <w:pStyle w:val="34ffb"/>
            </w:pPr>
            <w:r>
              <w:t>ГОСТ_34_Схема (А3 книжная).docx</w:t>
            </w:r>
          </w:p>
          <w:p w:rsidR="00DF37EE" w:rsidRDefault="00DF37EE" w:rsidP="00095291">
            <w:pPr>
              <w:pStyle w:val="34ffb"/>
            </w:pPr>
            <w:r>
              <w:t xml:space="preserve">ГОСТ_34_Чертеж (А3 </w:t>
            </w:r>
            <w:proofErr w:type="gramStart"/>
            <w:r>
              <w:t>книжная</w:t>
            </w:r>
            <w:proofErr w:type="gramEnd"/>
            <w:r>
              <w:t>).docx</w:t>
            </w:r>
          </w:p>
        </w:tc>
      </w:tr>
      <w:tr w:rsidR="00DF37EE" w:rsidTr="00864425">
        <w:trPr>
          <w:cantSplit/>
          <w:trHeight w:val="432"/>
        </w:trPr>
        <w:tc>
          <w:tcPr>
            <w:tcW w:w="1418" w:type="dxa"/>
            <w:vMerge/>
            <w:tcMar>
              <w:top w:w="113" w:type="dxa"/>
              <w:bottom w:w="113" w:type="dxa"/>
            </w:tcMar>
          </w:tcPr>
          <w:p w:rsidR="00DF37EE" w:rsidRDefault="00DF37EE" w:rsidP="006C7920">
            <w:pPr>
              <w:pStyle w:val="34ffb"/>
            </w:pPr>
          </w:p>
        </w:tc>
        <w:tc>
          <w:tcPr>
            <w:tcW w:w="1134" w:type="dxa"/>
            <w:vMerge/>
            <w:tcMar>
              <w:top w:w="113" w:type="dxa"/>
              <w:bottom w:w="113" w:type="dxa"/>
            </w:tcMar>
          </w:tcPr>
          <w:p w:rsidR="00DF37EE" w:rsidRDefault="00DF37EE" w:rsidP="006C7920">
            <w:pPr>
              <w:pStyle w:val="34ffb"/>
            </w:pPr>
          </w:p>
        </w:tc>
        <w:tc>
          <w:tcPr>
            <w:tcW w:w="1984" w:type="dxa"/>
            <w:tcMar>
              <w:top w:w="113" w:type="dxa"/>
              <w:bottom w:w="113" w:type="dxa"/>
            </w:tcMar>
          </w:tcPr>
          <w:p w:rsidR="00DF37EE" w:rsidRDefault="00DF37EE" w:rsidP="00095291">
            <w:pPr>
              <w:pStyle w:val="34ffb"/>
            </w:pPr>
            <w:r>
              <w:t>Образец страницы</w:t>
            </w:r>
          </w:p>
        </w:tc>
        <w:tc>
          <w:tcPr>
            <w:tcW w:w="5385" w:type="dxa"/>
          </w:tcPr>
          <w:p w:rsidR="00DF37EE" w:rsidRDefault="00DF37EE" w:rsidP="00095291">
            <w:pPr>
              <w:pStyle w:val="34ffb"/>
            </w:pPr>
            <w:r w:rsidRPr="00095291">
              <w:t>ГОСТ_34_Книжный лист_А3.docx</w:t>
            </w:r>
          </w:p>
        </w:tc>
      </w:tr>
      <w:tr w:rsidR="00DF37EE" w:rsidTr="00864425">
        <w:trPr>
          <w:cantSplit/>
        </w:trPr>
        <w:tc>
          <w:tcPr>
            <w:tcW w:w="1418" w:type="dxa"/>
            <w:vMerge w:val="restart"/>
            <w:tcMar>
              <w:top w:w="113" w:type="dxa"/>
              <w:bottom w:w="113" w:type="dxa"/>
            </w:tcMar>
          </w:tcPr>
          <w:p w:rsidR="00DF37EE" w:rsidRPr="006C7920" w:rsidRDefault="00DF37EE" w:rsidP="007760B3">
            <w:pPr>
              <w:pStyle w:val="34ffb"/>
            </w:pPr>
            <w:r>
              <w:lastRenderedPageBreak/>
              <w:t>Альбомная</w:t>
            </w:r>
          </w:p>
        </w:tc>
        <w:tc>
          <w:tcPr>
            <w:tcW w:w="1134" w:type="dxa"/>
            <w:vMerge w:val="restart"/>
            <w:tcMar>
              <w:top w:w="113" w:type="dxa"/>
              <w:bottom w:w="113" w:type="dxa"/>
            </w:tcMar>
          </w:tcPr>
          <w:p w:rsidR="00DF37EE" w:rsidRPr="006C7920" w:rsidRDefault="00DF37EE" w:rsidP="006C7920">
            <w:pPr>
              <w:pStyle w:val="34ffb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1984" w:type="dxa"/>
            <w:tcMar>
              <w:top w:w="113" w:type="dxa"/>
              <w:bottom w:w="113" w:type="dxa"/>
            </w:tcMar>
          </w:tcPr>
          <w:p w:rsidR="00DF37EE" w:rsidRPr="00095291" w:rsidRDefault="00DF37EE" w:rsidP="00095291">
            <w:pPr>
              <w:pStyle w:val="34ffb"/>
            </w:pPr>
            <w:r>
              <w:t>Пустографка</w:t>
            </w:r>
          </w:p>
        </w:tc>
        <w:tc>
          <w:tcPr>
            <w:tcW w:w="5385" w:type="dxa"/>
          </w:tcPr>
          <w:p w:rsidR="00DF37EE" w:rsidRDefault="00DF37EE" w:rsidP="00095291">
            <w:pPr>
              <w:pStyle w:val="34ffb"/>
            </w:pPr>
            <w:r w:rsidRPr="00095291">
              <w:t>ГОСТ_34_Перечень заданий на разработку специализированных (новых) технических средств.docx</w:t>
            </w:r>
          </w:p>
          <w:p w:rsidR="00DF37EE" w:rsidRDefault="00DF37EE" w:rsidP="00095291">
            <w:pPr>
              <w:pStyle w:val="34ffb"/>
            </w:pPr>
            <w:r w:rsidRPr="00095291">
              <w:t>ГОСТ_34_План расположения (А</w:t>
            </w:r>
            <w:proofErr w:type="gramStart"/>
            <w:r w:rsidRPr="00095291">
              <w:t>4</w:t>
            </w:r>
            <w:proofErr w:type="gramEnd"/>
            <w:r w:rsidRPr="00095291">
              <w:t xml:space="preserve"> альбомная).docx</w:t>
            </w:r>
          </w:p>
          <w:p w:rsidR="00DF37EE" w:rsidRDefault="00DF37EE" w:rsidP="00095291">
            <w:pPr>
              <w:pStyle w:val="34ffb"/>
            </w:pPr>
            <w:r w:rsidRPr="00095291">
              <w:t>ГОСТ_34_Схема (А</w:t>
            </w:r>
            <w:proofErr w:type="gramStart"/>
            <w:r w:rsidRPr="00095291">
              <w:t>4</w:t>
            </w:r>
            <w:proofErr w:type="gramEnd"/>
            <w:r w:rsidRPr="00095291">
              <w:t xml:space="preserve"> альбомная).docx</w:t>
            </w:r>
          </w:p>
          <w:p w:rsidR="00DF37EE" w:rsidRPr="001949BE" w:rsidRDefault="00DF37EE" w:rsidP="00095291">
            <w:pPr>
              <w:pStyle w:val="34ffb"/>
            </w:pPr>
            <w:r w:rsidRPr="00095291">
              <w:t>ГОСТ_34_Чертеж (А</w:t>
            </w:r>
            <w:proofErr w:type="gramStart"/>
            <w:r w:rsidRPr="00095291">
              <w:t>4</w:t>
            </w:r>
            <w:proofErr w:type="gramEnd"/>
            <w:r w:rsidRPr="00095291">
              <w:t xml:space="preserve"> альбомная).docx</w:t>
            </w:r>
          </w:p>
        </w:tc>
      </w:tr>
      <w:tr w:rsidR="00DF37EE" w:rsidTr="00864425">
        <w:trPr>
          <w:cantSplit/>
        </w:trPr>
        <w:tc>
          <w:tcPr>
            <w:tcW w:w="1418" w:type="dxa"/>
            <w:vMerge/>
            <w:tcMar>
              <w:top w:w="113" w:type="dxa"/>
              <w:bottom w:w="113" w:type="dxa"/>
            </w:tcMar>
          </w:tcPr>
          <w:p w:rsidR="00DF37EE" w:rsidRDefault="00DF37EE" w:rsidP="007760B3">
            <w:pPr>
              <w:pStyle w:val="34ffb"/>
            </w:pPr>
          </w:p>
        </w:tc>
        <w:tc>
          <w:tcPr>
            <w:tcW w:w="1134" w:type="dxa"/>
            <w:vMerge/>
            <w:tcMar>
              <w:top w:w="113" w:type="dxa"/>
              <w:bottom w:w="113" w:type="dxa"/>
            </w:tcMar>
          </w:tcPr>
          <w:p w:rsidR="00DF37EE" w:rsidRDefault="00DF37EE" w:rsidP="006C7920">
            <w:pPr>
              <w:pStyle w:val="34ffb"/>
            </w:pPr>
          </w:p>
        </w:tc>
        <w:tc>
          <w:tcPr>
            <w:tcW w:w="1984" w:type="dxa"/>
            <w:tcMar>
              <w:top w:w="113" w:type="dxa"/>
              <w:bottom w:w="113" w:type="dxa"/>
            </w:tcMar>
          </w:tcPr>
          <w:p w:rsidR="00DF37EE" w:rsidRDefault="00DF37EE" w:rsidP="00095291">
            <w:pPr>
              <w:pStyle w:val="34ffb"/>
            </w:pPr>
            <w:r>
              <w:t>Образец страницы</w:t>
            </w:r>
          </w:p>
        </w:tc>
        <w:tc>
          <w:tcPr>
            <w:tcW w:w="5385" w:type="dxa"/>
          </w:tcPr>
          <w:p w:rsidR="00DF37EE" w:rsidRPr="00095291" w:rsidRDefault="00DF37EE" w:rsidP="00CA399E">
            <w:pPr>
              <w:pStyle w:val="34ffb"/>
            </w:pPr>
            <w:r w:rsidRPr="00095291">
              <w:t>ГОСТ_34_Альбомный лист_А</w:t>
            </w:r>
            <w:proofErr w:type="gramStart"/>
            <w:r w:rsidRPr="00095291">
              <w:t>4</w:t>
            </w:r>
            <w:proofErr w:type="gramEnd"/>
            <w:r w:rsidRPr="00095291">
              <w:t>.docx</w:t>
            </w:r>
          </w:p>
        </w:tc>
      </w:tr>
      <w:tr w:rsidR="00DF37EE" w:rsidTr="00864425">
        <w:trPr>
          <w:cantSplit/>
        </w:trPr>
        <w:tc>
          <w:tcPr>
            <w:tcW w:w="1418" w:type="dxa"/>
            <w:vMerge/>
            <w:tcMar>
              <w:top w:w="113" w:type="dxa"/>
              <w:bottom w:w="113" w:type="dxa"/>
            </w:tcMar>
          </w:tcPr>
          <w:p w:rsidR="00DF37EE" w:rsidRDefault="00DF37EE" w:rsidP="007760B3">
            <w:pPr>
              <w:pStyle w:val="34ffb"/>
            </w:pPr>
          </w:p>
        </w:tc>
        <w:tc>
          <w:tcPr>
            <w:tcW w:w="1134" w:type="dxa"/>
            <w:vMerge w:val="restart"/>
            <w:tcMar>
              <w:top w:w="113" w:type="dxa"/>
              <w:bottom w:w="113" w:type="dxa"/>
            </w:tcMar>
          </w:tcPr>
          <w:p w:rsidR="00DF37EE" w:rsidRPr="006C7920" w:rsidRDefault="00DF37EE" w:rsidP="007760B3">
            <w:pPr>
              <w:pStyle w:val="34ffb"/>
            </w:pPr>
            <w:r>
              <w:t>А3</w:t>
            </w:r>
          </w:p>
        </w:tc>
        <w:tc>
          <w:tcPr>
            <w:tcW w:w="1984" w:type="dxa"/>
            <w:tcMar>
              <w:top w:w="113" w:type="dxa"/>
              <w:bottom w:w="113" w:type="dxa"/>
            </w:tcMar>
          </w:tcPr>
          <w:p w:rsidR="00DF37EE" w:rsidRDefault="00DF37EE" w:rsidP="006C7920">
            <w:pPr>
              <w:pStyle w:val="34ffb"/>
            </w:pPr>
            <w:r>
              <w:t>Пустографка</w:t>
            </w:r>
          </w:p>
        </w:tc>
        <w:tc>
          <w:tcPr>
            <w:tcW w:w="5385" w:type="dxa"/>
          </w:tcPr>
          <w:p w:rsidR="00DF37EE" w:rsidRPr="001949BE" w:rsidRDefault="00DF37EE" w:rsidP="00095291">
            <w:pPr>
              <w:pStyle w:val="34ffb"/>
            </w:pPr>
            <w:r w:rsidRPr="00095291">
              <w:t>ГОСТ_34_Ведомость покупных изделий.docx</w:t>
            </w:r>
          </w:p>
          <w:p w:rsidR="00DF37EE" w:rsidRDefault="00DF37EE" w:rsidP="00095291">
            <w:pPr>
              <w:pStyle w:val="34ffb"/>
            </w:pPr>
            <w:r w:rsidRPr="00095291">
              <w:t>ГОСТ_34_Спецификация оборудования.docx</w:t>
            </w:r>
          </w:p>
          <w:p w:rsidR="00DF37EE" w:rsidRPr="001949BE" w:rsidRDefault="00DF37EE" w:rsidP="001949BE">
            <w:pPr>
              <w:pStyle w:val="34ffb"/>
            </w:pPr>
            <w:r w:rsidRPr="00095291">
              <w:t xml:space="preserve">ГОСТ_34_План расположения (А3 </w:t>
            </w:r>
            <w:proofErr w:type="gramStart"/>
            <w:r w:rsidRPr="00095291">
              <w:t>альбомная</w:t>
            </w:r>
            <w:proofErr w:type="gramEnd"/>
            <w:r w:rsidRPr="00095291">
              <w:t>).docx</w:t>
            </w:r>
          </w:p>
          <w:p w:rsidR="00DF37EE" w:rsidRPr="001949BE" w:rsidRDefault="00DF37EE" w:rsidP="001949BE">
            <w:pPr>
              <w:pStyle w:val="34ffb"/>
            </w:pPr>
            <w:r w:rsidRPr="00095291">
              <w:t>ГОСТ_34_Схема (А3 альбомная).docx</w:t>
            </w:r>
          </w:p>
          <w:p w:rsidR="00DF37EE" w:rsidRPr="001949BE" w:rsidRDefault="00DF37EE" w:rsidP="001949BE">
            <w:pPr>
              <w:pStyle w:val="34ffb"/>
            </w:pPr>
            <w:r w:rsidRPr="00095291">
              <w:t xml:space="preserve">ГОСТ_34_Чертеж (А3 </w:t>
            </w:r>
            <w:proofErr w:type="gramStart"/>
            <w:r w:rsidRPr="00095291">
              <w:t>альбомная</w:t>
            </w:r>
            <w:proofErr w:type="gramEnd"/>
            <w:r w:rsidRPr="00095291">
              <w:t>).docx</w:t>
            </w:r>
          </w:p>
        </w:tc>
      </w:tr>
      <w:tr w:rsidR="00DF37EE" w:rsidTr="00864425">
        <w:trPr>
          <w:cantSplit/>
        </w:trPr>
        <w:tc>
          <w:tcPr>
            <w:tcW w:w="1418" w:type="dxa"/>
            <w:vMerge/>
            <w:tcMar>
              <w:top w:w="113" w:type="dxa"/>
              <w:bottom w:w="113" w:type="dxa"/>
            </w:tcMar>
          </w:tcPr>
          <w:p w:rsidR="00DF37EE" w:rsidRDefault="00DF37EE" w:rsidP="007760B3">
            <w:pPr>
              <w:pStyle w:val="34ffb"/>
            </w:pPr>
          </w:p>
        </w:tc>
        <w:tc>
          <w:tcPr>
            <w:tcW w:w="1134" w:type="dxa"/>
            <w:vMerge/>
            <w:tcMar>
              <w:top w:w="113" w:type="dxa"/>
              <w:bottom w:w="113" w:type="dxa"/>
            </w:tcMar>
          </w:tcPr>
          <w:p w:rsidR="00DF37EE" w:rsidRDefault="00DF37EE" w:rsidP="007760B3">
            <w:pPr>
              <w:pStyle w:val="34ffb"/>
            </w:pPr>
          </w:p>
        </w:tc>
        <w:tc>
          <w:tcPr>
            <w:tcW w:w="1984" w:type="dxa"/>
            <w:tcMar>
              <w:top w:w="113" w:type="dxa"/>
              <w:bottom w:w="113" w:type="dxa"/>
            </w:tcMar>
          </w:tcPr>
          <w:p w:rsidR="00DF37EE" w:rsidRDefault="00DF37EE" w:rsidP="006C7920">
            <w:pPr>
              <w:pStyle w:val="34ffb"/>
            </w:pPr>
            <w:r>
              <w:t>Образец страницы</w:t>
            </w:r>
          </w:p>
        </w:tc>
        <w:tc>
          <w:tcPr>
            <w:tcW w:w="5385" w:type="dxa"/>
          </w:tcPr>
          <w:p w:rsidR="00DF37EE" w:rsidRDefault="00DF37EE" w:rsidP="00CA399E">
            <w:pPr>
              <w:pStyle w:val="34ffb"/>
            </w:pPr>
            <w:r w:rsidRPr="001949BE">
              <w:t>ГОСТ_34_Альбомный лист_А3.</w:t>
            </w:r>
            <w:r w:rsidRPr="006C694F">
              <w:t>docx</w:t>
            </w:r>
          </w:p>
        </w:tc>
      </w:tr>
    </w:tbl>
    <w:p w:rsidR="00CA399E" w:rsidRDefault="00CA399E" w:rsidP="00CA399E">
      <w:pPr>
        <w:pStyle w:val="34fffd"/>
      </w:pPr>
    </w:p>
    <w:p w:rsidR="005771CE" w:rsidRDefault="005771CE" w:rsidP="005771CE">
      <w:pPr>
        <w:pStyle w:val="34b"/>
      </w:pPr>
      <w:r>
        <w:t>Размеры полей на страницах формата А3 аналогичны размерам полей на страницах с книжной ориентацией формата А</w:t>
      </w:r>
      <w:proofErr w:type="gramStart"/>
      <w:r>
        <w:t>4</w:t>
      </w:r>
      <w:proofErr w:type="gramEnd"/>
      <w:r>
        <w:t>.</w:t>
      </w:r>
    </w:p>
    <w:p w:rsidR="005771CE" w:rsidRDefault="005771CE" w:rsidP="005771CE">
      <w:pPr>
        <w:pStyle w:val="34b"/>
      </w:pPr>
      <w:r>
        <w:t xml:space="preserve">Размеры полей на </w:t>
      </w:r>
      <w:r w:rsidR="0069677A">
        <w:t xml:space="preserve">страницах с </w:t>
      </w:r>
      <w:r w:rsidR="00864425">
        <w:t>альбомной ориентацией</w:t>
      </w:r>
      <w:r w:rsidR="0069677A">
        <w:t xml:space="preserve"> </w:t>
      </w:r>
      <w:r w:rsidR="00864425">
        <w:t>А</w:t>
      </w:r>
      <w:proofErr w:type="gramStart"/>
      <w:r w:rsidR="00864425">
        <w:t>4</w:t>
      </w:r>
      <w:proofErr w:type="gramEnd"/>
      <w:r w:rsidR="00864425">
        <w:t xml:space="preserve"> </w:t>
      </w:r>
      <w:r w:rsidR="0069677A">
        <w:t>отличаются от стандартных (</w:t>
      </w:r>
      <w:r w:rsidR="00D71713">
        <w:t>настроены</w:t>
      </w:r>
      <w:r w:rsidR="0069677A">
        <w:t xml:space="preserve"> с учетом поворота</w:t>
      </w:r>
      <w:r w:rsidR="00D71713">
        <w:t xml:space="preserve"> </w:t>
      </w:r>
      <w:r w:rsidR="000618D8">
        <w:t xml:space="preserve">рамки с основными надписями </w:t>
      </w:r>
      <w:r w:rsidR="00D71713">
        <w:t xml:space="preserve">на 90° </w:t>
      </w:r>
      <w:r w:rsidR="00864425">
        <w:t>по</w:t>
      </w:r>
      <w:r w:rsidR="00D71713">
        <w:t xml:space="preserve"> часовой стрелк</w:t>
      </w:r>
      <w:r w:rsidR="000618D8">
        <w:t>е</w:t>
      </w:r>
      <w:r w:rsidR="0069677A">
        <w:t>)</w:t>
      </w:r>
      <w:r>
        <w:t>.</w:t>
      </w:r>
    </w:p>
    <w:p w:rsidR="00DF63AA" w:rsidRDefault="00DF63AA" w:rsidP="00DF63AA">
      <w:pPr>
        <w:pStyle w:val="34b"/>
      </w:pPr>
      <w:r>
        <w:t>Размеры полей страниц с книжной и альбомной ориентацией приведены в таблице </w:t>
      </w:r>
      <w:r>
        <w:fldChar w:fldCharType="begin"/>
      </w:r>
      <w:r>
        <w:instrText xml:space="preserve"> REF _Ref408824439 \h </w:instrText>
      </w:r>
      <w:r>
        <w:fldChar w:fldCharType="separate"/>
      </w:r>
      <w:r w:rsidR="00B61B63">
        <w:rPr>
          <w:noProof/>
        </w:rPr>
        <w:t>5</w:t>
      </w:r>
      <w:r>
        <w:fldChar w:fldCharType="end"/>
      </w:r>
      <w:r>
        <w:t>.</w:t>
      </w:r>
    </w:p>
    <w:p w:rsidR="00DF63AA" w:rsidRPr="00D863C5" w:rsidRDefault="00DF63AA" w:rsidP="00DF63AA">
      <w:pPr>
        <w:pStyle w:val="34ff7"/>
      </w:pPr>
      <w:r>
        <w:t>Таблица </w:t>
      </w:r>
      <w:bookmarkStart w:id="73" w:name="_Ref408769851"/>
      <w:bookmarkStart w:id="74" w:name="_Ref408824439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5</w:t>
      </w:r>
      <w:r w:rsidR="006C7920">
        <w:fldChar w:fldCharType="end"/>
      </w:r>
      <w:bookmarkEnd w:id="73"/>
      <w:bookmarkEnd w:id="74"/>
      <w:r>
        <w:t xml:space="preserve"> — Размеры полей страниц с книжной ориентацией (</w:t>
      </w:r>
      <w:proofErr w:type="gramStart"/>
      <w:r>
        <w:t>см</w:t>
      </w:r>
      <w:proofErr w:type="gramEnd"/>
      <w: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701"/>
        <w:gridCol w:w="1984"/>
        <w:gridCol w:w="1985"/>
        <w:gridCol w:w="2126"/>
      </w:tblGrid>
      <w:tr w:rsidR="00DF63AA" w:rsidRPr="005917BD" w:rsidTr="00DB3416">
        <w:trPr>
          <w:cantSplit/>
          <w:trHeight w:val="400"/>
          <w:tblHeader/>
        </w:trPr>
        <w:tc>
          <w:tcPr>
            <w:tcW w:w="2127" w:type="dxa"/>
            <w:vMerge w:val="restart"/>
            <w:shd w:val="clear" w:color="auto" w:fill="DBE5F1" w:themeFill="accent1" w:themeFillTint="33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C6751" w:rsidRDefault="00DF63AA" w:rsidP="00DB3416">
            <w:pPr>
              <w:pStyle w:val="34ffe"/>
            </w:pPr>
            <w:r>
              <w:t>Поле</w:t>
            </w:r>
          </w:p>
        </w:tc>
        <w:tc>
          <w:tcPr>
            <w:tcW w:w="1701" w:type="dxa"/>
            <w:vMerge w:val="restart"/>
            <w:shd w:val="clear" w:color="auto" w:fill="DBE5F1" w:themeFill="accent1" w:themeFillTint="33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C6751" w:rsidRDefault="00DF63AA" w:rsidP="00DB3416">
            <w:pPr>
              <w:pStyle w:val="34ffe"/>
            </w:pPr>
            <w:r>
              <w:t>Титульный лист, ЛУ</w:t>
            </w:r>
          </w:p>
        </w:tc>
        <w:tc>
          <w:tcPr>
            <w:tcW w:w="3969" w:type="dxa"/>
            <w:gridSpan w:val="2"/>
            <w:shd w:val="clear" w:color="auto" w:fill="DBE5F1" w:themeFill="accent1" w:themeFillTint="33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034A51" w:rsidRDefault="00DF63AA" w:rsidP="000618D8">
            <w:pPr>
              <w:pStyle w:val="34ffe"/>
            </w:pPr>
            <w:r>
              <w:t>Страниц</w:t>
            </w:r>
            <w:r w:rsidR="000618D8">
              <w:t>ы</w:t>
            </w:r>
            <w:r>
              <w:t xml:space="preserve"> основной части документа с книжной </w:t>
            </w:r>
            <w:r w:rsidR="00864425">
              <w:t>ориентацией</w:t>
            </w:r>
            <w:r w:rsidR="00864425" w:rsidRPr="00864425">
              <w:t xml:space="preserve"> </w:t>
            </w:r>
            <w:r w:rsidR="00864425">
              <w:t>А</w:t>
            </w:r>
            <w:proofErr w:type="gramStart"/>
            <w:r w:rsidR="00864425">
              <w:t>4</w:t>
            </w:r>
            <w:proofErr w:type="gramEnd"/>
            <w:r w:rsidR="00864425">
              <w:t xml:space="preserve"> </w:t>
            </w:r>
            <w:r>
              <w:t>и альбомной</w:t>
            </w:r>
            <w:r w:rsidR="00864425">
              <w:t xml:space="preserve"> ориентацией А3</w:t>
            </w:r>
            <w:r>
              <w:t xml:space="preserve"> </w:t>
            </w:r>
          </w:p>
        </w:tc>
        <w:tc>
          <w:tcPr>
            <w:tcW w:w="2126" w:type="dxa"/>
            <w:vMerge w:val="restart"/>
            <w:shd w:val="clear" w:color="auto" w:fill="DBE5F1" w:themeFill="accent1" w:themeFillTint="33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034A51" w:rsidRDefault="00DF63AA" w:rsidP="000618D8">
            <w:pPr>
              <w:pStyle w:val="34ffe"/>
            </w:pPr>
            <w:r>
              <w:t>Страниц</w:t>
            </w:r>
            <w:r w:rsidR="000618D8">
              <w:t>ы</w:t>
            </w:r>
            <w:r>
              <w:t xml:space="preserve"> с альбомной ориентацией </w:t>
            </w:r>
            <w:r w:rsidR="00864425">
              <w:t>А</w:t>
            </w:r>
            <w:proofErr w:type="gramStart"/>
            <w:r w:rsidR="00864425">
              <w:t>4</w:t>
            </w:r>
            <w:proofErr w:type="gramEnd"/>
          </w:p>
        </w:tc>
      </w:tr>
      <w:tr w:rsidR="00DF63AA" w:rsidRPr="005917BD" w:rsidTr="00DB3416">
        <w:trPr>
          <w:cantSplit/>
          <w:trHeight w:val="106"/>
          <w:tblHeader/>
        </w:trPr>
        <w:tc>
          <w:tcPr>
            <w:tcW w:w="2127" w:type="dxa"/>
            <w:vMerge/>
            <w:shd w:val="clear" w:color="auto" w:fill="DBE5F1" w:themeFill="accent1" w:themeFillTint="33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Default="00DF63AA" w:rsidP="00DB3416">
            <w:pPr>
              <w:pStyle w:val="34ffb"/>
            </w:pPr>
          </w:p>
        </w:tc>
        <w:tc>
          <w:tcPr>
            <w:tcW w:w="1701" w:type="dxa"/>
            <w:vMerge/>
            <w:shd w:val="clear" w:color="auto" w:fill="DBE5F1" w:themeFill="accent1" w:themeFillTint="33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1F3530" w:rsidRDefault="00DF63AA" w:rsidP="00DB3416">
            <w:pPr>
              <w:pStyle w:val="34ffe"/>
            </w:pPr>
          </w:p>
        </w:tc>
        <w:tc>
          <w:tcPr>
            <w:tcW w:w="1984" w:type="dxa"/>
            <w:shd w:val="clear" w:color="auto" w:fill="DBE5F1" w:themeFill="accent1" w:themeFillTint="33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Default="00DF63AA" w:rsidP="00DB3416">
            <w:pPr>
              <w:pStyle w:val="34ffe"/>
            </w:pPr>
            <w:r>
              <w:t xml:space="preserve">в документе </w:t>
            </w:r>
            <w:r w:rsidRPr="003C6751">
              <w:t>с рамкой</w:t>
            </w:r>
          </w:p>
        </w:tc>
        <w:tc>
          <w:tcPr>
            <w:tcW w:w="1985" w:type="dxa"/>
            <w:shd w:val="clear" w:color="auto" w:fill="DBE5F1" w:themeFill="accent1" w:themeFillTint="33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E914C9" w:rsidRDefault="00DF63AA" w:rsidP="00DB3416">
            <w:pPr>
              <w:pStyle w:val="34ffe"/>
            </w:pPr>
            <w:r>
              <w:t>в документе без рамки (ТЗ)</w:t>
            </w:r>
          </w:p>
        </w:tc>
        <w:tc>
          <w:tcPr>
            <w:tcW w:w="2126" w:type="dxa"/>
            <w:vMerge/>
            <w:shd w:val="clear" w:color="auto" w:fill="DBE5F1" w:themeFill="accent1" w:themeFillTint="33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Default="00DF63AA" w:rsidP="00DB3416">
            <w:pPr>
              <w:pStyle w:val="34ffe"/>
            </w:pPr>
          </w:p>
        </w:tc>
      </w:tr>
      <w:tr w:rsidR="00DF63AA" w:rsidRPr="00E914C9" w:rsidTr="00DB3416">
        <w:trPr>
          <w:cantSplit/>
          <w:trHeight w:val="20"/>
        </w:trPr>
        <w:tc>
          <w:tcPr>
            <w:tcW w:w="2127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E914C9" w:rsidRDefault="00DF63AA" w:rsidP="00DB3416">
            <w:pPr>
              <w:pStyle w:val="34ffb"/>
            </w:pPr>
            <w:r>
              <w:t>Левое</w:t>
            </w:r>
          </w:p>
        </w:tc>
        <w:tc>
          <w:tcPr>
            <w:tcW w:w="170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E914C9" w:rsidRDefault="00DF63AA" w:rsidP="00DB3416">
            <w:pPr>
              <w:pStyle w:val="34ffa"/>
            </w:pPr>
            <w:r w:rsidRPr="00FF4AA0">
              <w:t xml:space="preserve">2,5 </w:t>
            </w:r>
          </w:p>
        </w:tc>
        <w:tc>
          <w:tcPr>
            <w:tcW w:w="1984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E914C9" w:rsidRDefault="00DF63AA" w:rsidP="00A04666">
            <w:pPr>
              <w:pStyle w:val="34ffa"/>
            </w:pPr>
            <w:r w:rsidRPr="00FF4AA0">
              <w:t>2,5</w:t>
            </w:r>
          </w:p>
        </w:tc>
        <w:tc>
          <w:tcPr>
            <w:tcW w:w="1985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E914C9" w:rsidRDefault="00DF63AA" w:rsidP="00A04666">
            <w:pPr>
              <w:pStyle w:val="34ffa"/>
            </w:pPr>
            <w:r w:rsidRPr="00FF4AA0">
              <w:t>2,5</w:t>
            </w:r>
          </w:p>
        </w:tc>
        <w:tc>
          <w:tcPr>
            <w:tcW w:w="212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8357AC" w:rsidRDefault="006D2E2C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DF63AA" w:rsidRPr="00E914C9" w:rsidTr="00DB3416">
        <w:trPr>
          <w:cantSplit/>
          <w:trHeight w:val="20"/>
        </w:trPr>
        <w:tc>
          <w:tcPr>
            <w:tcW w:w="2127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E914C9" w:rsidRDefault="00DF63AA" w:rsidP="00DB3416">
            <w:pPr>
              <w:pStyle w:val="34ffb"/>
            </w:pPr>
            <w:r>
              <w:t>Правое</w:t>
            </w:r>
          </w:p>
        </w:tc>
        <w:tc>
          <w:tcPr>
            <w:tcW w:w="170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DF63AA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84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DF63AA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85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DF63AA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12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6D2E2C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1,5</w:t>
            </w:r>
          </w:p>
        </w:tc>
      </w:tr>
      <w:tr w:rsidR="00DF63AA" w:rsidRPr="00E914C9" w:rsidTr="00DB3416">
        <w:trPr>
          <w:cantSplit/>
          <w:trHeight w:val="20"/>
        </w:trPr>
        <w:tc>
          <w:tcPr>
            <w:tcW w:w="2127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E914C9" w:rsidRDefault="00DF63AA" w:rsidP="00DB3416">
            <w:pPr>
              <w:pStyle w:val="34ffb"/>
            </w:pPr>
            <w:r>
              <w:t>Верхнее</w:t>
            </w:r>
          </w:p>
        </w:tc>
        <w:tc>
          <w:tcPr>
            <w:tcW w:w="170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DF63AA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Pr="00FF4AA0">
              <w:t>,5</w:t>
            </w:r>
          </w:p>
        </w:tc>
        <w:tc>
          <w:tcPr>
            <w:tcW w:w="1984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DF63AA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Pr="00FF4AA0">
              <w:t>,5</w:t>
            </w:r>
          </w:p>
        </w:tc>
        <w:tc>
          <w:tcPr>
            <w:tcW w:w="1985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DF63AA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12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6D2E2C" w:rsidP="00DB3416">
            <w:pPr>
              <w:pStyle w:val="34ffa"/>
              <w:rPr>
                <w:lang w:val="ru-RU"/>
              </w:rPr>
            </w:pPr>
            <w:r w:rsidRPr="00FF4AA0">
              <w:t>2,5</w:t>
            </w:r>
          </w:p>
        </w:tc>
      </w:tr>
      <w:tr w:rsidR="00DF63AA" w:rsidRPr="00E914C9" w:rsidTr="00DB3416">
        <w:trPr>
          <w:cantSplit/>
          <w:trHeight w:val="20"/>
        </w:trPr>
        <w:tc>
          <w:tcPr>
            <w:tcW w:w="2127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Default="00DF63AA" w:rsidP="00DB3416">
            <w:pPr>
              <w:pStyle w:val="34ffb"/>
            </w:pPr>
            <w:r>
              <w:t>Нижнее</w:t>
            </w:r>
          </w:p>
        </w:tc>
        <w:tc>
          <w:tcPr>
            <w:tcW w:w="170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DF63AA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Pr="00FF4AA0">
              <w:t>,5</w:t>
            </w:r>
          </w:p>
        </w:tc>
        <w:tc>
          <w:tcPr>
            <w:tcW w:w="1984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DF63AA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985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360251" w:rsidRDefault="00DF63AA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1,5</w:t>
            </w:r>
          </w:p>
        </w:tc>
        <w:tc>
          <w:tcPr>
            <w:tcW w:w="212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F63AA" w:rsidRPr="006D2E2C" w:rsidRDefault="006D2E2C" w:rsidP="00DB3416">
            <w:pPr>
              <w:pStyle w:val="34ffa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bookmarkEnd w:id="70"/>
    </w:tbl>
    <w:p w:rsidR="00DF63AA" w:rsidRPr="0056357D" w:rsidRDefault="00DF63AA" w:rsidP="00DF63AA">
      <w:pPr>
        <w:pStyle w:val="34ffff0"/>
      </w:pPr>
    </w:p>
    <w:p w:rsidR="00B22899" w:rsidRDefault="00F06104" w:rsidP="00B22899">
      <w:pPr>
        <w:pStyle w:val="2"/>
      </w:pPr>
      <w:bookmarkStart w:id="75" w:name="_Ref399314037"/>
      <w:bookmarkStart w:id="76" w:name="_Toc134830094"/>
      <w:r>
        <w:t>Вставка страниц</w:t>
      </w:r>
      <w:r w:rsidR="00313293">
        <w:t>ы А</w:t>
      </w:r>
      <w:proofErr w:type="gramStart"/>
      <w:r w:rsidR="00313293">
        <w:t>4</w:t>
      </w:r>
      <w:proofErr w:type="gramEnd"/>
      <w:r w:rsidR="00B22899">
        <w:t xml:space="preserve"> с альбомной ориентацией</w:t>
      </w:r>
      <w:bookmarkEnd w:id="75"/>
      <w:r>
        <w:t xml:space="preserve"> и</w:t>
      </w:r>
      <w:r w:rsidR="00D90944">
        <w:t> </w:t>
      </w:r>
      <w:r>
        <w:t>страниц</w:t>
      </w:r>
      <w:r w:rsidR="00EB57F4">
        <w:t>ы</w:t>
      </w:r>
      <w:r w:rsidR="00F85523">
        <w:t xml:space="preserve"> формата А3</w:t>
      </w:r>
      <w:bookmarkEnd w:id="76"/>
    </w:p>
    <w:p w:rsidR="00810776" w:rsidRDefault="00810776" w:rsidP="00810776">
      <w:pPr>
        <w:pStyle w:val="34b"/>
        <w:rPr>
          <w:lang w:eastAsia="ru-RU"/>
        </w:rPr>
      </w:pPr>
      <w:r>
        <w:rPr>
          <w:lang w:eastAsia="ru-RU"/>
        </w:rPr>
        <w:t xml:space="preserve">Для размещения иллюстрации большого размера или таблицы с большим числом столбцов рекомендуется добавить в документ страницу </w:t>
      </w:r>
      <w:r w:rsidR="00C92A94">
        <w:t>А</w:t>
      </w:r>
      <w:proofErr w:type="gramStart"/>
      <w:r w:rsidR="00C92A94">
        <w:t>4</w:t>
      </w:r>
      <w:proofErr w:type="gramEnd"/>
      <w:r w:rsidR="00C92A94">
        <w:t xml:space="preserve"> с </w:t>
      </w:r>
      <w:r>
        <w:rPr>
          <w:lang w:eastAsia="ru-RU"/>
        </w:rPr>
        <w:t xml:space="preserve">альбомной </w:t>
      </w:r>
      <w:r w:rsidR="00C92A94">
        <w:t xml:space="preserve">ориентацией </w:t>
      </w:r>
      <w:r>
        <w:rPr>
          <w:lang w:eastAsia="ru-RU"/>
        </w:rPr>
        <w:t xml:space="preserve">или </w:t>
      </w:r>
      <w:r>
        <w:rPr>
          <w:lang w:eastAsia="ru-RU"/>
        </w:rPr>
        <w:lastRenderedPageBreak/>
        <w:t>страницу формата А3. Для этого в комплекте документов «</w:t>
      </w:r>
      <w:proofErr w:type="spellStart"/>
      <w:r>
        <w:rPr>
          <w:lang w:eastAsia="ru-RU"/>
        </w:rPr>
        <w:t>Филогост</w:t>
      </w:r>
      <w:proofErr w:type="spellEnd"/>
      <w:r>
        <w:rPr>
          <w:lang w:eastAsia="ru-RU"/>
        </w:rPr>
        <w:t xml:space="preserve">» предусмотрены </w:t>
      </w:r>
      <w:r>
        <w:t xml:space="preserve">документы, содержащие </w:t>
      </w:r>
      <w:r>
        <w:rPr>
          <w:lang w:eastAsia="ru-RU"/>
        </w:rPr>
        <w:t>различные образцы страниц</w:t>
      </w:r>
      <w:r>
        <w:t xml:space="preserve"> (таблица </w:t>
      </w:r>
      <w:r>
        <w:fldChar w:fldCharType="begin"/>
      </w:r>
      <w:r>
        <w:instrText xml:space="preserve"> REF _Ref410948887 \h </w:instrText>
      </w:r>
      <w:r>
        <w:fldChar w:fldCharType="separate"/>
      </w:r>
      <w:r w:rsidR="00B61B63">
        <w:rPr>
          <w:noProof/>
        </w:rPr>
        <w:t>6</w:t>
      </w:r>
      <w:r>
        <w:fldChar w:fldCharType="end"/>
      </w:r>
      <w:r>
        <w:t>)</w:t>
      </w:r>
      <w:r>
        <w:rPr>
          <w:lang w:eastAsia="ru-RU"/>
        </w:rPr>
        <w:t>.</w:t>
      </w:r>
      <w:r>
        <w:t xml:space="preserve"> </w:t>
      </w:r>
      <w:r>
        <w:rPr>
          <w:lang w:eastAsia="ru-RU"/>
        </w:rPr>
        <w:t xml:space="preserve">Образцы находятся в папке </w:t>
      </w:r>
      <w:proofErr w:type="spellStart"/>
      <w:r w:rsidRPr="00763375">
        <w:rPr>
          <w:rStyle w:val="34ff3"/>
        </w:rPr>
        <w:t>Филогост</w:t>
      </w:r>
      <w:proofErr w:type="spellEnd"/>
      <w:r w:rsidRPr="00763375">
        <w:rPr>
          <w:rStyle w:val="34ff3"/>
        </w:rPr>
        <w:t>\КСАС\</w:t>
      </w:r>
      <w:proofErr w:type="gramStart"/>
      <w:r w:rsidRPr="00763375">
        <w:rPr>
          <w:rStyle w:val="34ff3"/>
        </w:rPr>
        <w:t>Мастер-документы</w:t>
      </w:r>
      <w:proofErr w:type="gramEnd"/>
      <w:r>
        <w:rPr>
          <w:lang w:eastAsia="ru-RU"/>
        </w:rPr>
        <w:t>.</w:t>
      </w:r>
    </w:p>
    <w:p w:rsidR="00810776" w:rsidRPr="001949BE" w:rsidRDefault="00810776" w:rsidP="00810776">
      <w:pPr>
        <w:pStyle w:val="34ff7"/>
      </w:pPr>
      <w:r>
        <w:t xml:space="preserve">Таблица </w:t>
      </w:r>
      <w:bookmarkStart w:id="77" w:name="_Ref410948887"/>
      <w:r>
        <w:fldChar w:fldCharType="begin"/>
      </w:r>
      <w:r>
        <w:instrText xml:space="preserve"> SEQ Таблица \* ARABIC </w:instrText>
      </w:r>
      <w:r>
        <w:fldChar w:fldCharType="separate"/>
      </w:r>
      <w:r w:rsidR="00B61B63">
        <w:rPr>
          <w:noProof/>
        </w:rPr>
        <w:t>6</w:t>
      </w:r>
      <w:r>
        <w:fldChar w:fldCharType="end"/>
      </w:r>
      <w:bookmarkEnd w:id="77"/>
      <w:r>
        <w:t xml:space="preserve"> — Файлы, содержащие образцы страниц с различной ориентацией и форматом</w:t>
      </w:r>
    </w:p>
    <w:tbl>
      <w:tblPr>
        <w:tblStyle w:val="af9"/>
        <w:tblW w:w="992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46"/>
        <w:gridCol w:w="1596"/>
        <w:gridCol w:w="6379"/>
      </w:tblGrid>
      <w:tr w:rsidR="00D90944" w:rsidTr="00D90944">
        <w:trPr>
          <w:cantSplit/>
          <w:tblHeader/>
        </w:trPr>
        <w:tc>
          <w:tcPr>
            <w:tcW w:w="1946" w:type="dxa"/>
            <w:shd w:val="clear" w:color="auto" w:fill="DBE5F1"/>
            <w:tcMar>
              <w:top w:w="113" w:type="dxa"/>
              <w:bottom w:w="113" w:type="dxa"/>
            </w:tcMar>
          </w:tcPr>
          <w:p w:rsidR="00D90944" w:rsidRPr="006C7920" w:rsidRDefault="00D90944" w:rsidP="007760B3">
            <w:pPr>
              <w:pStyle w:val="34ffe"/>
            </w:pPr>
            <w:r>
              <w:t>Ориентация страницы</w:t>
            </w:r>
          </w:p>
        </w:tc>
        <w:tc>
          <w:tcPr>
            <w:tcW w:w="1596" w:type="dxa"/>
            <w:shd w:val="clear" w:color="auto" w:fill="DBE5F1"/>
            <w:tcMar>
              <w:top w:w="113" w:type="dxa"/>
              <w:bottom w:w="113" w:type="dxa"/>
            </w:tcMar>
          </w:tcPr>
          <w:p w:rsidR="00D90944" w:rsidRPr="006C7920" w:rsidRDefault="00D90944" w:rsidP="007760B3">
            <w:pPr>
              <w:pStyle w:val="34ffe"/>
            </w:pPr>
            <w:r>
              <w:t>Формат</w:t>
            </w:r>
          </w:p>
        </w:tc>
        <w:tc>
          <w:tcPr>
            <w:tcW w:w="6379" w:type="dxa"/>
            <w:shd w:val="clear" w:color="auto" w:fill="DBE5F1"/>
          </w:tcPr>
          <w:p w:rsidR="00D90944" w:rsidRDefault="00D90944" w:rsidP="007760B3">
            <w:pPr>
              <w:pStyle w:val="34ffe"/>
            </w:pPr>
            <w:r>
              <w:t>Имя файла</w:t>
            </w:r>
          </w:p>
        </w:tc>
      </w:tr>
      <w:tr w:rsidR="00D90944" w:rsidTr="00D90944">
        <w:trPr>
          <w:cantSplit/>
          <w:trHeight w:val="19"/>
        </w:trPr>
        <w:tc>
          <w:tcPr>
            <w:tcW w:w="1946" w:type="dxa"/>
            <w:tcMar>
              <w:top w:w="113" w:type="dxa"/>
              <w:bottom w:w="113" w:type="dxa"/>
            </w:tcMar>
          </w:tcPr>
          <w:p w:rsidR="00D90944" w:rsidRPr="006C7920" w:rsidRDefault="00D90944" w:rsidP="007760B3">
            <w:pPr>
              <w:pStyle w:val="34ffb"/>
            </w:pPr>
            <w:r>
              <w:t>Книжная</w:t>
            </w:r>
          </w:p>
        </w:tc>
        <w:tc>
          <w:tcPr>
            <w:tcW w:w="1596" w:type="dxa"/>
            <w:tcMar>
              <w:top w:w="113" w:type="dxa"/>
              <w:bottom w:w="113" w:type="dxa"/>
            </w:tcMar>
          </w:tcPr>
          <w:p w:rsidR="00D90944" w:rsidRPr="006C7920" w:rsidRDefault="00D90944" w:rsidP="007760B3">
            <w:pPr>
              <w:pStyle w:val="34ffb"/>
            </w:pPr>
            <w:r>
              <w:t>А3</w:t>
            </w:r>
          </w:p>
        </w:tc>
        <w:tc>
          <w:tcPr>
            <w:tcW w:w="6379" w:type="dxa"/>
          </w:tcPr>
          <w:p w:rsidR="00D90944" w:rsidRPr="00207985" w:rsidRDefault="00D90944" w:rsidP="007760B3">
            <w:pPr>
              <w:pStyle w:val="34ffb"/>
            </w:pPr>
            <w:r w:rsidRPr="00095291">
              <w:t>ГОСТ_34_Книжный лист_А3.</w:t>
            </w:r>
            <w:r>
              <w:t>doc</w:t>
            </w:r>
            <w:r w:rsidR="00207985">
              <w:rPr>
                <w:lang w:val="en-US"/>
              </w:rPr>
              <w:t>x</w:t>
            </w:r>
          </w:p>
        </w:tc>
      </w:tr>
      <w:tr w:rsidR="00D90944" w:rsidTr="00D90944">
        <w:trPr>
          <w:cantSplit/>
          <w:trHeight w:val="20"/>
        </w:trPr>
        <w:tc>
          <w:tcPr>
            <w:tcW w:w="1946" w:type="dxa"/>
            <w:tcMar>
              <w:top w:w="113" w:type="dxa"/>
              <w:bottom w:w="113" w:type="dxa"/>
            </w:tcMar>
          </w:tcPr>
          <w:p w:rsidR="00D90944" w:rsidRPr="006C7920" w:rsidRDefault="00D90944" w:rsidP="007760B3">
            <w:pPr>
              <w:pStyle w:val="34ffb"/>
            </w:pPr>
            <w:r>
              <w:t>Альбомная</w:t>
            </w:r>
          </w:p>
        </w:tc>
        <w:tc>
          <w:tcPr>
            <w:tcW w:w="1596" w:type="dxa"/>
            <w:tcMar>
              <w:top w:w="113" w:type="dxa"/>
              <w:bottom w:w="113" w:type="dxa"/>
            </w:tcMar>
          </w:tcPr>
          <w:p w:rsidR="00D90944" w:rsidRPr="006C7920" w:rsidRDefault="00D90944" w:rsidP="007760B3">
            <w:pPr>
              <w:pStyle w:val="34ffb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6379" w:type="dxa"/>
          </w:tcPr>
          <w:p w:rsidR="00D90944" w:rsidRPr="001949BE" w:rsidRDefault="00D90944" w:rsidP="00D90944">
            <w:pPr>
              <w:pStyle w:val="34ffb"/>
            </w:pPr>
            <w:r w:rsidRPr="00095291">
              <w:t>ГОСТ_34_Альбомный лист_А</w:t>
            </w:r>
            <w:proofErr w:type="gramStart"/>
            <w:r w:rsidRPr="00095291">
              <w:t>4</w:t>
            </w:r>
            <w:proofErr w:type="gramEnd"/>
            <w:r w:rsidRPr="00095291">
              <w:t>.</w:t>
            </w:r>
            <w:r w:rsidR="00207985">
              <w:t>doc</w:t>
            </w:r>
            <w:r w:rsidR="00207985">
              <w:rPr>
                <w:lang w:val="en-US"/>
              </w:rPr>
              <w:t>x</w:t>
            </w:r>
          </w:p>
        </w:tc>
      </w:tr>
      <w:tr w:rsidR="00D90944" w:rsidTr="00D90944">
        <w:trPr>
          <w:cantSplit/>
          <w:trHeight w:val="20"/>
        </w:trPr>
        <w:tc>
          <w:tcPr>
            <w:tcW w:w="1946" w:type="dxa"/>
            <w:tcMar>
              <w:top w:w="113" w:type="dxa"/>
              <w:bottom w:w="113" w:type="dxa"/>
            </w:tcMar>
          </w:tcPr>
          <w:p w:rsidR="00D90944" w:rsidRPr="006C7920" w:rsidRDefault="00D90944" w:rsidP="007760B3">
            <w:pPr>
              <w:pStyle w:val="34ffb"/>
            </w:pPr>
            <w:r>
              <w:t>Альбомная</w:t>
            </w:r>
          </w:p>
        </w:tc>
        <w:tc>
          <w:tcPr>
            <w:tcW w:w="1596" w:type="dxa"/>
            <w:tcMar>
              <w:top w:w="113" w:type="dxa"/>
              <w:bottom w:w="113" w:type="dxa"/>
            </w:tcMar>
          </w:tcPr>
          <w:p w:rsidR="00D90944" w:rsidRPr="006C7920" w:rsidRDefault="00D90944" w:rsidP="007760B3">
            <w:pPr>
              <w:pStyle w:val="34ffb"/>
            </w:pPr>
            <w:r>
              <w:t>А3</w:t>
            </w:r>
          </w:p>
        </w:tc>
        <w:tc>
          <w:tcPr>
            <w:tcW w:w="6379" w:type="dxa"/>
          </w:tcPr>
          <w:p w:rsidR="00D90944" w:rsidRPr="001949BE" w:rsidRDefault="00D90944" w:rsidP="00D90944">
            <w:pPr>
              <w:pStyle w:val="34ffb"/>
            </w:pPr>
            <w:r w:rsidRPr="00754813">
              <w:t>ГОСТ_34_Альбомный лист_А3.</w:t>
            </w:r>
            <w:r w:rsidR="00207985">
              <w:t>doc</w:t>
            </w:r>
            <w:r w:rsidR="00207985">
              <w:rPr>
                <w:lang w:val="en-US"/>
              </w:rPr>
              <w:t>x</w:t>
            </w:r>
          </w:p>
        </w:tc>
      </w:tr>
    </w:tbl>
    <w:p w:rsidR="00810776" w:rsidRDefault="00810776" w:rsidP="006F13E8">
      <w:pPr>
        <w:pStyle w:val="34fffd"/>
      </w:pPr>
    </w:p>
    <w:p w:rsidR="00B22899" w:rsidRDefault="00B22899" w:rsidP="00B22899">
      <w:pPr>
        <w:pStyle w:val="34ffff6"/>
      </w:pPr>
      <w:r>
        <w:t xml:space="preserve">Для того чтобы </w:t>
      </w:r>
      <w:r w:rsidR="00A461F7">
        <w:t>добавить</w:t>
      </w:r>
      <w:r>
        <w:t xml:space="preserve"> </w:t>
      </w:r>
      <w:r w:rsidR="00A322FC">
        <w:t xml:space="preserve">в документ </w:t>
      </w:r>
      <w:r>
        <w:t xml:space="preserve">страницу </w:t>
      </w:r>
      <w:r w:rsidR="00E66B3F">
        <w:t>из образца</w:t>
      </w:r>
      <w:r>
        <w:t>:</w:t>
      </w:r>
    </w:p>
    <w:p w:rsidR="00B22899" w:rsidRDefault="00B22899" w:rsidP="00FE3805">
      <w:pPr>
        <w:pStyle w:val="340"/>
        <w:numPr>
          <w:ilvl w:val="0"/>
          <w:numId w:val="78"/>
        </w:numPr>
      </w:pPr>
      <w:r>
        <w:t>Установите курсор мыши в абзаце</w:t>
      </w:r>
      <w:r w:rsidR="00E66B3F" w:rsidRPr="00815132">
        <w:t>,</w:t>
      </w:r>
      <w:r>
        <w:t xml:space="preserve"> </w:t>
      </w:r>
      <w:r w:rsidR="00E66B3F" w:rsidRPr="00815132">
        <w:t>перед</w:t>
      </w:r>
      <w:r>
        <w:t xml:space="preserve"> котор</w:t>
      </w:r>
      <w:r w:rsidR="00E66B3F" w:rsidRPr="00815132">
        <w:t>ым</w:t>
      </w:r>
      <w:r>
        <w:t xml:space="preserve"> будет </w:t>
      </w:r>
      <w:r w:rsidR="00C86257" w:rsidRPr="00815132">
        <w:t>расположена</w:t>
      </w:r>
      <w:r>
        <w:t xml:space="preserve"> страница </w:t>
      </w:r>
      <w:r w:rsidR="00EB57F4">
        <w:t>А</w:t>
      </w:r>
      <w:proofErr w:type="gramStart"/>
      <w:r w:rsidR="00EB57F4">
        <w:t>4</w:t>
      </w:r>
      <w:proofErr w:type="gramEnd"/>
      <w:r w:rsidR="00EB57F4" w:rsidRPr="00EB57F4">
        <w:t xml:space="preserve"> с альбомной ориентацией и</w:t>
      </w:r>
      <w:r w:rsidR="00EB57F4">
        <w:t>ли</w:t>
      </w:r>
      <w:r w:rsidR="00C629B1">
        <w:t xml:space="preserve"> </w:t>
      </w:r>
      <w:r w:rsidR="00EB57F4" w:rsidRPr="00EB57F4">
        <w:t>страниц</w:t>
      </w:r>
      <w:r w:rsidR="00EB57F4">
        <w:t>а</w:t>
      </w:r>
      <w:r w:rsidR="00EB57F4" w:rsidRPr="00EB57F4">
        <w:t xml:space="preserve"> формата А3</w:t>
      </w:r>
      <w:r>
        <w:t>.</w:t>
      </w:r>
    </w:p>
    <w:p w:rsidR="00D94C88" w:rsidRPr="00D94C88" w:rsidRDefault="00C557E8" w:rsidP="00AE359E">
      <w:pPr>
        <w:pStyle w:val="340"/>
      </w:pPr>
      <w:r>
        <w:t xml:space="preserve">На ленте </w:t>
      </w:r>
      <w:r w:rsidR="00B22899">
        <w:t xml:space="preserve">перейдите на </w:t>
      </w:r>
      <w:r>
        <w:t>в</w:t>
      </w:r>
      <w:r w:rsidR="00B22899">
        <w:t xml:space="preserve">кладку </w:t>
      </w:r>
      <w:r w:rsidR="00B22899">
        <w:rPr>
          <w:rStyle w:val="34fe"/>
        </w:rPr>
        <w:t>Вставка</w:t>
      </w:r>
      <w:r w:rsidR="00D94C88">
        <w:t>.</w:t>
      </w:r>
    </w:p>
    <w:p w:rsidR="00D94C88" w:rsidRDefault="00D94C88" w:rsidP="00AE359E">
      <w:pPr>
        <w:pStyle w:val="340"/>
      </w:pPr>
      <w:r>
        <w:t xml:space="preserve">Нажмите </w:t>
      </w:r>
      <w:r w:rsidR="00B22899">
        <w:t>на стрелку</w:t>
      </w:r>
      <w:r w:rsidR="00C557E8">
        <w:t xml:space="preserve"> на</w:t>
      </w:r>
      <w:r w:rsidR="00B22899">
        <w:t xml:space="preserve"> кнопк</w:t>
      </w:r>
      <w:r w:rsidR="00C557E8">
        <w:t>е</w:t>
      </w:r>
      <w:r w:rsidR="00B22899">
        <w:t xml:space="preserve"> </w:t>
      </w:r>
      <w:r w:rsidR="00B22899">
        <w:rPr>
          <w:rStyle w:val="34fe"/>
        </w:rPr>
        <w:t>Объект</w:t>
      </w:r>
      <w:r>
        <w:t>.</w:t>
      </w:r>
    </w:p>
    <w:p w:rsidR="00B00E14" w:rsidRDefault="00D94C88" w:rsidP="00893EC8">
      <w:pPr>
        <w:pStyle w:val="340"/>
      </w:pPr>
      <w:r w:rsidRPr="00E535B3">
        <w:t xml:space="preserve">В </w:t>
      </w:r>
      <w:r w:rsidR="007C63A1">
        <w:t>открывшемся меню</w:t>
      </w:r>
      <w:r w:rsidR="007C63A1" w:rsidRPr="00E535B3">
        <w:t xml:space="preserve"> </w:t>
      </w:r>
      <w:r w:rsidR="006D60F3">
        <w:t xml:space="preserve">выберите пункт </w:t>
      </w:r>
      <w:r w:rsidR="006D60F3">
        <w:rPr>
          <w:rStyle w:val="34fe"/>
        </w:rPr>
        <w:t>Текст из файла</w:t>
      </w:r>
      <w:r w:rsidR="006D60F3">
        <w:t>.</w:t>
      </w:r>
      <w:r>
        <w:t xml:space="preserve"> </w:t>
      </w:r>
      <w:r w:rsidR="00B00E14" w:rsidRPr="00C557E8">
        <w:t xml:space="preserve">Откроется окно </w:t>
      </w:r>
      <w:r w:rsidR="00B00E14" w:rsidRPr="00C557E8">
        <w:rPr>
          <w:rStyle w:val="34fe"/>
        </w:rPr>
        <w:t>Вставка файла</w:t>
      </w:r>
      <w:r w:rsidR="006E3F60">
        <w:t xml:space="preserve"> (рисунок </w:t>
      </w:r>
      <w:r w:rsidR="006E3F60">
        <w:fldChar w:fldCharType="begin"/>
      </w:r>
      <w:r w:rsidR="006E3F60">
        <w:instrText xml:space="preserve"> REF _Ref410947718 \h </w:instrText>
      </w:r>
      <w:r w:rsidR="006E3F60">
        <w:fldChar w:fldCharType="separate"/>
      </w:r>
      <w:r w:rsidR="00B61B63">
        <w:rPr>
          <w:noProof/>
        </w:rPr>
        <w:t>5</w:t>
      </w:r>
      <w:r w:rsidR="006E3F60">
        <w:fldChar w:fldCharType="end"/>
      </w:r>
      <w:r w:rsidR="006E3F60">
        <w:t>).</w:t>
      </w:r>
    </w:p>
    <w:p w:rsidR="006E3F60" w:rsidRDefault="008E7772" w:rsidP="006E3F60">
      <w:pPr>
        <w:pStyle w:val="34ff"/>
      </w:pPr>
      <w:r>
        <w:rPr>
          <w:noProof/>
          <w:lang w:eastAsia="ru-RU"/>
        </w:rPr>
        <w:drawing>
          <wp:inline distT="0" distB="0" distL="0" distR="0" wp14:anchorId="56D940AB" wp14:editId="6792B2C4">
            <wp:extent cx="5400000" cy="37181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insert_file_01_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F60" w:rsidRDefault="006E3F60" w:rsidP="006E3F60">
      <w:pPr>
        <w:pStyle w:val="34ff0"/>
      </w:pPr>
      <w:r>
        <w:t xml:space="preserve">Рисунок </w:t>
      </w:r>
      <w:bookmarkStart w:id="78" w:name="_Ref410947718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5</w:t>
      </w:r>
      <w:r>
        <w:fldChar w:fldCharType="end"/>
      </w:r>
      <w:bookmarkEnd w:id="78"/>
      <w:r>
        <w:t xml:space="preserve"> — </w:t>
      </w:r>
      <w:r w:rsidR="00406B0C" w:rsidRPr="00C557E8">
        <w:t xml:space="preserve">Окно </w:t>
      </w:r>
      <w:r w:rsidR="00406B0C" w:rsidRPr="00C557E8">
        <w:rPr>
          <w:rStyle w:val="34fe"/>
        </w:rPr>
        <w:t>Вставка файла</w:t>
      </w:r>
    </w:p>
    <w:p w:rsidR="00D94C88" w:rsidRDefault="00B00E14" w:rsidP="00AE359E">
      <w:pPr>
        <w:pStyle w:val="340"/>
      </w:pPr>
      <w:r>
        <w:lastRenderedPageBreak/>
        <w:t xml:space="preserve">Выберите </w:t>
      </w:r>
      <w:r w:rsidR="00E66B3F">
        <w:t>один из файлов</w:t>
      </w:r>
      <w:r w:rsidR="00331C0B" w:rsidRPr="00331C0B">
        <w:t xml:space="preserve"> </w:t>
      </w:r>
      <w:r w:rsidR="00331C0B">
        <w:t>с образцом страницы</w:t>
      </w:r>
      <w:r w:rsidR="00D94C88">
        <w:t xml:space="preserve"> в папке </w:t>
      </w:r>
      <w:proofErr w:type="spellStart"/>
      <w:r w:rsidR="00D94C88" w:rsidRPr="00763375">
        <w:rPr>
          <w:rStyle w:val="34ff3"/>
        </w:rPr>
        <w:t>Филогост</w:t>
      </w:r>
      <w:proofErr w:type="spellEnd"/>
      <w:r w:rsidR="00D94C88" w:rsidRPr="00763375">
        <w:rPr>
          <w:rStyle w:val="34ff3"/>
        </w:rPr>
        <w:t>\КСАС\</w:t>
      </w:r>
      <w:proofErr w:type="gramStart"/>
      <w:r w:rsidR="00D94C88" w:rsidRPr="00763375">
        <w:rPr>
          <w:rStyle w:val="34ff3"/>
        </w:rPr>
        <w:t>Мастер-документы</w:t>
      </w:r>
      <w:proofErr w:type="gramEnd"/>
      <w:r w:rsidR="00D94C88">
        <w:t>.</w:t>
      </w:r>
    </w:p>
    <w:p w:rsidR="003F04BD" w:rsidRDefault="00D94C88" w:rsidP="00893EC8">
      <w:pPr>
        <w:pStyle w:val="340"/>
      </w:pPr>
      <w:r>
        <w:t xml:space="preserve">Нажмите </w:t>
      </w:r>
      <w:r w:rsidR="008A15D4">
        <w:t>на кнопку</w:t>
      </w:r>
      <w:proofErr w:type="gramStart"/>
      <w:r w:rsidR="008A15D4">
        <w:t xml:space="preserve"> </w:t>
      </w:r>
      <w:r w:rsidR="008A15D4" w:rsidRPr="008A15D4">
        <w:rPr>
          <w:rStyle w:val="34fe"/>
        </w:rPr>
        <w:t>В</w:t>
      </w:r>
      <w:proofErr w:type="gramEnd"/>
      <w:r w:rsidR="008A15D4" w:rsidRPr="008A15D4">
        <w:rPr>
          <w:rStyle w:val="34fe"/>
        </w:rPr>
        <w:t>ставить</w:t>
      </w:r>
      <w:r w:rsidR="00B00E14">
        <w:t>.</w:t>
      </w:r>
      <w:r w:rsidR="004C30D3">
        <w:t xml:space="preserve"> </w:t>
      </w:r>
      <w:r w:rsidR="003F04BD">
        <w:t xml:space="preserve">Страница </w:t>
      </w:r>
      <w:r w:rsidR="00E66B3F">
        <w:t>из файла</w:t>
      </w:r>
      <w:r w:rsidR="003F04BD">
        <w:t xml:space="preserve"> будет </w:t>
      </w:r>
      <w:r w:rsidR="00A40E21">
        <w:t>добавлена</w:t>
      </w:r>
      <w:r w:rsidR="003F04BD">
        <w:t xml:space="preserve"> в документ.</w:t>
      </w:r>
    </w:p>
    <w:p w:rsidR="003F04BD" w:rsidRPr="003F04BD" w:rsidRDefault="00E66B3F" w:rsidP="00AE359E">
      <w:pPr>
        <w:pStyle w:val="340"/>
      </w:pPr>
      <w:r>
        <w:t>Удалите</w:t>
      </w:r>
      <w:r w:rsidR="003F04BD">
        <w:t xml:space="preserve"> </w:t>
      </w:r>
      <w:r>
        <w:t xml:space="preserve">из текста </w:t>
      </w:r>
      <w:r w:rsidR="003F04BD">
        <w:t>пустые абзацы</w:t>
      </w:r>
      <w:r>
        <w:t>, которые добавились после вставки страницы</w:t>
      </w:r>
      <w:r w:rsidR="003F04BD">
        <w:t>.</w:t>
      </w:r>
    </w:p>
    <w:p w:rsidR="00FD78C8" w:rsidRDefault="00536C72" w:rsidP="00942D5F">
      <w:pPr>
        <w:pStyle w:val="2"/>
      </w:pPr>
      <w:bookmarkStart w:id="79" w:name="_Toc398346491"/>
      <w:bookmarkStart w:id="80" w:name="_Ref411475374"/>
      <w:bookmarkStart w:id="81" w:name="_Ref411878708"/>
      <w:bookmarkStart w:id="82" w:name="_Toc134830095"/>
      <w:r>
        <w:t xml:space="preserve">Оформление </w:t>
      </w:r>
      <w:r w:rsidR="00FD78C8">
        <w:t>примечаний</w:t>
      </w:r>
      <w:bookmarkEnd w:id="66"/>
      <w:bookmarkEnd w:id="79"/>
      <w:bookmarkEnd w:id="80"/>
      <w:bookmarkEnd w:id="81"/>
      <w:bookmarkEnd w:id="82"/>
    </w:p>
    <w:p w:rsidR="00E8126E" w:rsidRDefault="00E8126E" w:rsidP="00110E6F">
      <w:pPr>
        <w:pStyle w:val="3"/>
      </w:pPr>
      <w:bookmarkStart w:id="83" w:name="_Toc398346493"/>
      <w:bookmarkStart w:id="84" w:name="_Toc134830096"/>
      <w:r>
        <w:t xml:space="preserve">Оформление </w:t>
      </w:r>
      <w:r w:rsidR="009345C2">
        <w:t>одного</w:t>
      </w:r>
      <w:r>
        <w:t xml:space="preserve"> примечания</w:t>
      </w:r>
      <w:bookmarkEnd w:id="83"/>
      <w:bookmarkEnd w:id="84"/>
    </w:p>
    <w:p w:rsidR="009345C2" w:rsidRPr="009345C2" w:rsidRDefault="009345C2" w:rsidP="00E7791F">
      <w:pPr>
        <w:pStyle w:val="34ff8"/>
      </w:pPr>
      <w:r>
        <w:t xml:space="preserve">Одно примечание </w:t>
      </w:r>
      <w:r w:rsidR="00A70C20">
        <w:t xml:space="preserve">оформляют </w:t>
      </w:r>
      <w:r>
        <w:t>согласно следующим правилам:</w:t>
      </w:r>
    </w:p>
    <w:p w:rsidR="002F59E7" w:rsidRPr="002F59E7" w:rsidRDefault="002F59E7" w:rsidP="00FE3805">
      <w:pPr>
        <w:pStyle w:val="341"/>
        <w:numPr>
          <w:ilvl w:val="0"/>
          <w:numId w:val="29"/>
        </w:numPr>
      </w:pPr>
      <w:r>
        <w:t xml:space="preserve">Примечание </w:t>
      </w:r>
      <w:r w:rsidR="00A70C20">
        <w:t xml:space="preserve">оформляют </w:t>
      </w:r>
      <w:r w:rsidR="003259E3">
        <w:t xml:space="preserve">абзацным </w:t>
      </w:r>
      <w:r>
        <w:t xml:space="preserve">стилем </w:t>
      </w:r>
      <w:r w:rsidR="00406F6B" w:rsidRPr="00406F6B">
        <w:rPr>
          <w:rStyle w:val="34ff2"/>
        </w:rPr>
        <w:t>34_Врезка_Примечание</w:t>
      </w:r>
      <w:r>
        <w:t>.</w:t>
      </w:r>
    </w:p>
    <w:p w:rsidR="009345C2" w:rsidRPr="00406F6B" w:rsidRDefault="00E8126E" w:rsidP="009345C2">
      <w:pPr>
        <w:pStyle w:val="341"/>
      </w:pPr>
      <w:r>
        <w:t xml:space="preserve">Слово </w:t>
      </w:r>
      <w:r w:rsidRPr="00A02471">
        <w:t>«</w:t>
      </w:r>
      <w:r>
        <w:t>Примечание</w:t>
      </w:r>
      <w:r w:rsidRPr="00A02471">
        <w:t>»</w:t>
      </w:r>
      <w:r>
        <w:t xml:space="preserve"> </w:t>
      </w:r>
      <w:r w:rsidR="00A70C20">
        <w:t>пишут</w:t>
      </w:r>
      <w:r w:rsidR="00FD1F06">
        <w:t xml:space="preserve"> с прописной буквы и </w:t>
      </w:r>
      <w:r w:rsidR="009345C2">
        <w:t>отделя</w:t>
      </w:r>
      <w:r w:rsidR="00A70C20">
        <w:t>ют</w:t>
      </w:r>
      <w:r w:rsidR="009345C2">
        <w:t xml:space="preserve"> от текста длинным типографским </w:t>
      </w:r>
      <w:r w:rsidR="009345C2" w:rsidRPr="00B26443">
        <w:t>тире</w:t>
      </w:r>
      <w:r w:rsidR="009345C2">
        <w:t>.</w:t>
      </w:r>
    </w:p>
    <w:p w:rsidR="00406F6B" w:rsidRDefault="00406F6B" w:rsidP="009345C2">
      <w:pPr>
        <w:pStyle w:val="341"/>
      </w:pPr>
      <w:r>
        <w:t xml:space="preserve">Слово </w:t>
      </w:r>
      <w:r w:rsidRPr="00A02471">
        <w:t>«</w:t>
      </w:r>
      <w:r>
        <w:t>Примечание</w:t>
      </w:r>
      <w:r w:rsidRPr="00A02471">
        <w:t>»</w:t>
      </w:r>
      <w:r w:rsidRPr="00406F6B">
        <w:t xml:space="preserve"> </w:t>
      </w:r>
      <w:r>
        <w:t>выделя</w:t>
      </w:r>
      <w:r w:rsidR="00F57EA7">
        <w:t>ют</w:t>
      </w:r>
      <w:r>
        <w:t xml:space="preserve"> </w:t>
      </w:r>
      <w:r w:rsidR="006F1C71">
        <w:t>символьн</w:t>
      </w:r>
      <w:r w:rsidR="003259E3">
        <w:t xml:space="preserve">ым </w:t>
      </w:r>
      <w:r>
        <w:t xml:space="preserve">стилем </w:t>
      </w:r>
      <w:r w:rsidRPr="00530ABC">
        <w:rPr>
          <w:rStyle w:val="34ff2"/>
        </w:rPr>
        <w:t>34_Знак_</w:t>
      </w:r>
      <w:r w:rsidRPr="00406F6B">
        <w:rPr>
          <w:rStyle w:val="34ff2"/>
        </w:rPr>
        <w:t>Примечание_Подпись</w:t>
      </w:r>
      <w:r>
        <w:t>.</w:t>
      </w:r>
    </w:p>
    <w:p w:rsidR="00247B54" w:rsidRDefault="00E8126E" w:rsidP="009345C2">
      <w:pPr>
        <w:pStyle w:val="341"/>
      </w:pPr>
      <w:r>
        <w:t>Те</w:t>
      </w:r>
      <w:proofErr w:type="gramStart"/>
      <w:r>
        <w:t xml:space="preserve">кст </w:t>
      </w:r>
      <w:r w:rsidR="00247B54">
        <w:t>пр</w:t>
      </w:r>
      <w:proofErr w:type="gramEnd"/>
      <w:r w:rsidR="00247B54">
        <w:t>имечани</w:t>
      </w:r>
      <w:r>
        <w:t>я</w:t>
      </w:r>
      <w:r w:rsidR="00247B54">
        <w:t xml:space="preserve"> </w:t>
      </w:r>
      <w:r w:rsidR="00F62305">
        <w:t>пишут</w:t>
      </w:r>
      <w:r w:rsidR="00247B54">
        <w:t xml:space="preserve"> с прописной буквы.</w:t>
      </w:r>
    </w:p>
    <w:p w:rsidR="00680ED7" w:rsidRPr="00680ED7" w:rsidRDefault="00680ED7" w:rsidP="009345C2">
      <w:pPr>
        <w:pStyle w:val="341"/>
      </w:pPr>
      <w:r>
        <w:t>Примечание выделя</w:t>
      </w:r>
      <w:r w:rsidR="00123D9A">
        <w:t>ют</w:t>
      </w:r>
      <w:r>
        <w:t xml:space="preserve"> отступом слева, а также интервалами перед и после.</w:t>
      </w:r>
    </w:p>
    <w:p w:rsidR="00247B54" w:rsidRDefault="00247B54" w:rsidP="009345C2">
      <w:pPr>
        <w:pStyle w:val="341"/>
      </w:pPr>
      <w:r>
        <w:t>Одно примечание не нумеру</w:t>
      </w:r>
      <w:r w:rsidR="00446EEF">
        <w:t>ют</w:t>
      </w:r>
      <w:r>
        <w:t>.</w:t>
      </w:r>
    </w:p>
    <w:p w:rsidR="009345C2" w:rsidRDefault="009345C2" w:rsidP="009345C2">
      <w:pPr>
        <w:pStyle w:val="341"/>
      </w:pPr>
      <w:r>
        <w:t>Примечание к таблице помещают в конце таблицы над линией, обозначающей окончание таблицы.</w:t>
      </w:r>
    </w:p>
    <w:p w:rsidR="006F13E8" w:rsidRDefault="006F13E8" w:rsidP="009345C2">
      <w:pPr>
        <w:pStyle w:val="34b"/>
      </w:pPr>
    </w:p>
    <w:p w:rsidR="00E8126E" w:rsidRDefault="00E8126E" w:rsidP="009345C2">
      <w:pPr>
        <w:pStyle w:val="34b"/>
      </w:pPr>
      <w:r>
        <w:t>Пример</w:t>
      </w:r>
      <w:r w:rsidR="001440FD">
        <w:t xml:space="preserve"> </w:t>
      </w:r>
      <w:r w:rsidR="001440FD" w:rsidRPr="009345C2">
        <w:t>примечания</w:t>
      </w:r>
      <w:r>
        <w:t>:</w:t>
      </w:r>
    </w:p>
    <w:p w:rsidR="00E8126E" w:rsidRDefault="00E8126E" w:rsidP="00E8126E">
      <w:pPr>
        <w:pStyle w:val="34f"/>
      </w:pPr>
      <w:r w:rsidRPr="00A853F0">
        <w:rPr>
          <w:rStyle w:val="34fffff"/>
        </w:rPr>
        <w:t>Примечание</w:t>
      </w:r>
      <w:r>
        <w:t xml:space="preserve"> — Те</w:t>
      </w:r>
      <w:proofErr w:type="gramStart"/>
      <w:r>
        <w:t>кст пр</w:t>
      </w:r>
      <w:proofErr w:type="gramEnd"/>
      <w:r>
        <w:t>имечания.</w:t>
      </w:r>
    </w:p>
    <w:p w:rsidR="00E8126E" w:rsidRPr="00E8126E" w:rsidRDefault="00E8126E" w:rsidP="00110E6F">
      <w:pPr>
        <w:pStyle w:val="3"/>
      </w:pPr>
      <w:bookmarkStart w:id="85" w:name="_Toc398346494"/>
      <w:bookmarkStart w:id="86" w:name="_Toc134830097"/>
      <w:r>
        <w:t>Оформление нескольких примечаний</w:t>
      </w:r>
      <w:bookmarkEnd w:id="85"/>
      <w:bookmarkEnd w:id="86"/>
    </w:p>
    <w:p w:rsidR="00E7791F" w:rsidRDefault="00E7791F" w:rsidP="001749E6">
      <w:pPr>
        <w:pStyle w:val="34ff8"/>
      </w:pPr>
      <w:r>
        <w:t>Несколько примечаний оформля</w:t>
      </w:r>
      <w:r w:rsidR="00446EEF">
        <w:t>ют</w:t>
      </w:r>
      <w:r>
        <w:t xml:space="preserve"> согласно следующим правилам:</w:t>
      </w:r>
    </w:p>
    <w:p w:rsidR="00E7791F" w:rsidRPr="00E7791F" w:rsidRDefault="00E7791F" w:rsidP="00FE3805">
      <w:pPr>
        <w:pStyle w:val="341"/>
        <w:numPr>
          <w:ilvl w:val="0"/>
          <w:numId w:val="77"/>
        </w:numPr>
      </w:pPr>
      <w:r>
        <w:t>К нескольким примечаниям добавля</w:t>
      </w:r>
      <w:r w:rsidR="00446EEF">
        <w:t>ют</w:t>
      </w:r>
      <w:r>
        <w:t xml:space="preserve"> заголовок «Примечания», который </w:t>
      </w:r>
      <w:r w:rsidR="007F3EEA">
        <w:t>оформля</w:t>
      </w:r>
      <w:r w:rsidR="00446EEF">
        <w:t>ют</w:t>
      </w:r>
      <w:r w:rsidR="007F3EEA" w:rsidRPr="007F3EEA">
        <w:t xml:space="preserve"> </w:t>
      </w:r>
      <w:r w:rsidR="003259E3">
        <w:t xml:space="preserve">абзацным </w:t>
      </w:r>
      <w:r>
        <w:t xml:space="preserve">стилем </w:t>
      </w:r>
      <w:r w:rsidRPr="00530ABC">
        <w:rPr>
          <w:rStyle w:val="34ff2"/>
        </w:rPr>
        <w:t>34_Врезка_Примечание_Заголовок</w:t>
      </w:r>
      <w:r>
        <w:t>.</w:t>
      </w:r>
    </w:p>
    <w:p w:rsidR="00E7791F" w:rsidRPr="00E7791F" w:rsidRDefault="00E7791F" w:rsidP="00386AF5">
      <w:pPr>
        <w:pStyle w:val="341"/>
      </w:pPr>
      <w:r>
        <w:t xml:space="preserve">Слово </w:t>
      </w:r>
      <w:r w:rsidRPr="00A02471">
        <w:t>«</w:t>
      </w:r>
      <w:r>
        <w:t>Примечания</w:t>
      </w:r>
      <w:r w:rsidRPr="00A02471">
        <w:t>»</w:t>
      </w:r>
      <w:r>
        <w:t xml:space="preserve"> </w:t>
      </w:r>
      <w:r w:rsidR="00446EEF">
        <w:t>пишут</w:t>
      </w:r>
      <w:r>
        <w:t xml:space="preserve"> с прописной буквы. Знаки препинания после </w:t>
      </w:r>
      <w:r w:rsidR="00156C80">
        <w:t>заголовка примечаний не ставят</w:t>
      </w:r>
      <w:r>
        <w:t>.</w:t>
      </w:r>
    </w:p>
    <w:p w:rsidR="00E7791F" w:rsidRPr="00E7791F" w:rsidRDefault="00E7791F" w:rsidP="00386AF5">
      <w:pPr>
        <w:pStyle w:val="341"/>
      </w:pPr>
      <w:r>
        <w:t>Примечания выделя</w:t>
      </w:r>
      <w:r w:rsidR="0055598E">
        <w:t>ют</w:t>
      </w:r>
      <w:r>
        <w:t xml:space="preserve"> отступом слева, а также интервалами перед заголовком и после последнего примечания.</w:t>
      </w:r>
    </w:p>
    <w:p w:rsidR="00247B54" w:rsidRDefault="003259E3" w:rsidP="00386AF5">
      <w:pPr>
        <w:pStyle w:val="341"/>
      </w:pPr>
      <w:r>
        <w:lastRenderedPageBreak/>
        <w:t xml:space="preserve">Примечания </w:t>
      </w:r>
      <w:r w:rsidR="001975C0" w:rsidRPr="007E5A54">
        <w:t>оформля</w:t>
      </w:r>
      <w:r w:rsidR="0055598E">
        <w:t>ют</w:t>
      </w:r>
      <w:r w:rsidR="001975C0" w:rsidRPr="007E5A54">
        <w:t xml:space="preserve"> </w:t>
      </w:r>
      <w:r>
        <w:t xml:space="preserve">абзацным стилем </w:t>
      </w:r>
      <w:r w:rsidRPr="003259E3">
        <w:rPr>
          <w:rStyle w:val="34ff2"/>
        </w:rPr>
        <w:t>34_Врезка_Примечание_Список</w:t>
      </w:r>
      <w:r>
        <w:t>, который нумерует</w:t>
      </w:r>
      <w:r w:rsidR="00247B54">
        <w:t xml:space="preserve"> </w:t>
      </w:r>
      <w:r>
        <w:t xml:space="preserve">примечания </w:t>
      </w:r>
      <w:r w:rsidR="00247B54">
        <w:t>по порядку арабскими цифрами</w:t>
      </w:r>
      <w:r w:rsidR="00E8126E">
        <w:t>. Точка после цифр не ставится</w:t>
      </w:r>
      <w:r w:rsidR="00247B54">
        <w:t>.</w:t>
      </w:r>
    </w:p>
    <w:p w:rsidR="00E7791F" w:rsidRDefault="00E7791F" w:rsidP="00386AF5">
      <w:pPr>
        <w:pStyle w:val="341"/>
      </w:pPr>
      <w:r>
        <w:t>Примечания к таблице помещают в конце таблицы над линией, обозначающей окончание таблицы.</w:t>
      </w:r>
    </w:p>
    <w:p w:rsidR="00ED343B" w:rsidRDefault="00ED343B" w:rsidP="00E8126E">
      <w:pPr>
        <w:pStyle w:val="34b"/>
      </w:pPr>
    </w:p>
    <w:p w:rsidR="00E8126E" w:rsidRDefault="00E8126E" w:rsidP="00E8126E">
      <w:pPr>
        <w:pStyle w:val="34b"/>
      </w:pPr>
      <w:r>
        <w:t>Пример</w:t>
      </w:r>
      <w:r w:rsidR="001440FD" w:rsidRPr="001440FD">
        <w:t xml:space="preserve"> </w:t>
      </w:r>
      <w:r w:rsidR="001440FD">
        <w:t>нескольких примечаний</w:t>
      </w:r>
      <w:r>
        <w:t>:</w:t>
      </w:r>
    </w:p>
    <w:p w:rsidR="00536C72" w:rsidRDefault="00536C72" w:rsidP="00536C72">
      <w:pPr>
        <w:pStyle w:val="34f1"/>
      </w:pPr>
      <w:r>
        <w:t>Примечания</w:t>
      </w:r>
    </w:p>
    <w:p w:rsidR="00536C72" w:rsidRDefault="00536C72" w:rsidP="00536C72">
      <w:pPr>
        <w:pStyle w:val="347"/>
      </w:pPr>
      <w:r>
        <w:t>Те</w:t>
      </w:r>
      <w:proofErr w:type="gramStart"/>
      <w:r>
        <w:t>кст пр</w:t>
      </w:r>
      <w:proofErr w:type="gramEnd"/>
      <w:r>
        <w:t>имечания.</w:t>
      </w:r>
    </w:p>
    <w:p w:rsidR="00536C72" w:rsidRDefault="00536C72" w:rsidP="00536C72">
      <w:pPr>
        <w:pStyle w:val="347"/>
      </w:pPr>
      <w:r>
        <w:t>Те</w:t>
      </w:r>
      <w:proofErr w:type="gramStart"/>
      <w:r>
        <w:t>кст пр</w:t>
      </w:r>
      <w:proofErr w:type="gramEnd"/>
      <w:r>
        <w:t>имечания.</w:t>
      </w:r>
    </w:p>
    <w:p w:rsidR="004524DB" w:rsidRDefault="004524DB" w:rsidP="004524DB">
      <w:pPr>
        <w:pStyle w:val="3"/>
      </w:pPr>
      <w:bookmarkStart w:id="87" w:name="_Toc398346495"/>
      <w:bookmarkStart w:id="88" w:name="_Toc134830098"/>
      <w:r>
        <w:t>Акцентированные врезки</w:t>
      </w:r>
      <w:bookmarkEnd w:id="87"/>
      <w:bookmarkEnd w:id="88"/>
    </w:p>
    <w:p w:rsidR="004524DB" w:rsidRDefault="004524DB" w:rsidP="004524DB">
      <w:pPr>
        <w:pStyle w:val="34b"/>
      </w:pPr>
      <w:r>
        <w:t xml:space="preserve">При необходимости </w:t>
      </w:r>
      <w:r w:rsidR="009B0293">
        <w:t xml:space="preserve">слово «Примечание» </w:t>
      </w:r>
      <w:r>
        <w:t>вместе с тире и</w:t>
      </w:r>
      <w:r w:rsidR="005F0A3D">
        <w:t>ли</w:t>
      </w:r>
      <w:r>
        <w:t xml:space="preserve"> заголовок нескольких примечаний </w:t>
      </w:r>
      <w:r w:rsidR="00446EEF">
        <w:t>допустимо</w:t>
      </w:r>
      <w:r>
        <w:t xml:space="preserve"> заменять</w:t>
      </w:r>
      <w:r w:rsidRPr="004524DB">
        <w:t xml:space="preserve"> </w:t>
      </w:r>
      <w:r>
        <w:t xml:space="preserve">следующими словами: </w:t>
      </w:r>
      <w:r w:rsidR="009B0293">
        <w:t xml:space="preserve">«Предупреждение!» </w:t>
      </w:r>
      <w:r>
        <w:t>«Внимание!», «Осторожно!», «Опасно!», в зависимости от смы</w:t>
      </w:r>
      <w:r w:rsidR="001D6176">
        <w:t>с</w:t>
      </w:r>
      <w:r>
        <w:t>ла</w:t>
      </w:r>
      <w:r w:rsidR="001D6176">
        <w:t xml:space="preserve"> </w:t>
      </w:r>
      <w:r w:rsidR="00B06EF0">
        <w:t>текста</w:t>
      </w:r>
      <w:r>
        <w:t>.</w:t>
      </w:r>
    </w:p>
    <w:p w:rsidR="00DC1DC5" w:rsidRDefault="00DC1DC5" w:rsidP="004524DB">
      <w:pPr>
        <w:pStyle w:val="34b"/>
      </w:pPr>
    </w:p>
    <w:p w:rsidR="004524DB" w:rsidRDefault="004524DB" w:rsidP="004524DB">
      <w:pPr>
        <w:pStyle w:val="34b"/>
      </w:pPr>
      <w:r>
        <w:t>Пример</w:t>
      </w:r>
      <w:r w:rsidR="00BE63D6">
        <w:t>ы</w:t>
      </w:r>
      <w:r>
        <w:t xml:space="preserve"> акцентированной врезки:</w:t>
      </w:r>
    </w:p>
    <w:p w:rsidR="004524DB" w:rsidRPr="004524DB" w:rsidRDefault="009B0293" w:rsidP="004524DB">
      <w:pPr>
        <w:pStyle w:val="34f"/>
      </w:pPr>
      <w:r w:rsidRPr="00A853F0">
        <w:rPr>
          <w:rStyle w:val="34fffff"/>
        </w:rPr>
        <w:t>Предупреждение</w:t>
      </w:r>
      <w:r w:rsidR="004524DB" w:rsidRPr="00A853F0">
        <w:rPr>
          <w:rStyle w:val="34fffff"/>
        </w:rPr>
        <w:t>!</w:t>
      </w:r>
      <w:r w:rsidR="004524DB">
        <w:t xml:space="preserve"> При нажатии на эту кнопку, все несохраненные данные будут удалены.</w:t>
      </w:r>
    </w:p>
    <w:p w:rsidR="00E8126E" w:rsidRDefault="009B0293" w:rsidP="00B06EF0">
      <w:pPr>
        <w:pStyle w:val="34f"/>
      </w:pPr>
      <w:r w:rsidRPr="00A853F0">
        <w:rPr>
          <w:rStyle w:val="34fffff"/>
        </w:rPr>
        <w:t>Осторожно</w:t>
      </w:r>
      <w:r w:rsidR="007C17D3" w:rsidRPr="00A853F0">
        <w:rPr>
          <w:rStyle w:val="34fffff"/>
        </w:rPr>
        <w:t>!</w:t>
      </w:r>
      <w:r w:rsidR="007C17D3">
        <w:t xml:space="preserve"> </w:t>
      </w:r>
      <w:r w:rsidR="007C17D3" w:rsidRPr="007C17D3">
        <w:t>Не прикасайтесь к выводам вилки сетевого кабеля металлическими предметами, поскольку это может привести к возгоранию и/ил</w:t>
      </w:r>
      <w:r w:rsidR="007C17D3">
        <w:t>и поражению электрическим током.</w:t>
      </w:r>
    </w:p>
    <w:p w:rsidR="00FD78C8" w:rsidRDefault="00536C72" w:rsidP="00FD78C8">
      <w:pPr>
        <w:pStyle w:val="2"/>
      </w:pPr>
      <w:bookmarkStart w:id="89" w:name="_Ref398169973"/>
      <w:bookmarkStart w:id="90" w:name="_Toc398346496"/>
      <w:bookmarkStart w:id="91" w:name="_Toc134830099"/>
      <w:r>
        <w:t xml:space="preserve">Оформление </w:t>
      </w:r>
      <w:r w:rsidR="00FD78C8">
        <w:t>примеров</w:t>
      </w:r>
      <w:bookmarkEnd w:id="89"/>
      <w:bookmarkEnd w:id="90"/>
      <w:bookmarkEnd w:id="91"/>
    </w:p>
    <w:p w:rsidR="00E8126E" w:rsidRPr="00E8126E" w:rsidRDefault="00E8126E" w:rsidP="00E8126E">
      <w:pPr>
        <w:pStyle w:val="34b"/>
        <w:rPr>
          <w:lang w:eastAsia="ru-RU"/>
        </w:rPr>
      </w:pPr>
      <w:r>
        <w:rPr>
          <w:lang w:eastAsia="ru-RU"/>
        </w:rPr>
        <w:t>Примеры оформля</w:t>
      </w:r>
      <w:r w:rsidR="0055598E">
        <w:rPr>
          <w:lang w:eastAsia="ru-RU"/>
        </w:rPr>
        <w:t>ют</w:t>
      </w:r>
      <w:r>
        <w:rPr>
          <w:lang w:eastAsia="ru-RU"/>
        </w:rPr>
        <w:t xml:space="preserve"> так</w:t>
      </w:r>
      <w:r w:rsidR="00B26443">
        <w:rPr>
          <w:lang w:eastAsia="ru-RU"/>
        </w:rPr>
        <w:t xml:space="preserve"> </w:t>
      </w:r>
      <w:r>
        <w:rPr>
          <w:lang w:eastAsia="ru-RU"/>
        </w:rPr>
        <w:t>же, как и примечания (см. радел </w:t>
      </w:r>
      <w:r w:rsidR="00106D5F">
        <w:rPr>
          <w:lang w:eastAsia="ru-RU"/>
        </w:rPr>
        <w:fldChar w:fldCharType="begin"/>
      </w:r>
      <w:r w:rsidR="00106D5F">
        <w:rPr>
          <w:lang w:eastAsia="ru-RU"/>
        </w:rPr>
        <w:instrText xml:space="preserve"> REF _Ref411878708 \r \h </w:instrText>
      </w:r>
      <w:r w:rsidR="00106D5F">
        <w:rPr>
          <w:lang w:eastAsia="ru-RU"/>
        </w:rPr>
      </w:r>
      <w:r w:rsidR="00106D5F">
        <w:rPr>
          <w:lang w:eastAsia="ru-RU"/>
        </w:rPr>
        <w:fldChar w:fldCharType="separate"/>
      </w:r>
      <w:r w:rsidR="00B61B63">
        <w:rPr>
          <w:lang w:eastAsia="ru-RU"/>
        </w:rPr>
        <w:t>7.4</w:t>
      </w:r>
      <w:r w:rsidR="00106D5F">
        <w:rPr>
          <w:lang w:eastAsia="ru-RU"/>
        </w:rPr>
        <w:fldChar w:fldCharType="end"/>
      </w:r>
      <w:r>
        <w:rPr>
          <w:lang w:eastAsia="ru-RU"/>
        </w:rPr>
        <w:t>).</w:t>
      </w:r>
    </w:p>
    <w:p w:rsidR="00536C72" w:rsidRPr="00ED6219" w:rsidRDefault="00536C72" w:rsidP="00536C72">
      <w:pPr>
        <w:pStyle w:val="34d"/>
      </w:pPr>
      <w:r w:rsidRPr="00A853F0">
        <w:rPr>
          <w:rStyle w:val="34fffff"/>
        </w:rPr>
        <w:t>Пример</w:t>
      </w:r>
      <w:r>
        <w:t xml:space="preserve"> — Те</w:t>
      </w:r>
      <w:proofErr w:type="gramStart"/>
      <w:r>
        <w:t>кст пр</w:t>
      </w:r>
      <w:proofErr w:type="gramEnd"/>
      <w:r>
        <w:t>имера.</w:t>
      </w:r>
    </w:p>
    <w:p w:rsidR="00536C72" w:rsidRDefault="00536C72" w:rsidP="00536C72">
      <w:pPr>
        <w:pStyle w:val="34f2"/>
      </w:pPr>
      <w:r>
        <w:t>Примеры</w:t>
      </w:r>
    </w:p>
    <w:p w:rsidR="00536C72" w:rsidRDefault="00536C72" w:rsidP="004B269C">
      <w:pPr>
        <w:pStyle w:val="346"/>
        <w:keepNext/>
      </w:pPr>
      <w:r>
        <w:t>Те</w:t>
      </w:r>
      <w:proofErr w:type="gramStart"/>
      <w:r>
        <w:t>кст пр</w:t>
      </w:r>
      <w:proofErr w:type="gramEnd"/>
      <w:r>
        <w:t>имера.</w:t>
      </w:r>
    </w:p>
    <w:p w:rsidR="00536C72" w:rsidRDefault="00536C72" w:rsidP="00536C72">
      <w:pPr>
        <w:pStyle w:val="346"/>
      </w:pPr>
      <w:r>
        <w:t>Те</w:t>
      </w:r>
      <w:proofErr w:type="gramStart"/>
      <w:r>
        <w:t>кст пр</w:t>
      </w:r>
      <w:proofErr w:type="gramEnd"/>
      <w:r>
        <w:t>имера.</w:t>
      </w:r>
    </w:p>
    <w:p w:rsidR="00FD78C8" w:rsidRDefault="00536C72" w:rsidP="007C7136">
      <w:pPr>
        <w:pStyle w:val="2"/>
      </w:pPr>
      <w:bookmarkStart w:id="92" w:name="_Ref398169979"/>
      <w:bookmarkStart w:id="93" w:name="_Toc398346497"/>
      <w:bookmarkStart w:id="94" w:name="_Toc134830100"/>
      <w:r>
        <w:lastRenderedPageBreak/>
        <w:t xml:space="preserve">Оформление </w:t>
      </w:r>
      <w:r w:rsidR="00A46AA2">
        <w:t>иллюстраций</w:t>
      </w:r>
      <w:bookmarkEnd w:id="92"/>
      <w:bookmarkEnd w:id="93"/>
      <w:bookmarkEnd w:id="94"/>
    </w:p>
    <w:p w:rsidR="002A1849" w:rsidRDefault="002A1849" w:rsidP="002A1849">
      <w:pPr>
        <w:pStyle w:val="3"/>
      </w:pPr>
      <w:bookmarkStart w:id="95" w:name="_Toc398346498"/>
      <w:bookmarkStart w:id="96" w:name="_Toc134830101"/>
      <w:r>
        <w:t>Общий вид</w:t>
      </w:r>
      <w:bookmarkEnd w:id="95"/>
      <w:bookmarkEnd w:id="96"/>
    </w:p>
    <w:p w:rsidR="007613B8" w:rsidRDefault="00630880" w:rsidP="007613B8">
      <w:pPr>
        <w:pStyle w:val="34ffff2"/>
      </w:pPr>
      <w:r>
        <w:t>Графический блок</w:t>
      </w:r>
      <w:r w:rsidR="007613B8">
        <w:t xml:space="preserve"> </w:t>
      </w:r>
      <w:r w:rsidR="0008747D">
        <w:t>включает в себя</w:t>
      </w:r>
      <w:r w:rsidR="007613B8">
        <w:t xml:space="preserve"> </w:t>
      </w:r>
      <w:r w:rsidR="0008747D">
        <w:t>следующие</w:t>
      </w:r>
      <w:r w:rsidR="007613B8">
        <w:t xml:space="preserve"> элемент</w:t>
      </w:r>
      <w:r w:rsidR="003541A1">
        <w:t>ы</w:t>
      </w:r>
      <w:r w:rsidR="007613B8">
        <w:t>:</w:t>
      </w:r>
    </w:p>
    <w:p w:rsidR="007613B8" w:rsidRPr="00630880" w:rsidRDefault="007613B8" w:rsidP="00630880">
      <w:pPr>
        <w:pStyle w:val="3413"/>
      </w:pPr>
      <w:r w:rsidRPr="00630880">
        <w:t>графически</w:t>
      </w:r>
      <w:r w:rsidR="008E3881" w:rsidRPr="00630880">
        <w:t>й</w:t>
      </w:r>
      <w:r w:rsidRPr="00630880">
        <w:t xml:space="preserve"> объект (рисунок)</w:t>
      </w:r>
      <w:r w:rsidR="00630880" w:rsidRPr="00630880">
        <w:t xml:space="preserve">. </w:t>
      </w:r>
      <w:r w:rsidR="007F3EEA">
        <w:t>Оформля</w:t>
      </w:r>
      <w:r w:rsidR="00EB4EE3">
        <w:t>ют</w:t>
      </w:r>
      <w:r w:rsidR="007F3EEA" w:rsidRPr="007F3EEA">
        <w:t xml:space="preserve"> </w:t>
      </w:r>
      <w:r w:rsidR="00630880" w:rsidRPr="00630880">
        <w:t xml:space="preserve">стилем </w:t>
      </w:r>
      <w:r w:rsidR="00630880" w:rsidRPr="00630880">
        <w:rPr>
          <w:rStyle w:val="34ff2"/>
        </w:rPr>
        <w:t>34_Рисунок_Изображение</w:t>
      </w:r>
      <w:r w:rsidRPr="00630880">
        <w:t>;</w:t>
      </w:r>
    </w:p>
    <w:p w:rsidR="004E1CDA" w:rsidRPr="00630880" w:rsidRDefault="004E1CDA" w:rsidP="00630880">
      <w:pPr>
        <w:pStyle w:val="3413"/>
      </w:pPr>
      <w:r w:rsidRPr="00630880">
        <w:t>подрисуночная подпись</w:t>
      </w:r>
      <w:r w:rsidR="00630880" w:rsidRPr="00630880">
        <w:t xml:space="preserve"> (необязательный элемент)</w:t>
      </w:r>
      <w:r w:rsidRPr="00630880">
        <w:t xml:space="preserve"> — </w:t>
      </w:r>
      <w:r>
        <w:t>пояснительны</w:t>
      </w:r>
      <w:r w:rsidRPr="00630880">
        <w:t>е</w:t>
      </w:r>
      <w:r>
        <w:t xml:space="preserve"> данны</w:t>
      </w:r>
      <w:r w:rsidRPr="00630880">
        <w:t>е</w:t>
      </w:r>
      <w:r>
        <w:t xml:space="preserve"> </w:t>
      </w:r>
      <w:r w:rsidRPr="00630880">
        <w:t xml:space="preserve">к </w:t>
      </w:r>
      <w:r w:rsidR="00B5356F" w:rsidRPr="00630880">
        <w:t>рисунку</w:t>
      </w:r>
      <w:r w:rsidRPr="00630880">
        <w:t>. Размеща</w:t>
      </w:r>
      <w:r w:rsidR="00EB4EE3">
        <w:t>ют</w:t>
      </w:r>
      <w:r w:rsidRPr="00630880">
        <w:t xml:space="preserve"> после графического объекта</w:t>
      </w:r>
      <w:r w:rsidR="00630880" w:rsidRPr="00630880">
        <w:t xml:space="preserve">. </w:t>
      </w:r>
      <w:r w:rsidR="007F3EEA">
        <w:t>Оформля</w:t>
      </w:r>
      <w:r w:rsidR="00EB4EE3">
        <w:t>ют</w:t>
      </w:r>
      <w:r w:rsidR="007F3EEA" w:rsidRPr="007F3EEA">
        <w:t xml:space="preserve"> </w:t>
      </w:r>
      <w:r w:rsidR="00630880" w:rsidRPr="00630880">
        <w:t xml:space="preserve">стилем </w:t>
      </w:r>
      <w:r w:rsidR="00630880" w:rsidRPr="00630880">
        <w:rPr>
          <w:rStyle w:val="34ff2"/>
        </w:rPr>
        <w:t>34_Рисунок_Подпись</w:t>
      </w:r>
      <w:r w:rsidRPr="00630880">
        <w:t>;</w:t>
      </w:r>
    </w:p>
    <w:p w:rsidR="007613B8" w:rsidRPr="004E1CDA" w:rsidRDefault="007613B8" w:rsidP="007613B8">
      <w:pPr>
        <w:pStyle w:val="3413"/>
      </w:pPr>
      <w:r w:rsidRPr="004E1CDA">
        <w:t xml:space="preserve">название </w:t>
      </w:r>
      <w:r w:rsidR="00B5356F">
        <w:t>рисунка</w:t>
      </w:r>
      <w:r w:rsidRPr="004E1CDA">
        <w:t>.</w:t>
      </w:r>
      <w:r w:rsidR="004E1CDA">
        <w:t xml:space="preserve"> </w:t>
      </w:r>
      <w:r w:rsidR="004E1CDA" w:rsidRPr="004E1CDA">
        <w:t>Размеща</w:t>
      </w:r>
      <w:r w:rsidR="00EB4EE3">
        <w:t>ют</w:t>
      </w:r>
      <w:r w:rsidR="004E1CDA" w:rsidRPr="004E1CDA">
        <w:t xml:space="preserve"> после </w:t>
      </w:r>
      <w:r w:rsidR="004E1CDA">
        <w:t>пояснительных данных, если они есть, или, если их нет, — после графического объекта</w:t>
      </w:r>
      <w:r w:rsidR="00630880">
        <w:t xml:space="preserve">. </w:t>
      </w:r>
      <w:r w:rsidR="007F3EEA">
        <w:t>Оформля</w:t>
      </w:r>
      <w:r w:rsidR="00EB4EE3">
        <w:t>ют</w:t>
      </w:r>
      <w:r w:rsidR="007F3EEA" w:rsidRPr="007F3EEA">
        <w:t xml:space="preserve"> </w:t>
      </w:r>
      <w:r w:rsidR="00630880" w:rsidRPr="00630880">
        <w:t xml:space="preserve">стилем </w:t>
      </w:r>
      <w:r w:rsidR="00630880" w:rsidRPr="00630880">
        <w:rPr>
          <w:rStyle w:val="34ff2"/>
        </w:rPr>
        <w:t>34_Рисунок_</w:t>
      </w:r>
      <w:r w:rsidR="00630880">
        <w:rPr>
          <w:rStyle w:val="34ff2"/>
        </w:rPr>
        <w:t>Название</w:t>
      </w:r>
      <w:r w:rsidR="004E1CDA">
        <w:t>.</w:t>
      </w:r>
    </w:p>
    <w:p w:rsidR="00E34DD1" w:rsidRDefault="00E34DD1" w:rsidP="00E34DD1">
      <w:pPr>
        <w:pStyle w:val="34ff8"/>
      </w:pPr>
      <w:r>
        <w:t>Название</w:t>
      </w:r>
      <w:r w:rsidRPr="00E34DD1">
        <w:t xml:space="preserve"> </w:t>
      </w:r>
      <w:r w:rsidR="006D4FB0" w:rsidRPr="00832015">
        <w:t>рисунка</w:t>
      </w:r>
      <w:r w:rsidR="006D4FB0" w:rsidRPr="00E34DD1">
        <w:t xml:space="preserve"> </w:t>
      </w:r>
      <w:r w:rsidRPr="00E34DD1">
        <w:t>оформля</w:t>
      </w:r>
      <w:r w:rsidR="00EB4EE3">
        <w:t>ют</w:t>
      </w:r>
      <w:r w:rsidRPr="00E34DD1">
        <w:t xml:space="preserve"> согласно следующим правилам:</w:t>
      </w:r>
    </w:p>
    <w:p w:rsidR="002A1849" w:rsidRDefault="002A1849" w:rsidP="00FE3805">
      <w:pPr>
        <w:pStyle w:val="341"/>
        <w:numPr>
          <w:ilvl w:val="0"/>
          <w:numId w:val="30"/>
        </w:numPr>
      </w:pPr>
      <w:r>
        <w:t xml:space="preserve">Название </w:t>
      </w:r>
      <w:r w:rsidR="000F6321">
        <w:t>содержит</w:t>
      </w:r>
      <w:r w:rsidR="000F6321" w:rsidRPr="003F2ACE">
        <w:t xml:space="preserve"> </w:t>
      </w:r>
      <w:r>
        <w:t>следующие элементы:</w:t>
      </w:r>
    </w:p>
    <w:p w:rsidR="002A1849" w:rsidRDefault="002A1849" w:rsidP="00E34DD1">
      <w:pPr>
        <w:pStyle w:val="3423"/>
      </w:pPr>
      <w:r>
        <w:t xml:space="preserve">слово </w:t>
      </w:r>
      <w:r w:rsidRPr="003D580D">
        <w:t>«</w:t>
      </w:r>
      <w:r>
        <w:t>Рисунок</w:t>
      </w:r>
      <w:r w:rsidRPr="003D580D">
        <w:t>»</w:t>
      </w:r>
      <w:r>
        <w:t>;</w:t>
      </w:r>
    </w:p>
    <w:p w:rsidR="002A1849" w:rsidRDefault="002A1849" w:rsidP="00E34DD1">
      <w:pPr>
        <w:pStyle w:val="3423"/>
      </w:pPr>
      <w:r>
        <w:t>номер рисунка;</w:t>
      </w:r>
    </w:p>
    <w:p w:rsidR="002A1849" w:rsidRPr="007613B8" w:rsidRDefault="002A1849" w:rsidP="00E34DD1">
      <w:pPr>
        <w:pStyle w:val="3423"/>
      </w:pPr>
      <w:r>
        <w:t>разделитель — длинное типографское</w:t>
      </w:r>
      <w:r w:rsidRPr="007613B8">
        <w:t xml:space="preserve"> </w:t>
      </w:r>
      <w:r>
        <w:t>тире;</w:t>
      </w:r>
    </w:p>
    <w:p w:rsidR="002A1849" w:rsidRPr="003D580D" w:rsidRDefault="002A1849" w:rsidP="00E34DD1">
      <w:pPr>
        <w:pStyle w:val="3423"/>
      </w:pPr>
      <w:r>
        <w:t>наименование рисунка.</w:t>
      </w:r>
    </w:p>
    <w:p w:rsidR="00E34DD1" w:rsidRDefault="00E34DD1" w:rsidP="00E34DD1">
      <w:pPr>
        <w:pStyle w:val="341"/>
      </w:pPr>
      <w:r>
        <w:t>После названия рисунка точка не ставится.</w:t>
      </w:r>
    </w:p>
    <w:p w:rsidR="00AE6B00" w:rsidRPr="006A4669" w:rsidRDefault="00AE6B00" w:rsidP="00E34DD1">
      <w:pPr>
        <w:pStyle w:val="341"/>
      </w:pPr>
      <w:r>
        <w:t>Слова «Рисунок» и номер рекомендуется разделять неразрывным пробелом (</w:t>
      </w:r>
      <w:r w:rsidR="003E2535"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="003E2535" w:rsidRPr="003E2535">
        <w:rPr>
          <w:rStyle w:val="34ffff7"/>
          <w:lang w:val="ru-RU"/>
        </w:rPr>
        <w:t>&gt;</w:t>
      </w:r>
      <w:r w:rsidR="00A503C0">
        <w:rPr>
          <w:rStyle w:val="34ffff7"/>
        </w:rPr>
        <w:t> </w:t>
      </w:r>
      <w:r w:rsidRPr="00AE6B00">
        <w:rPr>
          <w:rStyle w:val="34ffff7"/>
          <w:lang w:val="ru-RU"/>
        </w:rPr>
        <w:t>+</w:t>
      </w:r>
      <w:r w:rsidR="003E2535"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="003E2535"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="003A6206">
        <w:rPr>
          <w:rStyle w:val="34ffff7"/>
          <w:lang w:val="ru-RU"/>
        </w:rPr>
        <w:t xml:space="preserve"> </w:t>
      </w:r>
      <w:r w:rsidR="003E2535"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="003E2535"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6A4669" w:rsidRDefault="006A4669" w:rsidP="006A4669">
      <w:pPr>
        <w:pStyle w:val="34b"/>
      </w:pPr>
      <w:r>
        <w:t>Пример оформления иллюстрации (без подрисуночной подписи) приведен на рисунке </w:t>
      </w:r>
      <w:r>
        <w:fldChar w:fldCharType="begin"/>
      </w:r>
      <w:r>
        <w:instrText xml:space="preserve"> REF _Ref398230359 \h </w:instrText>
      </w:r>
      <w:r>
        <w:fldChar w:fldCharType="separate"/>
      </w:r>
      <w:r w:rsidR="00B61B63">
        <w:rPr>
          <w:noProof/>
        </w:rPr>
        <w:t>6</w:t>
      </w:r>
      <w:r>
        <w:fldChar w:fldCharType="end"/>
      </w:r>
      <w:r>
        <w:t>.</w:t>
      </w:r>
    </w:p>
    <w:p w:rsidR="006A4669" w:rsidRPr="00B436B3" w:rsidRDefault="006A4669" w:rsidP="006A4669">
      <w:pPr>
        <w:pStyle w:val="34ff"/>
      </w:pPr>
      <w:r>
        <w:rPr>
          <w:noProof/>
          <w:lang w:eastAsia="ru-RU"/>
        </w:rPr>
        <w:drawing>
          <wp:inline distT="0" distB="0" distL="0" distR="0" wp14:anchorId="01E0F075" wp14:editId="2D757785">
            <wp:extent cx="3420000" cy="2379441"/>
            <wp:effectExtent l="0" t="0" r="952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style_parameters_0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669" w:rsidRPr="0038140E" w:rsidRDefault="006A4669" w:rsidP="006A4669">
      <w:pPr>
        <w:pStyle w:val="34ff0"/>
      </w:pPr>
      <w:r>
        <w:t>Рисунок </w:t>
      </w:r>
      <w:bookmarkStart w:id="97" w:name="_Ref398230359"/>
      <w:bookmarkStart w:id="98" w:name="_Ref411590035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6</w:t>
      </w:r>
      <w:r>
        <w:fldChar w:fldCharType="end"/>
      </w:r>
      <w:bookmarkEnd w:id="97"/>
      <w:bookmarkEnd w:id="98"/>
      <w:r>
        <w:t xml:space="preserve"> — </w:t>
      </w:r>
      <w:r w:rsidR="00D7118F">
        <w:t xml:space="preserve">Окно </w:t>
      </w:r>
      <w:r w:rsidRPr="00D7118F">
        <w:rPr>
          <w:rStyle w:val="34fe"/>
        </w:rPr>
        <w:t>Параметры области стилей</w:t>
      </w:r>
    </w:p>
    <w:p w:rsidR="001207AA" w:rsidRDefault="00ED5A3B" w:rsidP="001207AA">
      <w:pPr>
        <w:pStyle w:val="34f"/>
      </w:pPr>
      <w:r w:rsidRPr="00ED5A3B">
        <w:rPr>
          <w:rStyle w:val="34fffff"/>
        </w:rPr>
        <w:lastRenderedPageBreak/>
        <w:t>Примечание</w:t>
      </w:r>
      <w:r w:rsidRPr="00ED5A3B">
        <w:t xml:space="preserve"> — Для быстрой вставки графического блока в основной текст рекомендуется использовать макрос </w:t>
      </w:r>
      <w:r w:rsidRPr="00ED5A3B">
        <w:rPr>
          <w:rStyle w:val="34ff2"/>
        </w:rPr>
        <w:t>Insert_GraphicBlock_Gost34</w:t>
      </w:r>
      <w:r w:rsidRPr="00ED5A3B">
        <w:t>. Для быстрой вставки графического блока в приложени</w:t>
      </w:r>
      <w:r w:rsidR="00370C65">
        <w:t>и</w:t>
      </w:r>
      <w:r w:rsidRPr="00ED5A3B">
        <w:t xml:space="preserve"> рекомендуется использовать макросы </w:t>
      </w:r>
      <w:r w:rsidRPr="00ED5A3B">
        <w:rPr>
          <w:rStyle w:val="34ff2"/>
        </w:rPr>
        <w:t>Insert_GraphicBlock1st_App_Gost34</w:t>
      </w:r>
      <w:r w:rsidRPr="00ED5A3B">
        <w:t xml:space="preserve"> (для первого рисунка в приложении) и </w:t>
      </w:r>
      <w:r w:rsidRPr="00ED5A3B">
        <w:rPr>
          <w:rStyle w:val="34ff2"/>
        </w:rPr>
        <w:t>Insert_GraphicBlock_App_Gost34</w:t>
      </w:r>
      <w:r w:rsidRPr="00ED5A3B">
        <w:t xml:space="preserve"> (для все</w:t>
      </w:r>
      <w:r w:rsidR="007F2DBD">
        <w:t>х</w:t>
      </w:r>
      <w:r w:rsidRPr="00ED5A3B">
        <w:t xml:space="preserve"> остальных). Макросы </w:t>
      </w:r>
      <w:r w:rsidR="006A6C0B">
        <w:t>содержатся</w:t>
      </w:r>
      <w:r w:rsidRPr="00ED5A3B">
        <w:t xml:space="preserve"> в шаблоне </w:t>
      </w:r>
      <w:r w:rsidR="00F500DB">
        <w:rPr>
          <w:rStyle w:val="34ff3"/>
        </w:rPr>
        <w:t>ГОСТ_34.dotx</w:t>
      </w:r>
      <w:r w:rsidRPr="00ED5A3B">
        <w:t xml:space="preserve">. </w:t>
      </w:r>
      <w:r w:rsidR="00814C51" w:rsidRPr="009455C6">
        <w:t>Описание макросов и настройка интерфейса Microsoft Word для работы с ними приведены в документе</w:t>
      </w:r>
      <w:r w:rsidR="00EC73B1" w:rsidRPr="00EC73B1">
        <w:t xml:space="preserve"> «</w:t>
      </w:r>
      <w:proofErr w:type="spellStart"/>
      <w:r w:rsidR="00681BEB" w:rsidRPr="00EC73B1">
        <w:t>Филогост</w:t>
      </w:r>
      <w:proofErr w:type="spellEnd"/>
      <w:r w:rsidR="00EC73B1" w:rsidRPr="00EC73B1">
        <w:t>»</w:t>
      </w:r>
      <w:r w:rsidR="00681BEB">
        <w:t>.</w:t>
      </w:r>
      <w:r w:rsidRPr="00ED5A3B">
        <w:t xml:space="preserve"> Макросы для оформления технической документации. Инструкция для разработчиков технической документации».</w:t>
      </w:r>
    </w:p>
    <w:p w:rsidR="002A1849" w:rsidRDefault="002A1849" w:rsidP="002A1849">
      <w:pPr>
        <w:pStyle w:val="3"/>
      </w:pPr>
      <w:bookmarkStart w:id="99" w:name="_Toc398346499"/>
      <w:bookmarkStart w:id="100" w:name="_Ref399314056"/>
      <w:bookmarkStart w:id="101" w:name="_Toc134830102"/>
      <w:r>
        <w:t>Нумерация иллюстраций</w:t>
      </w:r>
      <w:bookmarkEnd w:id="99"/>
      <w:bookmarkEnd w:id="100"/>
      <w:bookmarkEnd w:id="101"/>
    </w:p>
    <w:p w:rsidR="001749E6" w:rsidRPr="001749E6" w:rsidRDefault="001749E6" w:rsidP="001749E6">
      <w:pPr>
        <w:pStyle w:val="34ff8"/>
      </w:pPr>
      <w:r>
        <w:t>Иллюстрации нумеру</w:t>
      </w:r>
      <w:r w:rsidR="0055598E">
        <w:t>ют</w:t>
      </w:r>
      <w:r>
        <w:t xml:space="preserve"> согласно следующим правилам:</w:t>
      </w:r>
    </w:p>
    <w:p w:rsidR="001749E6" w:rsidRPr="001749E6" w:rsidRDefault="001749E6" w:rsidP="00FE3805">
      <w:pPr>
        <w:pStyle w:val="341"/>
        <w:numPr>
          <w:ilvl w:val="0"/>
          <w:numId w:val="31"/>
        </w:numPr>
      </w:pPr>
      <w:r>
        <w:t>Нумераци</w:t>
      </w:r>
      <w:r w:rsidR="00EB4EE3">
        <w:t>ю</w:t>
      </w:r>
      <w:r>
        <w:t xml:space="preserve"> иллюстраций </w:t>
      </w:r>
      <w:r w:rsidR="00EB4EE3">
        <w:t>выполняют</w:t>
      </w:r>
      <w:r>
        <w:t xml:space="preserve"> с помощью поля автоматической последовательной нумерации </w:t>
      </w:r>
      <w:r w:rsidRPr="00F64758">
        <w:rPr>
          <w:rStyle w:val="34ff1"/>
        </w:rPr>
        <w:t>SEQ</w:t>
      </w:r>
      <w:r>
        <w:t>.</w:t>
      </w:r>
    </w:p>
    <w:p w:rsidR="00B436B3" w:rsidRPr="00B436B3" w:rsidRDefault="008235EF" w:rsidP="0073111B">
      <w:pPr>
        <w:pStyle w:val="341"/>
      </w:pPr>
      <w:r>
        <w:t>Иллюстрации</w:t>
      </w:r>
      <w:r w:rsidR="00B436B3">
        <w:t xml:space="preserve"> основной части документа нумеру</w:t>
      </w:r>
      <w:r w:rsidR="0055598E">
        <w:t>ют</w:t>
      </w:r>
      <w:r w:rsidR="00B436B3">
        <w:t xml:space="preserve"> арабскими цифрами</w:t>
      </w:r>
      <w:r w:rsidR="0064659D">
        <w:t>,</w:t>
      </w:r>
      <w:r w:rsidR="00B436B3">
        <w:t xml:space="preserve"> сквозной нумерацией</w:t>
      </w:r>
      <w:r w:rsidR="003C56EE">
        <w:t>, например:</w:t>
      </w:r>
      <w:r w:rsidR="00B436B3">
        <w:t xml:space="preserve"> </w:t>
      </w:r>
      <w:r w:rsidR="004656B0">
        <w:t>«</w:t>
      </w:r>
      <w:r w:rsidR="00B436B3">
        <w:t>Рисунок</w:t>
      </w:r>
      <w:r w:rsidR="009B1562">
        <w:t> </w:t>
      </w:r>
      <w:r w:rsidR="00B436B3">
        <w:t>1</w:t>
      </w:r>
      <w:r w:rsidR="004656B0">
        <w:t>»</w:t>
      </w:r>
      <w:r w:rsidR="00B436B3">
        <w:t>.</w:t>
      </w:r>
    </w:p>
    <w:p w:rsidR="004656B0" w:rsidRDefault="0027237F" w:rsidP="004656B0">
      <w:pPr>
        <w:pStyle w:val="341"/>
      </w:pPr>
      <w:r>
        <w:t>Допустимо</w:t>
      </w:r>
      <w:r w:rsidR="004656B0">
        <w:t xml:space="preserve"> нумеровать иллюстрации в пределах раздела. В этом случае номер иллюстрации состоит из номера раздела и порядкового номера иллюстрации, </w:t>
      </w:r>
      <w:proofErr w:type="gramStart"/>
      <w:r w:rsidR="004656B0">
        <w:t>разделенных</w:t>
      </w:r>
      <w:proofErr w:type="gramEnd"/>
      <w:r w:rsidR="004656B0">
        <w:t xml:space="preserve"> точкой, например: «Рисунок</w:t>
      </w:r>
      <w:r w:rsidR="00735E3B">
        <w:t> </w:t>
      </w:r>
      <w:r w:rsidR="004656B0">
        <w:t>1.1».</w:t>
      </w:r>
    </w:p>
    <w:p w:rsidR="003B1736" w:rsidRDefault="004656B0" w:rsidP="004656B0">
      <w:pPr>
        <w:pStyle w:val="341"/>
      </w:pPr>
      <w:r>
        <w:t>Иллюстрации приложений</w:t>
      </w:r>
      <w:r w:rsidRPr="00B436B3">
        <w:t xml:space="preserve"> </w:t>
      </w:r>
      <w:r>
        <w:t>нумеру</w:t>
      </w:r>
      <w:r w:rsidR="0055598E">
        <w:t>ют</w:t>
      </w:r>
      <w:r>
        <w:t xml:space="preserve"> арабскими цифрами,</w:t>
      </w:r>
      <w:r w:rsidRPr="004502DE">
        <w:t xml:space="preserve"> </w:t>
      </w:r>
      <w:r>
        <w:t>отдельной нумерацией</w:t>
      </w:r>
      <w:r w:rsidRPr="00025A9A">
        <w:t xml:space="preserve"> </w:t>
      </w:r>
      <w:r w:rsidRPr="004502DE">
        <w:t xml:space="preserve">в пределах </w:t>
      </w:r>
      <w:r w:rsidRPr="00025A9A">
        <w:t>каждого приложения</w:t>
      </w:r>
      <w:r>
        <w:t xml:space="preserve"> с добавлением перед цифрой обозначения приложения</w:t>
      </w:r>
      <w:r w:rsidRPr="00025A9A">
        <w:t xml:space="preserve"> (заглавной русской буквы)</w:t>
      </w:r>
      <w:r>
        <w:t>, например: «Рисунок</w:t>
      </w:r>
      <w:r w:rsidR="00735E3B">
        <w:t> </w:t>
      </w:r>
      <w:r>
        <w:t>А.1», «Рисунок</w:t>
      </w:r>
      <w:r w:rsidR="00735E3B">
        <w:t> </w:t>
      </w:r>
      <w:r>
        <w:t>А.2», «Рисунок</w:t>
      </w:r>
      <w:r w:rsidR="00735E3B">
        <w:t> </w:t>
      </w:r>
      <w:r>
        <w:t>А.3», «Рисунок</w:t>
      </w:r>
      <w:r w:rsidR="00735E3B">
        <w:t> </w:t>
      </w:r>
      <w:r>
        <w:t>Б.1», «Рисунок</w:t>
      </w:r>
      <w:r w:rsidR="00735E3B">
        <w:t> </w:t>
      </w:r>
      <w:r>
        <w:t>Б.2», «Рисунок</w:t>
      </w:r>
      <w:r w:rsidR="00735E3B">
        <w:t> </w:t>
      </w:r>
      <w:r>
        <w:t>Б.3» и т. д.</w:t>
      </w:r>
    </w:p>
    <w:p w:rsidR="002A0D6C" w:rsidRDefault="00F64758" w:rsidP="003B1736">
      <w:pPr>
        <w:pStyle w:val="34b"/>
      </w:pPr>
      <w:r>
        <w:t xml:space="preserve">Процедура нумерации иллюстраций </w:t>
      </w:r>
      <w:r w:rsidR="003B1736">
        <w:t>основной части документа приведена в разделе </w:t>
      </w:r>
      <w:r w:rsidR="002A0D6C">
        <w:fldChar w:fldCharType="begin"/>
      </w:r>
      <w:r w:rsidR="002A0D6C">
        <w:instrText xml:space="preserve"> REF _Ref399451635 \r \h </w:instrText>
      </w:r>
      <w:r w:rsidR="002A0D6C">
        <w:fldChar w:fldCharType="separate"/>
      </w:r>
      <w:r w:rsidR="00B61B63">
        <w:t>7.11.1</w:t>
      </w:r>
      <w:r w:rsidR="002A0D6C">
        <w:fldChar w:fldCharType="end"/>
      </w:r>
      <w:r w:rsidR="002A0D6C">
        <w:t>.</w:t>
      </w:r>
    </w:p>
    <w:p w:rsidR="003B1736" w:rsidRPr="003B1736" w:rsidRDefault="002A0D6C" w:rsidP="003B1736">
      <w:pPr>
        <w:pStyle w:val="34b"/>
      </w:pPr>
      <w:r>
        <w:t>Процедура нумерации иллюстраций приложений приведена в разделе </w:t>
      </w:r>
      <w:r>
        <w:fldChar w:fldCharType="begin"/>
      </w:r>
      <w:r>
        <w:instrText xml:space="preserve"> REF _Ref399310495 \r \h </w:instrText>
      </w:r>
      <w:r>
        <w:fldChar w:fldCharType="separate"/>
      </w:r>
      <w:r w:rsidR="00B61B63">
        <w:t>7.11.2</w:t>
      </w:r>
      <w:r>
        <w:fldChar w:fldCharType="end"/>
      </w:r>
      <w:r>
        <w:t>.</w:t>
      </w:r>
    </w:p>
    <w:p w:rsidR="002A1849" w:rsidRDefault="002A1849" w:rsidP="002A1849">
      <w:pPr>
        <w:pStyle w:val="3"/>
      </w:pPr>
      <w:bookmarkStart w:id="102" w:name="_Toc398346500"/>
      <w:bookmarkStart w:id="103" w:name="_Toc134830103"/>
      <w:r>
        <w:t>Ссылки на иллюстрации</w:t>
      </w:r>
      <w:bookmarkEnd w:id="102"/>
      <w:bookmarkEnd w:id="103"/>
    </w:p>
    <w:p w:rsidR="00073518" w:rsidRPr="001749E6" w:rsidRDefault="00073518" w:rsidP="00073518">
      <w:pPr>
        <w:pStyle w:val="34ff8"/>
      </w:pPr>
      <w:r>
        <w:t>Ссылки на иллюстрации добавля</w:t>
      </w:r>
      <w:r w:rsidR="0055598E">
        <w:t>ют</w:t>
      </w:r>
      <w:r>
        <w:t xml:space="preserve"> согласно следующим правилам:</w:t>
      </w:r>
    </w:p>
    <w:p w:rsidR="002A1849" w:rsidRPr="00F41A39" w:rsidRDefault="00AE6B00" w:rsidP="00FE3805">
      <w:pPr>
        <w:pStyle w:val="341"/>
        <w:numPr>
          <w:ilvl w:val="0"/>
          <w:numId w:val="32"/>
        </w:numPr>
      </w:pPr>
      <w:r>
        <w:t>На кажд</w:t>
      </w:r>
      <w:r w:rsidR="002A1849">
        <w:t>ую</w:t>
      </w:r>
      <w:r>
        <w:t xml:space="preserve"> </w:t>
      </w:r>
      <w:r w:rsidR="002A1849">
        <w:t xml:space="preserve">иллюстрацию </w:t>
      </w:r>
      <w:r>
        <w:t>в документе да</w:t>
      </w:r>
      <w:r w:rsidR="00184822">
        <w:t>ют</w:t>
      </w:r>
      <w:r>
        <w:t xml:space="preserve"> </w:t>
      </w:r>
      <w:r w:rsidR="00073518">
        <w:t>перекрестн</w:t>
      </w:r>
      <w:r w:rsidR="00D31A5E">
        <w:t>ую</w:t>
      </w:r>
      <w:r w:rsidR="00073518">
        <w:t xml:space="preserve"> </w:t>
      </w:r>
      <w:r>
        <w:t>ссылк</w:t>
      </w:r>
      <w:r w:rsidR="00D31A5E">
        <w:t>у</w:t>
      </w:r>
      <w:r>
        <w:t>.</w:t>
      </w:r>
    </w:p>
    <w:p w:rsidR="00F41A39" w:rsidRDefault="00F41A39" w:rsidP="009E4D5E">
      <w:pPr>
        <w:pStyle w:val="341"/>
      </w:pPr>
      <w:r>
        <w:t xml:space="preserve">Ссылка состоит из </w:t>
      </w:r>
      <w:r w:rsidR="004A5443">
        <w:t>подписи</w:t>
      </w:r>
      <w:r>
        <w:t xml:space="preserve"> «рисунок» и номера</w:t>
      </w:r>
      <w:r w:rsidR="00B22708">
        <w:t xml:space="preserve"> рисунка</w:t>
      </w:r>
      <w:r>
        <w:t>.</w:t>
      </w:r>
    </w:p>
    <w:p w:rsidR="00073518" w:rsidRPr="00073518" w:rsidRDefault="00073518" w:rsidP="00073518">
      <w:pPr>
        <w:pStyle w:val="341"/>
      </w:pPr>
      <w:r>
        <w:t>Слово «рисунок» пиш</w:t>
      </w:r>
      <w:r w:rsidR="00184822">
        <w:t>ут</w:t>
      </w:r>
      <w:r>
        <w:t xml:space="preserve"> полностью, число и падеж определя</w:t>
      </w:r>
      <w:r w:rsidR="00A664F4">
        <w:t>ют</w:t>
      </w:r>
      <w:r>
        <w:t xml:space="preserve"> в зависимости от контекста.</w:t>
      </w:r>
    </w:p>
    <w:p w:rsidR="002A1849" w:rsidRPr="00073518" w:rsidRDefault="002A1849" w:rsidP="00073518">
      <w:pPr>
        <w:pStyle w:val="341"/>
      </w:pPr>
      <w:r>
        <w:t>П</w:t>
      </w:r>
      <w:r w:rsidR="0010620F">
        <w:t>оле п</w:t>
      </w:r>
      <w:r>
        <w:t>ерекрестной ссылк</w:t>
      </w:r>
      <w:r w:rsidR="0010620F">
        <w:t>и должно включать в себя</w:t>
      </w:r>
      <w:r>
        <w:t xml:space="preserve"> только номер рисунка.</w:t>
      </w:r>
    </w:p>
    <w:p w:rsidR="00073518" w:rsidRPr="00073518" w:rsidRDefault="00073518" w:rsidP="00073518">
      <w:pPr>
        <w:pStyle w:val="341"/>
      </w:pPr>
      <w:r>
        <w:rPr>
          <w:lang w:eastAsia="ru-RU"/>
        </w:rPr>
        <w:lastRenderedPageBreak/>
        <w:t>Слов</w:t>
      </w:r>
      <w:r w:rsidR="00C439F8">
        <w:rPr>
          <w:lang w:eastAsia="ru-RU"/>
        </w:rPr>
        <w:t>о</w:t>
      </w:r>
      <w:r>
        <w:rPr>
          <w:lang w:eastAsia="ru-RU"/>
        </w:rPr>
        <w:t xml:space="preserve"> «рисунок» и поле ссылки </w:t>
      </w:r>
      <w:r w:rsidR="00E02F05">
        <w:rPr>
          <w:lang w:eastAsia="ru-RU"/>
        </w:rPr>
        <w:t xml:space="preserve">(номер) </w:t>
      </w:r>
      <w:r w:rsidR="008178E1">
        <w:rPr>
          <w:lang w:eastAsia="ru-RU"/>
        </w:rPr>
        <w:t xml:space="preserve">следует </w:t>
      </w:r>
      <w:r>
        <w:t>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073518" w:rsidRDefault="00073518" w:rsidP="00073518">
      <w:pPr>
        <w:pStyle w:val="341"/>
      </w:pPr>
      <w:r>
        <w:t>Ссылки содержат следующий текст:</w:t>
      </w:r>
    </w:p>
    <w:p w:rsidR="00073518" w:rsidRDefault="00073518" w:rsidP="00073518">
      <w:pPr>
        <w:pStyle w:val="3423"/>
      </w:pPr>
      <w:r w:rsidRPr="00A02471">
        <w:t>«</w:t>
      </w:r>
      <w:r>
        <w:t>... в соответствии с рисунком 2» — при сквозной нумерации;</w:t>
      </w:r>
    </w:p>
    <w:p w:rsidR="00073518" w:rsidRDefault="00073518" w:rsidP="00073518">
      <w:pPr>
        <w:pStyle w:val="3423"/>
      </w:pPr>
      <w:r>
        <w:t>«...в соответствии с рисунком 1.2» — при нумерации в пределах раздела.</w:t>
      </w:r>
    </w:p>
    <w:p w:rsidR="00073518" w:rsidRPr="00073518" w:rsidRDefault="00073518" w:rsidP="004C78EF">
      <w:pPr>
        <w:pStyle w:val="34f"/>
      </w:pPr>
      <w:r w:rsidRPr="00073518">
        <w:rPr>
          <w:rStyle w:val="34fffff"/>
        </w:rPr>
        <w:t>Примечание</w:t>
      </w:r>
      <w:r>
        <w:t xml:space="preserve"> — Допустимы следующие формулировки ссылок на иллюстрации: «элементы управления окна </w:t>
      </w:r>
      <w:r w:rsidRPr="00EC368B">
        <w:rPr>
          <w:rStyle w:val="34fe"/>
        </w:rPr>
        <w:t>Свойства</w:t>
      </w:r>
      <w:r>
        <w:t xml:space="preserve"> приведены на рисунке 4». Также ссылку на иллюстрацию можно заключать в скобки, например: «(рисунок 4)».</w:t>
      </w:r>
    </w:p>
    <w:p w:rsidR="00073518" w:rsidRPr="008152E3" w:rsidRDefault="00073518" w:rsidP="00073518">
      <w:pPr>
        <w:pStyle w:val="341"/>
      </w:pPr>
      <w:r>
        <w:t xml:space="preserve">Если ссылка расположена </w:t>
      </w:r>
      <w:r w:rsidRPr="00073518">
        <w:t xml:space="preserve">после </w:t>
      </w:r>
      <w:r>
        <w:t>рисунка</w:t>
      </w:r>
      <w:r w:rsidRPr="00073518">
        <w:t>, перед словом «рисунок» добавля</w:t>
      </w:r>
      <w:r w:rsidR="00A664F4">
        <w:t>ют</w:t>
      </w:r>
      <w:r w:rsidRPr="00073518">
        <w:t xml:space="preserve"> «см.», например</w:t>
      </w:r>
      <w:r>
        <w:t xml:space="preserve">: </w:t>
      </w:r>
      <w:r w:rsidRPr="00073518">
        <w:t>«</w:t>
      </w:r>
      <w:r>
        <w:t>см. рисунок 4</w:t>
      </w:r>
      <w:r w:rsidRPr="00073518">
        <w:t>»</w:t>
      </w:r>
      <w:r>
        <w:t>.</w:t>
      </w:r>
    </w:p>
    <w:p w:rsidR="008152E3" w:rsidRDefault="008152E3" w:rsidP="00073518">
      <w:pPr>
        <w:pStyle w:val="341"/>
      </w:pPr>
      <w:r>
        <w:rPr>
          <w:lang w:eastAsia="ru-RU"/>
        </w:rPr>
        <w:t>Слов</w:t>
      </w:r>
      <w:r w:rsidR="00D67660">
        <w:rPr>
          <w:lang w:eastAsia="ru-RU"/>
        </w:rPr>
        <w:t>а</w:t>
      </w:r>
      <w:r>
        <w:rPr>
          <w:lang w:eastAsia="ru-RU"/>
        </w:rPr>
        <w:t xml:space="preserve"> «см.» и «рисунок» рекомендуется </w:t>
      </w:r>
      <w:r>
        <w:t>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AE6B00" w:rsidRDefault="002A1849" w:rsidP="002A1849">
      <w:pPr>
        <w:pStyle w:val="34b"/>
      </w:pPr>
      <w:r>
        <w:t>Процедура создания перекрестных ссылок на иллюстрации приведена в разделе </w:t>
      </w:r>
      <w:r>
        <w:fldChar w:fldCharType="begin"/>
      </w:r>
      <w:r>
        <w:instrText xml:space="preserve"> REF _Ref398226503 \r \h </w:instrText>
      </w:r>
      <w:r>
        <w:fldChar w:fldCharType="separate"/>
      </w:r>
      <w:r w:rsidR="00B61B63">
        <w:t>7.12.1</w:t>
      </w:r>
      <w:r>
        <w:fldChar w:fldCharType="end"/>
      </w:r>
      <w:r>
        <w:t>.</w:t>
      </w:r>
    </w:p>
    <w:p w:rsidR="00250BA4" w:rsidRDefault="00536C72" w:rsidP="00942D5F">
      <w:pPr>
        <w:pStyle w:val="2"/>
      </w:pPr>
      <w:bookmarkStart w:id="104" w:name="_Ref398169990"/>
      <w:bookmarkStart w:id="105" w:name="_Toc398346501"/>
      <w:bookmarkStart w:id="106" w:name="_Toc134830104"/>
      <w:r>
        <w:t xml:space="preserve">Оформление </w:t>
      </w:r>
      <w:r w:rsidR="00FD78C8">
        <w:t>таблиц</w:t>
      </w:r>
      <w:bookmarkEnd w:id="104"/>
      <w:bookmarkEnd w:id="105"/>
      <w:bookmarkEnd w:id="106"/>
    </w:p>
    <w:p w:rsidR="003F6267" w:rsidRPr="003F6267" w:rsidRDefault="003F6267" w:rsidP="003F6267">
      <w:pPr>
        <w:pStyle w:val="3"/>
      </w:pPr>
      <w:bookmarkStart w:id="107" w:name="_Toc398346502"/>
      <w:bookmarkStart w:id="108" w:name="_Toc134830105"/>
      <w:r>
        <w:t>Общий вид</w:t>
      </w:r>
      <w:bookmarkEnd w:id="107"/>
      <w:bookmarkEnd w:id="108"/>
    </w:p>
    <w:p w:rsidR="003F6267" w:rsidRDefault="003F6267" w:rsidP="003F6267">
      <w:pPr>
        <w:pStyle w:val="34ffff2"/>
      </w:pPr>
      <w:r>
        <w:t>Табли</w:t>
      </w:r>
      <w:r w:rsidR="007D7E44">
        <w:t>чный блок</w:t>
      </w:r>
      <w:r>
        <w:t xml:space="preserve"> включает в себя следующие элементы:</w:t>
      </w:r>
    </w:p>
    <w:p w:rsidR="003F6267" w:rsidRPr="00E91DA6" w:rsidRDefault="00031C54" w:rsidP="00E91DA6">
      <w:pPr>
        <w:pStyle w:val="3413"/>
      </w:pPr>
      <w:r w:rsidRPr="00E91DA6">
        <w:t xml:space="preserve">название </w:t>
      </w:r>
      <w:r w:rsidR="003F6267" w:rsidRPr="00E91DA6">
        <w:t>таблицы (заголовок)</w:t>
      </w:r>
      <w:r w:rsidR="00E91DA6" w:rsidRPr="00E91DA6">
        <w:t xml:space="preserve">. </w:t>
      </w:r>
      <w:r w:rsidR="00C84AFE">
        <w:t>Размеща</w:t>
      </w:r>
      <w:r w:rsidR="00A664F4">
        <w:t>ют</w:t>
      </w:r>
      <w:r w:rsidR="00C84AFE">
        <w:t xml:space="preserve"> над таблицей. </w:t>
      </w:r>
      <w:r w:rsidR="0044353F">
        <w:t>Выравнивание —</w:t>
      </w:r>
      <w:r w:rsidR="00FF3A19">
        <w:t xml:space="preserve"> по левому краю. </w:t>
      </w:r>
      <w:r w:rsidR="00410DB1" w:rsidRPr="008345F3">
        <w:t>Оформля</w:t>
      </w:r>
      <w:r w:rsidR="00A664F4">
        <w:t>ют</w:t>
      </w:r>
      <w:r w:rsidR="00410DB1" w:rsidRPr="008345F3">
        <w:t xml:space="preserve"> </w:t>
      </w:r>
      <w:r w:rsidR="00E91DA6" w:rsidRPr="00E91DA6">
        <w:t xml:space="preserve">стилем </w:t>
      </w:r>
      <w:r w:rsidR="00E91DA6" w:rsidRPr="00E91DA6">
        <w:rPr>
          <w:rStyle w:val="34ff2"/>
        </w:rPr>
        <w:t>34_Таблица_Заголовок</w:t>
      </w:r>
      <w:r w:rsidR="003F6267" w:rsidRPr="00E91DA6">
        <w:t>;</w:t>
      </w:r>
    </w:p>
    <w:p w:rsidR="003F6267" w:rsidRDefault="00031C54" w:rsidP="003F6267">
      <w:pPr>
        <w:pStyle w:val="3413"/>
      </w:pPr>
      <w:r>
        <w:t>таблиц</w:t>
      </w:r>
      <w:r w:rsidR="001C1015">
        <w:t>у</w:t>
      </w:r>
      <w:r w:rsidR="003F6267">
        <w:t xml:space="preserve">, которая </w:t>
      </w:r>
      <w:r>
        <w:t>включает в себя следующие элементы</w:t>
      </w:r>
      <w:r w:rsidR="003F6267">
        <w:t>:</w:t>
      </w:r>
    </w:p>
    <w:p w:rsidR="003F6267" w:rsidRPr="003F6267" w:rsidRDefault="003F6267" w:rsidP="003F6267">
      <w:pPr>
        <w:pStyle w:val="3423"/>
      </w:pPr>
      <w:r>
        <w:t>шапк</w:t>
      </w:r>
      <w:r w:rsidR="00A80906">
        <w:t>у</w:t>
      </w:r>
      <w:r>
        <w:t xml:space="preserve"> (содержит заголовки граф, может содержать также подзаголовки</w:t>
      </w:r>
      <w:r w:rsidRPr="003F6267">
        <w:t xml:space="preserve"> </w:t>
      </w:r>
      <w:r>
        <w:t>граф)</w:t>
      </w:r>
      <w:r w:rsidR="007F3EEA" w:rsidRPr="00E91DA6">
        <w:t xml:space="preserve">. </w:t>
      </w:r>
      <w:r w:rsidR="0051490F">
        <w:t>Оформля</w:t>
      </w:r>
      <w:r w:rsidR="00A664F4">
        <w:t>ют</w:t>
      </w:r>
      <w:r w:rsidR="0051490F" w:rsidRPr="007F3EEA">
        <w:t xml:space="preserve"> </w:t>
      </w:r>
      <w:r w:rsidR="007F3EEA" w:rsidRPr="00E91DA6">
        <w:t xml:space="preserve">стилем </w:t>
      </w:r>
      <w:r w:rsidR="007F3EEA" w:rsidRPr="00E91DA6">
        <w:rPr>
          <w:rStyle w:val="34ff2"/>
        </w:rPr>
        <w:t>34_Таблица_</w:t>
      </w:r>
      <w:r w:rsidR="007F3EEA">
        <w:rPr>
          <w:rStyle w:val="34ff2"/>
        </w:rPr>
        <w:t>Шапка</w:t>
      </w:r>
      <w:r w:rsidR="007F3EEA" w:rsidRPr="00E91DA6">
        <w:t>;</w:t>
      </w:r>
    </w:p>
    <w:p w:rsidR="003F6267" w:rsidRPr="003F6267" w:rsidRDefault="007F3EEA" w:rsidP="003F6267">
      <w:pPr>
        <w:pStyle w:val="3423"/>
      </w:pPr>
      <w:r>
        <w:t>боковик (не</w:t>
      </w:r>
      <w:r w:rsidR="003F6267">
        <w:t>обязательн</w:t>
      </w:r>
      <w:r>
        <w:t>ый элемент</w:t>
      </w:r>
      <w:r w:rsidR="003F6267">
        <w:t>)</w:t>
      </w:r>
      <w:r w:rsidRPr="00E91DA6">
        <w:t xml:space="preserve">. </w:t>
      </w:r>
      <w:r>
        <w:t>Оформля</w:t>
      </w:r>
      <w:r w:rsidR="00A664F4">
        <w:t>ют</w:t>
      </w:r>
      <w:r w:rsidRPr="007F3EEA">
        <w:t xml:space="preserve"> </w:t>
      </w:r>
      <w:r w:rsidRPr="00E91DA6">
        <w:t xml:space="preserve">стилем </w:t>
      </w:r>
      <w:r w:rsidRPr="00E91DA6">
        <w:rPr>
          <w:rStyle w:val="34ff2"/>
        </w:rPr>
        <w:t>34_Таблица_</w:t>
      </w:r>
      <w:r>
        <w:rPr>
          <w:rStyle w:val="34ff2"/>
        </w:rPr>
        <w:t>Боковик</w:t>
      </w:r>
      <w:r w:rsidR="003F6267">
        <w:t>;</w:t>
      </w:r>
    </w:p>
    <w:p w:rsidR="00031C54" w:rsidRPr="00031C54" w:rsidRDefault="00706F64" w:rsidP="0051490F">
      <w:pPr>
        <w:pStyle w:val="3423"/>
      </w:pPr>
      <w:r w:rsidRPr="0051490F">
        <w:t xml:space="preserve">столбцы (также графы или колонки) и </w:t>
      </w:r>
      <w:r w:rsidR="00D863C5" w:rsidRPr="0051490F">
        <w:t>строки</w:t>
      </w:r>
      <w:r w:rsidR="007F3EEA" w:rsidRPr="0051490F">
        <w:t xml:space="preserve">. </w:t>
      </w:r>
      <w:r w:rsidR="00031C54" w:rsidRPr="0051490F">
        <w:t xml:space="preserve">В зависимости от вида информации </w:t>
      </w:r>
      <w:r w:rsidR="00031C54">
        <w:t xml:space="preserve">текст </w:t>
      </w:r>
      <w:r w:rsidR="00031C54" w:rsidRPr="0051490F">
        <w:t>в ячейке оформля</w:t>
      </w:r>
      <w:r w:rsidR="0055598E">
        <w:t>ют</w:t>
      </w:r>
      <w:r w:rsidR="00031C54" w:rsidRPr="0051490F">
        <w:t xml:space="preserve"> </w:t>
      </w:r>
      <w:r w:rsidR="00031C54">
        <w:t xml:space="preserve">следующими </w:t>
      </w:r>
      <w:r w:rsidR="007F3EEA" w:rsidRPr="0051490F">
        <w:t>стилями</w:t>
      </w:r>
      <w:r w:rsidR="00031C54">
        <w:t>:</w:t>
      </w:r>
    </w:p>
    <w:p w:rsidR="00031C54" w:rsidRPr="00031C54" w:rsidRDefault="007F3EEA" w:rsidP="00031C54">
      <w:pPr>
        <w:pStyle w:val="3432"/>
      </w:pPr>
      <w:r w:rsidRPr="0051490F">
        <w:rPr>
          <w:rStyle w:val="34ff2"/>
        </w:rPr>
        <w:t>34_Таблица_</w:t>
      </w:r>
      <w:proofErr w:type="gramStart"/>
      <w:r w:rsidRPr="0051490F">
        <w:rPr>
          <w:rStyle w:val="34ff2"/>
        </w:rPr>
        <w:t>Основной</w:t>
      </w:r>
      <w:proofErr w:type="gramEnd"/>
      <w:r w:rsidR="00031C54">
        <w:t>;</w:t>
      </w:r>
    </w:p>
    <w:p w:rsidR="00031C54" w:rsidRPr="00031C54" w:rsidRDefault="007F3EEA" w:rsidP="00031C54">
      <w:pPr>
        <w:pStyle w:val="3432"/>
      </w:pPr>
      <w:r w:rsidRPr="0051490F">
        <w:rPr>
          <w:rStyle w:val="34ff2"/>
        </w:rPr>
        <w:t>34_Таблица_Объединенная_ячейка</w:t>
      </w:r>
      <w:r w:rsidR="00031C54">
        <w:t>;</w:t>
      </w:r>
    </w:p>
    <w:p w:rsidR="00031C54" w:rsidRPr="00031C54" w:rsidRDefault="007F3EEA" w:rsidP="00031C54">
      <w:pPr>
        <w:pStyle w:val="3432"/>
      </w:pPr>
      <w:r w:rsidRPr="0051490F">
        <w:rPr>
          <w:rStyle w:val="34ff2"/>
        </w:rPr>
        <w:t>34_Таблица_Число_в_ячейке</w:t>
      </w:r>
      <w:r w:rsidR="003F6267" w:rsidRPr="0051490F">
        <w:t>;</w:t>
      </w:r>
    </w:p>
    <w:p w:rsidR="003F6267" w:rsidRPr="003F6267" w:rsidRDefault="00031C54" w:rsidP="00031C54">
      <w:pPr>
        <w:pStyle w:val="3432"/>
      </w:pPr>
      <w:r w:rsidRPr="0051490F">
        <w:t xml:space="preserve">также </w:t>
      </w:r>
      <w:r w:rsidR="00A664F4">
        <w:t>допустимо</w:t>
      </w:r>
      <w:r w:rsidR="007F3EEA" w:rsidRPr="0051490F">
        <w:t xml:space="preserve"> использовать в ячейках табличные стили списков</w:t>
      </w:r>
      <w:r w:rsidR="0051490F" w:rsidRPr="0051490F">
        <w:t xml:space="preserve"> (</w:t>
      </w:r>
      <w:r w:rsidR="0051490F" w:rsidRPr="0051490F">
        <w:rPr>
          <w:rStyle w:val="34ff2"/>
        </w:rPr>
        <w:t>34_Таблица_Список_...</w:t>
      </w:r>
      <w:r w:rsidR="0051490F">
        <w:t>)</w:t>
      </w:r>
      <w:r>
        <w:t>;</w:t>
      </w:r>
    </w:p>
    <w:p w:rsidR="0041096B" w:rsidRPr="0041096B" w:rsidRDefault="00031C54" w:rsidP="00EF71AD">
      <w:pPr>
        <w:pStyle w:val="3423"/>
      </w:pPr>
      <w:r w:rsidRPr="00954AD9">
        <w:lastRenderedPageBreak/>
        <w:t>сноски</w:t>
      </w:r>
      <w:r w:rsidR="00EF71AD">
        <w:t xml:space="preserve"> к данным таблицы</w:t>
      </w:r>
      <w:r w:rsidRPr="00954AD9">
        <w:t xml:space="preserve"> </w:t>
      </w:r>
      <w:r w:rsidR="0051490F" w:rsidRPr="00630880">
        <w:t>(необязательный элемент)</w:t>
      </w:r>
      <w:r w:rsidR="0051490F" w:rsidRPr="00031C54">
        <w:t>.</w:t>
      </w:r>
      <w:r w:rsidR="0041096B" w:rsidRPr="00954AD9">
        <w:t xml:space="preserve"> </w:t>
      </w:r>
      <w:r w:rsidR="00EF71AD">
        <w:t>Оформля</w:t>
      </w:r>
      <w:r w:rsidR="0055598E">
        <w:t>ют</w:t>
      </w:r>
      <w:r w:rsidR="00EF71AD" w:rsidRPr="007F3EEA">
        <w:t xml:space="preserve"> </w:t>
      </w:r>
      <w:r w:rsidR="0051490F" w:rsidRPr="00031C54">
        <w:t xml:space="preserve">стилем </w:t>
      </w:r>
      <w:r w:rsidR="0051490F" w:rsidRPr="00031C54">
        <w:rPr>
          <w:rStyle w:val="34ff2"/>
        </w:rPr>
        <w:t>34_Таблица_Сноска</w:t>
      </w:r>
      <w:r w:rsidR="0041096B">
        <w:t>.</w:t>
      </w:r>
      <w:r w:rsidRPr="00031C54">
        <w:t xml:space="preserve"> </w:t>
      </w:r>
      <w:r w:rsidR="00847F8C">
        <w:t>Отделя</w:t>
      </w:r>
      <w:r w:rsidR="0055598E">
        <w:t>ют</w:t>
      </w:r>
      <w:r w:rsidRPr="00031C54">
        <w:t xml:space="preserve"> сверху горизонтальной линией (стиль </w:t>
      </w:r>
      <w:r w:rsidRPr="00031C54">
        <w:rPr>
          <w:rStyle w:val="34ff2"/>
        </w:rPr>
        <w:t>34_Таблица_Сноска_Линия</w:t>
      </w:r>
      <w:r>
        <w:t>).</w:t>
      </w:r>
    </w:p>
    <w:p w:rsidR="00031C54" w:rsidRDefault="00031C54" w:rsidP="00031C54">
      <w:pPr>
        <w:pStyle w:val="34ff8"/>
      </w:pPr>
      <w:r>
        <w:t>Название</w:t>
      </w:r>
      <w:r w:rsidRPr="00E34DD1">
        <w:t xml:space="preserve"> </w:t>
      </w:r>
      <w:r>
        <w:t>таблицы</w:t>
      </w:r>
      <w:r w:rsidRPr="00E34DD1">
        <w:t xml:space="preserve"> оформля</w:t>
      </w:r>
      <w:r w:rsidR="000A118E">
        <w:t>ют</w:t>
      </w:r>
      <w:r w:rsidRPr="00E34DD1">
        <w:t xml:space="preserve"> согласно следующим правилам:</w:t>
      </w:r>
    </w:p>
    <w:p w:rsidR="00D06BF4" w:rsidRDefault="00D06BF4" w:rsidP="00FE3805">
      <w:pPr>
        <w:pStyle w:val="341"/>
        <w:numPr>
          <w:ilvl w:val="0"/>
          <w:numId w:val="33"/>
        </w:numPr>
      </w:pPr>
      <w:r>
        <w:t xml:space="preserve">Название </w:t>
      </w:r>
      <w:r w:rsidR="00F024E8" w:rsidRPr="00C84AFE">
        <w:t>таблицы</w:t>
      </w:r>
      <w:r w:rsidR="00031C54" w:rsidRPr="00C84AFE">
        <w:t xml:space="preserve"> </w:t>
      </w:r>
      <w:r w:rsidR="00137B79">
        <w:t>содержит</w:t>
      </w:r>
      <w:r w:rsidR="00137B79" w:rsidRPr="003F2ACE">
        <w:t xml:space="preserve"> </w:t>
      </w:r>
      <w:r>
        <w:t>следующие элементы:</w:t>
      </w:r>
    </w:p>
    <w:p w:rsidR="00D06BF4" w:rsidRDefault="00D06BF4" w:rsidP="00031C54">
      <w:pPr>
        <w:pStyle w:val="3423"/>
      </w:pPr>
      <w:r>
        <w:t xml:space="preserve">слово </w:t>
      </w:r>
      <w:r w:rsidRPr="003D580D">
        <w:t>«</w:t>
      </w:r>
      <w:r w:rsidR="00D603F8">
        <w:t>Таблица</w:t>
      </w:r>
      <w:r w:rsidRPr="003D580D">
        <w:t>»</w:t>
      </w:r>
      <w:r>
        <w:t>;</w:t>
      </w:r>
    </w:p>
    <w:p w:rsidR="00D06BF4" w:rsidRDefault="00D06BF4" w:rsidP="00031C54">
      <w:pPr>
        <w:pStyle w:val="3423"/>
      </w:pPr>
      <w:r>
        <w:t xml:space="preserve">номер </w:t>
      </w:r>
      <w:r w:rsidR="00D603F8">
        <w:t>таблицы</w:t>
      </w:r>
      <w:r>
        <w:t>;</w:t>
      </w:r>
    </w:p>
    <w:p w:rsidR="00D06BF4" w:rsidRPr="007613B8" w:rsidRDefault="00D06BF4" w:rsidP="00031C54">
      <w:pPr>
        <w:pStyle w:val="3423"/>
      </w:pPr>
      <w:r>
        <w:t>разделитель — длинное типографское</w:t>
      </w:r>
      <w:r w:rsidRPr="007613B8">
        <w:t xml:space="preserve"> </w:t>
      </w:r>
      <w:r>
        <w:t>тире;</w:t>
      </w:r>
    </w:p>
    <w:p w:rsidR="00D06BF4" w:rsidRPr="003D580D" w:rsidRDefault="00644B0F" w:rsidP="00031C54">
      <w:pPr>
        <w:pStyle w:val="3423"/>
      </w:pPr>
      <w:r>
        <w:t>названи</w:t>
      </w:r>
      <w:r w:rsidR="00D06BF4">
        <w:t xml:space="preserve">е </w:t>
      </w:r>
      <w:r w:rsidR="00D603F8">
        <w:t>таблицы</w:t>
      </w:r>
      <w:r w:rsidR="00D06BF4">
        <w:t>.</w:t>
      </w:r>
    </w:p>
    <w:p w:rsidR="00031C54" w:rsidRDefault="00031C54" w:rsidP="00031C54">
      <w:pPr>
        <w:pStyle w:val="341"/>
      </w:pPr>
      <w:r>
        <w:t>После названия таблицы точка не ставится.</w:t>
      </w:r>
    </w:p>
    <w:p w:rsidR="009856B2" w:rsidRPr="00031C54" w:rsidRDefault="00D06BF4" w:rsidP="00D06BF4">
      <w:pPr>
        <w:pStyle w:val="341"/>
      </w:pPr>
      <w:r>
        <w:t>Слов</w:t>
      </w:r>
      <w:r w:rsidR="00031C54" w:rsidRPr="00031C54">
        <w:t>о</w:t>
      </w:r>
      <w:r>
        <w:t xml:space="preserve"> «</w:t>
      </w:r>
      <w:r w:rsidR="004C10D4">
        <w:t>Таблица</w:t>
      </w:r>
      <w:r>
        <w:t xml:space="preserve">» и номер </w:t>
      </w:r>
      <w:r w:rsidR="00031C54" w:rsidRPr="00031C54">
        <w:t xml:space="preserve">таблицы </w:t>
      </w:r>
      <w:r>
        <w:t>рекомендуется разделять неразрывным пробелом (</w:t>
      </w:r>
      <w:r w:rsidR="000E4483" w:rsidRPr="00BD154D">
        <w:rPr>
          <w:rStyle w:val="34ffff7"/>
          <w:lang w:val="ru-RU"/>
        </w:rPr>
        <w:t>&lt;</w:t>
      </w:r>
      <w:r w:rsidR="000E4483" w:rsidRPr="00AE6B00">
        <w:rPr>
          <w:rStyle w:val="34ffff7"/>
        </w:rPr>
        <w:t>CTRL</w:t>
      </w:r>
      <w:r w:rsidR="000E4483" w:rsidRPr="00031C54">
        <w:rPr>
          <w:rStyle w:val="34ffff7"/>
          <w:lang w:val="ru-RU"/>
        </w:rPr>
        <w:t>&gt; + &lt;</w:t>
      </w:r>
      <w:r w:rsidR="000E4483" w:rsidRPr="00AE6B00">
        <w:rPr>
          <w:rStyle w:val="34ffff7"/>
        </w:rPr>
        <w:t>SHIFT</w:t>
      </w:r>
      <w:r w:rsidR="000E4483" w:rsidRPr="00031C54">
        <w:rPr>
          <w:rStyle w:val="34ffff7"/>
          <w:lang w:val="ru-RU"/>
        </w:rPr>
        <w:t>&gt; +</w:t>
      </w:r>
      <w:r w:rsidR="00BD13CD">
        <w:rPr>
          <w:rStyle w:val="34ffff7"/>
          <w:lang w:val="ru-RU"/>
        </w:rPr>
        <w:t xml:space="preserve"> </w:t>
      </w:r>
      <w:r w:rsidR="000E4483" w:rsidRPr="00031C54">
        <w:rPr>
          <w:rStyle w:val="34ffff7"/>
          <w:lang w:val="ru-RU"/>
        </w:rPr>
        <w:t>&lt;</w:t>
      </w:r>
      <w:r w:rsidR="000E4483" w:rsidRPr="00AE6B00">
        <w:rPr>
          <w:rStyle w:val="34ffff7"/>
        </w:rPr>
        <w:t>SPACE</w:t>
      </w:r>
      <w:r w:rsidR="000E4483" w:rsidRPr="00031C54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7D7E44" w:rsidRDefault="00D35AE7" w:rsidP="00031C54">
      <w:pPr>
        <w:pStyle w:val="341"/>
      </w:pPr>
      <w:r>
        <w:t xml:space="preserve">Если таблица разделена на части, название </w:t>
      </w:r>
      <w:r w:rsidR="00656938">
        <w:t xml:space="preserve">помещают </w:t>
      </w:r>
      <w:r w:rsidR="00656938" w:rsidRPr="009971EC">
        <w:t>только над первой частью</w:t>
      </w:r>
      <w:r w:rsidR="00656938">
        <w:t xml:space="preserve"> таблицы.</w:t>
      </w:r>
      <w:r w:rsidR="00656938" w:rsidRPr="00F024E8">
        <w:t xml:space="preserve"> </w:t>
      </w:r>
      <w:r w:rsidR="00656938">
        <w:t xml:space="preserve">Слово </w:t>
      </w:r>
      <w:r w:rsidR="00656938" w:rsidRPr="00D1043B">
        <w:t>«</w:t>
      </w:r>
      <w:r w:rsidR="00656938">
        <w:t>Таблица</w:t>
      </w:r>
      <w:r w:rsidR="00656938" w:rsidRPr="00D1043B">
        <w:t>»</w:t>
      </w:r>
      <w:r w:rsidR="00656938">
        <w:t xml:space="preserve"> указывают один раз слева над первой частью таблицы</w:t>
      </w:r>
      <w:r w:rsidR="007D7E44">
        <w:t>.</w:t>
      </w:r>
    </w:p>
    <w:p w:rsidR="00C84AFE" w:rsidRPr="0041096B" w:rsidRDefault="006E358E" w:rsidP="00C84AFE">
      <w:pPr>
        <w:pStyle w:val="34b"/>
      </w:pPr>
      <w:r>
        <w:t xml:space="preserve">Оформление </w:t>
      </w:r>
      <w:r w:rsidR="00C84AFE">
        <w:t>таблицы показано на примере таблицы </w:t>
      </w:r>
      <w:r w:rsidR="00C84AFE">
        <w:fldChar w:fldCharType="begin"/>
      </w:r>
      <w:r w:rsidR="00C84AFE">
        <w:instrText xml:space="preserve"> REF _Ref398232256 \h </w:instrText>
      </w:r>
      <w:r w:rsidR="00C84AFE">
        <w:fldChar w:fldCharType="separate"/>
      </w:r>
      <w:r w:rsidR="00B61B63">
        <w:rPr>
          <w:noProof/>
        </w:rPr>
        <w:t>7</w:t>
      </w:r>
      <w:r w:rsidR="00C84AFE">
        <w:fldChar w:fldCharType="end"/>
      </w:r>
      <w:r w:rsidR="00C84AFE">
        <w:t>.</w:t>
      </w:r>
    </w:p>
    <w:p w:rsidR="00C84AFE" w:rsidRPr="001A58F9" w:rsidRDefault="00C84AFE" w:rsidP="00C84AFE">
      <w:pPr>
        <w:pStyle w:val="34ff7"/>
      </w:pPr>
      <w:r>
        <w:t>Таблица </w:t>
      </w:r>
      <w:bookmarkStart w:id="109" w:name="_Ref398232256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7</w:t>
      </w:r>
      <w:r w:rsidR="006C7920">
        <w:fldChar w:fldCharType="end"/>
      </w:r>
      <w:bookmarkEnd w:id="109"/>
      <w:r>
        <w:t xml:space="preserve"> — Требования к аппаратному обеспечению рабочего места пользователя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3"/>
        <w:gridCol w:w="6820"/>
      </w:tblGrid>
      <w:tr w:rsidR="00C84AFE" w:rsidTr="00E76AD8">
        <w:trPr>
          <w:cantSplit/>
          <w:tblHeader/>
        </w:trPr>
        <w:tc>
          <w:tcPr>
            <w:tcW w:w="3103" w:type="dxa"/>
            <w:shd w:val="clear" w:color="auto" w:fill="auto"/>
            <w:tcMar>
              <w:top w:w="113" w:type="dxa"/>
              <w:bottom w:w="113" w:type="dxa"/>
            </w:tcMar>
          </w:tcPr>
          <w:p w:rsidR="00C84AFE" w:rsidRDefault="00C84AFE" w:rsidP="00E76AD8">
            <w:pPr>
              <w:pStyle w:val="34ffe"/>
            </w:pPr>
            <w:r>
              <w:t>Параметр</w:t>
            </w:r>
          </w:p>
        </w:tc>
        <w:tc>
          <w:tcPr>
            <w:tcW w:w="6820" w:type="dxa"/>
            <w:shd w:val="clear" w:color="auto" w:fill="auto"/>
            <w:tcMar>
              <w:top w:w="113" w:type="dxa"/>
              <w:bottom w:w="113" w:type="dxa"/>
            </w:tcMar>
          </w:tcPr>
          <w:p w:rsidR="00C84AFE" w:rsidRDefault="00C84AFE" w:rsidP="00E76AD8">
            <w:pPr>
              <w:pStyle w:val="34ffe"/>
            </w:pPr>
            <w:r>
              <w:t>Значение</w:t>
            </w:r>
          </w:p>
        </w:tc>
      </w:tr>
      <w:tr w:rsidR="00C84AFE" w:rsidRPr="005917BD" w:rsidTr="00E76AD8">
        <w:trPr>
          <w:cantSplit/>
        </w:trPr>
        <w:tc>
          <w:tcPr>
            <w:tcW w:w="3103" w:type="dxa"/>
            <w:tcMar>
              <w:top w:w="113" w:type="dxa"/>
              <w:bottom w:w="113" w:type="dxa"/>
            </w:tcMar>
          </w:tcPr>
          <w:p w:rsidR="00C84AFE" w:rsidRPr="000204B3" w:rsidRDefault="00C84AFE" w:rsidP="00E76AD8">
            <w:pPr>
              <w:pStyle w:val="34ffb"/>
            </w:pPr>
            <w:r w:rsidRPr="000204B3">
              <w:t>Микропроцессор</w:t>
            </w:r>
          </w:p>
        </w:tc>
        <w:tc>
          <w:tcPr>
            <w:tcW w:w="6820" w:type="dxa"/>
            <w:tcMar>
              <w:top w:w="113" w:type="dxa"/>
              <w:bottom w:w="113" w:type="dxa"/>
            </w:tcMar>
          </w:tcPr>
          <w:p w:rsidR="00C84AFE" w:rsidRPr="000204B3" w:rsidRDefault="00C84AFE" w:rsidP="00E76AD8">
            <w:pPr>
              <w:pStyle w:val="34ffb"/>
            </w:pPr>
            <w:r w:rsidRPr="000204B3">
              <w:t xml:space="preserve">Производительностью не ниже, чем у </w:t>
            </w:r>
            <w:proofErr w:type="spellStart"/>
            <w:r w:rsidRPr="000204B3">
              <w:t>Intel</w:t>
            </w:r>
            <w:proofErr w:type="spellEnd"/>
            <w:r w:rsidRPr="000204B3">
              <w:t> </w:t>
            </w:r>
            <w:proofErr w:type="spellStart"/>
            <w:r w:rsidRPr="000204B3">
              <w:t>Pentium</w:t>
            </w:r>
            <w:proofErr w:type="spellEnd"/>
            <w:r w:rsidRPr="000204B3">
              <w:t> IV</w:t>
            </w:r>
          </w:p>
        </w:tc>
      </w:tr>
      <w:tr w:rsidR="00C84AFE" w:rsidRPr="00A60120" w:rsidTr="00E76AD8">
        <w:trPr>
          <w:cantSplit/>
        </w:trPr>
        <w:tc>
          <w:tcPr>
            <w:tcW w:w="3103" w:type="dxa"/>
            <w:tcMar>
              <w:top w:w="113" w:type="dxa"/>
              <w:bottom w:w="113" w:type="dxa"/>
            </w:tcMar>
          </w:tcPr>
          <w:p w:rsidR="00C84AFE" w:rsidRPr="000204B3" w:rsidRDefault="00C84AFE" w:rsidP="00E76AD8">
            <w:pPr>
              <w:pStyle w:val="34ffb"/>
            </w:pPr>
            <w:r w:rsidRPr="000204B3">
              <w:t>Оперативная память</w:t>
            </w:r>
          </w:p>
        </w:tc>
        <w:tc>
          <w:tcPr>
            <w:tcW w:w="6820" w:type="dxa"/>
            <w:tcMar>
              <w:top w:w="113" w:type="dxa"/>
              <w:bottom w:w="113" w:type="dxa"/>
            </w:tcMar>
          </w:tcPr>
          <w:p w:rsidR="00C84AFE" w:rsidRPr="000204B3" w:rsidRDefault="00C84AFE" w:rsidP="00E76AD8">
            <w:pPr>
              <w:pStyle w:val="34ffb"/>
            </w:pPr>
            <w:r w:rsidRPr="000204B3">
              <w:t>Не менее 512 Мбайт</w:t>
            </w:r>
          </w:p>
        </w:tc>
      </w:tr>
      <w:tr w:rsidR="00C84AFE" w:rsidTr="00E76AD8">
        <w:trPr>
          <w:cantSplit/>
        </w:trPr>
        <w:tc>
          <w:tcPr>
            <w:tcW w:w="3103" w:type="dxa"/>
            <w:tcMar>
              <w:top w:w="113" w:type="dxa"/>
              <w:bottom w:w="113" w:type="dxa"/>
            </w:tcMar>
          </w:tcPr>
          <w:p w:rsidR="00C84AFE" w:rsidRPr="000204B3" w:rsidRDefault="00C84AFE" w:rsidP="00E76AD8">
            <w:pPr>
              <w:pStyle w:val="34ffb"/>
            </w:pPr>
            <w:r w:rsidRPr="000204B3">
              <w:t>Объем жесткого диска</w:t>
            </w:r>
          </w:p>
        </w:tc>
        <w:tc>
          <w:tcPr>
            <w:tcW w:w="6820" w:type="dxa"/>
            <w:tcMar>
              <w:top w:w="113" w:type="dxa"/>
              <w:bottom w:w="113" w:type="dxa"/>
            </w:tcMar>
          </w:tcPr>
          <w:p w:rsidR="00C84AFE" w:rsidRPr="000204B3" w:rsidRDefault="00C84AFE" w:rsidP="00E76AD8">
            <w:pPr>
              <w:pStyle w:val="34ffb"/>
            </w:pPr>
            <w:r w:rsidRPr="000204B3">
              <w:t>Не менее 2 Гбайт</w:t>
            </w:r>
          </w:p>
        </w:tc>
      </w:tr>
    </w:tbl>
    <w:p w:rsidR="007D7E44" w:rsidRDefault="007D7E44" w:rsidP="00323FEC">
      <w:pPr>
        <w:pStyle w:val="34fffd"/>
      </w:pPr>
    </w:p>
    <w:p w:rsidR="004F5B9F" w:rsidRDefault="00ED5A3B" w:rsidP="009E4D5E">
      <w:pPr>
        <w:pStyle w:val="34f"/>
      </w:pPr>
      <w:r w:rsidRPr="00ED5A3B">
        <w:rPr>
          <w:rStyle w:val="34fffff"/>
        </w:rPr>
        <w:t>Примечание</w:t>
      </w:r>
      <w:r w:rsidRPr="00ED5A3B">
        <w:t xml:space="preserve"> — Для быстрой вставки табличного блока в основной текст рекомендуется использовать макрос </w:t>
      </w:r>
      <w:r w:rsidRPr="00ED5A3B">
        <w:rPr>
          <w:rStyle w:val="34ff2"/>
        </w:rPr>
        <w:t>Insert_TableBlock_Gost34</w:t>
      </w:r>
      <w:r w:rsidRPr="00ED5A3B">
        <w:t>. Для быстрой вставки табличного блока в приложени</w:t>
      </w:r>
      <w:r w:rsidR="00370C65">
        <w:t>и</w:t>
      </w:r>
      <w:r w:rsidRPr="00ED5A3B">
        <w:t xml:space="preserve"> рекомендуется использовать макросы </w:t>
      </w:r>
      <w:r w:rsidRPr="00ED5A3B">
        <w:rPr>
          <w:rStyle w:val="34ff2"/>
        </w:rPr>
        <w:t>Insert_TableBlock1st_App_Gost34</w:t>
      </w:r>
      <w:r w:rsidRPr="00ED5A3B">
        <w:t xml:space="preserve"> (для первой таблицы в приложении) и </w:t>
      </w:r>
      <w:r w:rsidRPr="00ED5A3B">
        <w:rPr>
          <w:rStyle w:val="34ff2"/>
        </w:rPr>
        <w:t>Insert_TableBlock_App_Gost34</w:t>
      </w:r>
      <w:r w:rsidRPr="00ED5A3B">
        <w:t xml:space="preserve"> (для все</w:t>
      </w:r>
      <w:r w:rsidR="00411764">
        <w:t>х</w:t>
      </w:r>
      <w:r w:rsidRPr="00ED5A3B">
        <w:t xml:space="preserve"> остальных). Макросы </w:t>
      </w:r>
      <w:r w:rsidR="00E66276">
        <w:t>содержатся</w:t>
      </w:r>
      <w:r w:rsidRPr="00ED5A3B">
        <w:t xml:space="preserve"> в шаблоне </w:t>
      </w:r>
      <w:r w:rsidR="00F500DB">
        <w:rPr>
          <w:rStyle w:val="34ff3"/>
        </w:rPr>
        <w:t>ГОСТ_34.dotx</w:t>
      </w:r>
      <w:r w:rsidRPr="00ED5A3B">
        <w:t xml:space="preserve">. </w:t>
      </w:r>
      <w:r w:rsidR="00D953E0" w:rsidRPr="009455C6">
        <w:t>Описание макросов и настройка интерфейса Microsoft Word для работы с ними приведены в документе</w:t>
      </w:r>
      <w:r w:rsidR="00A76A72" w:rsidRPr="00EC73B1">
        <w:t xml:space="preserve"> «</w:t>
      </w:r>
      <w:proofErr w:type="spellStart"/>
      <w:r w:rsidR="00370C65" w:rsidRPr="00EC73B1">
        <w:t>Филогост</w:t>
      </w:r>
      <w:proofErr w:type="spellEnd"/>
      <w:r w:rsidR="00A76A72" w:rsidRPr="00EC73B1">
        <w:t>»</w:t>
      </w:r>
      <w:r w:rsidR="00370C65">
        <w:t>.</w:t>
      </w:r>
      <w:r w:rsidR="00A76A72" w:rsidRPr="00ED5A3B">
        <w:t xml:space="preserve"> Макросы для оформления технической документации. Инструкция для разработчиков технической документации».</w:t>
      </w:r>
    </w:p>
    <w:p w:rsidR="004C10D4" w:rsidRDefault="004C10D4" w:rsidP="004C10D4">
      <w:pPr>
        <w:pStyle w:val="3"/>
      </w:pPr>
      <w:bookmarkStart w:id="110" w:name="_Toc398346503"/>
      <w:bookmarkStart w:id="111" w:name="_Ref399314066"/>
      <w:bookmarkStart w:id="112" w:name="_Toc134830106"/>
      <w:r>
        <w:lastRenderedPageBreak/>
        <w:t>Нумерация таблиц</w:t>
      </w:r>
      <w:bookmarkEnd w:id="110"/>
      <w:bookmarkEnd w:id="111"/>
      <w:bookmarkEnd w:id="112"/>
    </w:p>
    <w:p w:rsidR="004656B0" w:rsidRPr="001749E6" w:rsidRDefault="004656B0" w:rsidP="004656B0">
      <w:pPr>
        <w:pStyle w:val="34ff8"/>
      </w:pPr>
      <w:r>
        <w:t>Таблицы нумеру</w:t>
      </w:r>
      <w:r w:rsidR="0055598E">
        <w:t>ют</w:t>
      </w:r>
      <w:r>
        <w:t xml:space="preserve"> согласно следующим правилам:</w:t>
      </w:r>
    </w:p>
    <w:p w:rsidR="004656B0" w:rsidRPr="001749E6" w:rsidRDefault="004656B0" w:rsidP="00FE3805">
      <w:pPr>
        <w:pStyle w:val="341"/>
        <w:numPr>
          <w:ilvl w:val="0"/>
          <w:numId w:val="76"/>
        </w:numPr>
      </w:pPr>
      <w:r w:rsidRPr="004656B0">
        <w:t>Нумераци</w:t>
      </w:r>
      <w:r w:rsidR="000A118E">
        <w:t>ю</w:t>
      </w:r>
      <w:r w:rsidRPr="004656B0">
        <w:t xml:space="preserve"> </w:t>
      </w:r>
      <w:r>
        <w:t>таблиц</w:t>
      </w:r>
      <w:r w:rsidRPr="004656B0">
        <w:t xml:space="preserve"> </w:t>
      </w:r>
      <w:r w:rsidR="000A118E">
        <w:t>выполняют</w:t>
      </w:r>
      <w:r w:rsidRPr="004656B0">
        <w:t xml:space="preserve"> с помощью поля автоматической последовательной нумерации </w:t>
      </w:r>
      <w:r w:rsidRPr="00F64758">
        <w:rPr>
          <w:rStyle w:val="34ff1"/>
        </w:rPr>
        <w:t>SEQ</w:t>
      </w:r>
      <w:r w:rsidRPr="004656B0">
        <w:t>.</w:t>
      </w:r>
    </w:p>
    <w:p w:rsidR="004656B0" w:rsidRPr="00B436B3" w:rsidRDefault="004656B0" w:rsidP="000F7210">
      <w:pPr>
        <w:pStyle w:val="341"/>
      </w:pPr>
      <w:r>
        <w:t>Таблицы основной части документа нумеру</w:t>
      </w:r>
      <w:r w:rsidR="0055598E">
        <w:t>ют</w:t>
      </w:r>
      <w:r>
        <w:t xml:space="preserve"> арабскими цифрами, сквозной нумерацией, например: «Таблица</w:t>
      </w:r>
      <w:r w:rsidR="00020264">
        <w:t> </w:t>
      </w:r>
      <w:r>
        <w:t>1».</w:t>
      </w:r>
    </w:p>
    <w:p w:rsidR="004656B0" w:rsidRDefault="000B41FE" w:rsidP="000F7210">
      <w:pPr>
        <w:pStyle w:val="341"/>
      </w:pPr>
      <w:r>
        <w:t>Допустимо</w:t>
      </w:r>
      <w:r w:rsidR="004656B0">
        <w:t xml:space="preserve"> нумеровать </w:t>
      </w:r>
      <w:r w:rsidR="007D45CC">
        <w:t xml:space="preserve">таблицы </w:t>
      </w:r>
      <w:r w:rsidR="004656B0">
        <w:t xml:space="preserve">в пределах раздела. В этом случае номер </w:t>
      </w:r>
      <w:r w:rsidR="00735E3B">
        <w:t xml:space="preserve">таблицы </w:t>
      </w:r>
      <w:r w:rsidR="004656B0">
        <w:t xml:space="preserve">состоит из номера раздела и порядкового номера </w:t>
      </w:r>
      <w:r w:rsidR="007D45CC">
        <w:t>таблицы</w:t>
      </w:r>
      <w:r w:rsidR="004656B0">
        <w:t xml:space="preserve">, </w:t>
      </w:r>
      <w:proofErr w:type="gramStart"/>
      <w:r w:rsidR="004656B0">
        <w:t>разделенных</w:t>
      </w:r>
      <w:proofErr w:type="gramEnd"/>
      <w:r w:rsidR="004656B0">
        <w:t xml:space="preserve"> точкой, например: «</w:t>
      </w:r>
      <w:r w:rsidR="007D45CC">
        <w:t>Таблица </w:t>
      </w:r>
      <w:r w:rsidR="004656B0">
        <w:t>1.1».</w:t>
      </w:r>
    </w:p>
    <w:p w:rsidR="004656B0" w:rsidRDefault="007D45CC" w:rsidP="000F7210">
      <w:pPr>
        <w:pStyle w:val="341"/>
      </w:pPr>
      <w:r>
        <w:t xml:space="preserve">Таблицы </w:t>
      </w:r>
      <w:r w:rsidR="004656B0">
        <w:t>приложений</w:t>
      </w:r>
      <w:r w:rsidR="004656B0" w:rsidRPr="00B436B3">
        <w:t xml:space="preserve"> </w:t>
      </w:r>
      <w:r w:rsidR="004656B0">
        <w:t>нумеру</w:t>
      </w:r>
      <w:r w:rsidR="0055598E">
        <w:t>ют</w:t>
      </w:r>
      <w:r w:rsidR="004656B0">
        <w:t xml:space="preserve"> арабскими цифрами,</w:t>
      </w:r>
      <w:r w:rsidR="004656B0" w:rsidRPr="004502DE">
        <w:t xml:space="preserve"> </w:t>
      </w:r>
      <w:r w:rsidR="004656B0">
        <w:t>отдельной нумерацией</w:t>
      </w:r>
      <w:r w:rsidR="004656B0" w:rsidRPr="00025A9A">
        <w:t xml:space="preserve"> </w:t>
      </w:r>
      <w:r w:rsidR="004656B0" w:rsidRPr="004502DE">
        <w:t xml:space="preserve">в пределах </w:t>
      </w:r>
      <w:r w:rsidR="004656B0" w:rsidRPr="00025A9A">
        <w:t>каждого приложения</w:t>
      </w:r>
      <w:r w:rsidR="004656B0">
        <w:t xml:space="preserve"> с добавлением перед цифрой обозначения приложения</w:t>
      </w:r>
      <w:r w:rsidR="004656B0" w:rsidRPr="00025A9A">
        <w:t xml:space="preserve"> (заглавной русской буквы)</w:t>
      </w:r>
      <w:r w:rsidR="004656B0">
        <w:t>, например: «</w:t>
      </w:r>
      <w:r>
        <w:t>Таблица </w:t>
      </w:r>
      <w:r w:rsidR="004656B0">
        <w:t>А.1», «</w:t>
      </w:r>
      <w:r>
        <w:t>Таблица</w:t>
      </w:r>
      <w:r w:rsidR="00905A56">
        <w:t> </w:t>
      </w:r>
      <w:r w:rsidR="004656B0">
        <w:t>А.2», «</w:t>
      </w:r>
      <w:r>
        <w:t>Таблица </w:t>
      </w:r>
      <w:r w:rsidR="004656B0">
        <w:t>А.3», «</w:t>
      </w:r>
      <w:r>
        <w:t>Таблица </w:t>
      </w:r>
      <w:r w:rsidR="004656B0">
        <w:t>Б.1», «</w:t>
      </w:r>
      <w:r>
        <w:t>Таблица </w:t>
      </w:r>
      <w:r w:rsidR="004656B0">
        <w:t>Б.2», «</w:t>
      </w:r>
      <w:r>
        <w:t>Таблица </w:t>
      </w:r>
      <w:r w:rsidR="004656B0">
        <w:t>Б.3» и т. д.</w:t>
      </w:r>
    </w:p>
    <w:p w:rsidR="00530D21" w:rsidRDefault="00530D21" w:rsidP="00530D21">
      <w:pPr>
        <w:pStyle w:val="34b"/>
      </w:pPr>
      <w:r>
        <w:t>Процедура нумерации таблиц основной части документа приведена в разделе </w:t>
      </w:r>
      <w:r>
        <w:fldChar w:fldCharType="begin"/>
      </w:r>
      <w:r>
        <w:instrText xml:space="preserve"> REF _Ref399451635 \r \h </w:instrText>
      </w:r>
      <w:r>
        <w:fldChar w:fldCharType="separate"/>
      </w:r>
      <w:r w:rsidR="00B61B63">
        <w:t>7.11.1</w:t>
      </w:r>
      <w:r>
        <w:fldChar w:fldCharType="end"/>
      </w:r>
      <w:r>
        <w:t>.</w:t>
      </w:r>
    </w:p>
    <w:p w:rsidR="00530D21" w:rsidRPr="003B1736" w:rsidRDefault="00530D21" w:rsidP="00530D21">
      <w:pPr>
        <w:pStyle w:val="34b"/>
      </w:pPr>
      <w:r>
        <w:t>Процедура нумерации таблиц приложений приведена в разделе</w:t>
      </w:r>
      <w:r w:rsidR="00905A56">
        <w:t> </w:t>
      </w:r>
      <w:r>
        <w:fldChar w:fldCharType="begin"/>
      </w:r>
      <w:r>
        <w:instrText xml:space="preserve"> REF _Ref399310495 \r \h </w:instrText>
      </w:r>
      <w:r>
        <w:fldChar w:fldCharType="separate"/>
      </w:r>
      <w:r w:rsidR="00B61B63">
        <w:t>7.11.2</w:t>
      </w:r>
      <w:r>
        <w:fldChar w:fldCharType="end"/>
      </w:r>
      <w:r>
        <w:t>.</w:t>
      </w:r>
    </w:p>
    <w:p w:rsidR="003F6267" w:rsidRDefault="00B15CD2" w:rsidP="00B15CD2">
      <w:pPr>
        <w:pStyle w:val="3"/>
      </w:pPr>
      <w:bookmarkStart w:id="113" w:name="_Toc398346504"/>
      <w:bookmarkStart w:id="114" w:name="_Toc134830107"/>
      <w:r>
        <w:t>Ссылки на таблицы</w:t>
      </w:r>
      <w:bookmarkEnd w:id="113"/>
      <w:bookmarkEnd w:id="114"/>
    </w:p>
    <w:p w:rsidR="00135D75" w:rsidRPr="001749E6" w:rsidRDefault="00135D75" w:rsidP="00135D75">
      <w:pPr>
        <w:pStyle w:val="34ff8"/>
      </w:pPr>
      <w:r>
        <w:t>Ссылки на таблицы добавля</w:t>
      </w:r>
      <w:r w:rsidR="0055598E">
        <w:t>ют</w:t>
      </w:r>
      <w:r>
        <w:t xml:space="preserve"> согласно следующим правилам:</w:t>
      </w:r>
    </w:p>
    <w:p w:rsidR="00135D75" w:rsidRPr="0063719C" w:rsidRDefault="00135D75" w:rsidP="00FE3805">
      <w:pPr>
        <w:pStyle w:val="341"/>
        <w:numPr>
          <w:ilvl w:val="0"/>
          <w:numId w:val="34"/>
        </w:numPr>
      </w:pPr>
      <w:r>
        <w:t xml:space="preserve">На каждую </w:t>
      </w:r>
      <w:r w:rsidR="00F41A39">
        <w:t xml:space="preserve">таблицу </w:t>
      </w:r>
      <w:r>
        <w:t>в документе да</w:t>
      </w:r>
      <w:r w:rsidR="00D8292E">
        <w:t>ют</w:t>
      </w:r>
      <w:r>
        <w:t xml:space="preserve"> </w:t>
      </w:r>
      <w:r w:rsidRPr="00135D75">
        <w:t>перекрестн</w:t>
      </w:r>
      <w:r w:rsidR="00D8292E">
        <w:t>ую</w:t>
      </w:r>
      <w:r w:rsidRPr="00135D75">
        <w:t xml:space="preserve"> </w:t>
      </w:r>
      <w:r>
        <w:t>ссылк</w:t>
      </w:r>
      <w:r w:rsidR="00D8292E">
        <w:t>у</w:t>
      </w:r>
      <w:r>
        <w:t>.</w:t>
      </w:r>
    </w:p>
    <w:p w:rsidR="0063719C" w:rsidRPr="00F41A39" w:rsidRDefault="0063719C" w:rsidP="00030DCA">
      <w:pPr>
        <w:pStyle w:val="341"/>
      </w:pPr>
      <w:r>
        <w:t xml:space="preserve">Таблицу помещают </w:t>
      </w:r>
      <w:r w:rsidRPr="00B75AE1">
        <w:t>под текстом, в котором впервые дана ссылка на нее</w:t>
      </w:r>
      <w:r>
        <w:t>,</w:t>
      </w:r>
      <w:r w:rsidRPr="00B75AE1">
        <w:t xml:space="preserve"> </w:t>
      </w:r>
      <w:r>
        <w:t>или на следующей странице.</w:t>
      </w:r>
    </w:p>
    <w:p w:rsidR="00F41A39" w:rsidRPr="00F41A39" w:rsidRDefault="00F41A39" w:rsidP="00030DCA">
      <w:pPr>
        <w:pStyle w:val="341"/>
      </w:pPr>
      <w:r>
        <w:t xml:space="preserve">Ссылка состоит из </w:t>
      </w:r>
      <w:r w:rsidR="00BC4561">
        <w:t xml:space="preserve">подписи </w:t>
      </w:r>
      <w:r>
        <w:t>«таблица» и номера</w:t>
      </w:r>
      <w:r w:rsidR="00ED342B">
        <w:t xml:space="preserve"> таблицы</w:t>
      </w:r>
      <w:r>
        <w:t>.</w:t>
      </w:r>
    </w:p>
    <w:p w:rsidR="00135D75" w:rsidRPr="00073518" w:rsidRDefault="00135D75" w:rsidP="00030DCA">
      <w:pPr>
        <w:pStyle w:val="341"/>
      </w:pPr>
      <w:r>
        <w:t>Слово «</w:t>
      </w:r>
      <w:r w:rsidR="00F41A39">
        <w:t>таблица</w:t>
      </w:r>
      <w:r>
        <w:t>» пиш</w:t>
      </w:r>
      <w:r w:rsidR="00331642">
        <w:t>ут</w:t>
      </w:r>
      <w:r>
        <w:t xml:space="preserve"> полностью, число и падеж определя</w:t>
      </w:r>
      <w:r w:rsidR="0098427C">
        <w:t>ют</w:t>
      </w:r>
      <w:r>
        <w:t xml:space="preserve"> в зависимости от контекста.</w:t>
      </w:r>
    </w:p>
    <w:p w:rsidR="00135D75" w:rsidRPr="00073518" w:rsidRDefault="00135D75" w:rsidP="00030DCA">
      <w:pPr>
        <w:pStyle w:val="341"/>
      </w:pPr>
      <w:r>
        <w:t xml:space="preserve">Поле перекрестной ссылки должно включать в себя только номер </w:t>
      </w:r>
      <w:r w:rsidR="00F41A39">
        <w:t>таблицы</w:t>
      </w:r>
      <w:r>
        <w:t>.</w:t>
      </w:r>
    </w:p>
    <w:p w:rsidR="00135D75" w:rsidRPr="00073518" w:rsidRDefault="00135D75" w:rsidP="00030DCA">
      <w:pPr>
        <w:pStyle w:val="341"/>
      </w:pPr>
      <w:r>
        <w:rPr>
          <w:lang w:eastAsia="ru-RU"/>
        </w:rPr>
        <w:t>Слов</w:t>
      </w:r>
      <w:r w:rsidR="0025358C">
        <w:rPr>
          <w:lang w:eastAsia="ru-RU"/>
        </w:rPr>
        <w:t>о</w:t>
      </w:r>
      <w:r>
        <w:rPr>
          <w:lang w:eastAsia="ru-RU"/>
        </w:rPr>
        <w:t xml:space="preserve"> «</w:t>
      </w:r>
      <w:r w:rsidR="00F41A39">
        <w:t>таблица</w:t>
      </w:r>
      <w:r>
        <w:rPr>
          <w:lang w:eastAsia="ru-RU"/>
        </w:rPr>
        <w:t xml:space="preserve">» и поле ссылки </w:t>
      </w:r>
      <w:r w:rsidR="00E02F05">
        <w:rPr>
          <w:lang w:eastAsia="ru-RU"/>
        </w:rPr>
        <w:t xml:space="preserve">(номер) </w:t>
      </w:r>
      <w:r w:rsidR="0081387D">
        <w:rPr>
          <w:lang w:eastAsia="ru-RU"/>
        </w:rPr>
        <w:t xml:space="preserve">следует </w:t>
      </w:r>
      <w:r>
        <w:t>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="00432CEC">
        <w:rPr>
          <w:rStyle w:val="34ffff7"/>
          <w:lang w:val="ru-RU"/>
        </w:rPr>
        <w:t xml:space="preserve"> </w:t>
      </w:r>
      <w:r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135D75" w:rsidRDefault="00135D75" w:rsidP="00030DCA">
      <w:pPr>
        <w:pStyle w:val="341"/>
      </w:pPr>
      <w:r>
        <w:t>Ссылки содержат следующий текст:</w:t>
      </w:r>
    </w:p>
    <w:p w:rsidR="00135D75" w:rsidRDefault="00135D75" w:rsidP="00135D75">
      <w:pPr>
        <w:pStyle w:val="3423"/>
      </w:pPr>
      <w:proofErr w:type="gramStart"/>
      <w:r w:rsidRPr="00A02471">
        <w:t>«</w:t>
      </w:r>
      <w:r w:rsidR="00F41A39">
        <w:t>...приведены</w:t>
      </w:r>
      <w:r>
        <w:t xml:space="preserve"> </w:t>
      </w:r>
      <w:r w:rsidR="00F41A39">
        <w:t>в таблице</w:t>
      </w:r>
      <w:r>
        <w:t> 2» — при сквозной нумерации;</w:t>
      </w:r>
      <w:proofErr w:type="gramEnd"/>
    </w:p>
    <w:p w:rsidR="00135D75" w:rsidRDefault="00135D75" w:rsidP="00135D75">
      <w:pPr>
        <w:pStyle w:val="3423"/>
      </w:pPr>
      <w:proofErr w:type="gramStart"/>
      <w:r>
        <w:t>«...</w:t>
      </w:r>
      <w:r w:rsidR="00F41A39">
        <w:t>приведены в таблице </w:t>
      </w:r>
      <w:r>
        <w:t>1.2» — при нумерации в пределах раздела.</w:t>
      </w:r>
      <w:proofErr w:type="gramEnd"/>
    </w:p>
    <w:p w:rsidR="00135D75" w:rsidRPr="00073518" w:rsidRDefault="00135D75" w:rsidP="004C78EF">
      <w:pPr>
        <w:pStyle w:val="34f"/>
      </w:pPr>
      <w:r w:rsidRPr="00073518">
        <w:rPr>
          <w:rStyle w:val="34fffff"/>
        </w:rPr>
        <w:t>Примечание</w:t>
      </w:r>
      <w:r>
        <w:t xml:space="preserve"> —</w:t>
      </w:r>
      <w:r w:rsidR="00F41A39">
        <w:t xml:space="preserve"> </w:t>
      </w:r>
      <w:r>
        <w:t>Также ссылку на иллюстрацию можно заключать в скобки, например: «(</w:t>
      </w:r>
      <w:r w:rsidR="00F41A39">
        <w:t>таблица </w:t>
      </w:r>
      <w:r>
        <w:t>4)».</w:t>
      </w:r>
    </w:p>
    <w:p w:rsidR="00135D75" w:rsidRPr="00033743" w:rsidRDefault="00135D75" w:rsidP="00135D75">
      <w:pPr>
        <w:pStyle w:val="341"/>
      </w:pPr>
      <w:r>
        <w:lastRenderedPageBreak/>
        <w:t xml:space="preserve">Если ссылка расположена </w:t>
      </w:r>
      <w:r w:rsidRPr="00073518">
        <w:t xml:space="preserve">после </w:t>
      </w:r>
      <w:r w:rsidR="0063719C">
        <w:t>таблицы</w:t>
      </w:r>
      <w:r w:rsidRPr="00073518">
        <w:t>, перед словом «</w:t>
      </w:r>
      <w:r w:rsidR="0063719C">
        <w:t>таблица</w:t>
      </w:r>
      <w:r w:rsidRPr="00073518">
        <w:t>» добавля</w:t>
      </w:r>
      <w:r w:rsidR="0098427C">
        <w:t>ют</w:t>
      </w:r>
      <w:r w:rsidRPr="00073518">
        <w:t xml:space="preserve"> «см.», например</w:t>
      </w:r>
      <w:r>
        <w:t xml:space="preserve">: </w:t>
      </w:r>
      <w:r w:rsidRPr="00073518">
        <w:t>«</w:t>
      </w:r>
      <w:r>
        <w:t>см. </w:t>
      </w:r>
      <w:r w:rsidR="0063719C">
        <w:t>таблицу </w:t>
      </w:r>
      <w:r>
        <w:t>4</w:t>
      </w:r>
      <w:r w:rsidRPr="00073518">
        <w:t>»</w:t>
      </w:r>
      <w:r>
        <w:t>.</w:t>
      </w:r>
    </w:p>
    <w:p w:rsidR="00033743" w:rsidRDefault="00033743" w:rsidP="00135D75">
      <w:pPr>
        <w:pStyle w:val="341"/>
      </w:pPr>
      <w:r>
        <w:rPr>
          <w:lang w:eastAsia="ru-RU"/>
        </w:rPr>
        <w:t>Слов</w:t>
      </w:r>
      <w:r w:rsidR="00BC3CCF">
        <w:rPr>
          <w:lang w:eastAsia="ru-RU"/>
        </w:rPr>
        <w:t>а</w:t>
      </w:r>
      <w:r>
        <w:rPr>
          <w:lang w:eastAsia="ru-RU"/>
        </w:rPr>
        <w:t xml:space="preserve"> «см.» и «таблицу» рекомендуется </w:t>
      </w:r>
      <w:r>
        <w:t>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="0056211B">
        <w:rPr>
          <w:rStyle w:val="34ffff7"/>
          <w:lang w:val="ru-RU"/>
        </w:rPr>
        <w:t xml:space="preserve"> </w:t>
      </w:r>
      <w:r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6276FF" w:rsidRDefault="006276FF" w:rsidP="006276FF">
      <w:pPr>
        <w:pStyle w:val="34b"/>
      </w:pPr>
      <w:r>
        <w:t>Процедура создания перекрестных ссылок на таблицы приведена в разделе </w:t>
      </w:r>
      <w:r>
        <w:fldChar w:fldCharType="begin"/>
      </w:r>
      <w:r>
        <w:instrText xml:space="preserve"> REF _Ref398226503 \r \h </w:instrText>
      </w:r>
      <w:r>
        <w:fldChar w:fldCharType="separate"/>
      </w:r>
      <w:r w:rsidR="00B61B63">
        <w:t>7.12.1</w:t>
      </w:r>
      <w:r>
        <w:fldChar w:fldCharType="end"/>
      </w:r>
      <w:r>
        <w:t>.</w:t>
      </w:r>
    </w:p>
    <w:p w:rsidR="00751BA0" w:rsidRDefault="00F73F00" w:rsidP="00373A1E">
      <w:pPr>
        <w:pStyle w:val="3"/>
      </w:pPr>
      <w:bookmarkStart w:id="115" w:name="_Toc398346505"/>
      <w:bookmarkStart w:id="116" w:name="_Toc134830108"/>
      <w:r>
        <w:t xml:space="preserve">Общие правила оформления </w:t>
      </w:r>
      <w:r w:rsidR="00C12BD1">
        <w:t>данных в таблице</w:t>
      </w:r>
      <w:bookmarkEnd w:id="115"/>
      <w:bookmarkEnd w:id="116"/>
    </w:p>
    <w:p w:rsidR="004D7817" w:rsidRPr="004D7817" w:rsidRDefault="004D7817" w:rsidP="004D7817">
      <w:pPr>
        <w:pStyle w:val="34ff8"/>
      </w:pPr>
      <w:r>
        <w:t>В таблицах должны соблюдаться следующие правила:</w:t>
      </w:r>
    </w:p>
    <w:p w:rsidR="00687CD1" w:rsidRDefault="004D7817" w:rsidP="00FE3805">
      <w:pPr>
        <w:pStyle w:val="341"/>
        <w:numPr>
          <w:ilvl w:val="0"/>
          <w:numId w:val="75"/>
        </w:numPr>
      </w:pPr>
      <w:r>
        <w:t>В</w:t>
      </w:r>
      <w:r w:rsidR="00751BA0" w:rsidRPr="004D7817">
        <w:t xml:space="preserve"> </w:t>
      </w:r>
      <w:r w:rsidR="00751BA0">
        <w:t xml:space="preserve">конце заголовков и подзаголовков </w:t>
      </w:r>
      <w:r w:rsidR="00687CD1" w:rsidRPr="004D7817">
        <w:t xml:space="preserve">столбцов, </w:t>
      </w:r>
      <w:r w:rsidR="00751BA0" w:rsidRPr="004D7817">
        <w:t>в конце</w:t>
      </w:r>
      <w:r w:rsidR="00687CD1" w:rsidRPr="004D7817">
        <w:t xml:space="preserve"> заголовков боковика, а также </w:t>
      </w:r>
      <w:r w:rsidR="00687CD1">
        <w:t xml:space="preserve">в конце текста </w:t>
      </w:r>
      <w:r w:rsidR="00705541" w:rsidRPr="004D7817">
        <w:t>основных</w:t>
      </w:r>
      <w:r w:rsidR="00705541">
        <w:t xml:space="preserve"> </w:t>
      </w:r>
      <w:r w:rsidR="00A42412">
        <w:t>ячеек</w:t>
      </w:r>
      <w:r w:rsidR="00687CD1">
        <w:t xml:space="preserve"> точка не ставится.</w:t>
      </w:r>
    </w:p>
    <w:p w:rsidR="00A42412" w:rsidRPr="00D863C5" w:rsidRDefault="00A42412" w:rsidP="000F7210">
      <w:pPr>
        <w:pStyle w:val="341"/>
      </w:pPr>
      <w:r>
        <w:t>В шапке заголовки столбцов и строк таблицы пишутся</w:t>
      </w:r>
      <w:r w:rsidRPr="00D863C5">
        <w:t xml:space="preserve"> с прописной буквы, а подзаголовки </w:t>
      </w:r>
      <w:r>
        <w:t xml:space="preserve">столбцов </w:t>
      </w:r>
      <w:r w:rsidRPr="00D863C5">
        <w:t>— со строчной буквы, если они составляют одно предложение с заголовком, или с прописной буквы, если они имеют самостоятельное значение.</w:t>
      </w:r>
    </w:p>
    <w:p w:rsidR="00A42412" w:rsidRPr="004D7817" w:rsidRDefault="00A42412" w:rsidP="00E47013">
      <w:pPr>
        <w:pStyle w:val="341"/>
        <w:keepNext/>
      </w:pPr>
      <w:r>
        <w:t xml:space="preserve">Заголовки и подзаголовки </w:t>
      </w:r>
      <w:r w:rsidR="00504D25">
        <w:t xml:space="preserve">столбцов </w:t>
      </w:r>
      <w:r>
        <w:t>указыва</w:t>
      </w:r>
      <w:r w:rsidR="0055598E">
        <w:t>ют</w:t>
      </w:r>
      <w:r>
        <w:t xml:space="preserve"> в единственном числе.</w:t>
      </w:r>
    </w:p>
    <w:p w:rsidR="00687CD1" w:rsidRDefault="00687CD1" w:rsidP="000F7210">
      <w:pPr>
        <w:pStyle w:val="341"/>
      </w:pPr>
      <w:r>
        <w:t xml:space="preserve">При отсутствии данных в </w:t>
      </w:r>
      <w:r w:rsidR="004D7817" w:rsidRPr="004D7817">
        <w:t xml:space="preserve">ячейке </w:t>
      </w:r>
      <w:r>
        <w:t>ставится прочерк (</w:t>
      </w:r>
      <w:r w:rsidR="00745CB2">
        <w:t>длинное</w:t>
      </w:r>
      <w:r w:rsidR="001E1B4A">
        <w:t xml:space="preserve"> </w:t>
      </w:r>
      <w:r>
        <w:t>тире</w:t>
      </w:r>
      <w:proofErr w:type="gramStart"/>
      <w:r>
        <w:t xml:space="preserve"> </w:t>
      </w:r>
      <w:r w:rsidR="00BB342D">
        <w:t>«</w:t>
      </w:r>
      <w:r>
        <w:t>—</w:t>
      </w:r>
      <w:r w:rsidR="00BB342D">
        <w:t>»</w:t>
      </w:r>
      <w:r>
        <w:t>).</w:t>
      </w:r>
      <w:proofErr w:type="gramEnd"/>
    </w:p>
    <w:p w:rsidR="00A42412" w:rsidRDefault="00A42412" w:rsidP="00F73F00">
      <w:pPr>
        <w:pStyle w:val="3"/>
      </w:pPr>
      <w:bookmarkStart w:id="117" w:name="_Toc134830109"/>
      <w:r>
        <w:t>Выравнивание данных в таблице</w:t>
      </w:r>
      <w:bookmarkEnd w:id="117"/>
    </w:p>
    <w:p w:rsidR="00A42412" w:rsidRPr="001749E6" w:rsidRDefault="00A42412" w:rsidP="00A42412">
      <w:pPr>
        <w:pStyle w:val="34ff8"/>
      </w:pPr>
      <w:r>
        <w:t>Данные в ячейках таблицы, как правило, выравнива</w:t>
      </w:r>
      <w:r w:rsidR="0055598E">
        <w:t>ют</w:t>
      </w:r>
      <w:r>
        <w:t xml:space="preserve"> согласно следующим правилам:</w:t>
      </w:r>
    </w:p>
    <w:p w:rsidR="00A42412" w:rsidRDefault="00A42412" w:rsidP="00FE3805">
      <w:pPr>
        <w:pStyle w:val="341"/>
        <w:numPr>
          <w:ilvl w:val="0"/>
          <w:numId w:val="35"/>
        </w:numPr>
      </w:pPr>
      <w:r>
        <w:t>Текстовые данные выравнива</w:t>
      </w:r>
      <w:r w:rsidR="0055598E">
        <w:t>ют</w:t>
      </w:r>
      <w:r>
        <w:t xml:space="preserve"> по левому краю (</w:t>
      </w:r>
      <w:r w:rsidR="001E0BFB">
        <w:t>применя</w:t>
      </w:r>
      <w:r w:rsidR="0098427C">
        <w:t>ют</w:t>
      </w:r>
      <w:r w:rsidR="001E0BFB">
        <w:t xml:space="preserve"> </w:t>
      </w:r>
      <w:r>
        <w:t xml:space="preserve">стиль </w:t>
      </w:r>
      <w:r w:rsidRPr="00530ABC">
        <w:rPr>
          <w:rStyle w:val="34ff2"/>
        </w:rPr>
        <w:t>34_Таблица_Основной</w:t>
      </w:r>
      <w:r>
        <w:t>).</w:t>
      </w:r>
    </w:p>
    <w:p w:rsidR="00A42412" w:rsidRDefault="00A42412" w:rsidP="00A42412">
      <w:pPr>
        <w:pStyle w:val="341"/>
      </w:pPr>
      <w:r>
        <w:t>Цифровые данные</w:t>
      </w:r>
      <w:r w:rsidRPr="004D7817">
        <w:t xml:space="preserve"> </w:t>
      </w:r>
      <w:r>
        <w:t>выравнива</w:t>
      </w:r>
      <w:r w:rsidR="0055598E">
        <w:t>ют</w:t>
      </w:r>
      <w:r>
        <w:t xml:space="preserve"> по правому краю (</w:t>
      </w:r>
      <w:r w:rsidR="001E0BFB">
        <w:t>применя</w:t>
      </w:r>
      <w:r w:rsidR="0098427C">
        <w:t>ют</w:t>
      </w:r>
      <w:r w:rsidR="001E0BFB">
        <w:t xml:space="preserve"> </w:t>
      </w:r>
      <w:r>
        <w:t xml:space="preserve">стиль </w:t>
      </w:r>
      <w:r w:rsidRPr="00530ABC">
        <w:rPr>
          <w:rStyle w:val="34ff2"/>
        </w:rPr>
        <w:t>34_Таблица_Число_в_ячейке</w:t>
      </w:r>
      <w:r>
        <w:t>).</w:t>
      </w:r>
    </w:p>
    <w:p w:rsidR="00A42412" w:rsidRDefault="00A42412" w:rsidP="00A42412">
      <w:pPr>
        <w:pStyle w:val="341"/>
      </w:pPr>
      <w:r>
        <w:t>Заголовки и подзаголовки в шапке таблицы выравнива</w:t>
      </w:r>
      <w:r w:rsidR="0055598E">
        <w:t>ют</w:t>
      </w:r>
      <w:r>
        <w:t xml:space="preserve"> по центру (</w:t>
      </w:r>
      <w:r w:rsidR="001E0BFB">
        <w:t>применя</w:t>
      </w:r>
      <w:r w:rsidR="0098427C">
        <w:t>ют</w:t>
      </w:r>
      <w:r w:rsidR="001E0BFB">
        <w:t xml:space="preserve"> </w:t>
      </w:r>
      <w:r>
        <w:t xml:space="preserve">стиль </w:t>
      </w:r>
      <w:r w:rsidRPr="00530ABC">
        <w:rPr>
          <w:rStyle w:val="34ff2"/>
        </w:rPr>
        <w:t>34_Таблица_Шапка</w:t>
      </w:r>
      <w:r>
        <w:t>).</w:t>
      </w:r>
    </w:p>
    <w:p w:rsidR="00A42412" w:rsidRDefault="00A42412" w:rsidP="00A42412">
      <w:pPr>
        <w:pStyle w:val="341"/>
      </w:pPr>
      <w:r>
        <w:t>Заголовки в боковиках выравнива</w:t>
      </w:r>
      <w:r w:rsidR="0055598E">
        <w:t>ют</w:t>
      </w:r>
      <w:r>
        <w:t xml:space="preserve"> по левому краю (</w:t>
      </w:r>
      <w:r w:rsidR="001E0BFB">
        <w:t>применя</w:t>
      </w:r>
      <w:r w:rsidR="0098427C">
        <w:t>ют</w:t>
      </w:r>
      <w:r w:rsidR="001E0BFB">
        <w:t xml:space="preserve"> </w:t>
      </w:r>
      <w:r>
        <w:t xml:space="preserve">стиль </w:t>
      </w:r>
      <w:r w:rsidRPr="00530ABC">
        <w:rPr>
          <w:rStyle w:val="34ff2"/>
        </w:rPr>
        <w:t>34_Таблица_Боковик</w:t>
      </w:r>
      <w:r>
        <w:t xml:space="preserve"> или </w:t>
      </w:r>
      <w:r w:rsidRPr="00530ABC">
        <w:rPr>
          <w:rStyle w:val="34ff2"/>
        </w:rPr>
        <w:t>34_Таблица_Основной</w:t>
      </w:r>
      <w:r>
        <w:t>).</w:t>
      </w:r>
    </w:p>
    <w:p w:rsidR="00B51468" w:rsidRPr="00B75AE1" w:rsidRDefault="00B51468" w:rsidP="00F73F00">
      <w:pPr>
        <w:pStyle w:val="3"/>
      </w:pPr>
      <w:bookmarkStart w:id="118" w:name="_Toc134830110"/>
      <w:r>
        <w:t>Шапка таблицы</w:t>
      </w:r>
      <w:bookmarkEnd w:id="118"/>
    </w:p>
    <w:p w:rsidR="004B6935" w:rsidRDefault="004B6935" w:rsidP="00B51468">
      <w:pPr>
        <w:pStyle w:val="34b"/>
      </w:pPr>
      <w:r>
        <w:t>Шапка — обязательная часть таблицы, которая содержит заголовки столбцов (граф), которы</w:t>
      </w:r>
      <w:r w:rsidR="00AA2436">
        <w:t>е</w:t>
      </w:r>
      <w:r>
        <w:t xml:space="preserve"> иногда дополня</w:t>
      </w:r>
      <w:r w:rsidR="0055598E">
        <w:t>ют</w:t>
      </w:r>
      <w:r>
        <w:t xml:space="preserve"> </w:t>
      </w:r>
      <w:r w:rsidRPr="00D863C5">
        <w:t>подзаголовк</w:t>
      </w:r>
      <w:r>
        <w:t>ами.</w:t>
      </w:r>
    </w:p>
    <w:p w:rsidR="004B6935" w:rsidRDefault="004B6935" w:rsidP="00B51468">
      <w:pPr>
        <w:pStyle w:val="34b"/>
      </w:pPr>
      <w:r>
        <w:t>При переносе части таблицы на ту же или друг</w:t>
      </w:r>
      <w:r w:rsidR="00E76AD8">
        <w:t>ую</w:t>
      </w:r>
      <w:r>
        <w:t xml:space="preserve"> страниц</w:t>
      </w:r>
      <w:r w:rsidR="00E76AD8">
        <w:t>у</w:t>
      </w:r>
      <w:r>
        <w:t xml:space="preserve">, каждая часть таблицы должна содержать </w:t>
      </w:r>
      <w:r w:rsidR="00AA2436">
        <w:t xml:space="preserve">идентичную </w:t>
      </w:r>
      <w:r>
        <w:t>шапку.</w:t>
      </w:r>
    </w:p>
    <w:p w:rsidR="00B51468" w:rsidRDefault="00B51468" w:rsidP="00B51468">
      <w:pPr>
        <w:pStyle w:val="34b"/>
      </w:pPr>
      <w:r>
        <w:lastRenderedPageBreak/>
        <w:t>Оформление шапки, содержащей заголовк</w:t>
      </w:r>
      <w:r w:rsidR="00BE5035">
        <w:t>и</w:t>
      </w:r>
      <w:r>
        <w:t xml:space="preserve"> и подзаголовки </w:t>
      </w:r>
      <w:r w:rsidR="004B6935">
        <w:t>столбцов</w:t>
      </w:r>
      <w:r>
        <w:t>, показано на примере таблицы </w:t>
      </w:r>
      <w:r>
        <w:fldChar w:fldCharType="begin"/>
      </w:r>
      <w:r>
        <w:instrText xml:space="preserve"> REF _Ref398236348 \h </w:instrText>
      </w:r>
      <w:r>
        <w:fldChar w:fldCharType="separate"/>
      </w:r>
      <w:r w:rsidR="00B61B63">
        <w:rPr>
          <w:noProof/>
        </w:rPr>
        <w:t>8</w:t>
      </w:r>
      <w:r>
        <w:fldChar w:fldCharType="end"/>
      </w:r>
      <w:r>
        <w:t>.</w:t>
      </w:r>
    </w:p>
    <w:p w:rsidR="00B51468" w:rsidRPr="00D863C5" w:rsidRDefault="00B51468" w:rsidP="00B51468">
      <w:pPr>
        <w:pStyle w:val="34ff7"/>
      </w:pPr>
      <w:r>
        <w:t>Таблица </w:t>
      </w:r>
      <w:bookmarkStart w:id="119" w:name="_Ref398236348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8</w:t>
      </w:r>
      <w:r w:rsidR="006C7920">
        <w:fldChar w:fldCharType="end"/>
      </w:r>
      <w:bookmarkEnd w:id="119"/>
      <w:r>
        <w:t xml:space="preserve"> — </w:t>
      </w:r>
      <w:r w:rsidRPr="00706F64">
        <w:t>Размеры в миллиметрах</w:t>
      </w:r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1776"/>
        <w:gridCol w:w="1063"/>
        <w:gridCol w:w="1063"/>
        <w:gridCol w:w="1063"/>
        <w:gridCol w:w="1063"/>
        <w:gridCol w:w="1063"/>
        <w:gridCol w:w="1058"/>
      </w:tblGrid>
      <w:tr w:rsidR="00B51468" w:rsidRPr="00D863C5" w:rsidTr="000204B3">
        <w:trPr>
          <w:cantSplit/>
          <w:trHeight w:val="20"/>
          <w:tblHeader/>
        </w:trPr>
        <w:tc>
          <w:tcPr>
            <w:tcW w:w="1776" w:type="dxa"/>
            <w:vMerge w:val="restart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3037EF">
            <w:pPr>
              <w:pStyle w:val="34ffe"/>
            </w:pPr>
            <w:r w:rsidRPr="00D863C5">
              <w:t>Номинальный</w:t>
            </w:r>
            <w:r w:rsidR="003037EF">
              <w:t xml:space="preserve"> </w:t>
            </w:r>
            <w:r w:rsidRPr="00D863C5">
              <w:t>диаметр резьбы болта, винта, шпильки</w:t>
            </w:r>
          </w:p>
        </w:tc>
        <w:tc>
          <w:tcPr>
            <w:tcW w:w="1776" w:type="dxa"/>
            <w:vMerge w:val="restart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3037EF">
            <w:pPr>
              <w:pStyle w:val="34ffe"/>
            </w:pPr>
            <w:r w:rsidRPr="00D863C5">
              <w:t>Внутренний</w:t>
            </w:r>
            <w:r w:rsidR="003037EF">
              <w:t xml:space="preserve"> </w:t>
            </w:r>
            <w:r w:rsidRPr="00D863C5">
              <w:t>диаметр шайбы</w:t>
            </w:r>
          </w:p>
        </w:tc>
        <w:tc>
          <w:tcPr>
            <w:tcW w:w="6373" w:type="dxa"/>
            <w:gridSpan w:val="6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  <w:r w:rsidRPr="00D863C5">
              <w:t>Толщина шайбы</w:t>
            </w:r>
          </w:p>
        </w:tc>
      </w:tr>
      <w:tr w:rsidR="00B51468" w:rsidRPr="00D863C5" w:rsidTr="000204B3">
        <w:trPr>
          <w:cantSplit/>
          <w:trHeight w:val="20"/>
          <w:tblHeader/>
        </w:trPr>
        <w:tc>
          <w:tcPr>
            <w:tcW w:w="1776" w:type="dxa"/>
            <w:vMerge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</w:p>
        </w:tc>
        <w:tc>
          <w:tcPr>
            <w:tcW w:w="1776" w:type="dxa"/>
            <w:vMerge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</w:p>
        </w:tc>
        <w:tc>
          <w:tcPr>
            <w:tcW w:w="2126" w:type="dxa"/>
            <w:gridSpan w:val="2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  <w:r w:rsidRPr="00D863C5">
              <w:t>легкой</w:t>
            </w:r>
          </w:p>
        </w:tc>
        <w:tc>
          <w:tcPr>
            <w:tcW w:w="2126" w:type="dxa"/>
            <w:gridSpan w:val="2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  <w:r w:rsidRPr="00D863C5">
              <w:t>нормальной</w:t>
            </w:r>
          </w:p>
        </w:tc>
        <w:tc>
          <w:tcPr>
            <w:tcW w:w="2121" w:type="dxa"/>
            <w:gridSpan w:val="2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  <w:r w:rsidRPr="00D863C5">
              <w:t>тяжелой</w:t>
            </w:r>
          </w:p>
        </w:tc>
      </w:tr>
      <w:tr w:rsidR="00B51468" w:rsidRPr="00D863C5" w:rsidTr="000204B3">
        <w:trPr>
          <w:cantSplit/>
          <w:trHeight w:val="20"/>
          <w:tblHeader/>
        </w:trPr>
        <w:tc>
          <w:tcPr>
            <w:tcW w:w="1776" w:type="dxa"/>
            <w:vMerge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</w:p>
        </w:tc>
        <w:tc>
          <w:tcPr>
            <w:tcW w:w="1776" w:type="dxa"/>
            <w:vMerge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  <w:r w:rsidRPr="00D863C5">
              <w:t>a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  <w:r w:rsidRPr="00D863C5">
              <w:t>b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  <w:r w:rsidRPr="00D863C5">
              <w:t>a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  <w:r w:rsidRPr="00D863C5">
              <w:t>b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  <w:r w:rsidRPr="00D863C5">
              <w:t>a</w:t>
            </w:r>
          </w:p>
        </w:tc>
        <w:tc>
          <w:tcPr>
            <w:tcW w:w="1058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D863C5" w:rsidRDefault="00B51468" w:rsidP="006A128E">
            <w:pPr>
              <w:pStyle w:val="34ffe"/>
            </w:pPr>
            <w:r w:rsidRPr="00D863C5">
              <w:t>b</w:t>
            </w:r>
          </w:p>
        </w:tc>
      </w:tr>
      <w:tr w:rsidR="00B51468" w:rsidRPr="00D863C5" w:rsidTr="000204B3">
        <w:trPr>
          <w:cantSplit/>
          <w:trHeight w:val="20"/>
        </w:trPr>
        <w:tc>
          <w:tcPr>
            <w:tcW w:w="177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2,0</w:t>
            </w:r>
          </w:p>
        </w:tc>
        <w:tc>
          <w:tcPr>
            <w:tcW w:w="177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2,1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0,5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0,8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0,5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0,5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360251" w:rsidRDefault="00360251" w:rsidP="006A128E">
            <w:pPr>
              <w:pStyle w:val="34ffa"/>
              <w:rPr>
                <w:lang w:val="ru-RU"/>
              </w:rPr>
            </w:pPr>
            <w:r>
              <w:t>—</w:t>
            </w:r>
          </w:p>
        </w:tc>
        <w:tc>
          <w:tcPr>
            <w:tcW w:w="1058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360251" w:rsidRDefault="00360251" w:rsidP="006A128E">
            <w:pPr>
              <w:pStyle w:val="34ffa"/>
              <w:rPr>
                <w:lang w:val="ru-RU"/>
              </w:rPr>
            </w:pPr>
            <w:r>
              <w:t>—</w:t>
            </w:r>
          </w:p>
        </w:tc>
      </w:tr>
      <w:tr w:rsidR="00B51468" w:rsidRPr="00D863C5" w:rsidTr="000204B3">
        <w:trPr>
          <w:cantSplit/>
          <w:trHeight w:val="20"/>
        </w:trPr>
        <w:tc>
          <w:tcPr>
            <w:tcW w:w="177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3,0</w:t>
            </w:r>
          </w:p>
        </w:tc>
        <w:tc>
          <w:tcPr>
            <w:tcW w:w="177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3,1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0,8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1,0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0,8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0,8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1,0</w:t>
            </w:r>
          </w:p>
        </w:tc>
        <w:tc>
          <w:tcPr>
            <w:tcW w:w="1058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1,2</w:t>
            </w:r>
          </w:p>
        </w:tc>
      </w:tr>
      <w:tr w:rsidR="00B51468" w:rsidRPr="00D863C5" w:rsidTr="000204B3">
        <w:trPr>
          <w:cantSplit/>
          <w:trHeight w:val="20"/>
        </w:trPr>
        <w:tc>
          <w:tcPr>
            <w:tcW w:w="177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4,0</w:t>
            </w:r>
          </w:p>
        </w:tc>
        <w:tc>
          <w:tcPr>
            <w:tcW w:w="177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4,1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1,0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1,2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1,0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1,2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1,2</w:t>
            </w:r>
          </w:p>
        </w:tc>
        <w:tc>
          <w:tcPr>
            <w:tcW w:w="1058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1,6</w:t>
            </w:r>
          </w:p>
        </w:tc>
      </w:tr>
      <w:tr w:rsidR="00B51468" w:rsidRPr="00D863C5" w:rsidTr="000204B3">
        <w:trPr>
          <w:cantSplit/>
          <w:trHeight w:val="20"/>
        </w:trPr>
        <w:tc>
          <w:tcPr>
            <w:tcW w:w="177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42,0</w:t>
            </w:r>
          </w:p>
        </w:tc>
        <w:tc>
          <w:tcPr>
            <w:tcW w:w="177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42,5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360251" w:rsidRDefault="00360251" w:rsidP="006A128E">
            <w:pPr>
              <w:pStyle w:val="34ffa"/>
              <w:rPr>
                <w:lang w:val="ru-RU"/>
              </w:rPr>
            </w:pPr>
            <w:r>
              <w:t>—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360251" w:rsidRDefault="00360251" w:rsidP="006A128E">
            <w:pPr>
              <w:pStyle w:val="34ffa"/>
              <w:rPr>
                <w:lang w:val="ru-RU"/>
              </w:rPr>
            </w:pPr>
            <w:r>
              <w:t>—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9,0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706F64" w:rsidRDefault="00B51468" w:rsidP="006A128E">
            <w:pPr>
              <w:pStyle w:val="34ffa"/>
            </w:pPr>
            <w:r w:rsidRPr="00706F64">
              <w:t>9,0</w:t>
            </w:r>
          </w:p>
        </w:tc>
        <w:tc>
          <w:tcPr>
            <w:tcW w:w="106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360251" w:rsidRDefault="00360251" w:rsidP="006A128E">
            <w:pPr>
              <w:pStyle w:val="34ffa"/>
              <w:rPr>
                <w:lang w:val="ru-RU"/>
              </w:rPr>
            </w:pPr>
            <w:r>
              <w:t>—</w:t>
            </w:r>
          </w:p>
        </w:tc>
        <w:tc>
          <w:tcPr>
            <w:tcW w:w="1058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51468" w:rsidRPr="00360251" w:rsidRDefault="00360251" w:rsidP="006A128E">
            <w:pPr>
              <w:pStyle w:val="34ffa"/>
              <w:rPr>
                <w:lang w:val="ru-RU"/>
              </w:rPr>
            </w:pPr>
            <w:r>
              <w:t>—</w:t>
            </w:r>
          </w:p>
        </w:tc>
      </w:tr>
    </w:tbl>
    <w:p w:rsidR="00C835CE" w:rsidRDefault="00C835CE" w:rsidP="00C835CE">
      <w:pPr>
        <w:pStyle w:val="34fffd"/>
      </w:pPr>
    </w:p>
    <w:p w:rsidR="00AF758E" w:rsidRDefault="00B81FD0" w:rsidP="00F73F00">
      <w:pPr>
        <w:pStyle w:val="3"/>
      </w:pPr>
      <w:bookmarkStart w:id="120" w:name="_Toc134830111"/>
      <w:r>
        <w:t>Боковик</w:t>
      </w:r>
      <w:r w:rsidR="00AF758E">
        <w:t xml:space="preserve"> таблицы</w:t>
      </w:r>
      <w:bookmarkEnd w:id="120"/>
    </w:p>
    <w:p w:rsidR="00AF758E" w:rsidRDefault="00AF758E" w:rsidP="00AF758E">
      <w:pPr>
        <w:pStyle w:val="34ffff0"/>
      </w:pPr>
      <w:r>
        <w:t xml:space="preserve">В некоторых таблицах </w:t>
      </w:r>
      <w:r w:rsidR="007B62F3">
        <w:t>использу</w:t>
      </w:r>
      <w:r w:rsidR="0098427C">
        <w:t>ют</w:t>
      </w:r>
      <w:r w:rsidR="00B81FD0">
        <w:t xml:space="preserve"> боковик</w:t>
      </w:r>
      <w:r>
        <w:t>, которы</w:t>
      </w:r>
      <w:r w:rsidR="00B81FD0">
        <w:t>й</w:t>
      </w:r>
      <w:r>
        <w:t xml:space="preserve"> содерж</w:t>
      </w:r>
      <w:r w:rsidR="00B81FD0">
        <w:t>и</w:t>
      </w:r>
      <w:r>
        <w:t>т заголовки строк.</w:t>
      </w:r>
    </w:p>
    <w:p w:rsidR="00E914C9" w:rsidRDefault="00E914C9" w:rsidP="00AF758E">
      <w:pPr>
        <w:pStyle w:val="34ffff0"/>
      </w:pPr>
      <w:r>
        <w:t>При переносе части таблицы на ту же или другие страницы, каждая часть таблицы должна содержать идентичный боковик.</w:t>
      </w:r>
    </w:p>
    <w:p w:rsidR="00E914C9" w:rsidRDefault="00E914C9" w:rsidP="00AF758E">
      <w:pPr>
        <w:pStyle w:val="34ffff0"/>
      </w:pPr>
      <w:r>
        <w:t>Оформление боковика показано на примере таблицы </w:t>
      </w:r>
      <w:r w:rsidR="00863E08">
        <w:fldChar w:fldCharType="begin"/>
      </w:r>
      <w:r w:rsidR="00863E08">
        <w:instrText xml:space="preserve"> REF _Ref403155464 \h </w:instrText>
      </w:r>
      <w:r w:rsidR="00863E08">
        <w:fldChar w:fldCharType="separate"/>
      </w:r>
      <w:r w:rsidR="00B61B63">
        <w:rPr>
          <w:noProof/>
        </w:rPr>
        <w:t>9</w:t>
      </w:r>
      <w:r w:rsidR="00863E08">
        <w:fldChar w:fldCharType="end"/>
      </w:r>
      <w:r>
        <w:t>.</w:t>
      </w:r>
    </w:p>
    <w:p w:rsidR="00E914C9" w:rsidRPr="00D863C5" w:rsidRDefault="00E914C9" w:rsidP="00E914C9">
      <w:pPr>
        <w:pStyle w:val="34ff7"/>
      </w:pPr>
      <w:r>
        <w:t>Таблица </w:t>
      </w:r>
      <w:bookmarkStart w:id="121" w:name="_Ref403155464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9</w:t>
      </w:r>
      <w:r w:rsidR="006C7920">
        <w:fldChar w:fldCharType="end"/>
      </w:r>
      <w:bookmarkEnd w:id="121"/>
      <w:r>
        <w:t xml:space="preserve"> — </w:t>
      </w:r>
      <w:r w:rsidRPr="00E914C9">
        <w:t>Электромеханические характеристики</w:t>
      </w:r>
      <w:r>
        <w:t xml:space="preserve"> коллектора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2552"/>
        <w:gridCol w:w="2553"/>
      </w:tblGrid>
      <w:tr w:rsidR="00E914C9" w:rsidRPr="00E914C9" w:rsidTr="000204B3">
        <w:trPr>
          <w:cantSplit/>
          <w:trHeight w:val="20"/>
          <w:tblHeader/>
        </w:trPr>
        <w:tc>
          <w:tcPr>
            <w:tcW w:w="4820" w:type="dxa"/>
            <w:vMerge w:val="restart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E914C9" w:rsidRDefault="00E914C9" w:rsidP="00E914C9">
            <w:pPr>
              <w:pStyle w:val="34ffe"/>
            </w:pPr>
            <w:r w:rsidRPr="00E914C9">
              <w:t>Наименование показателя</w:t>
            </w:r>
          </w:p>
        </w:tc>
        <w:tc>
          <w:tcPr>
            <w:tcW w:w="5105" w:type="dxa"/>
            <w:gridSpan w:val="2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E914C9" w:rsidRDefault="00E914C9" w:rsidP="00E914C9">
            <w:pPr>
              <w:pStyle w:val="34ffe"/>
            </w:pPr>
            <w:r w:rsidRPr="00E914C9">
              <w:t>Значение</w:t>
            </w:r>
          </w:p>
        </w:tc>
      </w:tr>
      <w:tr w:rsidR="00E914C9" w:rsidRPr="00E914C9" w:rsidTr="000204B3">
        <w:trPr>
          <w:cantSplit/>
          <w:trHeight w:val="20"/>
          <w:tblHeader/>
        </w:trPr>
        <w:tc>
          <w:tcPr>
            <w:tcW w:w="4820" w:type="dxa"/>
            <w:vMerge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E914C9" w:rsidRDefault="00E914C9" w:rsidP="00E914C9">
            <w:pPr>
              <w:pStyle w:val="34ffe"/>
            </w:pPr>
          </w:p>
        </w:tc>
        <w:tc>
          <w:tcPr>
            <w:tcW w:w="255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E914C9" w:rsidRDefault="00E914C9" w:rsidP="00E914C9">
            <w:pPr>
              <w:pStyle w:val="34ffe"/>
            </w:pPr>
            <w:r w:rsidRPr="00E914C9">
              <w:t>в режиме 1</w:t>
            </w:r>
          </w:p>
        </w:tc>
        <w:tc>
          <w:tcPr>
            <w:tcW w:w="255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E914C9" w:rsidRDefault="00E914C9" w:rsidP="00E914C9">
            <w:pPr>
              <w:pStyle w:val="34ffe"/>
            </w:pPr>
            <w:r w:rsidRPr="00E914C9">
              <w:t>в режиме 2</w:t>
            </w:r>
          </w:p>
        </w:tc>
      </w:tr>
      <w:tr w:rsidR="00E914C9" w:rsidRPr="00E914C9" w:rsidTr="000204B3">
        <w:trPr>
          <w:cantSplit/>
          <w:trHeight w:val="20"/>
        </w:trPr>
        <w:tc>
          <w:tcPr>
            <w:tcW w:w="4820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E914C9" w:rsidRDefault="00E914C9" w:rsidP="00E914C9">
            <w:pPr>
              <w:pStyle w:val="34fff7"/>
            </w:pPr>
            <w:r w:rsidRPr="00E914C9">
              <w:t>Ток коллектора, А</w:t>
            </w:r>
          </w:p>
        </w:tc>
        <w:tc>
          <w:tcPr>
            <w:tcW w:w="255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E914C9" w:rsidRDefault="00E914C9" w:rsidP="00E914C9">
            <w:pPr>
              <w:pStyle w:val="34ffb"/>
            </w:pPr>
            <w:r w:rsidRPr="00E914C9">
              <w:t>5, не менее</w:t>
            </w:r>
          </w:p>
        </w:tc>
        <w:tc>
          <w:tcPr>
            <w:tcW w:w="255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E914C9" w:rsidRDefault="00E914C9" w:rsidP="00E914C9">
            <w:pPr>
              <w:pStyle w:val="34ffb"/>
            </w:pPr>
            <w:r w:rsidRPr="00E914C9">
              <w:t>7, не более</w:t>
            </w:r>
          </w:p>
        </w:tc>
      </w:tr>
      <w:tr w:rsidR="00E914C9" w:rsidRPr="00E914C9" w:rsidTr="000204B3">
        <w:trPr>
          <w:cantSplit/>
          <w:trHeight w:val="20"/>
        </w:trPr>
        <w:tc>
          <w:tcPr>
            <w:tcW w:w="4820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E914C9" w:rsidRDefault="00E914C9" w:rsidP="00E914C9">
            <w:pPr>
              <w:pStyle w:val="34fff7"/>
            </w:pPr>
            <w:r w:rsidRPr="00E914C9">
              <w:t xml:space="preserve">Напряжение на коллекторе, </w:t>
            </w:r>
            <w:proofErr w:type="gramStart"/>
            <w:r w:rsidRPr="00E914C9">
              <w:t>В</w:t>
            </w:r>
            <w:proofErr w:type="gramEnd"/>
          </w:p>
        </w:tc>
        <w:tc>
          <w:tcPr>
            <w:tcW w:w="255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360251" w:rsidRDefault="00360251" w:rsidP="00E914C9">
            <w:pPr>
              <w:pStyle w:val="34ffb"/>
            </w:pPr>
            <w:r>
              <w:t>—</w:t>
            </w:r>
          </w:p>
        </w:tc>
        <w:tc>
          <w:tcPr>
            <w:tcW w:w="255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360251" w:rsidRDefault="00360251" w:rsidP="00E914C9">
            <w:pPr>
              <w:pStyle w:val="34ffb"/>
            </w:pPr>
            <w:r>
              <w:t>—</w:t>
            </w:r>
          </w:p>
        </w:tc>
      </w:tr>
      <w:tr w:rsidR="00E914C9" w:rsidRPr="00E914C9" w:rsidTr="000204B3">
        <w:trPr>
          <w:cantSplit/>
          <w:trHeight w:val="20"/>
        </w:trPr>
        <w:tc>
          <w:tcPr>
            <w:tcW w:w="4820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E914C9" w:rsidRDefault="00E914C9" w:rsidP="00E914C9">
            <w:pPr>
              <w:pStyle w:val="34fff7"/>
            </w:pPr>
            <w:r w:rsidRPr="00E914C9">
              <w:t>Сопротивление нагрузки</w:t>
            </w:r>
            <w:r>
              <w:t xml:space="preserve"> </w:t>
            </w:r>
            <w:r w:rsidRPr="00E914C9">
              <w:t>коллектора, Ом</w:t>
            </w:r>
          </w:p>
        </w:tc>
        <w:tc>
          <w:tcPr>
            <w:tcW w:w="255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360251" w:rsidRDefault="00360251" w:rsidP="00E914C9">
            <w:pPr>
              <w:pStyle w:val="34ffb"/>
            </w:pPr>
            <w:r>
              <w:t>—</w:t>
            </w:r>
          </w:p>
        </w:tc>
        <w:tc>
          <w:tcPr>
            <w:tcW w:w="255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E914C9" w:rsidRPr="00360251" w:rsidRDefault="00360251" w:rsidP="00E914C9">
            <w:pPr>
              <w:pStyle w:val="34ffb"/>
            </w:pPr>
            <w:r>
              <w:t>—</w:t>
            </w:r>
          </w:p>
        </w:tc>
      </w:tr>
    </w:tbl>
    <w:p w:rsidR="00AF758E" w:rsidRDefault="00E914C9" w:rsidP="00657ADB">
      <w:pPr>
        <w:pStyle w:val="34f"/>
      </w:pPr>
      <w:r w:rsidRPr="00A853F0">
        <w:rPr>
          <w:rStyle w:val="34fffff"/>
        </w:rPr>
        <w:t>Примечание</w:t>
      </w:r>
      <w:r>
        <w:t xml:space="preserve"> — Заголовки боковиков допустимо оформлять обычным стилем ячеек таблиц (</w:t>
      </w:r>
      <w:r w:rsidRPr="00530ABC">
        <w:rPr>
          <w:rStyle w:val="34ff2"/>
        </w:rPr>
        <w:t>34_Таблица_Основной</w:t>
      </w:r>
      <w:r>
        <w:t>) или выделять специальным стилем для боковиков с полужирным шрифтом (</w:t>
      </w:r>
      <w:r w:rsidRPr="00530ABC">
        <w:rPr>
          <w:rStyle w:val="34ff2"/>
        </w:rPr>
        <w:t>34_Таблица_Боковик</w:t>
      </w:r>
      <w:r>
        <w:t>).</w:t>
      </w:r>
    </w:p>
    <w:p w:rsidR="00AF758E" w:rsidRDefault="00AF758E" w:rsidP="00F73F00">
      <w:pPr>
        <w:pStyle w:val="3"/>
      </w:pPr>
      <w:bookmarkStart w:id="122" w:name="_Toc134830112"/>
      <w:r>
        <w:lastRenderedPageBreak/>
        <w:t>Примечания и сноски к данным таблицы</w:t>
      </w:r>
      <w:bookmarkEnd w:id="122"/>
    </w:p>
    <w:p w:rsidR="00F73F00" w:rsidRPr="001749E6" w:rsidRDefault="00F73F00" w:rsidP="00F73F00">
      <w:pPr>
        <w:pStyle w:val="34ff8"/>
      </w:pPr>
      <w:r>
        <w:t>Примечани</w:t>
      </w:r>
      <w:r w:rsidR="004F5B9F">
        <w:t>я</w:t>
      </w:r>
      <w:r>
        <w:t xml:space="preserve"> </w:t>
      </w:r>
      <w:r w:rsidRPr="00954AD9">
        <w:t>к данным в таблице</w:t>
      </w:r>
      <w:r>
        <w:t xml:space="preserve"> добавля</w:t>
      </w:r>
      <w:r w:rsidR="0055598E">
        <w:t>ют</w:t>
      </w:r>
      <w:r>
        <w:t xml:space="preserve"> согласно следующим правилам:</w:t>
      </w:r>
    </w:p>
    <w:p w:rsidR="00F73F00" w:rsidRDefault="00F73F00" w:rsidP="00FE3805">
      <w:pPr>
        <w:pStyle w:val="341"/>
        <w:numPr>
          <w:ilvl w:val="0"/>
          <w:numId w:val="36"/>
        </w:numPr>
      </w:pPr>
      <w:r>
        <w:t>Примечание ко всей таблице помеща</w:t>
      </w:r>
      <w:r w:rsidR="0098427C">
        <w:t>ют</w:t>
      </w:r>
      <w:r>
        <w:t xml:space="preserve"> </w:t>
      </w:r>
      <w:r w:rsidRPr="00954AD9">
        <w:t xml:space="preserve">в </w:t>
      </w:r>
      <w:r>
        <w:t xml:space="preserve">ее </w:t>
      </w:r>
      <w:r w:rsidRPr="00954AD9">
        <w:t>конце над линией, обозначающей окончание таблицы</w:t>
      </w:r>
      <w:r>
        <w:t>.</w:t>
      </w:r>
    </w:p>
    <w:p w:rsidR="00F73F00" w:rsidRDefault="00F73F00" w:rsidP="00F73F00">
      <w:pPr>
        <w:pStyle w:val="341"/>
      </w:pPr>
      <w:r>
        <w:t>Примечание в таблице оформля</w:t>
      </w:r>
      <w:r w:rsidR="0098427C">
        <w:t>ют</w:t>
      </w:r>
      <w:r>
        <w:t xml:space="preserve"> стилем </w:t>
      </w:r>
      <w:r w:rsidRPr="00BB342D">
        <w:rPr>
          <w:rStyle w:val="34ff2"/>
        </w:rPr>
        <w:t>34_Таблица_Примечание</w:t>
      </w:r>
      <w:r>
        <w:t>.</w:t>
      </w:r>
    </w:p>
    <w:p w:rsidR="00F73F00" w:rsidRDefault="00F73F00" w:rsidP="00F73F00">
      <w:pPr>
        <w:pStyle w:val="341"/>
      </w:pPr>
      <w:r>
        <w:t>Примечание в таблице оформля</w:t>
      </w:r>
      <w:r w:rsidR="0098427C">
        <w:t>ют</w:t>
      </w:r>
      <w:r>
        <w:t xml:space="preserve"> так же, как и примечание основной части документа: слово </w:t>
      </w:r>
      <w:r w:rsidRPr="00A02471">
        <w:t>«</w:t>
      </w:r>
      <w:r>
        <w:t>Примечание</w:t>
      </w:r>
      <w:r w:rsidRPr="00A02471">
        <w:t>»</w:t>
      </w:r>
      <w:r>
        <w:t xml:space="preserve"> выделя</w:t>
      </w:r>
      <w:r w:rsidR="0098427C">
        <w:t>ют</w:t>
      </w:r>
      <w:r>
        <w:t xml:space="preserve"> </w:t>
      </w:r>
      <w:r w:rsidR="006F1C71">
        <w:t xml:space="preserve">символьным </w:t>
      </w:r>
      <w:r>
        <w:t xml:space="preserve">стилем </w:t>
      </w:r>
      <w:r w:rsidRPr="00530ABC">
        <w:rPr>
          <w:rStyle w:val="34ff2"/>
        </w:rPr>
        <w:t>34_Знак_</w:t>
      </w:r>
      <w:r>
        <w:rPr>
          <w:rStyle w:val="34ff2"/>
        </w:rPr>
        <w:t>Примечание_Подпись</w:t>
      </w:r>
      <w:r>
        <w:t xml:space="preserve"> и отделя</w:t>
      </w:r>
      <w:r w:rsidR="0098427C">
        <w:t>ют</w:t>
      </w:r>
      <w:r>
        <w:t xml:space="preserve"> от текста длинным типографским </w:t>
      </w:r>
      <w:r w:rsidRPr="00B26443">
        <w:t>тире</w:t>
      </w:r>
      <w:r>
        <w:t>, те</w:t>
      </w:r>
      <w:proofErr w:type="gramStart"/>
      <w:r>
        <w:t>кст пр</w:t>
      </w:r>
      <w:proofErr w:type="gramEnd"/>
      <w:r>
        <w:t xml:space="preserve">имечания </w:t>
      </w:r>
      <w:r w:rsidR="0098427C">
        <w:t>пишут</w:t>
      </w:r>
      <w:r>
        <w:t xml:space="preserve"> с прописной буквы.</w:t>
      </w:r>
    </w:p>
    <w:p w:rsidR="00F73F00" w:rsidRPr="00E77260" w:rsidRDefault="00F73F00" w:rsidP="00F73F00">
      <w:pPr>
        <w:pStyle w:val="34b"/>
      </w:pPr>
      <w:r>
        <w:t>Оформление таблицы с примечанием показано на примере таблицы </w:t>
      </w:r>
      <w:r>
        <w:fldChar w:fldCharType="begin"/>
      </w:r>
      <w:r>
        <w:instrText xml:space="preserve"> REF _Ref398342055 \h </w:instrText>
      </w:r>
      <w:r>
        <w:fldChar w:fldCharType="separate"/>
      </w:r>
      <w:r w:rsidR="00B61B63">
        <w:rPr>
          <w:noProof/>
        </w:rPr>
        <w:t>10</w:t>
      </w:r>
      <w:r>
        <w:fldChar w:fldCharType="end"/>
      </w:r>
      <w:r>
        <w:t>.</w:t>
      </w:r>
    </w:p>
    <w:p w:rsidR="00F73F00" w:rsidRPr="000204B3" w:rsidRDefault="00F73F00" w:rsidP="00F73F00">
      <w:pPr>
        <w:pStyle w:val="34ff7"/>
      </w:pPr>
      <w:r>
        <w:t>Таблица </w:t>
      </w:r>
      <w:bookmarkStart w:id="123" w:name="_Ref398342055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10</w:t>
      </w:r>
      <w:r w:rsidR="006C7920">
        <w:fldChar w:fldCharType="end"/>
      </w:r>
      <w:bookmarkEnd w:id="123"/>
      <w:r>
        <w:t xml:space="preserve"> — </w:t>
      </w:r>
      <w:r w:rsidRPr="000204B3">
        <w:t>Длина винта</w:t>
      </w:r>
      <w:r w:rsidRPr="00AF0293">
        <w:t xml:space="preserve"> </w:t>
      </w:r>
      <w:r>
        <w:t>(</w:t>
      </w:r>
      <w:r w:rsidRPr="000204B3">
        <w:t>в миллиметрах</w:t>
      </w:r>
      <w: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4111"/>
      </w:tblGrid>
      <w:tr w:rsidR="00F73F00" w:rsidRPr="000204B3" w:rsidTr="00F73F00">
        <w:trPr>
          <w:cantSplit/>
          <w:trHeight w:val="20"/>
          <w:tblHeader/>
        </w:trPr>
        <w:tc>
          <w:tcPr>
            <w:tcW w:w="368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e"/>
            </w:pPr>
            <w:proofErr w:type="spellStart"/>
            <w:r w:rsidRPr="000204B3">
              <w:t>Номин</w:t>
            </w:r>
            <w:proofErr w:type="spellEnd"/>
            <w:r w:rsidRPr="000204B3">
              <w:t>.</w:t>
            </w:r>
          </w:p>
        </w:tc>
        <w:tc>
          <w:tcPr>
            <w:tcW w:w="411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e"/>
            </w:pPr>
            <w:r w:rsidRPr="000204B3">
              <w:t>Пред</w:t>
            </w:r>
            <w:proofErr w:type="gramStart"/>
            <w:r w:rsidRPr="000204B3">
              <w:t>.</w:t>
            </w:r>
            <w:proofErr w:type="gramEnd"/>
            <w:r w:rsidRPr="000204B3">
              <w:t xml:space="preserve"> </w:t>
            </w:r>
            <w:proofErr w:type="spellStart"/>
            <w:proofErr w:type="gramStart"/>
            <w:r w:rsidRPr="000204B3">
              <w:t>о</w:t>
            </w:r>
            <w:proofErr w:type="gramEnd"/>
            <w:r w:rsidRPr="000204B3">
              <w:t>ткл</w:t>
            </w:r>
            <w:proofErr w:type="spellEnd"/>
            <w:r w:rsidRPr="000204B3">
              <w:t>.</w:t>
            </w:r>
          </w:p>
        </w:tc>
      </w:tr>
      <w:tr w:rsidR="00F73F00" w:rsidRPr="000204B3" w:rsidTr="00F73F00">
        <w:trPr>
          <w:cantSplit/>
          <w:trHeight w:val="20"/>
        </w:trPr>
        <w:tc>
          <w:tcPr>
            <w:tcW w:w="3686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a"/>
            </w:pPr>
            <w:r w:rsidRPr="000204B3">
              <w:t>(18)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a"/>
            </w:pPr>
            <w:r w:rsidRPr="000204B3">
              <w:t>± 0,43</w:t>
            </w:r>
          </w:p>
        </w:tc>
      </w:tr>
      <w:tr w:rsidR="00F73F00" w:rsidRPr="000204B3" w:rsidTr="00F73F00">
        <w:trPr>
          <w:cantSplit/>
          <w:trHeight w:val="20"/>
        </w:trPr>
        <w:tc>
          <w:tcPr>
            <w:tcW w:w="368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a"/>
            </w:pPr>
            <w:r w:rsidRPr="000204B3">
              <w:t>20</w:t>
            </w:r>
          </w:p>
        </w:tc>
        <w:tc>
          <w:tcPr>
            <w:tcW w:w="4111" w:type="dxa"/>
            <w:vMerge w:val="restart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a"/>
            </w:pPr>
            <w:r w:rsidRPr="000204B3">
              <w:t>± 0,52</w:t>
            </w:r>
          </w:p>
        </w:tc>
      </w:tr>
      <w:tr w:rsidR="00F73F00" w:rsidRPr="000204B3" w:rsidTr="00F73F00">
        <w:trPr>
          <w:cantSplit/>
          <w:trHeight w:val="20"/>
        </w:trPr>
        <w:tc>
          <w:tcPr>
            <w:tcW w:w="368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a"/>
            </w:pPr>
            <w:r w:rsidRPr="000204B3">
              <w:t>(21)</w:t>
            </w:r>
          </w:p>
        </w:tc>
        <w:tc>
          <w:tcPr>
            <w:tcW w:w="4111" w:type="dxa"/>
            <w:vMerge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b"/>
              <w:rPr>
                <w:rFonts w:eastAsia="Calibri"/>
              </w:rPr>
            </w:pPr>
          </w:p>
        </w:tc>
      </w:tr>
      <w:tr w:rsidR="00F73F00" w:rsidRPr="000204B3" w:rsidTr="00F73F00">
        <w:trPr>
          <w:cantSplit/>
          <w:trHeight w:val="20"/>
        </w:trPr>
        <w:tc>
          <w:tcPr>
            <w:tcW w:w="3686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a"/>
            </w:pPr>
            <w:r w:rsidRPr="000204B3">
              <w:t>25</w:t>
            </w:r>
          </w:p>
        </w:tc>
        <w:tc>
          <w:tcPr>
            <w:tcW w:w="4111" w:type="dxa"/>
            <w:vMerge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b"/>
              <w:rPr>
                <w:rFonts w:eastAsia="Calibri"/>
              </w:rPr>
            </w:pPr>
          </w:p>
        </w:tc>
      </w:tr>
      <w:tr w:rsidR="00F73F00" w:rsidRPr="005917BD" w:rsidTr="00F73F00">
        <w:trPr>
          <w:cantSplit/>
          <w:trHeight w:val="20"/>
        </w:trPr>
        <w:tc>
          <w:tcPr>
            <w:tcW w:w="7797" w:type="dxa"/>
            <w:gridSpan w:val="2"/>
            <w:tcBorders>
              <w:top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F73F00" w:rsidRPr="000204B3" w:rsidRDefault="00F73F00" w:rsidP="00934C07">
            <w:pPr>
              <w:pStyle w:val="34fffff1"/>
            </w:pPr>
            <w:r w:rsidRPr="00A853F0">
              <w:rPr>
                <w:rStyle w:val="34fffff"/>
              </w:rPr>
              <w:t>Примечание</w:t>
            </w:r>
            <w:r w:rsidRPr="000204B3">
              <w:t xml:space="preserve"> </w:t>
            </w:r>
            <w:r>
              <w:t>—</w:t>
            </w:r>
            <w:r w:rsidRPr="000204B3">
              <w:t xml:space="preserve"> Размеры, заключенные в скобки, применять не рекомендуется</w:t>
            </w:r>
          </w:p>
        </w:tc>
      </w:tr>
    </w:tbl>
    <w:p w:rsidR="00F73F00" w:rsidRDefault="00F73F00" w:rsidP="00F73F00">
      <w:pPr>
        <w:pStyle w:val="34fffd"/>
      </w:pPr>
    </w:p>
    <w:p w:rsidR="00F73F00" w:rsidRPr="001749E6" w:rsidRDefault="00F73F00" w:rsidP="00F73F00">
      <w:pPr>
        <w:pStyle w:val="34ff8"/>
      </w:pPr>
      <w:r>
        <w:t>С</w:t>
      </w:r>
      <w:r w:rsidRPr="00954AD9">
        <w:t>носки к данным в таблице</w:t>
      </w:r>
      <w:r>
        <w:t xml:space="preserve"> добавля</w:t>
      </w:r>
      <w:r w:rsidR="0055598E">
        <w:t>ют</w:t>
      </w:r>
      <w:r>
        <w:t xml:space="preserve"> согласно следующим правилам:</w:t>
      </w:r>
    </w:p>
    <w:p w:rsidR="00AF758E" w:rsidRDefault="00E77260" w:rsidP="00FE3805">
      <w:pPr>
        <w:pStyle w:val="341"/>
        <w:numPr>
          <w:ilvl w:val="0"/>
          <w:numId w:val="37"/>
        </w:numPr>
      </w:pPr>
      <w:r>
        <w:t>С</w:t>
      </w:r>
      <w:r w:rsidR="007B62F3" w:rsidRPr="00954AD9">
        <w:t xml:space="preserve">носки к </w:t>
      </w:r>
      <w:r w:rsidR="00F73F00">
        <w:t>таблице</w:t>
      </w:r>
      <w:r w:rsidR="007B62F3" w:rsidRPr="00954AD9">
        <w:t xml:space="preserve"> </w:t>
      </w:r>
      <w:r w:rsidR="007B62F3">
        <w:t>помеща</w:t>
      </w:r>
      <w:r w:rsidR="0055598E">
        <w:t>ют</w:t>
      </w:r>
      <w:r w:rsidR="007B62F3">
        <w:t xml:space="preserve"> </w:t>
      </w:r>
      <w:r w:rsidR="007B62F3" w:rsidRPr="00954AD9">
        <w:t xml:space="preserve">в </w:t>
      </w:r>
      <w:r>
        <w:t xml:space="preserve">ее </w:t>
      </w:r>
      <w:r w:rsidR="007B62F3" w:rsidRPr="00954AD9">
        <w:t>конце над линией, обозначающей окончание таблицы</w:t>
      </w:r>
      <w:r w:rsidR="007B62F3">
        <w:t>.</w:t>
      </w:r>
    </w:p>
    <w:p w:rsidR="00490074" w:rsidRDefault="00E77260" w:rsidP="00F73F00">
      <w:pPr>
        <w:pStyle w:val="341"/>
      </w:pPr>
      <w:r>
        <w:t>Сноски в таблице обознача</w:t>
      </w:r>
      <w:r w:rsidR="0055598E">
        <w:t>ют</w:t>
      </w:r>
      <w:r>
        <w:t xml:space="preserve"> звездочками</w:t>
      </w:r>
      <w:r w:rsidR="00FE5536">
        <w:t xml:space="preserve"> «*»</w:t>
      </w:r>
      <w:r>
        <w:t>.</w:t>
      </w:r>
    </w:p>
    <w:p w:rsidR="00E77260" w:rsidRDefault="00E77260" w:rsidP="00F73F00">
      <w:pPr>
        <w:pStyle w:val="341"/>
      </w:pPr>
      <w:r>
        <w:t>Зна</w:t>
      </w:r>
      <w:r w:rsidR="00554E05">
        <w:t>к</w:t>
      </w:r>
      <w:r>
        <w:t xml:space="preserve"> сноски (звездочка) оформля</w:t>
      </w:r>
      <w:r w:rsidR="003467BE">
        <w:t>ют</w:t>
      </w:r>
      <w:r>
        <w:t xml:space="preserve"> тем же стилем, что и ячейка таблицы.</w:t>
      </w:r>
    </w:p>
    <w:p w:rsidR="000B5B6A" w:rsidRPr="007F2138" w:rsidRDefault="007F2138" w:rsidP="00F73F00">
      <w:pPr>
        <w:pStyle w:val="341"/>
      </w:pPr>
      <w:r>
        <w:t xml:space="preserve">Сноски </w:t>
      </w:r>
      <w:r w:rsidR="00490032">
        <w:t xml:space="preserve">и знаки сноски </w:t>
      </w:r>
      <w:r w:rsidR="00E77260">
        <w:t>оформля</w:t>
      </w:r>
      <w:r w:rsidR="003467BE">
        <w:t>ют</w:t>
      </w:r>
      <w:r w:rsidR="00E77260">
        <w:t xml:space="preserve"> стилем </w:t>
      </w:r>
      <w:r w:rsidR="00E77260" w:rsidRPr="00E77260">
        <w:rPr>
          <w:rStyle w:val="34ff2"/>
        </w:rPr>
        <w:t>34_Таблица_Сноска</w:t>
      </w:r>
      <w:r w:rsidR="00E77260">
        <w:t>.</w:t>
      </w:r>
    </w:p>
    <w:p w:rsidR="00E77260" w:rsidRPr="000B5B6A" w:rsidRDefault="000B5B6A" w:rsidP="00F73F00">
      <w:pPr>
        <w:pStyle w:val="341"/>
      </w:pPr>
      <w:r>
        <w:t>От нижней строки таблицы сноски отделя</w:t>
      </w:r>
      <w:r w:rsidR="0055598E">
        <w:t>ют</w:t>
      </w:r>
      <w:r>
        <w:t xml:space="preserve"> горизонтальной линией (20</w:t>
      </w:r>
      <w:r>
        <w:rPr>
          <w:lang w:val="en-US"/>
        </w:rPr>
        <w:t> </w:t>
      </w:r>
      <w:r>
        <w:t>последовательных дефисов).</w:t>
      </w:r>
      <w:r w:rsidRPr="000B5B6A">
        <w:t xml:space="preserve"> </w:t>
      </w:r>
      <w:r>
        <w:t>Линия над сноской оформля</w:t>
      </w:r>
      <w:r w:rsidR="003467BE">
        <w:t>ют</w:t>
      </w:r>
      <w:r>
        <w:t xml:space="preserve"> стилем </w:t>
      </w:r>
      <w:r w:rsidRPr="00E77260">
        <w:rPr>
          <w:rStyle w:val="34ff2"/>
        </w:rPr>
        <w:t>34_Таблица_Сноска</w:t>
      </w:r>
      <w:r>
        <w:rPr>
          <w:rStyle w:val="34ff2"/>
        </w:rPr>
        <w:t>_Линия</w:t>
      </w:r>
      <w:r>
        <w:t>.</w:t>
      </w:r>
    </w:p>
    <w:p w:rsidR="00E77260" w:rsidRPr="00E77260" w:rsidRDefault="00E77260" w:rsidP="00490074">
      <w:pPr>
        <w:pStyle w:val="34ffff0"/>
      </w:pPr>
      <w:r>
        <w:t xml:space="preserve">Оформление таблицы со </w:t>
      </w:r>
      <w:r w:rsidR="00490074">
        <w:t>сносками</w:t>
      </w:r>
      <w:r>
        <w:t xml:space="preserve"> показано на примере таблицы </w:t>
      </w:r>
      <w:r>
        <w:fldChar w:fldCharType="begin"/>
      </w:r>
      <w:r>
        <w:instrText xml:space="preserve"> REF _Ref398342048 \h </w:instrText>
      </w:r>
      <w:r>
        <w:fldChar w:fldCharType="separate"/>
      </w:r>
      <w:r w:rsidR="00B61B63">
        <w:rPr>
          <w:noProof/>
        </w:rPr>
        <w:t>11</w:t>
      </w:r>
      <w:r>
        <w:fldChar w:fldCharType="end"/>
      </w:r>
      <w:r>
        <w:t>.</w:t>
      </w:r>
    </w:p>
    <w:p w:rsidR="00AF0293" w:rsidRPr="00AF0293" w:rsidRDefault="00AF0293" w:rsidP="00AF0293">
      <w:pPr>
        <w:pStyle w:val="34ff7"/>
      </w:pPr>
      <w:r>
        <w:lastRenderedPageBreak/>
        <w:t>Таблица </w:t>
      </w:r>
      <w:bookmarkStart w:id="124" w:name="_Ref398342048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11</w:t>
      </w:r>
      <w:r w:rsidR="006C7920">
        <w:fldChar w:fldCharType="end"/>
      </w:r>
      <w:bookmarkEnd w:id="124"/>
      <w:r>
        <w:t xml:space="preserve"> — Х</w:t>
      </w:r>
      <w:r w:rsidRPr="00E914C9">
        <w:t>арактеристики</w:t>
      </w:r>
      <w:r>
        <w:t xml:space="preserve"> </w:t>
      </w:r>
      <w:r w:rsidRPr="00AF0293">
        <w:t>экскаватор</w:t>
      </w:r>
      <w:r w:rsidR="00FF7885">
        <w:t>ов</w:t>
      </w:r>
      <w:r w:rsidRPr="00AF0293">
        <w:t xml:space="preserve"> </w:t>
      </w:r>
      <w:r>
        <w:t>(</w:t>
      </w:r>
      <w:r w:rsidRPr="00AF0293">
        <w:t>в метрах</w:t>
      </w:r>
      <w: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1445"/>
        <w:gridCol w:w="1446"/>
        <w:gridCol w:w="1446"/>
        <w:gridCol w:w="1446"/>
        <w:gridCol w:w="1446"/>
      </w:tblGrid>
      <w:tr w:rsidR="00AF0293" w:rsidRPr="00AF0293" w:rsidTr="000204B3">
        <w:trPr>
          <w:cantSplit/>
          <w:trHeight w:val="20"/>
          <w:tblHeader/>
        </w:trPr>
        <w:tc>
          <w:tcPr>
            <w:tcW w:w="2694" w:type="dxa"/>
            <w:vMerge w:val="restart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D017AA">
            <w:pPr>
              <w:pStyle w:val="34ffe"/>
            </w:pPr>
            <w:r w:rsidRPr="00AF0293">
              <w:t>Наименование</w:t>
            </w:r>
            <w:r w:rsidR="00D017AA">
              <w:br/>
            </w:r>
            <w:r w:rsidRPr="00AF0293">
              <w:t>показателя</w:t>
            </w:r>
          </w:p>
        </w:tc>
        <w:tc>
          <w:tcPr>
            <w:tcW w:w="7229" w:type="dxa"/>
            <w:gridSpan w:val="5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e"/>
            </w:pPr>
            <w:r w:rsidRPr="00AF0293">
              <w:t>Значение для экскаватора, типа</w:t>
            </w:r>
          </w:p>
        </w:tc>
      </w:tr>
      <w:tr w:rsidR="00AF0293" w:rsidRPr="00AF0293" w:rsidTr="000204B3">
        <w:trPr>
          <w:cantSplit/>
          <w:trHeight w:val="20"/>
          <w:tblHeader/>
        </w:trPr>
        <w:tc>
          <w:tcPr>
            <w:tcW w:w="2694" w:type="dxa"/>
            <w:vMerge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e"/>
            </w:pPr>
          </w:p>
        </w:tc>
        <w:tc>
          <w:tcPr>
            <w:tcW w:w="1445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D017AA" w:rsidRDefault="00AF0293" w:rsidP="00D017AA">
            <w:pPr>
              <w:pStyle w:val="34ffe"/>
            </w:pPr>
            <w:r w:rsidRPr="00D017AA">
              <w:t>ЭКЛ 1,2</w:t>
            </w:r>
          </w:p>
        </w:tc>
        <w:tc>
          <w:tcPr>
            <w:tcW w:w="144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D017AA" w:rsidRDefault="00AF0293" w:rsidP="00D017AA">
            <w:pPr>
              <w:pStyle w:val="34ffe"/>
            </w:pPr>
            <w:r w:rsidRPr="00D017AA">
              <w:t>ЭКО 1,7</w:t>
            </w:r>
          </w:p>
        </w:tc>
        <w:tc>
          <w:tcPr>
            <w:tcW w:w="144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D017AA" w:rsidRDefault="00AF0293" w:rsidP="00D017AA">
            <w:pPr>
              <w:pStyle w:val="34ffe"/>
            </w:pPr>
            <w:r w:rsidRPr="00D017AA">
              <w:t>ЭКО 1,2</w:t>
            </w:r>
          </w:p>
        </w:tc>
        <w:tc>
          <w:tcPr>
            <w:tcW w:w="144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D017AA" w:rsidRDefault="00AF0293" w:rsidP="00D017AA">
            <w:pPr>
              <w:pStyle w:val="34ffe"/>
            </w:pPr>
            <w:r w:rsidRPr="00D017AA">
              <w:t>ЭКО 2,0</w:t>
            </w:r>
          </w:p>
        </w:tc>
        <w:tc>
          <w:tcPr>
            <w:tcW w:w="1446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D017AA" w:rsidRDefault="00AF0293" w:rsidP="00D017AA">
            <w:pPr>
              <w:pStyle w:val="34ffe"/>
            </w:pPr>
            <w:r w:rsidRPr="00D017AA">
              <w:t>ЭКО 3,0</w:t>
            </w:r>
          </w:p>
        </w:tc>
      </w:tr>
      <w:tr w:rsidR="00AF0293" w:rsidRPr="00AF0293" w:rsidTr="000204B3">
        <w:trPr>
          <w:cantSplit/>
          <w:trHeight w:val="20"/>
        </w:trPr>
        <w:tc>
          <w:tcPr>
            <w:tcW w:w="2694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AF0293">
            <w:pPr>
              <w:pStyle w:val="34ffb"/>
            </w:pPr>
            <w:r w:rsidRPr="00AF0293">
              <w:t>Глубина копания,</w:t>
            </w:r>
            <w:r>
              <w:t xml:space="preserve"> </w:t>
            </w:r>
            <w:r w:rsidRPr="00AF0293">
              <w:t>не менее</w:t>
            </w:r>
          </w:p>
        </w:tc>
        <w:tc>
          <w:tcPr>
            <w:tcW w:w="1445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a"/>
            </w:pPr>
            <w:r w:rsidRPr="00AF0293">
              <w:t>1,29</w:t>
            </w:r>
          </w:p>
        </w:tc>
        <w:tc>
          <w:tcPr>
            <w:tcW w:w="1446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a"/>
            </w:pPr>
            <w:r w:rsidRPr="00AF0293">
              <w:t>1,70</w:t>
            </w:r>
          </w:p>
        </w:tc>
        <w:tc>
          <w:tcPr>
            <w:tcW w:w="1446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a"/>
            </w:pPr>
            <w:r w:rsidRPr="00AF0293">
              <w:t>1,2*</w:t>
            </w:r>
          </w:p>
        </w:tc>
        <w:tc>
          <w:tcPr>
            <w:tcW w:w="1446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a"/>
            </w:pPr>
            <w:r w:rsidRPr="00AF0293">
              <w:t>2,0*</w:t>
            </w:r>
          </w:p>
        </w:tc>
        <w:tc>
          <w:tcPr>
            <w:tcW w:w="1446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a"/>
            </w:pPr>
            <w:r w:rsidRPr="00AF0293">
              <w:t>3,0*</w:t>
            </w:r>
          </w:p>
        </w:tc>
      </w:tr>
      <w:tr w:rsidR="00AF0293" w:rsidRPr="00AF0293" w:rsidTr="000204B3">
        <w:trPr>
          <w:cantSplit/>
          <w:trHeight w:val="20"/>
        </w:trPr>
        <w:tc>
          <w:tcPr>
            <w:tcW w:w="2694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AF0293">
            <w:pPr>
              <w:pStyle w:val="34ffb"/>
            </w:pPr>
            <w:r w:rsidRPr="00AF0293">
              <w:t>Ширина копания</w:t>
            </w:r>
          </w:p>
        </w:tc>
        <w:tc>
          <w:tcPr>
            <w:tcW w:w="1445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a"/>
            </w:pPr>
            <w:r w:rsidRPr="00AF0293">
              <w:t>0,25</w:t>
            </w:r>
          </w:p>
        </w:tc>
        <w:tc>
          <w:tcPr>
            <w:tcW w:w="1446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EB2C06" w:rsidRDefault="00EB2C06" w:rsidP="00FF7885">
            <w:pPr>
              <w:pStyle w:val="34ffa"/>
              <w:rPr>
                <w:lang w:val="ru-RU"/>
              </w:rPr>
            </w:pPr>
            <w:r>
              <w:t>—</w:t>
            </w:r>
          </w:p>
        </w:tc>
        <w:tc>
          <w:tcPr>
            <w:tcW w:w="1446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a"/>
              <w:rPr>
                <w:lang w:val="ru-RU"/>
              </w:rPr>
            </w:pPr>
            <w:r w:rsidRPr="00AF0293">
              <w:t>0,4; 0,6;</w:t>
            </w:r>
            <w:r>
              <w:rPr>
                <w:lang w:val="ru-RU"/>
              </w:rPr>
              <w:t xml:space="preserve"> </w:t>
            </w:r>
            <w:r w:rsidRPr="00AF0293">
              <w:t>0,8</w:t>
            </w:r>
          </w:p>
        </w:tc>
        <w:tc>
          <w:tcPr>
            <w:tcW w:w="1446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a"/>
            </w:pPr>
            <w:r w:rsidRPr="00AF0293">
              <w:t>0,6**; 0,9; 1,0</w:t>
            </w:r>
          </w:p>
        </w:tc>
        <w:tc>
          <w:tcPr>
            <w:tcW w:w="1446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AF0293" w:rsidRPr="00AF0293" w:rsidRDefault="00AF0293" w:rsidP="00FF7885">
            <w:pPr>
              <w:pStyle w:val="34ffa"/>
            </w:pPr>
            <w:r w:rsidRPr="00AF0293">
              <w:t>1,5; 2,0;</w:t>
            </w:r>
            <w:r>
              <w:rPr>
                <w:lang w:val="ru-RU"/>
              </w:rPr>
              <w:t xml:space="preserve"> </w:t>
            </w:r>
            <w:r w:rsidRPr="00AF0293">
              <w:t>2,5</w:t>
            </w:r>
          </w:p>
        </w:tc>
      </w:tr>
      <w:tr w:rsidR="00AF0293" w:rsidRPr="005917BD" w:rsidTr="000204B3">
        <w:trPr>
          <w:cantSplit/>
          <w:trHeight w:val="20"/>
        </w:trPr>
        <w:tc>
          <w:tcPr>
            <w:tcW w:w="9923" w:type="dxa"/>
            <w:gridSpan w:val="6"/>
            <w:tcBorders>
              <w:top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BF6C3F" w:rsidRDefault="00E16C87" w:rsidP="00442C49">
            <w:pPr>
              <w:pStyle w:val="34fffff0"/>
            </w:pPr>
            <w:r>
              <w:t>————————</w:t>
            </w:r>
          </w:p>
          <w:p w:rsidR="00AF0293" w:rsidRPr="00AF0293" w:rsidRDefault="00AF0293" w:rsidP="00FF7885">
            <w:pPr>
              <w:pStyle w:val="34fffc"/>
            </w:pPr>
            <w:r w:rsidRPr="00AF0293">
              <w:t>* При наименьшем коэффициенте заполнения.</w:t>
            </w:r>
          </w:p>
          <w:p w:rsidR="00AF0293" w:rsidRPr="00AF0293" w:rsidRDefault="00AF0293" w:rsidP="00AF0293">
            <w:pPr>
              <w:pStyle w:val="34fffc"/>
            </w:pPr>
            <w:r w:rsidRPr="00AF0293">
              <w:t>** Для экскаваторов на тракторе Т-130</w:t>
            </w:r>
          </w:p>
        </w:tc>
      </w:tr>
    </w:tbl>
    <w:p w:rsidR="00FF7885" w:rsidRDefault="00FF7885" w:rsidP="007B62F3">
      <w:pPr>
        <w:pStyle w:val="34ffff0"/>
      </w:pPr>
    </w:p>
    <w:p w:rsidR="00C12BD1" w:rsidRDefault="00C12BD1" w:rsidP="00934C07">
      <w:pPr>
        <w:pStyle w:val="3"/>
      </w:pPr>
      <w:bookmarkStart w:id="125" w:name="_Toc134830113"/>
      <w:r>
        <w:t>Нумерация строк внутри таблицы</w:t>
      </w:r>
      <w:bookmarkEnd w:id="125"/>
    </w:p>
    <w:p w:rsidR="00227D56" w:rsidRPr="001749E6" w:rsidRDefault="00227D56" w:rsidP="00227D56">
      <w:pPr>
        <w:pStyle w:val="34ff8"/>
      </w:pPr>
      <w:r>
        <w:t>Нумераци</w:t>
      </w:r>
      <w:r w:rsidR="003467BE">
        <w:t>ю</w:t>
      </w:r>
      <w:r>
        <w:t xml:space="preserve"> строк внутри таблицы выполня</w:t>
      </w:r>
      <w:r w:rsidR="003467BE">
        <w:t>ют</w:t>
      </w:r>
      <w:r>
        <w:t xml:space="preserve"> согласно следующим правилам:</w:t>
      </w:r>
    </w:p>
    <w:p w:rsidR="00C12BD1" w:rsidRPr="00227D56" w:rsidRDefault="00490032" w:rsidP="00FE3805">
      <w:pPr>
        <w:pStyle w:val="341"/>
        <w:numPr>
          <w:ilvl w:val="0"/>
          <w:numId w:val="38"/>
        </w:numPr>
      </w:pPr>
      <w:r>
        <w:t>Столбец</w:t>
      </w:r>
      <w:r w:rsidR="00C12BD1">
        <w:t xml:space="preserve">, содержащий порядковые номера </w:t>
      </w:r>
      <w:r w:rsidR="00C12BD1" w:rsidRPr="00227D56">
        <w:t>строк,</w:t>
      </w:r>
      <w:r w:rsidR="00C12BD1">
        <w:t xml:space="preserve"> </w:t>
      </w:r>
      <w:r w:rsidR="00C12BD1" w:rsidRPr="00D1043B">
        <w:t xml:space="preserve">в таблицу включать </w:t>
      </w:r>
      <w:r w:rsidR="00C12BD1" w:rsidRPr="00F73F00">
        <w:t>не допускается</w:t>
      </w:r>
      <w:r w:rsidR="00C12BD1" w:rsidRPr="00D1043B">
        <w:t>.</w:t>
      </w:r>
    </w:p>
    <w:p w:rsidR="00227D56" w:rsidRPr="00D73E2F" w:rsidRDefault="00227D56" w:rsidP="00310204">
      <w:pPr>
        <w:pStyle w:val="341"/>
      </w:pPr>
      <w:r w:rsidRPr="00D1043B">
        <w:t xml:space="preserve">Нумерация </w:t>
      </w:r>
      <w:r>
        <w:t>столбцов</w:t>
      </w:r>
      <w:r w:rsidRPr="00D1043B">
        <w:t xml:space="preserve"> таблицы арабскими цифрами </w:t>
      </w:r>
      <w:r w:rsidR="003B1D31">
        <w:t>допустим</w:t>
      </w:r>
      <w:r w:rsidR="00B31A86">
        <w:t>а</w:t>
      </w:r>
      <w:r w:rsidRPr="00D1043B">
        <w:t xml:space="preserve"> в тех случаях, когда в тексте документа имеются ссылки на них, при делении таблицы на части, а также при переносе части таблицы на следующую страницу.</w:t>
      </w:r>
    </w:p>
    <w:p w:rsidR="00C12BD1" w:rsidRDefault="00C12BD1" w:rsidP="00310204">
      <w:pPr>
        <w:pStyle w:val="341"/>
      </w:pPr>
      <w:r>
        <w:t>При необходимости нумерации показателей, параметров или других данных порядковые номера следует указывать в перво</w:t>
      </w:r>
      <w:r w:rsidRPr="00227D56">
        <w:t>м</w:t>
      </w:r>
      <w:r>
        <w:t xml:space="preserve"> </w:t>
      </w:r>
      <w:r w:rsidRPr="00227D56">
        <w:t>столбце</w:t>
      </w:r>
      <w:r>
        <w:t xml:space="preserve"> (боковике) таблицы непосредственно перед их наименованием</w:t>
      </w:r>
      <w:r w:rsidRPr="00227D56">
        <w:t xml:space="preserve"> (в той же ячейке), как показано на примере таблицы </w:t>
      </w:r>
      <w:r w:rsidRPr="00227D56">
        <w:fldChar w:fldCharType="begin"/>
      </w:r>
      <w:r w:rsidRPr="00227D56">
        <w:instrText xml:space="preserve"> REF _Ref398251031 \h </w:instrText>
      </w:r>
      <w:r w:rsidR="00227D56" w:rsidRPr="00227D56">
        <w:instrText xml:space="preserve"> \* MERGEFORMAT </w:instrText>
      </w:r>
      <w:r w:rsidRPr="00227D56">
        <w:fldChar w:fldCharType="separate"/>
      </w:r>
      <w:r w:rsidR="00B61B63">
        <w:rPr>
          <w:noProof/>
        </w:rPr>
        <w:t>12</w:t>
      </w:r>
      <w:r w:rsidRPr="00227D56">
        <w:fldChar w:fldCharType="end"/>
      </w:r>
      <w:r>
        <w:t>.</w:t>
      </w:r>
    </w:p>
    <w:p w:rsidR="00310204" w:rsidRDefault="00310204" w:rsidP="00310204">
      <w:pPr>
        <w:pStyle w:val="341"/>
      </w:pPr>
      <w:r>
        <w:t>Перед числовыми значениями величин и обозначением типов, марок и т. п. порядковые номера не проставляют.</w:t>
      </w:r>
    </w:p>
    <w:p w:rsidR="00C12BD1" w:rsidRPr="00D863C5" w:rsidRDefault="00C12BD1" w:rsidP="00C12BD1">
      <w:pPr>
        <w:pStyle w:val="34ff7"/>
      </w:pPr>
      <w:r>
        <w:t>Таблица </w:t>
      </w:r>
      <w:bookmarkStart w:id="126" w:name="_Ref398251031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12</w:t>
      </w:r>
      <w:r w:rsidR="006C7920">
        <w:fldChar w:fldCharType="end"/>
      </w:r>
      <w:bookmarkEnd w:id="126"/>
      <w:r>
        <w:t xml:space="preserve"> — </w:t>
      </w:r>
      <w:r w:rsidRPr="00E914C9">
        <w:t>Электромеханические характеристики</w:t>
      </w:r>
      <w:r>
        <w:t xml:space="preserve"> коллектора</w:t>
      </w: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2552"/>
        <w:gridCol w:w="2553"/>
      </w:tblGrid>
      <w:tr w:rsidR="00C12BD1" w:rsidRPr="00E914C9" w:rsidTr="00E76AD8">
        <w:trPr>
          <w:trHeight w:val="20"/>
        </w:trPr>
        <w:tc>
          <w:tcPr>
            <w:tcW w:w="48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E914C9" w:rsidRDefault="00C12BD1" w:rsidP="00E76AD8">
            <w:pPr>
              <w:pStyle w:val="34ffe"/>
            </w:pPr>
            <w:r w:rsidRPr="00E914C9">
              <w:t>Наименование показателя</w:t>
            </w:r>
          </w:p>
        </w:tc>
        <w:tc>
          <w:tcPr>
            <w:tcW w:w="51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E914C9" w:rsidRDefault="00C12BD1" w:rsidP="00E76AD8">
            <w:pPr>
              <w:pStyle w:val="34ffe"/>
            </w:pPr>
            <w:r w:rsidRPr="00E914C9">
              <w:t>Значение</w:t>
            </w:r>
          </w:p>
        </w:tc>
      </w:tr>
      <w:tr w:rsidR="00C12BD1" w:rsidRPr="00E914C9" w:rsidTr="00E76AD8">
        <w:trPr>
          <w:trHeight w:val="20"/>
        </w:trPr>
        <w:tc>
          <w:tcPr>
            <w:tcW w:w="482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E914C9" w:rsidRDefault="00C12BD1" w:rsidP="00E76AD8">
            <w:pPr>
              <w:pStyle w:val="34ffe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E914C9" w:rsidRDefault="00C12BD1" w:rsidP="00E76AD8">
            <w:pPr>
              <w:pStyle w:val="34ffe"/>
            </w:pPr>
            <w:r w:rsidRPr="00E914C9">
              <w:t>в режиме 1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E914C9" w:rsidRDefault="00C12BD1" w:rsidP="00E76AD8">
            <w:pPr>
              <w:pStyle w:val="34ffe"/>
            </w:pPr>
            <w:r w:rsidRPr="00E914C9">
              <w:t>в режиме 2</w:t>
            </w:r>
          </w:p>
        </w:tc>
      </w:tr>
      <w:tr w:rsidR="00C12BD1" w:rsidRPr="00E914C9" w:rsidTr="00E76AD8">
        <w:trPr>
          <w:trHeight w:val="20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E914C9" w:rsidRDefault="00C12BD1" w:rsidP="00277660">
            <w:pPr>
              <w:pStyle w:val="34fff7"/>
            </w:pPr>
            <w:r w:rsidRPr="00E914C9">
              <w:t>1</w:t>
            </w:r>
            <w:r w:rsidR="00277660">
              <w:t xml:space="preserve"> </w:t>
            </w:r>
            <w:r w:rsidRPr="00E914C9">
              <w:t>Ток коллектора, А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E914C9" w:rsidRDefault="00C12BD1" w:rsidP="00E76AD8">
            <w:pPr>
              <w:pStyle w:val="34ffb"/>
            </w:pPr>
            <w:r w:rsidRPr="00E914C9">
              <w:t>5, не менее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E914C9" w:rsidRDefault="00C12BD1" w:rsidP="00E76AD8">
            <w:pPr>
              <w:pStyle w:val="34ffb"/>
            </w:pPr>
            <w:r w:rsidRPr="00E914C9">
              <w:t>7, не более</w:t>
            </w:r>
          </w:p>
        </w:tc>
      </w:tr>
      <w:tr w:rsidR="00C12BD1" w:rsidRPr="00E914C9" w:rsidTr="00E76AD8">
        <w:trPr>
          <w:trHeight w:val="20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E914C9" w:rsidRDefault="00C12BD1" w:rsidP="00277660">
            <w:pPr>
              <w:pStyle w:val="34fff7"/>
            </w:pPr>
            <w:r w:rsidRPr="00E914C9">
              <w:t>2</w:t>
            </w:r>
            <w:r w:rsidR="00277660">
              <w:t xml:space="preserve"> </w:t>
            </w:r>
            <w:r w:rsidRPr="00E914C9">
              <w:t xml:space="preserve">Напряжение на коллекторе, </w:t>
            </w:r>
            <w:proofErr w:type="gramStart"/>
            <w:r w:rsidRPr="00E914C9">
              <w:t>В</w:t>
            </w:r>
            <w:proofErr w:type="gramEnd"/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360251" w:rsidRDefault="00C12BD1" w:rsidP="00E76AD8">
            <w:pPr>
              <w:pStyle w:val="34ffb"/>
            </w:pPr>
            <w:r>
              <w:t>—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360251" w:rsidRDefault="00C12BD1" w:rsidP="00E76AD8">
            <w:pPr>
              <w:pStyle w:val="34ffb"/>
            </w:pPr>
            <w:r>
              <w:t>—</w:t>
            </w:r>
          </w:p>
        </w:tc>
      </w:tr>
      <w:tr w:rsidR="00C12BD1" w:rsidRPr="00E914C9" w:rsidTr="00E76AD8">
        <w:trPr>
          <w:trHeight w:val="20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E914C9" w:rsidRDefault="00C12BD1" w:rsidP="00277660">
            <w:pPr>
              <w:pStyle w:val="34fff7"/>
            </w:pPr>
            <w:r w:rsidRPr="00E914C9">
              <w:t>3</w:t>
            </w:r>
            <w:r w:rsidR="00277660">
              <w:t xml:space="preserve"> </w:t>
            </w:r>
            <w:r w:rsidRPr="00E914C9">
              <w:t>Сопротивление нагрузки</w:t>
            </w:r>
            <w:r>
              <w:t xml:space="preserve"> </w:t>
            </w:r>
            <w:r w:rsidRPr="00E914C9">
              <w:t>коллектора, Ом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360251" w:rsidRDefault="00C12BD1" w:rsidP="00E76AD8">
            <w:pPr>
              <w:pStyle w:val="34ffb"/>
            </w:pPr>
            <w:r>
              <w:t>—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C12BD1" w:rsidRPr="00360251" w:rsidRDefault="00C12BD1" w:rsidP="00E76AD8">
            <w:pPr>
              <w:pStyle w:val="34ffb"/>
            </w:pPr>
            <w:r>
              <w:t>—</w:t>
            </w:r>
          </w:p>
        </w:tc>
      </w:tr>
    </w:tbl>
    <w:p w:rsidR="00C12BD1" w:rsidRPr="001406E2" w:rsidRDefault="00C12BD1" w:rsidP="00C12BD1">
      <w:pPr>
        <w:pStyle w:val="34ffff0"/>
      </w:pPr>
    </w:p>
    <w:p w:rsidR="003F6267" w:rsidRPr="00B34416" w:rsidRDefault="00C6049B" w:rsidP="00F73F00">
      <w:pPr>
        <w:pStyle w:val="3"/>
      </w:pPr>
      <w:bookmarkStart w:id="127" w:name="_Toc134830114"/>
      <w:r>
        <w:lastRenderedPageBreak/>
        <w:t>Границы таблицы</w:t>
      </w:r>
      <w:bookmarkEnd w:id="127"/>
    </w:p>
    <w:p w:rsidR="007B5F38" w:rsidRPr="001749E6" w:rsidRDefault="007B5F38" w:rsidP="007B5F38">
      <w:pPr>
        <w:pStyle w:val="34ff8"/>
      </w:pPr>
      <w:r>
        <w:t>Границы таблицы зада</w:t>
      </w:r>
      <w:r w:rsidR="0055598E">
        <w:t>ют</w:t>
      </w:r>
      <w:r>
        <w:t xml:space="preserve"> согласно следующим правилам:</w:t>
      </w:r>
    </w:p>
    <w:p w:rsidR="003F6267" w:rsidRPr="007B5F38" w:rsidRDefault="003F6267" w:rsidP="00FE3805">
      <w:pPr>
        <w:pStyle w:val="341"/>
        <w:numPr>
          <w:ilvl w:val="0"/>
          <w:numId w:val="39"/>
        </w:numPr>
      </w:pPr>
      <w:r>
        <w:t>Таблицы слева, справа</w:t>
      </w:r>
      <w:r w:rsidR="00B81FD0" w:rsidRPr="007B5F38">
        <w:t>, сверху</w:t>
      </w:r>
      <w:r>
        <w:t xml:space="preserve"> и снизу, как правило, ограничивают линиями.</w:t>
      </w:r>
    </w:p>
    <w:p w:rsidR="007B5F38" w:rsidRDefault="00B51468" w:rsidP="007B5F38">
      <w:pPr>
        <w:pStyle w:val="341"/>
      </w:pPr>
      <w:r>
        <w:t>Линии границы во всех таблицах документа рекомендуется делать единообразными</w:t>
      </w:r>
      <w:r w:rsidR="007B5F38">
        <w:t xml:space="preserve">, </w:t>
      </w:r>
      <w:r>
        <w:t>одинаковой толщины</w:t>
      </w:r>
      <w:r w:rsidR="007B5F38">
        <w:t xml:space="preserve"> (например</w:t>
      </w:r>
      <w:r w:rsidR="006C4CEB">
        <w:t>,</w:t>
      </w:r>
      <w:r w:rsidR="00B1599E">
        <w:t xml:space="preserve"> 0,5</w:t>
      </w:r>
      <w:r w:rsidR="00B5087D">
        <w:t> </w:t>
      </w:r>
      <w:proofErr w:type="spellStart"/>
      <w:r w:rsidR="00B1599E">
        <w:t>пт</w:t>
      </w:r>
      <w:proofErr w:type="spellEnd"/>
      <w:r w:rsidR="00B1599E">
        <w:t>)</w:t>
      </w:r>
      <w:r w:rsidR="00F26AC9">
        <w:t xml:space="preserve"> при аналогичном оформлении.</w:t>
      </w:r>
    </w:p>
    <w:p w:rsidR="00B51468" w:rsidRPr="00B51468" w:rsidRDefault="00B51468" w:rsidP="007B5F38">
      <w:pPr>
        <w:pStyle w:val="341"/>
      </w:pPr>
      <w:r>
        <w:t xml:space="preserve">Допустимо отделять шапку таблицы или ее боковик от остальной таблицы линией большей толщины, чем основные линии таблицы, </w:t>
      </w:r>
      <w:r w:rsidR="0038365B">
        <w:t xml:space="preserve">или двойной, </w:t>
      </w:r>
      <w:r>
        <w:t>в таком случае рекомендуется оформлять и другие таблицы в документе таким же образом.</w:t>
      </w:r>
    </w:p>
    <w:p w:rsidR="003F6267" w:rsidRPr="00D73E2F" w:rsidRDefault="003F6267" w:rsidP="007B5F38">
      <w:pPr>
        <w:pStyle w:val="341"/>
      </w:pPr>
      <w:r>
        <w:t>Горизонтальные и</w:t>
      </w:r>
      <w:r w:rsidR="00B82B05">
        <w:t>/или</w:t>
      </w:r>
      <w:r>
        <w:t xml:space="preserve"> вертикальные линии, разграничивающие строки таблицы, </w:t>
      </w:r>
      <w:r w:rsidR="00233ADA">
        <w:t>допустимо</w:t>
      </w:r>
      <w:r>
        <w:t xml:space="preserve"> не проводить</w:t>
      </w:r>
      <w:r w:rsidR="00213D49">
        <w:t xml:space="preserve"> (</w:t>
      </w:r>
      <w:r w:rsidR="007B5F38">
        <w:t xml:space="preserve">их следует </w:t>
      </w:r>
      <w:r w:rsidR="00213D49">
        <w:t>оформ</w:t>
      </w:r>
      <w:r w:rsidR="007B5F38">
        <w:t>ить</w:t>
      </w:r>
      <w:r w:rsidR="00213D49">
        <w:t xml:space="preserve"> скрытыми линиями)</w:t>
      </w:r>
      <w:r>
        <w:t>, если их отсутствие не затрудняет пользование таблицей</w:t>
      </w:r>
      <w:r w:rsidR="001D2389">
        <w:t>, но ш</w:t>
      </w:r>
      <w:r w:rsidR="00B51468">
        <w:t>апка</w:t>
      </w:r>
      <w:r>
        <w:t xml:space="preserve"> таблицы </w:t>
      </w:r>
      <w:r w:rsidR="00B51468">
        <w:t xml:space="preserve">обязательно </w:t>
      </w:r>
      <w:r>
        <w:t>должна быть отделена линией от остальной части таблицы.</w:t>
      </w:r>
    </w:p>
    <w:p w:rsidR="00B51468" w:rsidRDefault="0086293A" w:rsidP="00B51468">
      <w:pPr>
        <w:pStyle w:val="34b"/>
      </w:pPr>
      <w:r>
        <w:t>На примерах таблиц </w:t>
      </w:r>
      <w:r>
        <w:fldChar w:fldCharType="begin"/>
      </w:r>
      <w:r>
        <w:instrText xml:space="preserve"> REF _Ref398237133 \h </w:instrText>
      </w:r>
      <w:r>
        <w:fldChar w:fldCharType="separate"/>
      </w:r>
      <w:r w:rsidR="00B61B63">
        <w:rPr>
          <w:noProof/>
        </w:rPr>
        <w:t>13</w:t>
      </w:r>
      <w:r>
        <w:fldChar w:fldCharType="end"/>
      </w:r>
      <w:r>
        <w:t xml:space="preserve"> и</w:t>
      </w:r>
      <w:r w:rsidR="00F40E37">
        <w:t> </w:t>
      </w:r>
      <w:r>
        <w:fldChar w:fldCharType="begin"/>
      </w:r>
      <w:r>
        <w:instrText xml:space="preserve"> REF _Ref398241683 \h </w:instrText>
      </w:r>
      <w:r>
        <w:fldChar w:fldCharType="separate"/>
      </w:r>
      <w:r w:rsidR="00B61B63">
        <w:rPr>
          <w:noProof/>
        </w:rPr>
        <w:t>14</w:t>
      </w:r>
      <w:r>
        <w:fldChar w:fldCharType="end"/>
      </w:r>
      <w:r>
        <w:t xml:space="preserve"> показаны варианты границ таблиц без ограничительных линий или </w:t>
      </w:r>
      <w:r w:rsidR="00F80014">
        <w:t xml:space="preserve">их </w:t>
      </w:r>
      <w:r>
        <w:t>частичным отсутствием.</w:t>
      </w:r>
    </w:p>
    <w:p w:rsidR="00B51468" w:rsidRDefault="00B51468" w:rsidP="00B51468">
      <w:pPr>
        <w:pStyle w:val="34ff7"/>
      </w:pPr>
      <w:r>
        <w:t>Таблица </w:t>
      </w:r>
      <w:bookmarkStart w:id="128" w:name="_Ref398237133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13</w:t>
      </w:r>
      <w:r w:rsidR="006C7920">
        <w:fldChar w:fldCharType="end"/>
      </w:r>
      <w:bookmarkEnd w:id="128"/>
      <w:r>
        <w:t xml:space="preserve"> — </w:t>
      </w:r>
      <w:r w:rsidR="00DA4A11">
        <w:t>Технические характеристики</w:t>
      </w: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DA4A11" w:rsidRPr="001D2119" w:rsidTr="00DA4A11">
        <w:trPr>
          <w:cantSplit/>
          <w:trHeight w:val="20"/>
        </w:trPr>
        <w:tc>
          <w:tcPr>
            <w:tcW w:w="2480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D86C63">
            <w:pPr>
              <w:pStyle w:val="34ffe"/>
            </w:pPr>
            <w:r w:rsidRPr="001D2119">
              <w:t>Диаметр стержня</w:t>
            </w:r>
            <w:r>
              <w:t xml:space="preserve"> </w:t>
            </w:r>
            <w:r w:rsidRPr="001D2119">
              <w:t>крепежной детали,</w:t>
            </w:r>
            <w:r>
              <w:br/>
            </w:r>
            <w:proofErr w:type="gramStart"/>
            <w:r w:rsidRPr="001D2119">
              <w:t>мм</w:t>
            </w:r>
            <w:proofErr w:type="gramEnd"/>
          </w:p>
        </w:tc>
        <w:tc>
          <w:tcPr>
            <w:tcW w:w="2481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D86C63">
            <w:pPr>
              <w:pStyle w:val="34ffe"/>
            </w:pPr>
            <w:r w:rsidRPr="001D2119">
              <w:t>Масса 1000 шт.</w:t>
            </w:r>
            <w:r>
              <w:t xml:space="preserve"> </w:t>
            </w:r>
            <w:r w:rsidRPr="001D2119">
              <w:t>стальных шайб,</w:t>
            </w:r>
            <w:r>
              <w:br/>
            </w:r>
            <w:proofErr w:type="gramStart"/>
            <w:r w:rsidRPr="001D2119">
              <w:t>кг</w:t>
            </w:r>
            <w:proofErr w:type="gramEnd"/>
          </w:p>
        </w:tc>
        <w:tc>
          <w:tcPr>
            <w:tcW w:w="2481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D86C63">
            <w:pPr>
              <w:pStyle w:val="34ffe"/>
            </w:pPr>
            <w:r w:rsidRPr="001D2119">
              <w:t>Диаметр стержня</w:t>
            </w:r>
            <w:r>
              <w:t xml:space="preserve"> </w:t>
            </w:r>
            <w:r w:rsidRPr="001D2119">
              <w:t>крепежной детали,</w:t>
            </w:r>
            <w:r>
              <w:br/>
            </w:r>
            <w:proofErr w:type="gramStart"/>
            <w:r w:rsidRPr="001D2119">
              <w:t>мм</w:t>
            </w:r>
            <w:proofErr w:type="gramEnd"/>
          </w:p>
        </w:tc>
        <w:tc>
          <w:tcPr>
            <w:tcW w:w="2481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D86C63">
            <w:pPr>
              <w:pStyle w:val="34ffe"/>
            </w:pPr>
            <w:r w:rsidRPr="001D2119">
              <w:t>Масса 1000 шт.</w:t>
            </w:r>
            <w:r>
              <w:t xml:space="preserve"> </w:t>
            </w:r>
            <w:r w:rsidRPr="001D2119">
              <w:t>стальных шайб,</w:t>
            </w:r>
            <w:r>
              <w:br/>
            </w:r>
            <w:proofErr w:type="gramStart"/>
            <w:r w:rsidRPr="001D2119">
              <w:t>кг</w:t>
            </w:r>
            <w:proofErr w:type="gramEnd"/>
          </w:p>
        </w:tc>
      </w:tr>
      <w:tr w:rsidR="00DA4A11" w:rsidTr="00DA4A11">
        <w:trPr>
          <w:cantSplit/>
          <w:trHeight w:val="20"/>
        </w:trPr>
        <w:tc>
          <w:tcPr>
            <w:tcW w:w="2480" w:type="dxa"/>
            <w:tcBorders>
              <w:top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1,1</w:t>
            </w:r>
          </w:p>
        </w:tc>
        <w:tc>
          <w:tcPr>
            <w:tcW w:w="2481" w:type="dxa"/>
            <w:tcBorders>
              <w:top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0,045</w:t>
            </w:r>
          </w:p>
        </w:tc>
        <w:tc>
          <w:tcPr>
            <w:tcW w:w="2481" w:type="dxa"/>
            <w:tcBorders>
              <w:top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2,0</w:t>
            </w:r>
          </w:p>
        </w:tc>
        <w:tc>
          <w:tcPr>
            <w:tcW w:w="2481" w:type="dxa"/>
            <w:tcBorders>
              <w:top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0,192</w:t>
            </w:r>
          </w:p>
        </w:tc>
      </w:tr>
      <w:tr w:rsidR="00DA4A11" w:rsidTr="00DA4A11">
        <w:trPr>
          <w:cantSplit/>
          <w:trHeight w:val="20"/>
        </w:trPr>
        <w:tc>
          <w:tcPr>
            <w:tcW w:w="2480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1,2</w:t>
            </w:r>
          </w:p>
        </w:tc>
        <w:tc>
          <w:tcPr>
            <w:tcW w:w="248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0,043</w:t>
            </w:r>
          </w:p>
        </w:tc>
        <w:tc>
          <w:tcPr>
            <w:tcW w:w="248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2,5</w:t>
            </w:r>
          </w:p>
        </w:tc>
        <w:tc>
          <w:tcPr>
            <w:tcW w:w="248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0,350</w:t>
            </w:r>
          </w:p>
        </w:tc>
      </w:tr>
      <w:tr w:rsidR="00DA4A11" w:rsidTr="00DA4A11">
        <w:trPr>
          <w:cantSplit/>
          <w:trHeight w:val="20"/>
        </w:trPr>
        <w:tc>
          <w:tcPr>
            <w:tcW w:w="2480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1,4</w:t>
            </w:r>
          </w:p>
        </w:tc>
        <w:tc>
          <w:tcPr>
            <w:tcW w:w="248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0,111</w:t>
            </w:r>
          </w:p>
        </w:tc>
        <w:tc>
          <w:tcPr>
            <w:tcW w:w="248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3,0</w:t>
            </w:r>
          </w:p>
        </w:tc>
        <w:tc>
          <w:tcPr>
            <w:tcW w:w="248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DA4A11" w:rsidRPr="001D2119" w:rsidRDefault="00DA4A11" w:rsidP="0031330E">
            <w:pPr>
              <w:pStyle w:val="34fffff9"/>
            </w:pPr>
            <w:r w:rsidRPr="001D2119">
              <w:t>0,553</w:t>
            </w:r>
          </w:p>
        </w:tc>
      </w:tr>
    </w:tbl>
    <w:p w:rsidR="00DA4A11" w:rsidRPr="00DA4A11" w:rsidRDefault="00DA4A11" w:rsidP="00DA4A11">
      <w:pPr>
        <w:pStyle w:val="34fffd"/>
      </w:pPr>
    </w:p>
    <w:p w:rsidR="00192E50" w:rsidRPr="00D863C5" w:rsidRDefault="00B82B05" w:rsidP="00192E50">
      <w:pPr>
        <w:pStyle w:val="34ff7"/>
      </w:pPr>
      <w:r>
        <w:t>Таблица </w:t>
      </w:r>
      <w:bookmarkStart w:id="129" w:name="_Ref398241683"/>
      <w:r w:rsidR="006C7920">
        <w:fldChar w:fldCharType="begin"/>
      </w:r>
      <w:r w:rsidR="006C7920">
        <w:instrText xml:space="preserve"> SEQ Таблица \* ARABIC </w:instrText>
      </w:r>
      <w:r w:rsidR="006C7920">
        <w:fldChar w:fldCharType="separate"/>
      </w:r>
      <w:r w:rsidR="00B61B63">
        <w:rPr>
          <w:noProof/>
        </w:rPr>
        <w:t>14</w:t>
      </w:r>
      <w:r w:rsidR="006C7920">
        <w:fldChar w:fldCharType="end"/>
      </w:r>
      <w:bookmarkEnd w:id="129"/>
      <w:r>
        <w:t xml:space="preserve"> — </w:t>
      </w:r>
      <w:r w:rsidR="00192E50" w:rsidRPr="00706F64">
        <w:t>Размеры в миллиметрах</w:t>
      </w:r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1776"/>
        <w:gridCol w:w="1063"/>
        <w:gridCol w:w="1063"/>
        <w:gridCol w:w="1063"/>
        <w:gridCol w:w="1063"/>
        <w:gridCol w:w="1063"/>
        <w:gridCol w:w="1058"/>
      </w:tblGrid>
      <w:tr w:rsidR="00192E50" w:rsidRPr="00D863C5" w:rsidTr="002E6937">
        <w:trPr>
          <w:cantSplit/>
          <w:trHeight w:val="20"/>
          <w:tblHeader/>
        </w:trPr>
        <w:tc>
          <w:tcPr>
            <w:tcW w:w="1776" w:type="dxa"/>
            <w:vMerge w:val="restart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Номинальный</w:t>
            </w:r>
            <w:r>
              <w:t xml:space="preserve"> </w:t>
            </w:r>
            <w:r w:rsidRPr="00D863C5">
              <w:t>диаметр резьбы болта, винта, шпильки</w:t>
            </w:r>
          </w:p>
        </w:tc>
        <w:tc>
          <w:tcPr>
            <w:tcW w:w="1776" w:type="dxa"/>
            <w:vMerge w:val="restart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Внутренний</w:t>
            </w:r>
            <w:r>
              <w:t xml:space="preserve"> </w:t>
            </w:r>
            <w:r w:rsidRPr="00D863C5">
              <w:t>диаметр шайбы</w:t>
            </w:r>
          </w:p>
        </w:tc>
        <w:tc>
          <w:tcPr>
            <w:tcW w:w="6373" w:type="dxa"/>
            <w:gridSpan w:val="6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Толщина шайбы</w:t>
            </w:r>
          </w:p>
        </w:tc>
      </w:tr>
      <w:tr w:rsidR="00192E50" w:rsidRPr="00D863C5" w:rsidTr="002E6937">
        <w:trPr>
          <w:cantSplit/>
          <w:trHeight w:val="20"/>
          <w:tblHeader/>
        </w:trPr>
        <w:tc>
          <w:tcPr>
            <w:tcW w:w="1776" w:type="dxa"/>
            <w:vMerge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</w:p>
        </w:tc>
        <w:tc>
          <w:tcPr>
            <w:tcW w:w="1776" w:type="dxa"/>
            <w:vMerge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</w:p>
        </w:tc>
        <w:tc>
          <w:tcPr>
            <w:tcW w:w="2126" w:type="dxa"/>
            <w:gridSpan w:val="2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легкой</w:t>
            </w:r>
          </w:p>
        </w:tc>
        <w:tc>
          <w:tcPr>
            <w:tcW w:w="2126" w:type="dxa"/>
            <w:gridSpan w:val="2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нормальной</w:t>
            </w:r>
          </w:p>
        </w:tc>
        <w:tc>
          <w:tcPr>
            <w:tcW w:w="2121" w:type="dxa"/>
            <w:gridSpan w:val="2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тяжелой</w:t>
            </w:r>
          </w:p>
        </w:tc>
      </w:tr>
      <w:tr w:rsidR="00192E50" w:rsidRPr="00D863C5" w:rsidTr="00192E50">
        <w:trPr>
          <w:cantSplit/>
          <w:trHeight w:val="20"/>
          <w:tblHeader/>
        </w:trPr>
        <w:tc>
          <w:tcPr>
            <w:tcW w:w="1776" w:type="dxa"/>
            <w:vMerge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</w:p>
        </w:tc>
        <w:tc>
          <w:tcPr>
            <w:tcW w:w="1776" w:type="dxa"/>
            <w:vMerge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</w:p>
        </w:tc>
        <w:tc>
          <w:tcPr>
            <w:tcW w:w="1063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a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b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a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b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a</w:t>
            </w:r>
          </w:p>
        </w:tc>
        <w:tc>
          <w:tcPr>
            <w:tcW w:w="1058" w:type="dxa"/>
            <w:tcBorders>
              <w:bottom w:val="single" w:sz="4" w:space="0" w:color="auto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D863C5" w:rsidRDefault="00192E50" w:rsidP="002E6937">
            <w:pPr>
              <w:pStyle w:val="34ffe"/>
            </w:pPr>
            <w:r w:rsidRPr="00D863C5">
              <w:t>b</w:t>
            </w:r>
          </w:p>
        </w:tc>
      </w:tr>
      <w:tr w:rsidR="00192E50" w:rsidRPr="00D863C5" w:rsidTr="00192E50">
        <w:trPr>
          <w:cantSplit/>
          <w:trHeight w:val="20"/>
        </w:trPr>
        <w:tc>
          <w:tcPr>
            <w:tcW w:w="1776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2,0</w:t>
            </w:r>
          </w:p>
        </w:tc>
        <w:tc>
          <w:tcPr>
            <w:tcW w:w="1776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2,1</w:t>
            </w:r>
          </w:p>
        </w:tc>
        <w:tc>
          <w:tcPr>
            <w:tcW w:w="1063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0,5</w:t>
            </w:r>
          </w:p>
        </w:tc>
        <w:tc>
          <w:tcPr>
            <w:tcW w:w="1063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0,8</w:t>
            </w:r>
          </w:p>
        </w:tc>
        <w:tc>
          <w:tcPr>
            <w:tcW w:w="1063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0,5</w:t>
            </w:r>
          </w:p>
        </w:tc>
        <w:tc>
          <w:tcPr>
            <w:tcW w:w="1063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0,5</w:t>
            </w:r>
          </w:p>
        </w:tc>
        <w:tc>
          <w:tcPr>
            <w:tcW w:w="1063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360251" w:rsidRDefault="00192E50" w:rsidP="002E6937">
            <w:pPr>
              <w:pStyle w:val="34ffa"/>
              <w:rPr>
                <w:lang w:val="ru-RU"/>
              </w:rPr>
            </w:pPr>
            <w:r>
              <w:t>—</w:t>
            </w:r>
          </w:p>
        </w:tc>
        <w:tc>
          <w:tcPr>
            <w:tcW w:w="1058" w:type="dxa"/>
            <w:tcBorders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360251" w:rsidRDefault="00192E50" w:rsidP="002E6937">
            <w:pPr>
              <w:pStyle w:val="34ffa"/>
              <w:rPr>
                <w:lang w:val="ru-RU"/>
              </w:rPr>
            </w:pPr>
            <w:r>
              <w:t>—</w:t>
            </w:r>
          </w:p>
        </w:tc>
      </w:tr>
      <w:tr w:rsidR="00192E50" w:rsidRPr="00D863C5" w:rsidTr="00192E50">
        <w:trPr>
          <w:cantSplit/>
          <w:trHeight w:val="20"/>
        </w:trPr>
        <w:tc>
          <w:tcPr>
            <w:tcW w:w="1776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2,5</w:t>
            </w:r>
          </w:p>
        </w:tc>
        <w:tc>
          <w:tcPr>
            <w:tcW w:w="1776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2,6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0,6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0,8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0,6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0,6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360251" w:rsidRDefault="00192E50" w:rsidP="002E6937">
            <w:pPr>
              <w:pStyle w:val="34ffa"/>
              <w:rPr>
                <w:lang w:val="ru-RU"/>
              </w:rPr>
            </w:pPr>
            <w:r>
              <w:t>—</w:t>
            </w:r>
          </w:p>
        </w:tc>
        <w:tc>
          <w:tcPr>
            <w:tcW w:w="1058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360251" w:rsidRDefault="00192E50" w:rsidP="002E6937">
            <w:pPr>
              <w:pStyle w:val="34ffa"/>
              <w:rPr>
                <w:lang w:val="ru-RU"/>
              </w:rPr>
            </w:pPr>
            <w:r>
              <w:t>—</w:t>
            </w:r>
          </w:p>
        </w:tc>
      </w:tr>
      <w:tr w:rsidR="00192E50" w:rsidRPr="00D863C5" w:rsidTr="00192E50">
        <w:trPr>
          <w:cantSplit/>
          <w:trHeight w:val="20"/>
        </w:trPr>
        <w:tc>
          <w:tcPr>
            <w:tcW w:w="1776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3,0</w:t>
            </w:r>
          </w:p>
        </w:tc>
        <w:tc>
          <w:tcPr>
            <w:tcW w:w="1776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3,1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0,8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1,0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0,8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0,8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1,0</w:t>
            </w:r>
          </w:p>
        </w:tc>
        <w:tc>
          <w:tcPr>
            <w:tcW w:w="1058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1,2</w:t>
            </w:r>
          </w:p>
        </w:tc>
      </w:tr>
      <w:tr w:rsidR="00192E50" w:rsidRPr="00D863C5" w:rsidTr="00192E50">
        <w:trPr>
          <w:cantSplit/>
          <w:trHeight w:val="20"/>
        </w:trPr>
        <w:tc>
          <w:tcPr>
            <w:tcW w:w="1776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4,0</w:t>
            </w:r>
          </w:p>
        </w:tc>
        <w:tc>
          <w:tcPr>
            <w:tcW w:w="1776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4,1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1,0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1,2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1,0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1,2</w:t>
            </w:r>
          </w:p>
        </w:tc>
        <w:tc>
          <w:tcPr>
            <w:tcW w:w="1063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1,2</w:t>
            </w:r>
          </w:p>
        </w:tc>
        <w:tc>
          <w:tcPr>
            <w:tcW w:w="1058" w:type="dxa"/>
            <w:tcBorders>
              <w:top w:val="nil"/>
              <w:bottom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1,6</w:t>
            </w:r>
          </w:p>
        </w:tc>
      </w:tr>
      <w:tr w:rsidR="00192E50" w:rsidRPr="00D863C5" w:rsidTr="00192E50">
        <w:trPr>
          <w:cantSplit/>
          <w:trHeight w:val="20"/>
        </w:trPr>
        <w:tc>
          <w:tcPr>
            <w:tcW w:w="1776" w:type="dxa"/>
            <w:tcBorders>
              <w:top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42,0</w:t>
            </w:r>
          </w:p>
        </w:tc>
        <w:tc>
          <w:tcPr>
            <w:tcW w:w="1776" w:type="dxa"/>
            <w:tcBorders>
              <w:top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42,5</w:t>
            </w:r>
          </w:p>
        </w:tc>
        <w:tc>
          <w:tcPr>
            <w:tcW w:w="1063" w:type="dxa"/>
            <w:tcBorders>
              <w:top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360251" w:rsidRDefault="00192E50" w:rsidP="002E6937">
            <w:pPr>
              <w:pStyle w:val="34ffa"/>
              <w:rPr>
                <w:lang w:val="ru-RU"/>
              </w:rPr>
            </w:pPr>
            <w:r>
              <w:t>—</w:t>
            </w:r>
          </w:p>
        </w:tc>
        <w:tc>
          <w:tcPr>
            <w:tcW w:w="1063" w:type="dxa"/>
            <w:tcBorders>
              <w:top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360251" w:rsidRDefault="00192E50" w:rsidP="002E6937">
            <w:pPr>
              <w:pStyle w:val="34ffa"/>
              <w:rPr>
                <w:lang w:val="ru-RU"/>
              </w:rPr>
            </w:pPr>
            <w:r>
              <w:t>—</w:t>
            </w:r>
          </w:p>
        </w:tc>
        <w:tc>
          <w:tcPr>
            <w:tcW w:w="1063" w:type="dxa"/>
            <w:tcBorders>
              <w:top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9,0</w:t>
            </w:r>
          </w:p>
        </w:tc>
        <w:tc>
          <w:tcPr>
            <w:tcW w:w="1063" w:type="dxa"/>
            <w:tcBorders>
              <w:top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706F64" w:rsidRDefault="00192E50" w:rsidP="002E6937">
            <w:pPr>
              <w:pStyle w:val="34ffa"/>
            </w:pPr>
            <w:r w:rsidRPr="00706F64">
              <w:t>9,0</w:t>
            </w:r>
          </w:p>
        </w:tc>
        <w:tc>
          <w:tcPr>
            <w:tcW w:w="1063" w:type="dxa"/>
            <w:tcBorders>
              <w:top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360251" w:rsidRDefault="00192E50" w:rsidP="002E6937">
            <w:pPr>
              <w:pStyle w:val="34ffa"/>
              <w:rPr>
                <w:lang w:val="ru-RU"/>
              </w:rPr>
            </w:pPr>
            <w:r>
              <w:t>—</w:t>
            </w:r>
          </w:p>
        </w:tc>
        <w:tc>
          <w:tcPr>
            <w:tcW w:w="1058" w:type="dxa"/>
            <w:tcBorders>
              <w:top w:val="nil"/>
            </w:tcBorders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192E50" w:rsidRPr="00360251" w:rsidRDefault="00192E50" w:rsidP="002E6937">
            <w:pPr>
              <w:pStyle w:val="34ffa"/>
              <w:rPr>
                <w:lang w:val="ru-RU"/>
              </w:rPr>
            </w:pPr>
            <w:r>
              <w:t>—</w:t>
            </w:r>
          </w:p>
        </w:tc>
      </w:tr>
    </w:tbl>
    <w:p w:rsidR="004B6935" w:rsidRDefault="004B6935" w:rsidP="00F73F00">
      <w:pPr>
        <w:pStyle w:val="3"/>
      </w:pPr>
      <w:bookmarkStart w:id="130" w:name="_Ref399314083"/>
      <w:bookmarkStart w:id="131" w:name="_Toc134830115"/>
      <w:r>
        <w:lastRenderedPageBreak/>
        <w:t>Выравнивание таблицы на странице</w:t>
      </w:r>
      <w:bookmarkEnd w:id="130"/>
      <w:bookmarkEnd w:id="131"/>
    </w:p>
    <w:p w:rsidR="00F93E2A" w:rsidRPr="00F93E2A" w:rsidRDefault="00F93E2A" w:rsidP="00F93E2A">
      <w:pPr>
        <w:pStyle w:val="34ff8"/>
      </w:pPr>
      <w:r>
        <w:t>Таблиц</w:t>
      </w:r>
      <w:r w:rsidR="008A4D56">
        <w:t>ы</w:t>
      </w:r>
      <w:r>
        <w:t xml:space="preserve"> выравнива</w:t>
      </w:r>
      <w:r w:rsidR="0055598E">
        <w:t>ют</w:t>
      </w:r>
      <w:r>
        <w:t xml:space="preserve"> </w:t>
      </w:r>
      <w:r w:rsidR="008A4D56">
        <w:t xml:space="preserve">на странице </w:t>
      </w:r>
      <w:r>
        <w:t>согласно следующим правилам:</w:t>
      </w:r>
    </w:p>
    <w:p w:rsidR="000204B3" w:rsidRDefault="000204B3" w:rsidP="00FE3805">
      <w:pPr>
        <w:pStyle w:val="341"/>
        <w:numPr>
          <w:ilvl w:val="0"/>
          <w:numId w:val="40"/>
        </w:numPr>
      </w:pPr>
      <w:r>
        <w:t>Все таблицы в документе рекомендуется выравнивать по левому краю документа.</w:t>
      </w:r>
    </w:p>
    <w:p w:rsidR="004B6935" w:rsidRDefault="004B6935" w:rsidP="00F93E2A">
      <w:pPr>
        <w:pStyle w:val="341"/>
      </w:pPr>
      <w:r>
        <w:t xml:space="preserve">Левые и правые </w:t>
      </w:r>
      <w:r w:rsidR="000204B3">
        <w:t>границы</w:t>
      </w:r>
      <w:r>
        <w:t xml:space="preserve"> таблицы рекомендуется выравнивать по границам текста, как показано на рисунке </w:t>
      </w:r>
      <w:r>
        <w:fldChar w:fldCharType="begin"/>
      </w:r>
      <w:r>
        <w:instrText xml:space="preserve"> REF _Ref398178187 \h </w:instrText>
      </w:r>
      <w:r w:rsidR="00F93E2A">
        <w:instrText xml:space="preserve"> \* MERGEFORMAT </w:instrText>
      </w:r>
      <w:r>
        <w:fldChar w:fldCharType="separate"/>
      </w:r>
      <w:r w:rsidR="00B61B63">
        <w:rPr>
          <w:noProof/>
        </w:rPr>
        <w:t>7</w:t>
      </w:r>
      <w:r>
        <w:fldChar w:fldCharType="end"/>
      </w:r>
      <w:r>
        <w:t>.</w:t>
      </w:r>
    </w:p>
    <w:p w:rsidR="004B6935" w:rsidRDefault="004B6935" w:rsidP="004B6935">
      <w:pPr>
        <w:pStyle w:val="34ff"/>
      </w:pPr>
      <w:r>
        <w:rPr>
          <w:noProof/>
          <w:lang w:eastAsia="ru-RU"/>
        </w:rPr>
        <w:drawing>
          <wp:inline distT="0" distB="0" distL="0" distR="0" wp14:anchorId="0E76F9F2" wp14:editId="055F6E1E">
            <wp:extent cx="6264000" cy="3477600"/>
            <wp:effectExtent l="19050" t="19050" r="22860" b="27940"/>
            <wp:docPr id="1" name="Рисунок 1" descr="fns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ns_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000" cy="34776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879BCF"/>
                      </a:solidFill>
                    </a:ln>
                  </pic:spPr>
                </pic:pic>
              </a:graphicData>
            </a:graphic>
          </wp:inline>
        </w:drawing>
      </w:r>
    </w:p>
    <w:p w:rsidR="004B6935" w:rsidRDefault="004B6935" w:rsidP="004B6935">
      <w:pPr>
        <w:pStyle w:val="34ff0"/>
      </w:pPr>
      <w:r>
        <w:t>Рисунок </w:t>
      </w:r>
      <w:bookmarkStart w:id="132" w:name="_Ref398178187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7</w:t>
      </w:r>
      <w:r w:rsidR="00134D11">
        <w:fldChar w:fldCharType="end"/>
      </w:r>
      <w:bookmarkEnd w:id="132"/>
      <w:r>
        <w:t xml:space="preserve"> — Боковые границ</w:t>
      </w:r>
      <w:r w:rsidR="00DE55E4">
        <w:t>ы</w:t>
      </w:r>
      <w:r>
        <w:t xml:space="preserve"> таблицы,</w:t>
      </w:r>
      <w:r w:rsidRPr="005C7B5E">
        <w:t xml:space="preserve"> </w:t>
      </w:r>
      <w:r>
        <w:t>выровненные по границам текста</w:t>
      </w:r>
    </w:p>
    <w:p w:rsidR="00F93E2A" w:rsidRDefault="00F93E2A" w:rsidP="00F93E2A">
      <w:pPr>
        <w:pStyle w:val="341"/>
      </w:pPr>
      <w:r>
        <w:t>Выход боковых границ таблиц, ограниченных линиями, за границы текста документа</w:t>
      </w:r>
      <w:r w:rsidRPr="00874C3C">
        <w:t xml:space="preserve"> </w:t>
      </w:r>
      <w:r>
        <w:t>не допускается.</w:t>
      </w:r>
    </w:p>
    <w:p w:rsidR="00F93E2A" w:rsidRDefault="00F93E2A" w:rsidP="00F93E2A">
      <w:pPr>
        <w:pStyle w:val="341"/>
      </w:pPr>
      <w:r>
        <w:t>Выход боковых границ таблиц, не ограниченных линиями (вертикальные линии таблицы скрыты), за границы текста документа</w:t>
      </w:r>
      <w:r w:rsidRPr="000204B3">
        <w:t xml:space="preserve"> </w:t>
      </w:r>
      <w:r w:rsidR="00527619">
        <w:t>допустим</w:t>
      </w:r>
      <w:r>
        <w:t>. В этом случае текст первого столбца следует выровнять по левой границе документа, а текст последнего столбца не должен выходить за пределы правой границы документа.</w:t>
      </w:r>
    </w:p>
    <w:p w:rsidR="004B6935" w:rsidRDefault="004B6935" w:rsidP="004B6935">
      <w:pPr>
        <w:pStyle w:val="34ffff6"/>
      </w:pPr>
      <w:r>
        <w:t>Для того чтобы выровнять боковые границы таблиц</w:t>
      </w:r>
      <w:r w:rsidR="00762A6A">
        <w:t>ы</w:t>
      </w:r>
      <w:r w:rsidRPr="005C7B5E">
        <w:t xml:space="preserve"> </w:t>
      </w:r>
      <w:r>
        <w:t>по границам текста:</w:t>
      </w:r>
    </w:p>
    <w:p w:rsidR="00D80868" w:rsidRDefault="00D80868" w:rsidP="00FE3805">
      <w:pPr>
        <w:pStyle w:val="340"/>
        <w:numPr>
          <w:ilvl w:val="0"/>
          <w:numId w:val="41"/>
        </w:numPr>
      </w:pPr>
      <w:r w:rsidRPr="00D80868">
        <w:t xml:space="preserve">Откройте окно </w:t>
      </w:r>
      <w:r w:rsidRPr="00175C84">
        <w:rPr>
          <w:rStyle w:val="34fe"/>
        </w:rPr>
        <w:t>Параметры</w:t>
      </w:r>
      <w:r w:rsidRPr="00815132">
        <w:rPr>
          <w:rStyle w:val="34fe"/>
        </w:rPr>
        <w:t xml:space="preserve"> </w:t>
      </w:r>
      <w:r w:rsidR="00ED5A3B" w:rsidRPr="007B5A65">
        <w:rPr>
          <w:rStyle w:val="34fe"/>
          <w:lang w:val="en-US"/>
        </w:rPr>
        <w:t>Word</w:t>
      </w:r>
      <w:r>
        <w:t>:</w:t>
      </w:r>
    </w:p>
    <w:p w:rsidR="008A15D4" w:rsidRPr="008A15D4" w:rsidRDefault="008A15D4" w:rsidP="00D80868">
      <w:pPr>
        <w:pStyle w:val="3423"/>
      </w:pPr>
      <w:r w:rsidRPr="006C4BD5">
        <w:t xml:space="preserve">В </w:t>
      </w:r>
      <w:r w:rsidRPr="006C4BD5">
        <w:rPr>
          <w:lang w:val="en-US"/>
        </w:rPr>
        <w:t>Microsoft</w:t>
      </w:r>
      <w:r w:rsidRPr="004E0147">
        <w:t xml:space="preserve"> </w:t>
      </w:r>
      <w:r w:rsidRPr="006C4BD5">
        <w:rPr>
          <w:lang w:val="en-US"/>
        </w:rPr>
        <w:t>Word</w:t>
      </w:r>
      <w:r w:rsidRPr="004E0147">
        <w:t xml:space="preserve"> 2007 </w:t>
      </w:r>
      <w:r w:rsidRPr="006C4BD5">
        <w:t xml:space="preserve">нажмите на </w:t>
      </w:r>
      <w:r w:rsidRPr="00864C67">
        <w:t xml:space="preserve">кнопку </w:t>
      </w:r>
      <w:proofErr w:type="spellStart"/>
      <w:r w:rsidRPr="006C4BD5">
        <w:rPr>
          <w:rStyle w:val="34fe"/>
        </w:rPr>
        <w:t>Office</w:t>
      </w:r>
      <w:proofErr w:type="spellEnd"/>
      <w:r w:rsidRPr="00864C67">
        <w:t xml:space="preserve"> </w:t>
      </w:r>
      <w:r>
        <w:rPr>
          <w:noProof/>
          <w:lang w:eastAsia="ru-RU"/>
        </w:rPr>
        <w:drawing>
          <wp:inline distT="0" distB="0" distL="0" distR="0" wp14:anchorId="39102707" wp14:editId="3BB5FEE0">
            <wp:extent cx="247650" cy="2476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2ae713-addb-400d-bc0f-b7a62f2d61af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4C67">
        <w:t xml:space="preserve">, </w:t>
      </w:r>
      <w:r w:rsidR="00F50353">
        <w:t xml:space="preserve">затем </w:t>
      </w:r>
      <w:r w:rsidRPr="006C4BD5">
        <w:t xml:space="preserve">нажмите на </w:t>
      </w:r>
      <w:r w:rsidRPr="00864C67">
        <w:t xml:space="preserve">кнопку </w:t>
      </w:r>
      <w:r w:rsidRPr="00175C84">
        <w:rPr>
          <w:rStyle w:val="34fe"/>
        </w:rPr>
        <w:t>Параметры</w:t>
      </w:r>
      <w:r>
        <w:rPr>
          <w:rStyle w:val="34fe"/>
        </w:rPr>
        <w:t xml:space="preserve"> </w:t>
      </w:r>
      <w:r>
        <w:rPr>
          <w:rStyle w:val="34fe"/>
          <w:lang w:val="en-US"/>
        </w:rPr>
        <w:t>Word</w:t>
      </w:r>
      <w:r>
        <w:t>.</w:t>
      </w:r>
    </w:p>
    <w:p w:rsidR="00D80868" w:rsidRPr="006C4BD5" w:rsidRDefault="0018687F" w:rsidP="00D80868">
      <w:pPr>
        <w:pStyle w:val="3423"/>
      </w:pPr>
      <w:r w:rsidRPr="008A15D4">
        <w:t xml:space="preserve">На ленте </w:t>
      </w:r>
      <w:r>
        <w:t xml:space="preserve">в </w:t>
      </w:r>
      <w:r w:rsidR="00D80868" w:rsidRPr="008A15D4">
        <w:rPr>
          <w:lang w:val="en-US"/>
        </w:rPr>
        <w:t>Microsoft</w:t>
      </w:r>
      <w:r w:rsidR="00D80868" w:rsidRPr="004E0147">
        <w:t xml:space="preserve"> </w:t>
      </w:r>
      <w:r w:rsidR="00D80868" w:rsidRPr="008A15D4">
        <w:rPr>
          <w:lang w:val="en-US"/>
        </w:rPr>
        <w:t>Word</w:t>
      </w:r>
      <w:r w:rsidR="00D80868" w:rsidRPr="004E0147">
        <w:t xml:space="preserve"> 20</w:t>
      </w:r>
      <w:r w:rsidR="00D80868">
        <w:t xml:space="preserve">10 </w:t>
      </w:r>
      <w:r w:rsidR="00134C54">
        <w:t xml:space="preserve">и выше </w:t>
      </w:r>
      <w:r w:rsidR="00D80868">
        <w:t xml:space="preserve">перейдите на вкладку </w:t>
      </w:r>
      <w:r w:rsidR="00D80868" w:rsidRPr="006C4BD5">
        <w:rPr>
          <w:rStyle w:val="34fe"/>
        </w:rPr>
        <w:t>Файл</w:t>
      </w:r>
      <w:r w:rsidR="004354D0" w:rsidRPr="008A15D4">
        <w:t xml:space="preserve"> </w:t>
      </w:r>
      <w:r w:rsidR="00F50353">
        <w:t xml:space="preserve">и </w:t>
      </w:r>
      <w:r w:rsidR="00D80868">
        <w:t xml:space="preserve">выберите пункт </w:t>
      </w:r>
      <w:r w:rsidR="00D80868" w:rsidRPr="00175C84">
        <w:rPr>
          <w:rStyle w:val="34fe"/>
        </w:rPr>
        <w:t>Параметры</w:t>
      </w:r>
      <w:r w:rsidR="00F50353">
        <w:t>.</w:t>
      </w:r>
    </w:p>
    <w:p w:rsidR="00F50353" w:rsidRPr="00F50353" w:rsidRDefault="00F50353" w:rsidP="00AE359E">
      <w:pPr>
        <w:pStyle w:val="340"/>
      </w:pPr>
      <w:r w:rsidRPr="008A15D4">
        <w:t>Перейдите на</w:t>
      </w:r>
      <w:r>
        <w:t xml:space="preserve"> </w:t>
      </w:r>
      <w:r w:rsidRPr="008A15D4">
        <w:t>вкладку</w:t>
      </w:r>
      <w:r>
        <w:t xml:space="preserve"> </w:t>
      </w:r>
      <w:r w:rsidRPr="00175C84">
        <w:rPr>
          <w:rStyle w:val="34fe"/>
        </w:rPr>
        <w:t>Дополнительно</w:t>
      </w:r>
      <w:r>
        <w:t>.</w:t>
      </w:r>
    </w:p>
    <w:p w:rsidR="0036534A" w:rsidRDefault="007C73F5" w:rsidP="00AE359E">
      <w:pPr>
        <w:pStyle w:val="340"/>
      </w:pPr>
      <w:r>
        <w:lastRenderedPageBreak/>
        <w:t xml:space="preserve">Прокрутите </w:t>
      </w:r>
      <w:r w:rsidR="004B6935">
        <w:t xml:space="preserve">содержимое </w:t>
      </w:r>
      <w:r w:rsidR="00CC5C77">
        <w:t>вкладк</w:t>
      </w:r>
      <w:r w:rsidR="004B6935">
        <w:t>и до области</w:t>
      </w:r>
      <w:proofErr w:type="gramStart"/>
      <w:r w:rsidR="004B6935">
        <w:t xml:space="preserve"> </w:t>
      </w:r>
      <w:r w:rsidR="004B6935" w:rsidRPr="00175C84">
        <w:rPr>
          <w:rStyle w:val="34fe"/>
        </w:rPr>
        <w:t>П</w:t>
      </w:r>
      <w:proofErr w:type="gramEnd"/>
      <w:r w:rsidR="004B6935" w:rsidRPr="00175C84">
        <w:rPr>
          <w:rStyle w:val="34fe"/>
        </w:rPr>
        <w:t>оказывать содержимое документа</w:t>
      </w:r>
      <w:r w:rsidR="0036534A">
        <w:t>.</w:t>
      </w:r>
    </w:p>
    <w:p w:rsidR="004B6935" w:rsidRDefault="0036534A" w:rsidP="00AE359E">
      <w:pPr>
        <w:pStyle w:val="340"/>
      </w:pPr>
      <w:r>
        <w:t xml:space="preserve">В </w:t>
      </w:r>
      <w:r w:rsidR="004B6935">
        <w:t>поле</w:t>
      </w:r>
      <w:proofErr w:type="gramStart"/>
      <w:r w:rsidR="004B6935">
        <w:t xml:space="preserve"> </w:t>
      </w:r>
      <w:r w:rsidR="004B6935" w:rsidRPr="00175C84">
        <w:rPr>
          <w:rStyle w:val="34fe"/>
        </w:rPr>
        <w:t>П</w:t>
      </w:r>
      <w:proofErr w:type="gramEnd"/>
      <w:r w:rsidR="004B6935" w:rsidRPr="00175C84">
        <w:rPr>
          <w:rStyle w:val="34fe"/>
        </w:rPr>
        <w:t>оказывать границы текста</w:t>
      </w:r>
      <w:r w:rsidR="004B6935" w:rsidRPr="00175C84">
        <w:t xml:space="preserve"> </w:t>
      </w:r>
      <w:r w:rsidR="004B6935">
        <w:t>установите флажок</w:t>
      </w:r>
      <w:r w:rsidR="004B6935" w:rsidRPr="00175C84">
        <w:t xml:space="preserve"> (</w:t>
      </w:r>
      <w:r w:rsidR="004B6935">
        <w:t>рисунок </w:t>
      </w:r>
      <w:r w:rsidR="004B6935">
        <w:fldChar w:fldCharType="begin"/>
      </w:r>
      <w:r w:rsidR="004B6935">
        <w:instrText xml:space="preserve"> REF _Ref398178835 \h </w:instrText>
      </w:r>
      <w:r w:rsidR="004B6935">
        <w:fldChar w:fldCharType="separate"/>
      </w:r>
      <w:r w:rsidR="00B61B63">
        <w:rPr>
          <w:noProof/>
        </w:rPr>
        <w:t>8</w:t>
      </w:r>
      <w:r w:rsidR="004B6935">
        <w:fldChar w:fldCharType="end"/>
      </w:r>
      <w:r w:rsidR="004B6935">
        <w:t>).</w:t>
      </w:r>
    </w:p>
    <w:p w:rsidR="004B6935" w:rsidRDefault="004B6935" w:rsidP="004B6935">
      <w:pPr>
        <w:pStyle w:val="34ff"/>
      </w:pPr>
      <w:r>
        <w:rPr>
          <w:noProof/>
          <w:lang w:eastAsia="ru-RU"/>
        </w:rPr>
        <w:drawing>
          <wp:inline distT="0" distB="0" distL="0" distR="0" wp14:anchorId="4FFFAE37" wp14:editId="1ECB61D4">
            <wp:extent cx="6300000" cy="3839380"/>
            <wp:effectExtent l="0" t="0" r="5715" b="8890"/>
            <wp:docPr id="3" name="Рисунок 3" descr="fns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ns_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83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935" w:rsidRDefault="004B6935" w:rsidP="004B6935">
      <w:pPr>
        <w:pStyle w:val="34ff0"/>
      </w:pPr>
      <w:r>
        <w:t>Рисунок </w:t>
      </w:r>
      <w:bookmarkStart w:id="133" w:name="_Ref398178835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8</w:t>
      </w:r>
      <w:r w:rsidR="00134D11">
        <w:fldChar w:fldCharType="end"/>
      </w:r>
      <w:bookmarkEnd w:id="133"/>
      <w:r>
        <w:t xml:space="preserve"> — Окно </w:t>
      </w:r>
      <w:r w:rsidRPr="00D7118F">
        <w:rPr>
          <w:rStyle w:val="34fe"/>
        </w:rPr>
        <w:t>Параметры</w:t>
      </w:r>
      <w:r>
        <w:t>. Установка отображения границ текста</w:t>
      </w:r>
    </w:p>
    <w:p w:rsidR="004B6935" w:rsidRPr="00175C84" w:rsidRDefault="004B6935" w:rsidP="00893EC8">
      <w:pPr>
        <w:pStyle w:val="340"/>
      </w:pPr>
      <w:r>
        <w:t xml:space="preserve">Нажмите на кнопку </w:t>
      </w:r>
      <w:r w:rsidRPr="00175C84">
        <w:rPr>
          <w:rStyle w:val="34fe"/>
        </w:rPr>
        <w:t>ОК</w:t>
      </w:r>
      <w:r>
        <w:t>.</w:t>
      </w:r>
      <w:r w:rsidR="002E2425">
        <w:t xml:space="preserve"> </w:t>
      </w:r>
      <w:r>
        <w:t>В документе отобразятся границы текста.</w:t>
      </w:r>
    </w:p>
    <w:p w:rsidR="00C52DB6" w:rsidRDefault="004B6935" w:rsidP="00AE359E">
      <w:pPr>
        <w:pStyle w:val="340"/>
      </w:pPr>
      <w:r>
        <w:t>Убедитесь, что для таблицы установлено выравнивание по левому краю. Если выравнивание другое</w:t>
      </w:r>
      <w:r w:rsidR="00C52DB6">
        <w:t>:</w:t>
      </w:r>
    </w:p>
    <w:p w:rsidR="00C52DB6" w:rsidRDefault="00C52DB6" w:rsidP="00C52DB6">
      <w:pPr>
        <w:pStyle w:val="344"/>
      </w:pPr>
      <w:r>
        <w:t xml:space="preserve">Выделите </w:t>
      </w:r>
      <w:r w:rsidR="004B6935">
        <w:t xml:space="preserve">всю таблицу </w:t>
      </w:r>
      <w:r w:rsidR="002F7E24">
        <w:t>(например, щелчком левой клавиши мыши на крестике в ее левом верхнем</w:t>
      </w:r>
      <w:r w:rsidR="002F7E24" w:rsidRPr="000A6FFE">
        <w:t xml:space="preserve"> </w:t>
      </w:r>
      <w:r w:rsidR="002F7E24">
        <w:t>углу)</w:t>
      </w:r>
      <w:r>
        <w:t>.</w:t>
      </w:r>
    </w:p>
    <w:p w:rsidR="004B6935" w:rsidRPr="00D85555" w:rsidRDefault="00C52DB6" w:rsidP="00C52DB6">
      <w:pPr>
        <w:pStyle w:val="344"/>
      </w:pPr>
      <w:r>
        <w:t xml:space="preserve">На </w:t>
      </w:r>
      <w:proofErr w:type="gramStart"/>
      <w:r w:rsidR="000A16B7">
        <w:t>ленте</w:t>
      </w:r>
      <w:proofErr w:type="gramEnd"/>
      <w:r w:rsidR="004B6935">
        <w:t xml:space="preserve"> на </w:t>
      </w:r>
      <w:r w:rsidR="00CC5C77">
        <w:t>вкладк</w:t>
      </w:r>
      <w:r w:rsidR="004B6935">
        <w:t xml:space="preserve">е </w:t>
      </w:r>
      <w:r w:rsidR="004B6935" w:rsidRPr="00D85555">
        <w:rPr>
          <w:rStyle w:val="34fe"/>
        </w:rPr>
        <w:t>Главная</w:t>
      </w:r>
      <w:r w:rsidR="004B6935">
        <w:t xml:space="preserve"> нажмите на кнопку </w:t>
      </w:r>
      <w:r w:rsidR="004B6935">
        <w:rPr>
          <w:noProof/>
          <w:lang w:eastAsia="ru-RU"/>
        </w:rPr>
        <w:drawing>
          <wp:inline distT="0" distB="0" distL="0" distR="0" wp14:anchorId="7B74C06D" wp14:editId="49072190">
            <wp:extent cx="219048" cy="209524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lignment_left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48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935">
        <w:t>.</w:t>
      </w:r>
    </w:p>
    <w:p w:rsidR="004B6935" w:rsidRDefault="000A6FFE" w:rsidP="00893EC8">
      <w:pPr>
        <w:pStyle w:val="340"/>
      </w:pPr>
      <w:r w:rsidRPr="002F7E24">
        <w:t>Выделите таблицу</w:t>
      </w:r>
      <w:r w:rsidR="002F7E24" w:rsidRPr="002F7E24">
        <w:t xml:space="preserve">, </w:t>
      </w:r>
      <w:r w:rsidR="002F7E24">
        <w:t xml:space="preserve">щелчком </w:t>
      </w:r>
      <w:r w:rsidR="004B6935">
        <w:t xml:space="preserve">правой </w:t>
      </w:r>
      <w:r w:rsidR="00016D7C" w:rsidRPr="002F7E24">
        <w:t>клавиши</w:t>
      </w:r>
      <w:r w:rsidR="004B6935">
        <w:t xml:space="preserve"> мыши </w:t>
      </w:r>
      <w:r w:rsidRPr="002F7E24">
        <w:t xml:space="preserve">откройте </w:t>
      </w:r>
      <w:r w:rsidR="004B6935">
        <w:t>контекстное меню</w:t>
      </w:r>
      <w:r w:rsidRPr="002F7E24">
        <w:t xml:space="preserve"> и выберите в нем </w:t>
      </w:r>
      <w:r w:rsidR="004B6935">
        <w:t xml:space="preserve">пункт </w:t>
      </w:r>
      <w:r w:rsidR="004B6935" w:rsidRPr="00175C84">
        <w:rPr>
          <w:rStyle w:val="34fe"/>
        </w:rPr>
        <w:t>Свойства таблицы</w:t>
      </w:r>
      <w:r w:rsidR="004B6935">
        <w:t>.</w:t>
      </w:r>
      <w:r w:rsidR="002E2425">
        <w:t xml:space="preserve"> </w:t>
      </w:r>
      <w:r w:rsidR="004B6935">
        <w:t xml:space="preserve">Откроется окно </w:t>
      </w:r>
      <w:r w:rsidR="004B6935" w:rsidRPr="00175C84">
        <w:rPr>
          <w:rStyle w:val="34fe"/>
        </w:rPr>
        <w:t>Свойства таблицы</w:t>
      </w:r>
      <w:r w:rsidR="004B6935">
        <w:t>.</w:t>
      </w:r>
    </w:p>
    <w:p w:rsidR="00C52DB6" w:rsidRDefault="004B6935" w:rsidP="00893EC8">
      <w:pPr>
        <w:pStyle w:val="340"/>
      </w:pPr>
      <w:r>
        <w:t xml:space="preserve">Перейдите на </w:t>
      </w:r>
      <w:r w:rsidR="002F7E24">
        <w:t>в</w:t>
      </w:r>
      <w:r>
        <w:t xml:space="preserve">кладку </w:t>
      </w:r>
      <w:r w:rsidRPr="0077390B">
        <w:rPr>
          <w:rStyle w:val="34fe"/>
        </w:rPr>
        <w:t>Ячейка</w:t>
      </w:r>
      <w:r w:rsidR="00C52DB6">
        <w:t>.</w:t>
      </w:r>
    </w:p>
    <w:p w:rsidR="004B6935" w:rsidRDefault="00C52DB6" w:rsidP="00893EC8">
      <w:pPr>
        <w:pStyle w:val="340"/>
      </w:pPr>
      <w:r>
        <w:t xml:space="preserve">Нажмите </w:t>
      </w:r>
      <w:r w:rsidR="004B6935">
        <w:t xml:space="preserve">на кнопку </w:t>
      </w:r>
      <w:r w:rsidR="004B6935" w:rsidRPr="00A62ABC">
        <w:rPr>
          <w:rStyle w:val="34fe"/>
        </w:rPr>
        <w:t>Параметры</w:t>
      </w:r>
      <w:r w:rsidR="004B6935">
        <w:t>.</w:t>
      </w:r>
      <w:r w:rsidR="002E2425">
        <w:t xml:space="preserve"> </w:t>
      </w:r>
      <w:r w:rsidR="004B6935">
        <w:t xml:space="preserve">Откроется окно </w:t>
      </w:r>
      <w:r w:rsidR="004B6935" w:rsidRPr="00A62ABC">
        <w:rPr>
          <w:rStyle w:val="34fe"/>
        </w:rPr>
        <w:t>Параметры ячейки</w:t>
      </w:r>
      <w:r w:rsidR="004B6935">
        <w:t>.</w:t>
      </w:r>
    </w:p>
    <w:p w:rsidR="004B6935" w:rsidRDefault="004B6935" w:rsidP="00AE359E">
      <w:pPr>
        <w:pStyle w:val="340"/>
      </w:pPr>
      <w:r>
        <w:t>Установите значения левого и правого полей ячеек таблицы равными 0,19 см (рисунок </w:t>
      </w:r>
      <w:r>
        <w:fldChar w:fldCharType="begin"/>
      </w:r>
      <w:r>
        <w:instrText xml:space="preserve"> REF _Ref398227531 \h </w:instrText>
      </w:r>
      <w:r>
        <w:fldChar w:fldCharType="separate"/>
      </w:r>
      <w:r w:rsidR="00B61B63">
        <w:rPr>
          <w:noProof/>
        </w:rPr>
        <w:t>9</w:t>
      </w:r>
      <w:r>
        <w:fldChar w:fldCharType="end"/>
      </w:r>
      <w:r>
        <w:t>).</w:t>
      </w:r>
    </w:p>
    <w:p w:rsidR="004B6935" w:rsidRDefault="00CE1423" w:rsidP="004B6935">
      <w:pPr>
        <w:pStyle w:val="34ff"/>
      </w:pPr>
      <w:r>
        <w:rPr>
          <w:noProof/>
          <w:lang w:eastAsia="ru-RU"/>
        </w:rPr>
        <w:lastRenderedPageBreak/>
        <w:drawing>
          <wp:inline distT="0" distB="0" distL="0" distR="0" wp14:anchorId="319F76D7" wp14:editId="4D9EF4AA">
            <wp:extent cx="2160000" cy="188229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table_parameters_cell_01_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935" w:rsidRDefault="004B6935" w:rsidP="004B6935">
      <w:pPr>
        <w:pStyle w:val="34ff0"/>
      </w:pPr>
      <w:r>
        <w:t>Рисунок </w:t>
      </w:r>
      <w:bookmarkStart w:id="134" w:name="_Ref398227531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9</w:t>
      </w:r>
      <w:r w:rsidR="00134D11">
        <w:fldChar w:fldCharType="end"/>
      </w:r>
      <w:bookmarkEnd w:id="134"/>
      <w:r>
        <w:t xml:space="preserve"> — Окно </w:t>
      </w:r>
      <w:r w:rsidR="00A7736C" w:rsidRPr="00D7118F">
        <w:rPr>
          <w:rStyle w:val="34fe"/>
        </w:rPr>
        <w:t>Параметры ячейки</w:t>
      </w:r>
      <w:r>
        <w:t>.</w:t>
      </w:r>
      <w:r w:rsidR="002F7E24">
        <w:br/>
      </w:r>
      <w:r>
        <w:t>Изменение значений левого и правого полей ячеек</w:t>
      </w:r>
    </w:p>
    <w:p w:rsidR="004B6935" w:rsidRPr="002F7E24" w:rsidRDefault="004B6935" w:rsidP="004C78EF">
      <w:pPr>
        <w:pStyle w:val="34f"/>
      </w:pPr>
      <w:r w:rsidRPr="00A853F0">
        <w:rPr>
          <w:rStyle w:val="34fffff"/>
        </w:rPr>
        <w:t>Примечание</w:t>
      </w:r>
      <w:r>
        <w:t xml:space="preserve"> — В окне </w:t>
      </w:r>
      <w:r w:rsidRPr="00A62ABC">
        <w:rPr>
          <w:rStyle w:val="34fe"/>
        </w:rPr>
        <w:t>Параметры ячейки</w:t>
      </w:r>
      <w:r>
        <w:t xml:space="preserve"> значения правого и левого полей </w:t>
      </w:r>
      <w:r w:rsidR="0098716B">
        <w:t xml:space="preserve">ячеек </w:t>
      </w:r>
      <w:r>
        <w:t xml:space="preserve">по умолчанию равны 0,19 см. Если в ячейках заданы другие значения, </w:t>
      </w:r>
      <w:r w:rsidR="00EE6051">
        <w:t>перед изменением значений полей следует снять</w:t>
      </w:r>
      <w:r w:rsidR="002F7E24">
        <w:t xml:space="preserve"> флажок </w:t>
      </w:r>
      <w:r w:rsidR="002F7E24" w:rsidRPr="007C06C9">
        <w:rPr>
          <w:rStyle w:val="34fe"/>
        </w:rPr>
        <w:t>как во всей таблице</w:t>
      </w:r>
      <w:r w:rsidR="002F7E24">
        <w:t>.</w:t>
      </w:r>
    </w:p>
    <w:p w:rsidR="004B6935" w:rsidRPr="00D85555" w:rsidRDefault="004B6935" w:rsidP="00AE359E">
      <w:pPr>
        <w:pStyle w:val="340"/>
      </w:pPr>
      <w:r>
        <w:t xml:space="preserve">Нажмите на кнопку </w:t>
      </w:r>
      <w:r w:rsidRPr="00175C84">
        <w:rPr>
          <w:rStyle w:val="34fe"/>
        </w:rPr>
        <w:t>ОК</w:t>
      </w:r>
      <w:r>
        <w:t>.</w:t>
      </w:r>
    </w:p>
    <w:p w:rsidR="00C52DB6" w:rsidRDefault="004B6935" w:rsidP="00AE359E">
      <w:pPr>
        <w:pStyle w:val="340"/>
      </w:pPr>
      <w:r>
        <w:t xml:space="preserve">В окне </w:t>
      </w:r>
      <w:r w:rsidRPr="00175C84">
        <w:rPr>
          <w:rStyle w:val="34fe"/>
        </w:rPr>
        <w:t>Свойства таблицы</w:t>
      </w:r>
      <w:r>
        <w:t xml:space="preserve"> перейдите на </w:t>
      </w:r>
      <w:r w:rsidR="00CC5C77">
        <w:t>вкладк</w:t>
      </w:r>
      <w:r>
        <w:t xml:space="preserve">у </w:t>
      </w:r>
      <w:r w:rsidRPr="00175C84">
        <w:rPr>
          <w:rStyle w:val="34fe"/>
        </w:rPr>
        <w:t>Таблица</w:t>
      </w:r>
      <w:r w:rsidR="00C52DB6">
        <w:t>.</w:t>
      </w:r>
    </w:p>
    <w:p w:rsidR="004B6935" w:rsidRPr="00175C84" w:rsidRDefault="00C52DB6" w:rsidP="00AE359E">
      <w:pPr>
        <w:pStyle w:val="340"/>
      </w:pPr>
      <w:r>
        <w:t xml:space="preserve">В поле </w:t>
      </w:r>
      <w:r w:rsidRPr="00C52DB6">
        <w:rPr>
          <w:rStyle w:val="34fe"/>
        </w:rPr>
        <w:t>отступ слева</w:t>
      </w:r>
      <w:r>
        <w:t xml:space="preserve"> установите </w:t>
      </w:r>
      <w:r w:rsidR="004B6935">
        <w:t xml:space="preserve">отступ </w:t>
      </w:r>
      <w:r w:rsidR="00762A6A">
        <w:t xml:space="preserve">равным </w:t>
      </w:r>
      <w:r w:rsidR="004B6935">
        <w:t>0,19 см (рисунок </w:t>
      </w:r>
      <w:r w:rsidR="004B6935">
        <w:fldChar w:fldCharType="begin"/>
      </w:r>
      <w:r w:rsidR="004B6935">
        <w:instrText xml:space="preserve"> REF _Ref398178466 \h </w:instrText>
      </w:r>
      <w:r w:rsidR="004B6935">
        <w:fldChar w:fldCharType="separate"/>
      </w:r>
      <w:r w:rsidR="00B61B63">
        <w:rPr>
          <w:noProof/>
        </w:rPr>
        <w:t>10</w:t>
      </w:r>
      <w:r w:rsidR="004B6935">
        <w:fldChar w:fldCharType="end"/>
      </w:r>
      <w:r w:rsidR="004B6935">
        <w:t>).</w:t>
      </w:r>
    </w:p>
    <w:p w:rsidR="004B6935" w:rsidRDefault="00EB19E6" w:rsidP="004B6935">
      <w:pPr>
        <w:pStyle w:val="34ff"/>
      </w:pPr>
      <w:r>
        <w:rPr>
          <w:noProof/>
          <w:lang w:eastAsia="ru-RU"/>
        </w:rPr>
        <w:drawing>
          <wp:inline distT="0" distB="0" distL="0" distR="0" wp14:anchorId="661D0070" wp14:editId="01A6AAFF">
            <wp:extent cx="3240000" cy="3787014"/>
            <wp:effectExtent l="0" t="0" r="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table_parameters_0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8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935" w:rsidRDefault="004B6935" w:rsidP="004B6935">
      <w:pPr>
        <w:pStyle w:val="34ff0"/>
      </w:pPr>
      <w:r>
        <w:t>Рисунок </w:t>
      </w:r>
      <w:bookmarkStart w:id="135" w:name="_Ref398178466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10</w:t>
      </w:r>
      <w:r w:rsidR="00134D11">
        <w:fldChar w:fldCharType="end"/>
      </w:r>
      <w:bookmarkEnd w:id="135"/>
      <w:r>
        <w:t xml:space="preserve"> — Окно </w:t>
      </w:r>
      <w:r w:rsidRPr="00D7118F">
        <w:rPr>
          <w:rStyle w:val="34fe"/>
        </w:rPr>
        <w:t>Свойства таблицы</w:t>
      </w:r>
      <w:r>
        <w:t>.</w:t>
      </w:r>
      <w:r w:rsidR="00BE026C">
        <w:br/>
      </w:r>
      <w:r>
        <w:t xml:space="preserve">Установка </w:t>
      </w:r>
      <w:r w:rsidR="00822AFA">
        <w:t xml:space="preserve">величины </w:t>
      </w:r>
      <w:r>
        <w:t>отступа</w:t>
      </w:r>
      <w:r w:rsidR="00822AFA">
        <w:t xml:space="preserve"> </w:t>
      </w:r>
      <w:r>
        <w:t>слева</w:t>
      </w:r>
    </w:p>
    <w:p w:rsidR="0098716B" w:rsidRPr="00762A6A" w:rsidRDefault="0098716B" w:rsidP="004C78EF">
      <w:pPr>
        <w:pStyle w:val="34f"/>
      </w:pPr>
      <w:r w:rsidRPr="00A853F0">
        <w:rPr>
          <w:rStyle w:val="34fffff"/>
        </w:rPr>
        <w:lastRenderedPageBreak/>
        <w:t>Примечание</w:t>
      </w:r>
      <w:r>
        <w:t xml:space="preserve"> —</w:t>
      </w:r>
      <w:r w:rsidR="00762A6A">
        <w:t xml:space="preserve"> В </w:t>
      </w:r>
      <w:r w:rsidR="006C0D55">
        <w:t xml:space="preserve">окне </w:t>
      </w:r>
      <w:r w:rsidR="006C0D55" w:rsidRPr="00A62ABC">
        <w:rPr>
          <w:rStyle w:val="34fe"/>
        </w:rPr>
        <w:t>Параметры ячейки</w:t>
      </w:r>
      <w:r w:rsidR="006C0D55">
        <w:t xml:space="preserve"> </w:t>
      </w:r>
      <w:r w:rsidR="00762A6A">
        <w:t xml:space="preserve">допустимо </w:t>
      </w:r>
      <w:r>
        <w:t xml:space="preserve">устанавливать другие значения правого и левого полей ячеек (больше или меньше 0,19 см). В этом случае, для того чтобы левый край таблицы был выровнен строго по левой границе текста, </w:t>
      </w:r>
      <w:r w:rsidR="001D233D">
        <w:t xml:space="preserve">следует </w:t>
      </w:r>
      <w:r>
        <w:t xml:space="preserve">установить значения поля </w:t>
      </w:r>
      <w:r w:rsidRPr="00A853F0">
        <w:rPr>
          <w:rStyle w:val="34fe"/>
        </w:rPr>
        <w:t>отступ слева</w:t>
      </w:r>
      <w:r>
        <w:t xml:space="preserve"> </w:t>
      </w:r>
      <w:r w:rsidR="00762A6A">
        <w:t xml:space="preserve">на вкладке </w:t>
      </w:r>
      <w:r w:rsidR="00762A6A" w:rsidRPr="00175C84">
        <w:rPr>
          <w:rStyle w:val="34fe"/>
        </w:rPr>
        <w:t>Таблица</w:t>
      </w:r>
      <w:r>
        <w:t xml:space="preserve"> равным значению левого поля ячеек</w:t>
      </w:r>
      <w:r w:rsidR="006C0D55">
        <w:t xml:space="preserve"> в окне </w:t>
      </w:r>
      <w:r w:rsidR="006C0D55" w:rsidRPr="00A62ABC">
        <w:rPr>
          <w:rStyle w:val="34fe"/>
        </w:rPr>
        <w:t>Параметры ячейки</w:t>
      </w:r>
      <w:r w:rsidR="00762A6A" w:rsidRPr="00762A6A">
        <w:t xml:space="preserve"> </w:t>
      </w:r>
      <w:r w:rsidR="00762A6A">
        <w:t>(см. рисунок </w:t>
      </w:r>
      <w:r w:rsidR="00762A6A">
        <w:fldChar w:fldCharType="begin"/>
      </w:r>
      <w:r w:rsidR="00762A6A">
        <w:instrText xml:space="preserve"> REF _Ref398227531 \h </w:instrText>
      </w:r>
      <w:r w:rsidR="00762A6A">
        <w:fldChar w:fldCharType="separate"/>
      </w:r>
      <w:r w:rsidR="00B61B63">
        <w:rPr>
          <w:noProof/>
        </w:rPr>
        <w:t>9</w:t>
      </w:r>
      <w:r w:rsidR="00762A6A">
        <w:fldChar w:fldCharType="end"/>
      </w:r>
      <w:r w:rsidR="00762A6A">
        <w:t>).</w:t>
      </w:r>
    </w:p>
    <w:p w:rsidR="004B6935" w:rsidRPr="00D85555" w:rsidRDefault="00AE20EC" w:rsidP="00893EC8">
      <w:pPr>
        <w:pStyle w:val="340"/>
      </w:pPr>
      <w:r>
        <w:t xml:space="preserve">В окне </w:t>
      </w:r>
      <w:r w:rsidRPr="00175C84">
        <w:rPr>
          <w:rStyle w:val="34fe"/>
        </w:rPr>
        <w:t>Свойства таблицы</w:t>
      </w:r>
      <w:r>
        <w:t xml:space="preserve"> нажмите </w:t>
      </w:r>
      <w:r w:rsidR="004B6935">
        <w:t xml:space="preserve">на кнопку </w:t>
      </w:r>
      <w:r w:rsidR="004B6935" w:rsidRPr="00175C84">
        <w:rPr>
          <w:rStyle w:val="34fe"/>
        </w:rPr>
        <w:t>ОК</w:t>
      </w:r>
      <w:r w:rsidR="004B6935">
        <w:t>.</w:t>
      </w:r>
      <w:r w:rsidR="003067BE">
        <w:t xml:space="preserve"> </w:t>
      </w:r>
      <w:r w:rsidR="004B6935">
        <w:t>Таблица в документе будет выровнена по левой границе текста.</w:t>
      </w:r>
    </w:p>
    <w:p w:rsidR="004B6935" w:rsidRPr="001D6145" w:rsidRDefault="004B6935" w:rsidP="00AE359E">
      <w:pPr>
        <w:pStyle w:val="340"/>
      </w:pPr>
      <w:r>
        <w:t xml:space="preserve">Правую границу таблицы выровняйте по правой границе текста вручную левой кнопкой мыши, удерживая клавишу </w:t>
      </w:r>
      <w:r w:rsidR="006D02A7" w:rsidRPr="006D02A7">
        <w:rPr>
          <w:rStyle w:val="34ffff7"/>
          <w:lang w:val="ru-RU"/>
        </w:rPr>
        <w:t>&lt;</w:t>
      </w:r>
      <w:r w:rsidRPr="00186152">
        <w:rPr>
          <w:rStyle w:val="34ffff7"/>
        </w:rPr>
        <w:t>ALT</w:t>
      </w:r>
      <w:r w:rsidR="006D02A7" w:rsidRPr="006D02A7">
        <w:rPr>
          <w:rStyle w:val="34ffff7"/>
          <w:lang w:val="ru-RU"/>
        </w:rPr>
        <w:t>&gt;</w:t>
      </w:r>
      <w:r>
        <w:t>.</w:t>
      </w:r>
    </w:p>
    <w:p w:rsidR="001D6145" w:rsidRPr="009422AF" w:rsidRDefault="001D6145" w:rsidP="004C78EF">
      <w:pPr>
        <w:pStyle w:val="34f"/>
      </w:pPr>
      <w:r w:rsidRPr="009422AF">
        <w:rPr>
          <w:rStyle w:val="34e"/>
        </w:rPr>
        <w:t>Примечание</w:t>
      </w:r>
      <w:r>
        <w:t xml:space="preserve"> — Для нешироких таблиц с небольшим количеством столбцов </w:t>
      </w:r>
      <w:r w:rsidR="00BB45BF">
        <w:t>допустимо</w:t>
      </w:r>
      <w:r>
        <w:t xml:space="preserve"> выравнивать правую границу таблицы левее правой границы документа (см. таблицу </w:t>
      </w:r>
      <w:r>
        <w:fldChar w:fldCharType="begin"/>
      </w:r>
      <w:r>
        <w:instrText xml:space="preserve"> REF _Ref398342055 \h  \* MERGEFORMAT </w:instrText>
      </w:r>
      <w:r>
        <w:fldChar w:fldCharType="separate"/>
      </w:r>
      <w:r w:rsidR="00B61B63">
        <w:rPr>
          <w:noProof/>
        </w:rPr>
        <w:t>10</w:t>
      </w:r>
      <w:r>
        <w:fldChar w:fldCharType="end"/>
      </w:r>
      <w:r>
        <w:t>).</w:t>
      </w:r>
    </w:p>
    <w:p w:rsidR="00762A6A" w:rsidRPr="006D2A6C" w:rsidRDefault="00ED5A3B" w:rsidP="001D6145">
      <w:pPr>
        <w:pStyle w:val="34f"/>
      </w:pPr>
      <w:r w:rsidRPr="00ED5A3B">
        <w:rPr>
          <w:rStyle w:val="34fffff"/>
        </w:rPr>
        <w:t>Примечание</w:t>
      </w:r>
      <w:r w:rsidRPr="00ED5A3B">
        <w:t xml:space="preserve"> — Для выравнивания таблицы по границам документа рекомендуется использовать макрос </w:t>
      </w:r>
      <w:proofErr w:type="spellStart"/>
      <w:r w:rsidRPr="00ED5A3B">
        <w:rPr>
          <w:rStyle w:val="34ff2"/>
        </w:rPr>
        <w:t>TableSingle_Format</w:t>
      </w:r>
      <w:proofErr w:type="spellEnd"/>
      <w:r w:rsidRPr="00ED5A3B">
        <w:t xml:space="preserve">. Для быстрого выравнивания всех таблиц в документе рекомендуется использовать макрос </w:t>
      </w:r>
      <w:r w:rsidRPr="00ED5A3B">
        <w:rPr>
          <w:rStyle w:val="34ff2"/>
        </w:rPr>
        <w:t>TablesAll_FormatGost34</w:t>
      </w:r>
      <w:r w:rsidRPr="00ED5A3B">
        <w:t>. Эти макросы также изменяют другие параметры таблиц</w:t>
      </w:r>
      <w:r w:rsidRPr="00ED5A3B">
        <w:rPr>
          <w:lang w:eastAsia="ru-RU"/>
        </w:rPr>
        <w:t xml:space="preserve">. </w:t>
      </w:r>
      <w:r w:rsidRPr="00ED5A3B">
        <w:t xml:space="preserve">Макросы содержатся в шаблоне </w:t>
      </w:r>
      <w:r w:rsidR="00F500DB">
        <w:rPr>
          <w:rStyle w:val="34ff3"/>
        </w:rPr>
        <w:t>ГОСТ_34.dotx</w:t>
      </w:r>
      <w:r w:rsidRPr="00ED5A3B">
        <w:t xml:space="preserve">. Описание макросов и настройка интерфейса Microsoft Word для работы с ними приведены </w:t>
      </w:r>
      <w:r w:rsidR="00EC73B1" w:rsidRPr="00EC73B1">
        <w:t>в документе «</w:t>
      </w:r>
      <w:proofErr w:type="spellStart"/>
      <w:r w:rsidR="003067BE" w:rsidRPr="00EC73B1">
        <w:t>Филогост</w:t>
      </w:r>
      <w:proofErr w:type="spellEnd"/>
      <w:r w:rsidR="00EC73B1" w:rsidRPr="00EC73B1">
        <w:t>»</w:t>
      </w:r>
      <w:r w:rsidR="003067BE">
        <w:t>.</w:t>
      </w:r>
      <w:r w:rsidRPr="00ED5A3B">
        <w:t xml:space="preserve"> Макросы для оформления технической документации. Инструкция для разработчиков технической документации».</w:t>
      </w:r>
    </w:p>
    <w:p w:rsidR="00B75099" w:rsidRPr="004B6935" w:rsidRDefault="00B75099" w:rsidP="00F73F00">
      <w:pPr>
        <w:pStyle w:val="3"/>
      </w:pPr>
      <w:bookmarkStart w:id="136" w:name="_Ref399314089"/>
      <w:bookmarkStart w:id="137" w:name="_Toc403145944"/>
      <w:bookmarkStart w:id="138" w:name="_Toc134830116"/>
      <w:r>
        <w:t>Высота строк таблицы</w:t>
      </w:r>
      <w:bookmarkEnd w:id="136"/>
      <w:bookmarkEnd w:id="137"/>
      <w:bookmarkEnd w:id="138"/>
    </w:p>
    <w:p w:rsidR="00B75099" w:rsidRDefault="008B26BB" w:rsidP="00B75099">
      <w:pPr>
        <w:pStyle w:val="34b"/>
      </w:pPr>
      <w:r>
        <w:t xml:space="preserve">Минимальная </w:t>
      </w:r>
      <w:r w:rsidR="00B75099">
        <w:t xml:space="preserve">высота строк таблицы должна </w:t>
      </w:r>
      <w:r>
        <w:t>быть</w:t>
      </w:r>
      <w:r w:rsidR="00B75099">
        <w:t xml:space="preserve"> не менее 0,8 см.</w:t>
      </w:r>
    </w:p>
    <w:p w:rsidR="00B75099" w:rsidRDefault="00B75099" w:rsidP="00B75099">
      <w:pPr>
        <w:pStyle w:val="34b"/>
      </w:pPr>
      <w:r>
        <w:t xml:space="preserve">По умолчанию </w:t>
      </w:r>
      <w:r w:rsidR="00455647">
        <w:t xml:space="preserve">в </w:t>
      </w:r>
      <w:r w:rsidR="00455647">
        <w:rPr>
          <w:lang w:val="en-US"/>
        </w:rPr>
        <w:t>Microsoft</w:t>
      </w:r>
      <w:r w:rsidR="00455647" w:rsidRPr="005C1675">
        <w:t xml:space="preserve"> </w:t>
      </w:r>
      <w:r w:rsidR="00455647">
        <w:rPr>
          <w:lang w:val="en-US"/>
        </w:rPr>
        <w:t>Word</w:t>
      </w:r>
      <w:r w:rsidR="00455647" w:rsidRPr="005C1675">
        <w:t xml:space="preserve"> </w:t>
      </w:r>
      <w:r>
        <w:t>минимальная высота строки таблиц</w:t>
      </w:r>
      <w:r w:rsidR="00455647">
        <w:t xml:space="preserve"> </w:t>
      </w:r>
      <w:r>
        <w:t>— меньше 0,8 см.</w:t>
      </w:r>
    </w:p>
    <w:p w:rsidR="00B75099" w:rsidRPr="005C1675" w:rsidRDefault="00B75099" w:rsidP="00E677B4">
      <w:pPr>
        <w:pStyle w:val="34ffff6"/>
      </w:pPr>
      <w:r>
        <w:t>Для того чтобы установить высоту строк:</w:t>
      </w:r>
    </w:p>
    <w:p w:rsidR="00B75099" w:rsidRPr="000A6FFE" w:rsidRDefault="00B75099" w:rsidP="00FE3805">
      <w:pPr>
        <w:pStyle w:val="340"/>
        <w:numPr>
          <w:ilvl w:val="0"/>
          <w:numId w:val="42"/>
        </w:numPr>
      </w:pPr>
      <w:r w:rsidRPr="00815132">
        <w:t xml:space="preserve">Выделите всю таблицу (например, </w:t>
      </w:r>
      <w:r>
        <w:t>щел</w:t>
      </w:r>
      <w:r w:rsidRPr="00815132">
        <w:t>чком</w:t>
      </w:r>
      <w:r>
        <w:t xml:space="preserve"> левой кнопкой мыши на крестике в ее левом верхнем</w:t>
      </w:r>
      <w:r w:rsidRPr="000A6FFE">
        <w:t xml:space="preserve"> </w:t>
      </w:r>
      <w:r>
        <w:t>углу</w:t>
      </w:r>
      <w:r w:rsidRPr="00815132">
        <w:t>).</w:t>
      </w:r>
    </w:p>
    <w:p w:rsidR="00B75099" w:rsidRDefault="00B75099" w:rsidP="00893EC8">
      <w:pPr>
        <w:pStyle w:val="340"/>
      </w:pPr>
      <w:r>
        <w:t>Щел</w:t>
      </w:r>
      <w:r w:rsidRPr="000A6FFE">
        <w:t xml:space="preserve">чком </w:t>
      </w:r>
      <w:r>
        <w:t xml:space="preserve">правой </w:t>
      </w:r>
      <w:r w:rsidRPr="000A6FFE">
        <w:t>кнопк</w:t>
      </w:r>
      <w:r>
        <w:t xml:space="preserve">и мыши </w:t>
      </w:r>
      <w:r w:rsidRPr="000A6FFE">
        <w:t xml:space="preserve">откройте </w:t>
      </w:r>
      <w:r>
        <w:t>контекстное меню</w:t>
      </w:r>
      <w:r w:rsidRPr="000A6FFE">
        <w:t xml:space="preserve"> и выберите в нем </w:t>
      </w:r>
      <w:r>
        <w:t xml:space="preserve">пункт </w:t>
      </w:r>
      <w:r w:rsidRPr="00CD2E20">
        <w:rPr>
          <w:rStyle w:val="34fe"/>
        </w:rPr>
        <w:t>Свойства таблицы</w:t>
      </w:r>
      <w:r>
        <w:t>.</w:t>
      </w:r>
      <w:r w:rsidR="00E9325D">
        <w:t xml:space="preserve"> </w:t>
      </w:r>
      <w:r>
        <w:t xml:space="preserve">Откроется окно </w:t>
      </w:r>
      <w:r w:rsidRPr="00CD2E20">
        <w:rPr>
          <w:rStyle w:val="34fe"/>
        </w:rPr>
        <w:t>Свойства таблицы</w:t>
      </w:r>
      <w:r>
        <w:t>.</w:t>
      </w:r>
    </w:p>
    <w:p w:rsidR="00E9325D" w:rsidRDefault="00B75099" w:rsidP="00AE359E">
      <w:pPr>
        <w:pStyle w:val="340"/>
      </w:pPr>
      <w:r>
        <w:t xml:space="preserve">Перейдите на </w:t>
      </w:r>
      <w:r w:rsidR="00CC5C77">
        <w:t>вкладк</w:t>
      </w:r>
      <w:r>
        <w:t xml:space="preserve">у </w:t>
      </w:r>
      <w:r w:rsidRPr="00CD2E20">
        <w:rPr>
          <w:rStyle w:val="34fe"/>
        </w:rPr>
        <w:t>Ячейка</w:t>
      </w:r>
      <w:r w:rsidR="00E9325D">
        <w:t>.</w:t>
      </w:r>
    </w:p>
    <w:p w:rsidR="00B75099" w:rsidRDefault="00E9325D" w:rsidP="00893EC8">
      <w:pPr>
        <w:pStyle w:val="340"/>
      </w:pPr>
      <w:r>
        <w:t xml:space="preserve">Нажмите </w:t>
      </w:r>
      <w:r w:rsidR="00B75099">
        <w:t xml:space="preserve">на кнопку </w:t>
      </w:r>
      <w:r w:rsidR="00B75099" w:rsidRPr="00CD2E20">
        <w:rPr>
          <w:rStyle w:val="34fe"/>
        </w:rPr>
        <w:t>Параметры</w:t>
      </w:r>
      <w:r w:rsidR="00B75099">
        <w:t>.</w:t>
      </w:r>
      <w:r>
        <w:t xml:space="preserve"> </w:t>
      </w:r>
      <w:r w:rsidR="00B75099">
        <w:t xml:space="preserve">Откроется окно </w:t>
      </w:r>
      <w:r w:rsidR="00B75099" w:rsidRPr="00CD2E20">
        <w:rPr>
          <w:rStyle w:val="34fe"/>
        </w:rPr>
        <w:t>Параметры ячейки</w:t>
      </w:r>
      <w:r w:rsidR="00B75099">
        <w:t>.</w:t>
      </w:r>
    </w:p>
    <w:p w:rsidR="00B75099" w:rsidRDefault="00B75099" w:rsidP="00AE359E">
      <w:pPr>
        <w:pStyle w:val="340"/>
      </w:pPr>
      <w:r>
        <w:t>Установите значения верхнего и нижнего полей ячейки равными 0,2 см (рисунок </w:t>
      </w:r>
      <w:r>
        <w:fldChar w:fldCharType="begin"/>
      </w:r>
      <w:r>
        <w:instrText xml:space="preserve"> REF _Ref398229318 \h </w:instrText>
      </w:r>
      <w:r>
        <w:fldChar w:fldCharType="separate"/>
      </w:r>
      <w:r w:rsidR="00B61B63">
        <w:rPr>
          <w:noProof/>
        </w:rPr>
        <w:t>11</w:t>
      </w:r>
      <w:r>
        <w:fldChar w:fldCharType="end"/>
      </w:r>
      <w:r>
        <w:t>).</w:t>
      </w:r>
    </w:p>
    <w:p w:rsidR="00F95446" w:rsidRDefault="00F95446" w:rsidP="00F95446">
      <w:pPr>
        <w:pStyle w:val="340"/>
      </w:pPr>
      <w:r>
        <w:t xml:space="preserve">Нажмите на кнопку </w:t>
      </w:r>
      <w:proofErr w:type="gramStart"/>
      <w:r w:rsidRPr="00CD2E20">
        <w:rPr>
          <w:rStyle w:val="34fe"/>
        </w:rPr>
        <w:t>ОК</w:t>
      </w:r>
      <w:proofErr w:type="gramEnd"/>
      <w:r w:rsidRPr="00DC6EA3">
        <w:t xml:space="preserve"> </w:t>
      </w:r>
      <w:r>
        <w:t xml:space="preserve">в окне </w:t>
      </w:r>
      <w:r w:rsidRPr="00CD2E20">
        <w:rPr>
          <w:rStyle w:val="34fe"/>
        </w:rPr>
        <w:t>Параметры ячейки</w:t>
      </w:r>
      <w:r>
        <w:t>.</w:t>
      </w:r>
    </w:p>
    <w:p w:rsidR="00F95446" w:rsidRPr="00DC6EA3" w:rsidRDefault="00F95446" w:rsidP="00F95446">
      <w:pPr>
        <w:pStyle w:val="340"/>
      </w:pPr>
      <w:r>
        <w:t xml:space="preserve">Нажмите на кнопку </w:t>
      </w:r>
      <w:proofErr w:type="gramStart"/>
      <w:r w:rsidRPr="00CD2E20">
        <w:rPr>
          <w:rStyle w:val="34fe"/>
        </w:rPr>
        <w:t>ОК</w:t>
      </w:r>
      <w:proofErr w:type="gramEnd"/>
      <w:r w:rsidRPr="00DC6EA3">
        <w:t xml:space="preserve"> </w:t>
      </w:r>
      <w:r>
        <w:t xml:space="preserve">в окне </w:t>
      </w:r>
      <w:r w:rsidRPr="00CD2E20">
        <w:rPr>
          <w:rStyle w:val="34fe"/>
        </w:rPr>
        <w:t>Свойства таблицы</w:t>
      </w:r>
      <w:r>
        <w:t>.</w:t>
      </w:r>
    </w:p>
    <w:p w:rsidR="00B75099" w:rsidRDefault="0063181D" w:rsidP="00CD2E20">
      <w:pPr>
        <w:pStyle w:val="34ff"/>
      </w:pPr>
      <w:r>
        <w:rPr>
          <w:noProof/>
          <w:lang w:eastAsia="ru-RU"/>
        </w:rPr>
        <w:lastRenderedPageBreak/>
        <w:drawing>
          <wp:inline distT="0" distB="0" distL="0" distR="0" wp14:anchorId="71FAB819" wp14:editId="3A759184">
            <wp:extent cx="2160000" cy="188229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table_parameters_cell_0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99" w:rsidRDefault="00B75099" w:rsidP="00CD2E20">
      <w:pPr>
        <w:pStyle w:val="34ff0"/>
      </w:pPr>
      <w:r>
        <w:t>Рисунок </w:t>
      </w:r>
      <w:bookmarkStart w:id="139" w:name="_Ref398229318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11</w:t>
      </w:r>
      <w:r>
        <w:fldChar w:fldCharType="end"/>
      </w:r>
      <w:bookmarkEnd w:id="139"/>
      <w:r>
        <w:t xml:space="preserve"> — Окно </w:t>
      </w:r>
      <w:r w:rsidRPr="00D7118F">
        <w:rPr>
          <w:rStyle w:val="34fe"/>
        </w:rPr>
        <w:t>Параметры ячейки</w:t>
      </w:r>
      <w:r>
        <w:t>.</w:t>
      </w:r>
      <w:r w:rsidR="00455647">
        <w:br/>
      </w:r>
      <w:r>
        <w:t>Изменение значений верхнего и нижнего полей ячеек</w:t>
      </w:r>
    </w:p>
    <w:p w:rsidR="00B75099" w:rsidRDefault="00B75099" w:rsidP="00CD2E20">
      <w:pPr>
        <w:pStyle w:val="34ffff6"/>
      </w:pPr>
      <w:r>
        <w:t>Допустимы и другие способы задания высоты строк таблицы: задание точной высоты строк или установка высоты строк с величиной не менее 0,8 см. Для этого:</w:t>
      </w:r>
    </w:p>
    <w:p w:rsidR="00B75099" w:rsidRPr="000A6FFE" w:rsidRDefault="00B75099" w:rsidP="00FE3805">
      <w:pPr>
        <w:pStyle w:val="340"/>
        <w:numPr>
          <w:ilvl w:val="0"/>
          <w:numId w:val="43"/>
        </w:numPr>
      </w:pPr>
      <w:r>
        <w:t xml:space="preserve">В окне </w:t>
      </w:r>
      <w:r w:rsidRPr="00CD2E20">
        <w:rPr>
          <w:rStyle w:val="34fe"/>
        </w:rPr>
        <w:t>Свойства таблицы</w:t>
      </w:r>
      <w:r>
        <w:t xml:space="preserve"> перейдите на </w:t>
      </w:r>
      <w:r w:rsidR="00CC5C77">
        <w:t>вкладк</w:t>
      </w:r>
      <w:r>
        <w:t>у</w:t>
      </w:r>
      <w:r w:rsidRPr="005C1675">
        <w:t xml:space="preserve"> </w:t>
      </w:r>
      <w:r w:rsidRPr="00CD2E20">
        <w:rPr>
          <w:rStyle w:val="34fe"/>
        </w:rPr>
        <w:t>Строка</w:t>
      </w:r>
      <w:r>
        <w:t>.</w:t>
      </w:r>
    </w:p>
    <w:p w:rsidR="00B75099" w:rsidRPr="00852C59" w:rsidRDefault="00B75099" w:rsidP="00AE359E">
      <w:pPr>
        <w:pStyle w:val="340"/>
      </w:pPr>
      <w:r>
        <w:t xml:space="preserve">В области </w:t>
      </w:r>
      <w:r w:rsidRPr="00CD2E20">
        <w:rPr>
          <w:rStyle w:val="34fe"/>
        </w:rPr>
        <w:t>Размер</w:t>
      </w:r>
      <w:r>
        <w:t xml:space="preserve"> установите флажок и в </w:t>
      </w:r>
      <w:r w:rsidRPr="00C83970">
        <w:t xml:space="preserve">раскрывающемся </w:t>
      </w:r>
      <w:r>
        <w:t xml:space="preserve">списке </w:t>
      </w:r>
      <w:r w:rsidRPr="00CD2E20">
        <w:rPr>
          <w:rStyle w:val="34fe"/>
        </w:rPr>
        <w:t>режим</w:t>
      </w:r>
      <w:r>
        <w:t xml:space="preserve"> выберите значения </w:t>
      </w:r>
      <w:r w:rsidRPr="00C83970">
        <w:t>«</w:t>
      </w:r>
      <w:r>
        <w:t>Минимум</w:t>
      </w:r>
      <w:r w:rsidRPr="00C83970">
        <w:t>»</w:t>
      </w:r>
      <w:r>
        <w:t xml:space="preserve"> или </w:t>
      </w:r>
      <w:r w:rsidRPr="00C83970">
        <w:t>«Точно» (если в строки в таблице будут одинаковой высоты).</w:t>
      </w:r>
    </w:p>
    <w:p w:rsidR="00B75099" w:rsidRPr="00852C59" w:rsidRDefault="00B75099" w:rsidP="00AE359E">
      <w:pPr>
        <w:pStyle w:val="340"/>
      </w:pPr>
      <w:r>
        <w:t>Укажите высоту строк:</w:t>
      </w:r>
    </w:p>
    <w:p w:rsidR="00B75099" w:rsidRPr="00852C59" w:rsidRDefault="00B75099" w:rsidP="00CD2E20">
      <w:pPr>
        <w:pStyle w:val="3423"/>
      </w:pPr>
      <w:r>
        <w:t>для режима «Минимум» — 0,8 см</w:t>
      </w:r>
      <w:r w:rsidRPr="00852C59">
        <w:t xml:space="preserve"> </w:t>
      </w:r>
      <w:r>
        <w:t>(рисунок </w:t>
      </w:r>
      <w:r>
        <w:fldChar w:fldCharType="begin"/>
      </w:r>
      <w:r>
        <w:instrText xml:space="preserve"> REF _Ref398246816 \h </w:instrText>
      </w:r>
      <w:r>
        <w:fldChar w:fldCharType="separate"/>
      </w:r>
      <w:r w:rsidR="00B61B63">
        <w:rPr>
          <w:noProof/>
        </w:rPr>
        <w:t>12</w:t>
      </w:r>
      <w:r>
        <w:fldChar w:fldCharType="end"/>
      </w:r>
      <w:r>
        <w:t>);</w:t>
      </w:r>
    </w:p>
    <w:p w:rsidR="00B75099" w:rsidRPr="00852C59" w:rsidRDefault="00B75099" w:rsidP="00CD2E20">
      <w:pPr>
        <w:pStyle w:val="3423"/>
      </w:pPr>
      <w:r>
        <w:t>для режима «Точно» — значение от 0,8</w:t>
      </w:r>
      <w:r w:rsidRPr="00852C59">
        <w:t xml:space="preserve"> </w:t>
      </w:r>
      <w:r>
        <w:t>см или более (рисунок </w:t>
      </w:r>
      <w:r>
        <w:fldChar w:fldCharType="begin"/>
      </w:r>
      <w:r>
        <w:instrText xml:space="preserve"> REF _Ref398246820 \h </w:instrText>
      </w:r>
      <w:r w:rsidR="00CD2E20">
        <w:instrText xml:space="preserve"> \* MERGEFORMAT </w:instrText>
      </w:r>
      <w:r>
        <w:fldChar w:fldCharType="separate"/>
      </w:r>
      <w:r w:rsidR="00B61B63">
        <w:rPr>
          <w:noProof/>
        </w:rPr>
        <w:t>13</w:t>
      </w:r>
      <w:r>
        <w:fldChar w:fldCharType="end"/>
      </w:r>
      <w:r>
        <w:t>).</w:t>
      </w:r>
    </w:p>
    <w:p w:rsidR="00B75099" w:rsidRDefault="00281E30" w:rsidP="00CD2E20">
      <w:pPr>
        <w:pStyle w:val="34ff"/>
      </w:pPr>
      <w:r>
        <w:rPr>
          <w:noProof/>
          <w:lang w:eastAsia="ru-RU"/>
        </w:rPr>
        <w:drawing>
          <wp:inline distT="0" distB="0" distL="0" distR="0" wp14:anchorId="4B5C52B0" wp14:editId="2FDD0CB2">
            <wp:extent cx="3024000" cy="3534544"/>
            <wp:effectExtent l="0" t="0" r="508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table_parameters_09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353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99" w:rsidRDefault="00B75099" w:rsidP="00CD2E20">
      <w:pPr>
        <w:pStyle w:val="34ff0"/>
      </w:pPr>
      <w:r>
        <w:t>Рисунок </w:t>
      </w:r>
      <w:bookmarkStart w:id="140" w:name="_Ref398246816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12</w:t>
      </w:r>
      <w:r>
        <w:fldChar w:fldCharType="end"/>
      </w:r>
      <w:bookmarkEnd w:id="140"/>
      <w:r>
        <w:t xml:space="preserve"> — Окно </w:t>
      </w:r>
      <w:r w:rsidRPr="00CA2F7A">
        <w:rPr>
          <w:rStyle w:val="34fe"/>
        </w:rPr>
        <w:t>Свойства таблицы</w:t>
      </w:r>
      <w:r>
        <w:t>.</w:t>
      </w:r>
      <w:r w:rsidR="00F95446">
        <w:t xml:space="preserve"> </w:t>
      </w:r>
      <w:r>
        <w:t>Установка минимальной высоты строк таблицы</w:t>
      </w:r>
    </w:p>
    <w:p w:rsidR="00B75099" w:rsidRDefault="00281E30" w:rsidP="000B5C96">
      <w:pPr>
        <w:pStyle w:val="34ff"/>
      </w:pPr>
      <w:r>
        <w:rPr>
          <w:noProof/>
          <w:lang w:eastAsia="ru-RU"/>
        </w:rPr>
        <w:lastRenderedPageBreak/>
        <w:drawing>
          <wp:inline distT="0" distB="0" distL="0" distR="0" wp14:anchorId="4E3CCB93" wp14:editId="0D5AA81D">
            <wp:extent cx="3024000" cy="3534546"/>
            <wp:effectExtent l="0" t="0" r="508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table_parameters_1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353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99" w:rsidRDefault="00B75099" w:rsidP="000B5C96">
      <w:pPr>
        <w:pStyle w:val="34ff0"/>
      </w:pPr>
      <w:r>
        <w:t>Рисунок </w:t>
      </w:r>
      <w:bookmarkStart w:id="141" w:name="_Ref398246820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13</w:t>
      </w:r>
      <w:r>
        <w:fldChar w:fldCharType="end"/>
      </w:r>
      <w:bookmarkEnd w:id="141"/>
      <w:r>
        <w:t xml:space="preserve"> — Окно </w:t>
      </w:r>
      <w:r w:rsidRPr="00CA2F7A">
        <w:rPr>
          <w:rStyle w:val="34fe"/>
        </w:rPr>
        <w:t>Свойства таблицы</w:t>
      </w:r>
      <w:r>
        <w:t>.</w:t>
      </w:r>
      <w:r w:rsidR="00F95446">
        <w:t xml:space="preserve"> </w:t>
      </w:r>
      <w:r>
        <w:t>Установка точной высоты строк таблицы</w:t>
      </w:r>
    </w:p>
    <w:p w:rsidR="00B75099" w:rsidRPr="007C06C9" w:rsidRDefault="00B75099" w:rsidP="004C78EF">
      <w:pPr>
        <w:pStyle w:val="34f"/>
      </w:pPr>
      <w:r w:rsidRPr="000B5C96">
        <w:rPr>
          <w:rStyle w:val="34fffff"/>
        </w:rPr>
        <w:t>Примечание</w:t>
      </w:r>
      <w:r>
        <w:t xml:space="preserve"> </w:t>
      </w:r>
      <w:r w:rsidR="000861DB">
        <w:t xml:space="preserve">— </w:t>
      </w:r>
      <w:r>
        <w:t>При задании высоты строки данными способами</w:t>
      </w:r>
      <w:r w:rsidRPr="00B1599E">
        <w:t xml:space="preserve"> </w:t>
      </w:r>
      <w:r>
        <w:t>значения верхнего и нижнего полей ячейки (см. рисунок </w:t>
      </w:r>
      <w:r>
        <w:fldChar w:fldCharType="begin"/>
      </w:r>
      <w:r>
        <w:instrText xml:space="preserve"> REF _Ref398229318 \h </w:instrText>
      </w:r>
      <w:r>
        <w:fldChar w:fldCharType="separate"/>
      </w:r>
      <w:r w:rsidR="00B61B63">
        <w:rPr>
          <w:noProof/>
        </w:rPr>
        <w:t>11</w:t>
      </w:r>
      <w:r>
        <w:fldChar w:fldCharType="end"/>
      </w:r>
      <w:r>
        <w:t>) можно сделать меньше 0,2 см или установить их значение равным</w:t>
      </w:r>
      <w:r w:rsidR="00977E06">
        <w:t> </w:t>
      </w:r>
      <w:r>
        <w:t>0.</w:t>
      </w:r>
    </w:p>
    <w:p w:rsidR="00B75099" w:rsidRPr="00D85555" w:rsidRDefault="00B75099" w:rsidP="00AE359E">
      <w:pPr>
        <w:pStyle w:val="340"/>
      </w:pPr>
      <w:r>
        <w:t xml:space="preserve">Нажмите на кнопку </w:t>
      </w:r>
      <w:r w:rsidRPr="00CD2E20">
        <w:rPr>
          <w:rStyle w:val="34fe"/>
        </w:rPr>
        <w:t>ОК</w:t>
      </w:r>
      <w:r>
        <w:t>.</w:t>
      </w:r>
    </w:p>
    <w:p w:rsidR="00D94E9D" w:rsidRPr="00762A6A" w:rsidRDefault="00ED5A3B" w:rsidP="00D94E9D">
      <w:pPr>
        <w:pStyle w:val="34f"/>
      </w:pPr>
      <w:r w:rsidRPr="00ED5A3B">
        <w:rPr>
          <w:rStyle w:val="34fffff"/>
        </w:rPr>
        <w:t>Примечание</w:t>
      </w:r>
      <w:r w:rsidRPr="00ED5A3B">
        <w:t xml:space="preserve"> — Для </w:t>
      </w:r>
      <w:r w:rsidR="003A496C" w:rsidRPr="003A496C">
        <w:t>задания параметров ячеек</w:t>
      </w:r>
      <w:r w:rsidRPr="00ED5A3B">
        <w:t xml:space="preserve"> таблицы рекомендуется использовать макрос </w:t>
      </w:r>
      <w:r w:rsidRPr="00ED5A3B">
        <w:rPr>
          <w:rStyle w:val="34ff2"/>
        </w:rPr>
        <w:t>TableSingle_Cells_Format_Gost34</w:t>
      </w:r>
      <w:r w:rsidRPr="00ED5A3B">
        <w:t xml:space="preserve">. Для быстрого </w:t>
      </w:r>
      <w:r w:rsidR="003A496C" w:rsidRPr="003A496C">
        <w:t>задания параметров ячеек</w:t>
      </w:r>
      <w:r w:rsidRPr="00ED5A3B">
        <w:t xml:space="preserve"> всех таблиц в документе рекомендуется использовать макрос </w:t>
      </w:r>
      <w:r w:rsidRPr="00ED5A3B">
        <w:rPr>
          <w:rStyle w:val="34ff2"/>
        </w:rPr>
        <w:t>TablesAll_CellsFormat_Gost34</w:t>
      </w:r>
      <w:r w:rsidRPr="00ED5A3B">
        <w:t>. Эти макросы также устанавливают значения левого и правого полей ячеек таблицы равными 0,19 см</w:t>
      </w:r>
      <w:r w:rsidRPr="00ED5A3B">
        <w:rPr>
          <w:lang w:eastAsia="ru-RU"/>
        </w:rPr>
        <w:t xml:space="preserve">. </w:t>
      </w:r>
      <w:r w:rsidRPr="00ED5A3B">
        <w:t xml:space="preserve">Макросы содержатся в шаблоне </w:t>
      </w:r>
      <w:r w:rsidR="00F500DB">
        <w:rPr>
          <w:rStyle w:val="34ff3"/>
        </w:rPr>
        <w:t>ГОСТ_34.dotx</w:t>
      </w:r>
      <w:r w:rsidRPr="00ED5A3B">
        <w:t xml:space="preserve">. Описание макросов и настройка интерфейса Microsoft Word для работы с ними приведены </w:t>
      </w:r>
      <w:r w:rsidR="00EC73B1" w:rsidRPr="00EC73B1">
        <w:t>в документе «</w:t>
      </w:r>
      <w:proofErr w:type="spellStart"/>
      <w:r w:rsidR="00977E06" w:rsidRPr="00EC73B1">
        <w:t>Филогост</w:t>
      </w:r>
      <w:proofErr w:type="spellEnd"/>
      <w:r w:rsidR="00EC73B1" w:rsidRPr="00EC73B1">
        <w:t>»</w:t>
      </w:r>
      <w:r w:rsidR="00977E06">
        <w:t>.</w:t>
      </w:r>
      <w:r w:rsidRPr="00ED5A3B">
        <w:t xml:space="preserve"> Макросы для оформления технической документации. Инструкция для разработчиков технической документации».</w:t>
      </w:r>
    </w:p>
    <w:p w:rsidR="00B1599E" w:rsidRPr="00B1599E" w:rsidRDefault="00B1599E" w:rsidP="00F73F00">
      <w:pPr>
        <w:pStyle w:val="3"/>
      </w:pPr>
      <w:bookmarkStart w:id="142" w:name="_Ref403155641"/>
      <w:bookmarkStart w:id="143" w:name="_Toc134830117"/>
      <w:r>
        <w:t xml:space="preserve">Разрыв строк </w:t>
      </w:r>
      <w:r w:rsidR="00705541">
        <w:t xml:space="preserve">в </w:t>
      </w:r>
      <w:r>
        <w:t>таблице</w:t>
      </w:r>
      <w:bookmarkEnd w:id="142"/>
      <w:bookmarkEnd w:id="143"/>
    </w:p>
    <w:p w:rsidR="004B6935" w:rsidRDefault="006C103A" w:rsidP="004B6935">
      <w:pPr>
        <w:pStyle w:val="34b"/>
      </w:pPr>
      <w:r>
        <w:t>При переносе части таблицы на друг</w:t>
      </w:r>
      <w:r w:rsidR="009C499C">
        <w:t>ую</w:t>
      </w:r>
      <w:r>
        <w:t xml:space="preserve"> страниц</w:t>
      </w:r>
      <w:r w:rsidR="009C499C">
        <w:t>у</w:t>
      </w:r>
      <w:r>
        <w:t xml:space="preserve"> </w:t>
      </w:r>
      <w:r w:rsidR="004B6935">
        <w:t xml:space="preserve">не </w:t>
      </w:r>
      <w:r>
        <w:t>допускается</w:t>
      </w:r>
      <w:r w:rsidR="004B6935">
        <w:t xml:space="preserve"> </w:t>
      </w:r>
      <w:r>
        <w:t>разрывать</w:t>
      </w:r>
      <w:r w:rsidR="004B6935">
        <w:t xml:space="preserve"> </w:t>
      </w:r>
      <w:r>
        <w:t xml:space="preserve">нижнюю строку и переносить </w:t>
      </w:r>
      <w:r w:rsidR="00612755">
        <w:t xml:space="preserve">часть </w:t>
      </w:r>
      <w:r>
        <w:t>ее текст</w:t>
      </w:r>
      <w:r w:rsidR="00612755">
        <w:t>а</w:t>
      </w:r>
      <w:r>
        <w:t xml:space="preserve"> в другую часть таблицы</w:t>
      </w:r>
      <w:r w:rsidR="004B6935">
        <w:t>.</w:t>
      </w:r>
    </w:p>
    <w:p w:rsidR="002342B0" w:rsidRDefault="002342B0" w:rsidP="00E677B4">
      <w:pPr>
        <w:pStyle w:val="34ffff6"/>
      </w:pPr>
      <w:r>
        <w:t>Для того чтобы запретить разрыв строк в таблице:</w:t>
      </w:r>
    </w:p>
    <w:p w:rsidR="00B75099" w:rsidRPr="000A6FFE" w:rsidRDefault="00B75099" w:rsidP="00FE3805">
      <w:pPr>
        <w:pStyle w:val="340"/>
        <w:numPr>
          <w:ilvl w:val="0"/>
          <w:numId w:val="44"/>
        </w:numPr>
      </w:pPr>
      <w:r w:rsidRPr="00815132">
        <w:t xml:space="preserve">Выделите всю таблицу (например, </w:t>
      </w:r>
      <w:r>
        <w:t>щел</w:t>
      </w:r>
      <w:r w:rsidRPr="00815132">
        <w:t>чком</w:t>
      </w:r>
      <w:r>
        <w:t xml:space="preserve"> левой кнопкой мыши на крестике в ее левом верхнем</w:t>
      </w:r>
      <w:r w:rsidRPr="000A6FFE">
        <w:t xml:space="preserve"> </w:t>
      </w:r>
      <w:r>
        <w:t>углу</w:t>
      </w:r>
      <w:r w:rsidRPr="00815132">
        <w:t>).</w:t>
      </w:r>
    </w:p>
    <w:p w:rsidR="00B75099" w:rsidRDefault="00FF66E3" w:rsidP="00893EC8">
      <w:pPr>
        <w:pStyle w:val="340"/>
      </w:pPr>
      <w:r>
        <w:lastRenderedPageBreak/>
        <w:t xml:space="preserve">Правой кнопкой мыши </w:t>
      </w:r>
      <w:r w:rsidR="00B75099" w:rsidRPr="000A6FFE">
        <w:t xml:space="preserve">откройте </w:t>
      </w:r>
      <w:r w:rsidR="00B75099">
        <w:t>контекстное меню</w:t>
      </w:r>
      <w:r w:rsidR="00B75099" w:rsidRPr="000A6FFE">
        <w:t xml:space="preserve"> и выберите в нем </w:t>
      </w:r>
      <w:r w:rsidR="00B75099">
        <w:t xml:space="preserve">пункт </w:t>
      </w:r>
      <w:r w:rsidR="00B75099" w:rsidRPr="00175C84">
        <w:rPr>
          <w:rStyle w:val="34fe"/>
        </w:rPr>
        <w:t>Свойства таблицы</w:t>
      </w:r>
      <w:r w:rsidR="00B75099">
        <w:t>.</w:t>
      </w:r>
      <w:r w:rsidR="00977E06">
        <w:t xml:space="preserve"> </w:t>
      </w:r>
      <w:r w:rsidR="00B75099">
        <w:t xml:space="preserve">Откроется окно </w:t>
      </w:r>
      <w:r w:rsidR="00B75099" w:rsidRPr="00175C84">
        <w:rPr>
          <w:rStyle w:val="34fe"/>
        </w:rPr>
        <w:t>Свойства таблицы</w:t>
      </w:r>
      <w:r w:rsidR="00B75099">
        <w:t>.</w:t>
      </w:r>
    </w:p>
    <w:p w:rsidR="002342B0" w:rsidRPr="002342B0" w:rsidRDefault="00B75099" w:rsidP="00AE359E">
      <w:pPr>
        <w:pStyle w:val="340"/>
      </w:pPr>
      <w:r>
        <w:t xml:space="preserve">Перейдите на </w:t>
      </w:r>
      <w:r w:rsidR="00CC5C77">
        <w:t>вкладк</w:t>
      </w:r>
      <w:r>
        <w:t xml:space="preserve">у </w:t>
      </w:r>
      <w:r>
        <w:rPr>
          <w:rStyle w:val="34fe"/>
        </w:rPr>
        <w:t>Строка</w:t>
      </w:r>
      <w:r>
        <w:t xml:space="preserve"> и снимите флажок в поле </w:t>
      </w:r>
      <w:r w:rsidR="008B37AA" w:rsidRPr="00B75099">
        <w:rPr>
          <w:rStyle w:val="34fe"/>
        </w:rPr>
        <w:t xml:space="preserve">разрешить </w:t>
      </w:r>
      <w:r w:rsidRPr="00B75099">
        <w:rPr>
          <w:rStyle w:val="34fe"/>
        </w:rPr>
        <w:t>перенос строк на следующую страницу</w:t>
      </w:r>
      <w:r>
        <w:t xml:space="preserve"> (рисунок </w:t>
      </w:r>
      <w:r>
        <w:fldChar w:fldCharType="begin"/>
      </w:r>
      <w:r>
        <w:instrText xml:space="preserve"> REF _Ref403147893 \h </w:instrText>
      </w:r>
      <w:r>
        <w:fldChar w:fldCharType="separate"/>
      </w:r>
      <w:r w:rsidR="00B61B63">
        <w:rPr>
          <w:noProof/>
        </w:rPr>
        <w:t>14</w:t>
      </w:r>
      <w:r>
        <w:fldChar w:fldCharType="end"/>
      </w:r>
      <w:r>
        <w:t>).</w:t>
      </w:r>
    </w:p>
    <w:p w:rsidR="00B75099" w:rsidRDefault="00585B4D" w:rsidP="00B75099">
      <w:pPr>
        <w:pStyle w:val="34ff"/>
      </w:pPr>
      <w:r>
        <w:rPr>
          <w:noProof/>
          <w:lang w:eastAsia="ru-RU"/>
        </w:rPr>
        <w:drawing>
          <wp:inline distT="0" distB="0" distL="0" distR="0" wp14:anchorId="69F00E9D" wp14:editId="396D9213">
            <wp:extent cx="3240000" cy="3787012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table_parameters_0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8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99" w:rsidRDefault="00B75099" w:rsidP="00B75099">
      <w:pPr>
        <w:pStyle w:val="34ff0"/>
      </w:pPr>
      <w:r>
        <w:t>Рисунок </w:t>
      </w:r>
      <w:bookmarkStart w:id="144" w:name="_Ref403147893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14</w:t>
      </w:r>
      <w:r>
        <w:fldChar w:fldCharType="end"/>
      </w:r>
      <w:bookmarkEnd w:id="144"/>
      <w:r>
        <w:t xml:space="preserve"> — Окно </w:t>
      </w:r>
      <w:r w:rsidRPr="00CA2F7A">
        <w:rPr>
          <w:rStyle w:val="34fe"/>
        </w:rPr>
        <w:t>Свойства таблицы</w:t>
      </w:r>
      <w:r>
        <w:t>.</w:t>
      </w:r>
      <w:r w:rsidR="009C499C">
        <w:br/>
      </w:r>
      <w:r>
        <w:t>Запрет переноса строк на следующую страницу</w:t>
      </w:r>
    </w:p>
    <w:p w:rsidR="00B75099" w:rsidRDefault="00B75099" w:rsidP="00AE359E">
      <w:pPr>
        <w:pStyle w:val="340"/>
      </w:pPr>
      <w:r>
        <w:t xml:space="preserve">Нажмите на кнопку </w:t>
      </w:r>
      <w:r w:rsidRPr="00175C84">
        <w:rPr>
          <w:rStyle w:val="34fe"/>
        </w:rPr>
        <w:t>ОК</w:t>
      </w:r>
      <w:r>
        <w:t>.</w:t>
      </w:r>
    </w:p>
    <w:p w:rsidR="00E76AA5" w:rsidRPr="00105371" w:rsidRDefault="00ED5A3B" w:rsidP="00977E06">
      <w:pPr>
        <w:pStyle w:val="34f"/>
        <w:rPr>
          <w:lang w:val="x-none"/>
        </w:rPr>
      </w:pPr>
      <w:r w:rsidRPr="00ED5A3B">
        <w:rPr>
          <w:rStyle w:val="34fffff"/>
        </w:rPr>
        <w:t>Примечание</w:t>
      </w:r>
      <w:r w:rsidRPr="00ED5A3B">
        <w:t xml:space="preserve"> — Для установки запрета разрыва строк таблицы рекомендуется использовать макрос </w:t>
      </w:r>
      <w:proofErr w:type="spellStart"/>
      <w:r w:rsidRPr="00ED5A3B">
        <w:rPr>
          <w:rStyle w:val="34ff2"/>
        </w:rPr>
        <w:t>TableSingle_Format</w:t>
      </w:r>
      <w:proofErr w:type="spellEnd"/>
      <w:r w:rsidRPr="00ED5A3B">
        <w:t xml:space="preserve">. Для быстрой установки запрета разрыва строк всех таблиц в документе рекомендуется использовать макрос </w:t>
      </w:r>
      <w:r w:rsidRPr="00ED5A3B">
        <w:rPr>
          <w:rStyle w:val="34ff2"/>
        </w:rPr>
        <w:t>TablesAll_Format_Gost34</w:t>
      </w:r>
      <w:r w:rsidRPr="00ED5A3B">
        <w:t>. Эти макросы также изменяют другие параметры таблиц</w:t>
      </w:r>
      <w:r w:rsidRPr="00ED5A3B">
        <w:rPr>
          <w:lang w:eastAsia="ru-RU"/>
        </w:rPr>
        <w:t xml:space="preserve">. </w:t>
      </w:r>
      <w:r w:rsidRPr="00ED5A3B">
        <w:t xml:space="preserve">Макросы содержатся в шаблоне </w:t>
      </w:r>
      <w:r w:rsidR="00F500DB">
        <w:rPr>
          <w:rStyle w:val="34ff3"/>
        </w:rPr>
        <w:t>ГОСТ_34.dotx</w:t>
      </w:r>
      <w:r w:rsidRPr="00ED5A3B">
        <w:t xml:space="preserve">. Описание макросов и настройка интерфейса Microsoft Word для работы с ними приведены </w:t>
      </w:r>
      <w:r w:rsidR="00EC73B1" w:rsidRPr="00EC73B1">
        <w:t>в документе «</w:t>
      </w:r>
      <w:proofErr w:type="spellStart"/>
      <w:r w:rsidR="00977E06" w:rsidRPr="00EC73B1">
        <w:t>Филогост</w:t>
      </w:r>
      <w:proofErr w:type="spellEnd"/>
      <w:r w:rsidR="00EC73B1" w:rsidRPr="00EC73B1">
        <w:t>»</w:t>
      </w:r>
      <w:r w:rsidR="00977E06">
        <w:t>.</w:t>
      </w:r>
      <w:r w:rsidRPr="00ED5A3B">
        <w:t xml:space="preserve"> Макросы для оформления технической документации. Инструкция для разработчиков технической документации».</w:t>
      </w:r>
    </w:p>
    <w:p w:rsidR="003F6267" w:rsidRPr="00D73E2F" w:rsidRDefault="00E76AA5" w:rsidP="007B62F3">
      <w:pPr>
        <w:pStyle w:val="3"/>
      </w:pPr>
      <w:bookmarkStart w:id="145" w:name="_Toc398346506"/>
      <w:bookmarkStart w:id="146" w:name="_Toc134830118"/>
      <w:r>
        <w:t xml:space="preserve">Расположение </w:t>
      </w:r>
      <w:r w:rsidR="007B62F3">
        <w:t>таблиц</w:t>
      </w:r>
      <w:bookmarkEnd w:id="145"/>
      <w:r w:rsidR="00AC6549">
        <w:t>ы</w:t>
      </w:r>
      <w:r w:rsidR="00C51D52">
        <w:t xml:space="preserve"> на странице и разделение ее на</w:t>
      </w:r>
      <w:r w:rsidR="00A57A30">
        <w:t> </w:t>
      </w:r>
      <w:r w:rsidR="00C51D52">
        <w:t>части</w:t>
      </w:r>
      <w:bookmarkEnd w:id="146"/>
    </w:p>
    <w:p w:rsidR="00E76AA5" w:rsidRPr="00F93E2A" w:rsidRDefault="00E76AA5" w:rsidP="00E76AA5">
      <w:pPr>
        <w:pStyle w:val="34ff8"/>
      </w:pPr>
      <w:r>
        <w:t xml:space="preserve">Таблицы </w:t>
      </w:r>
      <w:r w:rsidR="00206596" w:rsidRPr="008D33C4">
        <w:t>размеща</w:t>
      </w:r>
      <w:r w:rsidR="0055598E">
        <w:t>ют</w:t>
      </w:r>
      <w:r w:rsidR="00206596" w:rsidRPr="008D33C4">
        <w:t xml:space="preserve"> </w:t>
      </w:r>
      <w:r>
        <w:t>на странице согласно следующим правилам:</w:t>
      </w:r>
    </w:p>
    <w:p w:rsidR="003F6267" w:rsidRDefault="00D8667B" w:rsidP="00FE3805">
      <w:pPr>
        <w:pStyle w:val="341"/>
        <w:numPr>
          <w:ilvl w:val="0"/>
          <w:numId w:val="45"/>
        </w:numPr>
      </w:pPr>
      <w:r>
        <w:t>Допустимо</w:t>
      </w:r>
      <w:r w:rsidR="003F6267">
        <w:t xml:space="preserve"> помещать таблицу </w:t>
      </w:r>
      <w:r w:rsidR="003F6267" w:rsidRPr="00D73E2F">
        <w:t>вдоль длинной стороны листа</w:t>
      </w:r>
      <w:r w:rsidR="003F6267">
        <w:t xml:space="preserve"> документа.</w:t>
      </w:r>
    </w:p>
    <w:p w:rsidR="003F6267" w:rsidRPr="00D73E2F" w:rsidRDefault="003F6267" w:rsidP="00E76AA5">
      <w:pPr>
        <w:pStyle w:val="341"/>
      </w:pPr>
      <w:r>
        <w:lastRenderedPageBreak/>
        <w:t xml:space="preserve">Если строки или </w:t>
      </w:r>
      <w:r w:rsidR="000A40F6">
        <w:t>столбцы</w:t>
      </w:r>
      <w:r>
        <w:t xml:space="preserve"> таблицы выходят за формат страницы, ее делят на части, помещая одну часть под другой или рядом, при этом в каждой части таблицы </w:t>
      </w:r>
      <w:r w:rsidRPr="00D73E2F">
        <w:t xml:space="preserve">повторяют ее </w:t>
      </w:r>
      <w:r w:rsidR="00F16C07">
        <w:t>шапку</w:t>
      </w:r>
      <w:r w:rsidRPr="00D73E2F">
        <w:t xml:space="preserve"> и боковик</w:t>
      </w:r>
      <w:r>
        <w:t>.</w:t>
      </w:r>
    </w:p>
    <w:p w:rsidR="003F6267" w:rsidRDefault="003F6267" w:rsidP="00E76AA5">
      <w:pPr>
        <w:pStyle w:val="341"/>
      </w:pPr>
      <w:r>
        <w:t xml:space="preserve">При делении таблицы на части </w:t>
      </w:r>
      <w:r w:rsidR="00642834">
        <w:t>допустимо</w:t>
      </w:r>
      <w:r>
        <w:t xml:space="preserve"> ее </w:t>
      </w:r>
      <w:r w:rsidR="000A40F6" w:rsidRPr="000A40F6">
        <w:t xml:space="preserve">шапку </w:t>
      </w:r>
      <w:r>
        <w:t xml:space="preserve">или боковик заменять соответственно номером граф и строк. При этом нумеруют арабскими цифрами </w:t>
      </w:r>
      <w:r w:rsidR="000A40F6">
        <w:t xml:space="preserve">столбцы </w:t>
      </w:r>
      <w:r>
        <w:t>и</w:t>
      </w:r>
      <w:r w:rsidR="000A40F6">
        <w:t>/или</w:t>
      </w:r>
      <w:r>
        <w:t xml:space="preserve"> строки первой части таблицы.</w:t>
      </w:r>
    </w:p>
    <w:p w:rsidR="003F6267" w:rsidRDefault="003F6267" w:rsidP="00E76AA5">
      <w:pPr>
        <w:pStyle w:val="341"/>
      </w:pPr>
      <w:r>
        <w:t xml:space="preserve">Таблицы с небольшим количеством </w:t>
      </w:r>
      <w:r w:rsidR="00715E25">
        <w:t>столбцов</w:t>
      </w:r>
      <w:r>
        <w:t xml:space="preserve"> </w:t>
      </w:r>
      <w:r w:rsidR="00642834">
        <w:t xml:space="preserve">допустимо </w:t>
      </w:r>
      <w:r>
        <w:t xml:space="preserve">делить на части и помещать одну часть рядом с другой на одной странице, при этом повторяют </w:t>
      </w:r>
      <w:r w:rsidR="00715E25">
        <w:t>шапку</w:t>
      </w:r>
      <w:r w:rsidR="00715E25" w:rsidRPr="00D73E2F">
        <w:t xml:space="preserve"> </w:t>
      </w:r>
      <w:r>
        <w:t>таблицы. Рекомендуется разделять части таблицы двойной линией или линией толщиной 2s</w:t>
      </w:r>
      <w:r w:rsidR="00D2263C">
        <w:t xml:space="preserve"> (двойная толщина основной)</w:t>
      </w:r>
      <w:r>
        <w:t>.</w:t>
      </w:r>
    </w:p>
    <w:p w:rsidR="00A42412" w:rsidRDefault="00C51D52" w:rsidP="00C51D52">
      <w:pPr>
        <w:pStyle w:val="341"/>
      </w:pPr>
      <w:r>
        <w:t xml:space="preserve">В конце первой части таблицы нижнюю горизонтальную линию, ограничивающую таблицу, </w:t>
      </w:r>
      <w:r w:rsidRPr="00E76AA5">
        <w:t>не проводят</w:t>
      </w:r>
      <w:r>
        <w:t>.</w:t>
      </w:r>
    </w:p>
    <w:p w:rsidR="00525B36" w:rsidRDefault="00525B36" w:rsidP="00525B36">
      <w:pPr>
        <w:pStyle w:val="2"/>
      </w:pPr>
      <w:bookmarkStart w:id="147" w:name="_Ref398166046"/>
      <w:bookmarkStart w:id="148" w:name="_Toc398346508"/>
      <w:bookmarkStart w:id="149" w:name="_Toc134830119"/>
      <w:r>
        <w:t>Оформление процедур</w:t>
      </w:r>
      <w:bookmarkEnd w:id="147"/>
      <w:bookmarkEnd w:id="148"/>
      <w:bookmarkEnd w:id="149"/>
    </w:p>
    <w:p w:rsidR="00525B36" w:rsidRDefault="00525B36" w:rsidP="00525B36">
      <w:pPr>
        <w:pStyle w:val="3"/>
      </w:pPr>
      <w:bookmarkStart w:id="150" w:name="_Ref409005026"/>
      <w:bookmarkStart w:id="151" w:name="_Toc134830120"/>
      <w:r>
        <w:t>Общий вид</w:t>
      </w:r>
      <w:bookmarkEnd w:id="150"/>
      <w:bookmarkEnd w:id="151"/>
    </w:p>
    <w:p w:rsidR="00525B36" w:rsidRDefault="00525B36" w:rsidP="00525B36">
      <w:pPr>
        <w:pStyle w:val="34b"/>
        <w:rPr>
          <w:lang w:eastAsia="ru-RU"/>
        </w:rPr>
      </w:pPr>
      <w:r>
        <w:rPr>
          <w:lang w:eastAsia="ru-RU"/>
        </w:rPr>
        <w:t>Последовательность действий пользователя в системе для выполнения какой-либо операции описыва</w:t>
      </w:r>
      <w:r w:rsidR="000936D6">
        <w:rPr>
          <w:lang w:eastAsia="ru-RU"/>
        </w:rPr>
        <w:t>ют</w:t>
      </w:r>
      <w:r>
        <w:rPr>
          <w:lang w:eastAsia="ru-RU"/>
        </w:rPr>
        <w:t xml:space="preserve"> в документе с помощью процедуры.</w:t>
      </w:r>
    </w:p>
    <w:p w:rsidR="00525B36" w:rsidRDefault="00525B36" w:rsidP="00525B36">
      <w:pPr>
        <w:pStyle w:val="34b"/>
        <w:rPr>
          <w:lang w:eastAsia="ru-RU"/>
        </w:rPr>
      </w:pPr>
      <w:r>
        <w:rPr>
          <w:lang w:eastAsia="ru-RU"/>
        </w:rPr>
        <w:t>Процедуры приводятся, как правило, в основном тесте документов такого типа, как «Руководство пользователя», «Руководство администратора» и т. п.</w:t>
      </w:r>
    </w:p>
    <w:p w:rsidR="00525B36" w:rsidRDefault="00525B36" w:rsidP="00525B36">
      <w:pPr>
        <w:pStyle w:val="34b"/>
        <w:rPr>
          <w:lang w:eastAsia="ru-RU"/>
        </w:rPr>
      </w:pPr>
      <w:r>
        <w:rPr>
          <w:lang w:eastAsia="ru-RU"/>
        </w:rPr>
        <w:t>В приложениях документов информаци</w:t>
      </w:r>
      <w:r w:rsidR="000936D6">
        <w:rPr>
          <w:lang w:eastAsia="ru-RU"/>
        </w:rPr>
        <w:t>ю</w:t>
      </w:r>
      <w:r>
        <w:rPr>
          <w:lang w:eastAsia="ru-RU"/>
        </w:rPr>
        <w:t>, как правило, не оформля</w:t>
      </w:r>
      <w:r w:rsidR="000936D6">
        <w:rPr>
          <w:lang w:eastAsia="ru-RU"/>
        </w:rPr>
        <w:t>ют</w:t>
      </w:r>
      <w:r>
        <w:rPr>
          <w:lang w:eastAsia="ru-RU"/>
        </w:rPr>
        <w:t xml:space="preserve"> в виде процедур.</w:t>
      </w:r>
    </w:p>
    <w:p w:rsidR="00525B36" w:rsidRDefault="00525B36" w:rsidP="00525B36">
      <w:pPr>
        <w:pStyle w:val="34ffff2"/>
      </w:pPr>
      <w:r>
        <w:rPr>
          <w:lang w:eastAsia="ru-RU"/>
        </w:rPr>
        <w:t xml:space="preserve">Процедура </w:t>
      </w:r>
      <w:r>
        <w:t>включает в себя следующие элементы:</w:t>
      </w:r>
    </w:p>
    <w:p w:rsidR="00525B36" w:rsidRDefault="00525B36" w:rsidP="00525B36">
      <w:pPr>
        <w:pStyle w:val="3413"/>
      </w:pPr>
      <w:r>
        <w:t xml:space="preserve">заголовок </w:t>
      </w:r>
      <w:r>
        <w:rPr>
          <w:lang w:eastAsia="ru-RU"/>
        </w:rPr>
        <w:t>процедуры (необязательный элемент).</w:t>
      </w:r>
      <w:r w:rsidRPr="009E67FE">
        <w:t xml:space="preserve"> </w:t>
      </w:r>
      <w:r>
        <w:t>Оформля</w:t>
      </w:r>
      <w:r w:rsidR="000936D6">
        <w:t>ют</w:t>
      </w:r>
      <w:r w:rsidRPr="007D2D5C">
        <w:t xml:space="preserve"> </w:t>
      </w:r>
      <w:r>
        <w:t xml:space="preserve">стилем </w:t>
      </w:r>
      <w:r w:rsidRPr="007D2D5C">
        <w:rPr>
          <w:rStyle w:val="34ff2"/>
          <w:lang w:eastAsia="ru-RU"/>
        </w:rPr>
        <w:t>34_Процедура_Заголовок</w:t>
      </w:r>
      <w:r w:rsidR="004A3296">
        <w:rPr>
          <w:lang w:eastAsia="ru-RU"/>
        </w:rPr>
        <w:t>;</w:t>
      </w:r>
    </w:p>
    <w:p w:rsidR="00525B36" w:rsidRDefault="00525B36" w:rsidP="00525B36">
      <w:pPr>
        <w:pStyle w:val="3413"/>
      </w:pPr>
      <w:r>
        <w:rPr>
          <w:lang w:eastAsia="ru-RU"/>
        </w:rPr>
        <w:t>вводную фразу.</w:t>
      </w:r>
      <w:r w:rsidRPr="009E67FE">
        <w:t xml:space="preserve"> </w:t>
      </w:r>
      <w:r>
        <w:t>Оформля</w:t>
      </w:r>
      <w:r w:rsidR="000936D6">
        <w:t>ют</w:t>
      </w:r>
      <w:r>
        <w:t xml:space="preserve"> стилем </w:t>
      </w:r>
      <w:r w:rsidRPr="00E516AE">
        <w:rPr>
          <w:rStyle w:val="34ff2"/>
          <w:lang w:eastAsia="ru-RU"/>
        </w:rPr>
        <w:t>34_Процедура_Вводная_фраза</w:t>
      </w:r>
      <w:r>
        <w:t>;</w:t>
      </w:r>
    </w:p>
    <w:p w:rsidR="00525B36" w:rsidRPr="009E67FE" w:rsidRDefault="00525B36" w:rsidP="00525B36">
      <w:pPr>
        <w:pStyle w:val="3413"/>
      </w:pPr>
      <w:r w:rsidRPr="009E67FE">
        <w:rPr>
          <w:lang w:eastAsia="ru-RU"/>
        </w:rPr>
        <w:t>нумерованную последовательность шагов.</w:t>
      </w:r>
      <w:r w:rsidRPr="009E67FE">
        <w:t xml:space="preserve"> </w:t>
      </w:r>
      <w:r>
        <w:t>Шаги процедуры оформля</w:t>
      </w:r>
      <w:r w:rsidR="0055598E">
        <w:t>ют</w:t>
      </w:r>
      <w:r>
        <w:t xml:space="preserve"> стилем </w:t>
      </w:r>
      <w:r w:rsidRPr="009E67FE">
        <w:rPr>
          <w:rStyle w:val="34ff2"/>
          <w:lang w:eastAsia="ru-RU"/>
        </w:rPr>
        <w:t>34_Процедура_Шаг</w:t>
      </w:r>
      <w:r>
        <w:t>.</w:t>
      </w:r>
      <w:r w:rsidRPr="009E67FE">
        <w:rPr>
          <w:lang w:eastAsia="ru-RU"/>
        </w:rPr>
        <w:t xml:space="preserve"> </w:t>
      </w:r>
      <w:r>
        <w:t>Если процедура состоит только из одного шага, для его оформления использу</w:t>
      </w:r>
      <w:r w:rsidR="000936D6">
        <w:t>ют</w:t>
      </w:r>
      <w:r>
        <w:t xml:space="preserve"> стиль </w:t>
      </w:r>
      <w:r w:rsidRPr="009E67FE">
        <w:rPr>
          <w:rStyle w:val="34ff2"/>
          <w:lang w:eastAsia="ru-RU"/>
        </w:rPr>
        <w:t>34_Процедура_Шаг_Единичный</w:t>
      </w:r>
      <w:r>
        <w:t>.</w:t>
      </w:r>
    </w:p>
    <w:p w:rsidR="00525B36" w:rsidRPr="001749E6" w:rsidRDefault="00525B36" w:rsidP="00525B36">
      <w:pPr>
        <w:pStyle w:val="34ff8"/>
      </w:pPr>
      <w:r>
        <w:rPr>
          <w:lang w:eastAsia="ru-RU"/>
        </w:rPr>
        <w:t xml:space="preserve">Процедуры </w:t>
      </w:r>
      <w:r>
        <w:t>оформля</w:t>
      </w:r>
      <w:r w:rsidR="000936D6">
        <w:t>ют</w:t>
      </w:r>
      <w:r>
        <w:t xml:space="preserve"> согласно следующим правилам:</w:t>
      </w:r>
    </w:p>
    <w:p w:rsidR="00525B36" w:rsidRDefault="000936D6" w:rsidP="00FE3805">
      <w:pPr>
        <w:pStyle w:val="341"/>
        <w:numPr>
          <w:ilvl w:val="0"/>
          <w:numId w:val="46"/>
        </w:numPr>
      </w:pPr>
      <w:r>
        <w:t>Вводную</w:t>
      </w:r>
      <w:r w:rsidR="00525B36">
        <w:t xml:space="preserve"> фраз</w:t>
      </w:r>
      <w:r>
        <w:t>у</w:t>
      </w:r>
      <w:r w:rsidR="00525B36">
        <w:t xml:space="preserve"> начина</w:t>
      </w:r>
      <w:r>
        <w:t>ют</w:t>
      </w:r>
      <w:r w:rsidR="00525B36">
        <w:t xml:space="preserve"> с выражения «Для того чтобы…» или «Чтобы» (по выбору пользователя) и продолжа</w:t>
      </w:r>
      <w:r w:rsidR="00546615">
        <w:t>ют</w:t>
      </w:r>
      <w:r w:rsidR="00525B36">
        <w:t xml:space="preserve"> указанием выполняемого действия. При этом выбранная формулировка вводной фразы должны быть единообразной для всех процедур в документе.</w:t>
      </w:r>
    </w:p>
    <w:p w:rsidR="00525B36" w:rsidRDefault="00525B36" w:rsidP="00525B36">
      <w:pPr>
        <w:pStyle w:val="341"/>
      </w:pPr>
      <w:r>
        <w:t>В конце вводной фразы ставится двоеточие.</w:t>
      </w:r>
    </w:p>
    <w:p w:rsidR="00525B36" w:rsidRDefault="00525B36" w:rsidP="00525B36">
      <w:pPr>
        <w:pStyle w:val="341"/>
      </w:pPr>
      <w:r>
        <w:lastRenderedPageBreak/>
        <w:t>Заголовок с номером процедуры рекомендуется добавлять в том случае, если на п</w:t>
      </w:r>
      <w:r w:rsidR="00EA6D21">
        <w:t>роцедуры в документе дают</w:t>
      </w:r>
      <w:r>
        <w:t xml:space="preserve"> ссылки.</w:t>
      </w:r>
    </w:p>
    <w:p w:rsidR="00525B36" w:rsidRPr="006314F5" w:rsidRDefault="00525B36" w:rsidP="00525B36">
      <w:pPr>
        <w:pStyle w:val="341"/>
      </w:pPr>
      <w:r>
        <w:t xml:space="preserve">Заголовок </w:t>
      </w:r>
      <w:r w:rsidRPr="007D2D5C">
        <w:rPr>
          <w:lang w:eastAsia="ru-RU"/>
        </w:rPr>
        <w:t xml:space="preserve">процедуры </w:t>
      </w:r>
      <w:r>
        <w:t>добавля</w:t>
      </w:r>
      <w:r w:rsidR="00546615">
        <w:t>ют</w:t>
      </w:r>
      <w:r>
        <w:t xml:space="preserve"> перед вводной фразой.</w:t>
      </w:r>
    </w:p>
    <w:p w:rsidR="00525B36" w:rsidRDefault="00525B36" w:rsidP="00525B36">
      <w:pPr>
        <w:pStyle w:val="341"/>
      </w:pPr>
      <w:r w:rsidRPr="007D2D5C">
        <w:t>Заголовок</w:t>
      </w:r>
      <w:r>
        <w:t xml:space="preserve"> включает в себя</w:t>
      </w:r>
      <w:r w:rsidRPr="0006670B">
        <w:t xml:space="preserve"> </w:t>
      </w:r>
      <w:r>
        <w:t>следующие элементы:</w:t>
      </w:r>
    </w:p>
    <w:p w:rsidR="00525B36" w:rsidRDefault="00525B36" w:rsidP="00525B36">
      <w:pPr>
        <w:pStyle w:val="3423"/>
      </w:pPr>
      <w:r>
        <w:t xml:space="preserve">подпись </w:t>
      </w:r>
      <w:r w:rsidRPr="003D580D">
        <w:t>«</w:t>
      </w:r>
      <w:r>
        <w:t>Процедура</w:t>
      </w:r>
      <w:r w:rsidRPr="003D580D">
        <w:t>»</w:t>
      </w:r>
      <w:r>
        <w:t>;</w:t>
      </w:r>
    </w:p>
    <w:p w:rsidR="00525B36" w:rsidRPr="00930AD5" w:rsidRDefault="00525B36" w:rsidP="00525B36">
      <w:pPr>
        <w:pStyle w:val="3423"/>
      </w:pPr>
      <w:r w:rsidRPr="00974BF0">
        <w:t xml:space="preserve">номер </w:t>
      </w:r>
      <w:r>
        <w:t>процедуры;</w:t>
      </w:r>
    </w:p>
    <w:p w:rsidR="00525B36" w:rsidRPr="003D580D" w:rsidRDefault="00525B36" w:rsidP="00525B36">
      <w:pPr>
        <w:pStyle w:val="3423"/>
      </w:pPr>
      <w:r>
        <w:t>название</w:t>
      </w:r>
      <w:r w:rsidRPr="00930AD5">
        <w:t xml:space="preserve"> </w:t>
      </w:r>
      <w:r>
        <w:t>процедуры (необязательный элемент).</w:t>
      </w:r>
    </w:p>
    <w:p w:rsidR="00525B36" w:rsidRPr="007D2D5C" w:rsidRDefault="00525B36" w:rsidP="00525B36">
      <w:pPr>
        <w:pStyle w:val="341"/>
      </w:pPr>
      <w:r w:rsidRPr="007D2D5C">
        <w:t>После номера процедуры ставится тире.</w:t>
      </w:r>
    </w:p>
    <w:p w:rsidR="00525B36" w:rsidRDefault="00525B36" w:rsidP="00525B36">
      <w:pPr>
        <w:pStyle w:val="341"/>
      </w:pPr>
      <w:r w:rsidRPr="007D2D5C">
        <w:t>Подпись</w:t>
      </w:r>
      <w:r>
        <w:t xml:space="preserve"> «</w:t>
      </w:r>
      <w:r w:rsidRPr="007D2D5C">
        <w:t>Процедура</w:t>
      </w:r>
      <w:r>
        <w:t>» и номер рекомендуется 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7D2D5C">
        <w:rPr>
          <w:rStyle w:val="34ffff7"/>
          <w:lang w:val="ru-RU"/>
        </w:rPr>
        <w:t>&gt; + &lt;</w:t>
      </w:r>
      <w:r w:rsidRPr="00AE6B00">
        <w:rPr>
          <w:rStyle w:val="34ffff7"/>
        </w:rPr>
        <w:t>SHIFT</w:t>
      </w:r>
      <w:r w:rsidRPr="007D2D5C">
        <w:rPr>
          <w:rStyle w:val="34ffff7"/>
          <w:lang w:val="ru-RU"/>
        </w:rPr>
        <w:t>&gt; +</w:t>
      </w:r>
      <w:r w:rsidR="004A3296">
        <w:rPr>
          <w:rStyle w:val="34ffff7"/>
          <w:lang w:val="ru-RU"/>
        </w:rPr>
        <w:t xml:space="preserve"> </w:t>
      </w:r>
      <w:r w:rsidRPr="007D2D5C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7D2D5C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525B36" w:rsidRPr="007D2D5C" w:rsidRDefault="00525B36" w:rsidP="00525B36">
      <w:pPr>
        <w:pStyle w:val="341"/>
      </w:pPr>
      <w:r>
        <w:t xml:space="preserve">После заголовка </w:t>
      </w:r>
      <w:r w:rsidRPr="007D2D5C">
        <w:t>процедуры</w:t>
      </w:r>
      <w:r>
        <w:t xml:space="preserve"> точка не ставится.</w:t>
      </w:r>
    </w:p>
    <w:p w:rsidR="00525B36" w:rsidRPr="00957678" w:rsidRDefault="00525B36" w:rsidP="00446B5D">
      <w:pPr>
        <w:pStyle w:val="341"/>
        <w:keepNext/>
      </w:pPr>
      <w:r>
        <w:t xml:space="preserve">Шаг процедуры может включать в себя </w:t>
      </w:r>
      <w:proofErr w:type="spellStart"/>
      <w:r>
        <w:t>подшаги</w:t>
      </w:r>
      <w:proofErr w:type="spellEnd"/>
      <w:r>
        <w:t xml:space="preserve">. </w:t>
      </w:r>
      <w:proofErr w:type="spellStart"/>
      <w:r>
        <w:t>Подшаги</w:t>
      </w:r>
      <w:proofErr w:type="spellEnd"/>
      <w:r>
        <w:t xml:space="preserve"> оформля</w:t>
      </w:r>
      <w:r w:rsidR="0055598E">
        <w:t>ют</w:t>
      </w:r>
      <w:r>
        <w:t xml:space="preserve"> стилем </w:t>
      </w:r>
      <w:r w:rsidRPr="00957678">
        <w:rPr>
          <w:rStyle w:val="34ff2"/>
          <w:lang w:eastAsia="ru-RU"/>
        </w:rPr>
        <w:t>34_Процедура_</w:t>
      </w:r>
      <w:r>
        <w:rPr>
          <w:rStyle w:val="34ff2"/>
          <w:lang w:eastAsia="ru-RU"/>
        </w:rPr>
        <w:t>Подш</w:t>
      </w:r>
      <w:r w:rsidRPr="00957678">
        <w:rPr>
          <w:rStyle w:val="34ff2"/>
          <w:lang w:eastAsia="ru-RU"/>
        </w:rPr>
        <w:t>аг</w:t>
      </w:r>
      <w:r>
        <w:t>.</w:t>
      </w:r>
    </w:p>
    <w:p w:rsidR="00525B36" w:rsidRDefault="00525B36" w:rsidP="00525B36">
      <w:pPr>
        <w:pStyle w:val="341"/>
      </w:pPr>
      <w:r>
        <w:t>В шаги процедуры допустимо добавлять рисунки, таблицы и примечания.</w:t>
      </w:r>
    </w:p>
    <w:p w:rsidR="005F556F" w:rsidRDefault="005F556F" w:rsidP="00525B36">
      <w:pPr>
        <w:pStyle w:val="34b"/>
      </w:pPr>
    </w:p>
    <w:p w:rsidR="00525B36" w:rsidRDefault="00525B36" w:rsidP="00525B36">
      <w:pPr>
        <w:pStyle w:val="34b"/>
      </w:pPr>
      <w:r>
        <w:t>Пример многошаговой процедуры:</w:t>
      </w:r>
    </w:p>
    <w:p w:rsidR="00525B36" w:rsidRPr="00F25310" w:rsidRDefault="00525B36" w:rsidP="00525B36">
      <w:pPr>
        <w:pStyle w:val="34fffff3"/>
      </w:pPr>
      <w:r w:rsidRPr="00F25310">
        <w:t>Процедура </w:t>
      </w:r>
      <w:fldSimple w:instr=" SEQ Процедура \* ARABIC ">
        <w:r w:rsidR="00B61B63">
          <w:rPr>
            <w:noProof/>
          </w:rPr>
          <w:t>1</w:t>
        </w:r>
      </w:fldSimple>
      <w:r w:rsidRPr="00F25310">
        <w:t xml:space="preserve"> — Обновление полей документа</w:t>
      </w:r>
    </w:p>
    <w:p w:rsidR="00525B36" w:rsidRPr="00F25310" w:rsidRDefault="00525B36" w:rsidP="00525B36">
      <w:pPr>
        <w:pStyle w:val="34ffff6"/>
      </w:pPr>
      <w:r w:rsidRPr="00F25310">
        <w:t>Для того чтобы обновить поля документа:</w:t>
      </w:r>
    </w:p>
    <w:p w:rsidR="00525B36" w:rsidRPr="00F25310" w:rsidRDefault="00525B36" w:rsidP="00FE3805">
      <w:pPr>
        <w:pStyle w:val="340"/>
        <w:numPr>
          <w:ilvl w:val="0"/>
          <w:numId w:val="47"/>
        </w:numPr>
      </w:pPr>
      <w:r w:rsidRPr="00F25310">
        <w:t xml:space="preserve">Выделите весь текст в документе с помощью сочетания клавиш </w:t>
      </w:r>
      <w:r w:rsidRPr="00446B5D">
        <w:rPr>
          <w:rStyle w:val="34ffff7"/>
          <w:lang w:val="ru-RU"/>
        </w:rPr>
        <w:t>&lt;CTRL&gt; + &lt;A&gt;.</w:t>
      </w:r>
    </w:p>
    <w:p w:rsidR="00525B36" w:rsidRPr="00F25310" w:rsidRDefault="00525B36" w:rsidP="00AE359E">
      <w:pPr>
        <w:pStyle w:val="340"/>
      </w:pPr>
      <w:r>
        <w:t xml:space="preserve">Нажмите на клавишу </w:t>
      </w:r>
      <w:r w:rsidRPr="00022FDE">
        <w:rPr>
          <w:rStyle w:val="34ffff7"/>
          <w:lang w:val="ru-RU"/>
        </w:rPr>
        <w:t>&lt;</w:t>
      </w:r>
      <w:r w:rsidRPr="00022FDE">
        <w:rPr>
          <w:rStyle w:val="34ffff7"/>
        </w:rPr>
        <w:t>F</w:t>
      </w:r>
      <w:r w:rsidRPr="00022FDE">
        <w:rPr>
          <w:rStyle w:val="34ffff7"/>
          <w:lang w:val="ru-RU"/>
        </w:rPr>
        <w:t>9&gt;</w:t>
      </w:r>
      <w:r w:rsidRPr="00F25310">
        <w:t>.</w:t>
      </w:r>
    </w:p>
    <w:p w:rsidR="005F556F" w:rsidRDefault="005F556F" w:rsidP="00525B36">
      <w:pPr>
        <w:pStyle w:val="34b"/>
        <w:rPr>
          <w:lang w:eastAsia="ru-RU"/>
        </w:rPr>
      </w:pPr>
    </w:p>
    <w:p w:rsidR="00525B36" w:rsidRDefault="00525B36" w:rsidP="00525B36">
      <w:pPr>
        <w:pStyle w:val="34b"/>
        <w:rPr>
          <w:lang w:eastAsia="ru-RU"/>
        </w:rPr>
      </w:pPr>
      <w:r>
        <w:rPr>
          <w:lang w:eastAsia="ru-RU"/>
        </w:rPr>
        <w:t xml:space="preserve">С помощью многошаговых процедур оформлены описания операций в настоящем </w:t>
      </w:r>
      <w:r w:rsidR="00975188">
        <w:rPr>
          <w:lang w:eastAsia="ru-RU"/>
        </w:rPr>
        <w:t>пособии</w:t>
      </w:r>
      <w:r>
        <w:rPr>
          <w:lang w:eastAsia="ru-RU"/>
        </w:rPr>
        <w:t xml:space="preserve"> (см. примеры в разделах </w:t>
      </w:r>
      <w:r w:rsidR="00DE4093">
        <w:rPr>
          <w:lang w:eastAsia="ru-RU"/>
        </w:rPr>
        <w:fldChar w:fldCharType="begin"/>
      </w:r>
      <w:r w:rsidR="00DE4093">
        <w:rPr>
          <w:lang w:eastAsia="ru-RU"/>
        </w:rPr>
        <w:instrText xml:space="preserve"> REF _Ref411486854 \r \h </w:instrText>
      </w:r>
      <w:r w:rsidR="00DE4093">
        <w:rPr>
          <w:lang w:eastAsia="ru-RU"/>
        </w:rPr>
      </w:r>
      <w:r w:rsidR="00DE4093">
        <w:rPr>
          <w:lang w:eastAsia="ru-RU"/>
        </w:rPr>
        <w:fldChar w:fldCharType="separate"/>
      </w:r>
      <w:r w:rsidR="00B61B63">
        <w:rPr>
          <w:lang w:eastAsia="ru-RU"/>
        </w:rPr>
        <w:t>4.2</w:t>
      </w:r>
      <w:r w:rsidR="00DE4093">
        <w:rPr>
          <w:lang w:eastAsia="ru-RU"/>
        </w:rPr>
        <w:fldChar w:fldCharType="end"/>
      </w:r>
      <w:r w:rsidR="00DE4093">
        <w:rPr>
          <w:lang w:eastAsia="ru-RU"/>
        </w:rPr>
        <w:t>—</w:t>
      </w:r>
      <w:r w:rsidR="00DE4093">
        <w:rPr>
          <w:lang w:eastAsia="ru-RU"/>
        </w:rPr>
        <w:fldChar w:fldCharType="begin"/>
      </w:r>
      <w:r w:rsidR="00DE4093">
        <w:rPr>
          <w:lang w:eastAsia="ru-RU"/>
        </w:rPr>
        <w:instrText xml:space="preserve"> REF _Ref411486862 \r \h </w:instrText>
      </w:r>
      <w:r w:rsidR="00DE4093">
        <w:rPr>
          <w:lang w:eastAsia="ru-RU"/>
        </w:rPr>
      </w:r>
      <w:r w:rsidR="00DE4093">
        <w:rPr>
          <w:lang w:eastAsia="ru-RU"/>
        </w:rPr>
        <w:fldChar w:fldCharType="separate"/>
      </w:r>
      <w:r w:rsidR="00B61B63">
        <w:rPr>
          <w:lang w:eastAsia="ru-RU"/>
        </w:rPr>
        <w:t>4.5</w:t>
      </w:r>
      <w:r w:rsidR="00DE4093">
        <w:rPr>
          <w:lang w:eastAsia="ru-RU"/>
        </w:rPr>
        <w:fldChar w:fldCharType="end"/>
      </w:r>
      <w:r w:rsidR="00DE4093">
        <w:rPr>
          <w:lang w:eastAsia="ru-RU"/>
        </w:rPr>
        <w:t xml:space="preserve">,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_Ref399314037 \r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 w:rsidR="00B61B63">
        <w:rPr>
          <w:lang w:eastAsia="ru-RU"/>
        </w:rPr>
        <w:t>7.3</w:t>
      </w:r>
      <w:r>
        <w:rPr>
          <w:lang w:eastAsia="ru-RU"/>
        </w:rPr>
        <w:fldChar w:fldCharType="end"/>
      </w:r>
      <w:r>
        <w:rPr>
          <w:lang w:eastAsia="ru-RU"/>
        </w:rPr>
        <w:t xml:space="preserve">,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_Ref399314083 \r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 w:rsidR="00B61B63">
        <w:rPr>
          <w:lang w:eastAsia="ru-RU"/>
        </w:rPr>
        <w:t>7.7.11</w:t>
      </w:r>
      <w:r>
        <w:rPr>
          <w:lang w:eastAsia="ru-RU"/>
        </w:rPr>
        <w:fldChar w:fldCharType="end"/>
      </w:r>
      <w:r>
        <w:rPr>
          <w:lang w:eastAsia="ru-RU"/>
        </w:rPr>
        <w:t>—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_Ref403155641 \r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 w:rsidR="00B61B63">
        <w:rPr>
          <w:lang w:eastAsia="ru-RU"/>
        </w:rPr>
        <w:t>7.7.13</w:t>
      </w:r>
      <w:r>
        <w:rPr>
          <w:lang w:eastAsia="ru-RU"/>
        </w:rPr>
        <w:fldChar w:fldCharType="end"/>
      </w:r>
      <w:r>
        <w:rPr>
          <w:lang w:eastAsia="ru-RU"/>
        </w:rPr>
        <w:t xml:space="preserve">, </w:t>
      </w:r>
      <w:r w:rsidR="007F2DC9">
        <w:rPr>
          <w:lang w:eastAsia="ru-RU"/>
        </w:rPr>
        <w:fldChar w:fldCharType="begin"/>
      </w:r>
      <w:r w:rsidR="007F2DC9">
        <w:rPr>
          <w:lang w:eastAsia="ru-RU"/>
        </w:rPr>
        <w:instrText xml:space="preserve"> REF _Ref411878966 \r \h </w:instrText>
      </w:r>
      <w:r w:rsidR="007F2DC9">
        <w:rPr>
          <w:lang w:eastAsia="ru-RU"/>
        </w:rPr>
      </w:r>
      <w:r w:rsidR="007F2DC9">
        <w:rPr>
          <w:lang w:eastAsia="ru-RU"/>
        </w:rPr>
        <w:fldChar w:fldCharType="separate"/>
      </w:r>
      <w:r w:rsidR="00B61B63">
        <w:rPr>
          <w:lang w:eastAsia="ru-RU"/>
        </w:rPr>
        <w:t>7.10.2</w:t>
      </w:r>
      <w:r w:rsidR="007F2DC9">
        <w:rPr>
          <w:lang w:eastAsia="ru-RU"/>
        </w:rPr>
        <w:fldChar w:fldCharType="end"/>
      </w:r>
      <w:r>
        <w:rPr>
          <w:lang w:eastAsia="ru-RU"/>
        </w:rPr>
        <w:t xml:space="preserve">,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_Ref399314113 \r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 w:rsidR="00B61B63">
        <w:rPr>
          <w:lang w:eastAsia="ru-RU"/>
        </w:rPr>
        <w:t>7.11</w:t>
      </w:r>
      <w:r>
        <w:rPr>
          <w:lang w:eastAsia="ru-RU"/>
        </w:rPr>
        <w:fldChar w:fldCharType="end"/>
      </w:r>
      <w:r>
        <w:rPr>
          <w:lang w:eastAsia="ru-RU"/>
        </w:rPr>
        <w:t xml:space="preserve"> и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_Ref399454467 \r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 w:rsidR="00B61B63">
        <w:rPr>
          <w:lang w:eastAsia="ru-RU"/>
        </w:rPr>
        <w:t>7.12</w:t>
      </w:r>
      <w:r>
        <w:rPr>
          <w:lang w:eastAsia="ru-RU"/>
        </w:rPr>
        <w:fldChar w:fldCharType="end"/>
      </w:r>
      <w:r>
        <w:rPr>
          <w:lang w:eastAsia="ru-RU"/>
        </w:rPr>
        <w:t>).</w:t>
      </w:r>
    </w:p>
    <w:p w:rsidR="005F556F" w:rsidRDefault="005F556F" w:rsidP="00525B36">
      <w:pPr>
        <w:pStyle w:val="34b"/>
        <w:rPr>
          <w:lang w:eastAsia="ru-RU"/>
        </w:rPr>
      </w:pPr>
    </w:p>
    <w:p w:rsidR="00525B36" w:rsidRDefault="00525B36" w:rsidP="00525B36">
      <w:pPr>
        <w:pStyle w:val="34b"/>
        <w:rPr>
          <w:lang w:eastAsia="ru-RU"/>
        </w:rPr>
      </w:pPr>
      <w:r>
        <w:rPr>
          <w:lang w:eastAsia="ru-RU"/>
        </w:rPr>
        <w:t>Пример одношаговой процедуры:</w:t>
      </w:r>
    </w:p>
    <w:p w:rsidR="00525B36" w:rsidRDefault="00525B36" w:rsidP="006E1CB1">
      <w:pPr>
        <w:pStyle w:val="34fffff3"/>
      </w:pPr>
      <w:r w:rsidRPr="00F25310">
        <w:t>Процедура </w:t>
      </w:r>
      <w:fldSimple w:instr=" SEQ Процедура \* ARABIC ">
        <w:r w:rsidR="00B61B63">
          <w:rPr>
            <w:noProof/>
          </w:rPr>
          <w:t>2</w:t>
        </w:r>
      </w:fldSimple>
      <w:r w:rsidRPr="00F25310">
        <w:t xml:space="preserve"> — </w:t>
      </w:r>
      <w:r>
        <w:t>Переход к режиму просмотра веб-документа</w:t>
      </w:r>
    </w:p>
    <w:p w:rsidR="00525B36" w:rsidRDefault="00525B36" w:rsidP="00525B36">
      <w:pPr>
        <w:pStyle w:val="34ffff6"/>
      </w:pPr>
      <w:r>
        <w:t>Для того чтобы перейти к режиму просмотра веб-документа:</w:t>
      </w:r>
    </w:p>
    <w:p w:rsidR="00525B36" w:rsidRPr="0097168C" w:rsidRDefault="00525B36" w:rsidP="00525B36">
      <w:pPr>
        <w:pStyle w:val="34a"/>
      </w:pPr>
      <w:r>
        <w:t xml:space="preserve">Нажмите на кнопку </w:t>
      </w:r>
      <w:r>
        <w:rPr>
          <w:rStyle w:val="34fe"/>
        </w:rPr>
        <w:t>Веб-документ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3B89B21A" wp14:editId="2C826910">
            <wp:extent cx="216000" cy="1920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document_view_web_mode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в правой части строки состояния.</w:t>
      </w:r>
    </w:p>
    <w:p w:rsidR="00525B36" w:rsidRDefault="00525B36" w:rsidP="00525B36">
      <w:pPr>
        <w:pStyle w:val="3"/>
      </w:pPr>
      <w:bookmarkStart w:id="152" w:name="_Toc134830121"/>
      <w:r>
        <w:lastRenderedPageBreak/>
        <w:t>Нумерация процедур</w:t>
      </w:r>
      <w:bookmarkEnd w:id="152"/>
    </w:p>
    <w:p w:rsidR="00525B36" w:rsidRPr="001749E6" w:rsidRDefault="00525B36" w:rsidP="00525B36">
      <w:pPr>
        <w:pStyle w:val="34ff8"/>
      </w:pPr>
      <w:r>
        <w:rPr>
          <w:lang w:eastAsia="ru-RU"/>
        </w:rPr>
        <w:t xml:space="preserve">Процедуры </w:t>
      </w:r>
      <w:r>
        <w:t>нумеру</w:t>
      </w:r>
      <w:r w:rsidR="0055598E">
        <w:t>ют</w:t>
      </w:r>
      <w:r>
        <w:t xml:space="preserve"> согласно следующим правилам:</w:t>
      </w:r>
    </w:p>
    <w:p w:rsidR="00525B36" w:rsidRPr="00927F00" w:rsidRDefault="00525B36" w:rsidP="00FE3805">
      <w:pPr>
        <w:pStyle w:val="341"/>
        <w:numPr>
          <w:ilvl w:val="0"/>
          <w:numId w:val="48"/>
        </w:numPr>
      </w:pPr>
      <w:r>
        <w:t>Процедуры следует нумеровать в том случае, если в документе на них будут добавлены ссылки.</w:t>
      </w:r>
    </w:p>
    <w:p w:rsidR="00525B36" w:rsidRPr="001749E6" w:rsidRDefault="00525B36" w:rsidP="00446B5D">
      <w:pPr>
        <w:pStyle w:val="341"/>
      </w:pPr>
      <w:r w:rsidRPr="00927F00">
        <w:t>Нумераци</w:t>
      </w:r>
      <w:r w:rsidR="00546615">
        <w:t>ю</w:t>
      </w:r>
      <w:r w:rsidRPr="00927F00">
        <w:t xml:space="preserve"> </w:t>
      </w:r>
      <w:r>
        <w:t>процедур</w:t>
      </w:r>
      <w:r w:rsidRPr="00927F00">
        <w:t xml:space="preserve"> </w:t>
      </w:r>
      <w:r w:rsidR="00546615">
        <w:t>выполняют</w:t>
      </w:r>
      <w:r w:rsidRPr="00927F00">
        <w:t xml:space="preserve"> с помощью поля автоматической последовательной нумерации </w:t>
      </w:r>
      <w:r w:rsidRPr="00F64758">
        <w:rPr>
          <w:rStyle w:val="34ff1"/>
        </w:rPr>
        <w:t>SEQ</w:t>
      </w:r>
      <w:r w:rsidRPr="00927F00">
        <w:t>.</w:t>
      </w:r>
    </w:p>
    <w:p w:rsidR="00525B36" w:rsidRDefault="00525B36" w:rsidP="00446B5D">
      <w:pPr>
        <w:pStyle w:val="341"/>
      </w:pPr>
      <w:r w:rsidRPr="00927F00">
        <w:t xml:space="preserve">Процедуры </w:t>
      </w:r>
      <w:r>
        <w:t>нумеру</w:t>
      </w:r>
      <w:r w:rsidR="0055598E">
        <w:t>ют</w:t>
      </w:r>
      <w:r>
        <w:t xml:space="preserve"> арабскими цифрами</w:t>
      </w:r>
      <w:r w:rsidRPr="00927F00">
        <w:t>,</w:t>
      </w:r>
      <w:r>
        <w:t xml:space="preserve"> сквозной нумерацией, например: </w:t>
      </w:r>
      <w:r w:rsidRPr="00927F00">
        <w:t>«Процедура </w:t>
      </w:r>
      <w:r>
        <w:t>1</w:t>
      </w:r>
      <w:r w:rsidRPr="00927F00">
        <w:t>»</w:t>
      </w:r>
      <w:r>
        <w:t>.</w:t>
      </w:r>
    </w:p>
    <w:p w:rsidR="00525B36" w:rsidRPr="00927F00" w:rsidRDefault="0078504F" w:rsidP="00446B5D">
      <w:pPr>
        <w:pStyle w:val="341"/>
      </w:pPr>
      <w:r>
        <w:t>Допустимо</w:t>
      </w:r>
      <w:r w:rsidR="00525B36">
        <w:t xml:space="preserve"> нумеровать процедуры в пределах раздела. В этом случае номер процедуры состоит из номера раздела и порядкового номера процедуры, </w:t>
      </w:r>
      <w:proofErr w:type="gramStart"/>
      <w:r w:rsidR="00525B36">
        <w:t>разделенных</w:t>
      </w:r>
      <w:proofErr w:type="gramEnd"/>
      <w:r w:rsidR="00525B36">
        <w:t xml:space="preserve"> точкой, например: «</w:t>
      </w:r>
      <w:r w:rsidR="00525B36" w:rsidRPr="00927F00">
        <w:t>Процедура </w:t>
      </w:r>
      <w:r w:rsidR="00525B36">
        <w:t>1.1».</w:t>
      </w:r>
    </w:p>
    <w:p w:rsidR="00525B36" w:rsidRDefault="00525B36" w:rsidP="00525B36">
      <w:pPr>
        <w:pStyle w:val="34b"/>
      </w:pPr>
      <w:r>
        <w:t>Процедура нумерации процедур приведена в разделе </w:t>
      </w:r>
      <w:r>
        <w:fldChar w:fldCharType="begin"/>
      </w:r>
      <w:r>
        <w:instrText xml:space="preserve"> REF _Ref399451635 \r \h </w:instrText>
      </w:r>
      <w:r>
        <w:fldChar w:fldCharType="separate"/>
      </w:r>
      <w:r w:rsidR="00B61B63">
        <w:t>7.11.1</w:t>
      </w:r>
      <w:r>
        <w:fldChar w:fldCharType="end"/>
      </w:r>
      <w:r>
        <w:t>.</w:t>
      </w:r>
    </w:p>
    <w:p w:rsidR="00525B36" w:rsidRDefault="00525B36" w:rsidP="00525B36">
      <w:pPr>
        <w:pStyle w:val="3"/>
      </w:pPr>
      <w:bookmarkStart w:id="153" w:name="_Toc408989491"/>
      <w:bookmarkStart w:id="154" w:name="_Toc134830122"/>
      <w:r>
        <w:t xml:space="preserve">Ссылки на </w:t>
      </w:r>
      <w:bookmarkEnd w:id="153"/>
      <w:r>
        <w:t>процедуры</w:t>
      </w:r>
      <w:bookmarkEnd w:id="154"/>
    </w:p>
    <w:p w:rsidR="00525B36" w:rsidRPr="001749E6" w:rsidRDefault="00525B36" w:rsidP="00525B36">
      <w:pPr>
        <w:pStyle w:val="34ff8"/>
      </w:pPr>
      <w:r>
        <w:t>Ссылки на процедуры добавля</w:t>
      </w:r>
      <w:r w:rsidR="0055598E">
        <w:t>ют</w:t>
      </w:r>
      <w:r>
        <w:t xml:space="preserve"> согласно следующим правилам:</w:t>
      </w:r>
    </w:p>
    <w:p w:rsidR="00525B36" w:rsidRPr="00F41A39" w:rsidRDefault="00525B36" w:rsidP="00FE3805">
      <w:pPr>
        <w:pStyle w:val="341"/>
        <w:numPr>
          <w:ilvl w:val="0"/>
          <w:numId w:val="49"/>
        </w:numPr>
      </w:pPr>
      <w:r>
        <w:t>Если процедуры в документе содержат заголовки с номером, на каждую процедуру</w:t>
      </w:r>
      <w:r w:rsidRPr="00927F00">
        <w:t xml:space="preserve"> </w:t>
      </w:r>
      <w:r>
        <w:t>да</w:t>
      </w:r>
      <w:r w:rsidR="00444DF7">
        <w:t>ют</w:t>
      </w:r>
      <w:r>
        <w:t xml:space="preserve"> </w:t>
      </w:r>
      <w:r w:rsidRPr="00927F00">
        <w:t>перекрестн</w:t>
      </w:r>
      <w:r w:rsidR="00444DF7">
        <w:t>ую</w:t>
      </w:r>
      <w:r w:rsidRPr="00927F00">
        <w:t xml:space="preserve"> </w:t>
      </w:r>
      <w:r>
        <w:t>ссылк</w:t>
      </w:r>
      <w:r w:rsidR="00444DF7">
        <w:t>у</w:t>
      </w:r>
      <w:r>
        <w:t>.</w:t>
      </w:r>
    </w:p>
    <w:p w:rsidR="00525B36" w:rsidRDefault="00525B36" w:rsidP="00446B5D">
      <w:pPr>
        <w:pStyle w:val="341"/>
      </w:pPr>
      <w:r>
        <w:t>Ссылка состоит из слова «процедура» и номера</w:t>
      </w:r>
      <w:r w:rsidR="00D83CB7">
        <w:t xml:space="preserve"> процедуры</w:t>
      </w:r>
      <w:r>
        <w:t>.</w:t>
      </w:r>
    </w:p>
    <w:p w:rsidR="00525B36" w:rsidRPr="00073518" w:rsidRDefault="005D6094" w:rsidP="00446B5D">
      <w:pPr>
        <w:pStyle w:val="341"/>
      </w:pPr>
      <w:r>
        <w:t>Подпись</w:t>
      </w:r>
      <w:r w:rsidR="00525B36">
        <w:t xml:space="preserve"> «процедура» пиш</w:t>
      </w:r>
      <w:r w:rsidR="00B70BA4">
        <w:t>ут</w:t>
      </w:r>
      <w:r w:rsidR="00525B36">
        <w:t xml:space="preserve"> полностью, число и падеж определя</w:t>
      </w:r>
      <w:r w:rsidR="00FC38B2">
        <w:t>ют</w:t>
      </w:r>
      <w:r w:rsidR="00525B36">
        <w:t xml:space="preserve"> в зависимости от контекста.</w:t>
      </w:r>
    </w:p>
    <w:p w:rsidR="00525B36" w:rsidRPr="00073518" w:rsidRDefault="00525B36" w:rsidP="00446B5D">
      <w:pPr>
        <w:pStyle w:val="341"/>
      </w:pPr>
      <w:r>
        <w:t>Поле перекрестной ссылки должно включать в себя только номер процедуры.</w:t>
      </w:r>
    </w:p>
    <w:p w:rsidR="00525B36" w:rsidRPr="00073518" w:rsidRDefault="004A3296" w:rsidP="00446B5D">
      <w:pPr>
        <w:pStyle w:val="341"/>
      </w:pPr>
      <w:r>
        <w:rPr>
          <w:lang w:eastAsia="ru-RU"/>
        </w:rPr>
        <w:t>Подпись</w:t>
      </w:r>
      <w:r w:rsidR="00525B36">
        <w:rPr>
          <w:lang w:eastAsia="ru-RU"/>
        </w:rPr>
        <w:t xml:space="preserve"> «</w:t>
      </w:r>
      <w:r w:rsidR="00525B36">
        <w:t>процедура</w:t>
      </w:r>
      <w:r w:rsidR="00525B36">
        <w:rPr>
          <w:lang w:eastAsia="ru-RU"/>
        </w:rPr>
        <w:t xml:space="preserve">» и поле ссылки (номер) следует </w:t>
      </w:r>
      <w:r w:rsidR="00525B36">
        <w:t>разделять неразрывным пробелом (</w:t>
      </w:r>
      <w:r w:rsidR="00525B36" w:rsidRPr="00BD154D">
        <w:rPr>
          <w:rStyle w:val="34ffff7"/>
          <w:lang w:val="ru-RU"/>
        </w:rPr>
        <w:t>&lt;</w:t>
      </w:r>
      <w:r w:rsidR="00525B36" w:rsidRPr="00AE6B00">
        <w:rPr>
          <w:rStyle w:val="34ffff7"/>
        </w:rPr>
        <w:t>CTRL</w:t>
      </w:r>
      <w:r w:rsidR="00525B36" w:rsidRPr="003E2535">
        <w:rPr>
          <w:rStyle w:val="34ffff7"/>
          <w:lang w:val="ru-RU"/>
        </w:rPr>
        <w:t xml:space="preserve">&gt; </w:t>
      </w:r>
      <w:r w:rsidR="00525B36" w:rsidRPr="00AE6B00">
        <w:rPr>
          <w:rStyle w:val="34ffff7"/>
          <w:lang w:val="ru-RU"/>
        </w:rPr>
        <w:t>+</w:t>
      </w:r>
      <w:r w:rsidR="00525B36" w:rsidRPr="003E2535">
        <w:rPr>
          <w:rStyle w:val="34ffff7"/>
          <w:lang w:val="ru-RU"/>
        </w:rPr>
        <w:t xml:space="preserve"> &lt;</w:t>
      </w:r>
      <w:r w:rsidR="00525B36" w:rsidRPr="00AE6B00">
        <w:rPr>
          <w:rStyle w:val="34ffff7"/>
        </w:rPr>
        <w:t>SHIFT</w:t>
      </w:r>
      <w:r w:rsidR="00525B36" w:rsidRPr="003E2535">
        <w:rPr>
          <w:rStyle w:val="34ffff7"/>
          <w:lang w:val="ru-RU"/>
        </w:rPr>
        <w:t xml:space="preserve">&gt; </w:t>
      </w:r>
      <w:r w:rsidR="00525B36" w:rsidRPr="00AE6B00">
        <w:rPr>
          <w:rStyle w:val="34ffff7"/>
          <w:lang w:val="ru-RU"/>
        </w:rPr>
        <w:t>+</w:t>
      </w:r>
      <w:r>
        <w:rPr>
          <w:rStyle w:val="34ffff7"/>
          <w:lang w:val="ru-RU"/>
        </w:rPr>
        <w:t xml:space="preserve"> </w:t>
      </w:r>
      <w:r w:rsidR="00525B36" w:rsidRPr="003E2535">
        <w:rPr>
          <w:rStyle w:val="34ffff7"/>
          <w:lang w:val="ru-RU"/>
        </w:rPr>
        <w:t>&lt;</w:t>
      </w:r>
      <w:r w:rsidR="00525B36" w:rsidRPr="00AE6B00">
        <w:rPr>
          <w:rStyle w:val="34ffff7"/>
        </w:rPr>
        <w:t>SPACE</w:t>
      </w:r>
      <w:r w:rsidR="00525B36" w:rsidRPr="003E2535">
        <w:rPr>
          <w:rStyle w:val="34ffff7"/>
          <w:lang w:val="ru-RU"/>
        </w:rPr>
        <w:t>&gt;</w:t>
      </w:r>
      <w:r w:rsidR="00525B36" w:rsidRPr="00AE6B00">
        <w:t>)</w:t>
      </w:r>
      <w:r w:rsidR="00525B36">
        <w:t>.</w:t>
      </w:r>
    </w:p>
    <w:p w:rsidR="00525B36" w:rsidRDefault="00525B36" w:rsidP="00446B5D">
      <w:pPr>
        <w:pStyle w:val="341"/>
      </w:pPr>
      <w:r>
        <w:t>Ссылки содержат следующий текст:</w:t>
      </w:r>
      <w:r w:rsidRPr="00927F00">
        <w:t xml:space="preserve"> «</w:t>
      </w:r>
      <w:r>
        <w:t>...</w:t>
      </w:r>
      <w:r w:rsidRPr="00927F00">
        <w:t>приведены в процедуре </w:t>
      </w:r>
      <w:r>
        <w:t>2</w:t>
      </w:r>
      <w:r w:rsidRPr="00927F00">
        <w:t>»</w:t>
      </w:r>
      <w:r>
        <w:t xml:space="preserve"> или «см. процедуру 2».</w:t>
      </w:r>
    </w:p>
    <w:p w:rsidR="00525B36" w:rsidRPr="00927F00" w:rsidRDefault="00525B36" w:rsidP="00446B5D">
      <w:pPr>
        <w:pStyle w:val="341"/>
      </w:pPr>
      <w:r>
        <w:rPr>
          <w:lang w:eastAsia="ru-RU"/>
        </w:rPr>
        <w:t>Слова «см.» и «</w:t>
      </w:r>
      <w:r>
        <w:t>процедуру</w:t>
      </w:r>
      <w:r>
        <w:rPr>
          <w:lang w:eastAsia="ru-RU"/>
        </w:rPr>
        <w:t xml:space="preserve">» рекомендуется </w:t>
      </w:r>
      <w:r>
        <w:t>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="004A3296">
        <w:rPr>
          <w:rStyle w:val="34ffff7"/>
          <w:lang w:val="ru-RU"/>
        </w:rPr>
        <w:t xml:space="preserve"> </w:t>
      </w:r>
      <w:r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525B36" w:rsidRDefault="00525B36" w:rsidP="00525B36">
      <w:pPr>
        <w:pStyle w:val="34b"/>
      </w:pPr>
      <w:r>
        <w:t>Процедура создания перекрестных ссылок на процедуры приведена в разделе </w:t>
      </w:r>
      <w:r>
        <w:fldChar w:fldCharType="begin"/>
      </w:r>
      <w:r>
        <w:instrText xml:space="preserve"> REF _Ref398226503 \r \h </w:instrText>
      </w:r>
      <w:r>
        <w:fldChar w:fldCharType="separate"/>
      </w:r>
      <w:r w:rsidR="00B61B63">
        <w:t>7.12.1</w:t>
      </w:r>
      <w:r>
        <w:fldChar w:fldCharType="end"/>
      </w:r>
      <w:r>
        <w:t>.</w:t>
      </w:r>
    </w:p>
    <w:p w:rsidR="00525B36" w:rsidRDefault="00525B36" w:rsidP="00525B36">
      <w:pPr>
        <w:pStyle w:val="2"/>
      </w:pPr>
      <w:bookmarkStart w:id="155" w:name="_Ref398166051"/>
      <w:bookmarkStart w:id="156" w:name="_Toc398346509"/>
      <w:bookmarkStart w:id="157" w:name="_Toc134830123"/>
      <w:r>
        <w:lastRenderedPageBreak/>
        <w:t>Оформления листингов</w:t>
      </w:r>
      <w:bookmarkEnd w:id="155"/>
      <w:bookmarkEnd w:id="156"/>
      <w:bookmarkEnd w:id="157"/>
    </w:p>
    <w:p w:rsidR="00525B36" w:rsidRDefault="00525B36" w:rsidP="00525B36">
      <w:pPr>
        <w:pStyle w:val="3"/>
      </w:pPr>
      <w:bookmarkStart w:id="158" w:name="_Toc134830124"/>
      <w:r>
        <w:t>Общий вид</w:t>
      </w:r>
      <w:bookmarkEnd w:id="158"/>
    </w:p>
    <w:p w:rsidR="00525B36" w:rsidRPr="008D0424" w:rsidRDefault="00525B36" w:rsidP="00525B36">
      <w:pPr>
        <w:pStyle w:val="34b"/>
      </w:pPr>
      <w:r>
        <w:t>Листингом в документе оформля</w:t>
      </w:r>
      <w:r w:rsidR="00FC38B2">
        <w:t>ют</w:t>
      </w:r>
      <w:r>
        <w:t xml:space="preserve"> </w:t>
      </w:r>
      <w:r w:rsidRPr="008D0424">
        <w:t>исходный код программы, конфигурационного файла, таблицы стилей, размеченного контента и т.</w:t>
      </w:r>
      <w:r>
        <w:t> </w:t>
      </w:r>
      <w:r w:rsidRPr="008D0424">
        <w:t>п.</w:t>
      </w:r>
    </w:p>
    <w:p w:rsidR="00525B36" w:rsidRDefault="00525B36" w:rsidP="00525B36">
      <w:pPr>
        <w:pStyle w:val="34ffff2"/>
      </w:pPr>
      <w:r>
        <w:t>Листинг включает в себя следующие элементы:</w:t>
      </w:r>
    </w:p>
    <w:p w:rsidR="00525B36" w:rsidRPr="0026636A" w:rsidRDefault="00525B36" w:rsidP="008E2151">
      <w:pPr>
        <w:pStyle w:val="3413"/>
      </w:pPr>
      <w:r w:rsidRPr="0026636A">
        <w:t>заголовок</w:t>
      </w:r>
      <w:r>
        <w:t xml:space="preserve"> </w:t>
      </w:r>
      <w:r w:rsidRPr="0026636A">
        <w:t>листинга</w:t>
      </w:r>
      <w:r w:rsidRPr="0026636A">
        <w:rPr>
          <w:lang w:eastAsia="ru-RU"/>
        </w:rPr>
        <w:t>.</w:t>
      </w:r>
      <w:r w:rsidRPr="009E67FE">
        <w:t xml:space="preserve"> </w:t>
      </w:r>
      <w:r>
        <w:t>Оформля</w:t>
      </w:r>
      <w:r w:rsidR="00FC38B2">
        <w:t>ют</w:t>
      </w:r>
      <w:r w:rsidRPr="007D2D5C">
        <w:t xml:space="preserve"> </w:t>
      </w:r>
      <w:r>
        <w:t xml:space="preserve">стилем </w:t>
      </w:r>
      <w:r w:rsidRPr="0026636A">
        <w:rPr>
          <w:rStyle w:val="34ff2"/>
          <w:lang w:eastAsia="ru-RU"/>
        </w:rPr>
        <w:t>34_Листинг_Заголовок</w:t>
      </w:r>
      <w:r w:rsidR="005C7E41">
        <w:rPr>
          <w:lang w:eastAsia="ru-RU"/>
        </w:rPr>
        <w:t>;</w:t>
      </w:r>
    </w:p>
    <w:p w:rsidR="00525B36" w:rsidRPr="009E67FE" w:rsidRDefault="00525B36" w:rsidP="00525B36">
      <w:pPr>
        <w:pStyle w:val="3413"/>
      </w:pPr>
      <w:r>
        <w:t>текст листинга. Оформля</w:t>
      </w:r>
      <w:r w:rsidR="0055598E">
        <w:t>ют</w:t>
      </w:r>
      <w:r>
        <w:t xml:space="preserve"> стилем </w:t>
      </w:r>
      <w:r w:rsidRPr="0026636A">
        <w:rPr>
          <w:rStyle w:val="34ff2"/>
          <w:lang w:eastAsia="ru-RU"/>
        </w:rPr>
        <w:t>34_Листинг</w:t>
      </w:r>
      <w:r>
        <w:t>.</w:t>
      </w:r>
    </w:p>
    <w:p w:rsidR="00525B36" w:rsidRPr="001749E6" w:rsidRDefault="00525B36" w:rsidP="00525B36">
      <w:pPr>
        <w:pStyle w:val="34ff8"/>
      </w:pPr>
      <w:r>
        <w:t>Листинги оформля</w:t>
      </w:r>
      <w:r w:rsidR="00FC38B2">
        <w:t>ют</w:t>
      </w:r>
      <w:r>
        <w:t xml:space="preserve"> согласно следующим правилам:</w:t>
      </w:r>
    </w:p>
    <w:p w:rsidR="00525B36" w:rsidRDefault="00525B36" w:rsidP="00FE3805">
      <w:pPr>
        <w:pStyle w:val="341"/>
        <w:numPr>
          <w:ilvl w:val="0"/>
          <w:numId w:val="50"/>
        </w:numPr>
      </w:pPr>
      <w:r w:rsidRPr="00BD1AE8">
        <w:t>Заголовок</w:t>
      </w:r>
      <w:r>
        <w:t xml:space="preserve"> листинга </w:t>
      </w:r>
      <w:r w:rsidRPr="00BD1AE8">
        <w:t>включает в себя</w:t>
      </w:r>
      <w:r w:rsidRPr="0006670B">
        <w:t xml:space="preserve"> </w:t>
      </w:r>
      <w:r>
        <w:t>следующие элементы:</w:t>
      </w:r>
    </w:p>
    <w:p w:rsidR="00525B36" w:rsidRDefault="00525B36" w:rsidP="00525B36">
      <w:pPr>
        <w:pStyle w:val="3423"/>
      </w:pPr>
      <w:r>
        <w:t xml:space="preserve">подпись </w:t>
      </w:r>
      <w:r w:rsidRPr="003D580D">
        <w:t>«</w:t>
      </w:r>
      <w:r>
        <w:t>Листинг</w:t>
      </w:r>
      <w:r w:rsidRPr="003D580D">
        <w:t>»</w:t>
      </w:r>
      <w:r>
        <w:t>;</w:t>
      </w:r>
    </w:p>
    <w:p w:rsidR="00525B36" w:rsidRPr="00930AD5" w:rsidRDefault="00525B36" w:rsidP="00525B36">
      <w:pPr>
        <w:pStyle w:val="3423"/>
      </w:pPr>
      <w:r w:rsidRPr="00974BF0">
        <w:t>номер листинга</w:t>
      </w:r>
      <w:r>
        <w:t>;</w:t>
      </w:r>
    </w:p>
    <w:p w:rsidR="00525B36" w:rsidRPr="003D580D" w:rsidRDefault="00525B36" w:rsidP="00525B36">
      <w:pPr>
        <w:pStyle w:val="3423"/>
      </w:pPr>
      <w:r>
        <w:t>название</w:t>
      </w:r>
      <w:r w:rsidRPr="00930AD5">
        <w:t xml:space="preserve"> </w:t>
      </w:r>
      <w:r w:rsidRPr="00974BF0">
        <w:t>листинга</w:t>
      </w:r>
      <w:r>
        <w:t xml:space="preserve"> (необязательный элемент).</w:t>
      </w:r>
    </w:p>
    <w:p w:rsidR="00525B36" w:rsidRPr="007D2D5C" w:rsidRDefault="00525B36" w:rsidP="00525B36">
      <w:pPr>
        <w:pStyle w:val="341"/>
      </w:pPr>
      <w:r w:rsidRPr="007D2D5C">
        <w:t xml:space="preserve">После номера </w:t>
      </w:r>
      <w:r w:rsidRPr="00974BF0">
        <w:t>листинга</w:t>
      </w:r>
      <w:r w:rsidRPr="007D2D5C">
        <w:t xml:space="preserve"> ставится тире.</w:t>
      </w:r>
    </w:p>
    <w:p w:rsidR="00525B36" w:rsidRDefault="00525B36" w:rsidP="00525B36">
      <w:pPr>
        <w:pStyle w:val="341"/>
      </w:pPr>
      <w:r w:rsidRPr="007D2D5C">
        <w:t>Подпись</w:t>
      </w:r>
      <w:r>
        <w:t xml:space="preserve"> «Листинг» и номер рекомендуется 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7D2D5C">
        <w:rPr>
          <w:rStyle w:val="34ffff7"/>
          <w:lang w:val="ru-RU"/>
        </w:rPr>
        <w:t>&gt; + &lt;</w:t>
      </w:r>
      <w:r w:rsidRPr="00AE6B00">
        <w:rPr>
          <w:rStyle w:val="34ffff7"/>
        </w:rPr>
        <w:t>SHIFT</w:t>
      </w:r>
      <w:r w:rsidRPr="007D2D5C">
        <w:rPr>
          <w:rStyle w:val="34ffff7"/>
          <w:lang w:val="ru-RU"/>
        </w:rPr>
        <w:t>&gt; +</w:t>
      </w:r>
      <w:r w:rsidR="005C7E41">
        <w:rPr>
          <w:rStyle w:val="34ffff7"/>
          <w:lang w:val="ru-RU"/>
        </w:rPr>
        <w:t xml:space="preserve"> </w:t>
      </w:r>
      <w:r w:rsidRPr="007D2D5C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7D2D5C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525B36" w:rsidRPr="007D2D5C" w:rsidRDefault="00525B36" w:rsidP="00525B36">
      <w:pPr>
        <w:pStyle w:val="341"/>
      </w:pPr>
      <w:r>
        <w:t xml:space="preserve">После заголовка </w:t>
      </w:r>
      <w:r w:rsidRPr="00974BF0">
        <w:t>листинга</w:t>
      </w:r>
      <w:r>
        <w:t xml:space="preserve"> точка не ставится.</w:t>
      </w:r>
    </w:p>
    <w:p w:rsidR="00CE6506" w:rsidRDefault="00CE6506" w:rsidP="00525B36">
      <w:pPr>
        <w:pStyle w:val="34b"/>
      </w:pPr>
    </w:p>
    <w:p w:rsidR="00525B36" w:rsidRDefault="00525B36" w:rsidP="00525B36">
      <w:pPr>
        <w:pStyle w:val="34b"/>
      </w:pPr>
      <w:r>
        <w:t>Пример листинга:</w:t>
      </w:r>
    </w:p>
    <w:p w:rsidR="00525B36" w:rsidRDefault="00525B36" w:rsidP="00525B36">
      <w:pPr>
        <w:pStyle w:val="34f3"/>
      </w:pPr>
      <w:r>
        <w:t>Листинг </w:t>
      </w:r>
      <w:fldSimple w:instr=" SEQ Листинг \* ARABIC ">
        <w:r w:rsidR="00B61B63">
          <w:rPr>
            <w:noProof/>
          </w:rPr>
          <w:t>1</w:t>
        </w:r>
      </w:fldSimple>
      <w:r w:rsidRPr="00930AD5">
        <w:t xml:space="preserve"> </w:t>
      </w:r>
      <w:r>
        <w:t xml:space="preserve">— Вызов метода закрытия </w:t>
      </w:r>
      <w:r w:rsidRPr="00930AD5">
        <w:t>ордера</w:t>
      </w:r>
    </w:p>
    <w:p w:rsidR="00525B36" w:rsidRPr="00F500DB" w:rsidRDefault="00525B36" w:rsidP="00525B36">
      <w:pPr>
        <w:pStyle w:val="34f0"/>
        <w:rPr>
          <w:lang w:val="en-US"/>
        </w:rPr>
      </w:pPr>
      <w:proofErr w:type="gramStart"/>
      <w:r w:rsidRPr="00F500DB">
        <w:rPr>
          <w:lang w:val="en-US"/>
        </w:rPr>
        <w:t>{ "</w:t>
      </w:r>
      <w:proofErr w:type="spellStart"/>
      <w:proofErr w:type="gramEnd"/>
      <w:r w:rsidRPr="00F500DB">
        <w:rPr>
          <w:lang w:val="en-US"/>
        </w:rPr>
        <w:t>jsonrpc</w:t>
      </w:r>
      <w:proofErr w:type="spellEnd"/>
      <w:r w:rsidRPr="00F500DB">
        <w:rPr>
          <w:lang w:val="en-US"/>
        </w:rPr>
        <w:t xml:space="preserve">": "2.0", </w:t>
      </w:r>
    </w:p>
    <w:p w:rsidR="00525B36" w:rsidRPr="00F500DB" w:rsidRDefault="00525B36" w:rsidP="00525B36">
      <w:pPr>
        <w:pStyle w:val="34f0"/>
        <w:rPr>
          <w:lang w:val="en-US"/>
        </w:rPr>
      </w:pPr>
      <w:r w:rsidRPr="00F500DB">
        <w:rPr>
          <w:lang w:val="en-US"/>
        </w:rPr>
        <w:t xml:space="preserve">  "</w:t>
      </w:r>
      <w:proofErr w:type="gramStart"/>
      <w:r w:rsidRPr="00F500DB">
        <w:rPr>
          <w:lang w:val="en-US"/>
        </w:rPr>
        <w:t>id</w:t>
      </w:r>
      <w:proofErr w:type="gramEnd"/>
      <w:r w:rsidRPr="00F500DB">
        <w:rPr>
          <w:lang w:val="en-US"/>
        </w:rPr>
        <w:t xml:space="preserve">":1, </w:t>
      </w:r>
    </w:p>
    <w:p w:rsidR="00525B36" w:rsidRPr="00F500DB" w:rsidRDefault="00525B36" w:rsidP="00525B36">
      <w:pPr>
        <w:pStyle w:val="34f0"/>
        <w:rPr>
          <w:lang w:val="en-US"/>
        </w:rPr>
      </w:pPr>
      <w:r w:rsidRPr="00F500DB">
        <w:rPr>
          <w:lang w:val="en-US"/>
        </w:rPr>
        <w:t xml:space="preserve">  "</w:t>
      </w:r>
      <w:proofErr w:type="gramStart"/>
      <w:r w:rsidRPr="00F500DB">
        <w:rPr>
          <w:lang w:val="en-US"/>
        </w:rPr>
        <w:t>method</w:t>
      </w:r>
      <w:proofErr w:type="gramEnd"/>
      <w:r w:rsidRPr="00F500DB">
        <w:rPr>
          <w:lang w:val="en-US"/>
        </w:rPr>
        <w:t>":"</w:t>
      </w:r>
      <w:proofErr w:type="spellStart"/>
      <w:r w:rsidRPr="00F500DB">
        <w:rPr>
          <w:lang w:val="en-US"/>
        </w:rPr>
        <w:t>orderclose</w:t>
      </w:r>
      <w:proofErr w:type="spellEnd"/>
      <w:r w:rsidRPr="00F500DB">
        <w:rPr>
          <w:lang w:val="en-US"/>
        </w:rPr>
        <w:t xml:space="preserve">", </w:t>
      </w:r>
    </w:p>
    <w:p w:rsidR="00525B36" w:rsidRPr="00F500DB" w:rsidRDefault="00525B36" w:rsidP="00525B36">
      <w:pPr>
        <w:pStyle w:val="34f0"/>
        <w:rPr>
          <w:lang w:val="en-US"/>
        </w:rPr>
      </w:pPr>
      <w:r w:rsidRPr="00F500DB">
        <w:rPr>
          <w:lang w:val="en-US"/>
        </w:rPr>
        <w:t xml:space="preserve">  "</w:t>
      </w:r>
      <w:proofErr w:type="spellStart"/>
      <w:proofErr w:type="gramStart"/>
      <w:r w:rsidRPr="00F500DB">
        <w:rPr>
          <w:lang w:val="en-US"/>
        </w:rPr>
        <w:t>params</w:t>
      </w:r>
      <w:proofErr w:type="spellEnd"/>
      <w:proofErr w:type="gramEnd"/>
      <w:r w:rsidRPr="00F500DB">
        <w:rPr>
          <w:lang w:val="en-US"/>
        </w:rPr>
        <w:t xml:space="preserve">": { "login":    25552, </w:t>
      </w:r>
    </w:p>
    <w:p w:rsidR="00525B36" w:rsidRPr="00F500DB" w:rsidRDefault="00525B36" w:rsidP="00525B36">
      <w:pPr>
        <w:pStyle w:val="34f0"/>
        <w:rPr>
          <w:lang w:val="en-US"/>
        </w:rPr>
      </w:pPr>
      <w:r w:rsidRPr="00F500DB">
        <w:rPr>
          <w:lang w:val="en-US"/>
        </w:rPr>
        <w:t xml:space="preserve">              "</w:t>
      </w:r>
      <w:proofErr w:type="gramStart"/>
      <w:r w:rsidRPr="00F500DB">
        <w:rPr>
          <w:lang w:val="en-US"/>
        </w:rPr>
        <w:t>sign</w:t>
      </w:r>
      <w:proofErr w:type="gramEnd"/>
      <w:r w:rsidRPr="00F500DB">
        <w:rPr>
          <w:lang w:val="en-US"/>
        </w:rPr>
        <w:t xml:space="preserve">":     "XXX", </w:t>
      </w:r>
    </w:p>
    <w:p w:rsidR="00525B36" w:rsidRPr="00F500DB" w:rsidRDefault="00525B36" w:rsidP="00525B36">
      <w:pPr>
        <w:pStyle w:val="34f0"/>
        <w:rPr>
          <w:lang w:val="en-US"/>
        </w:rPr>
      </w:pPr>
      <w:r w:rsidRPr="00F500DB">
        <w:rPr>
          <w:lang w:val="en-US"/>
        </w:rPr>
        <w:t xml:space="preserve">              "</w:t>
      </w:r>
      <w:proofErr w:type="spellStart"/>
      <w:proofErr w:type="gramStart"/>
      <w:r w:rsidRPr="00F500DB">
        <w:rPr>
          <w:lang w:val="en-US"/>
        </w:rPr>
        <w:t>seqno</w:t>
      </w:r>
      <w:proofErr w:type="spellEnd"/>
      <w:proofErr w:type="gramEnd"/>
      <w:r w:rsidRPr="00F500DB">
        <w:rPr>
          <w:lang w:val="en-US"/>
        </w:rPr>
        <w:t xml:space="preserve">":    2, </w:t>
      </w:r>
    </w:p>
    <w:p w:rsidR="00525B36" w:rsidRPr="00F500DB" w:rsidRDefault="00525B36" w:rsidP="00525B36">
      <w:pPr>
        <w:pStyle w:val="34f0"/>
        <w:rPr>
          <w:lang w:val="en-US"/>
        </w:rPr>
      </w:pPr>
      <w:r w:rsidRPr="00F500DB">
        <w:rPr>
          <w:lang w:val="en-US"/>
        </w:rPr>
        <w:t xml:space="preserve">              "</w:t>
      </w:r>
      <w:proofErr w:type="spellStart"/>
      <w:proofErr w:type="gramStart"/>
      <w:r w:rsidRPr="00F500DB">
        <w:rPr>
          <w:lang w:val="en-US"/>
        </w:rPr>
        <w:t>orderid</w:t>
      </w:r>
      <w:proofErr w:type="spellEnd"/>
      <w:proofErr w:type="gramEnd"/>
      <w:r w:rsidRPr="00F500DB">
        <w:rPr>
          <w:lang w:val="en-US"/>
        </w:rPr>
        <w:t xml:space="preserve">": 278106, </w:t>
      </w:r>
    </w:p>
    <w:p w:rsidR="00525B36" w:rsidRPr="00F500DB" w:rsidRDefault="00525B36" w:rsidP="00525B36">
      <w:pPr>
        <w:pStyle w:val="34f0"/>
        <w:rPr>
          <w:lang w:val="en-US"/>
        </w:rPr>
      </w:pPr>
      <w:r w:rsidRPr="00F500DB">
        <w:rPr>
          <w:lang w:val="en-US"/>
        </w:rPr>
        <w:t xml:space="preserve">              "</w:t>
      </w:r>
      <w:proofErr w:type="gramStart"/>
      <w:r w:rsidRPr="00F500DB">
        <w:rPr>
          <w:lang w:val="en-US"/>
        </w:rPr>
        <w:t>volume</w:t>
      </w:r>
      <w:proofErr w:type="gramEnd"/>
      <w:r w:rsidRPr="00F500DB">
        <w:rPr>
          <w:lang w:val="en-US"/>
        </w:rPr>
        <w:t xml:space="preserve">":   0.01, </w:t>
      </w:r>
    </w:p>
    <w:p w:rsidR="00525B36" w:rsidRPr="00F500DB" w:rsidRDefault="00525B36" w:rsidP="00525B36">
      <w:pPr>
        <w:pStyle w:val="34f0"/>
        <w:rPr>
          <w:lang w:val="en-US"/>
        </w:rPr>
      </w:pPr>
      <w:r w:rsidRPr="00F500DB">
        <w:rPr>
          <w:lang w:val="en-US"/>
        </w:rPr>
        <w:t xml:space="preserve">              "</w:t>
      </w:r>
      <w:proofErr w:type="gramStart"/>
      <w:r w:rsidRPr="00F500DB">
        <w:rPr>
          <w:lang w:val="en-US"/>
        </w:rPr>
        <w:t>price</w:t>
      </w:r>
      <w:proofErr w:type="gramEnd"/>
      <w:r w:rsidRPr="00F500DB">
        <w:rPr>
          <w:lang w:val="en-US"/>
        </w:rPr>
        <w:t xml:space="preserve">":    0.0, </w:t>
      </w:r>
    </w:p>
    <w:p w:rsidR="00525B36" w:rsidRPr="00F500DB" w:rsidRDefault="00525B36" w:rsidP="00525B36">
      <w:pPr>
        <w:pStyle w:val="34f0"/>
        <w:rPr>
          <w:lang w:val="en-US"/>
        </w:rPr>
      </w:pPr>
      <w:r w:rsidRPr="00F500DB">
        <w:rPr>
          <w:lang w:val="en-US"/>
        </w:rPr>
        <w:t xml:space="preserve">              "</w:t>
      </w:r>
      <w:proofErr w:type="gramStart"/>
      <w:r w:rsidRPr="00F500DB">
        <w:rPr>
          <w:lang w:val="en-US"/>
        </w:rPr>
        <w:t>comment</w:t>
      </w:r>
      <w:proofErr w:type="gramEnd"/>
      <w:r w:rsidRPr="00F500DB">
        <w:rPr>
          <w:lang w:val="en-US"/>
        </w:rPr>
        <w:t xml:space="preserve">":  "close </w:t>
      </w:r>
      <w:proofErr w:type="spellStart"/>
      <w:r w:rsidRPr="00F500DB">
        <w:rPr>
          <w:lang w:val="en-US"/>
        </w:rPr>
        <w:t>mkt</w:t>
      </w:r>
      <w:proofErr w:type="spellEnd"/>
      <w:r w:rsidRPr="00F500DB">
        <w:rPr>
          <w:lang w:val="en-US"/>
        </w:rPr>
        <w:t xml:space="preserve"> order"</w:t>
      </w:r>
    </w:p>
    <w:p w:rsidR="00525B36" w:rsidRPr="00930AD5" w:rsidRDefault="00525B36" w:rsidP="00525B36">
      <w:pPr>
        <w:pStyle w:val="34f0"/>
      </w:pPr>
      <w:r w:rsidRPr="00F500DB">
        <w:rPr>
          <w:lang w:val="en-US"/>
        </w:rPr>
        <w:t xml:space="preserve">            </w:t>
      </w:r>
      <w:r w:rsidRPr="00930AD5">
        <w:t>}</w:t>
      </w:r>
    </w:p>
    <w:p w:rsidR="00525B36" w:rsidRPr="00930AD5" w:rsidRDefault="00525B36" w:rsidP="00525B36">
      <w:pPr>
        <w:pStyle w:val="34f0"/>
      </w:pPr>
      <w:r w:rsidRPr="00930AD5">
        <w:t>}</w:t>
      </w:r>
    </w:p>
    <w:p w:rsidR="00525B36" w:rsidRDefault="00525B36" w:rsidP="00525B36">
      <w:pPr>
        <w:pStyle w:val="3"/>
      </w:pPr>
      <w:bookmarkStart w:id="159" w:name="_Toc134830125"/>
      <w:r>
        <w:lastRenderedPageBreak/>
        <w:t>Нумерация листингов</w:t>
      </w:r>
      <w:bookmarkEnd w:id="159"/>
    </w:p>
    <w:p w:rsidR="00525B36" w:rsidRPr="001749E6" w:rsidRDefault="00525B36" w:rsidP="00525B36">
      <w:pPr>
        <w:pStyle w:val="34ff8"/>
      </w:pPr>
      <w:r>
        <w:t>Листинги нумеру</w:t>
      </w:r>
      <w:r w:rsidR="0055598E">
        <w:t>ют</w:t>
      </w:r>
      <w:r>
        <w:t xml:space="preserve"> согласно следующим правилам:</w:t>
      </w:r>
    </w:p>
    <w:p w:rsidR="00525B36" w:rsidRPr="001749E6" w:rsidRDefault="00525B36" w:rsidP="00FE3805">
      <w:pPr>
        <w:pStyle w:val="341"/>
        <w:numPr>
          <w:ilvl w:val="0"/>
          <w:numId w:val="51"/>
        </w:numPr>
      </w:pPr>
      <w:r w:rsidRPr="00937C95">
        <w:t>Нумераци</w:t>
      </w:r>
      <w:r w:rsidR="00FC38B2">
        <w:t>ю</w:t>
      </w:r>
      <w:r w:rsidRPr="00937C95">
        <w:t xml:space="preserve"> </w:t>
      </w:r>
      <w:r>
        <w:t>листингов</w:t>
      </w:r>
      <w:r w:rsidRPr="00937C95">
        <w:t xml:space="preserve"> </w:t>
      </w:r>
      <w:r w:rsidR="00FC38B2">
        <w:t>выполняют</w:t>
      </w:r>
      <w:r w:rsidRPr="00937C95">
        <w:t xml:space="preserve"> с помощью поля автоматической последовательной нумерации </w:t>
      </w:r>
      <w:r w:rsidRPr="00F64758">
        <w:rPr>
          <w:rStyle w:val="34ff1"/>
        </w:rPr>
        <w:t>SEQ</w:t>
      </w:r>
      <w:r w:rsidRPr="00937C95">
        <w:t>.</w:t>
      </w:r>
    </w:p>
    <w:p w:rsidR="00525B36" w:rsidRPr="001F61C0" w:rsidRDefault="00525B36" w:rsidP="00752C52">
      <w:pPr>
        <w:pStyle w:val="341"/>
      </w:pPr>
      <w:r>
        <w:t>Листинги основной части документа нумеру</w:t>
      </w:r>
      <w:r w:rsidR="0055598E">
        <w:t>ют</w:t>
      </w:r>
      <w:r>
        <w:t xml:space="preserve"> арабскими цифрами, сквозной нумерацией, например: «Листинг 1».</w:t>
      </w:r>
    </w:p>
    <w:p w:rsidR="00525B36" w:rsidRPr="00B436B3" w:rsidRDefault="00CD58F5" w:rsidP="00752C52">
      <w:pPr>
        <w:pStyle w:val="341"/>
      </w:pPr>
      <w:r>
        <w:t>Допустимо</w:t>
      </w:r>
      <w:r w:rsidR="00525B36">
        <w:t xml:space="preserve"> нумеровать листинги в пределах раздела. В этом случае номер листинга состоит из номера раздела и порядкового номера процедуры, листинга точкой, например: «Листинг 1.1».</w:t>
      </w:r>
    </w:p>
    <w:p w:rsidR="00525B36" w:rsidRDefault="00525B36" w:rsidP="00752C52">
      <w:pPr>
        <w:pStyle w:val="341"/>
      </w:pPr>
      <w:r>
        <w:t>Листинги приложений</w:t>
      </w:r>
      <w:r w:rsidRPr="00B436B3">
        <w:t xml:space="preserve"> </w:t>
      </w:r>
      <w:r>
        <w:t>нумеру</w:t>
      </w:r>
      <w:r w:rsidR="0055598E">
        <w:t>ют</w:t>
      </w:r>
      <w:r>
        <w:t xml:space="preserve"> арабскими цифрами,</w:t>
      </w:r>
      <w:r w:rsidRPr="004502DE">
        <w:t xml:space="preserve"> </w:t>
      </w:r>
      <w:r>
        <w:t>отдельной нумерацией</w:t>
      </w:r>
      <w:r w:rsidRPr="00025A9A">
        <w:t xml:space="preserve"> </w:t>
      </w:r>
      <w:r w:rsidRPr="004502DE">
        <w:t xml:space="preserve">в пределах </w:t>
      </w:r>
      <w:r w:rsidRPr="00025A9A">
        <w:t>каждого приложения</w:t>
      </w:r>
      <w:r>
        <w:t xml:space="preserve"> с добавлением перед цифрой обозначения приложения</w:t>
      </w:r>
      <w:r w:rsidRPr="00025A9A">
        <w:t xml:space="preserve"> (заглавной русской буквы)</w:t>
      </w:r>
      <w:r>
        <w:t>, например: «Листинг А.1», «Листинг А.2», «Листинг А.3», «Листинг Б.1», «Листинг Б.2», «Листинг Б.3» и т. д.</w:t>
      </w:r>
    </w:p>
    <w:p w:rsidR="00525B36" w:rsidRDefault="00525B36" w:rsidP="00525B36">
      <w:pPr>
        <w:pStyle w:val="34b"/>
      </w:pPr>
      <w:r>
        <w:t>Процедура нумерации листингов основной части документа приведена в разделе </w:t>
      </w:r>
      <w:r>
        <w:fldChar w:fldCharType="begin"/>
      </w:r>
      <w:r>
        <w:instrText xml:space="preserve"> REF _Ref399451635 \r \h </w:instrText>
      </w:r>
      <w:r>
        <w:fldChar w:fldCharType="separate"/>
      </w:r>
      <w:r w:rsidR="00B61B63">
        <w:t>7.11.1</w:t>
      </w:r>
      <w:r>
        <w:fldChar w:fldCharType="end"/>
      </w:r>
      <w:r>
        <w:t>.</w:t>
      </w:r>
    </w:p>
    <w:p w:rsidR="00525B36" w:rsidRPr="003B1736" w:rsidRDefault="00525B36" w:rsidP="00525B36">
      <w:pPr>
        <w:pStyle w:val="34b"/>
      </w:pPr>
      <w:r>
        <w:t>Процедура нумерации листингов приложений приведена в разделе</w:t>
      </w:r>
      <w:r w:rsidR="00905A56">
        <w:t> </w:t>
      </w:r>
      <w:r>
        <w:fldChar w:fldCharType="begin"/>
      </w:r>
      <w:r>
        <w:instrText xml:space="preserve"> REF _Ref399310495 \r \h </w:instrText>
      </w:r>
      <w:r>
        <w:fldChar w:fldCharType="separate"/>
      </w:r>
      <w:r w:rsidR="00B61B63">
        <w:t>7.11.2</w:t>
      </w:r>
      <w:r>
        <w:fldChar w:fldCharType="end"/>
      </w:r>
      <w:r>
        <w:t>.</w:t>
      </w:r>
    </w:p>
    <w:p w:rsidR="00525B36" w:rsidRDefault="00525B36" w:rsidP="00525B36">
      <w:pPr>
        <w:pStyle w:val="3"/>
      </w:pPr>
      <w:bookmarkStart w:id="160" w:name="_Toc134830126"/>
      <w:r>
        <w:t>Ссылки на листинги</w:t>
      </w:r>
      <w:bookmarkEnd w:id="160"/>
    </w:p>
    <w:p w:rsidR="00525B36" w:rsidRPr="001749E6" w:rsidRDefault="00525B36" w:rsidP="00525B36">
      <w:pPr>
        <w:pStyle w:val="34ff8"/>
      </w:pPr>
      <w:r>
        <w:t>Ссылки на листинги добавля</w:t>
      </w:r>
      <w:r w:rsidR="0055598E">
        <w:t>ют</w:t>
      </w:r>
      <w:r>
        <w:t xml:space="preserve"> согласно следующим правилам:</w:t>
      </w:r>
    </w:p>
    <w:p w:rsidR="00525B36" w:rsidRPr="00650D37" w:rsidRDefault="00525B36" w:rsidP="00FE3805">
      <w:pPr>
        <w:pStyle w:val="341"/>
        <w:numPr>
          <w:ilvl w:val="0"/>
          <w:numId w:val="52"/>
        </w:numPr>
      </w:pPr>
      <w:r>
        <w:t>На каждый листинг в документе да</w:t>
      </w:r>
      <w:r w:rsidR="0016512C">
        <w:t>ют</w:t>
      </w:r>
      <w:r>
        <w:t xml:space="preserve"> перекрестн</w:t>
      </w:r>
      <w:r w:rsidR="0016512C">
        <w:t>ую</w:t>
      </w:r>
      <w:r>
        <w:t xml:space="preserve"> ссылк</w:t>
      </w:r>
      <w:r w:rsidR="0016512C">
        <w:t>у</w:t>
      </w:r>
      <w:r>
        <w:t>.</w:t>
      </w:r>
    </w:p>
    <w:p w:rsidR="00525B36" w:rsidRDefault="00525B36" w:rsidP="00752C52">
      <w:pPr>
        <w:pStyle w:val="341"/>
      </w:pPr>
      <w:r w:rsidRPr="00650D37">
        <w:t xml:space="preserve">Ссылка состоит из слова </w:t>
      </w:r>
      <w:r>
        <w:t>«</w:t>
      </w:r>
      <w:r w:rsidRPr="00650D37">
        <w:t>листинг</w:t>
      </w:r>
      <w:r>
        <w:t xml:space="preserve">» </w:t>
      </w:r>
      <w:r w:rsidRPr="00650D37">
        <w:t>и</w:t>
      </w:r>
      <w:r>
        <w:t xml:space="preserve"> номера</w:t>
      </w:r>
      <w:r w:rsidR="000F0EF6" w:rsidRPr="000F0EF6">
        <w:t xml:space="preserve"> листинг</w:t>
      </w:r>
      <w:r w:rsidR="000F0EF6">
        <w:t>а</w:t>
      </w:r>
      <w:r w:rsidRPr="00650D37">
        <w:t>.</w:t>
      </w:r>
    </w:p>
    <w:p w:rsidR="00525B36" w:rsidRPr="00073518" w:rsidRDefault="005C7E41" w:rsidP="00752C52">
      <w:pPr>
        <w:pStyle w:val="341"/>
      </w:pPr>
      <w:r>
        <w:t>Подпись</w:t>
      </w:r>
      <w:r w:rsidR="00525B36">
        <w:t xml:space="preserve"> «</w:t>
      </w:r>
      <w:r w:rsidR="00525B36" w:rsidRPr="00650D37">
        <w:t>листинг</w:t>
      </w:r>
      <w:r w:rsidR="00525B36">
        <w:t>» пиш</w:t>
      </w:r>
      <w:r w:rsidR="00955100">
        <w:t>ут</w:t>
      </w:r>
      <w:r w:rsidR="00525B36">
        <w:t xml:space="preserve"> полностью, число и падеж определя</w:t>
      </w:r>
      <w:r w:rsidR="00955100">
        <w:t>ют</w:t>
      </w:r>
      <w:r w:rsidR="00525B36">
        <w:t xml:space="preserve"> в зависимости от контекста.</w:t>
      </w:r>
    </w:p>
    <w:p w:rsidR="00525B36" w:rsidRPr="00073518" w:rsidRDefault="00525B36" w:rsidP="00752C52">
      <w:pPr>
        <w:pStyle w:val="341"/>
      </w:pPr>
      <w:r>
        <w:t xml:space="preserve">Поле перекрестной ссылки должно включать в себя только номер </w:t>
      </w:r>
      <w:r w:rsidRPr="00650D37">
        <w:t>листинг</w:t>
      </w:r>
      <w:r>
        <w:t>а.</w:t>
      </w:r>
    </w:p>
    <w:p w:rsidR="00525B36" w:rsidRPr="00073518" w:rsidRDefault="00525B36" w:rsidP="00752C52">
      <w:pPr>
        <w:pStyle w:val="341"/>
      </w:pPr>
      <w:r>
        <w:rPr>
          <w:lang w:eastAsia="ru-RU"/>
        </w:rPr>
        <w:t>Слово «</w:t>
      </w:r>
      <w:r w:rsidRPr="00650D37">
        <w:t>листинг</w:t>
      </w:r>
      <w:r>
        <w:rPr>
          <w:lang w:eastAsia="ru-RU"/>
        </w:rPr>
        <w:t xml:space="preserve">» и поле ссылки (номер) следует </w:t>
      </w:r>
      <w:r>
        <w:t>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="005C7E41">
        <w:rPr>
          <w:rStyle w:val="34ffff7"/>
          <w:lang w:val="ru-RU"/>
        </w:rPr>
        <w:t xml:space="preserve"> </w:t>
      </w:r>
      <w:r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525B36" w:rsidRDefault="00525B36" w:rsidP="00752C52">
      <w:pPr>
        <w:pStyle w:val="341"/>
      </w:pPr>
      <w:r>
        <w:t>Ссылки содержат следующий текст:</w:t>
      </w:r>
      <w:r w:rsidRPr="00927F00">
        <w:t xml:space="preserve"> «</w:t>
      </w:r>
      <w:r>
        <w:t>...приведены в листинге</w:t>
      </w:r>
      <w:r w:rsidRPr="00927F00">
        <w:t> </w:t>
      </w:r>
      <w:r>
        <w:t>2</w:t>
      </w:r>
      <w:r w:rsidRPr="00927F00">
        <w:t>»</w:t>
      </w:r>
      <w:r>
        <w:t xml:space="preserve"> или «см. листинг 2».</w:t>
      </w:r>
    </w:p>
    <w:p w:rsidR="00525B36" w:rsidRPr="00927F00" w:rsidRDefault="00525B36" w:rsidP="00752C52">
      <w:pPr>
        <w:pStyle w:val="341"/>
      </w:pPr>
      <w:r>
        <w:rPr>
          <w:lang w:eastAsia="ru-RU"/>
        </w:rPr>
        <w:t>Слова «см.» и «</w:t>
      </w:r>
      <w:r w:rsidRPr="00650D37">
        <w:t>листинг</w:t>
      </w:r>
      <w:r>
        <w:rPr>
          <w:lang w:eastAsia="ru-RU"/>
        </w:rPr>
        <w:t xml:space="preserve">» рекомендуется </w:t>
      </w:r>
      <w:r>
        <w:t>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="005C7E41">
        <w:rPr>
          <w:rStyle w:val="34ffff7"/>
          <w:lang w:val="ru-RU"/>
        </w:rPr>
        <w:t xml:space="preserve"> </w:t>
      </w:r>
      <w:r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525B36" w:rsidRDefault="00525B36" w:rsidP="00525B36">
      <w:pPr>
        <w:pStyle w:val="34ffff0"/>
      </w:pPr>
      <w:r>
        <w:t>Процедура создания перекрестных ссылок на листинги приведена в разделе </w:t>
      </w:r>
      <w:r>
        <w:fldChar w:fldCharType="begin"/>
      </w:r>
      <w:r>
        <w:instrText xml:space="preserve"> REF _Ref398226503 \r \h </w:instrText>
      </w:r>
      <w:r>
        <w:fldChar w:fldCharType="separate"/>
      </w:r>
      <w:r w:rsidR="00B61B63">
        <w:t>7.12.1</w:t>
      </w:r>
      <w:r>
        <w:fldChar w:fldCharType="end"/>
      </w:r>
      <w:r>
        <w:t>.</w:t>
      </w:r>
    </w:p>
    <w:p w:rsidR="007C7136" w:rsidRDefault="00536C72" w:rsidP="007C7136">
      <w:pPr>
        <w:pStyle w:val="2"/>
      </w:pPr>
      <w:bookmarkStart w:id="161" w:name="_Ref398170005"/>
      <w:bookmarkStart w:id="162" w:name="_Toc398346507"/>
      <w:bookmarkStart w:id="163" w:name="_Toc134830127"/>
      <w:r>
        <w:lastRenderedPageBreak/>
        <w:t xml:space="preserve">Оформление </w:t>
      </w:r>
      <w:r w:rsidR="007C7136">
        <w:t>приложений</w:t>
      </w:r>
      <w:bookmarkEnd w:id="161"/>
      <w:bookmarkEnd w:id="162"/>
      <w:bookmarkEnd w:id="163"/>
    </w:p>
    <w:p w:rsidR="006F29BF" w:rsidRPr="006F29BF" w:rsidRDefault="00514497" w:rsidP="006F29BF">
      <w:pPr>
        <w:pStyle w:val="3"/>
      </w:pPr>
      <w:bookmarkStart w:id="164" w:name="_Ref399314100"/>
      <w:bookmarkStart w:id="165" w:name="_Toc134830128"/>
      <w:r w:rsidRPr="003F2A3F">
        <w:t>Заголов</w:t>
      </w:r>
      <w:r>
        <w:t>ок</w:t>
      </w:r>
      <w:r w:rsidRPr="003F2A3F">
        <w:t xml:space="preserve"> приложения</w:t>
      </w:r>
      <w:bookmarkEnd w:id="164"/>
      <w:bookmarkEnd w:id="165"/>
    </w:p>
    <w:p w:rsidR="00514497" w:rsidRPr="003F2A3F" w:rsidRDefault="00F60723" w:rsidP="00F60723">
      <w:pPr>
        <w:pStyle w:val="34b"/>
      </w:pPr>
      <w:r w:rsidRPr="003F2A3F">
        <w:t>Заголов</w:t>
      </w:r>
      <w:r>
        <w:t>ок</w:t>
      </w:r>
      <w:r w:rsidRPr="003F2A3F">
        <w:t xml:space="preserve"> приложения</w:t>
      </w:r>
      <w:r>
        <w:t xml:space="preserve"> </w:t>
      </w:r>
      <w:r w:rsidR="00514497">
        <w:t>состоит из 3</w:t>
      </w:r>
      <w:r w:rsidR="0080159C" w:rsidRPr="002D6EEC">
        <w:t>-</w:t>
      </w:r>
      <w:r w:rsidR="00514497">
        <w:t xml:space="preserve">х </w:t>
      </w:r>
      <w:r w:rsidR="0011297A">
        <w:t>частей</w:t>
      </w:r>
      <w:r w:rsidR="00514497">
        <w:t>:</w:t>
      </w:r>
    </w:p>
    <w:p w:rsidR="00514497" w:rsidRPr="003F2A3F" w:rsidRDefault="00F60723" w:rsidP="00F60723">
      <w:pPr>
        <w:pStyle w:val="3413"/>
      </w:pPr>
      <w:r>
        <w:t xml:space="preserve">1-я </w:t>
      </w:r>
      <w:r w:rsidR="0011297A">
        <w:t>часть</w:t>
      </w:r>
      <w:r>
        <w:t xml:space="preserve"> — подпись «Приложение» и номер приложения</w:t>
      </w:r>
      <w:r w:rsidR="002D1BA6">
        <w:t xml:space="preserve">. </w:t>
      </w:r>
      <w:r w:rsidR="002D6EEC">
        <w:t xml:space="preserve">Автоматически прописываются </w:t>
      </w:r>
      <w:r>
        <w:t xml:space="preserve">и выравниваются </w:t>
      </w:r>
      <w:r w:rsidR="002D6EEC">
        <w:t xml:space="preserve">по центру </w:t>
      </w:r>
      <w:r w:rsidR="008773B2">
        <w:t xml:space="preserve">страницы </w:t>
      </w:r>
      <w:r>
        <w:t xml:space="preserve">при применении к абзацу стиля </w:t>
      </w:r>
      <w:r w:rsidRPr="00F60723">
        <w:rPr>
          <w:rStyle w:val="34ff2"/>
        </w:rPr>
        <w:t>34_Заголовок_1_Приложение</w:t>
      </w:r>
      <w:r>
        <w:t>;</w:t>
      </w:r>
    </w:p>
    <w:p w:rsidR="00514497" w:rsidRDefault="00F60723" w:rsidP="00F60723">
      <w:pPr>
        <w:pStyle w:val="3413"/>
      </w:pPr>
      <w:r>
        <w:t xml:space="preserve">2-я </w:t>
      </w:r>
      <w:r w:rsidR="0011297A">
        <w:t xml:space="preserve">часть </w:t>
      </w:r>
      <w:r>
        <w:t xml:space="preserve">— </w:t>
      </w:r>
      <w:r w:rsidR="00514497">
        <w:t>тип приложения</w:t>
      </w:r>
      <w:r w:rsidR="00802E9E">
        <w:t>.</w:t>
      </w:r>
      <w:r>
        <w:t xml:space="preserve"> </w:t>
      </w:r>
      <w:r w:rsidR="00802E9E">
        <w:t>Заключа</w:t>
      </w:r>
      <w:r w:rsidR="00955100">
        <w:t>ют</w:t>
      </w:r>
      <w:r w:rsidR="00802E9E">
        <w:t xml:space="preserve"> </w:t>
      </w:r>
      <w:r w:rsidRPr="003F2A3F">
        <w:t>в скобк</w:t>
      </w:r>
      <w:r>
        <w:t>и. Пиш</w:t>
      </w:r>
      <w:r w:rsidR="00955100">
        <w:t>ут</w:t>
      </w:r>
      <w:r>
        <w:t xml:space="preserve"> со строчной буквы. Для </w:t>
      </w:r>
      <w:r w:rsidR="00514497">
        <w:t>обязательного приложения пиш</w:t>
      </w:r>
      <w:r w:rsidR="00955100">
        <w:t>ут</w:t>
      </w:r>
      <w:r w:rsidR="00514497">
        <w:t xml:space="preserve"> </w:t>
      </w:r>
      <w:r w:rsidR="00514497" w:rsidRPr="003F2A3F">
        <w:t>«</w:t>
      </w:r>
      <w:r>
        <w:t>(</w:t>
      </w:r>
      <w:proofErr w:type="gramStart"/>
      <w:r w:rsidR="00514497">
        <w:t>обязательное</w:t>
      </w:r>
      <w:proofErr w:type="gramEnd"/>
      <w:r>
        <w:t>)</w:t>
      </w:r>
      <w:r w:rsidR="00514497" w:rsidRPr="003F2A3F">
        <w:t>»</w:t>
      </w:r>
      <w:r w:rsidR="00514497">
        <w:t xml:space="preserve">, для информационного — </w:t>
      </w:r>
      <w:r w:rsidR="00514497" w:rsidRPr="003F2A3F">
        <w:t>«</w:t>
      </w:r>
      <w:r>
        <w:t>(</w:t>
      </w:r>
      <w:r w:rsidR="00514497">
        <w:t>рекомендуемое</w:t>
      </w:r>
      <w:r>
        <w:t>)</w:t>
      </w:r>
      <w:r w:rsidR="00514497" w:rsidRPr="003F2A3F">
        <w:t>»</w:t>
      </w:r>
      <w:r w:rsidR="00514497">
        <w:t xml:space="preserve"> или </w:t>
      </w:r>
      <w:r w:rsidR="00514497" w:rsidRPr="003F2A3F">
        <w:t>«</w:t>
      </w:r>
      <w:r>
        <w:t>(</w:t>
      </w:r>
      <w:r w:rsidR="00514497">
        <w:t>справочное</w:t>
      </w:r>
      <w:r>
        <w:t>)</w:t>
      </w:r>
      <w:r w:rsidR="00514497" w:rsidRPr="003F2A3F">
        <w:t>»</w:t>
      </w:r>
      <w:r w:rsidR="002D1BA6">
        <w:t>.</w:t>
      </w:r>
      <w:r>
        <w:t xml:space="preserve"> </w:t>
      </w:r>
      <w:r w:rsidR="00EE64C5">
        <w:t xml:space="preserve">Выравнивание — по центру. </w:t>
      </w:r>
      <w:r w:rsidR="002D1BA6">
        <w:t>Оформля</w:t>
      </w:r>
      <w:r w:rsidR="00955100">
        <w:t>ют</w:t>
      </w:r>
      <w:r w:rsidR="002D1BA6">
        <w:t xml:space="preserve"> стилем </w:t>
      </w:r>
      <w:r w:rsidRPr="00F60723">
        <w:rPr>
          <w:rStyle w:val="34ff2"/>
        </w:rPr>
        <w:t>34_Заголовок_Приложение_Тип</w:t>
      </w:r>
      <w:r>
        <w:t>;</w:t>
      </w:r>
    </w:p>
    <w:p w:rsidR="007C7136" w:rsidRDefault="00F60723" w:rsidP="00F60723">
      <w:pPr>
        <w:pStyle w:val="3413"/>
      </w:pPr>
      <w:r>
        <w:t xml:space="preserve">3-я </w:t>
      </w:r>
      <w:r w:rsidR="0011297A">
        <w:t xml:space="preserve">часть </w:t>
      </w:r>
      <w:r>
        <w:t>— название приложения</w:t>
      </w:r>
      <w:r w:rsidR="002D1BA6">
        <w:t xml:space="preserve">. </w:t>
      </w:r>
      <w:r w:rsidR="00EE64C5">
        <w:t xml:space="preserve">Выравнивание — по центру. </w:t>
      </w:r>
      <w:r w:rsidR="002D1BA6">
        <w:t>Оформля</w:t>
      </w:r>
      <w:r w:rsidR="00955100">
        <w:t>ют</w:t>
      </w:r>
      <w:r w:rsidR="002D1BA6">
        <w:t xml:space="preserve"> стилем</w:t>
      </w:r>
      <w:r>
        <w:t xml:space="preserve"> </w:t>
      </w:r>
      <w:r w:rsidRPr="00F60723">
        <w:rPr>
          <w:rStyle w:val="34ff2"/>
        </w:rPr>
        <w:t>34_Заголовок_1_Приложение_Название</w:t>
      </w:r>
      <w:r>
        <w:t>.</w:t>
      </w:r>
    </w:p>
    <w:p w:rsidR="00B81F33" w:rsidRDefault="00B81F33" w:rsidP="00B81F33">
      <w:pPr>
        <w:pStyle w:val="3"/>
      </w:pPr>
      <w:bookmarkStart w:id="166" w:name="_Ref411878966"/>
      <w:bookmarkStart w:id="167" w:name="_Toc134830129"/>
      <w:r>
        <w:t>Добавление приложени</w:t>
      </w:r>
      <w:r w:rsidR="00A970E1">
        <w:t>я</w:t>
      </w:r>
      <w:r>
        <w:t xml:space="preserve"> в оглавление</w:t>
      </w:r>
      <w:bookmarkEnd w:id="166"/>
      <w:bookmarkEnd w:id="167"/>
    </w:p>
    <w:p w:rsidR="00514497" w:rsidRDefault="003C03A4" w:rsidP="00514497">
      <w:pPr>
        <w:pStyle w:val="34b"/>
      </w:pPr>
      <w:r>
        <w:t xml:space="preserve">Все </w:t>
      </w:r>
      <w:r w:rsidR="00203C54">
        <w:t xml:space="preserve">приложения должны быть </w:t>
      </w:r>
      <w:r w:rsidR="00203C54" w:rsidRPr="00203C54">
        <w:t xml:space="preserve">перечислены в </w:t>
      </w:r>
      <w:r w:rsidR="00141CC0">
        <w:t>оглавлени</w:t>
      </w:r>
      <w:r w:rsidR="00203C54">
        <w:t>и</w:t>
      </w:r>
      <w:r w:rsidR="00141CC0">
        <w:t xml:space="preserve"> документа </w:t>
      </w:r>
      <w:r w:rsidR="005917BD">
        <w:t>с указанием подписи, номера и названия каждого приложения</w:t>
      </w:r>
      <w:r w:rsidR="00203C54">
        <w:t>. Вид ссылки на приложение в оглавлении документа приведен</w:t>
      </w:r>
      <w:r w:rsidR="00B17137">
        <w:t xml:space="preserve"> на </w:t>
      </w:r>
      <w:r w:rsidR="00203C54">
        <w:t xml:space="preserve">следующем </w:t>
      </w:r>
      <w:r w:rsidR="00B17137">
        <w:t>примере:</w:t>
      </w:r>
    </w:p>
    <w:p w:rsidR="00703CCB" w:rsidRDefault="00703CCB" w:rsidP="00514497">
      <w:pPr>
        <w:pStyle w:val="34b"/>
      </w:pPr>
    </w:p>
    <w:p w:rsidR="00B17137" w:rsidRDefault="00B17137" w:rsidP="00B17137">
      <w:pPr>
        <w:pStyle w:val="11"/>
      </w:pPr>
      <w:r>
        <w:t xml:space="preserve">Приложение </w:t>
      </w:r>
      <w:r w:rsidR="00731EE9">
        <w:t>Б</w:t>
      </w:r>
      <w:r>
        <w:t>. Реквизиты</w:t>
      </w:r>
      <w:r>
        <w:tab/>
      </w:r>
      <w:r w:rsidR="00630047">
        <w:t>4</w:t>
      </w:r>
      <w:r>
        <w:t>0</w:t>
      </w:r>
    </w:p>
    <w:p w:rsidR="00B17137" w:rsidRDefault="00B17137" w:rsidP="00514497">
      <w:pPr>
        <w:pStyle w:val="34b"/>
      </w:pPr>
    </w:p>
    <w:p w:rsidR="00141CC0" w:rsidRDefault="00AC3932" w:rsidP="00514497">
      <w:pPr>
        <w:pStyle w:val="34b"/>
      </w:pPr>
      <w:r>
        <w:t xml:space="preserve">При создании автоматического оглавления в </w:t>
      </w:r>
      <w:r>
        <w:rPr>
          <w:lang w:val="en-US"/>
        </w:rPr>
        <w:t>Microsoft</w:t>
      </w:r>
      <w:r w:rsidRPr="00AC3932">
        <w:t xml:space="preserve"> </w:t>
      </w:r>
      <w:r>
        <w:rPr>
          <w:lang w:val="en-US"/>
        </w:rPr>
        <w:t>Word</w:t>
      </w:r>
      <w:r w:rsidRPr="00AC3932">
        <w:t xml:space="preserve"> </w:t>
      </w:r>
      <w:r w:rsidR="00873D86">
        <w:t>получить тако</w:t>
      </w:r>
      <w:r w:rsidR="0030414C">
        <w:t>й</w:t>
      </w:r>
      <w:r>
        <w:t xml:space="preserve"> </w:t>
      </w:r>
      <w:r w:rsidR="0030414C">
        <w:t>вид</w:t>
      </w:r>
      <w:r>
        <w:t xml:space="preserve"> </w:t>
      </w:r>
      <w:r w:rsidR="00C82433">
        <w:t xml:space="preserve">ссылки на </w:t>
      </w:r>
      <w:r w:rsidR="00EA419B">
        <w:t>заголов</w:t>
      </w:r>
      <w:r w:rsidR="00C82433">
        <w:t>ок</w:t>
      </w:r>
      <w:r w:rsidR="00EA419B">
        <w:t xml:space="preserve"> приложения </w:t>
      </w:r>
      <w:r>
        <w:t>невозможно.</w:t>
      </w:r>
      <w:r w:rsidR="00EA419B">
        <w:t xml:space="preserve"> </w:t>
      </w:r>
      <w:r w:rsidR="00EA419B">
        <w:rPr>
          <w:lang w:eastAsia="ru-RU"/>
        </w:rPr>
        <w:t>Для тог</w:t>
      </w:r>
      <w:r w:rsidR="00D6394D">
        <w:rPr>
          <w:lang w:eastAsia="ru-RU"/>
        </w:rPr>
        <w:t>о</w:t>
      </w:r>
      <w:r w:rsidR="00EA419B">
        <w:rPr>
          <w:lang w:eastAsia="ru-RU"/>
        </w:rPr>
        <w:t xml:space="preserve"> чтобы </w:t>
      </w:r>
      <w:r w:rsidR="00C82433">
        <w:rPr>
          <w:lang w:eastAsia="ru-RU"/>
        </w:rPr>
        <w:t xml:space="preserve">ссылка </w:t>
      </w:r>
      <w:r w:rsidR="00EA419B">
        <w:t xml:space="preserve">в оглавлении </w:t>
      </w:r>
      <w:r w:rsidR="00C82433">
        <w:t xml:space="preserve">отображалась </w:t>
      </w:r>
      <w:r w:rsidR="00EA419B">
        <w:t xml:space="preserve">так же, как </w:t>
      </w:r>
      <w:r w:rsidR="00734B09">
        <w:t xml:space="preserve">и </w:t>
      </w:r>
      <w:r w:rsidR="00EA419B">
        <w:t xml:space="preserve">на примере, </w:t>
      </w:r>
      <w:r w:rsidR="00EA419B">
        <w:rPr>
          <w:lang w:eastAsia="ru-RU"/>
        </w:rPr>
        <w:t>во</w:t>
      </w:r>
      <w:r w:rsidR="00EA419B" w:rsidRPr="004320B4">
        <w:rPr>
          <w:lang w:eastAsia="ru-RU"/>
        </w:rPr>
        <w:t xml:space="preserve"> </w:t>
      </w:r>
      <w:r w:rsidR="00EA419B">
        <w:rPr>
          <w:lang w:eastAsia="ru-RU"/>
        </w:rPr>
        <w:t xml:space="preserve">второй </w:t>
      </w:r>
      <w:r w:rsidR="009657FB">
        <w:t>части</w:t>
      </w:r>
      <w:r w:rsidR="00EA419B">
        <w:rPr>
          <w:lang w:eastAsia="ru-RU"/>
        </w:rPr>
        <w:t xml:space="preserve"> заголовка</w:t>
      </w:r>
      <w:r w:rsidR="00C82433">
        <w:rPr>
          <w:lang w:eastAsia="ru-RU"/>
        </w:rPr>
        <w:t xml:space="preserve"> </w:t>
      </w:r>
      <w:r w:rsidR="00C82433">
        <w:t>приложения</w:t>
      </w:r>
      <w:r w:rsidR="00EA419B">
        <w:rPr>
          <w:lang w:eastAsia="ru-RU"/>
        </w:rPr>
        <w:t xml:space="preserve"> </w:t>
      </w:r>
      <w:r w:rsidR="004A6C88">
        <w:t xml:space="preserve">(с типом приложения) </w:t>
      </w:r>
      <w:r w:rsidR="009657FB">
        <w:t>перед концом абзаца</w:t>
      </w:r>
      <w:r w:rsidR="00EA419B">
        <w:t xml:space="preserve"> </w:t>
      </w:r>
      <w:r w:rsidR="00B17137">
        <w:t xml:space="preserve">следует </w:t>
      </w:r>
      <w:r w:rsidR="00EA419B">
        <w:t>поместить</w:t>
      </w:r>
      <w:r w:rsidR="00B17137">
        <w:t xml:space="preserve"> специальное поле </w:t>
      </w:r>
      <w:r w:rsidR="004320B4" w:rsidRPr="004871AD">
        <w:rPr>
          <w:rStyle w:val="34ff1"/>
        </w:rPr>
        <w:t>TC</w:t>
      </w:r>
      <w:r w:rsidR="00872340">
        <w:t xml:space="preserve">, </w:t>
      </w:r>
      <w:r w:rsidR="00A63084">
        <w:t>которое содержит</w:t>
      </w:r>
      <w:r w:rsidR="00B17137">
        <w:t xml:space="preserve"> ссылк</w:t>
      </w:r>
      <w:r w:rsidR="00B91CEA">
        <w:t>у</w:t>
      </w:r>
      <w:r w:rsidR="00B17137">
        <w:t xml:space="preserve"> на подпись </w:t>
      </w:r>
      <w:r w:rsidR="00BA274B">
        <w:t>с</w:t>
      </w:r>
      <w:r w:rsidR="00B17137">
        <w:t xml:space="preserve"> номер</w:t>
      </w:r>
      <w:r w:rsidR="00BA274B">
        <w:t>ом</w:t>
      </w:r>
      <w:r w:rsidR="00B17137">
        <w:t xml:space="preserve"> </w:t>
      </w:r>
      <w:r w:rsidR="00BA274B">
        <w:t>и</w:t>
      </w:r>
      <w:r w:rsidR="00B17137">
        <w:t xml:space="preserve"> название</w:t>
      </w:r>
      <w:r w:rsidR="00BA274B" w:rsidRPr="00BA274B">
        <w:t xml:space="preserve"> </w:t>
      </w:r>
      <w:r w:rsidR="00BA274B">
        <w:t>приложения</w:t>
      </w:r>
      <w:r w:rsidR="00B17137">
        <w:t>.</w:t>
      </w:r>
    </w:p>
    <w:p w:rsidR="00B17137" w:rsidRDefault="00785AEE" w:rsidP="00514497">
      <w:pPr>
        <w:pStyle w:val="34b"/>
      </w:pPr>
      <w:r>
        <w:rPr>
          <w:lang w:eastAsia="ru-RU"/>
        </w:rPr>
        <w:t xml:space="preserve">В </w:t>
      </w:r>
      <w:proofErr w:type="gramStart"/>
      <w:r w:rsidR="00A43732">
        <w:rPr>
          <w:lang w:eastAsia="ru-RU"/>
        </w:rPr>
        <w:t>мастер-документе</w:t>
      </w:r>
      <w:proofErr w:type="gramEnd"/>
      <w:r w:rsidR="00A43732">
        <w:rPr>
          <w:lang w:eastAsia="ru-RU"/>
        </w:rPr>
        <w:t xml:space="preserve"> и </w:t>
      </w:r>
      <w:r>
        <w:rPr>
          <w:lang w:eastAsia="ru-RU"/>
        </w:rPr>
        <w:t>большинств</w:t>
      </w:r>
      <w:r w:rsidR="00A43732">
        <w:rPr>
          <w:lang w:eastAsia="ru-RU"/>
        </w:rPr>
        <w:t>е</w:t>
      </w:r>
      <w:r>
        <w:rPr>
          <w:lang w:eastAsia="ru-RU"/>
        </w:rPr>
        <w:t xml:space="preserve"> пустографок добавлен заголовок приложения,</w:t>
      </w:r>
      <w:r w:rsidRPr="00785AEE">
        <w:rPr>
          <w:lang w:eastAsia="ru-RU"/>
        </w:rPr>
        <w:t xml:space="preserve"> </w:t>
      </w:r>
      <w:r>
        <w:rPr>
          <w:lang w:eastAsia="ru-RU"/>
        </w:rPr>
        <w:t xml:space="preserve">содержащий поле </w:t>
      </w:r>
      <w:r w:rsidRPr="006F0464">
        <w:rPr>
          <w:rStyle w:val="34ff1"/>
        </w:rPr>
        <w:t>TC</w:t>
      </w:r>
      <w:r w:rsidR="004320B4">
        <w:t xml:space="preserve">. Пример поля </w:t>
      </w:r>
      <w:r w:rsidR="004320B4" w:rsidRPr="004871AD">
        <w:rPr>
          <w:rStyle w:val="34ff1"/>
        </w:rPr>
        <w:t>TC</w:t>
      </w:r>
      <w:r w:rsidR="004320B4" w:rsidRPr="004320B4">
        <w:t xml:space="preserve"> </w:t>
      </w:r>
      <w:r w:rsidR="004320B4">
        <w:t>со ссылками приведен на рисунке </w:t>
      </w:r>
      <w:r w:rsidR="004320B4">
        <w:fldChar w:fldCharType="begin"/>
      </w:r>
      <w:r w:rsidR="004320B4">
        <w:instrText xml:space="preserve"> REF _Ref398352808 \h </w:instrText>
      </w:r>
      <w:r w:rsidR="004320B4">
        <w:fldChar w:fldCharType="separate"/>
      </w:r>
      <w:r w:rsidR="00B61B63">
        <w:rPr>
          <w:noProof/>
        </w:rPr>
        <w:t>15</w:t>
      </w:r>
      <w:r w:rsidR="004320B4">
        <w:fldChar w:fldCharType="end"/>
      </w:r>
      <w:r w:rsidR="004320B4">
        <w:t>.</w:t>
      </w:r>
    </w:p>
    <w:p w:rsidR="004320B4" w:rsidRDefault="004320B4" w:rsidP="004320B4">
      <w:pPr>
        <w:pStyle w:val="34ff"/>
      </w:pPr>
      <w:r>
        <w:rPr>
          <w:noProof/>
          <w:lang w:eastAsia="ru-RU"/>
        </w:rPr>
        <w:lastRenderedPageBreak/>
        <w:drawing>
          <wp:inline distT="0" distB="0" distL="0" distR="0" wp14:anchorId="22054795" wp14:editId="3F97DE85">
            <wp:extent cx="3960000" cy="1197460"/>
            <wp:effectExtent l="0" t="0" r="254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ple_Appendix_Title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0B4" w:rsidRPr="004320B4" w:rsidRDefault="004320B4" w:rsidP="004320B4">
      <w:pPr>
        <w:pStyle w:val="34ff0"/>
      </w:pPr>
      <w:r>
        <w:t>Рисунок </w:t>
      </w:r>
      <w:bookmarkStart w:id="168" w:name="_Ref398352808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15</w:t>
      </w:r>
      <w:r w:rsidR="00134D11">
        <w:fldChar w:fldCharType="end"/>
      </w:r>
      <w:bookmarkEnd w:id="168"/>
      <w:r>
        <w:t xml:space="preserve"> — Пример заголовка приложения с полем </w:t>
      </w:r>
      <w:r>
        <w:rPr>
          <w:lang w:val="en-US"/>
        </w:rPr>
        <w:t>TC</w:t>
      </w:r>
    </w:p>
    <w:p w:rsidR="004320B4" w:rsidRDefault="007A5DAF" w:rsidP="00514497">
      <w:pPr>
        <w:pStyle w:val="34b"/>
        <w:rPr>
          <w:lang w:eastAsia="ru-RU"/>
        </w:rPr>
      </w:pPr>
      <w:r>
        <w:rPr>
          <w:lang w:eastAsia="ru-RU"/>
        </w:rPr>
        <w:t>Если документ</w:t>
      </w:r>
      <w:r w:rsidR="004320B4">
        <w:rPr>
          <w:lang w:eastAsia="ru-RU"/>
        </w:rPr>
        <w:t xml:space="preserve"> </w:t>
      </w:r>
      <w:r>
        <w:rPr>
          <w:lang w:eastAsia="ru-RU"/>
        </w:rPr>
        <w:t>будет содержать несколько</w:t>
      </w:r>
      <w:r w:rsidR="004320B4">
        <w:rPr>
          <w:lang w:eastAsia="ru-RU"/>
        </w:rPr>
        <w:t xml:space="preserve"> приложений, </w:t>
      </w:r>
      <w:r w:rsidR="002D6EEC">
        <w:rPr>
          <w:lang w:eastAsia="ru-RU"/>
        </w:rPr>
        <w:t xml:space="preserve">в </w:t>
      </w:r>
      <w:r w:rsidR="004320B4">
        <w:rPr>
          <w:lang w:eastAsia="ru-RU"/>
        </w:rPr>
        <w:t>заголовок каждого приложения долж</w:t>
      </w:r>
      <w:r w:rsidR="002D6EEC">
        <w:rPr>
          <w:lang w:eastAsia="ru-RU"/>
        </w:rPr>
        <w:t>но быть</w:t>
      </w:r>
      <w:r w:rsidR="004320B4">
        <w:rPr>
          <w:lang w:eastAsia="ru-RU"/>
        </w:rPr>
        <w:t xml:space="preserve"> </w:t>
      </w:r>
      <w:r w:rsidR="002D6EEC">
        <w:rPr>
          <w:lang w:eastAsia="ru-RU"/>
        </w:rPr>
        <w:t>добавлено</w:t>
      </w:r>
      <w:r w:rsidR="004320B4">
        <w:rPr>
          <w:lang w:eastAsia="ru-RU"/>
        </w:rPr>
        <w:t xml:space="preserve"> аналогичное поле </w:t>
      </w:r>
      <w:r w:rsidR="004320B4" w:rsidRPr="004871AD">
        <w:rPr>
          <w:rStyle w:val="34ff1"/>
        </w:rPr>
        <w:t>TC</w:t>
      </w:r>
      <w:r w:rsidR="004320B4">
        <w:rPr>
          <w:lang w:eastAsia="ru-RU"/>
        </w:rPr>
        <w:t>.</w:t>
      </w:r>
    </w:p>
    <w:p w:rsidR="00B17137" w:rsidRDefault="007D7C0E" w:rsidP="004320B4">
      <w:pPr>
        <w:pStyle w:val="34ffff6"/>
      </w:pPr>
      <w:r>
        <w:rPr>
          <w:lang w:eastAsia="ru-RU"/>
        </w:rPr>
        <w:t xml:space="preserve">Для того чтобы </w:t>
      </w:r>
      <w:r w:rsidR="007A5DAF">
        <w:rPr>
          <w:lang w:eastAsia="ru-RU"/>
        </w:rPr>
        <w:t>добавить</w:t>
      </w:r>
      <w:r>
        <w:rPr>
          <w:lang w:eastAsia="ru-RU"/>
        </w:rPr>
        <w:t xml:space="preserve"> поле</w:t>
      </w:r>
      <w:r w:rsidR="004320B4">
        <w:t xml:space="preserve"> </w:t>
      </w:r>
      <w:r w:rsidR="004320B4" w:rsidRPr="004871AD">
        <w:rPr>
          <w:rStyle w:val="34ff1"/>
        </w:rPr>
        <w:t>TC</w:t>
      </w:r>
      <w:r w:rsidR="004320B4">
        <w:t xml:space="preserve"> в заголовки </w:t>
      </w:r>
      <w:r w:rsidR="00501154">
        <w:t xml:space="preserve">других </w:t>
      </w:r>
      <w:r w:rsidR="004320B4">
        <w:t>приложений:</w:t>
      </w:r>
    </w:p>
    <w:p w:rsidR="003C03A4" w:rsidRPr="003C03A4" w:rsidRDefault="003C03A4" w:rsidP="00FE3805">
      <w:pPr>
        <w:pStyle w:val="340"/>
        <w:keepNext/>
        <w:numPr>
          <w:ilvl w:val="0"/>
          <w:numId w:val="53"/>
        </w:numPr>
      </w:pPr>
      <w:r w:rsidRPr="008F45FD">
        <w:t>Включите</w:t>
      </w:r>
      <w:r w:rsidR="004320B4" w:rsidRPr="0090118C">
        <w:t xml:space="preserve"> режим отображения скрытого текста</w:t>
      </w:r>
      <w:r w:rsidRPr="008F45FD">
        <w:t>:</w:t>
      </w:r>
    </w:p>
    <w:p w:rsidR="003C03A4" w:rsidRPr="003C03A4" w:rsidRDefault="005D26C4" w:rsidP="00B32C09">
      <w:pPr>
        <w:pStyle w:val="344"/>
        <w:keepNext/>
        <w:ind w:left="1889" w:hanging="471"/>
      </w:pPr>
      <w:r w:rsidRPr="00D80868">
        <w:t xml:space="preserve">Откройте </w:t>
      </w:r>
      <w:r w:rsidR="003C03A4" w:rsidRPr="00D80868">
        <w:t xml:space="preserve">окно </w:t>
      </w:r>
      <w:r w:rsidR="003C03A4" w:rsidRPr="00175C84">
        <w:rPr>
          <w:rStyle w:val="34fe"/>
        </w:rPr>
        <w:t>Параметры</w:t>
      </w:r>
      <w:r w:rsidR="003C03A4">
        <w:rPr>
          <w:rStyle w:val="34fe"/>
        </w:rPr>
        <w:t xml:space="preserve"> </w:t>
      </w:r>
      <w:r w:rsidR="00ED5A3B" w:rsidRPr="00ED5A3B">
        <w:rPr>
          <w:rStyle w:val="34fe"/>
          <w:lang w:val="en-US"/>
        </w:rPr>
        <w:t>Word</w:t>
      </w:r>
      <w:r w:rsidR="003C03A4">
        <w:t>:</w:t>
      </w:r>
    </w:p>
    <w:p w:rsidR="003C03A4" w:rsidRPr="003C03A4" w:rsidRDefault="00AB49D1" w:rsidP="007A5DAF">
      <w:pPr>
        <w:pStyle w:val="3432"/>
      </w:pPr>
      <w:r w:rsidRPr="006C4BD5">
        <w:t xml:space="preserve">В </w:t>
      </w:r>
      <w:r w:rsidRPr="006C4BD5">
        <w:rPr>
          <w:lang w:val="en-US"/>
        </w:rPr>
        <w:t>Microsoft</w:t>
      </w:r>
      <w:r w:rsidRPr="004E0147">
        <w:t xml:space="preserve"> </w:t>
      </w:r>
      <w:r w:rsidRPr="006C4BD5">
        <w:rPr>
          <w:lang w:val="en-US"/>
        </w:rPr>
        <w:t>Word</w:t>
      </w:r>
      <w:r w:rsidRPr="004E0147">
        <w:t xml:space="preserve"> 2007 </w:t>
      </w:r>
      <w:r w:rsidRPr="006C4BD5">
        <w:t xml:space="preserve">нажмите на </w:t>
      </w:r>
      <w:r w:rsidRPr="00864C67">
        <w:t xml:space="preserve">кнопку </w:t>
      </w:r>
      <w:proofErr w:type="spellStart"/>
      <w:r w:rsidRPr="006C4BD5">
        <w:rPr>
          <w:rStyle w:val="34fe"/>
        </w:rPr>
        <w:t>Office</w:t>
      </w:r>
      <w:proofErr w:type="spellEnd"/>
      <w:r w:rsidRPr="00864C67">
        <w:t xml:space="preserve"> </w:t>
      </w:r>
      <w:r>
        <w:rPr>
          <w:noProof/>
          <w:lang w:eastAsia="ru-RU"/>
        </w:rPr>
        <w:drawing>
          <wp:inline distT="0" distB="0" distL="0" distR="0" wp14:anchorId="4040616B" wp14:editId="00E61C31">
            <wp:extent cx="247650" cy="2476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2ae713-addb-400d-bc0f-b7a62f2d61af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474" w:rsidRPr="00450C09">
        <w:t xml:space="preserve">, затем </w:t>
      </w:r>
      <w:r w:rsidRPr="006C4BD5">
        <w:t xml:space="preserve">нажмите на </w:t>
      </w:r>
      <w:r w:rsidRPr="00864C67">
        <w:t xml:space="preserve">кнопку </w:t>
      </w:r>
      <w:r w:rsidRPr="00175C84">
        <w:rPr>
          <w:rStyle w:val="34fe"/>
        </w:rPr>
        <w:t>Параметры</w:t>
      </w:r>
      <w:r>
        <w:rPr>
          <w:rStyle w:val="34fe"/>
        </w:rPr>
        <w:t xml:space="preserve"> </w:t>
      </w:r>
      <w:r>
        <w:rPr>
          <w:rStyle w:val="34fe"/>
          <w:lang w:val="en-US"/>
        </w:rPr>
        <w:t>Word</w:t>
      </w:r>
      <w:r>
        <w:t>.</w:t>
      </w:r>
    </w:p>
    <w:p w:rsidR="003C03A4" w:rsidRPr="003C03A4" w:rsidRDefault="00AB49D1" w:rsidP="007A5DAF">
      <w:pPr>
        <w:pStyle w:val="3432"/>
      </w:pPr>
      <w:r>
        <w:t xml:space="preserve">На ленте в </w:t>
      </w:r>
      <w:r w:rsidRPr="004E0147">
        <w:rPr>
          <w:lang w:val="en-US"/>
        </w:rPr>
        <w:t>Microsoft</w:t>
      </w:r>
      <w:r w:rsidRPr="004E0147">
        <w:t xml:space="preserve"> </w:t>
      </w:r>
      <w:r w:rsidRPr="004E0147">
        <w:rPr>
          <w:lang w:val="en-US"/>
        </w:rPr>
        <w:t>Word</w:t>
      </w:r>
      <w:r w:rsidRPr="004E0147">
        <w:t xml:space="preserve"> 20</w:t>
      </w:r>
      <w:r>
        <w:t xml:space="preserve">10 </w:t>
      </w:r>
      <w:r w:rsidR="00056A1E">
        <w:t xml:space="preserve">и выше </w:t>
      </w:r>
      <w:r>
        <w:t xml:space="preserve">перейдите на вкладку </w:t>
      </w:r>
      <w:r w:rsidRPr="006C4BD5">
        <w:rPr>
          <w:rStyle w:val="34fe"/>
        </w:rPr>
        <w:t>Файл</w:t>
      </w:r>
      <w:r>
        <w:t xml:space="preserve"> и выберите пункт </w:t>
      </w:r>
      <w:r w:rsidRPr="00175C84">
        <w:rPr>
          <w:rStyle w:val="34fe"/>
        </w:rPr>
        <w:t>Параметры</w:t>
      </w:r>
      <w:r>
        <w:t>.</w:t>
      </w:r>
    </w:p>
    <w:p w:rsidR="003C03A4" w:rsidRPr="003C03A4" w:rsidRDefault="003C03A4" w:rsidP="009259BB">
      <w:pPr>
        <w:pStyle w:val="344"/>
      </w:pPr>
      <w:r>
        <w:t xml:space="preserve">Перейдите на вкладку </w:t>
      </w:r>
      <w:r w:rsidR="004320B4" w:rsidRPr="0090118C">
        <w:rPr>
          <w:rStyle w:val="34fe"/>
        </w:rPr>
        <w:t>Экран</w:t>
      </w:r>
      <w:r w:rsidR="00ED5A3B" w:rsidRPr="00ED5A3B">
        <w:t>.</w:t>
      </w:r>
    </w:p>
    <w:p w:rsidR="004320B4" w:rsidRDefault="003C03A4" w:rsidP="009259BB">
      <w:pPr>
        <w:pStyle w:val="344"/>
      </w:pPr>
      <w:r w:rsidRPr="003C03A4">
        <w:t xml:space="preserve">В </w:t>
      </w:r>
      <w:r w:rsidR="004320B4" w:rsidRPr="0090118C">
        <w:t>област</w:t>
      </w:r>
      <w:r w:rsidRPr="003C03A4">
        <w:t>и</w:t>
      </w:r>
      <w:proofErr w:type="gramStart"/>
      <w:r w:rsidR="004320B4" w:rsidRPr="0090118C">
        <w:t xml:space="preserve"> </w:t>
      </w:r>
      <w:r w:rsidR="004320B4" w:rsidRPr="0090118C">
        <w:rPr>
          <w:rStyle w:val="34fe"/>
        </w:rPr>
        <w:t>В</w:t>
      </w:r>
      <w:proofErr w:type="gramEnd"/>
      <w:r w:rsidR="004320B4" w:rsidRPr="0090118C">
        <w:rPr>
          <w:rStyle w:val="34fe"/>
        </w:rPr>
        <w:t>сегда показывать эти знаки форматирования на экране</w:t>
      </w:r>
      <w:r w:rsidR="004320B4" w:rsidRPr="0090118C">
        <w:t xml:space="preserve"> </w:t>
      </w:r>
      <w:r w:rsidRPr="003C03A4">
        <w:t>установите</w:t>
      </w:r>
      <w:r w:rsidRPr="0090118C">
        <w:t xml:space="preserve"> </w:t>
      </w:r>
      <w:r w:rsidR="004320B4" w:rsidRPr="0090118C">
        <w:t xml:space="preserve">флажок в поле </w:t>
      </w:r>
      <w:r w:rsidR="004320B4" w:rsidRPr="0090118C">
        <w:rPr>
          <w:rStyle w:val="34fe"/>
        </w:rPr>
        <w:t>Скрытый текст</w:t>
      </w:r>
      <w:r w:rsidR="004320B4" w:rsidRPr="0090118C">
        <w:t xml:space="preserve"> или </w:t>
      </w:r>
      <w:r w:rsidR="004320B4" w:rsidRPr="0090118C">
        <w:rPr>
          <w:rStyle w:val="34fe"/>
        </w:rPr>
        <w:t>Показывать все знаки форматирования</w:t>
      </w:r>
      <w:r w:rsidR="00AB49D1" w:rsidRPr="0090118C">
        <w:t xml:space="preserve"> </w:t>
      </w:r>
      <w:r w:rsidR="00BE3C12">
        <w:t>(рисунок </w:t>
      </w:r>
      <w:r w:rsidR="00BE3C12">
        <w:fldChar w:fldCharType="begin"/>
      </w:r>
      <w:r w:rsidR="00BE3C12">
        <w:instrText xml:space="preserve"> REF _Ref410955252 \h </w:instrText>
      </w:r>
      <w:r w:rsidR="00BE3C12">
        <w:fldChar w:fldCharType="separate"/>
      </w:r>
      <w:r w:rsidR="00B61B63">
        <w:rPr>
          <w:noProof/>
        </w:rPr>
        <w:t>16</w:t>
      </w:r>
      <w:r w:rsidR="00BE3C12">
        <w:fldChar w:fldCharType="end"/>
      </w:r>
      <w:r w:rsidR="00BE3C12">
        <w:t>).</w:t>
      </w:r>
    </w:p>
    <w:p w:rsidR="00BE3C12" w:rsidRDefault="005D26C4" w:rsidP="00BE3C12">
      <w:pPr>
        <w:pStyle w:val="34ff"/>
      </w:pPr>
      <w:r>
        <w:rPr>
          <w:noProof/>
          <w:lang w:eastAsia="ru-RU"/>
        </w:rPr>
        <w:drawing>
          <wp:inline distT="0" distB="0" distL="0" distR="0" wp14:anchorId="16D440DF" wp14:editId="67C95FE9">
            <wp:extent cx="5652000" cy="3444409"/>
            <wp:effectExtent l="0" t="0" r="635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Word_parameters_0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44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C12" w:rsidRPr="005D26C4" w:rsidRDefault="00BE3C12" w:rsidP="00BE3C12">
      <w:pPr>
        <w:pStyle w:val="34ff0"/>
      </w:pPr>
      <w:r>
        <w:t xml:space="preserve">Рисунок </w:t>
      </w:r>
      <w:bookmarkStart w:id="169" w:name="_Ref410955252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16</w:t>
      </w:r>
      <w:r>
        <w:fldChar w:fldCharType="end"/>
      </w:r>
      <w:bookmarkEnd w:id="169"/>
      <w:r>
        <w:t xml:space="preserve"> —</w:t>
      </w:r>
      <w:r w:rsidR="005D26C4">
        <w:t xml:space="preserve"> </w:t>
      </w:r>
      <w:r w:rsidR="005D26C4" w:rsidRPr="00D80868">
        <w:t xml:space="preserve">Окно </w:t>
      </w:r>
      <w:r w:rsidR="005D26C4" w:rsidRPr="00175C84">
        <w:rPr>
          <w:rStyle w:val="34fe"/>
        </w:rPr>
        <w:t>Параметры</w:t>
      </w:r>
      <w:r w:rsidR="005D26C4">
        <w:rPr>
          <w:rStyle w:val="34fe"/>
        </w:rPr>
        <w:t xml:space="preserve"> </w:t>
      </w:r>
      <w:r w:rsidR="00ED5A3B" w:rsidRPr="00ED5A3B">
        <w:rPr>
          <w:rStyle w:val="34fe"/>
          <w:lang w:val="en-US"/>
        </w:rPr>
        <w:t>Word</w:t>
      </w:r>
      <w:r w:rsidR="005D26C4">
        <w:t>. Установка отображения скрытого текста</w:t>
      </w:r>
    </w:p>
    <w:p w:rsidR="004320B4" w:rsidRPr="00B91CEA" w:rsidRDefault="004320B4" w:rsidP="008F45FD">
      <w:pPr>
        <w:pStyle w:val="340"/>
      </w:pPr>
      <w:r>
        <w:lastRenderedPageBreak/>
        <w:t xml:space="preserve">Скопируйте поле </w:t>
      </w:r>
      <w:r w:rsidRPr="004871AD">
        <w:rPr>
          <w:rStyle w:val="34ff1"/>
        </w:rPr>
        <w:t>TC</w:t>
      </w:r>
      <w:r>
        <w:t xml:space="preserve"> из </w:t>
      </w:r>
      <w:r w:rsidR="009F6C94">
        <w:t xml:space="preserve">заголовка первого приложения </w:t>
      </w:r>
      <w:proofErr w:type="gramStart"/>
      <w:r w:rsidR="0031570A">
        <w:rPr>
          <w:lang w:eastAsia="ru-RU"/>
        </w:rPr>
        <w:t>мастер-документа</w:t>
      </w:r>
      <w:proofErr w:type="gramEnd"/>
      <w:r w:rsidR="0031570A">
        <w:rPr>
          <w:lang w:eastAsia="ru-RU"/>
        </w:rPr>
        <w:t xml:space="preserve"> или </w:t>
      </w:r>
      <w:r w:rsidR="009F6C94">
        <w:t>пустографки</w:t>
      </w:r>
      <w:r>
        <w:t xml:space="preserve"> и вставьте </w:t>
      </w:r>
      <w:r w:rsidR="009F6C94">
        <w:t>его</w:t>
      </w:r>
      <w:r w:rsidR="00956DCC">
        <w:t xml:space="preserve"> </w:t>
      </w:r>
      <w:r w:rsidR="00894A54">
        <w:t xml:space="preserve">в конце абзаца </w:t>
      </w:r>
      <w:r w:rsidR="001C19C9">
        <w:t>с типом приложения</w:t>
      </w:r>
      <w:r w:rsidR="00894A54" w:rsidRPr="00894A54">
        <w:t xml:space="preserve"> </w:t>
      </w:r>
      <w:r w:rsidR="00894A54">
        <w:t>во всех последующих приложениях</w:t>
      </w:r>
      <w:r>
        <w:t>.</w:t>
      </w:r>
    </w:p>
    <w:p w:rsidR="00B91CEA" w:rsidRPr="004320B4" w:rsidRDefault="002E6937" w:rsidP="008F45FD">
      <w:pPr>
        <w:pStyle w:val="340"/>
      </w:pPr>
      <w:r>
        <w:t>Измените</w:t>
      </w:r>
      <w:r w:rsidR="00B91CEA">
        <w:t xml:space="preserve"> </w:t>
      </w:r>
      <w:r>
        <w:t xml:space="preserve">в поле </w:t>
      </w:r>
      <w:r w:rsidRPr="004871AD">
        <w:rPr>
          <w:rStyle w:val="34ff1"/>
        </w:rPr>
        <w:t>TC</w:t>
      </w:r>
      <w:r>
        <w:t xml:space="preserve"> </w:t>
      </w:r>
      <w:r w:rsidR="00B91CEA">
        <w:t xml:space="preserve">название приложения </w:t>
      </w:r>
      <w:r w:rsidR="009103B4">
        <w:t>в соответствии с действительным названи</w:t>
      </w:r>
      <w:r w:rsidR="00056A1E">
        <w:t>е</w:t>
      </w:r>
      <w:r w:rsidR="009103B4">
        <w:t>м</w:t>
      </w:r>
      <w:r w:rsidR="00056A1E">
        <w:t xml:space="preserve"> </w:t>
      </w:r>
      <w:r w:rsidR="002E4482">
        <w:t xml:space="preserve">— </w:t>
      </w:r>
      <w:r w:rsidR="00A63084">
        <w:t>введите название вручную ил</w:t>
      </w:r>
      <w:r w:rsidR="002E4482">
        <w:t>и вставьте его из буфера обмена</w:t>
      </w:r>
      <w:r w:rsidR="00A63084">
        <w:t>. Номер п</w:t>
      </w:r>
      <w:r w:rsidR="00503F54">
        <w:t>риложения изменять не нужно, он</w:t>
      </w:r>
      <w:r w:rsidR="00A63084">
        <w:t xml:space="preserve"> изменяется автоматически после обновления полей.</w:t>
      </w:r>
    </w:p>
    <w:p w:rsidR="004320B4" w:rsidRPr="004320B4" w:rsidRDefault="004320B4" w:rsidP="008F45FD">
      <w:pPr>
        <w:pStyle w:val="340"/>
      </w:pPr>
      <w:r>
        <w:t>Обновите поля документа</w:t>
      </w:r>
      <w:r w:rsidR="0042771A" w:rsidRPr="00AE359E">
        <w:t xml:space="preserve"> и оглавление </w:t>
      </w:r>
      <w:r w:rsidR="0042771A">
        <w:t xml:space="preserve">(выделите весь </w:t>
      </w:r>
      <w:r w:rsidR="0042771A" w:rsidRPr="00AE359E">
        <w:t xml:space="preserve">текст в документе </w:t>
      </w:r>
      <w:r w:rsidR="0042771A">
        <w:t xml:space="preserve">с помощью сочетания клавиш </w:t>
      </w:r>
      <w:r w:rsidR="0042771A" w:rsidRPr="00AE359E">
        <w:rPr>
          <w:rStyle w:val="34ffff7"/>
          <w:lang w:val="ru-RU"/>
        </w:rPr>
        <w:t>&lt;</w:t>
      </w:r>
      <w:r w:rsidR="0042771A" w:rsidRPr="00022FDE">
        <w:rPr>
          <w:rStyle w:val="34ffff7"/>
        </w:rPr>
        <w:t>Ctrl</w:t>
      </w:r>
      <w:r w:rsidR="0042771A" w:rsidRPr="00AE359E">
        <w:rPr>
          <w:rStyle w:val="34ffff7"/>
          <w:lang w:val="ru-RU"/>
        </w:rPr>
        <w:t>&gt; + &lt;</w:t>
      </w:r>
      <w:r w:rsidR="0042771A" w:rsidRPr="00022FDE">
        <w:rPr>
          <w:rStyle w:val="34ffff7"/>
        </w:rPr>
        <w:t>A</w:t>
      </w:r>
      <w:r w:rsidR="0042771A" w:rsidRPr="00AE359E">
        <w:rPr>
          <w:rStyle w:val="34ffff7"/>
          <w:lang w:val="ru-RU"/>
        </w:rPr>
        <w:t>&gt;</w:t>
      </w:r>
      <w:r w:rsidR="0042771A">
        <w:t xml:space="preserve">, затем нажмите на клавишу </w:t>
      </w:r>
      <w:r w:rsidR="0042771A" w:rsidRPr="00AE359E">
        <w:rPr>
          <w:rStyle w:val="34ffff7"/>
          <w:lang w:val="ru-RU"/>
        </w:rPr>
        <w:t>&lt;</w:t>
      </w:r>
      <w:r w:rsidR="0042771A" w:rsidRPr="00022FDE">
        <w:rPr>
          <w:rStyle w:val="34ffff7"/>
        </w:rPr>
        <w:t>F</w:t>
      </w:r>
      <w:r w:rsidR="0042771A" w:rsidRPr="00AE359E">
        <w:rPr>
          <w:rStyle w:val="34ffff7"/>
          <w:lang w:val="ru-RU"/>
        </w:rPr>
        <w:t>9&gt;</w:t>
      </w:r>
      <w:r w:rsidR="0042771A" w:rsidRPr="00022FDE">
        <w:t>)</w:t>
      </w:r>
      <w:r w:rsidR="0042771A">
        <w:t>.</w:t>
      </w:r>
    </w:p>
    <w:p w:rsidR="004320B4" w:rsidRPr="00E51701" w:rsidRDefault="00E51701" w:rsidP="004320B4">
      <w:pPr>
        <w:pStyle w:val="34b"/>
        <w:rPr>
          <w:lang w:eastAsia="ru-RU"/>
        </w:rPr>
      </w:pPr>
      <w:r>
        <w:t xml:space="preserve">Копирование уже созданного поля </w:t>
      </w:r>
      <w:r w:rsidRPr="004871AD">
        <w:rPr>
          <w:rStyle w:val="34ff1"/>
        </w:rPr>
        <w:t>TC</w:t>
      </w:r>
      <w:r>
        <w:t xml:space="preserve"> и вставка его в заголовок нового приложения — самый простой способ добавления поля</w:t>
      </w:r>
      <w:r w:rsidR="00B22AD6" w:rsidRPr="00B22AD6">
        <w:rPr>
          <w:rStyle w:val="34ff1"/>
        </w:rPr>
        <w:t xml:space="preserve"> </w:t>
      </w:r>
      <w:r w:rsidR="00B22AD6" w:rsidRPr="004871AD">
        <w:rPr>
          <w:rStyle w:val="34ff1"/>
        </w:rPr>
        <w:t>TC</w:t>
      </w:r>
      <w:r>
        <w:t>. Ниже приведен</w:t>
      </w:r>
      <w:r w:rsidR="004320B4">
        <w:t xml:space="preserve"> </w:t>
      </w:r>
      <w:r>
        <w:t>другой способ</w:t>
      </w:r>
      <w:r w:rsidR="004320B4" w:rsidRPr="004320B4">
        <w:rPr>
          <w:lang w:eastAsia="ru-RU"/>
        </w:rPr>
        <w:t xml:space="preserve"> </w:t>
      </w:r>
      <w:r w:rsidR="00B22AD6">
        <w:rPr>
          <w:lang w:eastAsia="ru-RU"/>
        </w:rPr>
        <w:t xml:space="preserve">его </w:t>
      </w:r>
      <w:r>
        <w:rPr>
          <w:lang w:eastAsia="ru-RU"/>
        </w:rPr>
        <w:t>добавления</w:t>
      </w:r>
      <w:r w:rsidR="004320B4">
        <w:rPr>
          <w:lang w:eastAsia="ru-RU"/>
        </w:rPr>
        <w:t xml:space="preserve"> </w:t>
      </w:r>
      <w:r>
        <w:rPr>
          <w:lang w:eastAsia="ru-RU"/>
        </w:rPr>
        <w:t xml:space="preserve">— </w:t>
      </w:r>
      <w:r w:rsidR="000E7F3E">
        <w:rPr>
          <w:lang w:eastAsia="ru-RU"/>
        </w:rPr>
        <w:t xml:space="preserve">создание поля </w:t>
      </w:r>
      <w:r w:rsidR="000E7F3E" w:rsidRPr="004871AD">
        <w:rPr>
          <w:rStyle w:val="34ff1"/>
        </w:rPr>
        <w:t>TC</w:t>
      </w:r>
      <w:r w:rsidR="000E7F3E">
        <w:rPr>
          <w:lang w:eastAsia="ru-RU"/>
        </w:rPr>
        <w:t xml:space="preserve"> </w:t>
      </w:r>
      <w:r>
        <w:rPr>
          <w:lang w:eastAsia="ru-RU"/>
        </w:rPr>
        <w:t>«с</w:t>
      </w:r>
      <w:r w:rsidR="00B22AD6">
        <w:rPr>
          <w:lang w:eastAsia="ru-RU"/>
        </w:rPr>
        <w:t> </w:t>
      </w:r>
      <w:r>
        <w:rPr>
          <w:lang w:eastAsia="ru-RU"/>
        </w:rPr>
        <w:t>нуля»</w:t>
      </w:r>
      <w:r w:rsidR="000E7F3E">
        <w:rPr>
          <w:lang w:eastAsia="ru-RU"/>
        </w:rPr>
        <w:t xml:space="preserve"> </w:t>
      </w:r>
      <w:r>
        <w:rPr>
          <w:lang w:eastAsia="ru-RU"/>
        </w:rPr>
        <w:t xml:space="preserve">средствами </w:t>
      </w:r>
      <w:r w:rsidRPr="004E0147">
        <w:rPr>
          <w:lang w:val="en-US"/>
        </w:rPr>
        <w:t>Microsoft</w:t>
      </w:r>
      <w:r w:rsidRPr="004E0147">
        <w:t xml:space="preserve"> </w:t>
      </w:r>
      <w:r w:rsidRPr="004E0147">
        <w:rPr>
          <w:lang w:val="en-US"/>
        </w:rPr>
        <w:t>Word</w:t>
      </w:r>
      <w:r>
        <w:t>.</w:t>
      </w:r>
    </w:p>
    <w:p w:rsidR="00141CC0" w:rsidRDefault="007D7C0E" w:rsidP="00361A4C">
      <w:pPr>
        <w:pStyle w:val="34b"/>
      </w:pPr>
      <w:r>
        <w:rPr>
          <w:lang w:eastAsia="ru-RU"/>
        </w:rPr>
        <w:t xml:space="preserve">Для того чтобы </w:t>
      </w:r>
      <w:r w:rsidR="00E51701">
        <w:rPr>
          <w:lang w:eastAsia="ru-RU"/>
        </w:rPr>
        <w:t>добавить</w:t>
      </w:r>
      <w:r>
        <w:rPr>
          <w:lang w:eastAsia="ru-RU"/>
        </w:rPr>
        <w:t xml:space="preserve"> поле</w:t>
      </w:r>
      <w:r w:rsidRPr="007D7C0E">
        <w:t xml:space="preserve"> </w:t>
      </w:r>
      <w:r w:rsidR="00645DE6">
        <w:rPr>
          <w:rStyle w:val="34ff1"/>
        </w:rPr>
        <w:t>TC</w:t>
      </w:r>
      <w:r w:rsidR="004320B4">
        <w:rPr>
          <w:lang w:eastAsia="ru-RU"/>
        </w:rPr>
        <w:t xml:space="preserve"> </w:t>
      </w:r>
      <w:r w:rsidR="00E51701">
        <w:rPr>
          <w:lang w:eastAsia="ru-RU"/>
        </w:rPr>
        <w:t>в заголовок приложения</w:t>
      </w:r>
      <w:r w:rsidR="00141CC0">
        <w:t>:</w:t>
      </w:r>
    </w:p>
    <w:p w:rsidR="00CF2A5F" w:rsidRPr="00CF2A5F" w:rsidRDefault="00372BD1" w:rsidP="00FE3805">
      <w:pPr>
        <w:pStyle w:val="340"/>
        <w:numPr>
          <w:ilvl w:val="0"/>
          <w:numId w:val="54"/>
        </w:numPr>
      </w:pPr>
      <w:r>
        <w:t>Включите</w:t>
      </w:r>
      <w:r w:rsidRPr="0090118C">
        <w:t xml:space="preserve"> режим отображения скрытого текста</w:t>
      </w:r>
      <w:r>
        <w:t>, как описано в шаге 1 предыдущей процедуры</w:t>
      </w:r>
      <w:r w:rsidR="00CF2A5F" w:rsidRPr="0090118C">
        <w:t>.</w:t>
      </w:r>
    </w:p>
    <w:p w:rsidR="00141CC0" w:rsidRPr="00A91277" w:rsidRDefault="00A91969" w:rsidP="00AE359E">
      <w:pPr>
        <w:pStyle w:val="340"/>
      </w:pPr>
      <w:r>
        <w:t>Установите</w:t>
      </w:r>
      <w:r w:rsidR="000A5FCF">
        <w:t xml:space="preserve"> </w:t>
      </w:r>
      <w:r w:rsidR="00A91277">
        <w:t xml:space="preserve">курсор мыши </w:t>
      </w:r>
      <w:r w:rsidR="000A5FCF">
        <w:t>в</w:t>
      </w:r>
      <w:r w:rsidR="001331C0">
        <w:t xml:space="preserve"> конц</w:t>
      </w:r>
      <w:r w:rsidR="000A5FCF">
        <w:t>е</w:t>
      </w:r>
      <w:r w:rsidR="001331C0">
        <w:t xml:space="preserve"> абзаца</w:t>
      </w:r>
      <w:r w:rsidR="000A5FCF" w:rsidRPr="000A5FCF">
        <w:t xml:space="preserve"> </w:t>
      </w:r>
      <w:r w:rsidR="000A5FCF">
        <w:t>с типом приложения</w:t>
      </w:r>
      <w:r w:rsidR="00A91277">
        <w:t>.</w:t>
      </w:r>
    </w:p>
    <w:p w:rsidR="00056A1E" w:rsidRDefault="000E7F3E" w:rsidP="00A91277">
      <w:pPr>
        <w:pStyle w:val="340"/>
      </w:pPr>
      <w:r>
        <w:t xml:space="preserve">На ленте </w:t>
      </w:r>
      <w:r w:rsidR="00A91277">
        <w:t xml:space="preserve">перейдите на </w:t>
      </w:r>
      <w:r w:rsidR="00CC5C77">
        <w:t>вкладк</w:t>
      </w:r>
      <w:r w:rsidR="00A91277">
        <w:t xml:space="preserve">у </w:t>
      </w:r>
      <w:r w:rsidR="00A91277" w:rsidRPr="00EF20C5">
        <w:rPr>
          <w:rStyle w:val="34fe"/>
        </w:rPr>
        <w:t>Вставка</w:t>
      </w:r>
      <w:r w:rsidR="00056A1E">
        <w:t>.</w:t>
      </w:r>
    </w:p>
    <w:p w:rsidR="00056A1E" w:rsidRDefault="00056A1E" w:rsidP="00A91277">
      <w:pPr>
        <w:pStyle w:val="340"/>
      </w:pPr>
      <w:r>
        <w:t xml:space="preserve">Нажмите </w:t>
      </w:r>
      <w:r w:rsidR="00A91277">
        <w:t xml:space="preserve">на кнопку </w:t>
      </w:r>
      <w:proofErr w:type="gramStart"/>
      <w:r w:rsidR="00A91277" w:rsidRPr="00EF20C5">
        <w:rPr>
          <w:rStyle w:val="34fe"/>
        </w:rPr>
        <w:t>Экспресс-блоки</w:t>
      </w:r>
      <w:proofErr w:type="gramEnd"/>
      <w:r>
        <w:t>.</w:t>
      </w:r>
    </w:p>
    <w:p w:rsidR="00A91277" w:rsidRPr="00EF20C5" w:rsidRDefault="00056A1E" w:rsidP="00A91277">
      <w:pPr>
        <w:pStyle w:val="340"/>
      </w:pPr>
      <w:r w:rsidRPr="00E535B3">
        <w:t xml:space="preserve">В </w:t>
      </w:r>
      <w:r w:rsidR="00BB50E3">
        <w:t>откр</w:t>
      </w:r>
      <w:r w:rsidR="00B523C0">
        <w:t>ы</w:t>
      </w:r>
      <w:r w:rsidR="00BB50E3">
        <w:t>вшемся</w:t>
      </w:r>
      <w:r w:rsidR="00912AAE">
        <w:t xml:space="preserve"> </w:t>
      </w:r>
      <w:r w:rsidR="00BB50E3">
        <w:t>меню</w:t>
      </w:r>
      <w:r w:rsidR="00A91277" w:rsidRPr="00E535B3">
        <w:t xml:space="preserve"> выберите пункт </w:t>
      </w:r>
      <w:r w:rsidR="00A91277" w:rsidRPr="00A91277">
        <w:rPr>
          <w:rStyle w:val="34fe"/>
        </w:rPr>
        <w:t>Поле</w:t>
      </w:r>
      <w:r w:rsidR="00A91277" w:rsidRPr="00E535B3">
        <w:t xml:space="preserve">. </w:t>
      </w:r>
      <w:r w:rsidR="00A91277">
        <w:t xml:space="preserve">Откроется окно </w:t>
      </w:r>
      <w:r w:rsidR="00E535B3" w:rsidRPr="00EF20C5">
        <w:rPr>
          <w:rStyle w:val="34fe"/>
        </w:rPr>
        <w:t>Поле</w:t>
      </w:r>
      <w:r w:rsidR="00752DB8" w:rsidRPr="00EF20C5">
        <w:t>.</w:t>
      </w:r>
    </w:p>
    <w:p w:rsidR="00A91277" w:rsidRPr="00EF4C17" w:rsidRDefault="00A91277" w:rsidP="00AE359E">
      <w:pPr>
        <w:pStyle w:val="340"/>
      </w:pPr>
      <w:r>
        <w:t xml:space="preserve">В </w:t>
      </w:r>
      <w:r w:rsidR="00CF2A5F">
        <w:t xml:space="preserve">раскрывающемся </w:t>
      </w:r>
      <w:r>
        <w:t xml:space="preserve">списке </w:t>
      </w:r>
      <w:r w:rsidR="00CF2A5F">
        <w:rPr>
          <w:rStyle w:val="34fe"/>
        </w:rPr>
        <w:t>Категория</w:t>
      </w:r>
      <w:r>
        <w:t xml:space="preserve"> выберите </w:t>
      </w:r>
      <w:r w:rsidR="00CF2A5F">
        <w:t xml:space="preserve">пункт </w:t>
      </w:r>
      <w:r w:rsidR="00CF2A5F" w:rsidRPr="00CF2A5F">
        <w:rPr>
          <w:rStyle w:val="34fe"/>
        </w:rPr>
        <w:t>Указатели</w:t>
      </w:r>
      <w:r>
        <w:t>.</w:t>
      </w:r>
    </w:p>
    <w:p w:rsidR="00A91277" w:rsidRPr="00752DB8" w:rsidRDefault="00A91277" w:rsidP="00AE359E">
      <w:pPr>
        <w:pStyle w:val="340"/>
      </w:pPr>
      <w:r>
        <w:t xml:space="preserve">В списке </w:t>
      </w:r>
      <w:r w:rsidR="00CF2A5F">
        <w:rPr>
          <w:rStyle w:val="34fe"/>
        </w:rPr>
        <w:t>Поля</w:t>
      </w:r>
      <w:r>
        <w:t xml:space="preserve"> </w:t>
      </w:r>
      <w:r w:rsidR="00CF2A5F">
        <w:t xml:space="preserve">выберите пункт </w:t>
      </w:r>
      <w:r w:rsidR="00645DE6">
        <w:rPr>
          <w:rStyle w:val="34fe"/>
        </w:rPr>
        <w:t>TC</w:t>
      </w:r>
      <w:r w:rsidR="00752DB8" w:rsidRPr="00752DB8">
        <w:t xml:space="preserve"> </w:t>
      </w:r>
      <w:r w:rsidR="00752DB8">
        <w:t>(рисунок </w:t>
      </w:r>
      <w:r w:rsidR="00752DB8">
        <w:fldChar w:fldCharType="begin"/>
      </w:r>
      <w:r w:rsidR="00752DB8">
        <w:instrText xml:space="preserve"> REF _Ref398348621 \h </w:instrText>
      </w:r>
      <w:r w:rsidR="00752DB8">
        <w:fldChar w:fldCharType="separate"/>
      </w:r>
      <w:r w:rsidR="00B61B63">
        <w:rPr>
          <w:noProof/>
        </w:rPr>
        <w:t>17</w:t>
      </w:r>
      <w:r w:rsidR="00752DB8">
        <w:fldChar w:fldCharType="end"/>
      </w:r>
      <w:r w:rsidR="00752DB8">
        <w:t>).</w:t>
      </w:r>
    </w:p>
    <w:p w:rsidR="00752DB8" w:rsidRDefault="00752DB8" w:rsidP="00752DB8">
      <w:pPr>
        <w:pStyle w:val="34ff"/>
      </w:pPr>
      <w:r>
        <w:rPr>
          <w:noProof/>
          <w:lang w:eastAsia="ru-RU"/>
        </w:rPr>
        <w:drawing>
          <wp:inline distT="0" distB="0" distL="0" distR="0" wp14:anchorId="33715C21" wp14:editId="1EE81E21">
            <wp:extent cx="4680000" cy="2826999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field_0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2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DB8" w:rsidRPr="00E535B3" w:rsidRDefault="00752DB8" w:rsidP="00752DB8">
      <w:pPr>
        <w:pStyle w:val="34ff0"/>
      </w:pPr>
      <w:r>
        <w:t>Рисунок </w:t>
      </w:r>
      <w:bookmarkStart w:id="170" w:name="_Ref398348621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17</w:t>
      </w:r>
      <w:r>
        <w:fldChar w:fldCharType="end"/>
      </w:r>
      <w:bookmarkEnd w:id="170"/>
      <w:r>
        <w:t xml:space="preserve"> — Окно </w:t>
      </w:r>
      <w:r w:rsidRPr="00CA2F7A">
        <w:rPr>
          <w:rStyle w:val="34fe"/>
        </w:rPr>
        <w:t>Поле</w:t>
      </w:r>
      <w:r>
        <w:t xml:space="preserve">. Добавление поля </w:t>
      </w:r>
      <w:r w:rsidRPr="00A10511">
        <w:rPr>
          <w:rStyle w:val="34ff1"/>
        </w:rPr>
        <w:t>TC</w:t>
      </w:r>
    </w:p>
    <w:p w:rsidR="00A91277" w:rsidRDefault="00A91277" w:rsidP="00893EC8">
      <w:pPr>
        <w:pStyle w:val="340"/>
      </w:pPr>
      <w:r>
        <w:lastRenderedPageBreak/>
        <w:t xml:space="preserve">Нажмите на кнопку </w:t>
      </w:r>
      <w:r w:rsidR="00CF2A5F">
        <w:rPr>
          <w:rStyle w:val="34fe"/>
        </w:rPr>
        <w:t>ОК</w:t>
      </w:r>
      <w:r>
        <w:t>.</w:t>
      </w:r>
      <w:r w:rsidR="005D6094">
        <w:t xml:space="preserve"> </w:t>
      </w:r>
      <w:r w:rsidR="0090118C">
        <w:t>В текст</w:t>
      </w:r>
      <w:r>
        <w:t xml:space="preserve"> будет </w:t>
      </w:r>
      <w:r w:rsidR="0090118C">
        <w:t>вставлено скрытое поле вида:</w:t>
      </w:r>
    </w:p>
    <w:p w:rsidR="0090118C" w:rsidRPr="00011AA1" w:rsidRDefault="0090118C" w:rsidP="00893EC8">
      <w:pPr>
        <w:pStyle w:val="34fffff6"/>
        <w:rPr>
          <w:rStyle w:val="34ff1"/>
        </w:rPr>
      </w:pPr>
      <w:r w:rsidRPr="00011AA1">
        <w:rPr>
          <w:rStyle w:val="34ff1"/>
        </w:rPr>
        <w:t>{ TC</w:t>
      </w:r>
      <w:proofErr w:type="gramStart"/>
      <w:r w:rsidRPr="00011AA1">
        <w:rPr>
          <w:rStyle w:val="34ff1"/>
        </w:rPr>
        <w:t xml:space="preserve">  }</w:t>
      </w:r>
      <w:proofErr w:type="gramEnd"/>
    </w:p>
    <w:p w:rsidR="00A91277" w:rsidRPr="0090118C" w:rsidRDefault="0090118C" w:rsidP="00AE359E">
      <w:pPr>
        <w:pStyle w:val="340"/>
      </w:pPr>
      <w:r>
        <w:t>Отредактируйте поле</w:t>
      </w:r>
      <w:r w:rsidR="00FE40EE">
        <w:t>:</w:t>
      </w:r>
      <w:r>
        <w:t xml:space="preserve"> </w:t>
      </w:r>
      <w:r w:rsidR="00C52CEA">
        <w:t>после</w:t>
      </w:r>
      <w:r w:rsidR="00F9141B">
        <w:t xml:space="preserve"> надписи </w:t>
      </w:r>
      <w:r w:rsidR="00C52CEA" w:rsidRPr="004871AD">
        <w:rPr>
          <w:rStyle w:val="34ff1"/>
        </w:rPr>
        <w:t>TC</w:t>
      </w:r>
      <w:r w:rsidR="00C52CEA">
        <w:t xml:space="preserve"> и пробела </w:t>
      </w:r>
      <w:r>
        <w:t>вставьте две пары прямых кавычек</w:t>
      </w:r>
      <w:r w:rsidR="00EB7D55">
        <w:t>, как показано на следующем примере</w:t>
      </w:r>
      <w:r>
        <w:t>:</w:t>
      </w:r>
    </w:p>
    <w:p w:rsidR="0090118C" w:rsidRPr="00011AA1" w:rsidRDefault="0090118C" w:rsidP="00893EC8">
      <w:pPr>
        <w:pStyle w:val="34fffff6"/>
        <w:rPr>
          <w:rStyle w:val="34ff1"/>
        </w:rPr>
      </w:pPr>
      <w:r w:rsidRPr="00011AA1">
        <w:rPr>
          <w:rStyle w:val="34ff1"/>
        </w:rPr>
        <w:t>{ TC ""</w:t>
      </w:r>
      <w:proofErr w:type="gramStart"/>
      <w:r w:rsidRPr="00011AA1">
        <w:rPr>
          <w:rStyle w:val="34ff1"/>
        </w:rPr>
        <w:t xml:space="preserve"> }</w:t>
      </w:r>
      <w:proofErr w:type="gramEnd"/>
    </w:p>
    <w:p w:rsidR="00141CC0" w:rsidRPr="0090118C" w:rsidRDefault="0090118C" w:rsidP="00AE359E">
      <w:pPr>
        <w:pStyle w:val="340"/>
      </w:pPr>
      <w:r>
        <w:t xml:space="preserve">Поместите курсор между кавычками и снова </w:t>
      </w:r>
      <w:r w:rsidR="00B17137">
        <w:t>откройте</w:t>
      </w:r>
      <w:r>
        <w:t xml:space="preserve"> окно </w:t>
      </w:r>
      <w:r w:rsidRPr="0090118C">
        <w:rPr>
          <w:rStyle w:val="34fe"/>
        </w:rPr>
        <w:t>Поле</w:t>
      </w:r>
      <w:r>
        <w:t>.</w:t>
      </w:r>
    </w:p>
    <w:p w:rsidR="00B17137" w:rsidRPr="00EF4C17" w:rsidRDefault="00B17137" w:rsidP="00AE359E">
      <w:pPr>
        <w:pStyle w:val="340"/>
      </w:pPr>
      <w:r>
        <w:t xml:space="preserve">В раскрывающемся списке </w:t>
      </w:r>
      <w:r w:rsidRPr="00B17137">
        <w:rPr>
          <w:rStyle w:val="34fe"/>
        </w:rPr>
        <w:t>Категория</w:t>
      </w:r>
      <w:r>
        <w:t xml:space="preserve"> выберите </w:t>
      </w:r>
      <w:r w:rsidRPr="00B17137">
        <w:t xml:space="preserve">пункт </w:t>
      </w:r>
      <w:r>
        <w:rPr>
          <w:rStyle w:val="34fe"/>
        </w:rPr>
        <w:t>Связи и ссылки</w:t>
      </w:r>
      <w:r>
        <w:t>.</w:t>
      </w:r>
    </w:p>
    <w:p w:rsidR="00B17137" w:rsidRPr="00B17137" w:rsidRDefault="00B17137" w:rsidP="00AE359E">
      <w:pPr>
        <w:pStyle w:val="340"/>
      </w:pPr>
      <w:r>
        <w:t xml:space="preserve">В списке </w:t>
      </w:r>
      <w:r>
        <w:rPr>
          <w:rStyle w:val="34fe"/>
        </w:rPr>
        <w:t>Поля</w:t>
      </w:r>
      <w:r>
        <w:t xml:space="preserve"> выберите пункт </w:t>
      </w:r>
      <w:proofErr w:type="spellStart"/>
      <w:r>
        <w:rPr>
          <w:rStyle w:val="34fe"/>
          <w:lang w:val="en-US"/>
        </w:rPr>
        <w:t>StyleRef</w:t>
      </w:r>
      <w:proofErr w:type="spellEnd"/>
      <w:r>
        <w:t>.</w:t>
      </w:r>
    </w:p>
    <w:p w:rsidR="00B17137" w:rsidRPr="00B17137" w:rsidRDefault="00B17137" w:rsidP="00AE359E">
      <w:pPr>
        <w:pStyle w:val="340"/>
      </w:pPr>
      <w:r>
        <w:t xml:space="preserve">В списке </w:t>
      </w:r>
      <w:r>
        <w:rPr>
          <w:rStyle w:val="34fe"/>
        </w:rPr>
        <w:t>Имя стиля</w:t>
      </w:r>
      <w:r>
        <w:t xml:space="preserve"> выберите пункт </w:t>
      </w:r>
      <w:r w:rsidRPr="00B17137">
        <w:rPr>
          <w:rStyle w:val="34fe"/>
        </w:rPr>
        <w:t>34_Заголовок_1_Приложение</w:t>
      </w:r>
      <w:r>
        <w:t>.</w:t>
      </w:r>
    </w:p>
    <w:p w:rsidR="00D9244D" w:rsidRPr="00D9244D" w:rsidRDefault="00B17137" w:rsidP="00D9244D">
      <w:pPr>
        <w:pStyle w:val="340"/>
      </w:pPr>
      <w:r w:rsidRPr="00D9244D">
        <w:t>В</w:t>
      </w:r>
      <w:r w:rsidRPr="00B17137">
        <w:t xml:space="preserve"> </w:t>
      </w:r>
      <w:r>
        <w:t xml:space="preserve">области </w:t>
      </w:r>
      <w:r w:rsidRPr="00D9244D">
        <w:rPr>
          <w:rStyle w:val="34fe"/>
        </w:rPr>
        <w:t>Параметры</w:t>
      </w:r>
      <w:r w:rsidRPr="00B17137">
        <w:rPr>
          <w:rStyle w:val="34fe"/>
        </w:rPr>
        <w:t xml:space="preserve"> поля</w:t>
      </w:r>
      <w:r>
        <w:t xml:space="preserve"> установите флажок в поле</w:t>
      </w:r>
      <w:proofErr w:type="gramStart"/>
      <w:r>
        <w:t xml:space="preserve"> </w:t>
      </w:r>
      <w:r w:rsidRPr="00B17137">
        <w:rPr>
          <w:rStyle w:val="34fe"/>
        </w:rPr>
        <w:t>В</w:t>
      </w:r>
      <w:proofErr w:type="gramEnd"/>
      <w:r w:rsidRPr="00B17137">
        <w:rPr>
          <w:rStyle w:val="34fe"/>
        </w:rPr>
        <w:t>ставить полный номер абзаца</w:t>
      </w:r>
      <w:r w:rsidR="00D9244D">
        <w:t xml:space="preserve"> (рисунок </w:t>
      </w:r>
      <w:r w:rsidR="00D9244D">
        <w:fldChar w:fldCharType="begin"/>
      </w:r>
      <w:r w:rsidR="00D9244D">
        <w:instrText xml:space="preserve"> REF _Ref398350062 \h </w:instrText>
      </w:r>
      <w:r w:rsidR="00D9244D">
        <w:fldChar w:fldCharType="separate"/>
      </w:r>
      <w:r w:rsidR="00B61B63">
        <w:rPr>
          <w:noProof/>
        </w:rPr>
        <w:t>18</w:t>
      </w:r>
      <w:r w:rsidR="00D9244D">
        <w:fldChar w:fldCharType="end"/>
      </w:r>
      <w:r w:rsidR="00D9244D">
        <w:t>)</w:t>
      </w:r>
      <w:r>
        <w:t>.</w:t>
      </w:r>
    </w:p>
    <w:p w:rsidR="00D9244D" w:rsidRDefault="00D9244D" w:rsidP="00D9244D">
      <w:pPr>
        <w:pStyle w:val="34ff"/>
      </w:pPr>
      <w:r>
        <w:rPr>
          <w:noProof/>
          <w:lang w:eastAsia="ru-RU"/>
        </w:rPr>
        <w:drawing>
          <wp:inline distT="0" distB="0" distL="0" distR="0" wp14:anchorId="49D89E0C" wp14:editId="163405D5">
            <wp:extent cx="4680000" cy="2828001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field_0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2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44D" w:rsidRPr="00E535B3" w:rsidRDefault="00D9244D" w:rsidP="00D9244D">
      <w:pPr>
        <w:pStyle w:val="34ff0"/>
      </w:pPr>
      <w:r>
        <w:t>Рисунок </w:t>
      </w:r>
      <w:bookmarkStart w:id="171" w:name="_Ref398350062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18</w:t>
      </w:r>
      <w:r>
        <w:fldChar w:fldCharType="end"/>
      </w:r>
      <w:bookmarkEnd w:id="171"/>
      <w:r>
        <w:t xml:space="preserve"> — Окно </w:t>
      </w:r>
      <w:r w:rsidRPr="00CA2F7A">
        <w:rPr>
          <w:rStyle w:val="34fe"/>
        </w:rPr>
        <w:t>Поле</w:t>
      </w:r>
      <w:r>
        <w:t xml:space="preserve">. Добавление поля </w:t>
      </w:r>
      <w:proofErr w:type="spellStart"/>
      <w:r w:rsidRPr="00A10511">
        <w:rPr>
          <w:rStyle w:val="34ff1"/>
        </w:rPr>
        <w:t>StyleRef</w:t>
      </w:r>
      <w:proofErr w:type="spellEnd"/>
    </w:p>
    <w:p w:rsidR="00B17137" w:rsidRPr="00592201" w:rsidRDefault="00B17137" w:rsidP="00AE359E">
      <w:pPr>
        <w:pStyle w:val="340"/>
      </w:pPr>
      <w:r>
        <w:t xml:space="preserve">Нажмите на кнопку </w:t>
      </w:r>
      <w:r>
        <w:rPr>
          <w:rStyle w:val="34fe"/>
        </w:rPr>
        <w:t>ОК</w:t>
      </w:r>
      <w:r>
        <w:t>.</w:t>
      </w:r>
    </w:p>
    <w:p w:rsidR="00B17137" w:rsidRDefault="00B17137" w:rsidP="00893EC8">
      <w:pPr>
        <w:pStyle w:val="34fffff6"/>
      </w:pPr>
      <w:r>
        <w:t xml:space="preserve">В поле добавится </w:t>
      </w:r>
      <w:r w:rsidR="00B5196E">
        <w:t xml:space="preserve">ссылка, содержащая </w:t>
      </w:r>
      <w:r>
        <w:t>подпись и номер приложения. Например:</w:t>
      </w:r>
    </w:p>
    <w:p w:rsidR="00B17137" w:rsidRPr="00011AA1" w:rsidRDefault="00B17137" w:rsidP="00893EC8">
      <w:pPr>
        <w:pStyle w:val="34fffff6"/>
        <w:rPr>
          <w:rStyle w:val="34ff1"/>
        </w:rPr>
      </w:pPr>
      <w:r w:rsidRPr="00011AA1">
        <w:rPr>
          <w:rStyle w:val="34ff1"/>
        </w:rPr>
        <w:t xml:space="preserve">{ TC "Приложение </w:t>
      </w:r>
      <w:r w:rsidR="00731EE9" w:rsidRPr="00011AA1">
        <w:rPr>
          <w:rStyle w:val="34ff1"/>
        </w:rPr>
        <w:t>Б</w:t>
      </w:r>
      <w:r w:rsidRPr="00011AA1">
        <w:rPr>
          <w:rStyle w:val="34ff1"/>
        </w:rPr>
        <w:t>"</w:t>
      </w:r>
      <w:proofErr w:type="gramStart"/>
      <w:r w:rsidRPr="00011AA1">
        <w:rPr>
          <w:rStyle w:val="34ff1"/>
        </w:rPr>
        <w:t xml:space="preserve"> }</w:t>
      </w:r>
      <w:proofErr w:type="gramEnd"/>
    </w:p>
    <w:p w:rsidR="00B17137" w:rsidRPr="00B657BC" w:rsidRDefault="00B17137" w:rsidP="00AE359E">
      <w:pPr>
        <w:pStyle w:val="340"/>
      </w:pPr>
      <w:r>
        <w:t>Отредактируйте поле</w:t>
      </w:r>
      <w:r w:rsidR="00C00463">
        <w:t>:</w:t>
      </w:r>
      <w:r>
        <w:t xml:space="preserve"> после номера приложения поставьте точку и пробел.</w:t>
      </w:r>
    </w:p>
    <w:p w:rsidR="00B657BC" w:rsidRDefault="00F36373" w:rsidP="00AE359E">
      <w:pPr>
        <w:pStyle w:val="340"/>
      </w:pPr>
      <w:r>
        <w:t>Введите</w:t>
      </w:r>
      <w:r w:rsidR="00B657BC">
        <w:t xml:space="preserve"> название приложения в поле </w:t>
      </w:r>
      <w:r w:rsidR="00B657BC" w:rsidRPr="004871AD">
        <w:rPr>
          <w:rStyle w:val="34ff1"/>
        </w:rPr>
        <w:t>TC</w:t>
      </w:r>
      <w:r w:rsidR="00B657BC">
        <w:t xml:space="preserve"> после точки и пробела, как показано на </w:t>
      </w:r>
      <w:r w:rsidR="00DC7CE2">
        <w:t xml:space="preserve">следующем </w:t>
      </w:r>
      <w:r w:rsidR="00B657BC">
        <w:t>примере (положение курсора выделено бирюзовым цветом):</w:t>
      </w:r>
    </w:p>
    <w:p w:rsidR="00B657BC" w:rsidRPr="00B657BC" w:rsidRDefault="00B657BC" w:rsidP="00893EC8">
      <w:pPr>
        <w:pStyle w:val="34fffff6"/>
        <w:rPr>
          <w:rStyle w:val="34ff1"/>
        </w:rPr>
      </w:pPr>
      <w:r w:rsidRPr="00B657BC">
        <w:rPr>
          <w:rStyle w:val="34ff1"/>
        </w:rPr>
        <w:t xml:space="preserve">{ TC " Приложение Б. </w:t>
      </w:r>
      <w:r w:rsidRPr="00B657BC">
        <w:rPr>
          <w:rStyle w:val="34ff1"/>
          <w:highlight w:val="cyan"/>
        </w:rPr>
        <w:t>|</w:t>
      </w:r>
      <w:r w:rsidRPr="00B657BC">
        <w:rPr>
          <w:rStyle w:val="34ff1"/>
        </w:rPr>
        <w:t>"</w:t>
      </w:r>
      <w:proofErr w:type="gramStart"/>
      <w:r w:rsidRPr="00B657BC">
        <w:rPr>
          <w:rStyle w:val="34ff1"/>
        </w:rPr>
        <w:t xml:space="preserve"> }</w:t>
      </w:r>
      <w:proofErr w:type="gramEnd"/>
    </w:p>
    <w:p w:rsidR="00B17137" w:rsidRDefault="00B17137" w:rsidP="00893EC8">
      <w:pPr>
        <w:pStyle w:val="34fffff6"/>
      </w:pPr>
      <w:r>
        <w:t xml:space="preserve">В </w:t>
      </w:r>
      <w:r w:rsidR="00BC057E">
        <w:t xml:space="preserve">результате </w:t>
      </w:r>
      <w:r>
        <w:t xml:space="preserve">поле </w:t>
      </w:r>
      <w:r w:rsidR="00BC057E" w:rsidRPr="004871AD">
        <w:rPr>
          <w:rStyle w:val="34ff1"/>
        </w:rPr>
        <w:t>TC</w:t>
      </w:r>
      <w:r w:rsidR="00BC057E" w:rsidRPr="00B91CEA">
        <w:t xml:space="preserve"> </w:t>
      </w:r>
      <w:r w:rsidR="00B657BC">
        <w:t>должно</w:t>
      </w:r>
      <w:r w:rsidR="00BC057E">
        <w:t xml:space="preserve"> отображаться, как показано на </w:t>
      </w:r>
      <w:r w:rsidR="00DC7CE2">
        <w:t xml:space="preserve">следующем </w:t>
      </w:r>
      <w:r w:rsidR="00BC057E">
        <w:t>примере:</w:t>
      </w:r>
    </w:p>
    <w:p w:rsidR="00B17137" w:rsidRPr="00011AA1" w:rsidRDefault="00B17137" w:rsidP="00893EC8">
      <w:pPr>
        <w:pStyle w:val="34fffff6"/>
        <w:rPr>
          <w:rStyle w:val="34ff1"/>
        </w:rPr>
      </w:pPr>
      <w:r w:rsidRPr="00011AA1">
        <w:rPr>
          <w:rStyle w:val="34ff1"/>
        </w:rPr>
        <w:t xml:space="preserve">{ TC "Приложение </w:t>
      </w:r>
      <w:r w:rsidR="00731EE9" w:rsidRPr="00011AA1">
        <w:rPr>
          <w:rStyle w:val="34ff1"/>
        </w:rPr>
        <w:t>Б</w:t>
      </w:r>
      <w:r w:rsidRPr="00011AA1">
        <w:rPr>
          <w:rStyle w:val="34ff1"/>
        </w:rPr>
        <w:t>. Реквизиты"</w:t>
      </w:r>
      <w:proofErr w:type="gramStart"/>
      <w:r w:rsidRPr="00011AA1">
        <w:rPr>
          <w:rStyle w:val="34ff1"/>
        </w:rPr>
        <w:t xml:space="preserve"> }</w:t>
      </w:r>
      <w:proofErr w:type="gramEnd"/>
    </w:p>
    <w:p w:rsidR="00CF2A5F" w:rsidRPr="00EF4C17" w:rsidRDefault="00CF2A5F" w:rsidP="004C78EF">
      <w:pPr>
        <w:pStyle w:val="34f"/>
      </w:pPr>
      <w:r w:rsidRPr="00A853F0">
        <w:rPr>
          <w:rStyle w:val="34fffff"/>
        </w:rPr>
        <w:lastRenderedPageBreak/>
        <w:t>Примечание</w:t>
      </w:r>
      <w:r>
        <w:t xml:space="preserve"> —</w:t>
      </w:r>
      <w:r w:rsidR="00B17137">
        <w:t xml:space="preserve"> При включенном режиме отображения кода полей </w:t>
      </w:r>
      <w:r w:rsidR="00630047">
        <w:t xml:space="preserve">все </w:t>
      </w:r>
      <w:r w:rsidR="00B17137">
        <w:t xml:space="preserve">поле выглядит следующим образом: </w:t>
      </w:r>
      <w:r w:rsidR="00D45814">
        <w:rPr>
          <w:rStyle w:val="34ff1"/>
        </w:rPr>
        <w:t>{ TC "</w:t>
      </w:r>
      <w:proofErr w:type="gramStart"/>
      <w:r w:rsidR="00D45814">
        <w:rPr>
          <w:rStyle w:val="34ff1"/>
        </w:rPr>
        <w:t xml:space="preserve">{ </w:t>
      </w:r>
      <w:proofErr w:type="gramEnd"/>
      <w:r w:rsidR="00D45814">
        <w:rPr>
          <w:rStyle w:val="34ff1"/>
        </w:rPr>
        <w:t xml:space="preserve">STYLEREF  </w:t>
      </w:r>
      <w:r w:rsidR="00B17137" w:rsidRPr="00011AA1">
        <w:rPr>
          <w:rStyle w:val="34ff1"/>
        </w:rPr>
        <w:t xml:space="preserve">34_Заголовок_1_Приложение \w  \* MERGEFORMAT }. </w:t>
      </w:r>
      <w:r w:rsidR="00B91CEA" w:rsidRPr="00011AA1">
        <w:rPr>
          <w:rStyle w:val="34ff1"/>
        </w:rPr>
        <w:t>Название приложения</w:t>
      </w:r>
      <w:r w:rsidR="00B17137" w:rsidRPr="00011AA1">
        <w:rPr>
          <w:rStyle w:val="34ff1"/>
        </w:rPr>
        <w:t>"</w:t>
      </w:r>
      <w:proofErr w:type="gramStart"/>
      <w:r w:rsidR="00B17137" w:rsidRPr="00011AA1">
        <w:rPr>
          <w:rStyle w:val="34ff1"/>
        </w:rPr>
        <w:t xml:space="preserve"> }</w:t>
      </w:r>
      <w:proofErr w:type="gramEnd"/>
      <w:r>
        <w:t>.</w:t>
      </w:r>
    </w:p>
    <w:p w:rsidR="005D6094" w:rsidRDefault="00B17137" w:rsidP="00AE359E">
      <w:pPr>
        <w:pStyle w:val="340"/>
      </w:pPr>
      <w:r>
        <w:t xml:space="preserve">Если в документе несколько приложений, скопируйте </w:t>
      </w:r>
      <w:r w:rsidR="00C2363C">
        <w:t>созданное</w:t>
      </w:r>
      <w:r>
        <w:t xml:space="preserve"> поле и вставьте его </w:t>
      </w:r>
      <w:r w:rsidR="00D2114A">
        <w:t>в конце абзаца с типом приложения</w:t>
      </w:r>
      <w:r w:rsidR="00D2114A" w:rsidRPr="00894A54">
        <w:t xml:space="preserve"> </w:t>
      </w:r>
      <w:r w:rsidR="00D2114A">
        <w:t>во всех последующих приложениях</w:t>
      </w:r>
      <w:r>
        <w:t>.</w:t>
      </w:r>
    </w:p>
    <w:p w:rsidR="00B17137" w:rsidRPr="00B17137" w:rsidRDefault="005D6094" w:rsidP="00AE359E">
      <w:pPr>
        <w:pStyle w:val="340"/>
      </w:pPr>
      <w:r>
        <w:t xml:space="preserve">Замените </w:t>
      </w:r>
      <w:r w:rsidR="00DC7CE2">
        <w:t xml:space="preserve">в поле </w:t>
      </w:r>
      <w:r w:rsidR="00DC7CE2" w:rsidRPr="004871AD">
        <w:rPr>
          <w:rStyle w:val="34ff1"/>
        </w:rPr>
        <w:t>TC</w:t>
      </w:r>
      <w:r w:rsidR="00DC7CE2" w:rsidRPr="00B91CEA">
        <w:t xml:space="preserve"> </w:t>
      </w:r>
      <w:r w:rsidR="00B91CEA">
        <w:t>названи</w:t>
      </w:r>
      <w:r w:rsidR="00DC7CE2">
        <w:t>я</w:t>
      </w:r>
      <w:r w:rsidR="00B91CEA">
        <w:t xml:space="preserve"> приложени</w:t>
      </w:r>
      <w:r w:rsidR="00DC7CE2">
        <w:t>й в соответствии с их названиями</w:t>
      </w:r>
      <w:r w:rsidR="00B91CEA">
        <w:t>.</w:t>
      </w:r>
    </w:p>
    <w:p w:rsidR="00514497" w:rsidRDefault="009103B4" w:rsidP="00AE359E">
      <w:pPr>
        <w:pStyle w:val="340"/>
      </w:pPr>
      <w:r>
        <w:t xml:space="preserve">Обновите поля документа и оглавление (выделите весь </w:t>
      </w:r>
      <w:r w:rsidRPr="006525C8">
        <w:t xml:space="preserve">текст в документе </w:t>
      </w:r>
      <w:r>
        <w:t xml:space="preserve">с помощью сочетания клавиш </w:t>
      </w:r>
      <w:r w:rsidRPr="00022FDE">
        <w:rPr>
          <w:rStyle w:val="34ffff7"/>
          <w:lang w:val="ru-RU"/>
        </w:rPr>
        <w:t>&lt;</w:t>
      </w:r>
      <w:r w:rsidRPr="00022FDE">
        <w:rPr>
          <w:rStyle w:val="34ffff7"/>
        </w:rPr>
        <w:t>Ctrl</w:t>
      </w:r>
      <w:r w:rsidRPr="00022FDE">
        <w:rPr>
          <w:rStyle w:val="34ffff7"/>
          <w:lang w:val="ru-RU"/>
        </w:rPr>
        <w:t>&gt; + &lt;</w:t>
      </w:r>
      <w:r w:rsidRPr="00022FDE">
        <w:rPr>
          <w:rStyle w:val="34ffff7"/>
        </w:rPr>
        <w:t>A</w:t>
      </w:r>
      <w:r w:rsidRPr="00022FDE">
        <w:rPr>
          <w:rStyle w:val="34ffff7"/>
          <w:lang w:val="ru-RU"/>
        </w:rPr>
        <w:t>&gt;</w:t>
      </w:r>
      <w:r>
        <w:t xml:space="preserve">, затем нажмите на клавишу </w:t>
      </w:r>
      <w:r w:rsidRPr="00022FDE">
        <w:rPr>
          <w:rStyle w:val="34ffff7"/>
          <w:lang w:val="ru-RU"/>
        </w:rPr>
        <w:t>&lt;</w:t>
      </w:r>
      <w:r w:rsidRPr="00022FDE">
        <w:rPr>
          <w:rStyle w:val="34ffff7"/>
        </w:rPr>
        <w:t>F</w:t>
      </w:r>
      <w:r w:rsidRPr="00022FDE">
        <w:rPr>
          <w:rStyle w:val="34ffff7"/>
          <w:lang w:val="ru-RU"/>
        </w:rPr>
        <w:t>9&gt;</w:t>
      </w:r>
      <w:r w:rsidRPr="00022FDE">
        <w:t>)</w:t>
      </w:r>
      <w:r>
        <w:t>.</w:t>
      </w:r>
    </w:p>
    <w:p w:rsidR="00C059BC" w:rsidRDefault="007E18B7" w:rsidP="00C059BC">
      <w:pPr>
        <w:pStyle w:val="3"/>
      </w:pPr>
      <w:bookmarkStart w:id="172" w:name="_Toc134830130"/>
      <w:r>
        <w:t>Нумерация р</w:t>
      </w:r>
      <w:r w:rsidR="00C059BC">
        <w:t>исунк</w:t>
      </w:r>
      <w:r>
        <w:t>ов</w:t>
      </w:r>
      <w:r w:rsidR="00F0647E">
        <w:t>,</w:t>
      </w:r>
      <w:r>
        <w:t xml:space="preserve"> </w:t>
      </w:r>
      <w:r w:rsidR="00F0647E">
        <w:t xml:space="preserve">таблиц </w:t>
      </w:r>
      <w:r>
        <w:t xml:space="preserve">и </w:t>
      </w:r>
      <w:r w:rsidR="00F0647E">
        <w:t xml:space="preserve">листингов </w:t>
      </w:r>
      <w:r w:rsidR="00C059BC">
        <w:t>в приложениях</w:t>
      </w:r>
      <w:bookmarkEnd w:id="172"/>
    </w:p>
    <w:p w:rsidR="00167E3D" w:rsidRPr="00167E3D" w:rsidRDefault="00167E3D" w:rsidP="00167E3D">
      <w:pPr>
        <w:pStyle w:val="34b"/>
        <w:rPr>
          <w:lang w:eastAsia="ru-RU"/>
        </w:rPr>
      </w:pPr>
      <w:r>
        <w:rPr>
          <w:lang w:eastAsia="ru-RU"/>
        </w:rPr>
        <w:t xml:space="preserve">Описание нумерации </w:t>
      </w:r>
      <w:r w:rsidR="00F0647E">
        <w:t xml:space="preserve">рисунков, таблиц и листингов </w:t>
      </w:r>
      <w:r>
        <w:rPr>
          <w:lang w:eastAsia="ru-RU"/>
        </w:rPr>
        <w:t xml:space="preserve">в приложениях см. </w:t>
      </w:r>
      <w:r w:rsidR="00282494">
        <w:rPr>
          <w:lang w:eastAsia="ru-RU"/>
        </w:rPr>
        <w:t>в</w:t>
      </w:r>
      <w:r>
        <w:rPr>
          <w:lang w:eastAsia="ru-RU"/>
        </w:rPr>
        <w:t xml:space="preserve"> разделе 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_Ref399310495 \r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 w:rsidR="00B61B63">
        <w:rPr>
          <w:lang w:eastAsia="ru-RU"/>
        </w:rPr>
        <w:t>7.11.2</w:t>
      </w:r>
      <w:r>
        <w:rPr>
          <w:lang w:eastAsia="ru-RU"/>
        </w:rPr>
        <w:fldChar w:fldCharType="end"/>
      </w:r>
      <w:r>
        <w:rPr>
          <w:lang w:eastAsia="ru-RU"/>
        </w:rPr>
        <w:t>.</w:t>
      </w:r>
    </w:p>
    <w:p w:rsidR="00167E3D" w:rsidRDefault="00167E3D" w:rsidP="00C059BC">
      <w:pPr>
        <w:pStyle w:val="34b"/>
        <w:rPr>
          <w:lang w:eastAsia="ru-RU"/>
        </w:rPr>
      </w:pPr>
      <w:r>
        <w:rPr>
          <w:lang w:eastAsia="ru-RU"/>
        </w:rPr>
        <w:t xml:space="preserve">Примеры нумерации </w:t>
      </w:r>
      <w:r w:rsidR="007006F4">
        <w:t xml:space="preserve">рисунков, таблиц и листингов </w:t>
      </w:r>
      <w:r>
        <w:rPr>
          <w:lang w:eastAsia="ru-RU"/>
        </w:rPr>
        <w:t>приведены в приложени</w:t>
      </w:r>
      <w:r w:rsidR="0042134C">
        <w:rPr>
          <w:lang w:eastAsia="ru-RU"/>
        </w:rPr>
        <w:t>и</w:t>
      </w:r>
      <w:r>
        <w:rPr>
          <w:lang w:eastAsia="ru-RU"/>
        </w:rPr>
        <w:t xml:space="preserve"> </w:t>
      </w:r>
      <w:r w:rsidR="00DC4979">
        <w:rPr>
          <w:lang w:eastAsia="ru-RU"/>
        </w:rPr>
        <w:t>настоящего пособия</w:t>
      </w:r>
      <w:r>
        <w:rPr>
          <w:lang w:eastAsia="ru-RU"/>
        </w:rPr>
        <w:t xml:space="preserve"> (см. 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_Ref398353250 \r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 w:rsidR="00B61B63">
        <w:rPr>
          <w:lang w:eastAsia="ru-RU"/>
        </w:rPr>
        <w:t>0</w:t>
      </w:r>
      <w:r>
        <w:rPr>
          <w:lang w:eastAsia="ru-RU"/>
        </w:rPr>
        <w:fldChar w:fldCharType="end"/>
      </w:r>
      <w:r>
        <w:rPr>
          <w:lang w:eastAsia="ru-RU"/>
        </w:rPr>
        <w:t>).</w:t>
      </w:r>
    </w:p>
    <w:p w:rsidR="004E1230" w:rsidRDefault="004E1230" w:rsidP="004E1230">
      <w:pPr>
        <w:pStyle w:val="3"/>
      </w:pPr>
      <w:bookmarkStart w:id="173" w:name="_Toc134830131"/>
      <w:r>
        <w:t>Ссылки на приложения</w:t>
      </w:r>
      <w:bookmarkEnd w:id="173"/>
    </w:p>
    <w:p w:rsidR="004E1230" w:rsidRPr="001749E6" w:rsidRDefault="004E1230" w:rsidP="004E1230">
      <w:pPr>
        <w:pStyle w:val="34ff8"/>
      </w:pPr>
      <w:r>
        <w:t>Ссылки на приложения добавля</w:t>
      </w:r>
      <w:r w:rsidR="0055598E">
        <w:t>ют</w:t>
      </w:r>
      <w:r>
        <w:t xml:space="preserve"> согласно следующим правилам:</w:t>
      </w:r>
    </w:p>
    <w:p w:rsidR="004E1230" w:rsidRPr="004E1230" w:rsidRDefault="004E1230" w:rsidP="00FE3805">
      <w:pPr>
        <w:pStyle w:val="341"/>
        <w:numPr>
          <w:ilvl w:val="0"/>
          <w:numId w:val="74"/>
        </w:numPr>
      </w:pPr>
      <w:r w:rsidRPr="004E1230">
        <w:t>В тексте документа на все приложения должны быть даны ссылки.</w:t>
      </w:r>
    </w:p>
    <w:p w:rsidR="004E1230" w:rsidRPr="005716D5" w:rsidRDefault="004E1230" w:rsidP="00290BB2">
      <w:pPr>
        <w:pStyle w:val="341"/>
      </w:pPr>
      <w:r w:rsidRPr="004E1230">
        <w:t>Степень обязательности приложений при ссылках не указыва</w:t>
      </w:r>
      <w:r w:rsidR="00955100">
        <w:t>ют</w:t>
      </w:r>
      <w:r w:rsidRPr="004E1230">
        <w:t>.</w:t>
      </w:r>
    </w:p>
    <w:p w:rsidR="005716D5" w:rsidRPr="004E1230" w:rsidRDefault="005716D5" w:rsidP="00290BB2">
      <w:pPr>
        <w:pStyle w:val="341"/>
      </w:pPr>
      <w:r>
        <w:t>Приложения располагают в порядке ссылок на них в тексте документа, за исключением информационного приложения «Библиография», которое располагают последним.</w:t>
      </w:r>
    </w:p>
    <w:p w:rsidR="005D6094" w:rsidRDefault="005716D5" w:rsidP="005D6094">
      <w:pPr>
        <w:pStyle w:val="341"/>
      </w:pPr>
      <w:r w:rsidRPr="005716D5">
        <w:t xml:space="preserve">Ссылка состоит из </w:t>
      </w:r>
      <w:r w:rsidR="005D6094">
        <w:t>подписи</w:t>
      </w:r>
      <w:r w:rsidRPr="005716D5">
        <w:t xml:space="preserve"> </w:t>
      </w:r>
      <w:r>
        <w:t>«</w:t>
      </w:r>
      <w:r w:rsidRPr="005716D5">
        <w:t>Приложение</w:t>
      </w:r>
      <w:r>
        <w:t xml:space="preserve">» </w:t>
      </w:r>
      <w:r w:rsidRPr="005716D5">
        <w:t>и</w:t>
      </w:r>
      <w:r>
        <w:t xml:space="preserve"> </w:t>
      </w:r>
      <w:r w:rsidR="00D50E66">
        <w:t>обозначения</w:t>
      </w:r>
      <w:r w:rsidR="00D50E66" w:rsidRPr="00D50E66">
        <w:t xml:space="preserve"> приложения</w:t>
      </w:r>
      <w:r w:rsidRPr="005716D5">
        <w:t>, которые включа</w:t>
      </w:r>
      <w:r>
        <w:t>ются</w:t>
      </w:r>
      <w:r w:rsidRPr="005716D5">
        <w:t xml:space="preserve"> в </w:t>
      </w:r>
      <w:r>
        <w:t>поле перекрестной ссылки.</w:t>
      </w:r>
    </w:p>
    <w:p w:rsidR="005D6094" w:rsidRDefault="005D6094" w:rsidP="005D6094">
      <w:pPr>
        <w:pStyle w:val="341"/>
      </w:pPr>
      <w:r>
        <w:t>Слово «</w:t>
      </w:r>
      <w:r w:rsidRPr="005716D5">
        <w:t>приложение</w:t>
      </w:r>
      <w:r>
        <w:t>» пишут полностью, число и падеж определяют в зависимости от контекста.</w:t>
      </w:r>
    </w:p>
    <w:p w:rsidR="005D6094" w:rsidRPr="00073518" w:rsidRDefault="005D6094" w:rsidP="005D6094">
      <w:pPr>
        <w:pStyle w:val="341"/>
      </w:pPr>
      <w:r>
        <w:t>Поле перекрестной ссылки должно включать в себя только номер приложения.</w:t>
      </w:r>
    </w:p>
    <w:p w:rsidR="005716D5" w:rsidRPr="00CC5073" w:rsidRDefault="005716D5" w:rsidP="00290BB2">
      <w:pPr>
        <w:pStyle w:val="341"/>
      </w:pPr>
      <w:r>
        <w:t>Ссылки содержат следующий текст:</w:t>
      </w:r>
      <w:r w:rsidRPr="005716D5">
        <w:t xml:space="preserve"> </w:t>
      </w:r>
      <w:r>
        <w:t>«см.</w:t>
      </w:r>
      <w:r w:rsidR="008A6207">
        <w:t> </w:t>
      </w:r>
      <w:r>
        <w:t>Приложение</w:t>
      </w:r>
      <w:proofErr w:type="gramStart"/>
      <w:r>
        <w:t xml:space="preserve"> А</w:t>
      </w:r>
      <w:proofErr w:type="gramEnd"/>
      <w:r>
        <w:t>».</w:t>
      </w:r>
    </w:p>
    <w:p w:rsidR="00CC5073" w:rsidRDefault="00CC5073" w:rsidP="00290BB2">
      <w:pPr>
        <w:pStyle w:val="341"/>
      </w:pPr>
      <w:r>
        <w:rPr>
          <w:lang w:eastAsia="ru-RU"/>
        </w:rPr>
        <w:t>Слова «см.» и «</w:t>
      </w:r>
      <w:r w:rsidR="0046643D">
        <w:t>Приложение</w:t>
      </w:r>
      <w:r>
        <w:rPr>
          <w:lang w:eastAsia="ru-RU"/>
        </w:rPr>
        <w:t xml:space="preserve">» </w:t>
      </w:r>
      <w:r w:rsidR="00321CB1">
        <w:rPr>
          <w:lang w:eastAsia="ru-RU"/>
        </w:rPr>
        <w:t xml:space="preserve">следует </w:t>
      </w:r>
      <w:r>
        <w:t>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1E5EDB" w:rsidRDefault="00052BE7" w:rsidP="001E5EDB">
      <w:pPr>
        <w:pStyle w:val="34b"/>
      </w:pPr>
      <w:r>
        <w:t>Процедура создания перекрестных ссылок на приложения приведена в разделе </w:t>
      </w:r>
      <w:r>
        <w:fldChar w:fldCharType="begin"/>
      </w:r>
      <w:r>
        <w:instrText xml:space="preserve"> REF _Ref408989548 \r \h </w:instrText>
      </w:r>
      <w:r>
        <w:fldChar w:fldCharType="separate"/>
      </w:r>
      <w:r w:rsidR="00B61B63">
        <w:t>7.12.3</w:t>
      </w:r>
      <w:r>
        <w:fldChar w:fldCharType="end"/>
      </w:r>
      <w:r>
        <w:t>.</w:t>
      </w:r>
    </w:p>
    <w:p w:rsidR="00350E22" w:rsidRDefault="00350E22" w:rsidP="00536C72">
      <w:pPr>
        <w:pStyle w:val="2"/>
      </w:pPr>
      <w:bookmarkStart w:id="174" w:name="_Toc134830132"/>
      <w:bookmarkStart w:id="175" w:name="_Toc398346510"/>
      <w:bookmarkStart w:id="176" w:name="_Ref399314113"/>
      <w:bookmarkStart w:id="177" w:name="_Ref398166378"/>
      <w:r>
        <w:lastRenderedPageBreak/>
        <w:t>Нумерация рисунков, таблиц</w:t>
      </w:r>
      <w:r w:rsidR="00553647">
        <w:t>, процедур</w:t>
      </w:r>
      <w:r>
        <w:t xml:space="preserve"> и листингов</w:t>
      </w:r>
      <w:bookmarkEnd w:id="174"/>
    </w:p>
    <w:p w:rsidR="00AD54A3" w:rsidRDefault="00AD54A3" w:rsidP="00AD54A3">
      <w:pPr>
        <w:pStyle w:val="3"/>
      </w:pPr>
      <w:bookmarkStart w:id="178" w:name="_Ref399451635"/>
      <w:bookmarkStart w:id="179" w:name="_Toc134830133"/>
      <w:r>
        <w:t>Нумерация рисунков, таблиц</w:t>
      </w:r>
      <w:r w:rsidR="00553647">
        <w:t>, процедур</w:t>
      </w:r>
      <w:r>
        <w:t xml:space="preserve"> и листингов в</w:t>
      </w:r>
      <w:r w:rsidR="00462793">
        <w:t> </w:t>
      </w:r>
      <w:r>
        <w:t>основной части документа</w:t>
      </w:r>
      <w:bookmarkEnd w:id="178"/>
      <w:bookmarkEnd w:id="179"/>
    </w:p>
    <w:p w:rsidR="00D01CCF" w:rsidRDefault="003B627A" w:rsidP="00D01CCF">
      <w:pPr>
        <w:pStyle w:val="34ffff2"/>
      </w:pPr>
      <w:r>
        <w:t xml:space="preserve">В </w:t>
      </w:r>
      <w:r w:rsidR="000C26B7">
        <w:t xml:space="preserve">основной части документа </w:t>
      </w:r>
      <w:r>
        <w:t>нумеру</w:t>
      </w:r>
      <w:r w:rsidR="0055598E">
        <w:t>ют</w:t>
      </w:r>
      <w:r>
        <w:t xml:space="preserve"> следующие</w:t>
      </w:r>
      <w:r w:rsidR="000535B2">
        <w:t xml:space="preserve"> </w:t>
      </w:r>
      <w:r w:rsidR="00AD54A3">
        <w:t>объект</w:t>
      </w:r>
      <w:r>
        <w:t>ы</w:t>
      </w:r>
      <w:r w:rsidR="00D01CCF">
        <w:t>:</w:t>
      </w:r>
    </w:p>
    <w:p w:rsidR="00AD54A3" w:rsidRDefault="00D01CCF" w:rsidP="00D01CCF">
      <w:pPr>
        <w:pStyle w:val="3413"/>
      </w:pPr>
      <w:r>
        <w:t>Рисунок;</w:t>
      </w:r>
    </w:p>
    <w:p w:rsidR="00AD54A3" w:rsidRPr="00553647" w:rsidRDefault="00AD54A3" w:rsidP="00D01CCF">
      <w:pPr>
        <w:pStyle w:val="3413"/>
      </w:pPr>
      <w:r>
        <w:t>Таблица</w:t>
      </w:r>
      <w:r w:rsidR="00D01CCF">
        <w:t>;</w:t>
      </w:r>
    </w:p>
    <w:p w:rsidR="00553647" w:rsidRDefault="00553647" w:rsidP="00D01CCF">
      <w:pPr>
        <w:pStyle w:val="3413"/>
      </w:pPr>
      <w:r>
        <w:t>Процедура;</w:t>
      </w:r>
    </w:p>
    <w:p w:rsidR="00AD54A3" w:rsidRDefault="00D01CCF" w:rsidP="00D01CCF">
      <w:pPr>
        <w:pStyle w:val="3413"/>
      </w:pPr>
      <w:r>
        <w:t>Листинг</w:t>
      </w:r>
      <w:r w:rsidR="00AD54A3">
        <w:t>.</w:t>
      </w:r>
    </w:p>
    <w:p w:rsidR="00D01CCF" w:rsidRDefault="003B627A" w:rsidP="00D01CCF">
      <w:pPr>
        <w:pStyle w:val="34b"/>
      </w:pPr>
      <w:r>
        <w:t>Номером каждого объекта является поле автоматической нумерации</w:t>
      </w:r>
      <w:r w:rsidRPr="000535B2">
        <w:rPr>
          <w:rStyle w:val="34ff1"/>
        </w:rPr>
        <w:t xml:space="preserve"> </w:t>
      </w:r>
      <w:r w:rsidRPr="00F64758">
        <w:rPr>
          <w:rStyle w:val="34ff1"/>
        </w:rPr>
        <w:t>SEQ</w:t>
      </w:r>
      <w:r w:rsidR="00100DA5">
        <w:t>.</w:t>
      </w:r>
    </w:p>
    <w:p w:rsidR="00AD54A3" w:rsidRDefault="00AD54A3" w:rsidP="00AD54A3">
      <w:pPr>
        <w:pStyle w:val="34ffff6"/>
      </w:pPr>
      <w:r>
        <w:t xml:space="preserve">Для того чтобы вставить номер </w:t>
      </w:r>
      <w:r w:rsidR="00D01CCF">
        <w:t>объекта</w:t>
      </w:r>
      <w:r>
        <w:t>:</w:t>
      </w:r>
    </w:p>
    <w:p w:rsidR="00000F21" w:rsidRPr="00000F21" w:rsidRDefault="00AD54A3" w:rsidP="00FE3805">
      <w:pPr>
        <w:pStyle w:val="340"/>
        <w:numPr>
          <w:ilvl w:val="0"/>
          <w:numId w:val="55"/>
        </w:numPr>
      </w:pPr>
      <w:r>
        <w:t xml:space="preserve">Установите курсор мыши в </w:t>
      </w:r>
      <w:r w:rsidR="000535B2" w:rsidRPr="00815132">
        <w:t xml:space="preserve">абзаце с </w:t>
      </w:r>
      <w:r>
        <w:t>названи</w:t>
      </w:r>
      <w:r w:rsidR="000535B2" w:rsidRPr="00815132">
        <w:t>ем</w:t>
      </w:r>
      <w:r>
        <w:t xml:space="preserve"> </w:t>
      </w:r>
      <w:r w:rsidR="00000F21" w:rsidRPr="00815132">
        <w:t>объекта:</w:t>
      </w:r>
    </w:p>
    <w:p w:rsidR="00AD54A3" w:rsidRPr="00000F21" w:rsidRDefault="00000F21" w:rsidP="00000F21">
      <w:pPr>
        <w:pStyle w:val="3423"/>
      </w:pPr>
      <w:r>
        <w:t>для рисунков —</w:t>
      </w:r>
      <w:r w:rsidR="00AD54A3">
        <w:t xml:space="preserve"> после слова «Рисунок» и неразрывного пробела</w:t>
      </w:r>
      <w:r>
        <w:t>;</w:t>
      </w:r>
    </w:p>
    <w:p w:rsidR="00000F21" w:rsidRPr="00553647" w:rsidRDefault="00000F21" w:rsidP="00000F21">
      <w:pPr>
        <w:pStyle w:val="3423"/>
      </w:pPr>
      <w:r>
        <w:t>для таблиц —</w:t>
      </w:r>
      <w:r w:rsidRPr="00000F21">
        <w:t xml:space="preserve"> </w:t>
      </w:r>
      <w:r>
        <w:t>после слова «Таблица» и неразрывного пробела;</w:t>
      </w:r>
    </w:p>
    <w:p w:rsidR="00553647" w:rsidRDefault="00553647" w:rsidP="00553647">
      <w:pPr>
        <w:pStyle w:val="3423"/>
      </w:pPr>
      <w:r>
        <w:t xml:space="preserve">для процедур — после слова </w:t>
      </w:r>
      <w:r w:rsidRPr="001B2BBD">
        <w:t>«</w:t>
      </w:r>
      <w:r>
        <w:t>Процедура</w:t>
      </w:r>
      <w:r w:rsidRPr="001B2BBD">
        <w:t>»</w:t>
      </w:r>
      <w:r>
        <w:t xml:space="preserve"> и неразрывного пробела;</w:t>
      </w:r>
    </w:p>
    <w:p w:rsidR="00000F21" w:rsidRDefault="00000F21" w:rsidP="00000F21">
      <w:pPr>
        <w:pStyle w:val="3423"/>
      </w:pPr>
      <w:r>
        <w:t xml:space="preserve">для листингов — после слова </w:t>
      </w:r>
      <w:r w:rsidRPr="001B2BBD">
        <w:t>«Листинг»</w:t>
      </w:r>
      <w:r>
        <w:t xml:space="preserve"> и неразрывного пробела</w:t>
      </w:r>
      <w:r w:rsidR="00553647">
        <w:t>.</w:t>
      </w:r>
    </w:p>
    <w:p w:rsidR="001E1CF0" w:rsidRDefault="00EA1A40" w:rsidP="00AD54A3">
      <w:pPr>
        <w:pStyle w:val="340"/>
      </w:pPr>
      <w:r w:rsidRPr="00460D45">
        <w:t xml:space="preserve">На ленте </w:t>
      </w:r>
      <w:r w:rsidR="00AD54A3">
        <w:t xml:space="preserve">перейдите на </w:t>
      </w:r>
      <w:r w:rsidR="00CC5C77">
        <w:t>вкладк</w:t>
      </w:r>
      <w:r w:rsidR="00AD54A3">
        <w:t xml:space="preserve">у </w:t>
      </w:r>
      <w:r w:rsidR="00AD54A3" w:rsidRPr="00460D45">
        <w:rPr>
          <w:rStyle w:val="34fe"/>
        </w:rPr>
        <w:t>Ссылки</w:t>
      </w:r>
      <w:r w:rsidR="001E1CF0">
        <w:t>.</w:t>
      </w:r>
    </w:p>
    <w:p w:rsidR="00AD54A3" w:rsidRPr="001B5ED2" w:rsidRDefault="001E1CF0" w:rsidP="00893EC8">
      <w:pPr>
        <w:pStyle w:val="340"/>
      </w:pPr>
      <w:r>
        <w:t xml:space="preserve">Нажмите </w:t>
      </w:r>
      <w:r w:rsidR="00AD54A3">
        <w:t>на кнопку</w:t>
      </w:r>
      <w:proofErr w:type="gramStart"/>
      <w:r w:rsidR="00AD54A3">
        <w:t xml:space="preserve"> </w:t>
      </w:r>
      <w:r w:rsidR="00AD54A3" w:rsidRPr="00460D45">
        <w:rPr>
          <w:rStyle w:val="34fe"/>
        </w:rPr>
        <w:t>В</w:t>
      </w:r>
      <w:proofErr w:type="gramEnd"/>
      <w:r w:rsidR="00AD54A3" w:rsidRPr="00460D45">
        <w:rPr>
          <w:rStyle w:val="34fe"/>
        </w:rPr>
        <w:t>ставить название</w:t>
      </w:r>
      <w:r w:rsidR="00AD54A3">
        <w:t>.</w:t>
      </w:r>
      <w:r>
        <w:t xml:space="preserve"> </w:t>
      </w:r>
      <w:r w:rsidR="00AD54A3">
        <w:t xml:space="preserve">Откроется окно </w:t>
      </w:r>
      <w:r w:rsidR="00AD54A3">
        <w:rPr>
          <w:rStyle w:val="34fe"/>
        </w:rPr>
        <w:t>Название</w:t>
      </w:r>
      <w:r w:rsidR="00AD54A3">
        <w:t xml:space="preserve"> (рисунок </w:t>
      </w:r>
      <w:r w:rsidR="00AD54A3">
        <w:fldChar w:fldCharType="begin"/>
      </w:r>
      <w:r w:rsidR="00AD54A3">
        <w:instrText xml:space="preserve"> REF _Ref398186809 \h </w:instrText>
      </w:r>
      <w:r w:rsidR="00AD54A3">
        <w:fldChar w:fldCharType="separate"/>
      </w:r>
      <w:r w:rsidR="00B61B63">
        <w:rPr>
          <w:noProof/>
        </w:rPr>
        <w:t>19</w:t>
      </w:r>
      <w:r w:rsidR="00AD54A3">
        <w:fldChar w:fldCharType="end"/>
      </w:r>
      <w:r w:rsidR="00AD54A3">
        <w:t>).</w:t>
      </w:r>
    </w:p>
    <w:p w:rsidR="00AD54A3" w:rsidRDefault="00AD54A3" w:rsidP="00AD54A3">
      <w:pPr>
        <w:pStyle w:val="34ff"/>
      </w:pPr>
      <w:r>
        <w:rPr>
          <w:noProof/>
          <w:lang w:eastAsia="ru-RU"/>
        </w:rPr>
        <w:drawing>
          <wp:inline distT="0" distB="0" distL="0" distR="0" wp14:anchorId="5145BDE5" wp14:editId="7B92CFD5">
            <wp:extent cx="2160000" cy="16991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object_name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A3" w:rsidRPr="002C69BA" w:rsidRDefault="00AD54A3" w:rsidP="00AD54A3">
      <w:pPr>
        <w:pStyle w:val="34ff0"/>
      </w:pPr>
      <w:r>
        <w:t>Рисунок </w:t>
      </w:r>
      <w:bookmarkStart w:id="180" w:name="_Ref398186809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19</w:t>
      </w:r>
      <w:r>
        <w:fldChar w:fldCharType="end"/>
      </w:r>
      <w:bookmarkEnd w:id="180"/>
      <w:r>
        <w:t xml:space="preserve"> — Окно </w:t>
      </w:r>
      <w:r w:rsidRPr="00CA2F7A">
        <w:rPr>
          <w:rStyle w:val="34fe"/>
        </w:rPr>
        <w:t>Название</w:t>
      </w:r>
    </w:p>
    <w:p w:rsidR="00000F21" w:rsidRPr="00000F21" w:rsidRDefault="00AD54A3" w:rsidP="00AE359E">
      <w:pPr>
        <w:pStyle w:val="340"/>
      </w:pPr>
      <w:r>
        <w:t xml:space="preserve">В раскрывающемся списке </w:t>
      </w:r>
      <w:r w:rsidRPr="002C69BA">
        <w:rPr>
          <w:rStyle w:val="34fe"/>
        </w:rPr>
        <w:t>подпись</w:t>
      </w:r>
      <w:r>
        <w:t xml:space="preserve"> выберите </w:t>
      </w:r>
      <w:r w:rsidR="00000F21">
        <w:t xml:space="preserve">один из следующих </w:t>
      </w:r>
      <w:r w:rsidR="00EA1A40">
        <w:t>пунктов</w:t>
      </w:r>
      <w:r w:rsidR="00000F21">
        <w:t>:</w:t>
      </w:r>
    </w:p>
    <w:p w:rsidR="00AD54A3" w:rsidRPr="00000F21" w:rsidRDefault="00AD54A3" w:rsidP="00000F21">
      <w:pPr>
        <w:pStyle w:val="3423"/>
      </w:pPr>
      <w:r w:rsidRPr="00EA1A40">
        <w:rPr>
          <w:rStyle w:val="34fe"/>
        </w:rPr>
        <w:t>Рисунок</w:t>
      </w:r>
      <w:r w:rsidR="00000F21">
        <w:t>;</w:t>
      </w:r>
    </w:p>
    <w:p w:rsidR="00000F21" w:rsidRPr="00553647" w:rsidRDefault="00000F21" w:rsidP="00000F21">
      <w:pPr>
        <w:pStyle w:val="3423"/>
      </w:pPr>
      <w:r w:rsidRPr="00EA1A40">
        <w:rPr>
          <w:rStyle w:val="34fe"/>
        </w:rPr>
        <w:t>Таблица</w:t>
      </w:r>
      <w:r>
        <w:t>;</w:t>
      </w:r>
    </w:p>
    <w:p w:rsidR="00553647" w:rsidRPr="00000F21" w:rsidRDefault="00553647" w:rsidP="00000F21">
      <w:pPr>
        <w:pStyle w:val="3423"/>
      </w:pPr>
      <w:r w:rsidRPr="00EA1A40">
        <w:rPr>
          <w:rStyle w:val="34fe"/>
        </w:rPr>
        <w:t>Процедура</w:t>
      </w:r>
      <w:r w:rsidR="002A632E">
        <w:t>;</w:t>
      </w:r>
    </w:p>
    <w:p w:rsidR="00000F21" w:rsidRPr="00362C65" w:rsidRDefault="00000F21" w:rsidP="00000F21">
      <w:pPr>
        <w:pStyle w:val="3423"/>
      </w:pPr>
      <w:r w:rsidRPr="00EA1A40">
        <w:rPr>
          <w:rStyle w:val="34fe"/>
        </w:rPr>
        <w:t>Листинг</w:t>
      </w:r>
      <w:r>
        <w:t>.</w:t>
      </w:r>
    </w:p>
    <w:p w:rsidR="00EA1A40" w:rsidRDefault="00553647" w:rsidP="004C78EF">
      <w:pPr>
        <w:pStyle w:val="34f"/>
      </w:pPr>
      <w:r w:rsidRPr="00553647">
        <w:rPr>
          <w:rStyle w:val="34fffff"/>
        </w:rPr>
        <w:lastRenderedPageBreak/>
        <w:t>Примечание</w:t>
      </w:r>
      <w:r>
        <w:t xml:space="preserve"> — В </w:t>
      </w:r>
      <w:r>
        <w:rPr>
          <w:lang w:val="en-US"/>
        </w:rPr>
        <w:t>Microsoft</w:t>
      </w:r>
      <w:r w:rsidRPr="00175C84">
        <w:t xml:space="preserve"> </w:t>
      </w:r>
      <w:r>
        <w:rPr>
          <w:lang w:val="en-US"/>
        </w:rPr>
        <w:t>Word</w:t>
      </w:r>
      <w:r>
        <w:t xml:space="preserve"> подписи «Рисунок» и «Таблица» заданы по умолчанию. Для нумерации процедур или листингов следует создать новую подпись.</w:t>
      </w:r>
    </w:p>
    <w:p w:rsidR="00553647" w:rsidRDefault="00EA1A40" w:rsidP="00893EC8">
      <w:pPr>
        <w:pStyle w:val="34fffff6"/>
      </w:pPr>
      <w:r>
        <w:t>Для того чтобы создать подпись</w:t>
      </w:r>
      <w:r w:rsidR="00553647">
        <w:t>:</w:t>
      </w:r>
    </w:p>
    <w:p w:rsidR="00553647" w:rsidRPr="00AA0243" w:rsidRDefault="00553647" w:rsidP="00175044">
      <w:pPr>
        <w:pStyle w:val="344"/>
      </w:pPr>
      <w:r>
        <w:t xml:space="preserve">В </w:t>
      </w:r>
      <w:r w:rsidRPr="00175044">
        <w:t>окне</w:t>
      </w:r>
      <w:r>
        <w:t xml:space="preserve"> </w:t>
      </w:r>
      <w:r w:rsidRPr="00AB1928">
        <w:rPr>
          <w:rStyle w:val="34fe"/>
        </w:rPr>
        <w:t>Название</w:t>
      </w:r>
      <w:r w:rsidRPr="00553647">
        <w:t xml:space="preserve"> </w:t>
      </w:r>
      <w:r w:rsidRPr="00AB1928">
        <w:t>нажмите</w:t>
      </w:r>
      <w:r w:rsidRPr="00C83970">
        <w:t xml:space="preserve"> на кнопку</w:t>
      </w:r>
      <w:proofErr w:type="gramStart"/>
      <w:r w:rsidRPr="00C83970">
        <w:t xml:space="preserve"> </w:t>
      </w:r>
      <w:r w:rsidRPr="00AB1928">
        <w:rPr>
          <w:rStyle w:val="34fe"/>
        </w:rPr>
        <w:t>С</w:t>
      </w:r>
      <w:proofErr w:type="gramEnd"/>
      <w:r w:rsidRPr="00AB1928">
        <w:rPr>
          <w:rStyle w:val="34fe"/>
        </w:rPr>
        <w:t>оздать</w:t>
      </w:r>
      <w:r w:rsidRPr="00C83970">
        <w:t>. Откроется окно</w:t>
      </w:r>
      <w:r w:rsidR="00AA0243">
        <w:t xml:space="preserve"> </w:t>
      </w:r>
      <w:r w:rsidR="00AA0243" w:rsidRPr="00AB1928">
        <w:rPr>
          <w:rStyle w:val="34fe"/>
        </w:rPr>
        <w:t>Новое название</w:t>
      </w:r>
      <w:r w:rsidR="00AA0243">
        <w:t xml:space="preserve"> (рисунок </w:t>
      </w:r>
      <w:r w:rsidR="00AA0243">
        <w:fldChar w:fldCharType="begin"/>
      </w:r>
      <w:r w:rsidR="00AA0243">
        <w:instrText xml:space="preserve"> REF _Ref402520362 \h </w:instrText>
      </w:r>
      <w:r w:rsidR="00AA0243">
        <w:fldChar w:fldCharType="separate"/>
      </w:r>
      <w:r w:rsidR="00B61B63">
        <w:rPr>
          <w:noProof/>
        </w:rPr>
        <w:t>20</w:t>
      </w:r>
      <w:r w:rsidR="00AA0243">
        <w:fldChar w:fldCharType="end"/>
      </w:r>
      <w:r w:rsidR="00AA0243">
        <w:t>).</w:t>
      </w:r>
    </w:p>
    <w:p w:rsidR="00AA0243" w:rsidRDefault="00AA0243" w:rsidP="00AA0243">
      <w:pPr>
        <w:pStyle w:val="34ff"/>
      </w:pPr>
      <w:r>
        <w:rPr>
          <w:noProof/>
          <w:lang w:eastAsia="ru-RU"/>
        </w:rPr>
        <w:drawing>
          <wp:inline distT="0" distB="0" distL="0" distR="0" wp14:anchorId="4A3C0FD2" wp14:editId="7D37C56D">
            <wp:extent cx="1800000" cy="9981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object_name_create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43" w:rsidRPr="002C69BA" w:rsidRDefault="00AA0243" w:rsidP="00AA0243">
      <w:pPr>
        <w:pStyle w:val="34ff0"/>
      </w:pPr>
      <w:r>
        <w:t>Рисунок </w:t>
      </w:r>
      <w:bookmarkStart w:id="181" w:name="_Ref402520362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20</w:t>
      </w:r>
      <w:r>
        <w:fldChar w:fldCharType="end"/>
      </w:r>
      <w:bookmarkEnd w:id="181"/>
      <w:r>
        <w:t xml:space="preserve"> — </w:t>
      </w:r>
      <w:r w:rsidR="00FE19F7" w:rsidRPr="00C83970">
        <w:t>Окно</w:t>
      </w:r>
      <w:r w:rsidR="00FE19F7">
        <w:t xml:space="preserve"> </w:t>
      </w:r>
      <w:r w:rsidRPr="00CA2F7A">
        <w:rPr>
          <w:rStyle w:val="34fe"/>
        </w:rPr>
        <w:t>Новое название</w:t>
      </w:r>
    </w:p>
    <w:p w:rsidR="00AA0243" w:rsidRPr="00AA0243" w:rsidRDefault="00AA0243" w:rsidP="00175044">
      <w:pPr>
        <w:pStyle w:val="344"/>
      </w:pPr>
      <w:r>
        <w:t xml:space="preserve">В </w:t>
      </w:r>
      <w:r w:rsidRPr="00175044">
        <w:t>поле</w:t>
      </w:r>
      <w:r>
        <w:t xml:space="preserve"> </w:t>
      </w:r>
      <w:r>
        <w:rPr>
          <w:rStyle w:val="34fe"/>
        </w:rPr>
        <w:t>Название</w:t>
      </w:r>
      <w:r w:rsidRPr="00553647">
        <w:t xml:space="preserve"> </w:t>
      </w:r>
      <w:r>
        <w:t>введите одно из следующих значений:</w:t>
      </w:r>
    </w:p>
    <w:p w:rsidR="00AA0243" w:rsidRPr="00AA0243" w:rsidRDefault="00AA0243" w:rsidP="00AA0243">
      <w:pPr>
        <w:pStyle w:val="3432"/>
      </w:pPr>
      <w:r w:rsidRPr="001E1CF0">
        <w:rPr>
          <w:rStyle w:val="34fe"/>
        </w:rPr>
        <w:t>Процедура</w:t>
      </w:r>
      <w:r>
        <w:t>;</w:t>
      </w:r>
    </w:p>
    <w:p w:rsidR="00AA0243" w:rsidRPr="00AA0243" w:rsidRDefault="00AA0243" w:rsidP="00AA0243">
      <w:pPr>
        <w:pStyle w:val="3432"/>
      </w:pPr>
      <w:r w:rsidRPr="001E1CF0">
        <w:rPr>
          <w:rStyle w:val="34fe"/>
        </w:rPr>
        <w:t>Листинг</w:t>
      </w:r>
      <w:r>
        <w:t>.</w:t>
      </w:r>
    </w:p>
    <w:p w:rsidR="00AA0243" w:rsidRPr="00AA0243" w:rsidRDefault="00AA0243" w:rsidP="009259BB">
      <w:pPr>
        <w:pStyle w:val="344"/>
      </w:pPr>
      <w:r>
        <w:t xml:space="preserve">Нажмите на кнопку </w:t>
      </w:r>
      <w:r w:rsidRPr="002C69BA">
        <w:rPr>
          <w:rStyle w:val="34fe"/>
        </w:rPr>
        <w:t>ОК</w:t>
      </w:r>
      <w:r>
        <w:t>.</w:t>
      </w:r>
    </w:p>
    <w:p w:rsidR="00AD54A3" w:rsidRPr="00974457" w:rsidRDefault="00974457" w:rsidP="00AE359E">
      <w:pPr>
        <w:pStyle w:val="340"/>
      </w:pPr>
      <w:r>
        <w:t>В</w:t>
      </w:r>
      <w:r w:rsidR="003B627A">
        <w:t xml:space="preserve"> окне </w:t>
      </w:r>
      <w:r w:rsidR="00AA0243">
        <w:rPr>
          <w:rStyle w:val="34fe"/>
        </w:rPr>
        <w:t>Название</w:t>
      </w:r>
      <w:r w:rsidR="00AA0243" w:rsidRPr="00553647">
        <w:t xml:space="preserve"> </w:t>
      </w:r>
      <w:r w:rsidR="00982EEE">
        <w:t xml:space="preserve">снимите </w:t>
      </w:r>
      <w:r w:rsidR="00AD54A3">
        <w:t>флажок в поле</w:t>
      </w:r>
      <w:proofErr w:type="gramStart"/>
      <w:r w:rsidR="00AD54A3">
        <w:t xml:space="preserve"> </w:t>
      </w:r>
      <w:r w:rsidR="00AD54A3" w:rsidRPr="00362C65">
        <w:rPr>
          <w:rStyle w:val="34fe"/>
        </w:rPr>
        <w:t>И</w:t>
      </w:r>
      <w:proofErr w:type="gramEnd"/>
      <w:r w:rsidR="00AD54A3" w:rsidRPr="00362C65">
        <w:rPr>
          <w:rStyle w:val="34fe"/>
        </w:rPr>
        <w:t>сключить подпись из названия</w:t>
      </w:r>
      <w:r w:rsidR="00AD54A3">
        <w:t>.</w:t>
      </w:r>
      <w:r w:rsidR="003B627A" w:rsidRPr="003B627A">
        <w:t xml:space="preserve"> </w:t>
      </w:r>
      <w:r w:rsidR="003B627A">
        <w:t>Если флажок установлен, номер объекта добавится вместе с подписью.</w:t>
      </w:r>
    </w:p>
    <w:p w:rsidR="00974457" w:rsidRPr="00974457" w:rsidRDefault="00974457" w:rsidP="00AE359E">
      <w:pPr>
        <w:pStyle w:val="340"/>
      </w:pPr>
      <w:r>
        <w:t xml:space="preserve">Если номер объекта не будет включать в себя номер раздела, нажмите </w:t>
      </w:r>
      <w:r w:rsidR="00000F21">
        <w:t xml:space="preserve">на кнопку </w:t>
      </w:r>
      <w:r w:rsidR="00000F21" w:rsidRPr="002C69BA">
        <w:rPr>
          <w:rStyle w:val="34fe"/>
        </w:rPr>
        <w:t>ОК</w:t>
      </w:r>
      <w:r w:rsidR="00000F21">
        <w:t>.</w:t>
      </w:r>
    </w:p>
    <w:p w:rsidR="00974457" w:rsidRDefault="00974457" w:rsidP="00893EC8">
      <w:pPr>
        <w:pStyle w:val="34fffff6"/>
      </w:pPr>
      <w:r>
        <w:t>Если номер объекта будет включать в себя номер раздела, добавьте его.</w:t>
      </w:r>
    </w:p>
    <w:p w:rsidR="00974457" w:rsidRDefault="00974457" w:rsidP="00893EC8">
      <w:pPr>
        <w:pStyle w:val="34fffff6"/>
      </w:pPr>
      <w:r>
        <w:t xml:space="preserve">Для того чтобы добавить </w:t>
      </w:r>
      <w:r w:rsidR="00150295">
        <w:t xml:space="preserve">номер раздела </w:t>
      </w:r>
      <w:r>
        <w:t>к номеру объекта:</w:t>
      </w:r>
    </w:p>
    <w:p w:rsidR="00974457" w:rsidRPr="002C69BA" w:rsidRDefault="00974457" w:rsidP="00175044">
      <w:pPr>
        <w:pStyle w:val="344"/>
      </w:pPr>
      <w:r w:rsidRPr="00974457">
        <w:t xml:space="preserve">Нажмите на кнопку </w:t>
      </w:r>
      <w:r w:rsidRPr="00B000CD">
        <w:rPr>
          <w:rStyle w:val="34fe"/>
        </w:rPr>
        <w:t>Нумерация</w:t>
      </w:r>
      <w:r w:rsidRPr="00974457">
        <w:t xml:space="preserve">. </w:t>
      </w:r>
      <w:r w:rsidRPr="00AB1928">
        <w:t>Откроется</w:t>
      </w:r>
      <w:r w:rsidRPr="00974457">
        <w:t xml:space="preserve"> окно </w:t>
      </w:r>
      <w:r w:rsidRPr="00B000CD">
        <w:rPr>
          <w:rStyle w:val="34fe"/>
        </w:rPr>
        <w:t>Нумерация названий</w:t>
      </w:r>
      <w:r w:rsidRPr="00974457">
        <w:t xml:space="preserve"> (</w:t>
      </w:r>
      <w:r>
        <w:t>рисунок </w:t>
      </w:r>
      <w:r w:rsidR="00F64EC3">
        <w:fldChar w:fldCharType="begin"/>
      </w:r>
      <w:r w:rsidR="00F64EC3">
        <w:instrText xml:space="preserve"> REF _Ref409011289 \h </w:instrText>
      </w:r>
      <w:r w:rsidR="00F64EC3">
        <w:fldChar w:fldCharType="separate"/>
      </w:r>
      <w:r w:rsidR="00B61B63">
        <w:rPr>
          <w:noProof/>
        </w:rPr>
        <w:t>21</w:t>
      </w:r>
      <w:r w:rsidR="00F64EC3">
        <w:fldChar w:fldCharType="end"/>
      </w:r>
      <w:r>
        <w:t>).</w:t>
      </w:r>
    </w:p>
    <w:p w:rsidR="00974457" w:rsidRDefault="00974457" w:rsidP="00974457">
      <w:pPr>
        <w:pStyle w:val="34ff"/>
      </w:pPr>
      <w:r>
        <w:rPr>
          <w:noProof/>
          <w:lang w:eastAsia="ru-RU"/>
        </w:rPr>
        <w:drawing>
          <wp:inline distT="0" distB="0" distL="0" distR="0" wp14:anchorId="5F9DD424" wp14:editId="44E0587F">
            <wp:extent cx="2016000" cy="1515600"/>
            <wp:effectExtent l="0" t="0" r="381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object_name_numeration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000" cy="15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457" w:rsidRPr="002C69BA" w:rsidRDefault="00974457" w:rsidP="00974457">
      <w:pPr>
        <w:pStyle w:val="34ff0"/>
      </w:pPr>
      <w:r>
        <w:t>Рисунок </w:t>
      </w:r>
      <w:bookmarkStart w:id="182" w:name="_Ref409011289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21</w:t>
      </w:r>
      <w:r>
        <w:fldChar w:fldCharType="end"/>
      </w:r>
      <w:bookmarkEnd w:id="182"/>
      <w:r>
        <w:t xml:space="preserve"> — Окно </w:t>
      </w:r>
      <w:r w:rsidRPr="00CA2F7A">
        <w:rPr>
          <w:rStyle w:val="34fe"/>
        </w:rPr>
        <w:t>Нумерация названий</w:t>
      </w:r>
    </w:p>
    <w:p w:rsidR="00974457" w:rsidRPr="00B000CD" w:rsidRDefault="00974457" w:rsidP="009259BB">
      <w:pPr>
        <w:pStyle w:val="344"/>
      </w:pPr>
      <w:r>
        <w:t xml:space="preserve">В раскрывающемся списке </w:t>
      </w:r>
      <w:r w:rsidRPr="00B000CD">
        <w:rPr>
          <w:rStyle w:val="34fe"/>
        </w:rPr>
        <w:t>Формат</w:t>
      </w:r>
      <w:r>
        <w:t xml:space="preserve"> выберите тип нумерации — арабские цифры для номера раздела.</w:t>
      </w:r>
    </w:p>
    <w:p w:rsidR="00974457" w:rsidRPr="00B000CD" w:rsidRDefault="00974457" w:rsidP="009259BB">
      <w:pPr>
        <w:pStyle w:val="344"/>
      </w:pPr>
      <w:r>
        <w:lastRenderedPageBreak/>
        <w:t>Установите флажок в поле</w:t>
      </w:r>
      <w:proofErr w:type="gramStart"/>
      <w:r>
        <w:t xml:space="preserve"> </w:t>
      </w:r>
      <w:r w:rsidRPr="00B000CD">
        <w:rPr>
          <w:rStyle w:val="34fe"/>
        </w:rPr>
        <w:t>В</w:t>
      </w:r>
      <w:proofErr w:type="gramEnd"/>
      <w:r w:rsidRPr="00B000CD">
        <w:rPr>
          <w:rStyle w:val="34fe"/>
        </w:rPr>
        <w:t>ключить номер главы</w:t>
      </w:r>
      <w:r>
        <w:t>.</w:t>
      </w:r>
    </w:p>
    <w:p w:rsidR="00974457" w:rsidRPr="002A3B84" w:rsidRDefault="00974457" w:rsidP="009259BB">
      <w:pPr>
        <w:pStyle w:val="344"/>
      </w:pPr>
      <w:r>
        <w:t xml:space="preserve">В раскрывающемся списке </w:t>
      </w:r>
      <w:proofErr w:type="gramStart"/>
      <w:r>
        <w:rPr>
          <w:rStyle w:val="34fe"/>
        </w:rPr>
        <w:t>начинается со стиля</w:t>
      </w:r>
      <w:r>
        <w:t xml:space="preserve"> выберите</w:t>
      </w:r>
      <w:proofErr w:type="gramEnd"/>
      <w:r>
        <w:t xml:space="preserve"> пункт </w:t>
      </w:r>
      <w:r w:rsidRPr="002A3B84">
        <w:rPr>
          <w:rStyle w:val="34fe"/>
        </w:rPr>
        <w:t>Заголовок 1</w:t>
      </w:r>
      <w:r>
        <w:t>.</w:t>
      </w:r>
    </w:p>
    <w:p w:rsidR="00974457" w:rsidRPr="00902D80" w:rsidRDefault="00974457" w:rsidP="009259BB">
      <w:pPr>
        <w:pStyle w:val="344"/>
      </w:pPr>
      <w:r>
        <w:t xml:space="preserve">В раскрывающемся списке </w:t>
      </w:r>
      <w:r>
        <w:rPr>
          <w:rStyle w:val="34fe"/>
        </w:rPr>
        <w:t>разделитель</w:t>
      </w:r>
      <w:r>
        <w:t xml:space="preserve"> выберите пункт</w:t>
      </w:r>
      <w:proofErr w:type="gramStart"/>
      <w:r>
        <w:t xml:space="preserve"> </w:t>
      </w:r>
      <w:r>
        <w:rPr>
          <w:rStyle w:val="34fe"/>
        </w:rPr>
        <w:t>.</w:t>
      </w:r>
      <w:proofErr w:type="gramEnd"/>
      <w:r>
        <w:rPr>
          <w:rStyle w:val="34fe"/>
        </w:rPr>
        <w:t xml:space="preserve"> (точка)</w:t>
      </w:r>
      <w:r>
        <w:t>.</w:t>
      </w:r>
    </w:p>
    <w:p w:rsidR="001E1CF0" w:rsidRDefault="001E1CF0" w:rsidP="009259BB">
      <w:pPr>
        <w:pStyle w:val="344"/>
      </w:pPr>
      <w:r>
        <w:t xml:space="preserve">Нажмите </w:t>
      </w:r>
      <w:r w:rsidR="00974457">
        <w:t xml:space="preserve">на кнопку </w:t>
      </w:r>
      <w:proofErr w:type="gramStart"/>
      <w:r w:rsidR="00974457" w:rsidRPr="002C69BA">
        <w:rPr>
          <w:rStyle w:val="34fe"/>
        </w:rPr>
        <w:t>ОК</w:t>
      </w:r>
      <w:proofErr w:type="gramEnd"/>
      <w:r w:rsidR="00974457" w:rsidRPr="00974457">
        <w:t xml:space="preserve"> </w:t>
      </w:r>
      <w:r w:rsidR="00974457">
        <w:t xml:space="preserve">в </w:t>
      </w:r>
      <w:r w:rsidR="00974457" w:rsidRPr="00974457">
        <w:t>окн</w:t>
      </w:r>
      <w:r w:rsidR="00974457">
        <w:t>е</w:t>
      </w:r>
      <w:r w:rsidR="00974457" w:rsidRPr="00974457">
        <w:t xml:space="preserve"> </w:t>
      </w:r>
      <w:r w:rsidR="00974457" w:rsidRPr="00B000CD">
        <w:rPr>
          <w:rStyle w:val="34fe"/>
        </w:rPr>
        <w:t>Нумерация названий</w:t>
      </w:r>
      <w:r>
        <w:t>.</w:t>
      </w:r>
    </w:p>
    <w:p w:rsidR="00000F21" w:rsidRPr="00974457" w:rsidRDefault="001E1CF0" w:rsidP="00893EC8">
      <w:pPr>
        <w:pStyle w:val="344"/>
      </w:pPr>
      <w:r>
        <w:t xml:space="preserve">Нажмите на кнопку </w:t>
      </w:r>
      <w:proofErr w:type="gramStart"/>
      <w:r w:rsidRPr="002C69BA">
        <w:rPr>
          <w:rStyle w:val="34fe"/>
        </w:rPr>
        <w:t>ОК</w:t>
      </w:r>
      <w:proofErr w:type="gramEnd"/>
      <w:r w:rsidRPr="00974457">
        <w:t xml:space="preserve"> </w:t>
      </w:r>
      <w:r w:rsidR="00974457">
        <w:t xml:space="preserve">в окне </w:t>
      </w:r>
      <w:r w:rsidR="00974457">
        <w:rPr>
          <w:rStyle w:val="34fe"/>
        </w:rPr>
        <w:t>Название</w:t>
      </w:r>
      <w:r w:rsidR="00974457" w:rsidRPr="00974457">
        <w:t>.</w:t>
      </w:r>
      <w:r>
        <w:t xml:space="preserve"> </w:t>
      </w:r>
      <w:r w:rsidR="00974457">
        <w:t>Номер объекта добавится в документ.</w:t>
      </w:r>
    </w:p>
    <w:p w:rsidR="00000F21" w:rsidRPr="00000F21" w:rsidRDefault="00C77FE7" w:rsidP="00AE359E">
      <w:pPr>
        <w:pStyle w:val="340"/>
      </w:pPr>
      <w:r>
        <w:t xml:space="preserve">При </w:t>
      </w:r>
      <w:r w:rsidR="00974457">
        <w:t>данном</w:t>
      </w:r>
      <w:r>
        <w:t xml:space="preserve"> способе вставки номера, стиль </w:t>
      </w:r>
      <w:r w:rsidR="008C6EF4">
        <w:t xml:space="preserve">абзаца с </w:t>
      </w:r>
      <w:r>
        <w:t>названи</w:t>
      </w:r>
      <w:r w:rsidR="008C6EF4">
        <w:t>ем</w:t>
      </w:r>
      <w:r>
        <w:t xml:space="preserve"> объекта изменится на «Название объекта». </w:t>
      </w:r>
      <w:r w:rsidR="00000F21">
        <w:t>Оформите абзац одним из следующих стилей:</w:t>
      </w:r>
    </w:p>
    <w:p w:rsidR="00000F21" w:rsidRPr="00872728" w:rsidRDefault="00872728" w:rsidP="00000F21">
      <w:pPr>
        <w:pStyle w:val="3423"/>
      </w:pPr>
      <w:r>
        <w:t xml:space="preserve">для рисунков — </w:t>
      </w:r>
      <w:r w:rsidR="00000F21" w:rsidRPr="00530ABC">
        <w:rPr>
          <w:rStyle w:val="34ff2"/>
        </w:rPr>
        <w:t>34_Рисунок_Название</w:t>
      </w:r>
      <w:r w:rsidR="00000F21">
        <w:t>;</w:t>
      </w:r>
    </w:p>
    <w:p w:rsidR="00872728" w:rsidRPr="00BA50D5" w:rsidRDefault="00872728" w:rsidP="00000F21">
      <w:pPr>
        <w:pStyle w:val="3423"/>
      </w:pPr>
      <w:r>
        <w:t>для таблиц —</w:t>
      </w:r>
      <w:r w:rsidR="00E74B66">
        <w:t xml:space="preserve"> </w:t>
      </w:r>
      <w:r w:rsidR="00E74B66" w:rsidRPr="00530ABC">
        <w:rPr>
          <w:rStyle w:val="34ff2"/>
        </w:rPr>
        <w:t>34_Таблица_Заголовок</w:t>
      </w:r>
      <w:r w:rsidR="00E74B66">
        <w:t>;</w:t>
      </w:r>
    </w:p>
    <w:p w:rsidR="00BA50D5" w:rsidRPr="00000F21" w:rsidRDefault="00BA50D5" w:rsidP="00000F21">
      <w:pPr>
        <w:pStyle w:val="3423"/>
      </w:pPr>
      <w:r>
        <w:t>для процедур —</w:t>
      </w:r>
      <w:r w:rsidR="009A0540">
        <w:t xml:space="preserve"> </w:t>
      </w:r>
      <w:r w:rsidRPr="00992D73">
        <w:rPr>
          <w:rStyle w:val="34ff2"/>
        </w:rPr>
        <w:t>34_</w:t>
      </w:r>
      <w:r>
        <w:rPr>
          <w:rStyle w:val="34ff2"/>
        </w:rPr>
        <w:t>Процедура</w:t>
      </w:r>
      <w:r w:rsidRPr="00992D73">
        <w:rPr>
          <w:rStyle w:val="34ff2"/>
        </w:rPr>
        <w:t>_Заголовок</w:t>
      </w:r>
      <w:r w:rsidR="00EE3C5D">
        <w:t>;</w:t>
      </w:r>
    </w:p>
    <w:p w:rsidR="00000F21" w:rsidRPr="00000F21" w:rsidRDefault="00872728" w:rsidP="00000F21">
      <w:pPr>
        <w:pStyle w:val="3423"/>
      </w:pPr>
      <w:r>
        <w:t>для листингов —</w:t>
      </w:r>
      <w:r w:rsidR="009A0540">
        <w:t xml:space="preserve"> </w:t>
      </w:r>
      <w:r w:rsidRPr="00992D73">
        <w:rPr>
          <w:rStyle w:val="34ff2"/>
        </w:rPr>
        <w:t>34_Листинг_Заголовок</w:t>
      </w:r>
      <w:r>
        <w:t>.</w:t>
      </w:r>
    </w:p>
    <w:p w:rsidR="006D14CF" w:rsidRDefault="006D14CF" w:rsidP="00AD54A3">
      <w:pPr>
        <w:pStyle w:val="34b"/>
      </w:pPr>
      <w:r>
        <w:t xml:space="preserve">Существует простой способ добавления нумерации в </w:t>
      </w:r>
      <w:r w:rsidR="0012195B">
        <w:t xml:space="preserve">основную часть документа </w:t>
      </w:r>
      <w:r>
        <w:t>—</w:t>
      </w:r>
      <w:r w:rsidRPr="006D14CF">
        <w:t xml:space="preserve"> </w:t>
      </w:r>
      <w:r>
        <w:t xml:space="preserve">копирование поля нумерации </w:t>
      </w:r>
      <w:r w:rsidRPr="00F64758">
        <w:rPr>
          <w:rStyle w:val="34ff1"/>
        </w:rPr>
        <w:t>SEQ</w:t>
      </w:r>
      <w:r>
        <w:t xml:space="preserve"> из документа, </w:t>
      </w:r>
      <w:r w:rsidR="0016559A">
        <w:t>в котором</w:t>
      </w:r>
      <w:r>
        <w:t xml:space="preserve"> оно уже создано (например, из </w:t>
      </w:r>
      <w:r w:rsidR="00DC4979">
        <w:t>настоящего пособия</w:t>
      </w:r>
      <w:r>
        <w:t>), и вставка его в редактируемый документ</w:t>
      </w:r>
      <w:r w:rsidR="00AD54A3">
        <w:t>.</w:t>
      </w:r>
    </w:p>
    <w:p w:rsidR="006D14CF" w:rsidRDefault="006D14CF" w:rsidP="006D14CF">
      <w:pPr>
        <w:pStyle w:val="34ffff6"/>
      </w:pPr>
      <w:r>
        <w:t>Для этого выполните следующие действия:</w:t>
      </w:r>
    </w:p>
    <w:p w:rsidR="006D14CF" w:rsidRPr="001B1F4A" w:rsidRDefault="006D14CF" w:rsidP="00FE3805">
      <w:pPr>
        <w:pStyle w:val="340"/>
        <w:numPr>
          <w:ilvl w:val="0"/>
          <w:numId w:val="56"/>
        </w:numPr>
      </w:pPr>
      <w:r>
        <w:t xml:space="preserve">Скопируйте номер </w:t>
      </w:r>
      <w:r w:rsidRPr="00FF5FFA">
        <w:t>объекта</w:t>
      </w:r>
      <w:r>
        <w:t xml:space="preserve"> из основной части </w:t>
      </w:r>
      <w:r w:rsidR="00DC4979">
        <w:t>настоящего пособия</w:t>
      </w:r>
      <w:r>
        <w:t xml:space="preserve"> (номер можно скопировать вместе </w:t>
      </w:r>
      <w:r w:rsidRPr="00FF5FFA">
        <w:t>подписью</w:t>
      </w:r>
      <w:r>
        <w:t xml:space="preserve"> и тире)</w:t>
      </w:r>
      <w:r w:rsidRPr="00FF5FFA">
        <w:t>.</w:t>
      </w:r>
    </w:p>
    <w:p w:rsidR="006D14CF" w:rsidRPr="001B1F4A" w:rsidRDefault="006D14CF" w:rsidP="00AE359E">
      <w:pPr>
        <w:pStyle w:val="340"/>
      </w:pPr>
      <w:r>
        <w:t xml:space="preserve">Вставьте </w:t>
      </w:r>
      <w:r w:rsidR="00C574CD">
        <w:t xml:space="preserve">номер </w:t>
      </w:r>
      <w:r>
        <w:t xml:space="preserve">в названии всех объектов </w:t>
      </w:r>
      <w:r w:rsidR="00E32677">
        <w:t>такого же</w:t>
      </w:r>
      <w:r>
        <w:t xml:space="preserve"> типа основной части редактируем</w:t>
      </w:r>
      <w:r w:rsidRPr="001B1F4A">
        <w:t>ого</w:t>
      </w:r>
      <w:r>
        <w:t xml:space="preserve"> документ</w:t>
      </w:r>
      <w:r w:rsidRPr="001B1F4A">
        <w:t>а</w:t>
      </w:r>
      <w:r>
        <w:t>.</w:t>
      </w:r>
    </w:p>
    <w:p w:rsidR="006D14CF" w:rsidRPr="00141F7B" w:rsidRDefault="006D14CF" w:rsidP="00AE359E">
      <w:pPr>
        <w:pStyle w:val="340"/>
      </w:pPr>
      <w:r>
        <w:t xml:space="preserve">Обновите поля документа (выделите весь </w:t>
      </w:r>
      <w:r w:rsidRPr="006525C8">
        <w:t xml:space="preserve">текст в документе </w:t>
      </w:r>
      <w:r>
        <w:t xml:space="preserve">с помощью сочетания клавиш </w:t>
      </w:r>
      <w:r w:rsidRPr="00022FDE">
        <w:rPr>
          <w:rStyle w:val="34ffff7"/>
          <w:lang w:val="ru-RU"/>
        </w:rPr>
        <w:t>&lt;</w:t>
      </w:r>
      <w:r w:rsidRPr="00022FDE">
        <w:rPr>
          <w:rStyle w:val="34ffff7"/>
        </w:rPr>
        <w:t>Ctrl</w:t>
      </w:r>
      <w:r w:rsidRPr="00022FDE">
        <w:rPr>
          <w:rStyle w:val="34ffff7"/>
          <w:lang w:val="ru-RU"/>
        </w:rPr>
        <w:t>&gt; + &lt;</w:t>
      </w:r>
      <w:r w:rsidRPr="00022FDE">
        <w:rPr>
          <w:rStyle w:val="34ffff7"/>
        </w:rPr>
        <w:t>A</w:t>
      </w:r>
      <w:r w:rsidRPr="00022FDE">
        <w:rPr>
          <w:rStyle w:val="34ffff7"/>
          <w:lang w:val="ru-RU"/>
        </w:rPr>
        <w:t>&gt;</w:t>
      </w:r>
      <w:r>
        <w:t xml:space="preserve">, затем нажмите на клавишу </w:t>
      </w:r>
      <w:r w:rsidRPr="00022FDE">
        <w:rPr>
          <w:rStyle w:val="34ffff7"/>
          <w:lang w:val="ru-RU"/>
        </w:rPr>
        <w:t>&lt;</w:t>
      </w:r>
      <w:r w:rsidRPr="00022FDE">
        <w:rPr>
          <w:rStyle w:val="34ffff7"/>
        </w:rPr>
        <w:t>F</w:t>
      </w:r>
      <w:r w:rsidRPr="00022FDE">
        <w:rPr>
          <w:rStyle w:val="34ffff7"/>
          <w:lang w:val="ru-RU"/>
        </w:rPr>
        <w:t>9&gt;</w:t>
      </w:r>
      <w:r w:rsidRPr="00022FDE">
        <w:t>)</w:t>
      </w:r>
      <w:r>
        <w:t>.</w:t>
      </w:r>
    </w:p>
    <w:p w:rsidR="00C574CD" w:rsidRPr="00C574CD" w:rsidRDefault="006D14CF" w:rsidP="00C574CD">
      <w:pPr>
        <w:pStyle w:val="34f1"/>
      </w:pPr>
      <w:r w:rsidRPr="00CA2F7A">
        <w:t>Примечани</w:t>
      </w:r>
      <w:r w:rsidR="00C574CD" w:rsidRPr="00CA2F7A">
        <w:t>я</w:t>
      </w:r>
    </w:p>
    <w:p w:rsidR="00AD54A3" w:rsidRPr="00C574CD" w:rsidRDefault="00C574CD" w:rsidP="00FE3805">
      <w:pPr>
        <w:pStyle w:val="347"/>
        <w:numPr>
          <w:ilvl w:val="0"/>
          <w:numId w:val="8"/>
        </w:numPr>
      </w:pPr>
      <w:r>
        <w:t>В нумерацию</w:t>
      </w:r>
      <w:r w:rsidR="006D14CF">
        <w:t xml:space="preserve"> объектов в </w:t>
      </w:r>
      <w:r w:rsidR="003F2BB6">
        <w:t>настоящем пособии</w:t>
      </w:r>
      <w:r w:rsidR="006D14CF">
        <w:t xml:space="preserve"> не </w:t>
      </w:r>
      <w:r w:rsidR="0055598E">
        <w:t>включены</w:t>
      </w:r>
      <w:r w:rsidR="006D14CF">
        <w:t xml:space="preserve"> номер</w:t>
      </w:r>
      <w:r>
        <w:t>а</w:t>
      </w:r>
      <w:r w:rsidR="006D14CF">
        <w:t xml:space="preserve"> раздел</w:t>
      </w:r>
      <w:r>
        <w:t>ов</w:t>
      </w:r>
      <w:r w:rsidR="006D14CF">
        <w:t>.</w:t>
      </w:r>
    </w:p>
    <w:p w:rsidR="00141F7B" w:rsidRDefault="00141F7B" w:rsidP="00C574CD">
      <w:pPr>
        <w:pStyle w:val="347"/>
      </w:pPr>
      <w:r>
        <w:t xml:space="preserve">Нумерация процедур в настоящем </w:t>
      </w:r>
      <w:r w:rsidR="00B5228E">
        <w:t>пособии</w:t>
      </w:r>
      <w:r>
        <w:t xml:space="preserve"> не использ</w:t>
      </w:r>
      <w:r w:rsidR="00955100">
        <w:t>ована</w:t>
      </w:r>
      <w:r w:rsidR="00C574CD">
        <w:t xml:space="preserve">, но поле </w:t>
      </w:r>
      <w:r w:rsidR="00C574CD" w:rsidRPr="00F64758">
        <w:rPr>
          <w:rStyle w:val="34ff1"/>
        </w:rPr>
        <w:t>SEQ</w:t>
      </w:r>
      <w:r w:rsidR="00C574CD">
        <w:t xml:space="preserve"> для нумерации процедур добавлено в заголовке примеров процедур в разделе </w:t>
      </w:r>
      <w:r w:rsidR="00C574CD">
        <w:fldChar w:fldCharType="begin"/>
      </w:r>
      <w:r w:rsidR="00C574CD">
        <w:instrText xml:space="preserve"> REF _Ref409005026 \r \h </w:instrText>
      </w:r>
      <w:r w:rsidR="00C574CD">
        <w:fldChar w:fldCharType="separate"/>
      </w:r>
      <w:r w:rsidR="00B61B63">
        <w:t>7.8.1</w:t>
      </w:r>
      <w:r w:rsidR="00C574CD">
        <w:fldChar w:fldCharType="end"/>
      </w:r>
      <w:r w:rsidR="00C574CD">
        <w:t>.</w:t>
      </w:r>
    </w:p>
    <w:p w:rsidR="00AD54A3" w:rsidRPr="00025A9A" w:rsidRDefault="00AD54A3" w:rsidP="00B273E0">
      <w:pPr>
        <w:pStyle w:val="3"/>
      </w:pPr>
      <w:bookmarkStart w:id="183" w:name="_Ref399310495"/>
      <w:bookmarkStart w:id="184" w:name="_Toc134830134"/>
      <w:r>
        <w:t xml:space="preserve">Нумерация </w:t>
      </w:r>
      <w:r w:rsidR="00B273E0">
        <w:t xml:space="preserve">рисунков, таблиц и листингов </w:t>
      </w:r>
      <w:r>
        <w:t>в приложениях</w:t>
      </w:r>
      <w:bookmarkEnd w:id="183"/>
      <w:bookmarkEnd w:id="184"/>
    </w:p>
    <w:p w:rsidR="00732FB0" w:rsidRDefault="00732FB0" w:rsidP="00732FB0">
      <w:pPr>
        <w:pStyle w:val="34ffff2"/>
      </w:pPr>
      <w:r>
        <w:t>В приложениях нумеру</w:t>
      </w:r>
      <w:r w:rsidR="0055598E">
        <w:t>ют</w:t>
      </w:r>
      <w:r>
        <w:t xml:space="preserve"> следующие объекты:</w:t>
      </w:r>
    </w:p>
    <w:p w:rsidR="00732FB0" w:rsidRDefault="00732FB0" w:rsidP="00732FB0">
      <w:pPr>
        <w:pStyle w:val="3413"/>
      </w:pPr>
      <w:r>
        <w:t>Рисунок;</w:t>
      </w:r>
    </w:p>
    <w:p w:rsidR="00732FB0" w:rsidRPr="00553647" w:rsidRDefault="00732FB0" w:rsidP="00732FB0">
      <w:pPr>
        <w:pStyle w:val="3413"/>
      </w:pPr>
      <w:r>
        <w:t>Таблица;</w:t>
      </w:r>
    </w:p>
    <w:p w:rsidR="00732FB0" w:rsidRDefault="00732FB0" w:rsidP="00732FB0">
      <w:pPr>
        <w:pStyle w:val="3413"/>
      </w:pPr>
      <w:r>
        <w:t>Листинг.</w:t>
      </w:r>
    </w:p>
    <w:p w:rsidR="0054369A" w:rsidRPr="001749E6" w:rsidRDefault="0054369A" w:rsidP="0054369A">
      <w:pPr>
        <w:pStyle w:val="34ff8"/>
      </w:pPr>
      <w:r>
        <w:lastRenderedPageBreak/>
        <w:t>Объекты в приложениях нумеру</w:t>
      </w:r>
      <w:r w:rsidR="0055598E">
        <w:t>ют</w:t>
      </w:r>
      <w:r>
        <w:t xml:space="preserve"> согласно следующим правилам:</w:t>
      </w:r>
    </w:p>
    <w:p w:rsidR="00F42888" w:rsidRDefault="00F42888" w:rsidP="00FE3805">
      <w:pPr>
        <w:pStyle w:val="341"/>
        <w:numPr>
          <w:ilvl w:val="0"/>
          <w:numId w:val="57"/>
        </w:numPr>
      </w:pPr>
      <w:r>
        <w:t>Рисунки, таблицы и листинги приложений</w:t>
      </w:r>
      <w:r w:rsidRPr="00B436B3">
        <w:t xml:space="preserve"> </w:t>
      </w:r>
      <w:r>
        <w:t>нумеру</w:t>
      </w:r>
      <w:r w:rsidR="0055598E">
        <w:t>ют</w:t>
      </w:r>
      <w:r>
        <w:t xml:space="preserve"> арабскими цифрами,</w:t>
      </w:r>
      <w:r w:rsidRPr="004502DE">
        <w:t xml:space="preserve"> </w:t>
      </w:r>
      <w:r>
        <w:t>отдельной нумерацией</w:t>
      </w:r>
      <w:r w:rsidRPr="00025A9A">
        <w:t xml:space="preserve"> </w:t>
      </w:r>
      <w:r w:rsidRPr="004502DE">
        <w:t xml:space="preserve">в пределах </w:t>
      </w:r>
      <w:r w:rsidRPr="00025A9A">
        <w:t>каждого приложения</w:t>
      </w:r>
      <w:r>
        <w:t xml:space="preserve"> с добавлением перед цифрой обозначения приложения</w:t>
      </w:r>
      <w:r w:rsidRPr="00025A9A">
        <w:t xml:space="preserve"> (заглавной русской буквы)</w:t>
      </w:r>
      <w:r>
        <w:t>, например: «Рисунок А.1», «Таблица Б.4», «Листинг В.2» и т. д.</w:t>
      </w:r>
    </w:p>
    <w:p w:rsidR="00551EF7" w:rsidRDefault="00551EF7" w:rsidP="00050FCC">
      <w:pPr>
        <w:pStyle w:val="341"/>
      </w:pPr>
      <w:r>
        <w:t>Обозначение приложения добавля</w:t>
      </w:r>
      <w:r w:rsidR="00955100">
        <w:t>ют</w:t>
      </w:r>
      <w:r>
        <w:t xml:space="preserve"> с помощью поля </w:t>
      </w:r>
      <w:r w:rsidRPr="0054369A">
        <w:rPr>
          <w:rStyle w:val="34ff1"/>
        </w:rPr>
        <w:t>STYLEREF</w:t>
      </w:r>
      <w:r>
        <w:t>.</w:t>
      </w:r>
    </w:p>
    <w:p w:rsidR="0054369A" w:rsidRPr="0054369A" w:rsidRDefault="0054369A" w:rsidP="00050FCC">
      <w:pPr>
        <w:pStyle w:val="341"/>
      </w:pPr>
      <w:r>
        <w:t>Номером каждого объекта является поле автоматической нумерации</w:t>
      </w:r>
      <w:r w:rsidRPr="000535B2">
        <w:rPr>
          <w:rStyle w:val="34ff1"/>
        </w:rPr>
        <w:t xml:space="preserve"> </w:t>
      </w:r>
      <w:r w:rsidRPr="00F64758">
        <w:rPr>
          <w:rStyle w:val="34ff1"/>
        </w:rPr>
        <w:t>SEQ</w:t>
      </w:r>
      <w:r w:rsidRPr="0054369A">
        <w:t>.</w:t>
      </w:r>
    </w:p>
    <w:p w:rsidR="0054369A" w:rsidRDefault="00AD54A3" w:rsidP="00050FCC">
      <w:pPr>
        <w:pStyle w:val="341"/>
      </w:pPr>
      <w:r>
        <w:t>Нумераци</w:t>
      </w:r>
      <w:r w:rsidR="008E507C">
        <w:t>ю</w:t>
      </w:r>
      <w:r>
        <w:t xml:space="preserve"> первого </w:t>
      </w:r>
      <w:r w:rsidR="00C83970" w:rsidRPr="00942FD2">
        <w:t xml:space="preserve">объекта каждого </w:t>
      </w:r>
      <w:r w:rsidR="00844F1E">
        <w:t xml:space="preserve">типа в </w:t>
      </w:r>
      <w:r>
        <w:t>приложени</w:t>
      </w:r>
      <w:r w:rsidR="00844F1E">
        <w:t>и</w:t>
      </w:r>
      <w:r>
        <w:t xml:space="preserve"> </w:t>
      </w:r>
      <w:r w:rsidR="008E507C">
        <w:t>начинают</w:t>
      </w:r>
      <w:r>
        <w:t xml:space="preserve"> с «1». В остальных </w:t>
      </w:r>
      <w:r w:rsidR="00C83970" w:rsidRPr="00942FD2">
        <w:t>объектах</w:t>
      </w:r>
      <w:r w:rsidR="001415D5">
        <w:t xml:space="preserve"> того же типа</w:t>
      </w:r>
      <w:r w:rsidR="00C83970" w:rsidRPr="00942FD2">
        <w:t xml:space="preserve"> </w:t>
      </w:r>
      <w:r>
        <w:t>должна быть задана последовательная нумерация.</w:t>
      </w:r>
      <w:r w:rsidR="00942FD2" w:rsidRPr="00942FD2">
        <w:t xml:space="preserve"> Для этого </w:t>
      </w:r>
      <w:r w:rsidR="0054369A" w:rsidRPr="00942FD2">
        <w:t xml:space="preserve">к коду поля </w:t>
      </w:r>
      <w:r w:rsidR="0054369A" w:rsidRPr="00F64758">
        <w:rPr>
          <w:rStyle w:val="34ff1"/>
        </w:rPr>
        <w:t>SEQ</w:t>
      </w:r>
      <w:r w:rsidR="0054369A" w:rsidRPr="00942FD2">
        <w:t xml:space="preserve"> для первого объекта приложения добавля</w:t>
      </w:r>
      <w:r w:rsidR="00955100">
        <w:t>ют</w:t>
      </w:r>
      <w:r w:rsidR="0054369A" w:rsidRPr="00942FD2">
        <w:t xml:space="preserve"> ключ </w:t>
      </w:r>
      <w:r w:rsidR="0054369A" w:rsidRPr="006F1311">
        <w:rPr>
          <w:rStyle w:val="34ff1"/>
        </w:rPr>
        <w:t>r</w:t>
      </w:r>
      <w:r w:rsidR="0054369A" w:rsidRPr="00942FD2">
        <w:t xml:space="preserve"> и </w:t>
      </w:r>
      <w:r w:rsidR="0054369A" w:rsidRPr="0054369A">
        <w:t>цифр</w:t>
      </w:r>
      <w:r w:rsidR="00B84426">
        <w:t>у</w:t>
      </w:r>
      <w:r w:rsidR="0054369A" w:rsidRPr="0054369A">
        <w:t xml:space="preserve"> </w:t>
      </w:r>
      <w:r w:rsidR="0054369A" w:rsidRPr="00942FD2">
        <w:t xml:space="preserve">1. Поле имеет вид </w:t>
      </w:r>
      <w:proofErr w:type="gramStart"/>
      <w:r w:rsidR="0054369A" w:rsidRPr="00942FD2">
        <w:rPr>
          <w:rStyle w:val="34ff1"/>
        </w:rPr>
        <w:t xml:space="preserve">{ </w:t>
      </w:r>
      <w:proofErr w:type="gramEnd"/>
      <w:r w:rsidR="0054369A" w:rsidRPr="00942FD2">
        <w:rPr>
          <w:rStyle w:val="34ff1"/>
        </w:rPr>
        <w:t xml:space="preserve">SEQ [Название объекта]\* </w:t>
      </w:r>
      <w:r w:rsidR="00FE0DD5" w:rsidRPr="00942FD2">
        <w:rPr>
          <w:rStyle w:val="34ff1"/>
        </w:rPr>
        <w:t xml:space="preserve">ARABIC </w:t>
      </w:r>
      <w:r w:rsidR="0054369A" w:rsidRPr="00942FD2">
        <w:rPr>
          <w:rStyle w:val="34ff1"/>
        </w:rPr>
        <w:t>\r 1 }</w:t>
      </w:r>
      <w:r w:rsidR="00942FD2">
        <w:t xml:space="preserve">. Поля </w:t>
      </w:r>
      <w:r w:rsidR="00785475" w:rsidRPr="00F64758">
        <w:rPr>
          <w:rStyle w:val="34ff1"/>
        </w:rPr>
        <w:t>SEQ</w:t>
      </w:r>
      <w:r w:rsidR="00785475">
        <w:t xml:space="preserve"> всех последующих объектов приложения </w:t>
      </w:r>
      <w:r w:rsidR="00942FD2">
        <w:t xml:space="preserve">идентичны полям </w:t>
      </w:r>
      <w:r w:rsidR="00942FD2" w:rsidRPr="00F64758">
        <w:rPr>
          <w:rStyle w:val="34ff1"/>
        </w:rPr>
        <w:t>SEQ</w:t>
      </w:r>
      <w:r w:rsidR="00942FD2">
        <w:t xml:space="preserve"> основной части документа —</w:t>
      </w:r>
      <w:r w:rsidR="00785475">
        <w:t xml:space="preserve"> </w:t>
      </w:r>
      <w:proofErr w:type="gramStart"/>
      <w:r w:rsidR="00785475" w:rsidRPr="0054369A">
        <w:rPr>
          <w:rStyle w:val="34ff1"/>
        </w:rPr>
        <w:t xml:space="preserve">{ </w:t>
      </w:r>
      <w:proofErr w:type="gramEnd"/>
      <w:r w:rsidR="00785475" w:rsidRPr="0054369A">
        <w:rPr>
          <w:rStyle w:val="34ff1"/>
        </w:rPr>
        <w:t>SEQ [</w:t>
      </w:r>
      <w:r w:rsidR="00785475">
        <w:rPr>
          <w:rStyle w:val="34ff1"/>
        </w:rPr>
        <w:t>Название</w:t>
      </w:r>
      <w:r w:rsidR="00785475" w:rsidRPr="0054369A">
        <w:rPr>
          <w:rStyle w:val="34ff1"/>
        </w:rPr>
        <w:t xml:space="preserve"> </w:t>
      </w:r>
      <w:r w:rsidR="00785475">
        <w:rPr>
          <w:rStyle w:val="34ff1"/>
        </w:rPr>
        <w:t>объекта</w:t>
      </w:r>
      <w:r w:rsidR="00785475" w:rsidRPr="0054369A">
        <w:rPr>
          <w:rStyle w:val="34ff1"/>
        </w:rPr>
        <w:t xml:space="preserve">]\* </w:t>
      </w:r>
      <w:r w:rsidR="00FE0DD5" w:rsidRPr="0054369A">
        <w:rPr>
          <w:rStyle w:val="34ff1"/>
        </w:rPr>
        <w:t xml:space="preserve">ARABIC </w:t>
      </w:r>
      <w:r w:rsidR="00785475" w:rsidRPr="0054369A">
        <w:rPr>
          <w:rStyle w:val="34ff1"/>
        </w:rPr>
        <w:t>}</w:t>
      </w:r>
      <w:r w:rsidR="008E0AEF">
        <w:t>.</w:t>
      </w:r>
    </w:p>
    <w:p w:rsidR="0012195B" w:rsidRDefault="00E32677" w:rsidP="0012195B">
      <w:pPr>
        <w:pStyle w:val="34b"/>
      </w:pPr>
      <w:r>
        <w:t>Самый</w:t>
      </w:r>
      <w:r w:rsidR="0012195B">
        <w:t xml:space="preserve"> простой способ добавления нумерации </w:t>
      </w:r>
      <w:r w:rsidR="00F552C9">
        <w:t xml:space="preserve">объектов </w:t>
      </w:r>
      <w:r w:rsidR="0012195B">
        <w:t>в приложени</w:t>
      </w:r>
      <w:r w:rsidR="00F552C9">
        <w:t>и</w:t>
      </w:r>
      <w:r w:rsidR="0012195B">
        <w:t xml:space="preserve"> —</w:t>
      </w:r>
      <w:r w:rsidR="0012195B" w:rsidRPr="006D14CF">
        <w:t xml:space="preserve"> </w:t>
      </w:r>
      <w:r w:rsidR="0012195B">
        <w:t>копирование пол</w:t>
      </w:r>
      <w:r>
        <w:t>ей</w:t>
      </w:r>
      <w:r w:rsidR="0012195B">
        <w:t xml:space="preserve"> </w:t>
      </w:r>
      <w:r w:rsidRPr="0054369A">
        <w:rPr>
          <w:rStyle w:val="34ff1"/>
        </w:rPr>
        <w:t>STYLEREF</w:t>
      </w:r>
      <w:r>
        <w:t xml:space="preserve"> и</w:t>
      </w:r>
      <w:r w:rsidR="0012195B">
        <w:t xml:space="preserve"> </w:t>
      </w:r>
      <w:r w:rsidR="0012195B" w:rsidRPr="00F64758">
        <w:rPr>
          <w:rStyle w:val="34ff1"/>
        </w:rPr>
        <w:t>SEQ</w:t>
      </w:r>
      <w:r w:rsidR="0012195B">
        <w:t xml:space="preserve"> из </w:t>
      </w:r>
      <w:r w:rsidR="00F552C9">
        <w:t xml:space="preserve">приложения </w:t>
      </w:r>
      <w:r w:rsidR="0012195B">
        <w:t>документа, в котором он</w:t>
      </w:r>
      <w:r w:rsidR="008F60B2">
        <w:t>и</w:t>
      </w:r>
      <w:r w:rsidR="0012195B">
        <w:t xml:space="preserve"> уже создан</w:t>
      </w:r>
      <w:r w:rsidR="008F60B2">
        <w:t>ы</w:t>
      </w:r>
      <w:r w:rsidR="0012195B">
        <w:t xml:space="preserve"> (например, из </w:t>
      </w:r>
      <w:r w:rsidR="00303A94">
        <w:t xml:space="preserve">приложения </w:t>
      </w:r>
      <w:r w:rsidR="00DC4979">
        <w:t>настоящего пособия</w:t>
      </w:r>
      <w:r w:rsidR="00303A94" w:rsidRPr="00303A94">
        <w:rPr>
          <w:lang w:eastAsia="ru-RU"/>
        </w:rPr>
        <w:t xml:space="preserve"> </w:t>
      </w:r>
      <w:r w:rsidR="00303A94">
        <w:rPr>
          <w:lang w:eastAsia="ru-RU"/>
        </w:rPr>
        <w:t>(см. </w:t>
      </w:r>
      <w:r w:rsidR="00303A94">
        <w:rPr>
          <w:lang w:eastAsia="ru-RU"/>
        </w:rPr>
        <w:fldChar w:fldCharType="begin"/>
      </w:r>
      <w:r w:rsidR="00303A94">
        <w:rPr>
          <w:lang w:eastAsia="ru-RU"/>
        </w:rPr>
        <w:instrText xml:space="preserve"> REF _Ref398353250 \r \h </w:instrText>
      </w:r>
      <w:r w:rsidR="00303A94">
        <w:rPr>
          <w:lang w:eastAsia="ru-RU"/>
        </w:rPr>
      </w:r>
      <w:r w:rsidR="00303A94">
        <w:rPr>
          <w:lang w:eastAsia="ru-RU"/>
        </w:rPr>
        <w:fldChar w:fldCharType="separate"/>
      </w:r>
      <w:r w:rsidR="00B61B63">
        <w:rPr>
          <w:lang w:eastAsia="ru-RU"/>
        </w:rPr>
        <w:t>0</w:t>
      </w:r>
      <w:r w:rsidR="00303A94">
        <w:rPr>
          <w:lang w:eastAsia="ru-RU"/>
        </w:rPr>
        <w:fldChar w:fldCharType="end"/>
      </w:r>
      <w:r w:rsidR="00303A94">
        <w:rPr>
          <w:lang w:eastAsia="ru-RU"/>
        </w:rPr>
        <w:t>)</w:t>
      </w:r>
      <w:r w:rsidR="0012195B">
        <w:t xml:space="preserve">), и вставка </w:t>
      </w:r>
      <w:r w:rsidR="002A0A2D">
        <w:t>их</w:t>
      </w:r>
      <w:r w:rsidR="0012195B">
        <w:t xml:space="preserve"> в </w:t>
      </w:r>
      <w:r>
        <w:t xml:space="preserve">приложение </w:t>
      </w:r>
      <w:r w:rsidR="0012195B">
        <w:t>редактируем</w:t>
      </w:r>
      <w:r>
        <w:t>ого</w:t>
      </w:r>
      <w:r w:rsidR="0012195B">
        <w:t xml:space="preserve"> документ</w:t>
      </w:r>
      <w:r>
        <w:t>а</w:t>
      </w:r>
      <w:r w:rsidR="0012195B">
        <w:t>.</w:t>
      </w:r>
    </w:p>
    <w:p w:rsidR="00E32677" w:rsidRDefault="00E32677" w:rsidP="00E32677">
      <w:pPr>
        <w:pStyle w:val="34ffff6"/>
      </w:pPr>
      <w:r>
        <w:t>Для этого выполните следующие действия:</w:t>
      </w:r>
    </w:p>
    <w:p w:rsidR="00E32677" w:rsidRPr="00640E21" w:rsidRDefault="00E32677" w:rsidP="00FE3805">
      <w:pPr>
        <w:pStyle w:val="340"/>
        <w:numPr>
          <w:ilvl w:val="0"/>
          <w:numId w:val="58"/>
        </w:numPr>
      </w:pPr>
      <w:proofErr w:type="gramStart"/>
      <w:r w:rsidRPr="00A45427">
        <w:t xml:space="preserve">Скопируйте </w:t>
      </w:r>
      <w:r w:rsidRPr="00902D80">
        <w:t>подпись</w:t>
      </w:r>
      <w:r w:rsidRPr="00A45427">
        <w:t xml:space="preserve">, </w:t>
      </w:r>
      <w:r>
        <w:t>обозначение приложения</w:t>
      </w:r>
      <w:r w:rsidRPr="00902D80">
        <w:t>,</w:t>
      </w:r>
      <w:r w:rsidRPr="00A45427">
        <w:t xml:space="preserve"> разделитель </w:t>
      </w:r>
      <w:r w:rsidRPr="00902D80">
        <w:t>(</w:t>
      </w:r>
      <w:r w:rsidRPr="00A45427">
        <w:t>точку</w:t>
      </w:r>
      <w:r w:rsidRPr="00902D80">
        <w:t>)</w:t>
      </w:r>
      <w:r w:rsidRPr="00A45427">
        <w:t xml:space="preserve"> </w:t>
      </w:r>
      <w:r w:rsidRPr="00902D80">
        <w:t>и</w:t>
      </w:r>
      <w:r w:rsidRPr="00A45427">
        <w:t xml:space="preserve"> </w:t>
      </w:r>
      <w:r w:rsidRPr="00902D80">
        <w:t xml:space="preserve">номер первого объекта </w:t>
      </w:r>
      <w:r w:rsidR="00055089" w:rsidRPr="00FF5FFA">
        <w:t xml:space="preserve">в </w:t>
      </w:r>
      <w:r w:rsidRPr="00902D80">
        <w:t>приложени</w:t>
      </w:r>
      <w:r w:rsidR="00055089" w:rsidRPr="00FF5FFA">
        <w:t>и</w:t>
      </w:r>
      <w:r>
        <w:t xml:space="preserve"> </w:t>
      </w:r>
      <w:r w:rsidR="00DC4979">
        <w:t>настоящего пособия</w:t>
      </w:r>
      <w:r w:rsidR="0009776B">
        <w:t xml:space="preserve"> (например:</w:t>
      </w:r>
      <w:proofErr w:type="gramEnd"/>
      <w:r w:rsidR="0009776B">
        <w:t xml:space="preserve"> </w:t>
      </w:r>
      <w:proofErr w:type="gramStart"/>
      <w:r w:rsidRPr="00A45427">
        <w:t>«Рисунок А.</w:t>
      </w:r>
      <w:r w:rsidRPr="00902D80">
        <w:t>1</w:t>
      </w:r>
      <w:r w:rsidRPr="00A45427">
        <w:t>»</w:t>
      </w:r>
      <w:r w:rsidRPr="00902D80">
        <w:t xml:space="preserve">, </w:t>
      </w:r>
      <w:r w:rsidRPr="00A45427">
        <w:t>«</w:t>
      </w:r>
      <w:r w:rsidRPr="00902D80">
        <w:t>Таблица</w:t>
      </w:r>
      <w:r w:rsidRPr="00A45427">
        <w:t> А.</w:t>
      </w:r>
      <w:r w:rsidRPr="00902D80">
        <w:t>1</w:t>
      </w:r>
      <w:r w:rsidRPr="00A45427">
        <w:t>»</w:t>
      </w:r>
      <w:r w:rsidR="0009776B">
        <w:t xml:space="preserve"> или </w:t>
      </w:r>
      <w:r w:rsidRPr="00A45427">
        <w:t>«</w:t>
      </w:r>
      <w:r w:rsidRPr="00902D80">
        <w:t>Листинг</w:t>
      </w:r>
      <w:r w:rsidRPr="00A45427">
        <w:t> А.</w:t>
      </w:r>
      <w:r w:rsidRPr="00902D80">
        <w:t>1</w:t>
      </w:r>
      <w:r w:rsidRPr="00A45427">
        <w:t>»).</w:t>
      </w:r>
      <w:proofErr w:type="gramEnd"/>
    </w:p>
    <w:p w:rsidR="00E32677" w:rsidRPr="00640E21" w:rsidRDefault="00E32677" w:rsidP="00AE359E">
      <w:pPr>
        <w:pStyle w:val="340"/>
      </w:pPr>
      <w:r>
        <w:t xml:space="preserve">Вставьте </w:t>
      </w:r>
      <w:r w:rsidR="0009776B">
        <w:t>их</w:t>
      </w:r>
      <w:r>
        <w:t xml:space="preserve"> в названии первого объекта такого же типа во всех приложениях редактируемого документа.</w:t>
      </w:r>
    </w:p>
    <w:p w:rsidR="00E32677" w:rsidRPr="00640E21" w:rsidRDefault="00E32677" w:rsidP="00AE359E">
      <w:pPr>
        <w:pStyle w:val="340"/>
      </w:pPr>
      <w:proofErr w:type="gramStart"/>
      <w:r w:rsidRPr="00A45427">
        <w:t xml:space="preserve">Скопируйте </w:t>
      </w:r>
      <w:r>
        <w:t>подпись</w:t>
      </w:r>
      <w:r w:rsidRPr="00A45427">
        <w:t>, поле с номером приложения</w:t>
      </w:r>
      <w:r>
        <w:t>,</w:t>
      </w:r>
      <w:r w:rsidRPr="00A45427">
        <w:t xml:space="preserve"> разделитель </w:t>
      </w:r>
      <w:r>
        <w:t>(</w:t>
      </w:r>
      <w:r w:rsidRPr="00A45427">
        <w:t>точку</w:t>
      </w:r>
      <w:r>
        <w:t>)</w:t>
      </w:r>
      <w:r w:rsidRPr="00A45427">
        <w:t xml:space="preserve"> </w:t>
      </w:r>
      <w:r w:rsidRPr="00C83970">
        <w:t>и</w:t>
      </w:r>
      <w:r w:rsidRPr="00A45427">
        <w:t xml:space="preserve"> </w:t>
      </w:r>
      <w:r w:rsidRPr="00C83970">
        <w:t xml:space="preserve">номер </w:t>
      </w:r>
      <w:r>
        <w:t xml:space="preserve">второго объекта </w:t>
      </w:r>
      <w:r w:rsidR="00055089">
        <w:t xml:space="preserve">в </w:t>
      </w:r>
      <w:r w:rsidR="00055089" w:rsidRPr="00902D80">
        <w:t>приложени</w:t>
      </w:r>
      <w:r w:rsidR="00055089">
        <w:t xml:space="preserve">и </w:t>
      </w:r>
      <w:r w:rsidR="00DC4979">
        <w:t>настоящего пособия</w:t>
      </w:r>
      <w:r w:rsidRPr="00A45427">
        <w:t xml:space="preserve"> (например</w:t>
      </w:r>
      <w:r w:rsidR="0009776B">
        <w:t>:</w:t>
      </w:r>
      <w:proofErr w:type="gramEnd"/>
      <w:r w:rsidRPr="00A45427">
        <w:t xml:space="preserve"> </w:t>
      </w:r>
      <w:proofErr w:type="gramStart"/>
      <w:r w:rsidRPr="00A45427">
        <w:t>«Рисунок А.</w:t>
      </w:r>
      <w:r>
        <w:t>2</w:t>
      </w:r>
      <w:r w:rsidRPr="00A45427">
        <w:t>»</w:t>
      </w:r>
      <w:r>
        <w:t xml:space="preserve">, </w:t>
      </w:r>
      <w:r w:rsidRPr="00A45427">
        <w:t>«</w:t>
      </w:r>
      <w:r>
        <w:t>Таблица</w:t>
      </w:r>
      <w:r w:rsidRPr="00A45427">
        <w:t> А.</w:t>
      </w:r>
      <w:r>
        <w:t>2</w:t>
      </w:r>
      <w:r w:rsidRPr="00A45427">
        <w:t>»</w:t>
      </w:r>
      <w:r>
        <w:t xml:space="preserve">, </w:t>
      </w:r>
      <w:r w:rsidRPr="00A45427">
        <w:t>«</w:t>
      </w:r>
      <w:r>
        <w:t>Листинг</w:t>
      </w:r>
      <w:r w:rsidRPr="00A45427">
        <w:t> А.</w:t>
      </w:r>
      <w:r>
        <w:t>2</w:t>
      </w:r>
      <w:r w:rsidRPr="00A45427">
        <w:t>»)</w:t>
      </w:r>
      <w:r>
        <w:t>.</w:t>
      </w:r>
      <w:proofErr w:type="gramEnd"/>
    </w:p>
    <w:p w:rsidR="00E32677" w:rsidRPr="00354FE3" w:rsidRDefault="00E32677" w:rsidP="00AE359E">
      <w:pPr>
        <w:pStyle w:val="340"/>
      </w:pPr>
      <w:r>
        <w:t xml:space="preserve">Вставьте </w:t>
      </w:r>
      <w:r w:rsidR="0009776B">
        <w:t>их</w:t>
      </w:r>
      <w:r>
        <w:t xml:space="preserve"> в названия всех последующих</w:t>
      </w:r>
      <w:r w:rsidRPr="00A45427">
        <w:t xml:space="preserve"> </w:t>
      </w:r>
      <w:r>
        <w:t>объектов такого же типа во всех приложениях редактируемого документа</w:t>
      </w:r>
      <w:r w:rsidRPr="00A45427">
        <w:t>.</w:t>
      </w:r>
    </w:p>
    <w:p w:rsidR="00E32677" w:rsidRDefault="0009776B" w:rsidP="00AE359E">
      <w:pPr>
        <w:pStyle w:val="340"/>
      </w:pPr>
      <w:r>
        <w:t xml:space="preserve">Обновите поля документа (выделите весь </w:t>
      </w:r>
      <w:r w:rsidRPr="006525C8">
        <w:t xml:space="preserve">текст в документе </w:t>
      </w:r>
      <w:r>
        <w:t xml:space="preserve">с помощью сочетания клавиш </w:t>
      </w:r>
      <w:r w:rsidRPr="00022FDE">
        <w:rPr>
          <w:rStyle w:val="34ffff7"/>
          <w:lang w:val="ru-RU"/>
        </w:rPr>
        <w:t>&lt;</w:t>
      </w:r>
      <w:r w:rsidRPr="00022FDE">
        <w:rPr>
          <w:rStyle w:val="34ffff7"/>
        </w:rPr>
        <w:t>Ctrl</w:t>
      </w:r>
      <w:r w:rsidRPr="00022FDE">
        <w:rPr>
          <w:rStyle w:val="34ffff7"/>
          <w:lang w:val="ru-RU"/>
        </w:rPr>
        <w:t>&gt; + &lt;</w:t>
      </w:r>
      <w:r w:rsidRPr="00022FDE">
        <w:rPr>
          <w:rStyle w:val="34ffff7"/>
        </w:rPr>
        <w:t>A</w:t>
      </w:r>
      <w:r w:rsidRPr="00022FDE">
        <w:rPr>
          <w:rStyle w:val="34ffff7"/>
          <w:lang w:val="ru-RU"/>
        </w:rPr>
        <w:t>&gt;</w:t>
      </w:r>
      <w:r>
        <w:t xml:space="preserve">, затем нажмите на клавишу </w:t>
      </w:r>
      <w:r w:rsidRPr="00022FDE">
        <w:rPr>
          <w:rStyle w:val="34ffff7"/>
          <w:lang w:val="ru-RU"/>
        </w:rPr>
        <w:t>&lt;</w:t>
      </w:r>
      <w:r w:rsidRPr="00022FDE">
        <w:rPr>
          <w:rStyle w:val="34ffff7"/>
        </w:rPr>
        <w:t>F</w:t>
      </w:r>
      <w:r w:rsidRPr="00022FDE">
        <w:rPr>
          <w:rStyle w:val="34ffff7"/>
          <w:lang w:val="ru-RU"/>
        </w:rPr>
        <w:t>9&gt;</w:t>
      </w:r>
      <w:r w:rsidRPr="00022FDE">
        <w:t>)</w:t>
      </w:r>
      <w:r>
        <w:t>.</w:t>
      </w:r>
    </w:p>
    <w:p w:rsidR="0012195B" w:rsidRDefault="00EC3AEC" w:rsidP="0030279E">
      <w:pPr>
        <w:pStyle w:val="34b"/>
      </w:pPr>
      <w:r>
        <w:t>Ниже приведены другие способы</w:t>
      </w:r>
      <w:r w:rsidRPr="004320B4">
        <w:rPr>
          <w:lang w:eastAsia="ru-RU"/>
        </w:rPr>
        <w:t xml:space="preserve"> </w:t>
      </w:r>
      <w:r>
        <w:rPr>
          <w:lang w:eastAsia="ru-RU"/>
        </w:rPr>
        <w:t xml:space="preserve">добавления обозначения </w:t>
      </w:r>
      <w:r w:rsidR="000114AE">
        <w:rPr>
          <w:lang w:eastAsia="ru-RU"/>
        </w:rPr>
        <w:t xml:space="preserve">приложения </w:t>
      </w:r>
      <w:r>
        <w:rPr>
          <w:lang w:eastAsia="ru-RU"/>
        </w:rPr>
        <w:t>и номера объекта</w:t>
      </w:r>
      <w:r w:rsidR="000114AE">
        <w:rPr>
          <w:lang w:eastAsia="ru-RU"/>
        </w:rPr>
        <w:t> </w:t>
      </w:r>
      <w:r>
        <w:rPr>
          <w:lang w:eastAsia="ru-RU"/>
        </w:rPr>
        <w:t xml:space="preserve">— «с нуля» средствами </w:t>
      </w:r>
      <w:r w:rsidRPr="004E0147">
        <w:rPr>
          <w:lang w:val="en-US"/>
        </w:rPr>
        <w:t>Microsoft</w:t>
      </w:r>
      <w:r w:rsidRPr="004E0147">
        <w:t xml:space="preserve"> </w:t>
      </w:r>
      <w:r w:rsidRPr="004E0147">
        <w:rPr>
          <w:lang w:val="en-US"/>
        </w:rPr>
        <w:t>Word</w:t>
      </w:r>
      <w:r>
        <w:t>.</w:t>
      </w:r>
    </w:p>
    <w:p w:rsidR="00AD54A3" w:rsidRDefault="00AD54A3" w:rsidP="00AD54A3">
      <w:pPr>
        <w:pStyle w:val="34ffff6"/>
      </w:pPr>
      <w:r>
        <w:lastRenderedPageBreak/>
        <w:t xml:space="preserve">Для того чтобы вставить </w:t>
      </w:r>
      <w:r w:rsidR="000114AE">
        <w:t>обозначение приложения</w:t>
      </w:r>
      <w:r>
        <w:t>:</w:t>
      </w:r>
    </w:p>
    <w:p w:rsidR="00C83970" w:rsidRPr="00000F21" w:rsidRDefault="007C28DA" w:rsidP="00B84426">
      <w:pPr>
        <w:pStyle w:val="340"/>
        <w:keepNext/>
        <w:keepLines/>
        <w:numPr>
          <w:ilvl w:val="0"/>
          <w:numId w:val="59"/>
        </w:numPr>
      </w:pPr>
      <w:r>
        <w:t xml:space="preserve">В названии объекта установите </w:t>
      </w:r>
      <w:r w:rsidR="008212DA">
        <w:t xml:space="preserve">курсор мыши в </w:t>
      </w:r>
      <w:r w:rsidR="008212DA" w:rsidRPr="00FF5FFA">
        <w:t xml:space="preserve">абзаце с </w:t>
      </w:r>
      <w:r w:rsidR="008212DA">
        <w:t>названи</w:t>
      </w:r>
      <w:r w:rsidR="008212DA" w:rsidRPr="00FF5FFA">
        <w:t>ем</w:t>
      </w:r>
      <w:r w:rsidR="008212DA">
        <w:t xml:space="preserve"> </w:t>
      </w:r>
      <w:r w:rsidR="008212DA" w:rsidRPr="00FF5FFA">
        <w:t>объекта</w:t>
      </w:r>
      <w:r w:rsidR="00C83970" w:rsidRPr="00FF5FFA">
        <w:t>:</w:t>
      </w:r>
    </w:p>
    <w:p w:rsidR="00C83970" w:rsidRPr="00000F21" w:rsidRDefault="00C83970" w:rsidP="00B84426">
      <w:pPr>
        <w:pStyle w:val="3423"/>
        <w:keepNext/>
        <w:keepLines/>
      </w:pPr>
      <w:r>
        <w:t>для рисунков — после слова «Рисунок» и неразрывного пробела;</w:t>
      </w:r>
    </w:p>
    <w:p w:rsidR="00C83970" w:rsidRPr="00000F21" w:rsidRDefault="00C83970" w:rsidP="00C83970">
      <w:pPr>
        <w:pStyle w:val="3423"/>
      </w:pPr>
      <w:r>
        <w:t>для таблиц —</w:t>
      </w:r>
      <w:r w:rsidRPr="00000F21">
        <w:t xml:space="preserve"> </w:t>
      </w:r>
      <w:r>
        <w:t>после слова «Таблица» и неразрывного пробела;</w:t>
      </w:r>
    </w:p>
    <w:p w:rsidR="00C83970" w:rsidRDefault="00C83970" w:rsidP="00C83970">
      <w:pPr>
        <w:pStyle w:val="3423"/>
      </w:pPr>
      <w:r>
        <w:t xml:space="preserve">для листингов — после слова </w:t>
      </w:r>
      <w:r w:rsidRPr="001B2BBD">
        <w:t>«Листинг»</w:t>
      </w:r>
      <w:r>
        <w:t xml:space="preserve"> и неразрывного пробела</w:t>
      </w:r>
      <w:r w:rsidR="00DA1ED4">
        <w:t>.</w:t>
      </w:r>
    </w:p>
    <w:p w:rsidR="00F64C8D" w:rsidRDefault="008212DA" w:rsidP="00893EC8">
      <w:pPr>
        <w:pStyle w:val="340"/>
      </w:pPr>
      <w:r>
        <w:t xml:space="preserve">На ленте </w:t>
      </w:r>
      <w:r w:rsidR="00AD54A3">
        <w:t xml:space="preserve">перейдите на </w:t>
      </w:r>
      <w:r w:rsidR="00CC5C77">
        <w:t>вкладк</w:t>
      </w:r>
      <w:r w:rsidR="00AD54A3">
        <w:t xml:space="preserve">у </w:t>
      </w:r>
      <w:r w:rsidR="00AD54A3" w:rsidRPr="00E535B3">
        <w:rPr>
          <w:rStyle w:val="34fe"/>
        </w:rPr>
        <w:t>Вставка</w:t>
      </w:r>
      <w:r w:rsidR="00F64C8D">
        <w:t>.</w:t>
      </w:r>
    </w:p>
    <w:p w:rsidR="007C28DA" w:rsidRDefault="00F64C8D" w:rsidP="00893EC8">
      <w:pPr>
        <w:pStyle w:val="340"/>
      </w:pPr>
      <w:r>
        <w:t xml:space="preserve">Нажмите </w:t>
      </w:r>
      <w:r w:rsidR="00AD54A3">
        <w:t xml:space="preserve">на кнопку </w:t>
      </w:r>
      <w:proofErr w:type="gramStart"/>
      <w:r w:rsidR="00AD54A3" w:rsidRPr="00E535B3">
        <w:rPr>
          <w:rStyle w:val="34fe"/>
        </w:rPr>
        <w:t>Экспресс-блоки</w:t>
      </w:r>
      <w:proofErr w:type="gramEnd"/>
      <w:r w:rsidR="007C28DA">
        <w:t>.</w:t>
      </w:r>
    </w:p>
    <w:p w:rsidR="00AD54A3" w:rsidRDefault="007C28DA" w:rsidP="00893EC8">
      <w:pPr>
        <w:pStyle w:val="340"/>
      </w:pPr>
      <w:r w:rsidRPr="00E535B3">
        <w:t xml:space="preserve">В </w:t>
      </w:r>
      <w:r w:rsidR="00AD54A3" w:rsidRPr="00E535B3">
        <w:t xml:space="preserve">открывшемся меню выберите пункт </w:t>
      </w:r>
      <w:r w:rsidR="00AD54A3" w:rsidRPr="00A91277">
        <w:rPr>
          <w:rStyle w:val="34fe"/>
        </w:rPr>
        <w:t>Поле</w:t>
      </w:r>
      <w:r w:rsidR="00AD54A3" w:rsidRPr="00E535B3">
        <w:t>.</w:t>
      </w:r>
      <w:r w:rsidR="00F64C8D">
        <w:t xml:space="preserve"> </w:t>
      </w:r>
      <w:r w:rsidR="00AD54A3">
        <w:t xml:space="preserve">Откроется окно </w:t>
      </w:r>
      <w:r w:rsidR="00AD54A3">
        <w:rPr>
          <w:rStyle w:val="34fe"/>
        </w:rPr>
        <w:t>Поле</w:t>
      </w:r>
      <w:r w:rsidR="00AD54A3">
        <w:t>.</w:t>
      </w:r>
    </w:p>
    <w:p w:rsidR="00AD54A3" w:rsidRPr="00EF4C17" w:rsidRDefault="00AD54A3" w:rsidP="00AE359E">
      <w:pPr>
        <w:pStyle w:val="340"/>
      </w:pPr>
      <w:r>
        <w:t xml:space="preserve">В раскрывающемся списке </w:t>
      </w:r>
      <w:r w:rsidRPr="00B17137">
        <w:rPr>
          <w:rStyle w:val="34fe"/>
        </w:rPr>
        <w:t>Категория</w:t>
      </w:r>
      <w:r>
        <w:t xml:space="preserve"> выберите </w:t>
      </w:r>
      <w:r w:rsidRPr="00B17137">
        <w:t xml:space="preserve">пункт </w:t>
      </w:r>
      <w:r>
        <w:rPr>
          <w:rStyle w:val="34fe"/>
        </w:rPr>
        <w:t>Связи и ссылки</w:t>
      </w:r>
      <w:r>
        <w:t>.</w:t>
      </w:r>
    </w:p>
    <w:p w:rsidR="00AD54A3" w:rsidRPr="00B17137" w:rsidRDefault="00AD54A3" w:rsidP="00AE359E">
      <w:pPr>
        <w:pStyle w:val="340"/>
      </w:pPr>
      <w:r>
        <w:t xml:space="preserve">В списке </w:t>
      </w:r>
      <w:r>
        <w:rPr>
          <w:rStyle w:val="34fe"/>
        </w:rPr>
        <w:t>Поля</w:t>
      </w:r>
      <w:r>
        <w:t xml:space="preserve"> выберите пункт </w:t>
      </w:r>
      <w:proofErr w:type="spellStart"/>
      <w:r>
        <w:rPr>
          <w:rStyle w:val="34fe"/>
          <w:lang w:val="en-US"/>
        </w:rPr>
        <w:t>StyleRef</w:t>
      </w:r>
      <w:proofErr w:type="spellEnd"/>
      <w:r>
        <w:t>.</w:t>
      </w:r>
    </w:p>
    <w:p w:rsidR="00AD54A3" w:rsidRPr="00B17137" w:rsidRDefault="00AD54A3" w:rsidP="00AE359E">
      <w:pPr>
        <w:pStyle w:val="340"/>
      </w:pPr>
      <w:r>
        <w:t xml:space="preserve">В списке </w:t>
      </w:r>
      <w:r>
        <w:rPr>
          <w:rStyle w:val="34fe"/>
        </w:rPr>
        <w:t>Имя стиля</w:t>
      </w:r>
      <w:r>
        <w:t xml:space="preserve"> выберите пункт </w:t>
      </w:r>
      <w:r w:rsidRPr="00B17137">
        <w:rPr>
          <w:rStyle w:val="34fe"/>
        </w:rPr>
        <w:t>34_Заголовок_1_Приложение</w:t>
      </w:r>
      <w:r>
        <w:t>.</w:t>
      </w:r>
    </w:p>
    <w:p w:rsidR="00AD54A3" w:rsidRPr="00551B98" w:rsidRDefault="00AD54A3" w:rsidP="00AE359E">
      <w:pPr>
        <w:pStyle w:val="340"/>
      </w:pPr>
      <w:r>
        <w:t>В</w:t>
      </w:r>
      <w:r w:rsidRPr="00B17137">
        <w:t xml:space="preserve"> </w:t>
      </w:r>
      <w:r>
        <w:t xml:space="preserve">области </w:t>
      </w:r>
      <w:r w:rsidRPr="00B17137">
        <w:rPr>
          <w:rStyle w:val="34fe"/>
        </w:rPr>
        <w:t>Параметры поля</w:t>
      </w:r>
      <w:r>
        <w:t xml:space="preserve"> установите флажки в полях</w:t>
      </w:r>
      <w:proofErr w:type="gramStart"/>
      <w:r>
        <w:t xml:space="preserve"> </w:t>
      </w:r>
      <w:r w:rsidRPr="00B17137">
        <w:rPr>
          <w:rStyle w:val="34fe"/>
        </w:rPr>
        <w:t>В</w:t>
      </w:r>
      <w:proofErr w:type="gramEnd"/>
      <w:r w:rsidRPr="00B17137">
        <w:rPr>
          <w:rStyle w:val="34fe"/>
        </w:rPr>
        <w:t>ставить номер абзаца</w:t>
      </w:r>
      <w:r>
        <w:t xml:space="preserve"> и </w:t>
      </w:r>
      <w:r w:rsidRPr="00ED0455">
        <w:rPr>
          <w:rStyle w:val="34fe"/>
        </w:rPr>
        <w:t>Показывать только цифры и разделители</w:t>
      </w:r>
      <w:r w:rsidR="00551B98">
        <w:t xml:space="preserve"> (рисунок </w:t>
      </w:r>
      <w:r w:rsidR="00551B98">
        <w:fldChar w:fldCharType="begin"/>
      </w:r>
      <w:r w:rsidR="00551B98">
        <w:instrText xml:space="preserve"> REF _Ref399301603 \h </w:instrText>
      </w:r>
      <w:r w:rsidR="00551B98">
        <w:fldChar w:fldCharType="separate"/>
      </w:r>
      <w:r w:rsidR="00B61B63">
        <w:rPr>
          <w:noProof/>
        </w:rPr>
        <w:t>22</w:t>
      </w:r>
      <w:r w:rsidR="00551B98">
        <w:fldChar w:fldCharType="end"/>
      </w:r>
      <w:r w:rsidR="00551B98">
        <w:t>)</w:t>
      </w:r>
      <w:r>
        <w:t>.</w:t>
      </w:r>
    </w:p>
    <w:p w:rsidR="00551B98" w:rsidRDefault="00551B98" w:rsidP="00551B98">
      <w:pPr>
        <w:pStyle w:val="34ff"/>
      </w:pPr>
      <w:r>
        <w:rPr>
          <w:noProof/>
          <w:lang w:eastAsia="ru-RU"/>
        </w:rPr>
        <w:drawing>
          <wp:inline distT="0" distB="0" distL="0" distR="0" wp14:anchorId="6DAFDDCB" wp14:editId="0EDCB6E6">
            <wp:extent cx="4680000" cy="2827999"/>
            <wp:effectExtent l="0" t="0" r="6350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field_04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B98" w:rsidRPr="00E535B3" w:rsidRDefault="00551B98" w:rsidP="00551B98">
      <w:pPr>
        <w:pStyle w:val="34ff0"/>
      </w:pPr>
      <w:r>
        <w:t>Рисунок </w:t>
      </w:r>
      <w:bookmarkStart w:id="185" w:name="_Ref399301603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22</w:t>
      </w:r>
      <w:r>
        <w:fldChar w:fldCharType="end"/>
      </w:r>
      <w:bookmarkEnd w:id="185"/>
      <w:r>
        <w:t xml:space="preserve"> — Окно </w:t>
      </w:r>
      <w:r w:rsidRPr="00CA2F7A">
        <w:rPr>
          <w:rStyle w:val="34fe"/>
        </w:rPr>
        <w:t>Поле</w:t>
      </w:r>
      <w:r>
        <w:t xml:space="preserve">. Добавление поля </w:t>
      </w:r>
      <w:proofErr w:type="spellStart"/>
      <w:r w:rsidRPr="00A10511">
        <w:rPr>
          <w:rStyle w:val="34ff1"/>
        </w:rPr>
        <w:t>StyleRef</w:t>
      </w:r>
      <w:proofErr w:type="spellEnd"/>
    </w:p>
    <w:p w:rsidR="00AD54A3" w:rsidRDefault="00AD54A3" w:rsidP="00893EC8">
      <w:pPr>
        <w:pStyle w:val="340"/>
      </w:pPr>
      <w:r>
        <w:t xml:space="preserve">Нажмите на кнопку </w:t>
      </w:r>
      <w:r>
        <w:rPr>
          <w:rStyle w:val="34fe"/>
        </w:rPr>
        <w:t>ОК</w:t>
      </w:r>
      <w:r>
        <w:t>.</w:t>
      </w:r>
      <w:r w:rsidR="00F64C8D">
        <w:t xml:space="preserve"> </w:t>
      </w:r>
      <w:r w:rsidR="009C3AD2">
        <w:t xml:space="preserve">После подписи </w:t>
      </w:r>
      <w:r w:rsidR="00F64C8D">
        <w:t xml:space="preserve">в названии объекта </w:t>
      </w:r>
      <w:r w:rsidR="009C3AD2">
        <w:t xml:space="preserve">добавится </w:t>
      </w:r>
      <w:r w:rsidR="00A23151">
        <w:t>обозначение</w:t>
      </w:r>
      <w:r>
        <w:t xml:space="preserve"> приложения</w:t>
      </w:r>
      <w:r w:rsidR="009C3AD2">
        <w:t>, как показано на примере</w:t>
      </w:r>
      <w:r>
        <w:t>:</w:t>
      </w:r>
    </w:p>
    <w:p w:rsidR="00AD54A3" w:rsidRDefault="00AD54A3" w:rsidP="00F50684">
      <w:pPr>
        <w:pStyle w:val="3423"/>
      </w:pPr>
      <w:r w:rsidRPr="00F50684">
        <w:rPr>
          <w:rStyle w:val="34ff1"/>
        </w:rPr>
        <w:t>Рисунок</w:t>
      </w:r>
      <w:proofErr w:type="gramStart"/>
      <w:r w:rsidRPr="00F50684">
        <w:rPr>
          <w:rStyle w:val="34ff1"/>
        </w:rPr>
        <w:t> А</w:t>
      </w:r>
      <w:proofErr w:type="gramEnd"/>
      <w:r>
        <w:t xml:space="preserve"> </w:t>
      </w:r>
      <w:r w:rsidR="00F50684">
        <w:t>— для рисунков;</w:t>
      </w:r>
    </w:p>
    <w:p w:rsidR="00C83970" w:rsidRDefault="00C83970" w:rsidP="00F50684">
      <w:pPr>
        <w:pStyle w:val="3423"/>
      </w:pPr>
      <w:r w:rsidRPr="00F50684">
        <w:rPr>
          <w:rStyle w:val="34ff1"/>
        </w:rPr>
        <w:t>Таблица</w:t>
      </w:r>
      <w:proofErr w:type="gramStart"/>
      <w:r w:rsidRPr="00F50684">
        <w:rPr>
          <w:rStyle w:val="34ff1"/>
        </w:rPr>
        <w:t> А</w:t>
      </w:r>
      <w:proofErr w:type="gramEnd"/>
      <w:r w:rsidRPr="00F50684">
        <w:rPr>
          <w:rStyle w:val="34ff1"/>
        </w:rPr>
        <w:t xml:space="preserve"> </w:t>
      </w:r>
      <w:r>
        <w:t xml:space="preserve">— </w:t>
      </w:r>
      <w:r w:rsidR="00F50684">
        <w:t>для таблиц;</w:t>
      </w:r>
    </w:p>
    <w:p w:rsidR="00C83970" w:rsidRPr="00ED0455" w:rsidRDefault="00C83970" w:rsidP="00F50684">
      <w:pPr>
        <w:pStyle w:val="3423"/>
      </w:pPr>
      <w:r w:rsidRPr="00F50684">
        <w:rPr>
          <w:rStyle w:val="34ff1"/>
        </w:rPr>
        <w:t>Листинг</w:t>
      </w:r>
      <w:proofErr w:type="gramStart"/>
      <w:r w:rsidRPr="00F50684">
        <w:rPr>
          <w:rStyle w:val="34ff1"/>
        </w:rPr>
        <w:t> А</w:t>
      </w:r>
      <w:proofErr w:type="gramEnd"/>
      <w:r>
        <w:t xml:space="preserve"> — </w:t>
      </w:r>
      <w:r w:rsidR="00F50684">
        <w:t>для листингов.</w:t>
      </w:r>
    </w:p>
    <w:p w:rsidR="00AD54A3" w:rsidRPr="00ED0455" w:rsidRDefault="00AD54A3" w:rsidP="00AE359E">
      <w:pPr>
        <w:pStyle w:val="340"/>
      </w:pPr>
      <w:r>
        <w:t xml:space="preserve">После </w:t>
      </w:r>
      <w:r w:rsidR="00A23151" w:rsidRPr="00196397">
        <w:t>обозначения</w:t>
      </w:r>
      <w:r>
        <w:t xml:space="preserve"> приложения поставьте разделитель — точку.</w:t>
      </w:r>
    </w:p>
    <w:p w:rsidR="000114AE" w:rsidRDefault="000114AE" w:rsidP="004541E7">
      <w:pPr>
        <w:pStyle w:val="34ffff6"/>
      </w:pPr>
      <w:r>
        <w:lastRenderedPageBreak/>
        <w:t xml:space="preserve">Для того чтобы вставить номер первого объекта </w:t>
      </w:r>
      <w:r w:rsidR="00257656">
        <w:t xml:space="preserve">в </w:t>
      </w:r>
      <w:r>
        <w:t>приложени</w:t>
      </w:r>
      <w:r w:rsidR="00257656">
        <w:t>и</w:t>
      </w:r>
      <w:r>
        <w:t>:</w:t>
      </w:r>
    </w:p>
    <w:p w:rsidR="000114AE" w:rsidRPr="000114AE" w:rsidRDefault="007C28DA" w:rsidP="00B84426">
      <w:pPr>
        <w:pStyle w:val="340"/>
        <w:keepNext/>
        <w:keepLines/>
        <w:numPr>
          <w:ilvl w:val="0"/>
          <w:numId w:val="60"/>
        </w:numPr>
      </w:pPr>
      <w:r>
        <w:t xml:space="preserve">В названии объекта </w:t>
      </w:r>
      <w:r w:rsidRPr="004541E7">
        <w:t xml:space="preserve">установите </w:t>
      </w:r>
      <w:r w:rsidR="004541E7" w:rsidRPr="004541E7">
        <w:t>курсор мыши после обозначения приложения и разделителя — точки.</w:t>
      </w:r>
    </w:p>
    <w:p w:rsidR="007C28DA" w:rsidRDefault="0024782E" w:rsidP="00893EC8">
      <w:pPr>
        <w:pStyle w:val="340"/>
      </w:pPr>
      <w:r>
        <w:t xml:space="preserve">На ленте перейдите на вкладку </w:t>
      </w:r>
      <w:r w:rsidRPr="0024782E">
        <w:rPr>
          <w:rStyle w:val="34fe"/>
        </w:rPr>
        <w:t>Вставка</w:t>
      </w:r>
      <w:r w:rsidR="007C28DA">
        <w:t>.</w:t>
      </w:r>
    </w:p>
    <w:p w:rsidR="007C28DA" w:rsidRDefault="007C28DA" w:rsidP="00893EC8">
      <w:pPr>
        <w:pStyle w:val="340"/>
      </w:pPr>
      <w:r>
        <w:t xml:space="preserve">Нажмите </w:t>
      </w:r>
      <w:r w:rsidR="0024782E">
        <w:t xml:space="preserve">на кнопку </w:t>
      </w:r>
      <w:proofErr w:type="gramStart"/>
      <w:r w:rsidR="0024782E" w:rsidRPr="0024782E">
        <w:rPr>
          <w:rStyle w:val="34fe"/>
        </w:rPr>
        <w:t>Экспресс-блоки</w:t>
      </w:r>
      <w:proofErr w:type="gramEnd"/>
      <w:r>
        <w:t>.</w:t>
      </w:r>
    </w:p>
    <w:p w:rsidR="0024782E" w:rsidRDefault="007C28DA" w:rsidP="00893EC8">
      <w:pPr>
        <w:pStyle w:val="340"/>
      </w:pPr>
      <w:r w:rsidRPr="00E535B3">
        <w:t xml:space="preserve">В </w:t>
      </w:r>
      <w:r w:rsidR="0024782E" w:rsidRPr="00E535B3">
        <w:t xml:space="preserve">открывшемся меню выберите пункт </w:t>
      </w:r>
      <w:r w:rsidR="0024782E" w:rsidRPr="00A91277">
        <w:rPr>
          <w:rStyle w:val="34fe"/>
        </w:rPr>
        <w:t>Поле</w:t>
      </w:r>
      <w:r w:rsidR="0024782E" w:rsidRPr="00E535B3">
        <w:t>.</w:t>
      </w:r>
      <w:r>
        <w:t xml:space="preserve"> </w:t>
      </w:r>
      <w:r w:rsidR="0024782E">
        <w:t xml:space="preserve">Откроется окно </w:t>
      </w:r>
      <w:r w:rsidR="0024782E">
        <w:rPr>
          <w:rStyle w:val="34fe"/>
        </w:rPr>
        <w:t>Поле</w:t>
      </w:r>
      <w:r w:rsidR="0024782E">
        <w:t>.</w:t>
      </w:r>
    </w:p>
    <w:p w:rsidR="00AD54A3" w:rsidRPr="00EF4C17" w:rsidRDefault="00AD54A3" w:rsidP="00AE359E">
      <w:pPr>
        <w:pStyle w:val="340"/>
      </w:pPr>
      <w:r>
        <w:t xml:space="preserve">В раскрывающемся списке </w:t>
      </w:r>
      <w:r w:rsidRPr="009F1CF3">
        <w:rPr>
          <w:rStyle w:val="34fe"/>
        </w:rPr>
        <w:t>Категория</w:t>
      </w:r>
      <w:r>
        <w:t xml:space="preserve"> выберите </w:t>
      </w:r>
      <w:r w:rsidRPr="009F1CF3">
        <w:t xml:space="preserve">пункт </w:t>
      </w:r>
      <w:r>
        <w:rPr>
          <w:rStyle w:val="34fe"/>
        </w:rPr>
        <w:t>Нумерация</w:t>
      </w:r>
      <w:r>
        <w:t>.</w:t>
      </w:r>
    </w:p>
    <w:p w:rsidR="00EB01B7" w:rsidRDefault="00AD54A3" w:rsidP="00AE359E">
      <w:pPr>
        <w:pStyle w:val="340"/>
      </w:pPr>
      <w:r>
        <w:t xml:space="preserve">В списке </w:t>
      </w:r>
      <w:r w:rsidRPr="004E60AD">
        <w:rPr>
          <w:rStyle w:val="34fe"/>
        </w:rPr>
        <w:t>Поля</w:t>
      </w:r>
      <w:r>
        <w:t xml:space="preserve"> выберите </w:t>
      </w:r>
      <w:r w:rsidRPr="004E60AD">
        <w:t xml:space="preserve">пункт </w:t>
      </w:r>
      <w:proofErr w:type="spellStart"/>
      <w:r w:rsidRPr="004E60AD">
        <w:rPr>
          <w:rStyle w:val="34fe"/>
          <w:lang w:val="en-US"/>
        </w:rPr>
        <w:t>Seq</w:t>
      </w:r>
      <w:proofErr w:type="spellEnd"/>
      <w:r w:rsidR="00EB01B7">
        <w:t>.</w:t>
      </w:r>
    </w:p>
    <w:p w:rsidR="00EB01B7" w:rsidRPr="00A23151" w:rsidRDefault="00EB01B7" w:rsidP="00EB01B7">
      <w:pPr>
        <w:pStyle w:val="340"/>
      </w:pPr>
      <w:r>
        <w:t xml:space="preserve">В поле </w:t>
      </w:r>
      <w:r>
        <w:rPr>
          <w:rStyle w:val="34fe"/>
        </w:rPr>
        <w:t>Коды поля</w:t>
      </w:r>
      <w:r>
        <w:t xml:space="preserve"> после тега </w:t>
      </w:r>
      <w:r w:rsidRPr="006F1311">
        <w:rPr>
          <w:rStyle w:val="34ff1"/>
        </w:rPr>
        <w:t>SEQ</w:t>
      </w:r>
      <w:r>
        <w:t xml:space="preserve"> введите идентификатор, соответствующий типу объекта (рисунок </w:t>
      </w:r>
      <w:r>
        <w:fldChar w:fldCharType="begin"/>
      </w:r>
      <w:r>
        <w:instrText xml:space="preserve"> REF _Ref399301609 \h </w:instrText>
      </w:r>
      <w:r>
        <w:fldChar w:fldCharType="separate"/>
      </w:r>
      <w:r w:rsidR="00B61B63">
        <w:rPr>
          <w:noProof/>
        </w:rPr>
        <w:t>23</w:t>
      </w:r>
      <w:r>
        <w:fldChar w:fldCharType="end"/>
      </w:r>
      <w:r>
        <w:t>):</w:t>
      </w:r>
    </w:p>
    <w:p w:rsidR="00EB01B7" w:rsidRPr="00A23151" w:rsidRDefault="00EB01B7" w:rsidP="00EB01B7">
      <w:pPr>
        <w:pStyle w:val="3423"/>
      </w:pPr>
      <w:r w:rsidRPr="006F1311">
        <w:rPr>
          <w:rStyle w:val="34ff1"/>
        </w:rPr>
        <w:t>Рисунок</w:t>
      </w:r>
      <w:r>
        <w:t>;</w:t>
      </w:r>
    </w:p>
    <w:p w:rsidR="00EB01B7" w:rsidRPr="00A23151" w:rsidRDefault="00EB01B7" w:rsidP="00EB01B7">
      <w:pPr>
        <w:pStyle w:val="3423"/>
      </w:pPr>
      <w:r w:rsidRPr="006F1311">
        <w:rPr>
          <w:rStyle w:val="34ff1"/>
        </w:rPr>
        <w:t>Таблица</w:t>
      </w:r>
      <w:r>
        <w:t>.</w:t>
      </w:r>
    </w:p>
    <w:p w:rsidR="004E60AD" w:rsidRPr="00EB01B7" w:rsidRDefault="00EB01B7" w:rsidP="00EB01B7">
      <w:pPr>
        <w:pStyle w:val="3423"/>
      </w:pPr>
      <w:r w:rsidRPr="006F1311">
        <w:rPr>
          <w:rStyle w:val="34ff1"/>
        </w:rPr>
        <w:t>Листинг</w:t>
      </w:r>
      <w:r>
        <w:t>.</w:t>
      </w:r>
    </w:p>
    <w:p w:rsidR="004E60AD" w:rsidRDefault="004E60AD" w:rsidP="004E60AD">
      <w:pPr>
        <w:pStyle w:val="34ff"/>
      </w:pPr>
      <w:r>
        <w:rPr>
          <w:noProof/>
          <w:lang w:eastAsia="ru-RU"/>
        </w:rPr>
        <w:drawing>
          <wp:inline distT="0" distB="0" distL="0" distR="0" wp14:anchorId="44615CA9" wp14:editId="662CA7B1">
            <wp:extent cx="4680000" cy="2828001"/>
            <wp:effectExtent l="0" t="0" r="6350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field_05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2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0AD" w:rsidRPr="00E535B3" w:rsidRDefault="004E60AD" w:rsidP="004E60AD">
      <w:pPr>
        <w:pStyle w:val="34ff0"/>
      </w:pPr>
      <w:r>
        <w:t>Рисунок </w:t>
      </w:r>
      <w:bookmarkStart w:id="186" w:name="_Ref399301609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23</w:t>
      </w:r>
      <w:r>
        <w:fldChar w:fldCharType="end"/>
      </w:r>
      <w:bookmarkEnd w:id="186"/>
      <w:r>
        <w:t xml:space="preserve"> — Окно </w:t>
      </w:r>
      <w:r w:rsidRPr="00CA2F7A">
        <w:rPr>
          <w:rStyle w:val="34fe"/>
        </w:rPr>
        <w:t>Поле</w:t>
      </w:r>
      <w:r w:rsidR="00800190">
        <w:t xml:space="preserve">. Добавление поля </w:t>
      </w:r>
      <w:r w:rsidR="00800190" w:rsidRPr="006F1311">
        <w:rPr>
          <w:rStyle w:val="34ff1"/>
        </w:rPr>
        <w:t>SEQ</w:t>
      </w:r>
    </w:p>
    <w:p w:rsidR="007744DF" w:rsidRPr="00EB01B7" w:rsidRDefault="00AD54A3" w:rsidP="00AE359E">
      <w:pPr>
        <w:pStyle w:val="340"/>
      </w:pPr>
      <w:r>
        <w:t xml:space="preserve">Нажмите на кнопку </w:t>
      </w:r>
      <w:r w:rsidRPr="00B17137">
        <w:rPr>
          <w:rStyle w:val="34fe"/>
        </w:rPr>
        <w:t>Параметры</w:t>
      </w:r>
      <w:r w:rsidR="00361985" w:rsidRPr="007744DF">
        <w:t>.</w:t>
      </w:r>
      <w:r w:rsidR="00EB01B7" w:rsidRPr="00EB01B7">
        <w:t xml:space="preserve"> </w:t>
      </w:r>
      <w:r w:rsidR="00EB01B7" w:rsidRPr="007744DF">
        <w:t xml:space="preserve">Откроется окно </w:t>
      </w:r>
      <w:r w:rsidR="00EB01B7" w:rsidRPr="00CA2F7A">
        <w:rPr>
          <w:rStyle w:val="34fe"/>
        </w:rPr>
        <w:t>Параметры поля</w:t>
      </w:r>
      <w:r w:rsidR="00EB01B7">
        <w:t>.</w:t>
      </w:r>
    </w:p>
    <w:p w:rsidR="00EB01B7" w:rsidRPr="00EF4C17" w:rsidRDefault="00EB01B7" w:rsidP="00EB01B7">
      <w:pPr>
        <w:pStyle w:val="340"/>
      </w:pPr>
      <w:r>
        <w:t xml:space="preserve">На вкладке </w:t>
      </w:r>
      <w:r>
        <w:rPr>
          <w:rStyle w:val="34fe"/>
        </w:rPr>
        <w:t>Общие ключи</w:t>
      </w:r>
      <w:r>
        <w:t xml:space="preserve"> в списке </w:t>
      </w:r>
      <w:r w:rsidRPr="00AA1138">
        <w:rPr>
          <w:rStyle w:val="34fe"/>
        </w:rPr>
        <w:t>Форматирование</w:t>
      </w:r>
      <w:r>
        <w:t xml:space="preserve"> выберите </w:t>
      </w:r>
      <w:r w:rsidRPr="00AA1138">
        <w:t xml:space="preserve">пункт </w:t>
      </w:r>
      <w:r>
        <w:rPr>
          <w:rStyle w:val="34fe"/>
        </w:rPr>
        <w:t>1, 2, 3</w:t>
      </w:r>
      <w:r>
        <w:t>.</w:t>
      </w:r>
    </w:p>
    <w:p w:rsidR="00EB01B7" w:rsidRDefault="00EB01B7" w:rsidP="00893EC8">
      <w:pPr>
        <w:pStyle w:val="340"/>
      </w:pPr>
      <w:r>
        <w:t>Нажмите на кнопку</w:t>
      </w:r>
      <w:proofErr w:type="gramStart"/>
      <w:r>
        <w:t xml:space="preserve"> </w:t>
      </w:r>
      <w:r>
        <w:rPr>
          <w:rStyle w:val="34fe"/>
        </w:rPr>
        <w:t>Д</w:t>
      </w:r>
      <w:proofErr w:type="gramEnd"/>
      <w:r>
        <w:rPr>
          <w:rStyle w:val="34fe"/>
        </w:rPr>
        <w:t>обавить</w:t>
      </w:r>
      <w:r>
        <w:t>.</w:t>
      </w:r>
      <w:r w:rsidR="007C28DA">
        <w:t xml:space="preserve"> </w:t>
      </w:r>
      <w:r>
        <w:t xml:space="preserve">В поле </w:t>
      </w:r>
      <w:r>
        <w:rPr>
          <w:rStyle w:val="34fe"/>
        </w:rPr>
        <w:t>Коды поля</w:t>
      </w:r>
      <w:r>
        <w:t xml:space="preserve"> отобразится (рисунок </w:t>
      </w:r>
      <w:r>
        <w:fldChar w:fldCharType="begin"/>
      </w:r>
      <w:r>
        <w:instrText xml:space="preserve"> REF _Ref399301616 \h </w:instrText>
      </w:r>
      <w:r>
        <w:fldChar w:fldCharType="separate"/>
      </w:r>
      <w:r w:rsidR="00B61B63">
        <w:rPr>
          <w:noProof/>
        </w:rPr>
        <w:t>24</w:t>
      </w:r>
      <w:r>
        <w:fldChar w:fldCharType="end"/>
      </w:r>
      <w:r>
        <w:t>):</w:t>
      </w:r>
    </w:p>
    <w:p w:rsidR="00EB01B7" w:rsidRPr="00A23151" w:rsidRDefault="00EB01B7" w:rsidP="00EB01B7">
      <w:pPr>
        <w:pStyle w:val="3423"/>
      </w:pPr>
      <w:r w:rsidRPr="006F1311">
        <w:rPr>
          <w:rStyle w:val="34ff1"/>
        </w:rPr>
        <w:t xml:space="preserve">SEQ Рисунок\* </w:t>
      </w:r>
      <w:proofErr w:type="spellStart"/>
      <w:r w:rsidRPr="006F1311">
        <w:rPr>
          <w:rStyle w:val="34ff1"/>
        </w:rPr>
        <w:t>Arabic</w:t>
      </w:r>
      <w:proofErr w:type="spellEnd"/>
      <w:r>
        <w:t xml:space="preserve"> —для рисунков;</w:t>
      </w:r>
    </w:p>
    <w:p w:rsidR="00EB01B7" w:rsidRPr="00A23151" w:rsidRDefault="00EB01B7" w:rsidP="00EB01B7">
      <w:pPr>
        <w:pStyle w:val="3423"/>
      </w:pPr>
      <w:r w:rsidRPr="006F1311">
        <w:rPr>
          <w:rStyle w:val="34ff1"/>
        </w:rPr>
        <w:t xml:space="preserve">SEQ Таблица\* </w:t>
      </w:r>
      <w:proofErr w:type="spellStart"/>
      <w:r w:rsidRPr="006F1311">
        <w:rPr>
          <w:rStyle w:val="34ff1"/>
        </w:rPr>
        <w:t>Arabic</w:t>
      </w:r>
      <w:proofErr w:type="spellEnd"/>
      <w:r>
        <w:t xml:space="preserve"> — для таблиц;</w:t>
      </w:r>
    </w:p>
    <w:p w:rsidR="00AD54A3" w:rsidRPr="002D4655" w:rsidRDefault="00EB01B7" w:rsidP="007744DF">
      <w:pPr>
        <w:pStyle w:val="3423"/>
      </w:pPr>
      <w:r w:rsidRPr="006F1311">
        <w:rPr>
          <w:rStyle w:val="34ff1"/>
        </w:rPr>
        <w:t xml:space="preserve">SEQ Листинг\* </w:t>
      </w:r>
      <w:proofErr w:type="spellStart"/>
      <w:r w:rsidRPr="006F1311">
        <w:rPr>
          <w:rStyle w:val="34ff1"/>
        </w:rPr>
        <w:t>Arabic</w:t>
      </w:r>
      <w:proofErr w:type="spellEnd"/>
      <w:r w:rsidRPr="00EB01B7">
        <w:t xml:space="preserve"> — для листингов.</w:t>
      </w:r>
    </w:p>
    <w:p w:rsidR="00AD54A3" w:rsidRDefault="00AD54A3" w:rsidP="00AD54A3">
      <w:pPr>
        <w:pStyle w:val="34ff"/>
      </w:pPr>
      <w:r>
        <w:rPr>
          <w:noProof/>
          <w:lang w:eastAsia="ru-RU"/>
        </w:rPr>
        <w:lastRenderedPageBreak/>
        <w:drawing>
          <wp:inline distT="0" distB="0" distL="0" distR="0" wp14:anchorId="5A2A2B82" wp14:editId="1ED3FDE2">
            <wp:extent cx="2520000" cy="2506455"/>
            <wp:effectExtent l="0" t="0" r="0" b="8255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field_parameters_01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0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A3" w:rsidRPr="00E535B3" w:rsidRDefault="00AD54A3" w:rsidP="00AD54A3">
      <w:pPr>
        <w:pStyle w:val="34ff0"/>
      </w:pPr>
      <w:r>
        <w:t>Рисунок </w:t>
      </w:r>
      <w:bookmarkStart w:id="187" w:name="_Ref399301616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24</w:t>
      </w:r>
      <w:r>
        <w:fldChar w:fldCharType="end"/>
      </w:r>
      <w:bookmarkEnd w:id="187"/>
      <w:r>
        <w:t xml:space="preserve"> — Окно </w:t>
      </w:r>
      <w:r w:rsidRPr="00CA2F7A">
        <w:rPr>
          <w:rStyle w:val="34fe"/>
        </w:rPr>
        <w:t>Параметры поля</w:t>
      </w:r>
      <w:r w:rsidR="0020529A">
        <w:t xml:space="preserve">. Вкладка </w:t>
      </w:r>
      <w:r w:rsidR="0020529A" w:rsidRPr="0020529A">
        <w:rPr>
          <w:rStyle w:val="34fe"/>
        </w:rPr>
        <w:t>Общие ключи</w:t>
      </w:r>
    </w:p>
    <w:p w:rsidR="00AD54A3" w:rsidRPr="00BC5026" w:rsidRDefault="00AD54A3" w:rsidP="00AE359E">
      <w:pPr>
        <w:pStyle w:val="340"/>
      </w:pPr>
      <w:r w:rsidRPr="00BC5026">
        <w:t xml:space="preserve">Перейдите на </w:t>
      </w:r>
      <w:r w:rsidR="00CC5C77">
        <w:t>вкладк</w:t>
      </w:r>
      <w:r w:rsidRPr="00BC5026">
        <w:t>у</w:t>
      </w:r>
      <w:r>
        <w:t xml:space="preserve"> </w:t>
      </w:r>
      <w:r w:rsidRPr="00BC5026">
        <w:rPr>
          <w:rStyle w:val="34fe"/>
        </w:rPr>
        <w:t>Ключи</w:t>
      </w:r>
      <w:r>
        <w:t>.</w:t>
      </w:r>
    </w:p>
    <w:p w:rsidR="00AD54A3" w:rsidRPr="00EF4C17" w:rsidRDefault="00AD54A3" w:rsidP="00AE359E">
      <w:pPr>
        <w:pStyle w:val="340"/>
      </w:pPr>
      <w:r>
        <w:t xml:space="preserve">В поле </w:t>
      </w:r>
      <w:r w:rsidRPr="00BC5026">
        <w:rPr>
          <w:rStyle w:val="34fe"/>
        </w:rPr>
        <w:t>Ключи</w:t>
      </w:r>
      <w:r>
        <w:t xml:space="preserve"> выберите </w:t>
      </w:r>
      <w:r w:rsidRPr="00EF2EB7">
        <w:t xml:space="preserve">пункт </w:t>
      </w:r>
      <w:r w:rsidRPr="00EF2EB7">
        <w:rPr>
          <w:rStyle w:val="34fe"/>
        </w:rPr>
        <w:t>\</w:t>
      </w:r>
      <w:r>
        <w:rPr>
          <w:rStyle w:val="34fe"/>
          <w:lang w:val="en-US"/>
        </w:rPr>
        <w:t>r</w:t>
      </w:r>
      <w:r>
        <w:t>.</w:t>
      </w:r>
    </w:p>
    <w:p w:rsidR="00AD54A3" w:rsidRPr="00BC5026" w:rsidRDefault="00AD54A3" w:rsidP="00AE359E">
      <w:pPr>
        <w:pStyle w:val="340"/>
      </w:pPr>
      <w:r>
        <w:t>Нажмите на кнопку</w:t>
      </w:r>
      <w:proofErr w:type="gramStart"/>
      <w:r>
        <w:t xml:space="preserve"> </w:t>
      </w:r>
      <w:r>
        <w:rPr>
          <w:rStyle w:val="34fe"/>
        </w:rPr>
        <w:t>Д</w:t>
      </w:r>
      <w:proofErr w:type="gramEnd"/>
      <w:r>
        <w:rPr>
          <w:rStyle w:val="34fe"/>
        </w:rPr>
        <w:t>обавить</w:t>
      </w:r>
      <w:r>
        <w:t>.</w:t>
      </w:r>
    </w:p>
    <w:p w:rsidR="00AE4901" w:rsidRPr="00AE4901" w:rsidRDefault="00AE4901" w:rsidP="00AE359E">
      <w:pPr>
        <w:pStyle w:val="340"/>
      </w:pPr>
      <w:r>
        <w:t xml:space="preserve">Добавьте после </w:t>
      </w:r>
      <w:r w:rsidRPr="006F1311">
        <w:rPr>
          <w:rStyle w:val="34ff1"/>
        </w:rPr>
        <w:t>\r</w:t>
      </w:r>
      <w:r w:rsidRPr="00AE4901">
        <w:t xml:space="preserve"> </w:t>
      </w:r>
      <w:r>
        <w:t>и пробела цифру 1.</w:t>
      </w:r>
    </w:p>
    <w:p w:rsidR="00AE4901" w:rsidRDefault="00AE4901" w:rsidP="00893EC8">
      <w:pPr>
        <w:pStyle w:val="34fffff6"/>
      </w:pPr>
      <w:r>
        <w:t xml:space="preserve">В поле </w:t>
      </w:r>
      <w:r>
        <w:rPr>
          <w:rStyle w:val="34fe"/>
        </w:rPr>
        <w:t>Коды поля</w:t>
      </w:r>
      <w:r>
        <w:t xml:space="preserve"> отобразится</w:t>
      </w:r>
      <w:r w:rsidR="00FB42CB">
        <w:t xml:space="preserve"> (рисунок </w:t>
      </w:r>
      <w:r w:rsidR="00FB42CB">
        <w:fldChar w:fldCharType="begin"/>
      </w:r>
      <w:r w:rsidR="00FB42CB">
        <w:instrText xml:space="preserve"> REF _Ref399301623 \h </w:instrText>
      </w:r>
      <w:r w:rsidR="00FB42CB">
        <w:fldChar w:fldCharType="separate"/>
      </w:r>
      <w:r w:rsidR="00B61B63">
        <w:rPr>
          <w:noProof/>
        </w:rPr>
        <w:t>25</w:t>
      </w:r>
      <w:r w:rsidR="00FB42CB">
        <w:fldChar w:fldCharType="end"/>
      </w:r>
      <w:r w:rsidR="00FB42CB">
        <w:t>)</w:t>
      </w:r>
      <w:r>
        <w:t>:</w:t>
      </w:r>
    </w:p>
    <w:p w:rsidR="00AE4901" w:rsidRPr="00A23151" w:rsidRDefault="00A46B7B" w:rsidP="00AE4901">
      <w:pPr>
        <w:pStyle w:val="3423"/>
      </w:pPr>
      <w:r>
        <w:rPr>
          <w:rStyle w:val="34ff1"/>
        </w:rPr>
        <w:t xml:space="preserve">SEQ Рисунок\* </w:t>
      </w:r>
      <w:proofErr w:type="spellStart"/>
      <w:r>
        <w:rPr>
          <w:rStyle w:val="34ff1"/>
        </w:rPr>
        <w:t>Arabic</w:t>
      </w:r>
      <w:proofErr w:type="spellEnd"/>
      <w:r w:rsidR="00AE4901" w:rsidRPr="006F1311">
        <w:rPr>
          <w:rStyle w:val="34ff1"/>
        </w:rPr>
        <w:t>\r</w:t>
      </w:r>
      <w:r w:rsidR="00F4151C" w:rsidRPr="006F1311">
        <w:rPr>
          <w:rStyle w:val="34ff1"/>
        </w:rPr>
        <w:t xml:space="preserve"> 1</w:t>
      </w:r>
      <w:r w:rsidR="00A16F39">
        <w:t xml:space="preserve"> —для рисунков;</w:t>
      </w:r>
    </w:p>
    <w:p w:rsidR="00AE4901" w:rsidRPr="00A23151" w:rsidRDefault="00A46B7B" w:rsidP="00AE4901">
      <w:pPr>
        <w:pStyle w:val="3423"/>
      </w:pPr>
      <w:r>
        <w:rPr>
          <w:rStyle w:val="34ff1"/>
        </w:rPr>
        <w:t xml:space="preserve">SEQ Таблица\* </w:t>
      </w:r>
      <w:proofErr w:type="spellStart"/>
      <w:r>
        <w:rPr>
          <w:rStyle w:val="34ff1"/>
        </w:rPr>
        <w:t>Arabic</w:t>
      </w:r>
      <w:proofErr w:type="spellEnd"/>
      <w:r w:rsidR="00AE4901" w:rsidRPr="006F1311">
        <w:rPr>
          <w:rStyle w:val="34ff1"/>
        </w:rPr>
        <w:t>\r</w:t>
      </w:r>
      <w:r w:rsidR="00F4151C" w:rsidRPr="006F1311">
        <w:rPr>
          <w:rStyle w:val="34ff1"/>
        </w:rPr>
        <w:t xml:space="preserve"> 1</w:t>
      </w:r>
      <w:r w:rsidR="00A16F39">
        <w:t xml:space="preserve"> — для таблиц</w:t>
      </w:r>
      <w:r w:rsidR="00AE4901">
        <w:t>;</w:t>
      </w:r>
    </w:p>
    <w:p w:rsidR="00AE4901" w:rsidRPr="00BC5026" w:rsidRDefault="00A46B7B" w:rsidP="00AE4901">
      <w:pPr>
        <w:pStyle w:val="3423"/>
      </w:pPr>
      <w:r>
        <w:rPr>
          <w:rStyle w:val="34ff1"/>
        </w:rPr>
        <w:t xml:space="preserve">SEQ Листинг\* </w:t>
      </w:r>
      <w:proofErr w:type="spellStart"/>
      <w:r>
        <w:rPr>
          <w:rStyle w:val="34ff1"/>
        </w:rPr>
        <w:t>Arabic</w:t>
      </w:r>
      <w:proofErr w:type="spellEnd"/>
      <w:r w:rsidR="00AE4901" w:rsidRPr="006F1311">
        <w:rPr>
          <w:rStyle w:val="34ff1"/>
        </w:rPr>
        <w:t>\r</w:t>
      </w:r>
      <w:r w:rsidR="00F4151C" w:rsidRPr="006F1311">
        <w:rPr>
          <w:rStyle w:val="34ff1"/>
        </w:rPr>
        <w:t xml:space="preserve"> 1</w:t>
      </w:r>
      <w:r w:rsidR="00A16F39">
        <w:t xml:space="preserve"> — для листингов</w:t>
      </w:r>
      <w:r w:rsidR="00AE4901">
        <w:t>.</w:t>
      </w:r>
    </w:p>
    <w:p w:rsidR="00FB42CB" w:rsidRDefault="00FB42CB" w:rsidP="00FB42CB">
      <w:pPr>
        <w:pStyle w:val="34ff"/>
      </w:pPr>
      <w:r>
        <w:rPr>
          <w:noProof/>
          <w:lang w:eastAsia="ru-RU"/>
        </w:rPr>
        <w:drawing>
          <wp:inline distT="0" distB="0" distL="0" distR="0" wp14:anchorId="45BF90E8" wp14:editId="6126EAE6">
            <wp:extent cx="2520000" cy="2506452"/>
            <wp:effectExtent l="0" t="0" r="0" b="8255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field_parameters_02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2CB" w:rsidRPr="00E535B3" w:rsidRDefault="00FB42CB" w:rsidP="00FB42CB">
      <w:pPr>
        <w:pStyle w:val="34ff0"/>
      </w:pPr>
      <w:r>
        <w:t>Рисунок </w:t>
      </w:r>
      <w:bookmarkStart w:id="188" w:name="_Ref399301623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25</w:t>
      </w:r>
      <w:r>
        <w:fldChar w:fldCharType="end"/>
      </w:r>
      <w:bookmarkEnd w:id="188"/>
      <w:r>
        <w:t xml:space="preserve"> — Окно </w:t>
      </w:r>
      <w:r w:rsidRPr="00CA2F7A">
        <w:rPr>
          <w:rStyle w:val="34fe"/>
        </w:rPr>
        <w:t>Параметры поля</w:t>
      </w:r>
      <w:r>
        <w:t xml:space="preserve">. Вкладка </w:t>
      </w:r>
      <w:r w:rsidRPr="0020529A">
        <w:rPr>
          <w:rStyle w:val="34fe"/>
        </w:rPr>
        <w:t>Ключи</w:t>
      </w:r>
    </w:p>
    <w:p w:rsidR="00AD54A3" w:rsidRDefault="00AD54A3" w:rsidP="00893EC8">
      <w:pPr>
        <w:pStyle w:val="340"/>
        <w:keepNext/>
      </w:pPr>
      <w:r>
        <w:lastRenderedPageBreak/>
        <w:t xml:space="preserve">Нажмите на кнопку </w:t>
      </w:r>
      <w:r>
        <w:rPr>
          <w:rStyle w:val="34fe"/>
        </w:rPr>
        <w:t>ОК</w:t>
      </w:r>
      <w:r>
        <w:t>.</w:t>
      </w:r>
      <w:r w:rsidR="007C28DA">
        <w:t xml:space="preserve"> </w:t>
      </w:r>
      <w:r w:rsidR="009D693E">
        <w:t xml:space="preserve">После подписи и обозначения приложения добавится </w:t>
      </w:r>
      <w:r>
        <w:t xml:space="preserve">номер первого </w:t>
      </w:r>
      <w:r w:rsidR="00A23151">
        <w:t>объекта</w:t>
      </w:r>
      <w:r>
        <w:t xml:space="preserve"> приложения</w:t>
      </w:r>
      <w:r w:rsidR="009D693E">
        <w:t>, как показано на примере:</w:t>
      </w:r>
    </w:p>
    <w:p w:rsidR="00AD54A3" w:rsidRDefault="00AD54A3" w:rsidP="00F64EC3">
      <w:pPr>
        <w:pStyle w:val="3423"/>
      </w:pPr>
      <w:r w:rsidRPr="009D693E">
        <w:rPr>
          <w:rStyle w:val="34ff1"/>
        </w:rPr>
        <w:t>Рисунок А.1</w:t>
      </w:r>
      <w:r>
        <w:t xml:space="preserve"> </w:t>
      </w:r>
      <w:r w:rsidR="00C71E6E">
        <w:t>—для рисунков;</w:t>
      </w:r>
    </w:p>
    <w:p w:rsidR="00A23151" w:rsidRDefault="00A23151" w:rsidP="00F64EC3">
      <w:pPr>
        <w:pStyle w:val="3423"/>
      </w:pPr>
      <w:r w:rsidRPr="009D693E">
        <w:rPr>
          <w:rStyle w:val="34ff1"/>
        </w:rPr>
        <w:t>Таблица А.1</w:t>
      </w:r>
      <w:r>
        <w:t xml:space="preserve"> </w:t>
      </w:r>
      <w:r w:rsidR="00C71E6E">
        <w:t>— для таблиц;</w:t>
      </w:r>
    </w:p>
    <w:p w:rsidR="00A23151" w:rsidRPr="00ED0455" w:rsidRDefault="00A23151" w:rsidP="00F64EC3">
      <w:pPr>
        <w:pStyle w:val="3423"/>
      </w:pPr>
      <w:r w:rsidRPr="009D693E">
        <w:rPr>
          <w:rStyle w:val="34ff1"/>
        </w:rPr>
        <w:t>Листинг А.1</w:t>
      </w:r>
      <w:r>
        <w:t xml:space="preserve"> </w:t>
      </w:r>
      <w:r w:rsidR="00C71E6E">
        <w:t>— для листингов</w:t>
      </w:r>
      <w:r w:rsidR="00F64EC3">
        <w:t>.</w:t>
      </w:r>
    </w:p>
    <w:p w:rsidR="004541E7" w:rsidRDefault="004541E7" w:rsidP="00AD54A3">
      <w:pPr>
        <w:pStyle w:val="34b"/>
      </w:pPr>
      <w:r>
        <w:t xml:space="preserve">Еще один способ добавления номера первого объекта в приложении — </w:t>
      </w:r>
      <w:r w:rsidR="00CB5832">
        <w:t xml:space="preserve">вставка </w:t>
      </w:r>
      <w:r>
        <w:t xml:space="preserve">поля </w:t>
      </w:r>
      <w:r w:rsidRPr="00F64758">
        <w:rPr>
          <w:rStyle w:val="34ff1"/>
        </w:rPr>
        <w:t>SEQ</w:t>
      </w:r>
      <w:r w:rsidR="00CB5832" w:rsidRPr="00CB5832">
        <w:t xml:space="preserve"> </w:t>
      </w:r>
      <w:r w:rsidR="00CB5832">
        <w:t>для последовательной нумерации и редактирование его кода</w:t>
      </w:r>
      <w:r>
        <w:t>.</w:t>
      </w:r>
    </w:p>
    <w:p w:rsidR="004541E7" w:rsidRDefault="004541E7" w:rsidP="004541E7">
      <w:pPr>
        <w:pStyle w:val="34ffff6"/>
      </w:pPr>
      <w:r>
        <w:t>Для того чтобы вставить номер первого объекта в приложении:</w:t>
      </w:r>
    </w:p>
    <w:p w:rsidR="005C0DF1" w:rsidRPr="005C0DF1" w:rsidRDefault="00257656" w:rsidP="00FE3805">
      <w:pPr>
        <w:pStyle w:val="340"/>
        <w:numPr>
          <w:ilvl w:val="0"/>
          <w:numId w:val="61"/>
        </w:numPr>
      </w:pPr>
      <w:r w:rsidRPr="004541E7">
        <w:t>Установите курсор мыши после обозначения приложения и разделителя — точки</w:t>
      </w:r>
      <w:r w:rsidR="005C0DF1" w:rsidRPr="00FF5FFA">
        <w:t>.</w:t>
      </w:r>
    </w:p>
    <w:p w:rsidR="00257656" w:rsidRPr="00257656" w:rsidRDefault="005C0DF1" w:rsidP="00FF5FFA">
      <w:pPr>
        <w:pStyle w:val="340"/>
      </w:pPr>
      <w:r>
        <w:t xml:space="preserve">Вставьте </w:t>
      </w:r>
      <w:r w:rsidR="00257656">
        <w:t>номер объекта одним из следующих способов:</w:t>
      </w:r>
    </w:p>
    <w:p w:rsidR="00257656" w:rsidRPr="00257656" w:rsidRDefault="004541E7" w:rsidP="00257656">
      <w:pPr>
        <w:pStyle w:val="3423"/>
      </w:pPr>
      <w:r>
        <w:t>вставьте номер объекта</w:t>
      </w:r>
      <w:r w:rsidR="00257656" w:rsidRPr="00257656">
        <w:t xml:space="preserve"> таким же образом, как и номер объекта основного текста документа (см. раздел </w:t>
      </w:r>
      <w:r w:rsidR="00257656" w:rsidRPr="00257656">
        <w:fldChar w:fldCharType="begin"/>
      </w:r>
      <w:r w:rsidR="00257656" w:rsidRPr="00257656">
        <w:instrText xml:space="preserve"> REF _Ref399451635 \r \h </w:instrText>
      </w:r>
      <w:r w:rsidR="00257656" w:rsidRPr="00257656">
        <w:fldChar w:fldCharType="separate"/>
      </w:r>
      <w:r w:rsidR="00B61B63">
        <w:t>7.11.1</w:t>
      </w:r>
      <w:r w:rsidR="00257656" w:rsidRPr="00257656">
        <w:fldChar w:fldCharType="end"/>
      </w:r>
      <w:r w:rsidR="00257656" w:rsidRPr="00257656">
        <w:t>)</w:t>
      </w:r>
      <w:r w:rsidR="00257656">
        <w:t>;</w:t>
      </w:r>
    </w:p>
    <w:p w:rsidR="004541E7" w:rsidRPr="004541E7" w:rsidRDefault="00257656" w:rsidP="00257656">
      <w:pPr>
        <w:pStyle w:val="3423"/>
      </w:pPr>
      <w:r>
        <w:t xml:space="preserve">скопируйте поле с номером из основной части документа (редактируемого или любого другого, где есть поле такого типа) и вставьте </w:t>
      </w:r>
      <w:r w:rsidR="005C0DF1">
        <w:t>его</w:t>
      </w:r>
      <w:r>
        <w:t xml:space="preserve"> из буфера обмена</w:t>
      </w:r>
      <w:r w:rsidR="004541E7" w:rsidRPr="004541E7">
        <w:t>.</w:t>
      </w:r>
    </w:p>
    <w:p w:rsidR="004541E7" w:rsidRPr="004541E7" w:rsidRDefault="004541E7" w:rsidP="00893EC8">
      <w:pPr>
        <w:pStyle w:val="340"/>
      </w:pPr>
      <w:r>
        <w:t xml:space="preserve">Щелкните правой кнопкой мыши на поле с номером и в открывшемся контекстном меню выберите пункт </w:t>
      </w:r>
      <w:r w:rsidRPr="004541E7">
        <w:rPr>
          <w:rStyle w:val="34fe"/>
        </w:rPr>
        <w:t>Коды/значения полей</w:t>
      </w:r>
      <w:r>
        <w:t>.</w:t>
      </w:r>
      <w:r w:rsidR="00593C73">
        <w:t xml:space="preserve"> </w:t>
      </w:r>
      <w:r>
        <w:t xml:space="preserve">Отобразится код поля следующего вида: — </w:t>
      </w:r>
      <w:r w:rsidRPr="0054369A">
        <w:rPr>
          <w:rStyle w:val="34ff1"/>
        </w:rPr>
        <w:t>{ SEQ [</w:t>
      </w:r>
      <w:r>
        <w:rPr>
          <w:rStyle w:val="34ff1"/>
        </w:rPr>
        <w:t>Название</w:t>
      </w:r>
      <w:r w:rsidRPr="0054369A">
        <w:rPr>
          <w:rStyle w:val="34ff1"/>
        </w:rPr>
        <w:t xml:space="preserve"> </w:t>
      </w:r>
      <w:r>
        <w:rPr>
          <w:rStyle w:val="34ff1"/>
        </w:rPr>
        <w:t>объекта</w:t>
      </w:r>
      <w:r w:rsidRPr="0054369A">
        <w:rPr>
          <w:rStyle w:val="34ff1"/>
        </w:rPr>
        <w:t>]\* ARABIC</w:t>
      </w:r>
      <w:proofErr w:type="gramStart"/>
      <w:r w:rsidRPr="0054369A">
        <w:rPr>
          <w:rStyle w:val="34ff1"/>
        </w:rPr>
        <w:t xml:space="preserve"> }</w:t>
      </w:r>
      <w:proofErr w:type="gramEnd"/>
      <w:r>
        <w:t>.</w:t>
      </w:r>
    </w:p>
    <w:p w:rsidR="004541E7" w:rsidRPr="004541E7" w:rsidRDefault="004541E7" w:rsidP="00FF5FFA">
      <w:pPr>
        <w:pStyle w:val="340"/>
      </w:pPr>
      <w:r>
        <w:t>После «</w:t>
      </w:r>
      <w:r w:rsidRPr="00AE359E">
        <w:rPr>
          <w:rStyle w:val="34ff1"/>
        </w:rPr>
        <w:t>ARABIC</w:t>
      </w:r>
      <w:r>
        <w:t xml:space="preserve">» введите в код поля пробел и </w:t>
      </w:r>
      <w:r w:rsidRPr="006F1311">
        <w:rPr>
          <w:rStyle w:val="34ff1"/>
        </w:rPr>
        <w:t>\r 1</w:t>
      </w:r>
      <w:r>
        <w:t>. Код должен отображаться следующим образом:</w:t>
      </w:r>
    </w:p>
    <w:p w:rsidR="004541E7" w:rsidRDefault="004541E7" w:rsidP="00893EC8">
      <w:pPr>
        <w:pStyle w:val="34fffff6"/>
      </w:pPr>
      <w:r w:rsidRPr="0054369A">
        <w:rPr>
          <w:rStyle w:val="34ff1"/>
        </w:rPr>
        <w:t>{ SEQ [</w:t>
      </w:r>
      <w:r>
        <w:rPr>
          <w:rStyle w:val="34ff1"/>
        </w:rPr>
        <w:t>Название</w:t>
      </w:r>
      <w:r w:rsidRPr="0054369A">
        <w:rPr>
          <w:rStyle w:val="34ff1"/>
        </w:rPr>
        <w:t xml:space="preserve"> </w:t>
      </w:r>
      <w:r>
        <w:rPr>
          <w:rStyle w:val="34ff1"/>
        </w:rPr>
        <w:t>объекта</w:t>
      </w:r>
      <w:r w:rsidRPr="0054369A">
        <w:rPr>
          <w:rStyle w:val="34ff1"/>
        </w:rPr>
        <w:t>]\* ARABIC</w:t>
      </w:r>
      <w:r w:rsidRPr="006F1311">
        <w:rPr>
          <w:rStyle w:val="34ff1"/>
        </w:rPr>
        <w:t>\r 1</w:t>
      </w:r>
      <w:proofErr w:type="gramStart"/>
      <w:r w:rsidRPr="0054369A">
        <w:rPr>
          <w:rStyle w:val="34ff1"/>
        </w:rPr>
        <w:t xml:space="preserve"> }</w:t>
      </w:r>
      <w:proofErr w:type="gramEnd"/>
    </w:p>
    <w:p w:rsidR="004541E7" w:rsidRDefault="004541E7" w:rsidP="00FF5FFA">
      <w:pPr>
        <w:pStyle w:val="340"/>
      </w:pPr>
      <w:r>
        <w:t>Щелкните правой кнопкой мыши на поле с кодом и в открывшемся контекстном меню выберите пункт</w:t>
      </w:r>
      <w:proofErr w:type="gramStart"/>
      <w:r>
        <w:t xml:space="preserve"> </w:t>
      </w:r>
      <w:r>
        <w:rPr>
          <w:rStyle w:val="34fe"/>
        </w:rPr>
        <w:t>О</w:t>
      </w:r>
      <w:proofErr w:type="gramEnd"/>
      <w:r>
        <w:rPr>
          <w:rStyle w:val="34fe"/>
        </w:rPr>
        <w:t>бновить поле</w:t>
      </w:r>
      <w:r>
        <w:t>.</w:t>
      </w:r>
    </w:p>
    <w:p w:rsidR="00AD54A3" w:rsidRPr="00A45427" w:rsidRDefault="00AD54A3" w:rsidP="00AD54A3">
      <w:pPr>
        <w:pStyle w:val="34ffff6"/>
      </w:pPr>
      <w:r>
        <w:t xml:space="preserve">Для того чтобы вставить номер второго </w:t>
      </w:r>
      <w:r w:rsidR="00257656">
        <w:t>или любого последующего объекта</w:t>
      </w:r>
      <w:r>
        <w:t xml:space="preserve"> </w:t>
      </w:r>
      <w:r w:rsidR="00257656">
        <w:t>в приложении</w:t>
      </w:r>
      <w:r>
        <w:t>:</w:t>
      </w:r>
    </w:p>
    <w:p w:rsidR="00257656" w:rsidRPr="00257656" w:rsidRDefault="00257656" w:rsidP="00FE3805">
      <w:pPr>
        <w:pStyle w:val="340"/>
        <w:numPr>
          <w:ilvl w:val="0"/>
          <w:numId w:val="62"/>
        </w:numPr>
      </w:pPr>
      <w:r w:rsidRPr="004541E7">
        <w:t>Установите курсор мыши после обозначения приложения и разделителя — точки</w:t>
      </w:r>
      <w:r w:rsidRPr="00FF5FFA">
        <w:t>.</w:t>
      </w:r>
    </w:p>
    <w:p w:rsidR="00257656" w:rsidRPr="00257656" w:rsidRDefault="00257656" w:rsidP="00FF5FFA">
      <w:pPr>
        <w:pStyle w:val="340"/>
      </w:pPr>
      <w:r>
        <w:t>Вставьте номер объекта одним из следующих способов:</w:t>
      </w:r>
    </w:p>
    <w:p w:rsidR="00257656" w:rsidRPr="00257656" w:rsidRDefault="00257656" w:rsidP="00257656">
      <w:pPr>
        <w:pStyle w:val="3423"/>
      </w:pPr>
      <w:r>
        <w:t>вставьте номер объекта</w:t>
      </w:r>
      <w:r w:rsidRPr="00257656">
        <w:t xml:space="preserve"> таким же образом, как и номер объекта основного текста документа (см. раздел </w:t>
      </w:r>
      <w:r w:rsidRPr="00257656">
        <w:fldChar w:fldCharType="begin"/>
      </w:r>
      <w:r w:rsidRPr="00257656">
        <w:instrText xml:space="preserve"> REF _Ref399451635 \r \h </w:instrText>
      </w:r>
      <w:r w:rsidRPr="00257656">
        <w:fldChar w:fldCharType="separate"/>
      </w:r>
      <w:r w:rsidR="00B61B63">
        <w:t>7.11.1</w:t>
      </w:r>
      <w:r w:rsidRPr="00257656">
        <w:fldChar w:fldCharType="end"/>
      </w:r>
      <w:r w:rsidRPr="00257656">
        <w:t>)</w:t>
      </w:r>
      <w:r>
        <w:t>;</w:t>
      </w:r>
    </w:p>
    <w:p w:rsidR="00AD54A3" w:rsidRPr="009818B2" w:rsidRDefault="00257656" w:rsidP="00AD54A3">
      <w:pPr>
        <w:pStyle w:val="3423"/>
      </w:pPr>
      <w:r>
        <w:t xml:space="preserve">скопируйте поле с номером из основной части документа (редактируемого или любого другого, где есть поле такого типа) и вставьте </w:t>
      </w:r>
      <w:r w:rsidR="005C0DF1" w:rsidRPr="009818B2">
        <w:t>его</w:t>
      </w:r>
      <w:r w:rsidRPr="009818B2">
        <w:t xml:space="preserve"> из буфера обмена</w:t>
      </w:r>
      <w:r w:rsidRPr="004541E7">
        <w:t>.</w:t>
      </w:r>
    </w:p>
    <w:p w:rsidR="00E8126E" w:rsidRDefault="000E2215" w:rsidP="00536C72">
      <w:pPr>
        <w:pStyle w:val="2"/>
      </w:pPr>
      <w:bookmarkStart w:id="189" w:name="_Ref399454467"/>
      <w:bookmarkStart w:id="190" w:name="_Toc134830135"/>
      <w:r>
        <w:lastRenderedPageBreak/>
        <w:t>Создание перекрестных</w:t>
      </w:r>
      <w:r w:rsidR="00E8126E">
        <w:t xml:space="preserve"> ссылок</w:t>
      </w:r>
      <w:bookmarkEnd w:id="175"/>
      <w:bookmarkEnd w:id="176"/>
      <w:bookmarkEnd w:id="189"/>
      <w:bookmarkEnd w:id="190"/>
    </w:p>
    <w:p w:rsidR="00A62ABC" w:rsidRDefault="000E2215" w:rsidP="00A62ABC">
      <w:pPr>
        <w:pStyle w:val="3"/>
      </w:pPr>
      <w:bookmarkStart w:id="191" w:name="_Ref398226503"/>
      <w:bookmarkStart w:id="192" w:name="_Toc398346511"/>
      <w:bookmarkStart w:id="193" w:name="_Toc134830136"/>
      <w:r>
        <w:t>Создание перекрестных</w:t>
      </w:r>
      <w:r w:rsidR="00A62ABC">
        <w:t xml:space="preserve"> ссылок на рисунки, таблицы</w:t>
      </w:r>
      <w:r w:rsidR="00580FD1">
        <w:t>, процедуры</w:t>
      </w:r>
      <w:r w:rsidR="00A62ABC">
        <w:t xml:space="preserve"> и листинги</w:t>
      </w:r>
      <w:bookmarkEnd w:id="191"/>
      <w:bookmarkEnd w:id="192"/>
      <w:bookmarkEnd w:id="193"/>
    </w:p>
    <w:p w:rsidR="00580FD1" w:rsidRPr="001749E6" w:rsidRDefault="00580FD1" w:rsidP="00580FD1">
      <w:pPr>
        <w:pStyle w:val="34ff8"/>
      </w:pPr>
      <w:r>
        <w:t>Ссылки на объекты (рисунки, таблицы, процедуры и листинги) оформляют согласно следующим правилам:</w:t>
      </w:r>
    </w:p>
    <w:p w:rsidR="00580FD1" w:rsidRPr="00B12E05" w:rsidRDefault="00580FD1" w:rsidP="00FE3805">
      <w:pPr>
        <w:pStyle w:val="341"/>
        <w:numPr>
          <w:ilvl w:val="0"/>
          <w:numId w:val="63"/>
        </w:numPr>
      </w:pPr>
      <w:r>
        <w:t xml:space="preserve">Ссылка на объект состоит из подписи «рисунка», «таблица», «процедура» или «листинг» в зависимости от типа объекта (в любом падеже) и номера раздела. Например: </w:t>
      </w:r>
      <w:r>
        <w:rPr>
          <w:lang w:eastAsia="ru-RU"/>
        </w:rPr>
        <w:t>«</w:t>
      </w:r>
      <w:r w:rsidRPr="008B23BE">
        <w:rPr>
          <w:lang w:eastAsia="ru-RU"/>
        </w:rPr>
        <w:t>... в соответствии с рисунком 2</w:t>
      </w:r>
      <w:r>
        <w:rPr>
          <w:lang w:eastAsia="ru-RU"/>
        </w:rPr>
        <w:t>»</w:t>
      </w:r>
      <w:r w:rsidRPr="008B23BE">
        <w:rPr>
          <w:lang w:eastAsia="ru-RU"/>
        </w:rPr>
        <w:t>.</w:t>
      </w:r>
    </w:p>
    <w:p w:rsidR="00580FD1" w:rsidRDefault="00580FD1" w:rsidP="00580FD1">
      <w:pPr>
        <w:pStyle w:val="341"/>
      </w:pPr>
      <w:r w:rsidRPr="003A1369">
        <w:t>Полем перекрестной ссылки является</w:t>
      </w:r>
      <w:r w:rsidRPr="00580FD1">
        <w:t xml:space="preserve"> </w:t>
      </w:r>
      <w:r>
        <w:t xml:space="preserve">только </w:t>
      </w:r>
      <w:r w:rsidRPr="003A1369">
        <w:t xml:space="preserve">номер </w:t>
      </w:r>
      <w:r>
        <w:t>объекта</w:t>
      </w:r>
      <w:r w:rsidRPr="003A1369">
        <w:t>.</w:t>
      </w:r>
    </w:p>
    <w:p w:rsidR="00580FD1" w:rsidRDefault="00580FD1" w:rsidP="00580FD1">
      <w:pPr>
        <w:pStyle w:val="341"/>
      </w:pPr>
      <w:r>
        <w:t>Подпись и поле ссылки следует 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="006D6A4F">
        <w:rPr>
          <w:rStyle w:val="34ffff7"/>
          <w:lang w:val="ru-RU"/>
        </w:rPr>
        <w:t xml:space="preserve"> </w:t>
      </w:r>
      <w:r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8B23BE" w:rsidRDefault="00587888" w:rsidP="008B23BE">
      <w:pPr>
        <w:pStyle w:val="34b"/>
        <w:rPr>
          <w:lang w:eastAsia="ru-RU"/>
        </w:rPr>
      </w:pPr>
      <w:r>
        <w:rPr>
          <w:lang w:eastAsia="ru-RU"/>
        </w:rPr>
        <w:t xml:space="preserve">При </w:t>
      </w:r>
      <w:r w:rsidR="008B23BE">
        <w:rPr>
          <w:lang w:eastAsia="ru-RU"/>
        </w:rPr>
        <w:t xml:space="preserve">создании перекрестных ссылок </w:t>
      </w:r>
      <w:r w:rsidR="0091143F">
        <w:rPr>
          <w:lang w:eastAsia="ru-RU"/>
        </w:rPr>
        <w:t xml:space="preserve">в </w:t>
      </w:r>
      <w:r w:rsidR="0091143F" w:rsidRPr="008B23BE">
        <w:rPr>
          <w:lang w:eastAsia="ru-RU"/>
        </w:rPr>
        <w:t xml:space="preserve">Microsoft </w:t>
      </w:r>
      <w:r w:rsidR="0091143F">
        <w:rPr>
          <w:lang w:val="en-US" w:eastAsia="ru-RU"/>
        </w:rPr>
        <w:t>Word</w:t>
      </w:r>
      <w:r w:rsidR="0091143F" w:rsidRPr="008B23BE">
        <w:rPr>
          <w:lang w:eastAsia="ru-RU"/>
        </w:rPr>
        <w:t xml:space="preserve"> </w:t>
      </w:r>
      <w:r w:rsidR="008B23BE">
        <w:t xml:space="preserve">на рисунки, таблицы и другие объекты </w:t>
      </w:r>
      <w:r w:rsidR="008B23BE">
        <w:rPr>
          <w:lang w:eastAsia="ru-RU"/>
        </w:rPr>
        <w:t>ссылка создается в следующем виде: «Рисунок 10», «Таблица 4» и т. п.</w:t>
      </w:r>
    </w:p>
    <w:p w:rsidR="008B23BE" w:rsidRDefault="00287C02" w:rsidP="008B23BE">
      <w:pPr>
        <w:pStyle w:val="34b"/>
        <w:rPr>
          <w:lang w:eastAsia="ru-RU"/>
        </w:rPr>
      </w:pPr>
      <w:r w:rsidRPr="008B23BE">
        <w:rPr>
          <w:lang w:eastAsia="ru-RU"/>
        </w:rPr>
        <w:t xml:space="preserve">Microsoft </w:t>
      </w:r>
      <w:r>
        <w:rPr>
          <w:lang w:val="en-US" w:eastAsia="ru-RU"/>
        </w:rPr>
        <w:t>Word</w:t>
      </w:r>
      <w:r w:rsidRPr="008B23BE">
        <w:rPr>
          <w:lang w:eastAsia="ru-RU"/>
        </w:rPr>
        <w:t xml:space="preserve"> не поддерживает перекрестны</w:t>
      </w:r>
      <w:r>
        <w:rPr>
          <w:lang w:eastAsia="ru-RU"/>
        </w:rPr>
        <w:t>е</w:t>
      </w:r>
      <w:r w:rsidRPr="008B23BE">
        <w:rPr>
          <w:lang w:eastAsia="ru-RU"/>
        </w:rPr>
        <w:t xml:space="preserve"> ссыл</w:t>
      </w:r>
      <w:r>
        <w:rPr>
          <w:lang w:eastAsia="ru-RU"/>
        </w:rPr>
        <w:t>ки с подписью в других падежах и</w:t>
      </w:r>
      <w:r w:rsidR="00481179">
        <w:rPr>
          <w:lang w:eastAsia="ru-RU"/>
        </w:rPr>
        <w:t>/или</w:t>
      </w:r>
      <w:r>
        <w:rPr>
          <w:lang w:eastAsia="ru-RU"/>
        </w:rPr>
        <w:t xml:space="preserve"> множественном числе. </w:t>
      </w:r>
      <w:r w:rsidR="00EE7D4C">
        <w:rPr>
          <w:lang w:eastAsia="ru-RU"/>
        </w:rPr>
        <w:t>Подписи ссылки</w:t>
      </w:r>
      <w:r w:rsidR="008B23BE">
        <w:rPr>
          <w:lang w:eastAsia="ru-RU"/>
        </w:rPr>
        <w:t xml:space="preserve"> </w:t>
      </w:r>
      <w:r w:rsidR="00EE7D4C">
        <w:rPr>
          <w:lang w:eastAsia="ru-RU"/>
        </w:rPr>
        <w:t xml:space="preserve">(например, </w:t>
      </w:r>
      <w:r w:rsidR="008B23BE">
        <w:rPr>
          <w:lang w:eastAsia="ru-RU"/>
        </w:rPr>
        <w:t>«Рисунок» и «Таблица»</w:t>
      </w:r>
      <w:r w:rsidR="00EE7D4C">
        <w:rPr>
          <w:lang w:eastAsia="ru-RU"/>
        </w:rPr>
        <w:t>)</w:t>
      </w:r>
      <w:r w:rsidR="008B23BE">
        <w:rPr>
          <w:lang w:eastAsia="ru-RU"/>
        </w:rPr>
        <w:t xml:space="preserve"> пишутся с заглавной буквы, в именительном падеже и единственном числе. Такая форма </w:t>
      </w:r>
      <w:r w:rsidR="00612E99">
        <w:rPr>
          <w:lang w:eastAsia="ru-RU"/>
        </w:rPr>
        <w:t>подписи в документ</w:t>
      </w:r>
      <w:r>
        <w:rPr>
          <w:lang w:eastAsia="ru-RU"/>
        </w:rPr>
        <w:t>ах</w:t>
      </w:r>
      <w:r w:rsidR="00612E99">
        <w:rPr>
          <w:lang w:eastAsia="ru-RU"/>
        </w:rPr>
        <w:t xml:space="preserve"> в большинстве случаев</w:t>
      </w:r>
      <w:r w:rsidR="00846BFD">
        <w:rPr>
          <w:lang w:eastAsia="ru-RU"/>
        </w:rPr>
        <w:t xml:space="preserve"> </w:t>
      </w:r>
      <w:r w:rsidR="004069A3">
        <w:rPr>
          <w:lang w:eastAsia="ru-RU"/>
        </w:rPr>
        <w:t xml:space="preserve">не </w:t>
      </w:r>
      <w:r w:rsidR="00A86AF9">
        <w:rPr>
          <w:lang w:eastAsia="ru-RU"/>
        </w:rPr>
        <w:t xml:space="preserve">соответствует </w:t>
      </w:r>
      <w:r w:rsidR="00215018">
        <w:rPr>
          <w:lang w:eastAsia="ru-RU"/>
        </w:rPr>
        <w:t>контексту</w:t>
      </w:r>
      <w:r w:rsidR="008B23BE">
        <w:rPr>
          <w:lang w:eastAsia="ru-RU"/>
        </w:rPr>
        <w:t>.</w:t>
      </w:r>
    </w:p>
    <w:p w:rsidR="008B23BE" w:rsidRPr="008B23BE" w:rsidRDefault="00287C02" w:rsidP="008B23BE">
      <w:pPr>
        <w:pStyle w:val="34b"/>
        <w:rPr>
          <w:lang w:eastAsia="ru-RU"/>
        </w:rPr>
      </w:pPr>
      <w:r w:rsidRPr="008B23BE">
        <w:rPr>
          <w:lang w:eastAsia="ru-RU"/>
        </w:rPr>
        <w:t xml:space="preserve">Microsoft </w:t>
      </w:r>
      <w:r>
        <w:rPr>
          <w:lang w:val="en-US" w:eastAsia="ru-RU"/>
        </w:rPr>
        <w:t>Word</w:t>
      </w:r>
      <w:r w:rsidR="008B23BE" w:rsidRPr="008B23BE">
        <w:rPr>
          <w:lang w:eastAsia="ru-RU"/>
        </w:rPr>
        <w:t xml:space="preserve"> </w:t>
      </w:r>
      <w:r w:rsidR="008B23BE">
        <w:rPr>
          <w:lang w:eastAsia="ru-RU"/>
        </w:rPr>
        <w:t xml:space="preserve">также не поддерживает ссылки </w:t>
      </w:r>
      <w:r w:rsidR="00664F59">
        <w:rPr>
          <w:lang w:eastAsia="ru-RU"/>
        </w:rPr>
        <w:t xml:space="preserve">только </w:t>
      </w:r>
      <w:r w:rsidR="008B23BE" w:rsidRPr="008B23BE">
        <w:rPr>
          <w:lang w:eastAsia="ru-RU"/>
        </w:rPr>
        <w:t xml:space="preserve">на номер </w:t>
      </w:r>
      <w:r w:rsidR="008B23BE">
        <w:rPr>
          <w:lang w:eastAsia="ru-RU"/>
        </w:rPr>
        <w:t>объекта.</w:t>
      </w:r>
      <w:r>
        <w:rPr>
          <w:lang w:eastAsia="ru-RU"/>
        </w:rPr>
        <w:t xml:space="preserve"> </w:t>
      </w:r>
      <w:r w:rsidR="008B23BE">
        <w:rPr>
          <w:lang w:eastAsia="ru-RU"/>
        </w:rPr>
        <w:t>Однако способ сделать ссылку на номер объекта существует.</w:t>
      </w:r>
      <w:r w:rsidR="0091143F">
        <w:rPr>
          <w:lang w:eastAsia="ru-RU"/>
        </w:rPr>
        <w:t xml:space="preserve"> </w:t>
      </w:r>
      <w:r w:rsidR="008B23BE">
        <w:rPr>
          <w:lang w:eastAsia="ru-RU"/>
        </w:rPr>
        <w:t xml:space="preserve">После применения этого способа в </w:t>
      </w:r>
      <w:r w:rsidR="008B23BE" w:rsidRPr="008B23BE">
        <w:rPr>
          <w:lang w:eastAsia="ru-RU"/>
        </w:rPr>
        <w:t>перекрестн</w:t>
      </w:r>
      <w:r w:rsidR="008B23BE">
        <w:rPr>
          <w:lang w:eastAsia="ru-RU"/>
        </w:rPr>
        <w:t>ой</w:t>
      </w:r>
      <w:r w:rsidR="008B23BE" w:rsidRPr="008B23BE">
        <w:rPr>
          <w:lang w:eastAsia="ru-RU"/>
        </w:rPr>
        <w:t xml:space="preserve"> ссылк</w:t>
      </w:r>
      <w:r w:rsidR="008B23BE">
        <w:rPr>
          <w:lang w:eastAsia="ru-RU"/>
        </w:rPr>
        <w:t>е</w:t>
      </w:r>
      <w:r w:rsidR="008B23BE" w:rsidRPr="008B23BE">
        <w:rPr>
          <w:lang w:eastAsia="ru-RU"/>
        </w:rPr>
        <w:t xml:space="preserve"> </w:t>
      </w:r>
      <w:r w:rsidR="008B23BE">
        <w:rPr>
          <w:lang w:eastAsia="ru-RU"/>
        </w:rPr>
        <w:t>будет</w:t>
      </w:r>
      <w:r w:rsidR="008B23BE" w:rsidRPr="008B23BE">
        <w:rPr>
          <w:lang w:eastAsia="ru-RU"/>
        </w:rPr>
        <w:t xml:space="preserve"> </w:t>
      </w:r>
      <w:r w:rsidR="00FF4DC8">
        <w:rPr>
          <w:lang w:eastAsia="ru-RU"/>
        </w:rPr>
        <w:t>отображен</w:t>
      </w:r>
      <w:r w:rsidR="008B23BE" w:rsidRPr="008B23BE">
        <w:rPr>
          <w:lang w:eastAsia="ru-RU"/>
        </w:rPr>
        <w:t xml:space="preserve"> только номер </w:t>
      </w:r>
      <w:r w:rsidR="008B23BE">
        <w:rPr>
          <w:lang w:eastAsia="ru-RU"/>
        </w:rPr>
        <w:t>объекта (</w:t>
      </w:r>
      <w:r w:rsidR="00904D5B">
        <w:rPr>
          <w:lang w:eastAsia="ru-RU"/>
        </w:rPr>
        <w:t>под</w:t>
      </w:r>
      <w:r w:rsidR="00EE7D4C">
        <w:rPr>
          <w:lang w:eastAsia="ru-RU"/>
        </w:rPr>
        <w:t>п</w:t>
      </w:r>
      <w:r w:rsidR="00904D5B">
        <w:rPr>
          <w:lang w:eastAsia="ru-RU"/>
        </w:rPr>
        <w:t>иси</w:t>
      </w:r>
      <w:r w:rsidR="008B23BE">
        <w:rPr>
          <w:lang w:eastAsia="ru-RU"/>
        </w:rPr>
        <w:t xml:space="preserve"> </w:t>
      </w:r>
      <w:r w:rsidR="0091143F">
        <w:rPr>
          <w:lang w:eastAsia="ru-RU"/>
        </w:rPr>
        <w:t>в правильном падеже и числе</w:t>
      </w:r>
      <w:r w:rsidR="008B23BE">
        <w:rPr>
          <w:lang w:eastAsia="ru-RU"/>
        </w:rPr>
        <w:t xml:space="preserve"> </w:t>
      </w:r>
      <w:r>
        <w:rPr>
          <w:lang w:eastAsia="ru-RU"/>
        </w:rPr>
        <w:t>печата</w:t>
      </w:r>
      <w:r w:rsidR="0055598E">
        <w:rPr>
          <w:lang w:eastAsia="ru-RU"/>
        </w:rPr>
        <w:t>ют</w:t>
      </w:r>
      <w:r w:rsidR="008B23BE">
        <w:rPr>
          <w:lang w:eastAsia="ru-RU"/>
        </w:rPr>
        <w:t xml:space="preserve"> вручную)</w:t>
      </w:r>
      <w:r w:rsidR="008B23BE" w:rsidRPr="008B23BE">
        <w:rPr>
          <w:lang w:eastAsia="ru-RU"/>
        </w:rPr>
        <w:t>.</w:t>
      </w:r>
    </w:p>
    <w:p w:rsidR="008B23BE" w:rsidRDefault="008B23BE" w:rsidP="00EF4C17">
      <w:pPr>
        <w:pStyle w:val="34ffff6"/>
      </w:pPr>
      <w:r w:rsidRPr="008B23BE">
        <w:t xml:space="preserve">Для того чтобы </w:t>
      </w:r>
      <w:r w:rsidR="00EB2749">
        <w:t>создать</w:t>
      </w:r>
      <w:r w:rsidRPr="008B23BE">
        <w:t xml:space="preserve"> перекрестную ссылку на номер </w:t>
      </w:r>
      <w:r w:rsidR="00EF4C17">
        <w:t>рисунка, таблицы</w:t>
      </w:r>
      <w:r w:rsidR="00EC780F">
        <w:t>, процедуры</w:t>
      </w:r>
      <w:r w:rsidR="00EF4C17">
        <w:t xml:space="preserve"> и</w:t>
      </w:r>
      <w:r w:rsidR="00440185">
        <w:t>ли</w:t>
      </w:r>
      <w:r w:rsidR="00EF4C17">
        <w:t xml:space="preserve"> листинга</w:t>
      </w:r>
      <w:r w:rsidRPr="008B23BE">
        <w:t>:</w:t>
      </w:r>
    </w:p>
    <w:p w:rsidR="00EF4C17" w:rsidRPr="00EF4C17" w:rsidRDefault="00A91969" w:rsidP="00FE3805">
      <w:pPr>
        <w:pStyle w:val="340"/>
        <w:numPr>
          <w:ilvl w:val="0"/>
          <w:numId w:val="64"/>
        </w:numPr>
      </w:pPr>
      <w:r w:rsidRPr="00FF5FFA">
        <w:t>Установите</w:t>
      </w:r>
      <w:r>
        <w:t xml:space="preserve"> </w:t>
      </w:r>
      <w:r w:rsidR="00EF4C17">
        <w:t xml:space="preserve">курсор мыши в </w:t>
      </w:r>
      <w:r w:rsidR="009A49FD">
        <w:t>той части текста</w:t>
      </w:r>
      <w:r w:rsidR="00EF4C17">
        <w:t xml:space="preserve">, </w:t>
      </w:r>
      <w:r w:rsidR="009A49FD">
        <w:t>в которой</w:t>
      </w:r>
      <w:r w:rsidR="00EF4C17">
        <w:t xml:space="preserve"> следует создать ссылку (например, после выра</w:t>
      </w:r>
      <w:r w:rsidR="009D07BF">
        <w:t>жения «на рисунке», «в таблице</w:t>
      </w:r>
      <w:r w:rsidR="00EF4C17">
        <w:t>»</w:t>
      </w:r>
      <w:r w:rsidR="009D07BF" w:rsidRPr="00FF5FFA">
        <w:t>, «в процедуре»</w:t>
      </w:r>
      <w:r w:rsidR="00EF4C17" w:rsidRPr="00EF4C17">
        <w:t xml:space="preserve"> </w:t>
      </w:r>
      <w:r w:rsidR="005335AB">
        <w:t>или «в листинге</w:t>
      </w:r>
      <w:r w:rsidR="00EF4C17">
        <w:t>»).</w:t>
      </w:r>
    </w:p>
    <w:p w:rsidR="00481179" w:rsidRDefault="00CA7F60" w:rsidP="00AE359E">
      <w:pPr>
        <w:pStyle w:val="340"/>
      </w:pPr>
      <w:r>
        <w:t xml:space="preserve">На ленте </w:t>
      </w:r>
      <w:r w:rsidR="00FD5BBE" w:rsidRPr="00FD5BBE">
        <w:t xml:space="preserve">Microsoft Word </w:t>
      </w:r>
      <w:r w:rsidR="00EF4C17">
        <w:t xml:space="preserve">перейдите на </w:t>
      </w:r>
      <w:r w:rsidR="00CC5C77">
        <w:t>вкладк</w:t>
      </w:r>
      <w:r w:rsidR="00EF4C17">
        <w:t xml:space="preserve">у </w:t>
      </w:r>
      <w:r w:rsidR="00EF4C17">
        <w:rPr>
          <w:rStyle w:val="34fe"/>
        </w:rPr>
        <w:t>Вставка</w:t>
      </w:r>
      <w:r w:rsidR="00481179">
        <w:t>.</w:t>
      </w:r>
    </w:p>
    <w:p w:rsidR="00EF4C17" w:rsidRPr="001B5ED2" w:rsidRDefault="00481179" w:rsidP="00893EC8">
      <w:pPr>
        <w:pStyle w:val="340"/>
      </w:pPr>
      <w:r>
        <w:t xml:space="preserve">Нажмите </w:t>
      </w:r>
      <w:r w:rsidR="00EF4C17">
        <w:t xml:space="preserve">на кнопку </w:t>
      </w:r>
      <w:r w:rsidR="00EF4C17">
        <w:rPr>
          <w:rStyle w:val="34fe"/>
        </w:rPr>
        <w:t>Перекрестная ссылка</w:t>
      </w:r>
      <w:r w:rsidR="00EF4C17">
        <w:t>.</w:t>
      </w:r>
      <w:r>
        <w:t xml:space="preserve"> </w:t>
      </w:r>
      <w:r w:rsidR="00EF4C17">
        <w:t xml:space="preserve">Откроется окно </w:t>
      </w:r>
      <w:r w:rsidR="00EF4C17">
        <w:rPr>
          <w:rStyle w:val="34fe"/>
        </w:rPr>
        <w:t>Перекрестн</w:t>
      </w:r>
      <w:r w:rsidR="009551B3">
        <w:rPr>
          <w:rStyle w:val="34fe"/>
        </w:rPr>
        <w:t>ые</w:t>
      </w:r>
      <w:r w:rsidR="00EF4C17">
        <w:rPr>
          <w:rStyle w:val="34fe"/>
        </w:rPr>
        <w:t xml:space="preserve"> ссылк</w:t>
      </w:r>
      <w:r w:rsidR="009551B3">
        <w:rPr>
          <w:rStyle w:val="34fe"/>
        </w:rPr>
        <w:t>и</w:t>
      </w:r>
      <w:r w:rsidR="00EF4C17">
        <w:t>.</w:t>
      </w:r>
    </w:p>
    <w:p w:rsidR="00EF4C17" w:rsidRPr="00EF4C17" w:rsidRDefault="00EF4C17" w:rsidP="00AE359E">
      <w:pPr>
        <w:pStyle w:val="340"/>
      </w:pPr>
      <w:r>
        <w:t xml:space="preserve">В раскрывающемся списке </w:t>
      </w:r>
      <w:r w:rsidRPr="00896AF3">
        <w:rPr>
          <w:rStyle w:val="34fe"/>
        </w:rPr>
        <w:t>Тип ссылки</w:t>
      </w:r>
      <w:r>
        <w:t xml:space="preserve"> в зависимости от типа объекта, на который делается ссылка, выберите од</w:t>
      </w:r>
      <w:r w:rsidR="00475AB0">
        <w:t>ин</w:t>
      </w:r>
      <w:r>
        <w:t xml:space="preserve"> из </w:t>
      </w:r>
      <w:r w:rsidR="009D07BF">
        <w:t>пунктов</w:t>
      </w:r>
      <w:r w:rsidR="00047967">
        <w:t xml:space="preserve"> (рисунок </w:t>
      </w:r>
      <w:r w:rsidR="00047967">
        <w:fldChar w:fldCharType="begin"/>
      </w:r>
      <w:r w:rsidR="00047967">
        <w:instrText xml:space="preserve"> REF _Ref398253965 \h </w:instrText>
      </w:r>
      <w:r w:rsidR="00047967">
        <w:fldChar w:fldCharType="separate"/>
      </w:r>
      <w:r w:rsidR="00B61B63">
        <w:rPr>
          <w:noProof/>
        </w:rPr>
        <w:t>26</w:t>
      </w:r>
      <w:r w:rsidR="00047967">
        <w:fldChar w:fldCharType="end"/>
      </w:r>
      <w:r w:rsidR="00047967">
        <w:t>)</w:t>
      </w:r>
      <w:r>
        <w:t>:</w:t>
      </w:r>
    </w:p>
    <w:p w:rsidR="00EF4C17" w:rsidRPr="00EF4C17" w:rsidRDefault="00EF4C17" w:rsidP="00EF4C17">
      <w:pPr>
        <w:pStyle w:val="3423"/>
      </w:pPr>
      <w:r w:rsidRPr="009D07BF">
        <w:rPr>
          <w:rStyle w:val="34fe"/>
        </w:rPr>
        <w:t>Рисунок</w:t>
      </w:r>
      <w:r>
        <w:t>;</w:t>
      </w:r>
    </w:p>
    <w:p w:rsidR="00EF4C17" w:rsidRPr="00B57738" w:rsidRDefault="00EF4C17" w:rsidP="00EF4C17">
      <w:pPr>
        <w:pStyle w:val="3423"/>
      </w:pPr>
      <w:r w:rsidRPr="009D07BF">
        <w:rPr>
          <w:rStyle w:val="34fe"/>
        </w:rPr>
        <w:t>Таблица</w:t>
      </w:r>
      <w:r>
        <w:t>;</w:t>
      </w:r>
    </w:p>
    <w:p w:rsidR="00B57738" w:rsidRPr="00EF4C17" w:rsidRDefault="00B57738" w:rsidP="00B57738">
      <w:pPr>
        <w:pStyle w:val="3423"/>
      </w:pPr>
      <w:r w:rsidRPr="009D07BF">
        <w:rPr>
          <w:rStyle w:val="34fe"/>
        </w:rPr>
        <w:lastRenderedPageBreak/>
        <w:t>Процедура</w:t>
      </w:r>
      <w:r w:rsidRPr="00B57738">
        <w:t>;</w:t>
      </w:r>
    </w:p>
    <w:p w:rsidR="00EF4C17" w:rsidRPr="00047967" w:rsidRDefault="00EF4C17" w:rsidP="00EF4C17">
      <w:pPr>
        <w:pStyle w:val="3423"/>
      </w:pPr>
      <w:r w:rsidRPr="009D07BF">
        <w:rPr>
          <w:rStyle w:val="34fe"/>
        </w:rPr>
        <w:t>Листинг</w:t>
      </w:r>
      <w:r w:rsidR="00896AF3">
        <w:t>.</w:t>
      </w:r>
    </w:p>
    <w:p w:rsidR="00047967" w:rsidRDefault="00047967" w:rsidP="00047967">
      <w:pPr>
        <w:pStyle w:val="34ff"/>
      </w:pPr>
      <w:r>
        <w:rPr>
          <w:noProof/>
          <w:lang w:eastAsia="ru-RU"/>
        </w:rPr>
        <w:drawing>
          <wp:inline distT="0" distB="0" distL="0" distR="0" wp14:anchorId="2D0E527F" wp14:editId="197F9CEB">
            <wp:extent cx="2880000" cy="217894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crossreference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7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67" w:rsidRPr="002C69BA" w:rsidRDefault="00047967" w:rsidP="00047967">
      <w:pPr>
        <w:pStyle w:val="34ff0"/>
      </w:pPr>
      <w:r>
        <w:t>Рисунок </w:t>
      </w:r>
      <w:bookmarkStart w:id="194" w:name="_Ref398253965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26</w:t>
      </w:r>
      <w:r>
        <w:fldChar w:fldCharType="end"/>
      </w:r>
      <w:bookmarkEnd w:id="194"/>
      <w:r>
        <w:t xml:space="preserve"> — Окно </w:t>
      </w:r>
      <w:r w:rsidRPr="00CA2F7A">
        <w:rPr>
          <w:rStyle w:val="34fe"/>
        </w:rPr>
        <w:t>Перекрестные ссылки</w:t>
      </w:r>
      <w:r>
        <w:t>. Добавление ссылки на объект</w:t>
      </w:r>
    </w:p>
    <w:p w:rsidR="00EF4C17" w:rsidRPr="00EF4C17" w:rsidRDefault="00EF4C17" w:rsidP="004C78EF">
      <w:pPr>
        <w:pStyle w:val="34f"/>
      </w:pPr>
      <w:r w:rsidRPr="00A853F0">
        <w:rPr>
          <w:rStyle w:val="34fffff"/>
        </w:rPr>
        <w:t>Примечание</w:t>
      </w:r>
      <w:r>
        <w:t xml:space="preserve"> — Объекты «Рисунок» и</w:t>
      </w:r>
      <w:r w:rsidRPr="00EF4C17">
        <w:t xml:space="preserve"> </w:t>
      </w:r>
      <w:r>
        <w:t xml:space="preserve">«Таблица» заданы в </w:t>
      </w:r>
      <w:r w:rsidR="00E33FCE">
        <w:rPr>
          <w:lang w:val="en-US"/>
        </w:rPr>
        <w:t>Microsoft</w:t>
      </w:r>
      <w:r w:rsidR="00E33FCE" w:rsidRPr="00175C84">
        <w:t xml:space="preserve"> </w:t>
      </w:r>
      <w:r>
        <w:rPr>
          <w:lang w:val="en-US"/>
        </w:rPr>
        <w:t>Word</w:t>
      </w:r>
      <w:r w:rsidRPr="00EF4C17">
        <w:t xml:space="preserve"> </w:t>
      </w:r>
      <w:r>
        <w:t>по умолчанию</w:t>
      </w:r>
      <w:r w:rsidR="00575D80">
        <w:t>.</w:t>
      </w:r>
      <w:r>
        <w:t xml:space="preserve"> </w:t>
      </w:r>
      <w:r w:rsidR="00123712" w:rsidRPr="006935F6">
        <w:t>«Процедура» и «Листинг» —</w:t>
      </w:r>
      <w:r w:rsidR="00123712">
        <w:t xml:space="preserve"> </w:t>
      </w:r>
      <w:r w:rsidR="00123712" w:rsidRPr="006935F6">
        <w:t>объекты</w:t>
      </w:r>
      <w:r w:rsidR="00123712">
        <w:t>, которые следует предварительно создать (см.</w:t>
      </w:r>
      <w:r w:rsidR="00712FFB">
        <w:t xml:space="preserve"> </w:t>
      </w:r>
      <w:r w:rsidR="002543AD">
        <w:t xml:space="preserve">шаг 3 </w:t>
      </w:r>
      <w:r w:rsidR="00475AB0">
        <w:t>процедур</w:t>
      </w:r>
      <w:r w:rsidR="002543AD">
        <w:t>ы</w:t>
      </w:r>
      <w:r w:rsidR="00475AB0">
        <w:t xml:space="preserve"> вставки номера объекта в </w:t>
      </w:r>
      <w:r w:rsidR="00123712">
        <w:t>раздел</w:t>
      </w:r>
      <w:r w:rsidR="00475AB0">
        <w:t>е</w:t>
      </w:r>
      <w:r w:rsidR="00123712">
        <w:t> </w:t>
      </w:r>
      <w:r w:rsidR="00123712">
        <w:fldChar w:fldCharType="begin"/>
      </w:r>
      <w:r w:rsidR="00123712">
        <w:instrText xml:space="preserve"> REF _Ref399451635 \r \h </w:instrText>
      </w:r>
      <w:r w:rsidR="00123712">
        <w:fldChar w:fldCharType="separate"/>
      </w:r>
      <w:r w:rsidR="00B61B63">
        <w:t>7.11.1</w:t>
      </w:r>
      <w:r w:rsidR="00123712">
        <w:fldChar w:fldCharType="end"/>
      </w:r>
      <w:r w:rsidR="00123712">
        <w:t>)</w:t>
      </w:r>
      <w:r>
        <w:t>.</w:t>
      </w:r>
    </w:p>
    <w:p w:rsidR="00896AF3" w:rsidRPr="00896AF3" w:rsidRDefault="00896AF3" w:rsidP="00AE359E">
      <w:pPr>
        <w:pStyle w:val="340"/>
      </w:pPr>
      <w:r>
        <w:t>В раскрывающемся списке</w:t>
      </w:r>
      <w:proofErr w:type="gramStart"/>
      <w:r>
        <w:t xml:space="preserve"> </w:t>
      </w:r>
      <w:r>
        <w:rPr>
          <w:rStyle w:val="34fe"/>
        </w:rPr>
        <w:t>В</w:t>
      </w:r>
      <w:proofErr w:type="gramEnd"/>
      <w:r>
        <w:rPr>
          <w:rStyle w:val="34fe"/>
        </w:rPr>
        <w:t>ставить ссылку на</w:t>
      </w:r>
      <w:r>
        <w:t xml:space="preserve"> выберите пункт </w:t>
      </w:r>
      <w:r w:rsidRPr="00896AF3">
        <w:rPr>
          <w:rStyle w:val="34fe"/>
        </w:rPr>
        <w:t>Постоянная часть и номер</w:t>
      </w:r>
      <w:r>
        <w:t>.</w:t>
      </w:r>
    </w:p>
    <w:p w:rsidR="002D17AE" w:rsidRPr="002D17AE" w:rsidRDefault="002D17AE" w:rsidP="00AE359E">
      <w:pPr>
        <w:pStyle w:val="340"/>
      </w:pPr>
      <w:r>
        <w:t>В списке</w:t>
      </w:r>
      <w:proofErr w:type="gramStart"/>
      <w:r>
        <w:t xml:space="preserve"> </w:t>
      </w:r>
      <w:r>
        <w:rPr>
          <w:rStyle w:val="34fe"/>
        </w:rPr>
        <w:t>Д</w:t>
      </w:r>
      <w:proofErr w:type="gramEnd"/>
      <w:r>
        <w:rPr>
          <w:rStyle w:val="34fe"/>
        </w:rPr>
        <w:t>ля какого названия</w:t>
      </w:r>
      <w:r>
        <w:t xml:space="preserve"> выберите </w:t>
      </w:r>
      <w:r w:rsidR="000479ED">
        <w:t>объект</w:t>
      </w:r>
      <w:r>
        <w:t>, на который делается ссылка.</w:t>
      </w:r>
    </w:p>
    <w:p w:rsidR="00592201" w:rsidRDefault="00896AF3" w:rsidP="00893EC8">
      <w:pPr>
        <w:pStyle w:val="340"/>
      </w:pPr>
      <w:r>
        <w:t>Нажмите на кнопку</w:t>
      </w:r>
      <w:proofErr w:type="gramStart"/>
      <w:r>
        <w:t xml:space="preserve"> </w:t>
      </w:r>
      <w:r>
        <w:rPr>
          <w:rStyle w:val="34fe"/>
        </w:rPr>
        <w:t>В</w:t>
      </w:r>
      <w:proofErr w:type="gramEnd"/>
      <w:r>
        <w:rPr>
          <w:rStyle w:val="34fe"/>
        </w:rPr>
        <w:t>ставить</w:t>
      </w:r>
      <w:r>
        <w:t>.</w:t>
      </w:r>
      <w:r w:rsidR="00B2392B">
        <w:t xml:space="preserve"> </w:t>
      </w:r>
      <w:r w:rsidR="00592201">
        <w:t xml:space="preserve">В тексте будет создана ссылка вида «Рисунок 1», «Таблица 1», </w:t>
      </w:r>
      <w:r w:rsidR="00A20CB3">
        <w:t xml:space="preserve">«Процедура 1» или </w:t>
      </w:r>
      <w:r w:rsidR="00592201">
        <w:t>«Листинг 1» в зависимости от типа объекта.</w:t>
      </w:r>
    </w:p>
    <w:p w:rsidR="00EE5B9F" w:rsidRPr="005B07D2" w:rsidRDefault="00EE5B9F" w:rsidP="00AE359E">
      <w:pPr>
        <w:pStyle w:val="340"/>
      </w:pPr>
      <w:r>
        <w:t xml:space="preserve">Закройте окно </w:t>
      </w:r>
      <w:r>
        <w:rPr>
          <w:rStyle w:val="34fe"/>
        </w:rPr>
        <w:t>Перекрестные ссылки</w:t>
      </w:r>
      <w:r w:rsidR="005B07D2">
        <w:t>.</w:t>
      </w:r>
    </w:p>
    <w:p w:rsidR="005B07D2" w:rsidRPr="005B07D2" w:rsidRDefault="005B07D2" w:rsidP="004C78EF">
      <w:pPr>
        <w:pStyle w:val="34f"/>
      </w:pPr>
      <w:r w:rsidRPr="00A853F0">
        <w:rPr>
          <w:rStyle w:val="34fffff"/>
        </w:rPr>
        <w:t>Примечание</w:t>
      </w:r>
      <w:r>
        <w:t xml:space="preserve"> — Закрывать это окно не обязательно. При открытом окне </w:t>
      </w:r>
      <w:r>
        <w:rPr>
          <w:rStyle w:val="34fe"/>
        </w:rPr>
        <w:t>Перекрестные ссылки</w:t>
      </w:r>
      <w:r w:rsidRPr="005B07D2">
        <w:t xml:space="preserve"> </w:t>
      </w:r>
      <w:r>
        <w:t>имеется возможность открывать другие окна приложения</w:t>
      </w:r>
      <w:r w:rsidR="00A14603">
        <w:t xml:space="preserve"> и редактировать текст документа</w:t>
      </w:r>
      <w:r>
        <w:t>. Это окно поддерживает вставку любого количества ссылок в разные части текста на различные объекты.</w:t>
      </w:r>
      <w:r w:rsidR="00A14603">
        <w:t xml:space="preserve"> В </w:t>
      </w:r>
      <w:r w:rsidR="00B47924">
        <w:t>настоящей</w:t>
      </w:r>
      <w:r w:rsidR="00A14603">
        <w:t xml:space="preserve"> процедуре его рекомендуется закрыть для удобства освоения данного метода создания ссылок.</w:t>
      </w:r>
    </w:p>
    <w:p w:rsidR="00B2392B" w:rsidRDefault="0006176F" w:rsidP="00AE359E">
      <w:pPr>
        <w:pStyle w:val="340"/>
      </w:pPr>
      <w:r>
        <w:t xml:space="preserve">На ленте </w:t>
      </w:r>
      <w:r w:rsidR="00361F1A">
        <w:t xml:space="preserve">перейдите на </w:t>
      </w:r>
      <w:r w:rsidR="00CC5C77">
        <w:t>вкладк</w:t>
      </w:r>
      <w:r w:rsidR="00361F1A">
        <w:t xml:space="preserve">у </w:t>
      </w:r>
      <w:r w:rsidR="00361F1A">
        <w:rPr>
          <w:rStyle w:val="34fe"/>
        </w:rPr>
        <w:t>Вставка</w:t>
      </w:r>
      <w:r w:rsidR="00B2392B">
        <w:t>.</w:t>
      </w:r>
    </w:p>
    <w:p w:rsidR="00361F1A" w:rsidRPr="001B5ED2" w:rsidRDefault="00B2392B" w:rsidP="00893EC8">
      <w:pPr>
        <w:pStyle w:val="340"/>
      </w:pPr>
      <w:r>
        <w:t xml:space="preserve">Нажмите </w:t>
      </w:r>
      <w:r w:rsidR="00361F1A">
        <w:t xml:space="preserve">на кнопку </w:t>
      </w:r>
      <w:r w:rsidR="00361F1A">
        <w:rPr>
          <w:rStyle w:val="34fe"/>
        </w:rPr>
        <w:t>Закладка</w:t>
      </w:r>
      <w:r w:rsidR="00361F1A">
        <w:t>.</w:t>
      </w:r>
      <w:r>
        <w:t xml:space="preserve"> </w:t>
      </w:r>
      <w:r w:rsidR="00361F1A">
        <w:t xml:space="preserve">Откроется окно </w:t>
      </w:r>
      <w:r w:rsidR="00361F1A">
        <w:rPr>
          <w:rStyle w:val="34fe"/>
        </w:rPr>
        <w:t>Закладка</w:t>
      </w:r>
      <w:r w:rsidR="00361F1A">
        <w:t xml:space="preserve"> (рисунок </w:t>
      </w:r>
      <w:r w:rsidR="008B1220">
        <w:fldChar w:fldCharType="begin"/>
      </w:r>
      <w:r w:rsidR="008B1220">
        <w:instrText xml:space="preserve"> REF _Ref398254975 \h </w:instrText>
      </w:r>
      <w:r w:rsidR="008B1220">
        <w:fldChar w:fldCharType="separate"/>
      </w:r>
      <w:r w:rsidR="00B61B63">
        <w:rPr>
          <w:noProof/>
        </w:rPr>
        <w:t>27</w:t>
      </w:r>
      <w:r w:rsidR="008B1220">
        <w:fldChar w:fldCharType="end"/>
      </w:r>
      <w:r w:rsidR="00361F1A">
        <w:t>).</w:t>
      </w:r>
    </w:p>
    <w:p w:rsidR="00361F1A" w:rsidRDefault="008B1220" w:rsidP="00361F1A">
      <w:pPr>
        <w:pStyle w:val="34ff"/>
      </w:pPr>
      <w:r>
        <w:rPr>
          <w:noProof/>
          <w:lang w:eastAsia="ru-RU"/>
        </w:rPr>
        <w:lastRenderedPageBreak/>
        <w:drawing>
          <wp:inline distT="0" distB="0" distL="0" distR="0" wp14:anchorId="4FB3A17C" wp14:editId="39470224">
            <wp:extent cx="2520000" cy="227718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tabs_01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7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F1A" w:rsidRDefault="00361F1A" w:rsidP="00361F1A">
      <w:pPr>
        <w:pStyle w:val="34ff0"/>
      </w:pPr>
      <w:r>
        <w:t>Рисунок </w:t>
      </w:r>
      <w:bookmarkStart w:id="195" w:name="_Ref398254975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27</w:t>
      </w:r>
      <w:r w:rsidR="00134D11">
        <w:fldChar w:fldCharType="end"/>
      </w:r>
      <w:bookmarkEnd w:id="195"/>
      <w:r>
        <w:t xml:space="preserve"> — Окно </w:t>
      </w:r>
      <w:r w:rsidR="008B1220" w:rsidRPr="00CA2F7A">
        <w:rPr>
          <w:rStyle w:val="34fe"/>
        </w:rPr>
        <w:t>Закладка</w:t>
      </w:r>
      <w:r w:rsidR="008D21DC">
        <w:t>.</w:t>
      </w:r>
      <w:r w:rsidR="008D21DC">
        <w:br/>
        <w:t xml:space="preserve">Вид при первом открытии в текущем сеансе </w:t>
      </w:r>
      <w:r w:rsidR="008D21DC" w:rsidRPr="008B23BE">
        <w:rPr>
          <w:lang w:eastAsia="ru-RU"/>
        </w:rPr>
        <w:t xml:space="preserve">Microsoft </w:t>
      </w:r>
      <w:r w:rsidR="008D21DC" w:rsidRPr="00253433">
        <w:rPr>
          <w:lang w:val="en-US"/>
        </w:rPr>
        <w:t>Word</w:t>
      </w:r>
    </w:p>
    <w:p w:rsidR="008B1220" w:rsidRPr="008B1220" w:rsidRDefault="008B1220" w:rsidP="004C78EF">
      <w:pPr>
        <w:pStyle w:val="34f"/>
      </w:pPr>
      <w:r w:rsidRPr="00A853F0">
        <w:rPr>
          <w:rStyle w:val="34fffff"/>
        </w:rPr>
        <w:t>Примечание</w:t>
      </w:r>
      <w:r>
        <w:t xml:space="preserve"> — При первом открытии окна </w:t>
      </w:r>
      <w:r>
        <w:rPr>
          <w:rStyle w:val="34fe"/>
        </w:rPr>
        <w:t>Закладка</w:t>
      </w:r>
      <w:r>
        <w:t xml:space="preserve"> </w:t>
      </w:r>
      <w:r w:rsidR="00744415" w:rsidRPr="008B23BE">
        <w:rPr>
          <w:lang w:eastAsia="ru-RU"/>
        </w:rPr>
        <w:t>в текуще</w:t>
      </w:r>
      <w:r w:rsidR="00744415">
        <w:rPr>
          <w:lang w:eastAsia="ru-RU"/>
        </w:rPr>
        <w:t>м</w:t>
      </w:r>
      <w:r w:rsidR="00744415" w:rsidRPr="008B23BE">
        <w:rPr>
          <w:lang w:eastAsia="ru-RU"/>
        </w:rPr>
        <w:t xml:space="preserve"> сеанс</w:t>
      </w:r>
      <w:r w:rsidR="00744415">
        <w:rPr>
          <w:lang w:eastAsia="ru-RU"/>
        </w:rPr>
        <w:t>е</w:t>
      </w:r>
      <w:r w:rsidR="00744415" w:rsidRPr="008B23BE">
        <w:rPr>
          <w:lang w:eastAsia="ru-RU"/>
        </w:rPr>
        <w:t xml:space="preserve"> работы</w:t>
      </w:r>
      <w:r w:rsidR="00744415" w:rsidRPr="00EC0CF5">
        <w:rPr>
          <w:lang w:eastAsia="ru-RU"/>
        </w:rPr>
        <w:t xml:space="preserve"> </w:t>
      </w:r>
      <w:r w:rsidR="00744415" w:rsidRPr="008B23BE">
        <w:rPr>
          <w:lang w:eastAsia="ru-RU"/>
        </w:rPr>
        <w:t xml:space="preserve">с Microsoft </w:t>
      </w:r>
      <w:r w:rsidR="00744415" w:rsidRPr="00253433">
        <w:rPr>
          <w:lang w:val="en-US"/>
        </w:rPr>
        <w:t>Word</w:t>
      </w:r>
      <w:r w:rsidR="00744415">
        <w:t xml:space="preserve"> </w:t>
      </w:r>
      <w:r>
        <w:t xml:space="preserve">список закладок </w:t>
      </w:r>
      <w:r w:rsidR="006F6725">
        <w:t>отобража</w:t>
      </w:r>
      <w:r w:rsidR="006A2687">
        <w:t>ет</w:t>
      </w:r>
      <w:r w:rsidR="006F6725">
        <w:t>ся</w:t>
      </w:r>
      <w:r>
        <w:t xml:space="preserve"> пустым или содерж</w:t>
      </w:r>
      <w:r w:rsidR="006A2687">
        <w:t>ит</w:t>
      </w:r>
      <w:r>
        <w:t xml:space="preserve"> закладки, ранее созданные пользователем</w:t>
      </w:r>
      <w:r w:rsidR="006E082B">
        <w:t xml:space="preserve"> в документе</w:t>
      </w:r>
      <w:r>
        <w:t>.</w:t>
      </w:r>
    </w:p>
    <w:p w:rsidR="008B1220" w:rsidRPr="008B1220" w:rsidRDefault="008B1220" w:rsidP="00893EC8">
      <w:pPr>
        <w:pStyle w:val="340"/>
      </w:pPr>
      <w:r>
        <w:t xml:space="preserve">Если </w:t>
      </w:r>
      <w:r w:rsidR="006A2687">
        <w:t>при</w:t>
      </w:r>
      <w:r>
        <w:t xml:space="preserve"> </w:t>
      </w:r>
      <w:r w:rsidR="006A2687">
        <w:t xml:space="preserve">первом открытии </w:t>
      </w:r>
      <w:r>
        <w:t>окн</w:t>
      </w:r>
      <w:r w:rsidR="006A2687">
        <w:t>а</w:t>
      </w:r>
      <w:r>
        <w:t xml:space="preserve"> </w:t>
      </w:r>
      <w:r>
        <w:rPr>
          <w:rStyle w:val="34fe"/>
        </w:rPr>
        <w:t>Закладка</w:t>
      </w:r>
      <w:r>
        <w:t xml:space="preserve"> </w:t>
      </w:r>
      <w:r w:rsidR="006A2687">
        <w:t xml:space="preserve">в нем уже установлен </w:t>
      </w:r>
      <w:r w:rsidR="00EF4C17" w:rsidRPr="008B23BE">
        <w:t>флажок</w:t>
      </w:r>
      <w:r w:rsidR="00B2392B">
        <w:t xml:space="preserve"> в поле </w:t>
      </w:r>
      <w:r w:rsidR="00EF4C17" w:rsidRPr="008B1220">
        <w:rPr>
          <w:rStyle w:val="34fe"/>
        </w:rPr>
        <w:t>Скрытые закладки</w:t>
      </w:r>
      <w:r>
        <w:t>,</w:t>
      </w:r>
      <w:r w:rsidR="00EF4C17" w:rsidRPr="008B23BE">
        <w:t xml:space="preserve"> </w:t>
      </w:r>
      <w:r>
        <w:t xml:space="preserve">снимите его и установите еще раз, не закрывая окна. Если флажок </w:t>
      </w:r>
      <w:r w:rsidR="00B2392B">
        <w:t xml:space="preserve">в поле </w:t>
      </w:r>
      <w:r>
        <w:t>не был установлен, установите его.</w:t>
      </w:r>
      <w:r w:rsidR="00B2392B">
        <w:t xml:space="preserve"> </w:t>
      </w:r>
      <w:r>
        <w:t>В окне отобразятся скрытые закладки (рисунок </w:t>
      </w:r>
      <w:r>
        <w:fldChar w:fldCharType="begin"/>
      </w:r>
      <w:r>
        <w:instrText xml:space="preserve"> REF _Ref398255266 \h </w:instrText>
      </w:r>
      <w:r>
        <w:fldChar w:fldCharType="separate"/>
      </w:r>
      <w:r w:rsidR="00B61B63">
        <w:rPr>
          <w:noProof/>
        </w:rPr>
        <w:t>28</w:t>
      </w:r>
      <w:r>
        <w:fldChar w:fldCharType="end"/>
      </w:r>
      <w:r>
        <w:t>).</w:t>
      </w:r>
    </w:p>
    <w:p w:rsidR="008B1220" w:rsidRDefault="008B1220" w:rsidP="008B1220">
      <w:pPr>
        <w:pStyle w:val="34ff"/>
      </w:pPr>
      <w:r>
        <w:rPr>
          <w:noProof/>
          <w:lang w:eastAsia="ru-RU"/>
        </w:rPr>
        <w:drawing>
          <wp:inline distT="0" distB="0" distL="0" distR="0" wp14:anchorId="7429EEB9" wp14:editId="07B832A3">
            <wp:extent cx="2520000" cy="2277187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tabs_0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7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220" w:rsidRPr="008B1220" w:rsidRDefault="008B1220" w:rsidP="008B1220">
      <w:pPr>
        <w:pStyle w:val="34ff0"/>
      </w:pPr>
      <w:r>
        <w:t>Рисунок </w:t>
      </w:r>
      <w:bookmarkStart w:id="196" w:name="_Ref398255266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28</w:t>
      </w:r>
      <w:r w:rsidR="00134D11">
        <w:fldChar w:fldCharType="end"/>
      </w:r>
      <w:bookmarkEnd w:id="196"/>
      <w:r>
        <w:t xml:space="preserve"> — Окно </w:t>
      </w:r>
      <w:r w:rsidRPr="00CA2F7A">
        <w:rPr>
          <w:rStyle w:val="34fe"/>
        </w:rPr>
        <w:t>Закладка</w:t>
      </w:r>
      <w:r>
        <w:t xml:space="preserve"> со скрытыми закладками</w:t>
      </w:r>
    </w:p>
    <w:p w:rsidR="00EF4C17" w:rsidRPr="008B1220" w:rsidRDefault="008B1220" w:rsidP="00AE359E">
      <w:pPr>
        <w:pStyle w:val="340"/>
      </w:pPr>
      <w:r>
        <w:t>Нажмите на кнопку</w:t>
      </w:r>
      <w:proofErr w:type="gramStart"/>
      <w:r>
        <w:t xml:space="preserve"> </w:t>
      </w:r>
      <w:r w:rsidRPr="008B1220">
        <w:rPr>
          <w:rStyle w:val="34fe"/>
        </w:rPr>
        <w:t>З</w:t>
      </w:r>
      <w:proofErr w:type="gramEnd"/>
      <w:r w:rsidRPr="008B1220">
        <w:rPr>
          <w:rStyle w:val="34fe"/>
        </w:rPr>
        <w:t>акрыть</w:t>
      </w:r>
      <w:r>
        <w:t>.</w:t>
      </w:r>
    </w:p>
    <w:p w:rsidR="008B1220" w:rsidRPr="008B1220" w:rsidRDefault="008B1220" w:rsidP="004C78EF">
      <w:pPr>
        <w:pStyle w:val="34f"/>
      </w:pPr>
      <w:r w:rsidRPr="00A853F0">
        <w:rPr>
          <w:rStyle w:val="34fffff"/>
        </w:rPr>
        <w:t>Примечание</w:t>
      </w:r>
      <w:r>
        <w:t xml:space="preserve"> — Закладку создавать не нужно. </w:t>
      </w:r>
      <w:r w:rsidR="00251317">
        <w:t>Предыдущий шаг</w:t>
      </w:r>
      <w:r>
        <w:t xml:space="preserve"> выполнял</w:t>
      </w:r>
      <w:r w:rsidR="00251317">
        <w:t>ся</w:t>
      </w:r>
      <w:r>
        <w:t xml:space="preserve"> только для </w:t>
      </w:r>
      <w:r w:rsidR="00251317">
        <w:t xml:space="preserve">включения </w:t>
      </w:r>
      <w:r>
        <w:t xml:space="preserve">отображения скрытых </w:t>
      </w:r>
      <w:r w:rsidR="00251317">
        <w:t>закладок</w:t>
      </w:r>
      <w:r>
        <w:t>.</w:t>
      </w:r>
    </w:p>
    <w:p w:rsidR="00EF4C17" w:rsidRPr="002C69BA" w:rsidRDefault="008B1220" w:rsidP="00AE359E">
      <w:pPr>
        <w:pStyle w:val="340"/>
      </w:pPr>
      <w:r>
        <w:lastRenderedPageBreak/>
        <w:t>Перейдите к названию объекта и левой кнопкой мыши выделите его номер</w:t>
      </w:r>
      <w:r w:rsidR="00F204CF" w:rsidRPr="00F204CF">
        <w:t xml:space="preserve"> </w:t>
      </w:r>
      <w:r w:rsidR="00F204CF">
        <w:t>(</w:t>
      </w:r>
      <w:r w:rsidR="00251317">
        <w:t>пробелы справа и слева от номера выделять не следует</w:t>
      </w:r>
      <w:r w:rsidR="00F204CF">
        <w:t>)</w:t>
      </w:r>
      <w:r>
        <w:t>, как показано на рисунке </w:t>
      </w:r>
      <w:r>
        <w:fldChar w:fldCharType="begin"/>
      </w:r>
      <w:r>
        <w:instrText xml:space="preserve"> REF _Ref398255845 \h </w:instrText>
      </w:r>
      <w:r>
        <w:fldChar w:fldCharType="separate"/>
      </w:r>
      <w:r w:rsidR="00B61B63">
        <w:rPr>
          <w:noProof/>
        </w:rPr>
        <w:t>29</w:t>
      </w:r>
      <w:r>
        <w:fldChar w:fldCharType="end"/>
      </w:r>
      <w:r w:rsidR="00EF4C17">
        <w:t>.</w:t>
      </w:r>
    </w:p>
    <w:p w:rsidR="00EF4C17" w:rsidRDefault="00E81D08" w:rsidP="00EF4C17">
      <w:pPr>
        <w:pStyle w:val="34ff"/>
      </w:pPr>
      <w:r>
        <w:rPr>
          <w:noProof/>
          <w:lang w:eastAsia="ru-RU"/>
        </w:rPr>
        <w:drawing>
          <wp:inline distT="0" distB="0" distL="0" distR="0" wp14:anchorId="407B3B68" wp14:editId="52A2D45B">
            <wp:extent cx="3960000" cy="3687365"/>
            <wp:effectExtent l="19050" t="19050" r="21590" b="279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_tab_0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87365"/>
                    </a:xfrm>
                    <a:prstGeom prst="rect">
                      <a:avLst/>
                    </a:prstGeom>
                    <a:ln>
                      <a:solidFill>
                        <a:srgbClr val="879BCF"/>
                      </a:solidFill>
                    </a:ln>
                  </pic:spPr>
                </pic:pic>
              </a:graphicData>
            </a:graphic>
          </wp:inline>
        </w:drawing>
      </w:r>
    </w:p>
    <w:p w:rsidR="00EF4C17" w:rsidRPr="002C69BA" w:rsidRDefault="00EF4C17" w:rsidP="00EF4C17">
      <w:pPr>
        <w:pStyle w:val="34ff0"/>
      </w:pPr>
      <w:r>
        <w:t>Рисунок </w:t>
      </w:r>
      <w:bookmarkStart w:id="197" w:name="_Ref398255845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29</w:t>
      </w:r>
      <w:r w:rsidR="00134D11">
        <w:fldChar w:fldCharType="end"/>
      </w:r>
      <w:bookmarkEnd w:id="197"/>
      <w:r>
        <w:t xml:space="preserve"> — </w:t>
      </w:r>
      <w:r w:rsidR="008B1220">
        <w:t xml:space="preserve">Выделение номера </w:t>
      </w:r>
      <w:r w:rsidR="007717CD">
        <w:t>объекта</w:t>
      </w:r>
      <w:r w:rsidR="008B1220">
        <w:t xml:space="preserve"> для создания закладки</w:t>
      </w:r>
    </w:p>
    <w:p w:rsidR="00592201" w:rsidRDefault="00076617" w:rsidP="00893EC8">
      <w:pPr>
        <w:pStyle w:val="340"/>
      </w:pPr>
      <w:r>
        <w:t xml:space="preserve">Откройте </w:t>
      </w:r>
      <w:r w:rsidR="00592201">
        <w:t xml:space="preserve">окно </w:t>
      </w:r>
      <w:r w:rsidR="00592201">
        <w:rPr>
          <w:rStyle w:val="34fe"/>
        </w:rPr>
        <w:t>Закладка</w:t>
      </w:r>
      <w:r w:rsidR="00592201">
        <w:t>.</w:t>
      </w:r>
      <w:r w:rsidR="00B2392B">
        <w:t xml:space="preserve"> </w:t>
      </w:r>
      <w:r>
        <w:t>В списке</w:t>
      </w:r>
      <w:r w:rsidR="00EE5B9F" w:rsidRPr="008B23BE">
        <w:t xml:space="preserve"> будет выделена </w:t>
      </w:r>
      <w:r w:rsidR="00B12E05">
        <w:t xml:space="preserve">скрытая </w:t>
      </w:r>
      <w:r w:rsidR="00EE5B9F" w:rsidRPr="008B23BE">
        <w:t>закладка</w:t>
      </w:r>
      <w:r w:rsidR="001D153A">
        <w:t xml:space="preserve"> </w:t>
      </w:r>
      <w:r w:rsidR="00EE5B9F">
        <w:t>(рисунок </w:t>
      </w:r>
      <w:r w:rsidR="00EE5B9F">
        <w:fldChar w:fldCharType="begin"/>
      </w:r>
      <w:r w:rsidR="00EE5B9F">
        <w:instrText xml:space="preserve"> REF _Ref398256406 \h </w:instrText>
      </w:r>
      <w:r w:rsidR="00EE5B9F">
        <w:fldChar w:fldCharType="separate"/>
      </w:r>
      <w:r w:rsidR="00B61B63">
        <w:rPr>
          <w:noProof/>
        </w:rPr>
        <w:t>30</w:t>
      </w:r>
      <w:r w:rsidR="00EE5B9F">
        <w:fldChar w:fldCharType="end"/>
      </w:r>
      <w:r w:rsidR="00EE5B9F">
        <w:t>)</w:t>
      </w:r>
      <w:r w:rsidR="00EE5B9F" w:rsidRPr="008B23BE">
        <w:t>.</w:t>
      </w:r>
    </w:p>
    <w:p w:rsidR="00EE5B9F" w:rsidRDefault="00EE5B9F" w:rsidP="00EE5B9F">
      <w:pPr>
        <w:pStyle w:val="34ff"/>
      </w:pPr>
      <w:r>
        <w:rPr>
          <w:noProof/>
          <w:lang w:eastAsia="ru-RU"/>
        </w:rPr>
        <w:drawing>
          <wp:inline distT="0" distB="0" distL="0" distR="0" wp14:anchorId="4BB97D27" wp14:editId="26030FB2">
            <wp:extent cx="2520000" cy="2277193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tabs_03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9F" w:rsidRPr="002C69BA" w:rsidRDefault="00EE5B9F" w:rsidP="00EE5B9F">
      <w:pPr>
        <w:pStyle w:val="34ff0"/>
      </w:pPr>
      <w:r>
        <w:t>Рисунок </w:t>
      </w:r>
      <w:bookmarkStart w:id="198" w:name="_Ref398256406"/>
      <w:r w:rsidR="00134D11">
        <w:fldChar w:fldCharType="begin"/>
      </w:r>
      <w:r w:rsidR="00134D11">
        <w:instrText xml:space="preserve"> SEQ Рисунок \* ARABIC </w:instrText>
      </w:r>
      <w:r w:rsidR="00134D11">
        <w:fldChar w:fldCharType="separate"/>
      </w:r>
      <w:r w:rsidR="00B61B63">
        <w:rPr>
          <w:noProof/>
        </w:rPr>
        <w:t>30</w:t>
      </w:r>
      <w:r w:rsidR="00134D11">
        <w:fldChar w:fldCharType="end"/>
      </w:r>
      <w:bookmarkEnd w:id="198"/>
      <w:r>
        <w:t xml:space="preserve"> — Окно </w:t>
      </w:r>
      <w:r w:rsidRPr="00CA2F7A">
        <w:rPr>
          <w:rStyle w:val="34fe"/>
        </w:rPr>
        <w:t>Закладка</w:t>
      </w:r>
      <w:r>
        <w:t xml:space="preserve"> с выделенной закладкой</w:t>
      </w:r>
    </w:p>
    <w:p w:rsidR="004822AC" w:rsidRPr="008B1220" w:rsidRDefault="004822AC" w:rsidP="004C78EF">
      <w:pPr>
        <w:pStyle w:val="34f"/>
      </w:pPr>
      <w:r w:rsidRPr="00A853F0">
        <w:rPr>
          <w:rStyle w:val="34fffff"/>
        </w:rPr>
        <w:t>Примечание</w:t>
      </w:r>
      <w:r>
        <w:t xml:space="preserve"> — В окне </w:t>
      </w:r>
      <w:r>
        <w:rPr>
          <w:rStyle w:val="34fe"/>
        </w:rPr>
        <w:t>Закладка</w:t>
      </w:r>
      <w:r>
        <w:t xml:space="preserve"> не изменяйте никаки</w:t>
      </w:r>
      <w:r w:rsidR="00796106">
        <w:t>е</w:t>
      </w:r>
      <w:r>
        <w:t xml:space="preserve"> параметр</w:t>
      </w:r>
      <w:r w:rsidR="00796106">
        <w:t>ы</w:t>
      </w:r>
      <w:r>
        <w:t>.</w:t>
      </w:r>
    </w:p>
    <w:p w:rsidR="008A6D84" w:rsidRPr="008B1220" w:rsidRDefault="004822AC" w:rsidP="00893EC8">
      <w:pPr>
        <w:pStyle w:val="340"/>
      </w:pPr>
      <w:r>
        <w:lastRenderedPageBreak/>
        <w:t xml:space="preserve">Нажмите </w:t>
      </w:r>
      <w:r w:rsidR="00EF4C17">
        <w:t>на кнопку</w:t>
      </w:r>
      <w:proofErr w:type="gramStart"/>
      <w:r w:rsidR="00EF4C17">
        <w:t xml:space="preserve"> </w:t>
      </w:r>
      <w:r>
        <w:rPr>
          <w:rStyle w:val="34fe"/>
        </w:rPr>
        <w:t>Д</w:t>
      </w:r>
      <w:proofErr w:type="gramEnd"/>
      <w:r>
        <w:rPr>
          <w:rStyle w:val="34fe"/>
        </w:rPr>
        <w:t>обавить</w:t>
      </w:r>
      <w:r w:rsidR="00EF4C17">
        <w:t>.</w:t>
      </w:r>
      <w:r w:rsidR="00B2392B">
        <w:t xml:space="preserve"> </w:t>
      </w:r>
      <w:r w:rsidR="00B12E05">
        <w:t>Закладка</w:t>
      </w:r>
      <w:r w:rsidR="008A6D84">
        <w:t xml:space="preserve">, автоматически созданная приложением </w:t>
      </w:r>
      <w:r w:rsidR="008A6D84" w:rsidRPr="00B2392B">
        <w:rPr>
          <w:lang w:val="en-US"/>
        </w:rPr>
        <w:t>Microsoft</w:t>
      </w:r>
      <w:r w:rsidR="008A6D84" w:rsidRPr="008A6D84">
        <w:t xml:space="preserve"> </w:t>
      </w:r>
      <w:r w:rsidR="008A6D84" w:rsidRPr="00B2392B">
        <w:rPr>
          <w:lang w:val="en-US"/>
        </w:rPr>
        <w:t>Word</w:t>
      </w:r>
      <w:r w:rsidR="00B12E05">
        <w:t>,</w:t>
      </w:r>
      <w:r w:rsidR="00B12E05" w:rsidRPr="00B12E05">
        <w:t xml:space="preserve"> </w:t>
      </w:r>
      <w:r w:rsidR="00B2392B">
        <w:t xml:space="preserve">будет </w:t>
      </w:r>
      <w:r w:rsidR="00B12E05">
        <w:t>отредактирована</w:t>
      </w:r>
      <w:r w:rsidR="008A6D84">
        <w:t>.</w:t>
      </w:r>
    </w:p>
    <w:p w:rsidR="004822AC" w:rsidRPr="002C69BA" w:rsidRDefault="004822AC" w:rsidP="00AE359E">
      <w:pPr>
        <w:pStyle w:val="340"/>
      </w:pPr>
      <w:r>
        <w:t>Обновите перекрестную ссылку в тексте.</w:t>
      </w:r>
    </w:p>
    <w:p w:rsidR="008B23BE" w:rsidRPr="008B23BE" w:rsidRDefault="00253433" w:rsidP="00253433">
      <w:pPr>
        <w:pStyle w:val="34fff4"/>
      </w:pPr>
      <w:r>
        <w:t>Важные замечания</w:t>
      </w:r>
    </w:p>
    <w:p w:rsidR="008B23BE" w:rsidRPr="004822AC" w:rsidRDefault="00E12B33" w:rsidP="00FE3805">
      <w:pPr>
        <w:pStyle w:val="341"/>
        <w:numPr>
          <w:ilvl w:val="0"/>
          <w:numId w:val="73"/>
        </w:numPr>
      </w:pPr>
      <w:r>
        <w:t>Далее при создании закладок</w:t>
      </w:r>
      <w:r w:rsidR="00B15077">
        <w:t>,</w:t>
      </w:r>
      <w:r w:rsidRPr="008B23BE">
        <w:rPr>
          <w:lang w:eastAsia="ru-RU"/>
        </w:rPr>
        <w:t xml:space="preserve"> в </w:t>
      </w:r>
      <w:r w:rsidR="00EC0CF5">
        <w:rPr>
          <w:lang w:eastAsia="ru-RU"/>
        </w:rPr>
        <w:t xml:space="preserve">течение </w:t>
      </w:r>
      <w:r w:rsidR="00EC0CF5" w:rsidRPr="008B23BE">
        <w:rPr>
          <w:lang w:eastAsia="ru-RU"/>
        </w:rPr>
        <w:t>текуще</w:t>
      </w:r>
      <w:r w:rsidR="00EC0CF5">
        <w:rPr>
          <w:lang w:eastAsia="ru-RU"/>
        </w:rPr>
        <w:t>го</w:t>
      </w:r>
      <w:r w:rsidR="00EC0CF5" w:rsidRPr="008B23BE">
        <w:rPr>
          <w:lang w:eastAsia="ru-RU"/>
        </w:rPr>
        <w:t xml:space="preserve"> сеанс</w:t>
      </w:r>
      <w:r w:rsidR="00EC0CF5">
        <w:rPr>
          <w:lang w:eastAsia="ru-RU"/>
        </w:rPr>
        <w:t>а</w:t>
      </w:r>
      <w:r w:rsidR="00EC0CF5" w:rsidRPr="008B23BE">
        <w:rPr>
          <w:lang w:eastAsia="ru-RU"/>
        </w:rPr>
        <w:t xml:space="preserve"> работы</w:t>
      </w:r>
      <w:r w:rsidR="00EC0CF5" w:rsidRPr="00EC0CF5">
        <w:rPr>
          <w:lang w:eastAsia="ru-RU"/>
        </w:rPr>
        <w:t xml:space="preserve"> </w:t>
      </w:r>
      <w:r w:rsidR="00EC0CF5" w:rsidRPr="008B23BE">
        <w:rPr>
          <w:lang w:eastAsia="ru-RU"/>
        </w:rPr>
        <w:t xml:space="preserve">с Microsoft </w:t>
      </w:r>
      <w:r w:rsidR="00EC0CF5" w:rsidRPr="00290BB2">
        <w:rPr>
          <w:lang w:val="en-US"/>
        </w:rPr>
        <w:t>Word</w:t>
      </w:r>
      <w:r w:rsidR="004822AC">
        <w:t xml:space="preserve">, </w:t>
      </w:r>
      <w:r w:rsidR="00253433">
        <w:t>не следует</w:t>
      </w:r>
      <w:r w:rsidR="004822AC">
        <w:t xml:space="preserve"> </w:t>
      </w:r>
      <w:r w:rsidR="00253433">
        <w:t xml:space="preserve">выполнять шаги </w:t>
      </w:r>
      <w:r w:rsidR="00B2392B">
        <w:t>9</w:t>
      </w:r>
      <w:r w:rsidR="00253433">
        <w:t>—1</w:t>
      </w:r>
      <w:r w:rsidR="00B2392B">
        <w:t>2</w:t>
      </w:r>
      <w:r w:rsidR="00253433">
        <w:t xml:space="preserve"> данной процедуры (</w:t>
      </w:r>
      <w:r w:rsidR="0022461E">
        <w:t xml:space="preserve">снова </w:t>
      </w:r>
      <w:r w:rsidR="004822AC">
        <w:t xml:space="preserve">снимать и устанавливать флажок </w:t>
      </w:r>
      <w:r w:rsidR="004822AC" w:rsidRPr="00253433">
        <w:rPr>
          <w:rStyle w:val="34fe"/>
        </w:rPr>
        <w:t>Скрытые закладки</w:t>
      </w:r>
      <w:r w:rsidR="009C6C05">
        <w:t xml:space="preserve">). </w:t>
      </w:r>
      <w:r w:rsidR="008423B1">
        <w:t>Скрытые закладки</w:t>
      </w:r>
      <w:r w:rsidR="004822AC">
        <w:t xml:space="preserve"> будут </w:t>
      </w:r>
      <w:r w:rsidR="00EB0DE7">
        <w:t>отображены</w:t>
      </w:r>
      <w:r w:rsidR="004822AC">
        <w:t xml:space="preserve"> в окне </w:t>
      </w:r>
      <w:r w:rsidR="004822AC" w:rsidRPr="00253433">
        <w:rPr>
          <w:rStyle w:val="34fe"/>
        </w:rPr>
        <w:t>Закладка</w:t>
      </w:r>
      <w:r w:rsidR="004822AC">
        <w:t xml:space="preserve"> до выхода из приложения. Но при следующем открытии </w:t>
      </w:r>
      <w:r w:rsidR="004822AC" w:rsidRPr="00290BB2">
        <w:rPr>
          <w:lang w:val="en-US"/>
        </w:rPr>
        <w:t>Microsoft</w:t>
      </w:r>
      <w:r w:rsidR="004822AC" w:rsidRPr="00175C84">
        <w:t xml:space="preserve"> </w:t>
      </w:r>
      <w:r w:rsidR="004822AC" w:rsidRPr="00290BB2">
        <w:rPr>
          <w:lang w:val="en-US"/>
        </w:rPr>
        <w:t>Word</w:t>
      </w:r>
      <w:r w:rsidR="004822AC">
        <w:t xml:space="preserve"> </w:t>
      </w:r>
      <w:r w:rsidR="00B12E05">
        <w:t>следует</w:t>
      </w:r>
      <w:r w:rsidR="004822AC">
        <w:t xml:space="preserve"> снова однократно выполнить шаги </w:t>
      </w:r>
      <w:r w:rsidR="00B2392B">
        <w:t>9—12</w:t>
      </w:r>
      <w:r w:rsidR="004822AC">
        <w:t>.</w:t>
      </w:r>
    </w:p>
    <w:p w:rsidR="004822AC" w:rsidRPr="008B23BE" w:rsidRDefault="00AF5BA8" w:rsidP="00290BB2">
      <w:pPr>
        <w:pStyle w:val="341"/>
      </w:pPr>
      <w:r>
        <w:t>Для</w:t>
      </w:r>
      <w:r w:rsidR="004822AC">
        <w:t xml:space="preserve"> созда</w:t>
      </w:r>
      <w:r>
        <w:t>ния</w:t>
      </w:r>
      <w:r w:rsidR="004822AC">
        <w:t xml:space="preserve"> еще одн</w:t>
      </w:r>
      <w:r>
        <w:t>ой</w:t>
      </w:r>
      <w:r w:rsidR="004822AC">
        <w:t xml:space="preserve"> ссылк</w:t>
      </w:r>
      <w:r>
        <w:t>и на тот же объект</w:t>
      </w:r>
      <w:r w:rsidR="004822AC">
        <w:t xml:space="preserve"> данную процедуру </w:t>
      </w:r>
      <w:r w:rsidR="005C0C38">
        <w:t>повторять</w:t>
      </w:r>
      <w:r w:rsidR="004822AC">
        <w:t xml:space="preserve"> </w:t>
      </w:r>
      <w:r w:rsidR="0076350E">
        <w:t>не следует</w:t>
      </w:r>
      <w:r w:rsidR="00E65471">
        <w:t xml:space="preserve"> — ссылка </w:t>
      </w:r>
      <w:r w:rsidR="00915E1D">
        <w:t xml:space="preserve">в результате </w:t>
      </w:r>
      <w:r w:rsidR="00E65471">
        <w:t>отобразится некорректно</w:t>
      </w:r>
      <w:r w:rsidR="004822AC">
        <w:t>. Следует скопировать уже созданную ссылку и вставить ее в текст. Вставку можно выполнить любое количество раз.</w:t>
      </w:r>
    </w:p>
    <w:p w:rsidR="008B23BE" w:rsidRDefault="00ED5A3B" w:rsidP="00580FD1">
      <w:pPr>
        <w:pStyle w:val="34f"/>
      </w:pPr>
      <w:r w:rsidRPr="00ED5A3B">
        <w:rPr>
          <w:rStyle w:val="34fffff"/>
        </w:rPr>
        <w:t>Примечание</w:t>
      </w:r>
      <w:r w:rsidRPr="00ED5A3B">
        <w:t xml:space="preserve"> — Для быстрого создания перекрестной ссылки на объект рекомендуется использовать макрос </w:t>
      </w:r>
      <w:proofErr w:type="spellStart"/>
      <w:r w:rsidR="00580FD1" w:rsidRPr="00580FD1">
        <w:rPr>
          <w:rStyle w:val="34ff2"/>
        </w:rPr>
        <w:t>Crossreference_Object_Add</w:t>
      </w:r>
      <w:proofErr w:type="spellEnd"/>
      <w:r w:rsidRPr="00ED5A3B">
        <w:t xml:space="preserve">. Для того чтобы исправить все поля перекрестных ссылок на объекты в документе одновременно (сделать перекрестной ссылкой только номер объектов) рекомендуется использовать макрос </w:t>
      </w:r>
      <w:proofErr w:type="spellStart"/>
      <w:r w:rsidR="00580FD1" w:rsidRPr="00580FD1">
        <w:rPr>
          <w:rStyle w:val="34ff2"/>
        </w:rPr>
        <w:t>CrossRef_OnlyNumber</w:t>
      </w:r>
      <w:proofErr w:type="spellEnd"/>
      <w:r w:rsidRPr="00ED5A3B">
        <w:t xml:space="preserve">. Макросы содержатся в шаблоне </w:t>
      </w:r>
      <w:r w:rsidR="00F500DB">
        <w:rPr>
          <w:rStyle w:val="34ff3"/>
        </w:rPr>
        <w:t>ГОСТ_34.dotx</w:t>
      </w:r>
      <w:r w:rsidRPr="00ED5A3B">
        <w:t xml:space="preserve">. Описание макросов и настройка интерфейса Microsoft Word для работы с ними приведены </w:t>
      </w:r>
      <w:r w:rsidR="00EC73B1" w:rsidRPr="00EC73B1">
        <w:t>в документе «</w:t>
      </w:r>
      <w:proofErr w:type="spellStart"/>
      <w:r w:rsidR="00B2392B" w:rsidRPr="00EC73B1">
        <w:t>Филогост</w:t>
      </w:r>
      <w:proofErr w:type="spellEnd"/>
      <w:r w:rsidR="00EC73B1" w:rsidRPr="00EC73B1">
        <w:t>»</w:t>
      </w:r>
      <w:r w:rsidR="00B2392B">
        <w:t>.</w:t>
      </w:r>
      <w:r w:rsidRPr="00ED5A3B">
        <w:t xml:space="preserve"> Макросы для оформления технической документации. Инструкция для разработчиков технической документации».</w:t>
      </w:r>
    </w:p>
    <w:p w:rsidR="00A62ABC" w:rsidRDefault="00CF4236" w:rsidP="00A62ABC">
      <w:pPr>
        <w:pStyle w:val="3"/>
      </w:pPr>
      <w:bookmarkStart w:id="199" w:name="_Toc398346512"/>
      <w:bookmarkStart w:id="200" w:name="_Toc134830137"/>
      <w:r>
        <w:t>Создание</w:t>
      </w:r>
      <w:r w:rsidR="00A62ABC">
        <w:t xml:space="preserve"> ссылок на разделы</w:t>
      </w:r>
      <w:r w:rsidR="007314EB">
        <w:t>,</w:t>
      </w:r>
      <w:r w:rsidR="007314EB" w:rsidRPr="00E503B5">
        <w:t xml:space="preserve"> </w:t>
      </w:r>
      <w:r w:rsidR="007314EB">
        <w:t>подразделы, пункты и</w:t>
      </w:r>
      <w:r w:rsidR="006713F5">
        <w:t> </w:t>
      </w:r>
      <w:r w:rsidR="007314EB">
        <w:t>подпункты основной части документа</w:t>
      </w:r>
      <w:bookmarkEnd w:id="199"/>
      <w:bookmarkEnd w:id="200"/>
    </w:p>
    <w:p w:rsidR="00B12E05" w:rsidRPr="001749E6" w:rsidRDefault="00B12E05" w:rsidP="00B12E05">
      <w:pPr>
        <w:pStyle w:val="34ff8"/>
      </w:pPr>
      <w:r>
        <w:t>Ссылки на разделы,</w:t>
      </w:r>
      <w:r w:rsidRPr="00E503B5">
        <w:t xml:space="preserve"> </w:t>
      </w:r>
      <w:r>
        <w:t>подразделы, пункты и подпункты оформля</w:t>
      </w:r>
      <w:r w:rsidR="0055598E">
        <w:t>ют</w:t>
      </w:r>
      <w:r>
        <w:t xml:space="preserve"> согласно следующим правилам:</w:t>
      </w:r>
    </w:p>
    <w:p w:rsidR="009468F6" w:rsidRPr="00DC52AC" w:rsidRDefault="00382131" w:rsidP="00FE3805">
      <w:pPr>
        <w:pStyle w:val="341"/>
        <w:numPr>
          <w:ilvl w:val="0"/>
          <w:numId w:val="65"/>
        </w:numPr>
      </w:pPr>
      <w:r>
        <w:t>Ссылка на раздел</w:t>
      </w:r>
      <w:r w:rsidR="009468F6">
        <w:t xml:space="preserve"> </w:t>
      </w:r>
      <w:r w:rsidR="00BC6C67" w:rsidRPr="00DC52AC">
        <w:t>состоит из</w:t>
      </w:r>
      <w:r>
        <w:t xml:space="preserve"> слов</w:t>
      </w:r>
      <w:r w:rsidR="00BC6C67" w:rsidRPr="00DC52AC">
        <w:t>а</w:t>
      </w:r>
      <w:r>
        <w:t xml:space="preserve"> «раздел» (в любом падеже, в зависимости от контекста) и номер</w:t>
      </w:r>
      <w:r w:rsidR="00C56631" w:rsidRPr="00DC52AC">
        <w:t>а</w:t>
      </w:r>
      <w:r>
        <w:t xml:space="preserve"> раздела. Например: «подробную информацию см.</w:t>
      </w:r>
      <w:r w:rsidR="000100C6">
        <w:t> </w:t>
      </w:r>
      <w:r>
        <w:t>в</w:t>
      </w:r>
      <w:r w:rsidR="000100C6">
        <w:t> </w:t>
      </w:r>
      <w:r>
        <w:t>разделе </w:t>
      </w:r>
      <w:r w:rsidR="00B12E05" w:rsidRPr="00DC52AC">
        <w:t>4</w:t>
      </w:r>
      <w:r>
        <w:t>».</w:t>
      </w:r>
      <w:r w:rsidR="00B12E05" w:rsidRPr="00DC52AC">
        <w:t xml:space="preserve"> </w:t>
      </w:r>
      <w:r w:rsidR="009468F6" w:rsidRPr="00DC52AC">
        <w:t xml:space="preserve">Для ссылок на </w:t>
      </w:r>
      <w:r w:rsidR="00EC38EC" w:rsidRPr="00DC52AC">
        <w:t>подразделы, пункты и подпункты</w:t>
      </w:r>
      <w:r w:rsidR="00EC38EC" w:rsidRPr="00DC52AC">
        <w:rPr>
          <w:lang w:eastAsia="ru-RU"/>
        </w:rPr>
        <w:t xml:space="preserve"> </w:t>
      </w:r>
      <w:r w:rsidR="009468F6" w:rsidRPr="00DC52AC">
        <w:t xml:space="preserve">также </w:t>
      </w:r>
      <w:r w:rsidR="00C56631" w:rsidRPr="00DC52AC">
        <w:t>допустимо использ</w:t>
      </w:r>
      <w:r w:rsidR="005C58B5">
        <w:t>уется сокращение</w:t>
      </w:r>
      <w:r w:rsidR="009468F6" w:rsidRPr="00DC52AC">
        <w:t xml:space="preserve"> «</w:t>
      </w:r>
      <w:r w:rsidR="005C58B5">
        <w:t>п.</w:t>
      </w:r>
      <w:r w:rsidR="009468F6" w:rsidRPr="00DC52AC">
        <w:t>».</w:t>
      </w:r>
      <w:r w:rsidR="00ED25B1" w:rsidRPr="00DC52AC">
        <w:t xml:space="preserve"> </w:t>
      </w:r>
      <w:r w:rsidR="00ED25B1">
        <w:t>Например: «</w:t>
      </w:r>
      <w:r w:rsidR="00ED25B1" w:rsidRPr="00DC52AC">
        <w:t>описание процедуры</w:t>
      </w:r>
      <w:r w:rsidR="00ED25B1">
        <w:t xml:space="preserve"> см.</w:t>
      </w:r>
      <w:r w:rsidR="000100C6">
        <w:t> </w:t>
      </w:r>
      <w:r w:rsidR="00ED25B1">
        <w:t>в</w:t>
      </w:r>
      <w:r w:rsidR="000100C6">
        <w:t> </w:t>
      </w:r>
      <w:r w:rsidR="005C58B5">
        <w:t>п.</w:t>
      </w:r>
      <w:r w:rsidR="00ED25B1">
        <w:t> </w:t>
      </w:r>
      <w:r w:rsidR="00ED25B1" w:rsidRPr="00DC52AC">
        <w:t>4.1.5</w:t>
      </w:r>
      <w:r w:rsidR="00ED25B1">
        <w:t>».</w:t>
      </w:r>
    </w:p>
    <w:p w:rsidR="00382131" w:rsidRDefault="003A1369" w:rsidP="00B12E05">
      <w:pPr>
        <w:pStyle w:val="341"/>
      </w:pPr>
      <w:r w:rsidRPr="003A1369">
        <w:t>Номер раздела, подраздела, пункта или подпункта является полем перекрестной ссылки.</w:t>
      </w:r>
    </w:p>
    <w:p w:rsidR="00382131" w:rsidRDefault="005C58B5" w:rsidP="00B12E05">
      <w:pPr>
        <w:pStyle w:val="341"/>
      </w:pPr>
      <w:r>
        <w:t>Подпись</w:t>
      </w:r>
      <w:r w:rsidR="00382131">
        <w:t xml:space="preserve"> «раздел» </w:t>
      </w:r>
      <w:r>
        <w:t xml:space="preserve">или «п.» </w:t>
      </w:r>
      <w:r w:rsidR="00382131">
        <w:t xml:space="preserve">и </w:t>
      </w:r>
      <w:r w:rsidR="00D52ED4">
        <w:t>поле</w:t>
      </w:r>
      <w:r w:rsidR="00382131">
        <w:t xml:space="preserve"> ссылк</w:t>
      </w:r>
      <w:r w:rsidR="00D52ED4">
        <w:t>и</w:t>
      </w:r>
      <w:r w:rsidR="00382131">
        <w:t xml:space="preserve"> следует разделять неразрывным пробелом</w:t>
      </w:r>
      <w:r w:rsidR="00BC6C67">
        <w:t xml:space="preserve"> (</w:t>
      </w:r>
      <w:r w:rsidR="00BC6C67" w:rsidRPr="00BD154D">
        <w:rPr>
          <w:rStyle w:val="34ffff7"/>
          <w:lang w:val="ru-RU"/>
        </w:rPr>
        <w:t>&lt;</w:t>
      </w:r>
      <w:r w:rsidR="00BC6C67" w:rsidRPr="00AE6B00">
        <w:rPr>
          <w:rStyle w:val="34ffff7"/>
        </w:rPr>
        <w:t>CTRL</w:t>
      </w:r>
      <w:r w:rsidR="00BC6C67" w:rsidRPr="003E2535">
        <w:rPr>
          <w:rStyle w:val="34ffff7"/>
          <w:lang w:val="ru-RU"/>
        </w:rPr>
        <w:t xml:space="preserve">&gt; </w:t>
      </w:r>
      <w:r w:rsidR="00BC6C67" w:rsidRPr="00AE6B00">
        <w:rPr>
          <w:rStyle w:val="34ffff7"/>
          <w:lang w:val="ru-RU"/>
        </w:rPr>
        <w:t>+</w:t>
      </w:r>
      <w:r w:rsidR="00BC6C67" w:rsidRPr="003E2535">
        <w:rPr>
          <w:rStyle w:val="34ffff7"/>
          <w:lang w:val="ru-RU"/>
        </w:rPr>
        <w:t xml:space="preserve"> &lt;</w:t>
      </w:r>
      <w:r w:rsidR="00BC6C67" w:rsidRPr="00AE6B00">
        <w:rPr>
          <w:rStyle w:val="34ffff7"/>
        </w:rPr>
        <w:t>SHIFT</w:t>
      </w:r>
      <w:r w:rsidR="00BC6C67" w:rsidRPr="003E2535">
        <w:rPr>
          <w:rStyle w:val="34ffff7"/>
          <w:lang w:val="ru-RU"/>
        </w:rPr>
        <w:t xml:space="preserve">&gt; </w:t>
      </w:r>
      <w:r w:rsidR="00BC6C67" w:rsidRPr="00AE6B00">
        <w:rPr>
          <w:rStyle w:val="34ffff7"/>
          <w:lang w:val="ru-RU"/>
        </w:rPr>
        <w:t>+</w:t>
      </w:r>
      <w:r w:rsidR="00BC6C67" w:rsidRPr="003E2535">
        <w:rPr>
          <w:rStyle w:val="34ffff7"/>
          <w:lang w:val="ru-RU"/>
        </w:rPr>
        <w:t>&lt;</w:t>
      </w:r>
      <w:r w:rsidR="00BC6C67" w:rsidRPr="00AE6B00">
        <w:rPr>
          <w:rStyle w:val="34ffff7"/>
        </w:rPr>
        <w:t>SPACE</w:t>
      </w:r>
      <w:r w:rsidR="00BC6C67" w:rsidRPr="003E2535">
        <w:rPr>
          <w:rStyle w:val="34ffff7"/>
          <w:lang w:val="ru-RU"/>
        </w:rPr>
        <w:t>&gt;</w:t>
      </w:r>
      <w:r w:rsidR="00BC6C67" w:rsidRPr="00AE6B00">
        <w:t>)</w:t>
      </w:r>
      <w:r w:rsidR="00382131">
        <w:t>.</w:t>
      </w:r>
    </w:p>
    <w:p w:rsidR="00382131" w:rsidRDefault="00382131" w:rsidP="00382131">
      <w:pPr>
        <w:pStyle w:val="34ffff6"/>
      </w:pPr>
      <w:r>
        <w:lastRenderedPageBreak/>
        <w:t xml:space="preserve">Для того чтобы </w:t>
      </w:r>
      <w:r w:rsidR="00A20B02">
        <w:t>создать</w:t>
      </w:r>
      <w:r w:rsidR="00A20B02" w:rsidRPr="008B23BE">
        <w:t xml:space="preserve"> </w:t>
      </w:r>
      <w:r>
        <w:t>перекрестную</w:t>
      </w:r>
      <w:r w:rsidR="003A1369">
        <w:t xml:space="preserve"> ссылку на раздел</w:t>
      </w:r>
      <w:r w:rsidR="003A1369">
        <w:rPr>
          <w:lang w:eastAsia="ru-RU"/>
        </w:rPr>
        <w:t>,</w:t>
      </w:r>
      <w:r w:rsidR="003A1369" w:rsidRPr="00E503B5">
        <w:t xml:space="preserve"> </w:t>
      </w:r>
      <w:r w:rsidR="003A1369">
        <w:t>подраздел, пункт или подпункт</w:t>
      </w:r>
      <w:r>
        <w:t>:</w:t>
      </w:r>
    </w:p>
    <w:p w:rsidR="00382131" w:rsidRPr="00382131" w:rsidRDefault="00382131" w:rsidP="00FE3805">
      <w:pPr>
        <w:pStyle w:val="340"/>
        <w:numPr>
          <w:ilvl w:val="0"/>
          <w:numId w:val="66"/>
        </w:numPr>
      </w:pPr>
      <w:proofErr w:type="gramStart"/>
      <w:r>
        <w:t xml:space="preserve">Установите курсор </w:t>
      </w:r>
      <w:r w:rsidR="00C04C7F">
        <w:t xml:space="preserve">мыши </w:t>
      </w:r>
      <w:r>
        <w:t>в тексте, где следует добавить ссылку (например, после выражения «см. в разделе »</w:t>
      </w:r>
      <w:r w:rsidR="005C58B5">
        <w:t xml:space="preserve"> или «см. в п. »</w:t>
      </w:r>
      <w:r>
        <w:t>).</w:t>
      </w:r>
      <w:proofErr w:type="gramEnd"/>
    </w:p>
    <w:p w:rsidR="005C58B5" w:rsidRDefault="00ED25B1" w:rsidP="00AE359E">
      <w:pPr>
        <w:pStyle w:val="340"/>
      </w:pPr>
      <w:r>
        <w:t xml:space="preserve">На ленте </w:t>
      </w:r>
      <w:r w:rsidR="00382131">
        <w:t xml:space="preserve">перейдите на </w:t>
      </w:r>
      <w:r w:rsidR="00CC5C77">
        <w:t>вкладк</w:t>
      </w:r>
      <w:r w:rsidR="00382131">
        <w:t xml:space="preserve">у </w:t>
      </w:r>
      <w:r w:rsidR="00382131">
        <w:rPr>
          <w:rStyle w:val="34fe"/>
        </w:rPr>
        <w:t>Вставка</w:t>
      </w:r>
      <w:r w:rsidR="005C58B5">
        <w:t>.</w:t>
      </w:r>
    </w:p>
    <w:p w:rsidR="00382131" w:rsidRPr="001B5ED2" w:rsidRDefault="005C58B5" w:rsidP="00893EC8">
      <w:pPr>
        <w:pStyle w:val="340"/>
      </w:pPr>
      <w:r>
        <w:t xml:space="preserve">Нажмите </w:t>
      </w:r>
      <w:r w:rsidR="00382131">
        <w:t xml:space="preserve">на кнопку </w:t>
      </w:r>
      <w:r w:rsidR="00382131">
        <w:rPr>
          <w:rStyle w:val="34fe"/>
        </w:rPr>
        <w:t>Перекрестная ссылка</w:t>
      </w:r>
      <w:r w:rsidR="00382131">
        <w:t>.</w:t>
      </w:r>
      <w:r>
        <w:t xml:space="preserve"> </w:t>
      </w:r>
      <w:r w:rsidR="00382131">
        <w:t xml:space="preserve">Откроется окно </w:t>
      </w:r>
      <w:r w:rsidR="00382131">
        <w:rPr>
          <w:rStyle w:val="34fe"/>
        </w:rPr>
        <w:t>Перекрестные ссылки</w:t>
      </w:r>
      <w:r w:rsidR="00382131">
        <w:t>.</w:t>
      </w:r>
    </w:p>
    <w:p w:rsidR="00382131" w:rsidRPr="002D17AE" w:rsidRDefault="00382131" w:rsidP="00AE359E">
      <w:pPr>
        <w:pStyle w:val="340"/>
      </w:pPr>
      <w:r>
        <w:t xml:space="preserve">В раскрывающемся списке </w:t>
      </w:r>
      <w:r w:rsidRPr="00896AF3">
        <w:rPr>
          <w:rStyle w:val="34fe"/>
        </w:rPr>
        <w:t>Тип ссылки</w:t>
      </w:r>
      <w:r>
        <w:t xml:space="preserve"> выберите пункт </w:t>
      </w:r>
      <w:r w:rsidRPr="00382131">
        <w:rPr>
          <w:rStyle w:val="34fe"/>
        </w:rPr>
        <w:t>Заголовок</w:t>
      </w:r>
      <w:r>
        <w:t>.</w:t>
      </w:r>
    </w:p>
    <w:p w:rsidR="00533118" w:rsidRPr="00533118" w:rsidRDefault="00533118" w:rsidP="00AE359E">
      <w:pPr>
        <w:pStyle w:val="340"/>
      </w:pPr>
      <w:r>
        <w:t>В раскрывающемся списке</w:t>
      </w:r>
      <w:proofErr w:type="gramStart"/>
      <w:r>
        <w:t xml:space="preserve"> </w:t>
      </w:r>
      <w:r>
        <w:rPr>
          <w:rStyle w:val="34fe"/>
        </w:rPr>
        <w:t>В</w:t>
      </w:r>
      <w:proofErr w:type="gramEnd"/>
      <w:r>
        <w:rPr>
          <w:rStyle w:val="34fe"/>
        </w:rPr>
        <w:t>ставить ссылку на</w:t>
      </w:r>
      <w:r>
        <w:t xml:space="preserve"> выберите пункт </w:t>
      </w:r>
      <w:r w:rsidRPr="00896AF3">
        <w:rPr>
          <w:rStyle w:val="34fe"/>
        </w:rPr>
        <w:t>Номер</w:t>
      </w:r>
      <w:r>
        <w:rPr>
          <w:rStyle w:val="34fe"/>
        </w:rPr>
        <w:t xml:space="preserve"> заголовка</w:t>
      </w:r>
      <w:r>
        <w:t>.</w:t>
      </w:r>
    </w:p>
    <w:p w:rsidR="002D17AE" w:rsidRPr="001E635D" w:rsidRDefault="002D17AE" w:rsidP="00AE359E">
      <w:pPr>
        <w:pStyle w:val="340"/>
      </w:pPr>
      <w:r>
        <w:t>В списке</w:t>
      </w:r>
      <w:proofErr w:type="gramStart"/>
      <w:r>
        <w:t xml:space="preserve"> </w:t>
      </w:r>
      <w:r w:rsidRPr="00382131">
        <w:rPr>
          <w:rStyle w:val="34fe"/>
        </w:rPr>
        <w:t>Д</w:t>
      </w:r>
      <w:proofErr w:type="gramEnd"/>
      <w:r w:rsidRPr="00382131">
        <w:rPr>
          <w:rStyle w:val="34fe"/>
        </w:rPr>
        <w:t xml:space="preserve">ля какого </w:t>
      </w:r>
      <w:r>
        <w:rPr>
          <w:rStyle w:val="34fe"/>
        </w:rPr>
        <w:t>заголовка</w:t>
      </w:r>
      <w:r>
        <w:t xml:space="preserve"> выберите заголовок раздела</w:t>
      </w:r>
      <w:r w:rsidR="00ED25B1">
        <w:t xml:space="preserve">, </w:t>
      </w:r>
      <w:r>
        <w:t xml:space="preserve">подраздела, </w:t>
      </w:r>
      <w:r w:rsidR="00ED25B1">
        <w:t>пункта или подпункта</w:t>
      </w:r>
      <w:r w:rsidR="005C58B5">
        <w:t>,</w:t>
      </w:r>
      <w:r w:rsidR="00ED25B1">
        <w:t xml:space="preserve"> </w:t>
      </w:r>
      <w:r>
        <w:t>на который делается ссылка</w:t>
      </w:r>
      <w:r w:rsidR="001E635D">
        <w:t xml:space="preserve"> (рисунок </w:t>
      </w:r>
      <w:r w:rsidR="001E635D">
        <w:fldChar w:fldCharType="begin"/>
      </w:r>
      <w:r w:rsidR="001E635D">
        <w:instrText xml:space="preserve"> REF _Ref399312450 \h </w:instrText>
      </w:r>
      <w:r w:rsidR="001E635D">
        <w:fldChar w:fldCharType="separate"/>
      </w:r>
      <w:r w:rsidR="00B61B63">
        <w:rPr>
          <w:noProof/>
        </w:rPr>
        <w:t>31</w:t>
      </w:r>
      <w:r w:rsidR="001E635D">
        <w:fldChar w:fldCharType="end"/>
      </w:r>
      <w:r w:rsidR="001E635D">
        <w:t>)</w:t>
      </w:r>
      <w:r>
        <w:t>.</w:t>
      </w:r>
    </w:p>
    <w:p w:rsidR="001E635D" w:rsidRDefault="001E635D" w:rsidP="001E635D">
      <w:pPr>
        <w:pStyle w:val="34ff"/>
      </w:pPr>
      <w:r>
        <w:rPr>
          <w:noProof/>
          <w:lang w:eastAsia="ru-RU"/>
        </w:rPr>
        <w:drawing>
          <wp:inline distT="0" distB="0" distL="0" distR="0" wp14:anchorId="5E7DE0ED" wp14:editId="1E2AC5F5">
            <wp:extent cx="2880000" cy="2178948"/>
            <wp:effectExtent l="0" t="0" r="0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crossreference_0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7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35D" w:rsidRPr="002C69BA" w:rsidRDefault="001E635D" w:rsidP="001E635D">
      <w:pPr>
        <w:pStyle w:val="34ff0"/>
      </w:pPr>
      <w:r>
        <w:t>Рисунок </w:t>
      </w:r>
      <w:bookmarkStart w:id="201" w:name="_Ref399312450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31</w:t>
      </w:r>
      <w:r>
        <w:fldChar w:fldCharType="end"/>
      </w:r>
      <w:bookmarkEnd w:id="201"/>
      <w:r>
        <w:t xml:space="preserve"> — Окно </w:t>
      </w:r>
      <w:r w:rsidRPr="00CA2F7A">
        <w:rPr>
          <w:rStyle w:val="34fe"/>
        </w:rPr>
        <w:t>Перекрестные ссылки</w:t>
      </w:r>
      <w:r>
        <w:t>. Добавление ссылки на подраздел</w:t>
      </w:r>
    </w:p>
    <w:p w:rsidR="00382131" w:rsidRPr="009468F6" w:rsidRDefault="00382131" w:rsidP="00AE359E">
      <w:pPr>
        <w:pStyle w:val="340"/>
      </w:pPr>
      <w:r>
        <w:t>Нажмите на кнопку</w:t>
      </w:r>
      <w:proofErr w:type="gramStart"/>
      <w:r>
        <w:t xml:space="preserve"> </w:t>
      </w:r>
      <w:r w:rsidRPr="00382131">
        <w:rPr>
          <w:rStyle w:val="34fe"/>
        </w:rPr>
        <w:t>В</w:t>
      </w:r>
      <w:proofErr w:type="gramEnd"/>
      <w:r w:rsidRPr="00382131">
        <w:rPr>
          <w:rStyle w:val="34fe"/>
        </w:rPr>
        <w:t>ставить</w:t>
      </w:r>
      <w:r>
        <w:t>.</w:t>
      </w:r>
    </w:p>
    <w:p w:rsidR="00220729" w:rsidRPr="00382131" w:rsidRDefault="00E00EE5" w:rsidP="007314EB">
      <w:pPr>
        <w:pStyle w:val="3"/>
      </w:pPr>
      <w:bookmarkStart w:id="202" w:name="_Ref408989548"/>
      <w:bookmarkStart w:id="203" w:name="_Toc134830138"/>
      <w:r>
        <w:t xml:space="preserve">Создание ссылок на </w:t>
      </w:r>
      <w:r w:rsidR="00220729">
        <w:t>приложения</w:t>
      </w:r>
      <w:bookmarkEnd w:id="202"/>
      <w:bookmarkEnd w:id="203"/>
    </w:p>
    <w:p w:rsidR="003B1739" w:rsidRPr="001749E6" w:rsidRDefault="003B1739" w:rsidP="003B1739">
      <w:pPr>
        <w:pStyle w:val="34ff8"/>
      </w:pPr>
      <w:r>
        <w:t>Ссылки на приложения</w:t>
      </w:r>
      <w:r>
        <w:rPr>
          <w:lang w:eastAsia="ru-RU"/>
        </w:rPr>
        <w:t xml:space="preserve"> документа </w:t>
      </w:r>
      <w:r>
        <w:t>оформля</w:t>
      </w:r>
      <w:r w:rsidR="0055598E">
        <w:t>ют</w:t>
      </w:r>
      <w:r>
        <w:t xml:space="preserve"> согласно следующим правилам:</w:t>
      </w:r>
    </w:p>
    <w:p w:rsidR="003B1739" w:rsidRPr="003B1739" w:rsidRDefault="003B1739" w:rsidP="00FE3805">
      <w:pPr>
        <w:pStyle w:val="341"/>
        <w:numPr>
          <w:ilvl w:val="0"/>
          <w:numId w:val="67"/>
        </w:numPr>
      </w:pPr>
      <w:r>
        <w:t>Ссылка на приложение состоит из слова «см.» и подписи с обозначением приложения. Например: «см. Приложение</w:t>
      </w:r>
      <w:proofErr w:type="gramStart"/>
      <w:r>
        <w:t xml:space="preserve"> А</w:t>
      </w:r>
      <w:proofErr w:type="gramEnd"/>
      <w:r>
        <w:t>».</w:t>
      </w:r>
    </w:p>
    <w:p w:rsidR="003B1739" w:rsidRDefault="005C58B5" w:rsidP="003B1739">
      <w:pPr>
        <w:pStyle w:val="341"/>
      </w:pPr>
      <w:r>
        <w:t>Обозначение</w:t>
      </w:r>
      <w:r w:rsidRPr="003A1369">
        <w:t xml:space="preserve"> </w:t>
      </w:r>
      <w:r>
        <w:t xml:space="preserve">приложения </w:t>
      </w:r>
      <w:r w:rsidR="003B1739">
        <w:t>явля</w:t>
      </w:r>
      <w:r>
        <w:t>е</w:t>
      </w:r>
      <w:r w:rsidR="003B1739">
        <w:t>тся</w:t>
      </w:r>
      <w:r w:rsidR="003B1739" w:rsidRPr="003A1369">
        <w:t xml:space="preserve"> полем перекрестной ссылки.</w:t>
      </w:r>
      <w:r w:rsidR="003B1739">
        <w:t xml:space="preserve"> Например: «А».</w:t>
      </w:r>
    </w:p>
    <w:p w:rsidR="003B1739" w:rsidRDefault="003B1739" w:rsidP="003B1739">
      <w:pPr>
        <w:pStyle w:val="341"/>
        <w:rPr>
          <w:lang w:eastAsia="ru-RU"/>
        </w:rPr>
      </w:pPr>
      <w:r>
        <w:t>Слово «см.» и поле ссылки следует разделять неразрывным пробелом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Pr="003E2535">
        <w:rPr>
          <w:rStyle w:val="34ffff7"/>
          <w:lang w:val="ru-RU"/>
        </w:rPr>
        <w:t xml:space="preserve"> &lt;</w:t>
      </w:r>
      <w:r w:rsidRPr="00AE6B00">
        <w:rPr>
          <w:rStyle w:val="34ffff7"/>
        </w:rPr>
        <w:t>SHIFT</w:t>
      </w:r>
      <w:r w:rsidRPr="003E2535">
        <w:rPr>
          <w:rStyle w:val="34ffff7"/>
          <w:lang w:val="ru-RU"/>
        </w:rPr>
        <w:t xml:space="preserve">&gt; </w:t>
      </w:r>
      <w:r w:rsidRPr="00AE6B00">
        <w:rPr>
          <w:rStyle w:val="34ffff7"/>
          <w:lang w:val="ru-RU"/>
        </w:rPr>
        <w:t>+</w:t>
      </w:r>
      <w:r w:rsidR="005C58B5">
        <w:rPr>
          <w:rStyle w:val="34ffff7"/>
          <w:lang w:val="ru-RU"/>
        </w:rPr>
        <w:t xml:space="preserve"> </w:t>
      </w:r>
      <w:r w:rsidRPr="003E2535">
        <w:rPr>
          <w:rStyle w:val="34ffff7"/>
          <w:lang w:val="ru-RU"/>
        </w:rPr>
        <w:t>&lt;</w:t>
      </w:r>
      <w:r w:rsidRPr="00AE6B00">
        <w:rPr>
          <w:rStyle w:val="34ffff7"/>
        </w:rPr>
        <w:t>SPACE</w:t>
      </w:r>
      <w:r w:rsidRPr="003E2535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1E5EDB" w:rsidRDefault="001E5EDB" w:rsidP="001E5EDB">
      <w:pPr>
        <w:pStyle w:val="34ffff6"/>
      </w:pPr>
      <w:r w:rsidRPr="008B23BE">
        <w:t xml:space="preserve">Для того чтобы </w:t>
      </w:r>
      <w:r w:rsidR="003472F4">
        <w:t>создать</w:t>
      </w:r>
      <w:r w:rsidR="003472F4" w:rsidRPr="008B23BE">
        <w:t xml:space="preserve"> </w:t>
      </w:r>
      <w:r w:rsidRPr="008B23BE">
        <w:t>перекрестную ссылку на</w:t>
      </w:r>
      <w:r>
        <w:t xml:space="preserve"> </w:t>
      </w:r>
      <w:r w:rsidRPr="005716D5">
        <w:t>приложение</w:t>
      </w:r>
      <w:r w:rsidRPr="008B23BE">
        <w:t>:</w:t>
      </w:r>
    </w:p>
    <w:p w:rsidR="001E5EDB" w:rsidRPr="00CA7F60" w:rsidRDefault="001E5EDB" w:rsidP="00FE3805">
      <w:pPr>
        <w:pStyle w:val="340"/>
        <w:numPr>
          <w:ilvl w:val="0"/>
          <w:numId w:val="68"/>
        </w:numPr>
      </w:pPr>
      <w:r>
        <w:t xml:space="preserve">Установите курсор </w:t>
      </w:r>
      <w:r w:rsidR="001A7124">
        <w:t xml:space="preserve">мыши </w:t>
      </w:r>
      <w:r>
        <w:t>в тексте, где следует добавить ссылку.</w:t>
      </w:r>
    </w:p>
    <w:p w:rsidR="001E5EDB" w:rsidRPr="00EF4C17" w:rsidRDefault="001E5EDB" w:rsidP="00FF5FFA">
      <w:pPr>
        <w:pStyle w:val="340"/>
      </w:pPr>
      <w:r>
        <w:t>Введите «см.» и поставьте после него неразрывный пробел (</w:t>
      </w:r>
      <w:r w:rsidRPr="00BD154D">
        <w:rPr>
          <w:rStyle w:val="34ffff7"/>
          <w:lang w:val="ru-RU"/>
        </w:rPr>
        <w:t>&lt;</w:t>
      </w:r>
      <w:r w:rsidRPr="00AE6B00">
        <w:rPr>
          <w:rStyle w:val="34ffff7"/>
        </w:rPr>
        <w:t>CTRL</w:t>
      </w:r>
      <w:r w:rsidRPr="00AE359E">
        <w:rPr>
          <w:rStyle w:val="34ffff7"/>
          <w:lang w:val="ru-RU"/>
        </w:rPr>
        <w:t>&gt; + &lt;</w:t>
      </w:r>
      <w:r w:rsidRPr="00AE6B00">
        <w:rPr>
          <w:rStyle w:val="34ffff7"/>
        </w:rPr>
        <w:t>SHIFT</w:t>
      </w:r>
      <w:r w:rsidRPr="00AE359E">
        <w:rPr>
          <w:rStyle w:val="34ffff7"/>
          <w:lang w:val="ru-RU"/>
        </w:rPr>
        <w:t>&gt; +&lt;</w:t>
      </w:r>
      <w:r w:rsidRPr="00AE6B00">
        <w:rPr>
          <w:rStyle w:val="34ffff7"/>
        </w:rPr>
        <w:t>SPACE</w:t>
      </w:r>
      <w:r w:rsidRPr="00AE359E">
        <w:rPr>
          <w:rStyle w:val="34ffff7"/>
          <w:lang w:val="ru-RU"/>
        </w:rPr>
        <w:t>&gt;</w:t>
      </w:r>
      <w:r w:rsidRPr="00AE6B00">
        <w:t>)</w:t>
      </w:r>
      <w:r>
        <w:t>.</w:t>
      </w:r>
    </w:p>
    <w:p w:rsidR="001E5EDB" w:rsidRDefault="001E5EDB" w:rsidP="00AE359E">
      <w:pPr>
        <w:pStyle w:val="340"/>
      </w:pPr>
      <w:r>
        <w:lastRenderedPageBreak/>
        <w:t xml:space="preserve">На ленте перейдите на вкладку </w:t>
      </w:r>
      <w:r>
        <w:rPr>
          <w:rStyle w:val="34fe"/>
        </w:rPr>
        <w:t>Вставка</w:t>
      </w:r>
      <w:r>
        <w:t xml:space="preserve"> и нажмите на кнопку </w:t>
      </w:r>
      <w:r>
        <w:rPr>
          <w:rStyle w:val="34fe"/>
        </w:rPr>
        <w:t>Перекрестная ссылка</w:t>
      </w:r>
      <w:r>
        <w:t>.</w:t>
      </w:r>
    </w:p>
    <w:p w:rsidR="001E5EDB" w:rsidRPr="001B5ED2" w:rsidRDefault="001E5EDB" w:rsidP="00893EC8">
      <w:pPr>
        <w:pStyle w:val="34fffff6"/>
      </w:pPr>
      <w:r>
        <w:t xml:space="preserve">Откроется окно </w:t>
      </w:r>
      <w:r>
        <w:rPr>
          <w:rStyle w:val="34fe"/>
        </w:rPr>
        <w:t>Перекрестные ссылки</w:t>
      </w:r>
      <w:r>
        <w:t>.</w:t>
      </w:r>
    </w:p>
    <w:p w:rsidR="001E5EDB" w:rsidRPr="00EF4C17" w:rsidRDefault="001E5EDB" w:rsidP="00AE359E">
      <w:pPr>
        <w:pStyle w:val="340"/>
      </w:pPr>
      <w:r>
        <w:t xml:space="preserve">В раскрывающемся списке </w:t>
      </w:r>
      <w:r w:rsidRPr="00896AF3">
        <w:rPr>
          <w:rStyle w:val="34fe"/>
        </w:rPr>
        <w:t>Тип ссылки</w:t>
      </w:r>
      <w:r>
        <w:t xml:space="preserve"> выберите пункт </w:t>
      </w:r>
      <w:r w:rsidRPr="00F27539">
        <w:rPr>
          <w:rStyle w:val="34fe"/>
        </w:rPr>
        <w:t>Абзац</w:t>
      </w:r>
      <w:r>
        <w:t>.</w:t>
      </w:r>
    </w:p>
    <w:p w:rsidR="001E5EDB" w:rsidRPr="00896AF3" w:rsidRDefault="001E5EDB" w:rsidP="00AE359E">
      <w:pPr>
        <w:pStyle w:val="340"/>
      </w:pPr>
      <w:r>
        <w:t>В раскрывающемся списке</w:t>
      </w:r>
      <w:proofErr w:type="gramStart"/>
      <w:r>
        <w:t xml:space="preserve"> </w:t>
      </w:r>
      <w:r>
        <w:rPr>
          <w:rStyle w:val="34fe"/>
        </w:rPr>
        <w:t>В</w:t>
      </w:r>
      <w:proofErr w:type="gramEnd"/>
      <w:r>
        <w:rPr>
          <w:rStyle w:val="34fe"/>
        </w:rPr>
        <w:t>ставить ссылку на</w:t>
      </w:r>
      <w:r>
        <w:t xml:space="preserve"> выберите пункт </w:t>
      </w:r>
      <w:r w:rsidRPr="00896AF3">
        <w:rPr>
          <w:rStyle w:val="34fe"/>
        </w:rPr>
        <w:t>Номер</w:t>
      </w:r>
      <w:r>
        <w:rPr>
          <w:rStyle w:val="34fe"/>
        </w:rPr>
        <w:t xml:space="preserve"> абзаца</w:t>
      </w:r>
      <w:r>
        <w:t>.</w:t>
      </w:r>
    </w:p>
    <w:p w:rsidR="001E5EDB" w:rsidRPr="00336601" w:rsidRDefault="001E5EDB" w:rsidP="00AE359E">
      <w:pPr>
        <w:pStyle w:val="340"/>
      </w:pPr>
      <w:r>
        <w:t>В списке</w:t>
      </w:r>
      <w:proofErr w:type="gramStart"/>
      <w:r>
        <w:t xml:space="preserve"> </w:t>
      </w:r>
      <w:r>
        <w:rPr>
          <w:rStyle w:val="34fe"/>
        </w:rPr>
        <w:t>Д</w:t>
      </w:r>
      <w:proofErr w:type="gramEnd"/>
      <w:r>
        <w:rPr>
          <w:rStyle w:val="34fe"/>
        </w:rPr>
        <w:t>ля какого абзаца</w:t>
      </w:r>
      <w:r>
        <w:t xml:space="preserve"> выберите </w:t>
      </w:r>
      <w:r w:rsidR="00E00EE5">
        <w:t xml:space="preserve">заголовок </w:t>
      </w:r>
      <w:r>
        <w:t>приложени</w:t>
      </w:r>
      <w:r w:rsidR="00BF2E41">
        <w:t>я</w:t>
      </w:r>
      <w:r>
        <w:t>, на который делается ссылка</w:t>
      </w:r>
      <w:r w:rsidR="00336601">
        <w:t xml:space="preserve"> (рисунок </w:t>
      </w:r>
      <w:r w:rsidR="00336601">
        <w:fldChar w:fldCharType="begin"/>
      </w:r>
      <w:r w:rsidR="00336601">
        <w:instrText xml:space="preserve"> REF _Ref408981961 \h </w:instrText>
      </w:r>
      <w:r w:rsidR="00336601">
        <w:fldChar w:fldCharType="separate"/>
      </w:r>
      <w:r w:rsidR="00B61B63">
        <w:rPr>
          <w:noProof/>
        </w:rPr>
        <w:t>32</w:t>
      </w:r>
      <w:r w:rsidR="00336601">
        <w:fldChar w:fldCharType="end"/>
      </w:r>
      <w:r w:rsidR="00336601">
        <w:t>)</w:t>
      </w:r>
      <w:r>
        <w:t>.</w:t>
      </w:r>
    </w:p>
    <w:p w:rsidR="00336601" w:rsidRDefault="00336601" w:rsidP="00336601">
      <w:pPr>
        <w:pStyle w:val="34ff"/>
      </w:pPr>
      <w:r>
        <w:rPr>
          <w:noProof/>
          <w:lang w:eastAsia="ru-RU"/>
        </w:rPr>
        <w:drawing>
          <wp:inline distT="0" distB="0" distL="0" distR="0" wp14:anchorId="69F90405" wp14:editId="111C209E">
            <wp:extent cx="2880000" cy="217894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crossreference_05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7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01" w:rsidRPr="002C69BA" w:rsidRDefault="00336601" w:rsidP="00336601">
      <w:pPr>
        <w:pStyle w:val="34ff0"/>
      </w:pPr>
      <w:r>
        <w:t>Рисунок </w:t>
      </w:r>
      <w:bookmarkStart w:id="204" w:name="_Ref408981961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32</w:t>
      </w:r>
      <w:r>
        <w:fldChar w:fldCharType="end"/>
      </w:r>
      <w:bookmarkEnd w:id="204"/>
      <w:r>
        <w:t xml:space="preserve"> — Окно </w:t>
      </w:r>
      <w:r w:rsidRPr="00CA2F7A">
        <w:rPr>
          <w:rStyle w:val="34fe"/>
        </w:rPr>
        <w:t>Перекрестные ссылки</w:t>
      </w:r>
      <w:r>
        <w:t>. Добавление ссылки на приложение</w:t>
      </w:r>
    </w:p>
    <w:p w:rsidR="001E5EDB" w:rsidRDefault="001E5EDB" w:rsidP="00893EC8">
      <w:pPr>
        <w:pStyle w:val="340"/>
      </w:pPr>
      <w:r>
        <w:t>Нажмите на кнопку</w:t>
      </w:r>
      <w:proofErr w:type="gramStart"/>
      <w:r>
        <w:t xml:space="preserve"> </w:t>
      </w:r>
      <w:r>
        <w:rPr>
          <w:rStyle w:val="34fe"/>
        </w:rPr>
        <w:t>В</w:t>
      </w:r>
      <w:proofErr w:type="gramEnd"/>
      <w:r>
        <w:rPr>
          <w:rStyle w:val="34fe"/>
        </w:rPr>
        <w:t>ставить</w:t>
      </w:r>
      <w:r>
        <w:t>.</w:t>
      </w:r>
      <w:r w:rsidR="005C58B5">
        <w:t xml:space="preserve"> </w:t>
      </w:r>
      <w:r>
        <w:t>В тексте будет создана ссылка вида «см. Приложение</w:t>
      </w:r>
      <w:proofErr w:type="gramStart"/>
      <w:r w:rsidR="005C58B5">
        <w:t> </w:t>
      </w:r>
      <w:r>
        <w:t>А</w:t>
      </w:r>
      <w:proofErr w:type="gramEnd"/>
      <w:r>
        <w:t>».</w:t>
      </w:r>
    </w:p>
    <w:p w:rsidR="005C58B5" w:rsidRPr="00114F94" w:rsidRDefault="005C58B5" w:rsidP="005C58B5">
      <w:pPr>
        <w:pStyle w:val="340"/>
        <w:rPr>
          <w:lang w:eastAsia="ru-RU"/>
        </w:rPr>
      </w:pPr>
      <w:r>
        <w:t xml:space="preserve">Закройте окно </w:t>
      </w:r>
      <w:r w:rsidRPr="005C58B5">
        <w:rPr>
          <w:rStyle w:val="34fe"/>
        </w:rPr>
        <w:t>Перекрестные ссылки</w:t>
      </w:r>
      <w:r>
        <w:t>.</w:t>
      </w:r>
    </w:p>
    <w:p w:rsidR="005C58B5" w:rsidRDefault="005C58B5" w:rsidP="005C58B5">
      <w:pPr>
        <w:pStyle w:val="340"/>
        <w:rPr>
          <w:lang w:eastAsia="ru-RU"/>
        </w:rPr>
      </w:pPr>
      <w:r>
        <w:t>Щелкните правой кнопкой мыши на созданной ссылке на приложение.</w:t>
      </w:r>
    </w:p>
    <w:p w:rsidR="005C58B5" w:rsidRDefault="005C58B5" w:rsidP="005C58B5">
      <w:pPr>
        <w:pStyle w:val="340"/>
        <w:rPr>
          <w:lang w:eastAsia="ru-RU"/>
        </w:rPr>
      </w:pPr>
      <w:r>
        <w:t xml:space="preserve">В открывшемся контекстном меню выберите пункт </w:t>
      </w:r>
      <w:r w:rsidRPr="005C58B5">
        <w:rPr>
          <w:rStyle w:val="34fe"/>
        </w:rPr>
        <w:t>Коды/значения</w:t>
      </w:r>
      <w:r>
        <w:t xml:space="preserve"> </w:t>
      </w:r>
      <w:r w:rsidRPr="005C58B5">
        <w:rPr>
          <w:rStyle w:val="34fe"/>
        </w:rPr>
        <w:t>полей</w:t>
      </w:r>
      <w:r>
        <w:t xml:space="preserve"> (рисунок </w:t>
      </w:r>
      <w:r>
        <w:fldChar w:fldCharType="begin"/>
      </w:r>
      <w:r>
        <w:instrText xml:space="preserve"> REF _Ref128605759 \h </w:instrText>
      </w:r>
      <w:r>
        <w:fldChar w:fldCharType="separate"/>
      </w:r>
      <w:r w:rsidR="00B61B63">
        <w:rPr>
          <w:noProof/>
        </w:rPr>
        <w:t>33</w:t>
      </w:r>
      <w:r>
        <w:fldChar w:fldCharType="end"/>
      </w:r>
      <w:r>
        <w:t>).</w:t>
      </w:r>
    </w:p>
    <w:p w:rsidR="005C58B5" w:rsidRDefault="005C58B5" w:rsidP="005C58B5">
      <w:pPr>
        <w:pStyle w:val="34ff"/>
      </w:pPr>
      <w:r>
        <w:rPr>
          <w:noProof/>
          <w:lang w:eastAsia="ru-RU"/>
        </w:rPr>
        <w:drawing>
          <wp:inline distT="0" distB="0" distL="0" distR="0" wp14:anchorId="7F1BF6FB" wp14:editId="6EDEF41E">
            <wp:extent cx="2124000" cy="2204579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3-01_23-26-02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220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B5" w:rsidRPr="002C69BA" w:rsidRDefault="005C58B5" w:rsidP="005C58B5">
      <w:pPr>
        <w:pStyle w:val="34ff0"/>
      </w:pPr>
      <w:r>
        <w:t>Рисунок</w:t>
      </w:r>
      <w:r w:rsidRPr="00B01D0E">
        <w:t xml:space="preserve"> </w:t>
      </w:r>
      <w:bookmarkStart w:id="205" w:name="_Ref128605759"/>
      <w:r>
        <w:fldChar w:fldCharType="begin"/>
      </w:r>
      <w:r>
        <w:instrText xml:space="preserve"> SEQ Рисунок \* ARABIC </w:instrText>
      </w:r>
      <w:r>
        <w:fldChar w:fldCharType="separate"/>
      </w:r>
      <w:r w:rsidR="00B61B63">
        <w:rPr>
          <w:noProof/>
        </w:rPr>
        <w:t>33</w:t>
      </w:r>
      <w:r>
        <w:fldChar w:fldCharType="end"/>
      </w:r>
      <w:bookmarkEnd w:id="205"/>
      <w:r>
        <w:t xml:space="preserve"> — Пункт </w:t>
      </w:r>
      <w:r w:rsidRPr="005C58B5">
        <w:rPr>
          <w:rStyle w:val="34fe"/>
        </w:rPr>
        <w:t>Коды/значения полей</w:t>
      </w:r>
      <w:r>
        <w:t xml:space="preserve"> в контекстном меню</w:t>
      </w:r>
    </w:p>
    <w:p w:rsidR="005C58B5" w:rsidRDefault="005C58B5" w:rsidP="005C58B5">
      <w:pPr>
        <w:pStyle w:val="34fffff6"/>
      </w:pPr>
      <w:r>
        <w:lastRenderedPageBreak/>
        <w:t xml:space="preserve">Будет отображен код ссылки, например: </w:t>
      </w:r>
      <w:r w:rsidRPr="005C58B5">
        <w:rPr>
          <w:rStyle w:val="34ff1"/>
        </w:rPr>
        <w:t>{ REF _Ref128605820 \r \h</w:t>
      </w:r>
      <w:proofErr w:type="gramStart"/>
      <w:r w:rsidRPr="005C58B5">
        <w:rPr>
          <w:rStyle w:val="34ff1"/>
        </w:rPr>
        <w:t xml:space="preserve"> }</w:t>
      </w:r>
      <w:proofErr w:type="gramEnd"/>
      <w:r>
        <w:t>.</w:t>
      </w:r>
    </w:p>
    <w:p w:rsidR="005C58B5" w:rsidRPr="00080926" w:rsidRDefault="005C58B5" w:rsidP="005C58B5">
      <w:pPr>
        <w:pStyle w:val="340"/>
      </w:pPr>
      <w:r>
        <w:t xml:space="preserve">Отредактируйте код ссылки — добавьте в код ключ </w:t>
      </w:r>
      <w:r w:rsidRPr="005C58B5">
        <w:rPr>
          <w:rStyle w:val="34ff1"/>
        </w:rPr>
        <w:t>\t</w:t>
      </w:r>
      <w:r>
        <w:t xml:space="preserve">. Ссылка в итоге должна иметь следующий вид: </w:t>
      </w:r>
      <w:r w:rsidRPr="005C58B5">
        <w:rPr>
          <w:rStyle w:val="34ff1"/>
        </w:rPr>
        <w:t>{ REF _Ref128605820 \r \h \t</w:t>
      </w:r>
      <w:proofErr w:type="gramStart"/>
      <w:r w:rsidRPr="005C58B5">
        <w:rPr>
          <w:rStyle w:val="34ff1"/>
        </w:rPr>
        <w:t xml:space="preserve"> }</w:t>
      </w:r>
      <w:proofErr w:type="gramEnd"/>
      <w:r>
        <w:t>.</w:t>
      </w:r>
    </w:p>
    <w:p w:rsidR="005C58B5" w:rsidRDefault="005C58B5" w:rsidP="005C58B5">
      <w:pPr>
        <w:pStyle w:val="340"/>
        <w:rPr>
          <w:lang w:eastAsia="ru-RU"/>
        </w:rPr>
      </w:pPr>
      <w:r>
        <w:t>Щелкните правой кнопкой мыши на коде ссылки.</w:t>
      </w:r>
    </w:p>
    <w:p w:rsidR="005C58B5" w:rsidRDefault="005C58B5" w:rsidP="005C58B5">
      <w:pPr>
        <w:pStyle w:val="340"/>
        <w:rPr>
          <w:lang w:eastAsia="ru-RU"/>
        </w:rPr>
      </w:pPr>
      <w:r>
        <w:t>В открывшемся контекстном меню выберите пункт</w:t>
      </w:r>
      <w:proofErr w:type="gramStart"/>
      <w:r>
        <w:t xml:space="preserve"> </w:t>
      </w:r>
      <w:r w:rsidRPr="005C58B5">
        <w:rPr>
          <w:rStyle w:val="34fe"/>
        </w:rPr>
        <w:t>О</w:t>
      </w:r>
      <w:proofErr w:type="gramEnd"/>
      <w:r w:rsidRPr="005C58B5">
        <w:rPr>
          <w:rStyle w:val="34fe"/>
        </w:rPr>
        <w:t>бновить поле</w:t>
      </w:r>
      <w:r>
        <w:t xml:space="preserve"> (см.</w:t>
      </w:r>
      <w:r>
        <w:rPr>
          <w:lang w:val="en-US"/>
        </w:rPr>
        <w:t> </w:t>
      </w:r>
      <w:r>
        <w:t>рисунок </w:t>
      </w:r>
      <w:r>
        <w:fldChar w:fldCharType="begin"/>
      </w:r>
      <w:r>
        <w:instrText xml:space="preserve"> REF _Ref128605759 \h </w:instrText>
      </w:r>
      <w:r>
        <w:fldChar w:fldCharType="separate"/>
      </w:r>
      <w:r w:rsidR="00B61B63">
        <w:rPr>
          <w:noProof/>
        </w:rPr>
        <w:t>33</w:t>
      </w:r>
      <w:r>
        <w:fldChar w:fldCharType="end"/>
      </w:r>
      <w:r>
        <w:t xml:space="preserve">). Ссылка на приложение </w:t>
      </w:r>
      <w:proofErr w:type="gramStart"/>
      <w:r>
        <w:t>обновится</w:t>
      </w:r>
      <w:proofErr w:type="gramEnd"/>
      <w:r>
        <w:t xml:space="preserve"> и будет содержать только номер.</w:t>
      </w:r>
    </w:p>
    <w:p w:rsidR="005C58B5" w:rsidRPr="00080926" w:rsidRDefault="005C58B5" w:rsidP="005C58B5">
      <w:pPr>
        <w:pStyle w:val="340"/>
      </w:pPr>
      <w:r>
        <w:t>Добавьте перед ссылкой на приложение подпись «</w:t>
      </w:r>
      <w:r w:rsidRPr="00080926">
        <w:t>Приложение</w:t>
      </w:r>
      <w:r>
        <w:t>» в корректном падеже и неразрывный пробел. Пример ссылки на приложение: «</w:t>
      </w:r>
      <w:r w:rsidRPr="00080926">
        <w:t>см. в Приложении</w:t>
      </w:r>
      <w:proofErr w:type="gramStart"/>
      <w:r w:rsidRPr="00080926">
        <w:t> </w:t>
      </w:r>
      <w:r w:rsidRPr="00080926">
        <w:rPr>
          <w:highlight w:val="lightGray"/>
        </w:rPr>
        <w:t>А</w:t>
      </w:r>
      <w:proofErr w:type="gramEnd"/>
      <w:r>
        <w:t>» (ссылкой в данном примере будет только номер приложения).</w:t>
      </w:r>
    </w:p>
    <w:p w:rsidR="00D116DA" w:rsidRPr="00382131" w:rsidRDefault="00742BAC" w:rsidP="00D116DA">
      <w:pPr>
        <w:pStyle w:val="2"/>
      </w:pPr>
      <w:bookmarkStart w:id="206" w:name="_Toc134830139"/>
      <w:r>
        <w:t>Оформление</w:t>
      </w:r>
      <w:r w:rsidR="00D116DA">
        <w:t xml:space="preserve"> ссылок на другие документы</w:t>
      </w:r>
      <w:bookmarkEnd w:id="206"/>
    </w:p>
    <w:p w:rsidR="00D116DA" w:rsidRPr="001749E6" w:rsidRDefault="00D116DA" w:rsidP="00D116DA">
      <w:pPr>
        <w:pStyle w:val="34ff8"/>
      </w:pPr>
      <w:r>
        <w:t>Ссылки на другие документы</w:t>
      </w:r>
      <w:r>
        <w:rPr>
          <w:lang w:eastAsia="ru-RU"/>
        </w:rPr>
        <w:t xml:space="preserve"> </w:t>
      </w:r>
      <w:r w:rsidR="007760B3">
        <w:t>рекомендуется оформлять</w:t>
      </w:r>
      <w:r>
        <w:t xml:space="preserve"> следующим </w:t>
      </w:r>
      <w:r w:rsidR="007760B3">
        <w:t>образом</w:t>
      </w:r>
      <w:r>
        <w:t>:</w:t>
      </w:r>
    </w:p>
    <w:p w:rsidR="007760B3" w:rsidRDefault="00D116DA" w:rsidP="00FE3805">
      <w:pPr>
        <w:pStyle w:val="341"/>
        <w:numPr>
          <w:ilvl w:val="0"/>
          <w:numId w:val="80"/>
        </w:numPr>
      </w:pPr>
      <w:r>
        <w:t xml:space="preserve">Ссылка на другой документ состоит из слова </w:t>
      </w:r>
      <w:r w:rsidR="007760B3">
        <w:t>«</w:t>
      </w:r>
      <w:r w:rsidR="00E01B59">
        <w:t>документ</w:t>
      </w:r>
      <w:r w:rsidR="007760B3">
        <w:t>»</w:t>
      </w:r>
      <w:r>
        <w:t xml:space="preserve"> и </w:t>
      </w:r>
      <w:r w:rsidR="007760B3">
        <w:t>обозначения документа</w:t>
      </w:r>
      <w:r>
        <w:t xml:space="preserve">. </w:t>
      </w:r>
      <w:r w:rsidR="007760B3">
        <w:t>Название документа (тип документа и название системы) рекомендуется указывать в сноске после обозначения документа.</w:t>
      </w:r>
    </w:p>
    <w:p w:rsidR="007760B3" w:rsidRDefault="00D116DA" w:rsidP="007760B3">
      <w:pPr>
        <w:pStyle w:val="341f0"/>
      </w:pPr>
      <w:r>
        <w:t>Например: см. </w:t>
      </w:r>
      <w:r w:rsidR="007760B3">
        <w:t>документ </w:t>
      </w:r>
      <w:r w:rsidR="007760B3" w:rsidRPr="007760B3">
        <w:t>12345678.502790.001.ИЗ.M</w:t>
      </w:r>
      <w:r w:rsidR="007760B3">
        <w:rPr>
          <w:rStyle w:val="af8"/>
        </w:rPr>
        <w:footnoteReference w:id="1"/>
      </w:r>
      <w:r w:rsidR="007760B3">
        <w:t>.</w:t>
      </w:r>
    </w:p>
    <w:p w:rsidR="00D116DA" w:rsidRDefault="00D116DA" w:rsidP="007760B3">
      <w:pPr>
        <w:pStyle w:val="341f0"/>
      </w:pPr>
      <w:r>
        <w:t>Также допустим</w:t>
      </w:r>
      <w:r w:rsidR="007760B3">
        <w:t>ы</w:t>
      </w:r>
      <w:r>
        <w:t xml:space="preserve"> формулировк</w:t>
      </w:r>
      <w:r w:rsidR="007760B3">
        <w:t>и</w:t>
      </w:r>
      <w:r>
        <w:t xml:space="preserve"> «см. в</w:t>
      </w:r>
      <w:r w:rsidR="007760B3">
        <w:t> документе</w:t>
      </w:r>
      <w:r>
        <w:t>…»</w:t>
      </w:r>
      <w:r w:rsidR="007760B3">
        <w:t>, «</w:t>
      </w:r>
      <w:proofErr w:type="gramStart"/>
      <w:r w:rsidR="007760B3">
        <w:t>приведен</w:t>
      </w:r>
      <w:proofErr w:type="gramEnd"/>
      <w:r w:rsidR="007760B3">
        <w:t xml:space="preserve"> в документе…»</w:t>
      </w:r>
      <w:r>
        <w:t xml:space="preserve"> и т. п.</w:t>
      </w:r>
    </w:p>
    <w:p w:rsidR="007760B3" w:rsidRPr="003B1739" w:rsidRDefault="007760B3" w:rsidP="004C78EF">
      <w:pPr>
        <w:pStyle w:val="34f"/>
      </w:pPr>
      <w:r w:rsidRPr="007760B3">
        <w:rPr>
          <w:rStyle w:val="34fffff"/>
        </w:rPr>
        <w:t>Примечание</w:t>
      </w:r>
      <w:r>
        <w:t xml:space="preserve"> — Данное оформление ссылок на другие документы не является строгим правилом, но </w:t>
      </w:r>
      <w:r w:rsidR="00EC48F7">
        <w:t>оно</w:t>
      </w:r>
      <w:r>
        <w:t xml:space="preserve"> оптимально в большинстве случаев, так как часто название системы бывает довольно длинным и указание его в </w:t>
      </w:r>
      <w:r w:rsidR="00EC48F7">
        <w:t>ссылке</w:t>
      </w:r>
      <w:r>
        <w:t xml:space="preserve"> затрудняет </w:t>
      </w:r>
      <w:r w:rsidR="00EC48F7">
        <w:t>восприятие текста</w:t>
      </w:r>
      <w:r>
        <w:t xml:space="preserve">. Однако </w:t>
      </w:r>
      <w:r w:rsidR="00EC48F7">
        <w:t xml:space="preserve">мы </w:t>
      </w:r>
      <w:r>
        <w:t>настоятельно не рекомендуе</w:t>
      </w:r>
      <w:r w:rsidR="00EC48F7">
        <w:t xml:space="preserve">м </w:t>
      </w:r>
      <w:r>
        <w:t xml:space="preserve">указывать в ссылке только </w:t>
      </w:r>
      <w:r w:rsidR="00EC48F7" w:rsidRPr="007760B3">
        <w:t>обозначени</w:t>
      </w:r>
      <w:r w:rsidR="00EC48F7">
        <w:t xml:space="preserve">е документа без поясняющей сноски или только </w:t>
      </w:r>
      <w:r>
        <w:t xml:space="preserve">тип </w:t>
      </w:r>
      <w:r w:rsidR="00EC48F7">
        <w:t xml:space="preserve">документа без названия системы </w:t>
      </w:r>
      <w:r>
        <w:t>(например, см. Руководство пользователя), поскольку так</w:t>
      </w:r>
      <w:r w:rsidR="00E83189">
        <w:t>ая</w:t>
      </w:r>
      <w:r>
        <w:t xml:space="preserve"> </w:t>
      </w:r>
      <w:r w:rsidR="00E83189">
        <w:t>ссылка</w:t>
      </w:r>
      <w:r>
        <w:t xml:space="preserve"> </w:t>
      </w:r>
      <w:r w:rsidRPr="007760B3">
        <w:t xml:space="preserve">не </w:t>
      </w:r>
      <w:r>
        <w:t>является информативн</w:t>
      </w:r>
      <w:r w:rsidR="0061386E">
        <w:t>ой</w:t>
      </w:r>
      <w:r w:rsidRPr="007760B3">
        <w:t xml:space="preserve">. </w:t>
      </w:r>
      <w:r w:rsidR="00EC48F7">
        <w:t>В любом случае выбор оформления сноски на другие документы</w:t>
      </w:r>
      <w:r>
        <w:t xml:space="preserve"> </w:t>
      </w:r>
      <w:r w:rsidR="00EC48F7">
        <w:t>зависит</w:t>
      </w:r>
      <w:r>
        <w:t xml:space="preserve"> от требований к оформлению документации в конкретном проекте.</w:t>
      </w:r>
    </w:p>
    <w:p w:rsidR="007760B3" w:rsidRDefault="00D116DA" w:rsidP="00D116DA">
      <w:pPr>
        <w:pStyle w:val="341"/>
      </w:pPr>
      <w:r>
        <w:t xml:space="preserve">Допустимо создание ссылок на разделы другого документа. В этом случае </w:t>
      </w:r>
      <w:r w:rsidR="00E01B59">
        <w:t xml:space="preserve">перед </w:t>
      </w:r>
      <w:r w:rsidR="007760B3">
        <w:t xml:space="preserve">словом «документ» </w:t>
      </w:r>
      <w:r>
        <w:t xml:space="preserve">пишут «раздел» </w:t>
      </w:r>
      <w:r w:rsidR="00591FD4">
        <w:t xml:space="preserve">(со строчной буквы) </w:t>
      </w:r>
      <w:r>
        <w:t>и указывают номер раздела.</w:t>
      </w:r>
    </w:p>
    <w:p w:rsidR="007760B3" w:rsidRDefault="00D116DA" w:rsidP="007760B3">
      <w:pPr>
        <w:pStyle w:val="341f0"/>
      </w:pPr>
      <w:r>
        <w:t xml:space="preserve">Например: см. раздел 1 </w:t>
      </w:r>
      <w:r w:rsidR="007760B3">
        <w:t>документа </w:t>
      </w:r>
      <w:r w:rsidR="007760B3" w:rsidRPr="007760B3">
        <w:t>12345678.502790.001.ИЗ.M</w:t>
      </w:r>
      <w:r w:rsidR="007760B3">
        <w:rPr>
          <w:rStyle w:val="af8"/>
        </w:rPr>
        <w:footnoteReference w:id="2"/>
      </w:r>
      <w:r>
        <w:t>.</w:t>
      </w:r>
    </w:p>
    <w:p w:rsidR="00D116DA" w:rsidRDefault="00D116DA" w:rsidP="007760B3">
      <w:pPr>
        <w:pStyle w:val="341f0"/>
      </w:pPr>
      <w:r>
        <w:lastRenderedPageBreak/>
        <w:t>Также допустима формулировка «см. в разделе 1</w:t>
      </w:r>
      <w:r w:rsidR="007760B3" w:rsidRPr="007760B3">
        <w:t xml:space="preserve"> </w:t>
      </w:r>
      <w:r w:rsidR="007760B3">
        <w:t>документа</w:t>
      </w:r>
      <w:r>
        <w:t>…»</w:t>
      </w:r>
      <w:r w:rsidR="007760B3">
        <w:t>, «</w:t>
      </w:r>
      <w:proofErr w:type="gramStart"/>
      <w:r w:rsidR="007760B3">
        <w:t>приведен</w:t>
      </w:r>
      <w:proofErr w:type="gramEnd"/>
      <w:r w:rsidR="007760B3">
        <w:t xml:space="preserve"> в разделе 1</w:t>
      </w:r>
      <w:r w:rsidR="007760B3" w:rsidRPr="007760B3">
        <w:t xml:space="preserve"> </w:t>
      </w:r>
      <w:r w:rsidR="007760B3">
        <w:t xml:space="preserve">документа…» </w:t>
      </w:r>
      <w:r>
        <w:t>и т. п.</w:t>
      </w:r>
    </w:p>
    <w:p w:rsidR="007760B3" w:rsidRDefault="00D116DA" w:rsidP="00D116DA">
      <w:pPr>
        <w:pStyle w:val="341"/>
      </w:pPr>
      <w:r>
        <w:t xml:space="preserve">Допустимо создание ссылок на приложения другого документа. В этом случае </w:t>
      </w:r>
      <w:r w:rsidR="00E01B59">
        <w:t xml:space="preserve">перед </w:t>
      </w:r>
      <w:r w:rsidR="007760B3">
        <w:t xml:space="preserve">словом «документ» </w:t>
      </w:r>
      <w:r>
        <w:t xml:space="preserve">пишут «Приложение» </w:t>
      </w:r>
      <w:r w:rsidR="00591FD4">
        <w:t xml:space="preserve">(с прописной буквы) </w:t>
      </w:r>
      <w:r>
        <w:t>и указывают обозначение приложения.</w:t>
      </w:r>
    </w:p>
    <w:p w:rsidR="007760B3" w:rsidRDefault="00D116DA" w:rsidP="007760B3">
      <w:pPr>
        <w:pStyle w:val="341f0"/>
      </w:pPr>
      <w:r>
        <w:t>Например: см. Приложение</w:t>
      </w:r>
      <w:proofErr w:type="gramStart"/>
      <w:r>
        <w:t> А</w:t>
      </w:r>
      <w:proofErr w:type="gramEnd"/>
      <w:r>
        <w:t xml:space="preserve"> </w:t>
      </w:r>
      <w:r w:rsidR="007760B3">
        <w:t>документа </w:t>
      </w:r>
      <w:r w:rsidR="007760B3" w:rsidRPr="007760B3">
        <w:t>12345678.502790.001.ИЗ.M</w:t>
      </w:r>
      <w:r w:rsidR="007760B3">
        <w:rPr>
          <w:rStyle w:val="af8"/>
        </w:rPr>
        <w:footnoteReference w:id="3"/>
      </w:r>
      <w:r>
        <w:t>.</w:t>
      </w:r>
    </w:p>
    <w:p w:rsidR="00D116DA" w:rsidRDefault="00D116DA" w:rsidP="007760B3">
      <w:pPr>
        <w:pStyle w:val="341f0"/>
      </w:pPr>
      <w:r>
        <w:t>Также допустима формулировка «см. в Приложении</w:t>
      </w:r>
      <w:proofErr w:type="gramStart"/>
      <w:r>
        <w:t> А</w:t>
      </w:r>
      <w:proofErr w:type="gramEnd"/>
      <w:r>
        <w:t xml:space="preserve"> </w:t>
      </w:r>
      <w:r w:rsidR="007760B3">
        <w:t>документа…», «приведен в Приложении А</w:t>
      </w:r>
      <w:r w:rsidR="007760B3" w:rsidRPr="007760B3">
        <w:t xml:space="preserve"> </w:t>
      </w:r>
      <w:r w:rsidR="00985941">
        <w:t xml:space="preserve">документа…» </w:t>
      </w:r>
      <w:r w:rsidR="007760B3">
        <w:t>и т. п.</w:t>
      </w:r>
    </w:p>
    <w:p w:rsidR="00D116DA" w:rsidRDefault="007760B3" w:rsidP="00D116DA">
      <w:pPr>
        <w:pStyle w:val="341"/>
        <w:rPr>
          <w:lang w:eastAsia="ru-RU"/>
        </w:rPr>
      </w:pPr>
      <w:r>
        <w:t>После слов</w:t>
      </w:r>
      <w:r w:rsidR="00D116DA">
        <w:t xml:space="preserve"> «см.», «раздел» и «Приложение» следует ставить неразрывный пробел (</w:t>
      </w:r>
      <w:r w:rsidR="00D116DA" w:rsidRPr="00BD154D">
        <w:rPr>
          <w:rStyle w:val="34ffff7"/>
          <w:lang w:val="ru-RU"/>
        </w:rPr>
        <w:t>&lt;</w:t>
      </w:r>
      <w:r w:rsidR="00D116DA" w:rsidRPr="00AE6B00">
        <w:rPr>
          <w:rStyle w:val="34ffff7"/>
        </w:rPr>
        <w:t>CTRL</w:t>
      </w:r>
      <w:r w:rsidR="00D116DA" w:rsidRPr="003E2535">
        <w:rPr>
          <w:rStyle w:val="34ffff7"/>
          <w:lang w:val="ru-RU"/>
        </w:rPr>
        <w:t xml:space="preserve">&gt; </w:t>
      </w:r>
      <w:r w:rsidR="00D116DA" w:rsidRPr="00AE6B00">
        <w:rPr>
          <w:rStyle w:val="34ffff7"/>
          <w:lang w:val="ru-RU"/>
        </w:rPr>
        <w:t>+</w:t>
      </w:r>
      <w:r w:rsidR="00D116DA" w:rsidRPr="003E2535">
        <w:rPr>
          <w:rStyle w:val="34ffff7"/>
          <w:lang w:val="ru-RU"/>
        </w:rPr>
        <w:t xml:space="preserve"> &lt;</w:t>
      </w:r>
      <w:r w:rsidR="00D116DA" w:rsidRPr="00AE6B00">
        <w:rPr>
          <w:rStyle w:val="34ffff7"/>
        </w:rPr>
        <w:t>SHIFT</w:t>
      </w:r>
      <w:r w:rsidR="00D116DA" w:rsidRPr="003E2535">
        <w:rPr>
          <w:rStyle w:val="34ffff7"/>
          <w:lang w:val="ru-RU"/>
        </w:rPr>
        <w:t xml:space="preserve">&gt; </w:t>
      </w:r>
      <w:r w:rsidR="00D116DA" w:rsidRPr="00AE6B00">
        <w:rPr>
          <w:rStyle w:val="34ffff7"/>
          <w:lang w:val="ru-RU"/>
        </w:rPr>
        <w:t>+</w:t>
      </w:r>
      <w:r w:rsidR="00866B8E">
        <w:rPr>
          <w:rStyle w:val="34ffff7"/>
          <w:lang w:val="ru-RU"/>
        </w:rPr>
        <w:t xml:space="preserve"> </w:t>
      </w:r>
      <w:r w:rsidR="00D116DA" w:rsidRPr="003E2535">
        <w:rPr>
          <w:rStyle w:val="34ffff7"/>
          <w:lang w:val="ru-RU"/>
        </w:rPr>
        <w:t>&lt;</w:t>
      </w:r>
      <w:r w:rsidR="00D116DA" w:rsidRPr="00AE6B00">
        <w:rPr>
          <w:rStyle w:val="34ffff7"/>
        </w:rPr>
        <w:t>SPACE</w:t>
      </w:r>
      <w:r w:rsidR="00D116DA" w:rsidRPr="003E2535">
        <w:rPr>
          <w:rStyle w:val="34ffff7"/>
          <w:lang w:val="ru-RU"/>
        </w:rPr>
        <w:t>&gt;</w:t>
      </w:r>
      <w:r w:rsidR="00D116DA" w:rsidRPr="00AE6B00">
        <w:t>)</w:t>
      </w:r>
      <w:r w:rsidR="00D116DA">
        <w:t>.</w:t>
      </w:r>
    </w:p>
    <w:p w:rsidR="00D116DA" w:rsidRDefault="00D116DA" w:rsidP="00D116DA">
      <w:pPr>
        <w:pStyle w:val="341"/>
        <w:rPr>
          <w:lang w:eastAsia="ru-RU"/>
        </w:rPr>
      </w:pPr>
      <w:r>
        <w:rPr>
          <w:lang w:eastAsia="ru-RU"/>
        </w:rPr>
        <w:t xml:space="preserve">Ссылки на подразделы, пункты, таблицы, иллюстрации, процедуры и листинги </w:t>
      </w:r>
      <w:r w:rsidR="00E01B59">
        <w:rPr>
          <w:lang w:eastAsia="ru-RU"/>
        </w:rPr>
        <w:t xml:space="preserve">основной части документа или приложений </w:t>
      </w:r>
      <w:r>
        <w:rPr>
          <w:lang w:eastAsia="ru-RU"/>
        </w:rPr>
        <w:t xml:space="preserve">другого документа </w:t>
      </w:r>
      <w:r w:rsidR="00E01B59">
        <w:rPr>
          <w:lang w:eastAsia="ru-RU"/>
        </w:rPr>
        <w:t xml:space="preserve">создавать </w:t>
      </w:r>
      <w:r>
        <w:rPr>
          <w:lang w:eastAsia="ru-RU"/>
        </w:rPr>
        <w:t>не допуска</w:t>
      </w:r>
      <w:r w:rsidR="00E01B59">
        <w:rPr>
          <w:lang w:eastAsia="ru-RU"/>
        </w:rPr>
        <w:t>е</w:t>
      </w:r>
      <w:r>
        <w:rPr>
          <w:lang w:eastAsia="ru-RU"/>
        </w:rPr>
        <w:t>тся.</w:t>
      </w:r>
    </w:p>
    <w:p w:rsidR="00536C72" w:rsidRDefault="00536C72" w:rsidP="00536C72">
      <w:pPr>
        <w:pStyle w:val="2"/>
      </w:pPr>
      <w:bookmarkStart w:id="207" w:name="_Toc398346513"/>
      <w:bookmarkStart w:id="208" w:name="_Ref411878485"/>
      <w:bookmarkStart w:id="209" w:name="_Toc134830140"/>
      <w:r>
        <w:t>Использование отбивок в тексте</w:t>
      </w:r>
      <w:bookmarkEnd w:id="177"/>
      <w:bookmarkEnd w:id="207"/>
      <w:bookmarkEnd w:id="208"/>
      <w:bookmarkEnd w:id="209"/>
    </w:p>
    <w:p w:rsidR="00AE3C0C" w:rsidRPr="00AE3C0C" w:rsidRDefault="00AE3C0C" w:rsidP="00AE3C0C">
      <w:pPr>
        <w:pStyle w:val="3"/>
      </w:pPr>
      <w:bookmarkStart w:id="210" w:name="_Toc134830141"/>
      <w:r>
        <w:t>Отбивки после таблиц</w:t>
      </w:r>
      <w:bookmarkEnd w:id="210"/>
    </w:p>
    <w:p w:rsidR="00C250E2" w:rsidRDefault="00C250E2" w:rsidP="00C250E2">
      <w:pPr>
        <w:pStyle w:val="34ff8"/>
      </w:pPr>
      <w:r>
        <w:t>Отбивки после таблиц устанавлива</w:t>
      </w:r>
      <w:r w:rsidR="0055598E">
        <w:t>ют</w:t>
      </w:r>
      <w:r>
        <w:t xml:space="preserve"> согласно следующим правилам:</w:t>
      </w:r>
    </w:p>
    <w:p w:rsidR="00AE3C0C" w:rsidRDefault="00C250E2" w:rsidP="00FE3805">
      <w:pPr>
        <w:pStyle w:val="341"/>
        <w:numPr>
          <w:ilvl w:val="0"/>
          <w:numId w:val="70"/>
        </w:numPr>
      </w:pPr>
      <w:r>
        <w:t xml:space="preserve">После </w:t>
      </w:r>
      <w:r w:rsidR="00AE3C0C">
        <w:t>таблиц</w:t>
      </w:r>
      <w:r>
        <w:t>ы</w:t>
      </w:r>
      <w:r w:rsidR="00AE3C0C">
        <w:t xml:space="preserve"> перед текстом добавля</w:t>
      </w:r>
      <w:r w:rsidR="00955100">
        <w:t>ют</w:t>
      </w:r>
      <w:r w:rsidR="00AE3C0C">
        <w:t xml:space="preserve"> пустой абзац, оформленный стилем </w:t>
      </w:r>
      <w:r w:rsidR="00AE3C0C" w:rsidRPr="00530ABC">
        <w:rPr>
          <w:rStyle w:val="34ff2"/>
        </w:rPr>
        <w:t>34_Отбивка_после_</w:t>
      </w:r>
      <w:r w:rsidR="00AE3C0C" w:rsidRPr="00AE3C0C">
        <w:rPr>
          <w:rStyle w:val="34ff2"/>
        </w:rPr>
        <w:t>таблицы</w:t>
      </w:r>
      <w:r w:rsidR="00AE3C0C">
        <w:t>.</w:t>
      </w:r>
    </w:p>
    <w:p w:rsidR="00AE3C0C" w:rsidRDefault="00AE3C0C" w:rsidP="00C250E2">
      <w:pPr>
        <w:pStyle w:val="341"/>
      </w:pPr>
      <w:r>
        <w:t>Отбивк</w:t>
      </w:r>
      <w:r w:rsidR="00955100">
        <w:t>у</w:t>
      </w:r>
      <w:r>
        <w:t xml:space="preserve"> не </w:t>
      </w:r>
      <w:r w:rsidR="00191265">
        <w:t>добавля</w:t>
      </w:r>
      <w:r w:rsidR="00955100">
        <w:t>ют</w:t>
      </w:r>
      <w:r w:rsidR="00191265">
        <w:t xml:space="preserve"> </w:t>
      </w:r>
      <w:r>
        <w:t>в следующих случаях:</w:t>
      </w:r>
    </w:p>
    <w:p w:rsidR="00AE3C0C" w:rsidRDefault="00AE3C0C" w:rsidP="00C250E2">
      <w:pPr>
        <w:pStyle w:val="3423"/>
      </w:pPr>
      <w:r>
        <w:t>в начале страницы;</w:t>
      </w:r>
    </w:p>
    <w:p w:rsidR="00AE3C0C" w:rsidRDefault="00AE3C0C" w:rsidP="00C250E2">
      <w:pPr>
        <w:pStyle w:val="3423"/>
      </w:pPr>
      <w:r>
        <w:t>перед заголовком раздела</w:t>
      </w:r>
      <w:r w:rsidR="00A0463A">
        <w:t>,</w:t>
      </w:r>
      <w:r w:rsidR="00A0463A" w:rsidRPr="00A0463A">
        <w:t xml:space="preserve"> </w:t>
      </w:r>
      <w:r w:rsidR="00A0463A">
        <w:t>подраздела, пункта или подпункта</w:t>
      </w:r>
      <w:r>
        <w:t>. В этом случае использу</w:t>
      </w:r>
      <w:r w:rsidR="00955100">
        <w:t>ют</w:t>
      </w:r>
      <w:r>
        <w:t xml:space="preserve"> отбивк</w:t>
      </w:r>
      <w:r w:rsidR="00955100">
        <w:t>у</w:t>
      </w:r>
      <w:r>
        <w:t>, оформленн</w:t>
      </w:r>
      <w:r w:rsidR="00955100">
        <w:t>ую</w:t>
      </w:r>
      <w:r>
        <w:t xml:space="preserve"> стилем </w:t>
      </w:r>
      <w:r w:rsidRPr="00530ABC">
        <w:rPr>
          <w:rStyle w:val="34ff2"/>
        </w:rPr>
        <w:t>34_Отбивка_после_раздела</w:t>
      </w:r>
      <w:r>
        <w:t>.</w:t>
      </w:r>
    </w:p>
    <w:p w:rsidR="000035DF" w:rsidRPr="00C250E2" w:rsidRDefault="000035DF" w:rsidP="000035DF">
      <w:pPr>
        <w:pStyle w:val="34ffff0"/>
      </w:pPr>
      <w:bookmarkStart w:id="211" w:name="_Ref398353250"/>
    </w:p>
    <w:p w:rsidR="00BC736C" w:rsidRPr="00E535B3" w:rsidRDefault="00BC736C" w:rsidP="00C42C7F">
      <w:pPr>
        <w:pStyle w:val="3412"/>
      </w:pPr>
    </w:p>
    <w:bookmarkEnd w:id="211"/>
    <w:p w:rsidR="006F29BF" w:rsidRDefault="00D8534D" w:rsidP="006F29BF">
      <w:pPr>
        <w:pStyle w:val="34f5"/>
      </w:pPr>
      <w:r>
        <w:t>(справочное)</w:t>
      </w:r>
      <w:r w:rsidR="006F29BF">
        <w:fldChar w:fldCharType="begin"/>
      </w:r>
      <w:r w:rsidR="006F29BF">
        <w:instrText xml:space="preserve"> TC "</w:instrText>
      </w:r>
      <w:bookmarkStart w:id="212" w:name="_Toc397970792"/>
      <w:r w:rsidR="006F29BF">
        <w:fldChar w:fldCharType="begin"/>
      </w:r>
      <w:r w:rsidR="006F29BF">
        <w:instrText xml:space="preserve"> STYLEREF  34_Заголовок_1_Приложение \w  \* MERGEFORMAT </w:instrText>
      </w:r>
      <w:r w:rsidR="006F29BF">
        <w:fldChar w:fldCharType="separate"/>
      </w:r>
      <w:bookmarkStart w:id="213" w:name="_Toc398225600"/>
      <w:bookmarkStart w:id="214" w:name="_Toc398345749"/>
      <w:bookmarkStart w:id="215" w:name="_Toc134830142"/>
      <w:r w:rsidR="00B61B63">
        <w:rPr>
          <w:noProof/>
        </w:rPr>
        <w:instrText>Приложение А</w:instrText>
      </w:r>
      <w:r w:rsidR="006F29BF">
        <w:fldChar w:fldCharType="end"/>
      </w:r>
      <w:r w:rsidR="006F29BF">
        <w:instrText xml:space="preserve">. </w:instrText>
      </w:r>
      <w:bookmarkEnd w:id="212"/>
      <w:bookmarkEnd w:id="213"/>
      <w:bookmarkEnd w:id="214"/>
      <w:r w:rsidR="00E905E3">
        <w:instrText xml:space="preserve">Нумерация </w:instrText>
      </w:r>
      <w:r w:rsidR="008762B0">
        <w:instrText>рисунков, таблиц и листингов в приложении</w:instrText>
      </w:r>
      <w:bookmarkEnd w:id="215"/>
      <w:r w:rsidR="006F29BF">
        <w:instrText xml:space="preserve">" </w:instrText>
      </w:r>
      <w:r w:rsidR="006F29BF">
        <w:fldChar w:fldCharType="end"/>
      </w:r>
    </w:p>
    <w:p w:rsidR="006F29BF" w:rsidRPr="00D8534D" w:rsidRDefault="00E905E3" w:rsidP="006F29BF">
      <w:pPr>
        <w:pStyle w:val="341b"/>
      </w:pPr>
      <w:r>
        <w:t>Нумерация</w:t>
      </w:r>
      <w:r w:rsidR="00D8534D">
        <w:t xml:space="preserve"> рисунков, таблиц и листингов в</w:t>
      </w:r>
      <w:r>
        <w:t> </w:t>
      </w:r>
      <w:r w:rsidR="00D8534D">
        <w:t>приложении</w:t>
      </w:r>
    </w:p>
    <w:p w:rsidR="009C13C1" w:rsidRDefault="00D8534D" w:rsidP="00D8534D">
      <w:pPr>
        <w:pStyle w:val="3420"/>
      </w:pPr>
      <w:bookmarkStart w:id="216" w:name="_Toc134830143"/>
      <w:r>
        <w:t>Пример</w:t>
      </w:r>
      <w:r w:rsidR="00173D6E">
        <w:t>ы</w:t>
      </w:r>
      <w:r>
        <w:t xml:space="preserve"> нумерации рисунков в приложении</w:t>
      </w:r>
      <w:bookmarkEnd w:id="216"/>
    </w:p>
    <w:p w:rsidR="009C13C1" w:rsidRPr="00134D11" w:rsidRDefault="00173D6E" w:rsidP="009C13C1">
      <w:pPr>
        <w:pStyle w:val="34b"/>
      </w:pPr>
      <w:r>
        <w:t xml:space="preserve">Нумерация </w:t>
      </w:r>
      <w:r w:rsidR="00025A9A">
        <w:t xml:space="preserve">рисунков в приложении </w:t>
      </w:r>
      <w:r>
        <w:t xml:space="preserve">продемонстрирована </w:t>
      </w:r>
      <w:r w:rsidR="00134D11">
        <w:t xml:space="preserve">на </w:t>
      </w:r>
      <w:r>
        <w:t xml:space="preserve">примере </w:t>
      </w:r>
      <w:r w:rsidR="00134D11">
        <w:t>рисунк</w:t>
      </w:r>
      <w:r>
        <w:t>ов</w:t>
      </w:r>
      <w:r w:rsidR="00134D11">
        <w:t> </w:t>
      </w:r>
      <w:r w:rsidR="00BB6241">
        <w:fldChar w:fldCharType="begin"/>
      </w:r>
      <w:r w:rsidR="00BB6241">
        <w:instrText xml:space="preserve"> REF _Ref399295331 \h </w:instrText>
      </w:r>
      <w:r w:rsidR="00BB6241">
        <w:fldChar w:fldCharType="separate"/>
      </w:r>
      <w:r w:rsidR="00B61B63">
        <w:rPr>
          <w:noProof/>
        </w:rPr>
        <w:t>А</w:t>
      </w:r>
      <w:r w:rsidR="00B61B63">
        <w:t>.</w:t>
      </w:r>
      <w:r w:rsidR="00B61B63">
        <w:rPr>
          <w:noProof/>
        </w:rPr>
        <w:t>1</w:t>
      </w:r>
      <w:r w:rsidR="00BB6241">
        <w:fldChar w:fldCharType="end"/>
      </w:r>
      <w:r w:rsidR="00025A9A">
        <w:t xml:space="preserve"> </w:t>
      </w:r>
      <w:r w:rsidR="00BB6241">
        <w:t xml:space="preserve">и </w:t>
      </w:r>
      <w:r w:rsidR="00BB6241">
        <w:fldChar w:fldCharType="begin"/>
      </w:r>
      <w:r w:rsidR="00BB6241">
        <w:instrText xml:space="preserve"> REF _Ref399295337 \h </w:instrText>
      </w:r>
      <w:r w:rsidR="00BB6241">
        <w:fldChar w:fldCharType="separate"/>
      </w:r>
      <w:r w:rsidR="00B61B63">
        <w:rPr>
          <w:noProof/>
        </w:rPr>
        <w:t>А</w:t>
      </w:r>
      <w:r w:rsidR="00B61B63">
        <w:t>.</w:t>
      </w:r>
      <w:r w:rsidR="00B61B63">
        <w:rPr>
          <w:noProof/>
        </w:rPr>
        <w:t>2</w:t>
      </w:r>
      <w:r w:rsidR="00BB6241">
        <w:fldChar w:fldCharType="end"/>
      </w:r>
      <w:r w:rsidR="00BB6241">
        <w:t>.</w:t>
      </w:r>
    </w:p>
    <w:p w:rsidR="009C13C1" w:rsidRPr="0097584B" w:rsidRDefault="009C13C1" w:rsidP="009C13C1">
      <w:pPr>
        <w:pStyle w:val="34ff"/>
      </w:pPr>
      <w:r>
        <w:rPr>
          <w:noProof/>
          <w:lang w:eastAsia="ru-RU"/>
        </w:rPr>
        <w:drawing>
          <wp:inline distT="0" distB="0" distL="0" distR="0" wp14:anchorId="4B3DD057" wp14:editId="1D6E7D30">
            <wp:extent cx="3060000" cy="1965546"/>
            <wp:effectExtent l="0" t="0" r="7620" b="0"/>
            <wp:docPr id="206" name="Рисунок 206" descr="Скри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шот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96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3C1" w:rsidRDefault="009C13C1" w:rsidP="00134D11">
      <w:pPr>
        <w:pStyle w:val="34ff0"/>
      </w:pPr>
      <w:r>
        <w:t>Рисунок</w:t>
      </w:r>
      <w:proofErr w:type="gramStart"/>
      <w:r>
        <w:t> </w:t>
      </w:r>
      <w:bookmarkStart w:id="217" w:name="_Ref399295331"/>
      <w:r w:rsidR="00134D11">
        <w:fldChar w:fldCharType="begin"/>
      </w:r>
      <w:r w:rsidR="00134D11">
        <w:instrText xml:space="preserve"> STYLEREF  34_Заголовок_1_Приложение \</w:instrText>
      </w:r>
      <w:r w:rsidR="00134D11">
        <w:rPr>
          <w:lang w:val="en-US"/>
        </w:rPr>
        <w:instrText>s</w:instrText>
      </w:r>
      <w:r w:rsidR="00134D11">
        <w:instrText xml:space="preserve">  \* MERGEFORMAT </w:instrText>
      </w:r>
      <w:r w:rsidR="00134D11">
        <w:fldChar w:fldCharType="separate"/>
      </w:r>
      <w:r w:rsidR="00B61B63">
        <w:rPr>
          <w:noProof/>
        </w:rPr>
        <w:t>А</w:t>
      </w:r>
      <w:proofErr w:type="gramEnd"/>
      <w:r w:rsidR="00134D11">
        <w:fldChar w:fldCharType="end"/>
      </w:r>
      <w:r w:rsidR="00134D11">
        <w:t>.</w:t>
      </w:r>
      <w:r w:rsidR="00D720B8">
        <w:fldChar w:fldCharType="begin"/>
      </w:r>
      <w:r w:rsidR="00D720B8">
        <w:instrText xml:space="preserve"> SEQ Рисунок \* </w:instrText>
      </w:r>
      <w:r w:rsidR="003B4E5E">
        <w:instrText>ARABIC</w:instrText>
      </w:r>
      <w:r w:rsidR="00D720B8">
        <w:instrText>\</w:instrText>
      </w:r>
      <w:r w:rsidR="00BB6241">
        <w:rPr>
          <w:lang w:val="en-US"/>
        </w:rPr>
        <w:instrText>r</w:instrText>
      </w:r>
      <w:r w:rsidR="00D720B8">
        <w:instrText xml:space="preserve"> 1 </w:instrText>
      </w:r>
      <w:r w:rsidR="00D720B8">
        <w:fldChar w:fldCharType="separate"/>
      </w:r>
      <w:r w:rsidR="00B61B63">
        <w:rPr>
          <w:noProof/>
        </w:rPr>
        <w:t>1</w:t>
      </w:r>
      <w:r w:rsidR="00D720B8">
        <w:fldChar w:fldCharType="end"/>
      </w:r>
      <w:bookmarkEnd w:id="217"/>
      <w:r w:rsidR="00134D11" w:rsidRPr="00134D11">
        <w:t xml:space="preserve"> </w:t>
      </w:r>
      <w:r>
        <w:t>— Название рисунка</w:t>
      </w:r>
    </w:p>
    <w:p w:rsidR="009C13C1" w:rsidRPr="0097584B" w:rsidRDefault="009C13C1" w:rsidP="009C13C1">
      <w:pPr>
        <w:pStyle w:val="34ff"/>
      </w:pPr>
      <w:r>
        <w:rPr>
          <w:noProof/>
          <w:lang w:eastAsia="ru-RU"/>
        </w:rPr>
        <w:drawing>
          <wp:inline distT="0" distB="0" distL="0" distR="0" wp14:anchorId="32C55D46" wp14:editId="5898212B">
            <wp:extent cx="3060000" cy="1965546"/>
            <wp:effectExtent l="0" t="0" r="7620" b="0"/>
            <wp:docPr id="207" name="Рисунок 207" descr="Скри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криншот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96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3C1" w:rsidRPr="003A2B5C" w:rsidRDefault="009C13C1" w:rsidP="009C13C1">
      <w:pPr>
        <w:pStyle w:val="34ff0"/>
      </w:pPr>
      <w:r>
        <w:t>Рисунок</w:t>
      </w:r>
      <w:proofErr w:type="gramStart"/>
      <w:r>
        <w:t> </w:t>
      </w:r>
      <w:bookmarkStart w:id="218" w:name="_Ref399295337"/>
      <w:r w:rsidR="00BB6241">
        <w:fldChar w:fldCharType="begin"/>
      </w:r>
      <w:r w:rsidR="00BB6241">
        <w:instrText xml:space="preserve"> STYLEREF  34_Заголовок_1_Приложение \</w:instrText>
      </w:r>
      <w:r w:rsidR="00BB6241">
        <w:rPr>
          <w:lang w:val="en-US"/>
        </w:rPr>
        <w:instrText>s</w:instrText>
      </w:r>
      <w:r w:rsidR="00BB6241">
        <w:instrText xml:space="preserve">  \* MERGEFORMAT </w:instrText>
      </w:r>
      <w:r w:rsidR="00BB6241">
        <w:fldChar w:fldCharType="separate"/>
      </w:r>
      <w:r w:rsidR="00B61B63">
        <w:rPr>
          <w:noProof/>
        </w:rPr>
        <w:t>А</w:t>
      </w:r>
      <w:proofErr w:type="gramEnd"/>
      <w:r w:rsidR="00BB6241">
        <w:fldChar w:fldCharType="end"/>
      </w:r>
      <w:r w:rsidR="00BB6241">
        <w:t>.</w:t>
      </w:r>
      <w:r w:rsidR="00BB6241">
        <w:fldChar w:fldCharType="begin"/>
      </w:r>
      <w:r w:rsidR="00BB6241">
        <w:instrText xml:space="preserve"> SEQ Рисунок \* </w:instrText>
      </w:r>
      <w:r w:rsidR="003B4E5E">
        <w:instrText xml:space="preserve">ARABIC </w:instrText>
      </w:r>
      <w:r w:rsidR="00BB6241">
        <w:fldChar w:fldCharType="separate"/>
      </w:r>
      <w:r w:rsidR="00B61B63">
        <w:rPr>
          <w:noProof/>
        </w:rPr>
        <w:t>2</w:t>
      </w:r>
      <w:r w:rsidR="00BB6241">
        <w:fldChar w:fldCharType="end"/>
      </w:r>
      <w:bookmarkEnd w:id="218"/>
      <w:r>
        <w:t xml:space="preserve"> — Название рисунка</w:t>
      </w:r>
    </w:p>
    <w:p w:rsidR="00D8534D" w:rsidRDefault="00D8534D" w:rsidP="00D8534D">
      <w:pPr>
        <w:pStyle w:val="34ffff0"/>
      </w:pPr>
    </w:p>
    <w:p w:rsidR="00D8534D" w:rsidRDefault="00D8534D" w:rsidP="00D8534D">
      <w:pPr>
        <w:pStyle w:val="3420"/>
      </w:pPr>
      <w:bookmarkStart w:id="219" w:name="_Toc134830144"/>
      <w:r>
        <w:lastRenderedPageBreak/>
        <w:t>Пример</w:t>
      </w:r>
      <w:r w:rsidR="00173D6E">
        <w:t>ы</w:t>
      </w:r>
      <w:r>
        <w:t xml:space="preserve"> нумерации таблиц</w:t>
      </w:r>
      <w:r w:rsidRPr="00D8534D">
        <w:t xml:space="preserve"> </w:t>
      </w:r>
      <w:r>
        <w:t>в приложении</w:t>
      </w:r>
      <w:bookmarkEnd w:id="219"/>
    </w:p>
    <w:p w:rsidR="00072FED" w:rsidRPr="00072FED" w:rsidRDefault="00173D6E" w:rsidP="00237138">
      <w:pPr>
        <w:pStyle w:val="34b"/>
        <w:keepNext/>
      </w:pPr>
      <w:r>
        <w:t>Нумерация таблиц</w:t>
      </w:r>
      <w:r w:rsidRPr="00D8534D">
        <w:t xml:space="preserve"> </w:t>
      </w:r>
      <w:r>
        <w:t xml:space="preserve">в приложении продемонстрирована на примере </w:t>
      </w:r>
      <w:r w:rsidR="00072FED">
        <w:t>таблиц </w:t>
      </w:r>
      <w:r w:rsidR="009B18AA">
        <w:fldChar w:fldCharType="begin"/>
      </w:r>
      <w:r w:rsidR="009B18AA">
        <w:instrText xml:space="preserve"> REF _Ref399977528 \h </w:instrText>
      </w:r>
      <w:r w:rsidR="009B18AA">
        <w:fldChar w:fldCharType="separate"/>
      </w:r>
      <w:r w:rsidR="00B61B63">
        <w:rPr>
          <w:noProof/>
        </w:rPr>
        <w:t>А</w:t>
      </w:r>
      <w:r w:rsidR="00B61B63">
        <w:t>.</w:t>
      </w:r>
      <w:r w:rsidR="00B61B63">
        <w:rPr>
          <w:noProof/>
        </w:rPr>
        <w:t>1</w:t>
      </w:r>
      <w:r w:rsidR="009B18AA">
        <w:fldChar w:fldCharType="end"/>
      </w:r>
      <w:r w:rsidR="00072FED">
        <w:t xml:space="preserve"> и</w:t>
      </w:r>
      <w:r w:rsidR="009B18AA">
        <w:t xml:space="preserve"> </w:t>
      </w:r>
      <w:r w:rsidR="009B18AA">
        <w:fldChar w:fldCharType="begin"/>
      </w:r>
      <w:r w:rsidR="009B18AA">
        <w:instrText xml:space="preserve"> REF _Ref399977534 \h </w:instrText>
      </w:r>
      <w:r w:rsidR="009B18AA">
        <w:fldChar w:fldCharType="separate"/>
      </w:r>
      <w:r w:rsidR="00B61B63">
        <w:rPr>
          <w:noProof/>
        </w:rPr>
        <w:t>А</w:t>
      </w:r>
      <w:r w:rsidR="00B61B63">
        <w:t>.</w:t>
      </w:r>
      <w:r w:rsidR="00B61B63">
        <w:rPr>
          <w:noProof/>
        </w:rPr>
        <w:t>2</w:t>
      </w:r>
      <w:r w:rsidR="009B18AA">
        <w:fldChar w:fldCharType="end"/>
      </w:r>
      <w:r w:rsidR="00072FED">
        <w:t>.</w:t>
      </w:r>
    </w:p>
    <w:p w:rsidR="00041760" w:rsidRPr="00041760" w:rsidRDefault="00041760" w:rsidP="00041760">
      <w:pPr>
        <w:pStyle w:val="34ff7"/>
      </w:pPr>
      <w:r>
        <w:t>Таблица</w:t>
      </w:r>
      <w:proofErr w:type="gramStart"/>
      <w:r>
        <w:t> </w:t>
      </w:r>
      <w:bookmarkStart w:id="220" w:name="_Ref399977528"/>
      <w:r w:rsidR="001F307E">
        <w:fldChar w:fldCharType="begin"/>
      </w:r>
      <w:r w:rsidR="001F307E">
        <w:instrText xml:space="preserve"> STYLEREF  34_Заголовок_1_Приложение \</w:instrText>
      </w:r>
      <w:r w:rsidR="001F307E">
        <w:rPr>
          <w:lang w:val="en-US"/>
        </w:rPr>
        <w:instrText>s</w:instrText>
      </w:r>
      <w:r w:rsidR="001F307E">
        <w:instrText xml:space="preserve">  \* MERGEFORMAT </w:instrText>
      </w:r>
      <w:r w:rsidR="001F307E">
        <w:fldChar w:fldCharType="separate"/>
      </w:r>
      <w:r w:rsidR="00B61B63">
        <w:rPr>
          <w:noProof/>
        </w:rPr>
        <w:t>А</w:t>
      </w:r>
      <w:proofErr w:type="gramEnd"/>
      <w:r w:rsidR="001F307E">
        <w:fldChar w:fldCharType="end"/>
      </w:r>
      <w:r w:rsidR="001F307E">
        <w:t>.</w:t>
      </w:r>
      <w:r w:rsidR="006C7920">
        <w:fldChar w:fldCharType="begin"/>
      </w:r>
      <w:r w:rsidR="006C7920">
        <w:instrText xml:space="preserve"> SEQ Таблица \* ARABIC</w:instrText>
      </w:r>
      <w:r w:rsidR="001F307E">
        <w:instrText>\</w:instrText>
      </w:r>
      <w:r w:rsidR="001F307E">
        <w:rPr>
          <w:lang w:val="en-US"/>
        </w:rPr>
        <w:instrText>r</w:instrText>
      </w:r>
      <w:r w:rsidR="001F307E">
        <w:instrText xml:space="preserve"> 1</w:instrText>
      </w:r>
      <w:r w:rsidR="006C7920">
        <w:instrText xml:space="preserve"> </w:instrText>
      </w:r>
      <w:r w:rsidR="006C7920">
        <w:fldChar w:fldCharType="separate"/>
      </w:r>
      <w:r w:rsidR="00B61B63">
        <w:rPr>
          <w:noProof/>
        </w:rPr>
        <w:t>1</w:t>
      </w:r>
      <w:r w:rsidR="006C7920">
        <w:fldChar w:fldCharType="end"/>
      </w:r>
      <w:bookmarkEnd w:id="220"/>
      <w:r>
        <w:t xml:space="preserve"> — Название таблицы</w:t>
      </w:r>
    </w:p>
    <w:tbl>
      <w:tblPr>
        <w:tblW w:w="99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5102"/>
      </w:tblGrid>
      <w:tr w:rsidR="00283E90" w:rsidRPr="00E914C9" w:rsidTr="00EB19E6">
        <w:trPr>
          <w:cantSplit/>
          <w:trHeight w:val="20"/>
          <w:tblHeader/>
        </w:trPr>
        <w:tc>
          <w:tcPr>
            <w:tcW w:w="4820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283E90" w:rsidRPr="00E914C9" w:rsidRDefault="00283E90" w:rsidP="00041760">
            <w:pPr>
              <w:pStyle w:val="34ffe"/>
            </w:pPr>
          </w:p>
        </w:tc>
        <w:tc>
          <w:tcPr>
            <w:tcW w:w="510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283E90" w:rsidRPr="00E914C9" w:rsidRDefault="00283E90" w:rsidP="00041760">
            <w:pPr>
              <w:pStyle w:val="34ffe"/>
            </w:pPr>
          </w:p>
        </w:tc>
      </w:tr>
      <w:tr w:rsidR="00283E90" w:rsidRPr="00E914C9" w:rsidTr="00EB19E6">
        <w:trPr>
          <w:cantSplit/>
          <w:trHeight w:val="20"/>
        </w:trPr>
        <w:tc>
          <w:tcPr>
            <w:tcW w:w="4820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283E90" w:rsidRPr="00E914C9" w:rsidRDefault="00283E90" w:rsidP="00656938">
            <w:pPr>
              <w:pStyle w:val="34fff7"/>
            </w:pPr>
          </w:p>
        </w:tc>
        <w:tc>
          <w:tcPr>
            <w:tcW w:w="510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283E90" w:rsidRPr="00E914C9" w:rsidRDefault="00283E90" w:rsidP="00656938">
            <w:pPr>
              <w:pStyle w:val="34ffb"/>
            </w:pPr>
          </w:p>
        </w:tc>
      </w:tr>
      <w:tr w:rsidR="00283E90" w:rsidRPr="00E914C9" w:rsidTr="00EB19E6">
        <w:trPr>
          <w:cantSplit/>
          <w:trHeight w:val="20"/>
        </w:trPr>
        <w:tc>
          <w:tcPr>
            <w:tcW w:w="4820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283E90" w:rsidRPr="00E914C9" w:rsidRDefault="00283E90" w:rsidP="00656938">
            <w:pPr>
              <w:pStyle w:val="34fff7"/>
            </w:pPr>
          </w:p>
        </w:tc>
        <w:tc>
          <w:tcPr>
            <w:tcW w:w="510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283E90" w:rsidRPr="00360251" w:rsidRDefault="00283E90" w:rsidP="00656938">
            <w:pPr>
              <w:pStyle w:val="34ffb"/>
            </w:pPr>
          </w:p>
        </w:tc>
      </w:tr>
      <w:tr w:rsidR="00283E90" w:rsidRPr="00E914C9" w:rsidTr="00EB19E6">
        <w:trPr>
          <w:cantSplit/>
          <w:trHeight w:val="20"/>
        </w:trPr>
        <w:tc>
          <w:tcPr>
            <w:tcW w:w="4820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283E90" w:rsidRPr="00E914C9" w:rsidRDefault="00283E90" w:rsidP="00656938">
            <w:pPr>
              <w:pStyle w:val="34fff7"/>
            </w:pPr>
          </w:p>
        </w:tc>
        <w:tc>
          <w:tcPr>
            <w:tcW w:w="5103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283E90" w:rsidRPr="00360251" w:rsidRDefault="00283E90" w:rsidP="00656938">
            <w:pPr>
              <w:pStyle w:val="34ffb"/>
            </w:pPr>
          </w:p>
        </w:tc>
      </w:tr>
    </w:tbl>
    <w:p w:rsidR="009C13C1" w:rsidRDefault="009C13C1" w:rsidP="009B18AA">
      <w:pPr>
        <w:pStyle w:val="34fffd"/>
      </w:pPr>
    </w:p>
    <w:p w:rsidR="00041760" w:rsidRPr="00041760" w:rsidRDefault="00041760" w:rsidP="00041760">
      <w:pPr>
        <w:pStyle w:val="34ff7"/>
      </w:pPr>
      <w:r>
        <w:t>Таблица</w:t>
      </w:r>
      <w:proofErr w:type="gramStart"/>
      <w:r>
        <w:t> </w:t>
      </w:r>
      <w:bookmarkStart w:id="221" w:name="_Ref399977534"/>
      <w:r w:rsidR="001F307E">
        <w:fldChar w:fldCharType="begin"/>
      </w:r>
      <w:r w:rsidR="001F307E">
        <w:instrText xml:space="preserve"> STYLEREF  34_Заголовок_1_Приложение \</w:instrText>
      </w:r>
      <w:r w:rsidR="001F307E">
        <w:rPr>
          <w:lang w:val="en-US"/>
        </w:rPr>
        <w:instrText>s</w:instrText>
      </w:r>
      <w:r w:rsidR="001F307E">
        <w:instrText xml:space="preserve">  \* MERGEFORMAT </w:instrText>
      </w:r>
      <w:r w:rsidR="001F307E">
        <w:fldChar w:fldCharType="separate"/>
      </w:r>
      <w:r w:rsidR="00B61B63">
        <w:rPr>
          <w:noProof/>
        </w:rPr>
        <w:t>А</w:t>
      </w:r>
      <w:proofErr w:type="gramEnd"/>
      <w:r w:rsidR="001F307E">
        <w:fldChar w:fldCharType="end"/>
      </w:r>
      <w:r w:rsidR="001F307E">
        <w:t>.</w:t>
      </w:r>
      <w:fldSimple w:instr=" SEQ Таблица \* ARABIC ">
        <w:r w:rsidR="00B61B63">
          <w:rPr>
            <w:noProof/>
          </w:rPr>
          <w:t>2</w:t>
        </w:r>
      </w:fldSimple>
      <w:bookmarkEnd w:id="221"/>
      <w:r>
        <w:t xml:space="preserve"> — Название таблицы</w:t>
      </w:r>
    </w:p>
    <w:tbl>
      <w:tblPr>
        <w:tblW w:w="99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9"/>
        <w:gridCol w:w="3401"/>
        <w:gridCol w:w="3261"/>
      </w:tblGrid>
      <w:tr w:rsidR="00041760" w:rsidRPr="00E914C9" w:rsidTr="00EB19E6">
        <w:trPr>
          <w:cantSplit/>
          <w:trHeight w:val="20"/>
          <w:tblHeader/>
        </w:trPr>
        <w:tc>
          <w:tcPr>
            <w:tcW w:w="326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E914C9" w:rsidRDefault="00041760" w:rsidP="00656938">
            <w:pPr>
              <w:pStyle w:val="34ffe"/>
            </w:pPr>
          </w:p>
        </w:tc>
        <w:tc>
          <w:tcPr>
            <w:tcW w:w="340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E914C9" w:rsidRDefault="00041760" w:rsidP="00656938">
            <w:pPr>
              <w:pStyle w:val="34ffe"/>
            </w:pPr>
          </w:p>
        </w:tc>
        <w:tc>
          <w:tcPr>
            <w:tcW w:w="326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E914C9" w:rsidRDefault="00041760" w:rsidP="00656938">
            <w:pPr>
              <w:pStyle w:val="34ffe"/>
            </w:pPr>
          </w:p>
        </w:tc>
      </w:tr>
      <w:tr w:rsidR="00041760" w:rsidRPr="00E914C9" w:rsidTr="00EB19E6">
        <w:trPr>
          <w:cantSplit/>
          <w:trHeight w:val="20"/>
        </w:trPr>
        <w:tc>
          <w:tcPr>
            <w:tcW w:w="326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E914C9" w:rsidRDefault="00041760" w:rsidP="00656938">
            <w:pPr>
              <w:pStyle w:val="34fff7"/>
            </w:pPr>
          </w:p>
        </w:tc>
        <w:tc>
          <w:tcPr>
            <w:tcW w:w="340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E914C9" w:rsidRDefault="00041760" w:rsidP="00656938">
            <w:pPr>
              <w:pStyle w:val="34ffb"/>
            </w:pPr>
          </w:p>
        </w:tc>
        <w:tc>
          <w:tcPr>
            <w:tcW w:w="326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E914C9" w:rsidRDefault="00041760" w:rsidP="00656938">
            <w:pPr>
              <w:pStyle w:val="34ffb"/>
            </w:pPr>
          </w:p>
        </w:tc>
      </w:tr>
      <w:tr w:rsidR="00041760" w:rsidRPr="00E914C9" w:rsidTr="00EB19E6">
        <w:trPr>
          <w:cantSplit/>
          <w:trHeight w:val="20"/>
        </w:trPr>
        <w:tc>
          <w:tcPr>
            <w:tcW w:w="326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E914C9" w:rsidRDefault="00041760" w:rsidP="00656938">
            <w:pPr>
              <w:pStyle w:val="34fff7"/>
            </w:pPr>
          </w:p>
        </w:tc>
        <w:tc>
          <w:tcPr>
            <w:tcW w:w="340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360251" w:rsidRDefault="00041760" w:rsidP="00656938">
            <w:pPr>
              <w:pStyle w:val="34ffb"/>
            </w:pPr>
          </w:p>
        </w:tc>
        <w:tc>
          <w:tcPr>
            <w:tcW w:w="326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360251" w:rsidRDefault="00041760" w:rsidP="00656938">
            <w:pPr>
              <w:pStyle w:val="34ffb"/>
            </w:pPr>
          </w:p>
        </w:tc>
      </w:tr>
      <w:tr w:rsidR="00041760" w:rsidRPr="00E914C9" w:rsidTr="00EB19E6">
        <w:trPr>
          <w:cantSplit/>
          <w:trHeight w:val="20"/>
        </w:trPr>
        <w:tc>
          <w:tcPr>
            <w:tcW w:w="3261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E914C9" w:rsidRDefault="00041760" w:rsidP="00656938">
            <w:pPr>
              <w:pStyle w:val="34fff7"/>
            </w:pPr>
          </w:p>
        </w:tc>
        <w:tc>
          <w:tcPr>
            <w:tcW w:w="340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360251" w:rsidRDefault="00041760" w:rsidP="00656938">
            <w:pPr>
              <w:pStyle w:val="34ffb"/>
            </w:pPr>
          </w:p>
        </w:tc>
        <w:tc>
          <w:tcPr>
            <w:tcW w:w="3262" w:type="dxa"/>
            <w:tcMar>
              <w:top w:w="113" w:type="dxa"/>
              <w:left w:w="108" w:type="dxa"/>
              <w:bottom w:w="113" w:type="dxa"/>
              <w:right w:w="108" w:type="dxa"/>
            </w:tcMar>
          </w:tcPr>
          <w:p w:rsidR="00041760" w:rsidRPr="00360251" w:rsidRDefault="00041760" w:rsidP="00656938">
            <w:pPr>
              <w:pStyle w:val="34ffb"/>
            </w:pPr>
          </w:p>
        </w:tc>
      </w:tr>
    </w:tbl>
    <w:p w:rsidR="00041760" w:rsidRDefault="00041760" w:rsidP="00D8534D">
      <w:pPr>
        <w:pStyle w:val="34ffff0"/>
        <w:rPr>
          <w:lang w:val="en-US"/>
        </w:rPr>
      </w:pPr>
    </w:p>
    <w:p w:rsidR="00D8534D" w:rsidRDefault="00D8534D" w:rsidP="00D8534D">
      <w:pPr>
        <w:pStyle w:val="3420"/>
      </w:pPr>
      <w:bookmarkStart w:id="222" w:name="_Toc134830145"/>
      <w:r>
        <w:t>Пример</w:t>
      </w:r>
      <w:r w:rsidR="00173D6E">
        <w:t>ы</w:t>
      </w:r>
      <w:r>
        <w:t xml:space="preserve"> нумерации листингов</w:t>
      </w:r>
      <w:r w:rsidRPr="00D8534D">
        <w:t xml:space="preserve"> </w:t>
      </w:r>
      <w:r>
        <w:t>в приложении</w:t>
      </w:r>
      <w:bookmarkEnd w:id="222"/>
    </w:p>
    <w:p w:rsidR="00564631" w:rsidRPr="00564631" w:rsidRDefault="00173D6E" w:rsidP="00564631">
      <w:pPr>
        <w:pStyle w:val="34b"/>
      </w:pPr>
      <w:r>
        <w:t>Нумерация листингов</w:t>
      </w:r>
      <w:r w:rsidRPr="00D8534D">
        <w:t xml:space="preserve"> </w:t>
      </w:r>
      <w:r>
        <w:t xml:space="preserve">в приложении продемонстрирована на примере </w:t>
      </w:r>
      <w:r w:rsidR="00564631">
        <w:t>листинг</w:t>
      </w:r>
      <w:r>
        <w:t>ов</w:t>
      </w:r>
      <w:r w:rsidR="00564631">
        <w:t> </w:t>
      </w:r>
      <w:r w:rsidR="00564631">
        <w:fldChar w:fldCharType="begin"/>
      </w:r>
      <w:r w:rsidR="00564631">
        <w:instrText xml:space="preserve"> REF _Ref399977893 \h </w:instrText>
      </w:r>
      <w:r w:rsidR="00564631">
        <w:fldChar w:fldCharType="separate"/>
      </w:r>
      <w:r w:rsidR="00B61B63">
        <w:rPr>
          <w:noProof/>
        </w:rPr>
        <w:t>А</w:t>
      </w:r>
      <w:r w:rsidR="00B61B63">
        <w:t>.</w:t>
      </w:r>
      <w:r w:rsidR="00B61B63">
        <w:rPr>
          <w:noProof/>
        </w:rPr>
        <w:t>1</w:t>
      </w:r>
      <w:r w:rsidR="00564631">
        <w:fldChar w:fldCharType="end"/>
      </w:r>
      <w:r w:rsidR="00564631">
        <w:t xml:space="preserve"> и </w:t>
      </w:r>
      <w:r w:rsidR="00564631">
        <w:fldChar w:fldCharType="begin"/>
      </w:r>
      <w:r w:rsidR="00564631">
        <w:instrText xml:space="preserve"> REF _Ref399977897 \h </w:instrText>
      </w:r>
      <w:r w:rsidR="00564631">
        <w:fldChar w:fldCharType="separate"/>
      </w:r>
      <w:r w:rsidR="00B61B63">
        <w:rPr>
          <w:noProof/>
        </w:rPr>
        <w:t>А</w:t>
      </w:r>
      <w:r w:rsidR="00B61B63">
        <w:t>.</w:t>
      </w:r>
      <w:r w:rsidR="00B61B63">
        <w:rPr>
          <w:noProof/>
        </w:rPr>
        <w:t>2</w:t>
      </w:r>
      <w:r w:rsidR="00564631">
        <w:fldChar w:fldCharType="end"/>
      </w:r>
      <w:r w:rsidR="00564631">
        <w:t>.</w:t>
      </w:r>
    </w:p>
    <w:p w:rsidR="009C13C1" w:rsidRDefault="009B18AA" w:rsidP="002E4CF4">
      <w:pPr>
        <w:pStyle w:val="34f3"/>
      </w:pPr>
      <w:r>
        <w:t>Листинг</w:t>
      </w:r>
      <w:proofErr w:type="gramStart"/>
      <w:r w:rsidR="00564631">
        <w:t> </w:t>
      </w:r>
      <w:bookmarkStart w:id="223" w:name="_Ref399977893"/>
      <w:r w:rsidR="00564631">
        <w:fldChar w:fldCharType="begin"/>
      </w:r>
      <w:r w:rsidR="00564631">
        <w:instrText xml:space="preserve"> STYLEREF  34_Заголовок_1_Приложение \</w:instrText>
      </w:r>
      <w:r w:rsidR="00564631">
        <w:rPr>
          <w:lang w:val="en-US"/>
        </w:rPr>
        <w:instrText>s</w:instrText>
      </w:r>
      <w:r w:rsidR="00564631">
        <w:instrText xml:space="preserve">  \* MERGEFORMAT </w:instrText>
      </w:r>
      <w:r w:rsidR="00564631">
        <w:fldChar w:fldCharType="separate"/>
      </w:r>
      <w:r w:rsidR="00B61B63">
        <w:rPr>
          <w:noProof/>
        </w:rPr>
        <w:t>А</w:t>
      </w:r>
      <w:proofErr w:type="gramEnd"/>
      <w:r w:rsidR="00564631">
        <w:fldChar w:fldCharType="end"/>
      </w:r>
      <w:r w:rsidR="00564631">
        <w:t>.</w:t>
      </w:r>
      <w:r w:rsidR="008368FF">
        <w:fldChar w:fldCharType="begin"/>
      </w:r>
      <w:r w:rsidR="008368FF">
        <w:instrText xml:space="preserve"> SEQ Листинг</w:instrText>
      </w:r>
      <w:r w:rsidR="00907E2C">
        <w:instrText xml:space="preserve"> </w:instrText>
      </w:r>
      <w:r w:rsidR="008368FF">
        <w:instrText xml:space="preserve">\* </w:instrText>
      </w:r>
      <w:r w:rsidR="003B4E5E">
        <w:instrText>ARABIC</w:instrText>
      </w:r>
      <w:r w:rsidR="008368FF">
        <w:instrText xml:space="preserve">\r 1 </w:instrText>
      </w:r>
      <w:r w:rsidR="008368FF">
        <w:fldChar w:fldCharType="separate"/>
      </w:r>
      <w:r w:rsidR="00B61B63">
        <w:rPr>
          <w:noProof/>
        </w:rPr>
        <w:t>1</w:t>
      </w:r>
      <w:r w:rsidR="008368FF">
        <w:rPr>
          <w:noProof/>
        </w:rPr>
        <w:fldChar w:fldCharType="end"/>
      </w:r>
      <w:bookmarkEnd w:id="223"/>
      <w:r>
        <w:t xml:space="preserve"> — Название листинга</w:t>
      </w:r>
    </w:p>
    <w:p w:rsidR="009B18AA" w:rsidRDefault="009B18AA" w:rsidP="007B53BD">
      <w:pPr>
        <w:pStyle w:val="34f0"/>
      </w:pPr>
      <w:r w:rsidRPr="009C5D71">
        <w:t>Текст листинга</w:t>
      </w:r>
    </w:p>
    <w:p w:rsidR="00564631" w:rsidRDefault="00564631" w:rsidP="007B53BD">
      <w:pPr>
        <w:pStyle w:val="34f0"/>
      </w:pPr>
      <w:r w:rsidRPr="009C5D71">
        <w:t>Текст листинга</w:t>
      </w:r>
    </w:p>
    <w:p w:rsidR="00564631" w:rsidRPr="00564631" w:rsidRDefault="00564631" w:rsidP="007B53BD">
      <w:pPr>
        <w:pStyle w:val="34f0"/>
      </w:pPr>
      <w:r w:rsidRPr="009C5D71">
        <w:t>Текст листинга</w:t>
      </w:r>
    </w:p>
    <w:p w:rsidR="00564631" w:rsidRDefault="00564631" w:rsidP="00564631">
      <w:pPr>
        <w:pStyle w:val="34f3"/>
      </w:pPr>
      <w:r>
        <w:t>Листинг</w:t>
      </w:r>
      <w:proofErr w:type="gramStart"/>
      <w:r>
        <w:t> </w:t>
      </w:r>
      <w:bookmarkStart w:id="224" w:name="_Ref399977897"/>
      <w:r>
        <w:fldChar w:fldCharType="begin"/>
      </w:r>
      <w:r>
        <w:instrText xml:space="preserve"> STYLEREF  34_Заголовок_1_Приложение \</w:instrText>
      </w:r>
      <w:r>
        <w:rPr>
          <w:lang w:val="en-US"/>
        </w:rPr>
        <w:instrText>s</w:instrText>
      </w:r>
      <w:r>
        <w:instrText xml:space="preserve">  \* MERGEFORMAT </w:instrText>
      </w:r>
      <w:r>
        <w:fldChar w:fldCharType="separate"/>
      </w:r>
      <w:r w:rsidR="00B61B63">
        <w:rPr>
          <w:noProof/>
        </w:rPr>
        <w:t>А</w:t>
      </w:r>
      <w:proofErr w:type="gramEnd"/>
      <w:r>
        <w:fldChar w:fldCharType="end"/>
      </w:r>
      <w:r>
        <w:t>.</w:t>
      </w:r>
      <w:r>
        <w:fldChar w:fldCharType="begin"/>
      </w:r>
      <w:r>
        <w:instrText xml:space="preserve"> SEQ Листинг</w:instrText>
      </w:r>
      <w:r w:rsidR="00907E2C">
        <w:instrText xml:space="preserve"> </w:instrText>
      </w:r>
      <w:r>
        <w:instrText xml:space="preserve">\* </w:instrText>
      </w:r>
      <w:r w:rsidR="003B4E5E">
        <w:instrText xml:space="preserve">ARABIC </w:instrText>
      </w:r>
      <w:r>
        <w:fldChar w:fldCharType="separate"/>
      </w:r>
      <w:r w:rsidR="00B61B63">
        <w:rPr>
          <w:noProof/>
        </w:rPr>
        <w:t>2</w:t>
      </w:r>
      <w:r>
        <w:fldChar w:fldCharType="end"/>
      </w:r>
      <w:bookmarkEnd w:id="224"/>
      <w:r>
        <w:t xml:space="preserve"> — Название листинга</w:t>
      </w:r>
    </w:p>
    <w:p w:rsidR="00564631" w:rsidRDefault="00564631" w:rsidP="00564631">
      <w:pPr>
        <w:pStyle w:val="34f0"/>
      </w:pPr>
      <w:r w:rsidRPr="009C5D71">
        <w:t>Текст листинга</w:t>
      </w:r>
    </w:p>
    <w:p w:rsidR="00564631" w:rsidRDefault="00564631" w:rsidP="00564631">
      <w:pPr>
        <w:pStyle w:val="34f0"/>
      </w:pPr>
      <w:r w:rsidRPr="009C5D71">
        <w:t>Текст листинга</w:t>
      </w:r>
    </w:p>
    <w:p w:rsidR="00564631" w:rsidRDefault="00564631" w:rsidP="00564631">
      <w:pPr>
        <w:pStyle w:val="34f0"/>
      </w:pPr>
      <w:r w:rsidRPr="009C5D71">
        <w:t>Текст листинга</w:t>
      </w:r>
    </w:p>
    <w:p w:rsidR="00BE0395" w:rsidRPr="00564631" w:rsidRDefault="00BE0395" w:rsidP="004E45F6">
      <w:pPr>
        <w:pStyle w:val="34ffff0"/>
      </w:pPr>
    </w:p>
    <w:sectPr w:rsidR="00BE0395" w:rsidRPr="00564631" w:rsidSect="001B5035">
      <w:headerReference w:type="first" r:id="rId50"/>
      <w:pgSz w:w="11906" w:h="16838" w:code="9"/>
      <w:pgMar w:top="1134" w:right="567" w:bottom="851" w:left="1418" w:header="28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D0F" w:rsidRDefault="00B44D0F">
      <w:r>
        <w:separator/>
      </w:r>
    </w:p>
  </w:endnote>
  <w:endnote w:type="continuationSeparator" w:id="0">
    <w:p w:rsidR="00B44D0F" w:rsidRDefault="00B44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D0F" w:rsidRDefault="00B44D0F">
      <w:r>
        <w:separator/>
      </w:r>
    </w:p>
  </w:footnote>
  <w:footnote w:type="continuationSeparator" w:id="0">
    <w:p w:rsidR="00B44D0F" w:rsidRDefault="00B44D0F">
      <w:r>
        <w:continuationSeparator/>
      </w:r>
    </w:p>
  </w:footnote>
  <w:footnote w:id="1">
    <w:p w:rsidR="00056A1E" w:rsidRDefault="00056A1E">
      <w:pPr>
        <w:pStyle w:val="af6"/>
      </w:pPr>
      <w:r>
        <w:rPr>
          <w:rStyle w:val="af8"/>
        </w:rPr>
        <w:footnoteRef/>
      </w:r>
      <w:r>
        <w:t xml:space="preserve"> Руководство пользователя «Автоматизированная система Рабочее место».</w:t>
      </w:r>
    </w:p>
  </w:footnote>
  <w:footnote w:id="2">
    <w:p w:rsidR="00056A1E" w:rsidRDefault="00056A1E" w:rsidP="007760B3">
      <w:pPr>
        <w:pStyle w:val="af6"/>
      </w:pPr>
      <w:r>
        <w:rPr>
          <w:rStyle w:val="af8"/>
        </w:rPr>
        <w:footnoteRef/>
      </w:r>
      <w:r>
        <w:t xml:space="preserve"> Руководство пользователя «Автоматизированная система Рабочее место».</w:t>
      </w:r>
    </w:p>
  </w:footnote>
  <w:footnote w:id="3">
    <w:p w:rsidR="00056A1E" w:rsidRDefault="00056A1E" w:rsidP="007760B3">
      <w:pPr>
        <w:pStyle w:val="af6"/>
      </w:pPr>
      <w:r>
        <w:rPr>
          <w:rStyle w:val="af8"/>
        </w:rPr>
        <w:footnoteRef/>
      </w:r>
      <w:r>
        <w:t xml:space="preserve"> Руководство пользователя «Автоматизированная система Рабочее место».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A1E" w:rsidRDefault="00056A1E" w:rsidP="00BB41A7">
    <w:pPr>
      <w:pStyle w:val="34fffb"/>
    </w:pPr>
    <w:r>
      <w:fldChar w:fldCharType="begin"/>
    </w:r>
    <w:r>
      <w:instrText>PAGE   \* MERGEFORMAT</w:instrText>
    </w:r>
    <w:r>
      <w:fldChar w:fldCharType="separate"/>
    </w:r>
    <w:r w:rsidR="00645429">
      <w:rPr>
        <w:noProof/>
      </w:rPr>
      <w:t>22</w:t>
    </w:r>
    <w:r>
      <w:fldChar w:fldCharType="end"/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1" layoutInCell="1" allowOverlap="1" wp14:anchorId="7F0B704E" wp14:editId="74E0590B">
              <wp:simplePos x="0" y="0"/>
              <wp:positionH relativeFrom="page">
                <wp:posOffset>900430</wp:posOffset>
              </wp:positionH>
              <wp:positionV relativeFrom="page">
                <wp:posOffset>10297160</wp:posOffset>
              </wp:positionV>
              <wp:extent cx="6300000" cy="0"/>
              <wp:effectExtent l="0" t="0" r="24765" b="1905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0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879BC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Прямая соединительная линия 1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810.8pt" to="566.95pt,8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" strokecolor="#879bcf" strokeweight="1pt">
              <w10:wrap anchorx="page" anchory="page"/>
              <w10:anchorlock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DC4ECD0" wp14:editId="66BDBE1A">
              <wp:simplePos x="0" y="0"/>
              <wp:positionH relativeFrom="page">
                <wp:posOffset>900430</wp:posOffset>
              </wp:positionH>
              <wp:positionV relativeFrom="page">
                <wp:posOffset>467995</wp:posOffset>
              </wp:positionV>
              <wp:extent cx="6300000" cy="0"/>
              <wp:effectExtent l="0" t="0" r="24765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0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879BC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Прямая соединительная линия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36.85pt" to="566.9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" strokecolor="#879bcf" strokeweight="1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A1E" w:rsidRPr="00BB41A7" w:rsidRDefault="00056A1E" w:rsidP="00BB41A7">
    <w:pPr>
      <w:pStyle w:val="ab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A1E" w:rsidRPr="00BB41A7" w:rsidRDefault="00056A1E" w:rsidP="00BB41A7">
    <w:pPr>
      <w:pStyle w:val="34fffb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1" layoutInCell="1" allowOverlap="1" wp14:anchorId="7E7E2579" wp14:editId="48709482">
              <wp:simplePos x="0" y="0"/>
              <wp:positionH relativeFrom="page">
                <wp:posOffset>900430</wp:posOffset>
              </wp:positionH>
              <wp:positionV relativeFrom="page">
                <wp:posOffset>10297160</wp:posOffset>
              </wp:positionV>
              <wp:extent cx="6300000" cy="0"/>
              <wp:effectExtent l="0" t="0" r="24765" b="190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0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879BC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Прямая соединительная линия 7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810.8pt" to="566.95pt,8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" strokecolor="#879bcf" strokeweight="1pt">
              <w10:wrap anchorx="page" anchory="page"/>
              <w10:anchorlock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1FE1B51" wp14:editId="2C6AAEF8">
              <wp:simplePos x="0" y="0"/>
              <wp:positionH relativeFrom="page">
                <wp:posOffset>900430</wp:posOffset>
              </wp:positionH>
              <wp:positionV relativeFrom="page">
                <wp:posOffset>467995</wp:posOffset>
              </wp:positionV>
              <wp:extent cx="6300000" cy="0"/>
              <wp:effectExtent l="0" t="0" r="24765" b="1905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0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879BC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Прямая соединительная линия 1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36.85pt" to="566.9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" strokecolor="#879bcf" strokeweight="1pt"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1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10"/>
  </w:num>
  <w:num w:numId="8">
    <w:abstractNumId w:val="8"/>
    <w:lvlOverride w:ilvl="0">
      <w:startOverride w:val="1"/>
    </w:lvlOverride>
  </w:num>
  <w:num w:numId="9">
    <w:abstractNumId w:val="12"/>
  </w:num>
  <w:num w:numId="10">
    <w:abstractNumId w:val="0"/>
  </w:num>
  <w:num w:numId="11">
    <w:abstractNumId w:val="4"/>
  </w:num>
  <w:num w:numId="12">
    <w:abstractNumId w:val="17"/>
  </w:num>
  <w:num w:numId="13">
    <w:abstractNumId w:val="17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7"/>
    <w:lvlOverride w:ilvl="0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2"/>
  </w:num>
  <w:num w:numId="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6"/>
  </w:num>
  <w:num w:numId="82">
    <w:abstractNumId w:val="15"/>
  </w:num>
  <w:num w:numId="83">
    <w:abstractNumId w:val="9"/>
  </w:num>
  <w:num w:numId="84">
    <w:abstractNumId w:val="6"/>
  </w:num>
  <w:num w:numId="85">
    <w:abstractNumId w:val="5"/>
  </w:num>
  <w:num w:numId="86">
    <w:abstractNumId w:val="11"/>
  </w:num>
  <w:num w:numId="87">
    <w:abstractNumId w:val="17"/>
    <w:lvlOverride w:ilvl="0">
      <w:startOverride w:val="1"/>
    </w:lvlOverride>
  </w:num>
  <w:num w:numId="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ru-RU" w:vendorID="1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D94"/>
    <w:rsid w:val="000005FC"/>
    <w:rsid w:val="00000F21"/>
    <w:rsid w:val="00001678"/>
    <w:rsid w:val="00002CDB"/>
    <w:rsid w:val="00003254"/>
    <w:rsid w:val="00003408"/>
    <w:rsid w:val="000035DF"/>
    <w:rsid w:val="0000379A"/>
    <w:rsid w:val="00005317"/>
    <w:rsid w:val="00006262"/>
    <w:rsid w:val="000063E2"/>
    <w:rsid w:val="0000758F"/>
    <w:rsid w:val="00007FE5"/>
    <w:rsid w:val="000100C6"/>
    <w:rsid w:val="000114AE"/>
    <w:rsid w:val="00011AA1"/>
    <w:rsid w:val="00013849"/>
    <w:rsid w:val="0001481A"/>
    <w:rsid w:val="00015A48"/>
    <w:rsid w:val="00016D7C"/>
    <w:rsid w:val="00020264"/>
    <w:rsid w:val="000204B3"/>
    <w:rsid w:val="0002171B"/>
    <w:rsid w:val="00021AD6"/>
    <w:rsid w:val="00021AD9"/>
    <w:rsid w:val="00022FDE"/>
    <w:rsid w:val="0002551E"/>
    <w:rsid w:val="000256DD"/>
    <w:rsid w:val="00025A9A"/>
    <w:rsid w:val="000303A5"/>
    <w:rsid w:val="00030DCA"/>
    <w:rsid w:val="000319DD"/>
    <w:rsid w:val="00031C54"/>
    <w:rsid w:val="00032731"/>
    <w:rsid w:val="00032954"/>
    <w:rsid w:val="00033743"/>
    <w:rsid w:val="00034A51"/>
    <w:rsid w:val="00034F56"/>
    <w:rsid w:val="00035CEE"/>
    <w:rsid w:val="00036BC7"/>
    <w:rsid w:val="00040121"/>
    <w:rsid w:val="00040626"/>
    <w:rsid w:val="00041760"/>
    <w:rsid w:val="00041B7C"/>
    <w:rsid w:val="0004388C"/>
    <w:rsid w:val="0004396C"/>
    <w:rsid w:val="00045800"/>
    <w:rsid w:val="0004609C"/>
    <w:rsid w:val="000471AB"/>
    <w:rsid w:val="00047967"/>
    <w:rsid w:val="000479ED"/>
    <w:rsid w:val="000509EC"/>
    <w:rsid w:val="00050FCC"/>
    <w:rsid w:val="00052BE7"/>
    <w:rsid w:val="00053245"/>
    <w:rsid w:val="000535B2"/>
    <w:rsid w:val="00054362"/>
    <w:rsid w:val="00055089"/>
    <w:rsid w:val="00056870"/>
    <w:rsid w:val="00056A1E"/>
    <w:rsid w:val="0006176F"/>
    <w:rsid w:val="000618D8"/>
    <w:rsid w:val="00063685"/>
    <w:rsid w:val="00063B7B"/>
    <w:rsid w:val="00065AFE"/>
    <w:rsid w:val="00065DCF"/>
    <w:rsid w:val="00066751"/>
    <w:rsid w:val="00066ADA"/>
    <w:rsid w:val="000670AB"/>
    <w:rsid w:val="00067F16"/>
    <w:rsid w:val="000711A0"/>
    <w:rsid w:val="0007278A"/>
    <w:rsid w:val="00072FED"/>
    <w:rsid w:val="00073518"/>
    <w:rsid w:val="00073C2B"/>
    <w:rsid w:val="00076617"/>
    <w:rsid w:val="00076FF4"/>
    <w:rsid w:val="00077DF9"/>
    <w:rsid w:val="0008024E"/>
    <w:rsid w:val="000808C5"/>
    <w:rsid w:val="000815D7"/>
    <w:rsid w:val="00082BCF"/>
    <w:rsid w:val="0008339B"/>
    <w:rsid w:val="00084244"/>
    <w:rsid w:val="00084B3D"/>
    <w:rsid w:val="000861DB"/>
    <w:rsid w:val="00086405"/>
    <w:rsid w:val="0008723A"/>
    <w:rsid w:val="0008747D"/>
    <w:rsid w:val="000878D0"/>
    <w:rsid w:val="00090F58"/>
    <w:rsid w:val="000936D6"/>
    <w:rsid w:val="0009419A"/>
    <w:rsid w:val="00095291"/>
    <w:rsid w:val="00096A1B"/>
    <w:rsid w:val="0009776B"/>
    <w:rsid w:val="000A0869"/>
    <w:rsid w:val="000A1022"/>
    <w:rsid w:val="000A118E"/>
    <w:rsid w:val="000A16B7"/>
    <w:rsid w:val="000A1733"/>
    <w:rsid w:val="000A1998"/>
    <w:rsid w:val="000A3F2E"/>
    <w:rsid w:val="000A40F6"/>
    <w:rsid w:val="000A4BA9"/>
    <w:rsid w:val="000A4E66"/>
    <w:rsid w:val="000A5FCF"/>
    <w:rsid w:val="000A6FFE"/>
    <w:rsid w:val="000A7727"/>
    <w:rsid w:val="000B1A72"/>
    <w:rsid w:val="000B1C68"/>
    <w:rsid w:val="000B41FE"/>
    <w:rsid w:val="000B5B6A"/>
    <w:rsid w:val="000B5C96"/>
    <w:rsid w:val="000B7A5B"/>
    <w:rsid w:val="000C02D5"/>
    <w:rsid w:val="000C07F2"/>
    <w:rsid w:val="000C0D9A"/>
    <w:rsid w:val="000C26B7"/>
    <w:rsid w:val="000C2A08"/>
    <w:rsid w:val="000C46D9"/>
    <w:rsid w:val="000C48F8"/>
    <w:rsid w:val="000C586B"/>
    <w:rsid w:val="000C5F7D"/>
    <w:rsid w:val="000C621D"/>
    <w:rsid w:val="000C6ADC"/>
    <w:rsid w:val="000C7611"/>
    <w:rsid w:val="000D0CCF"/>
    <w:rsid w:val="000D1206"/>
    <w:rsid w:val="000D15D2"/>
    <w:rsid w:val="000D39F8"/>
    <w:rsid w:val="000D40CC"/>
    <w:rsid w:val="000D610C"/>
    <w:rsid w:val="000D6A90"/>
    <w:rsid w:val="000E0B36"/>
    <w:rsid w:val="000E1AC6"/>
    <w:rsid w:val="000E2215"/>
    <w:rsid w:val="000E2521"/>
    <w:rsid w:val="000E3749"/>
    <w:rsid w:val="000E3B22"/>
    <w:rsid w:val="000E3B72"/>
    <w:rsid w:val="000E4483"/>
    <w:rsid w:val="000E4A14"/>
    <w:rsid w:val="000E4D9F"/>
    <w:rsid w:val="000E5449"/>
    <w:rsid w:val="000E7F26"/>
    <w:rsid w:val="000E7F3E"/>
    <w:rsid w:val="000F0EF6"/>
    <w:rsid w:val="000F1EC2"/>
    <w:rsid w:val="000F21FE"/>
    <w:rsid w:val="000F25F9"/>
    <w:rsid w:val="000F358E"/>
    <w:rsid w:val="000F55E2"/>
    <w:rsid w:val="000F6321"/>
    <w:rsid w:val="000F649F"/>
    <w:rsid w:val="000F670C"/>
    <w:rsid w:val="000F7210"/>
    <w:rsid w:val="000F7C4F"/>
    <w:rsid w:val="0010059C"/>
    <w:rsid w:val="00100DA5"/>
    <w:rsid w:val="00102BD3"/>
    <w:rsid w:val="001042AF"/>
    <w:rsid w:val="00105371"/>
    <w:rsid w:val="0010620F"/>
    <w:rsid w:val="00106D5F"/>
    <w:rsid w:val="00107A6E"/>
    <w:rsid w:val="00110E6F"/>
    <w:rsid w:val="00111901"/>
    <w:rsid w:val="00111C88"/>
    <w:rsid w:val="0011297A"/>
    <w:rsid w:val="00113BD7"/>
    <w:rsid w:val="00114B2E"/>
    <w:rsid w:val="00117E5D"/>
    <w:rsid w:val="001207AA"/>
    <w:rsid w:val="001216BC"/>
    <w:rsid w:val="0012195B"/>
    <w:rsid w:val="00121B84"/>
    <w:rsid w:val="00122AC4"/>
    <w:rsid w:val="00123295"/>
    <w:rsid w:val="00123712"/>
    <w:rsid w:val="00123D9A"/>
    <w:rsid w:val="00123FE1"/>
    <w:rsid w:val="0012427D"/>
    <w:rsid w:val="00124892"/>
    <w:rsid w:val="00125358"/>
    <w:rsid w:val="00125D36"/>
    <w:rsid w:val="001265A1"/>
    <w:rsid w:val="001328D5"/>
    <w:rsid w:val="001330D6"/>
    <w:rsid w:val="001331C0"/>
    <w:rsid w:val="00134C54"/>
    <w:rsid w:val="00134D11"/>
    <w:rsid w:val="00135D75"/>
    <w:rsid w:val="001363D3"/>
    <w:rsid w:val="00137B36"/>
    <w:rsid w:val="00137B79"/>
    <w:rsid w:val="00140034"/>
    <w:rsid w:val="001406E2"/>
    <w:rsid w:val="001415D5"/>
    <w:rsid w:val="00141CB3"/>
    <w:rsid w:val="00141CC0"/>
    <w:rsid w:val="00141F7B"/>
    <w:rsid w:val="001440FD"/>
    <w:rsid w:val="0014507D"/>
    <w:rsid w:val="00145373"/>
    <w:rsid w:val="00147C27"/>
    <w:rsid w:val="00150295"/>
    <w:rsid w:val="001506F3"/>
    <w:rsid w:val="00151FAD"/>
    <w:rsid w:val="0015212C"/>
    <w:rsid w:val="00153D9D"/>
    <w:rsid w:val="00154C95"/>
    <w:rsid w:val="001554FA"/>
    <w:rsid w:val="001559AF"/>
    <w:rsid w:val="00156C80"/>
    <w:rsid w:val="00164630"/>
    <w:rsid w:val="00164F29"/>
    <w:rsid w:val="0016510F"/>
    <w:rsid w:val="0016512C"/>
    <w:rsid w:val="0016559A"/>
    <w:rsid w:val="001671BA"/>
    <w:rsid w:val="00167C9D"/>
    <w:rsid w:val="00167E3D"/>
    <w:rsid w:val="001704D3"/>
    <w:rsid w:val="00170D0E"/>
    <w:rsid w:val="001716A5"/>
    <w:rsid w:val="0017247A"/>
    <w:rsid w:val="00173D6E"/>
    <w:rsid w:val="001749E6"/>
    <w:rsid w:val="00175044"/>
    <w:rsid w:val="00175922"/>
    <w:rsid w:val="00175C84"/>
    <w:rsid w:val="00176999"/>
    <w:rsid w:val="0017766B"/>
    <w:rsid w:val="001776B1"/>
    <w:rsid w:val="001814EA"/>
    <w:rsid w:val="00181BAA"/>
    <w:rsid w:val="0018328E"/>
    <w:rsid w:val="00184822"/>
    <w:rsid w:val="00186152"/>
    <w:rsid w:val="0018687F"/>
    <w:rsid w:val="00186C42"/>
    <w:rsid w:val="00187853"/>
    <w:rsid w:val="001905D6"/>
    <w:rsid w:val="00191265"/>
    <w:rsid w:val="00191FED"/>
    <w:rsid w:val="00192E00"/>
    <w:rsid w:val="00192E50"/>
    <w:rsid w:val="001949BE"/>
    <w:rsid w:val="00195C28"/>
    <w:rsid w:val="00196397"/>
    <w:rsid w:val="00196745"/>
    <w:rsid w:val="00196A2C"/>
    <w:rsid w:val="0019735C"/>
    <w:rsid w:val="001975C0"/>
    <w:rsid w:val="001A254A"/>
    <w:rsid w:val="001A410C"/>
    <w:rsid w:val="001A43E4"/>
    <w:rsid w:val="001A5380"/>
    <w:rsid w:val="001A5A05"/>
    <w:rsid w:val="001A7124"/>
    <w:rsid w:val="001B0C31"/>
    <w:rsid w:val="001B1F4A"/>
    <w:rsid w:val="001B2A96"/>
    <w:rsid w:val="001B2BBD"/>
    <w:rsid w:val="001B3582"/>
    <w:rsid w:val="001B46E2"/>
    <w:rsid w:val="001B5035"/>
    <w:rsid w:val="001B5ED2"/>
    <w:rsid w:val="001B67D2"/>
    <w:rsid w:val="001B6AAB"/>
    <w:rsid w:val="001B6E34"/>
    <w:rsid w:val="001B7A49"/>
    <w:rsid w:val="001B7FBE"/>
    <w:rsid w:val="001C1015"/>
    <w:rsid w:val="001C19C9"/>
    <w:rsid w:val="001C25B2"/>
    <w:rsid w:val="001C52DE"/>
    <w:rsid w:val="001C7952"/>
    <w:rsid w:val="001D0297"/>
    <w:rsid w:val="001D153A"/>
    <w:rsid w:val="001D1BCB"/>
    <w:rsid w:val="001D233D"/>
    <w:rsid w:val="001D2389"/>
    <w:rsid w:val="001D345A"/>
    <w:rsid w:val="001D4011"/>
    <w:rsid w:val="001D4342"/>
    <w:rsid w:val="001D54C5"/>
    <w:rsid w:val="001D6145"/>
    <w:rsid w:val="001D6176"/>
    <w:rsid w:val="001E0BFB"/>
    <w:rsid w:val="001E1B4A"/>
    <w:rsid w:val="001E1CF0"/>
    <w:rsid w:val="001E30DF"/>
    <w:rsid w:val="001E4BD6"/>
    <w:rsid w:val="001E5159"/>
    <w:rsid w:val="001E5EDB"/>
    <w:rsid w:val="001E635D"/>
    <w:rsid w:val="001E746A"/>
    <w:rsid w:val="001F1C51"/>
    <w:rsid w:val="001F26D3"/>
    <w:rsid w:val="001F295E"/>
    <w:rsid w:val="001F307E"/>
    <w:rsid w:val="001F3530"/>
    <w:rsid w:val="001F61C0"/>
    <w:rsid w:val="001F6276"/>
    <w:rsid w:val="001F6CEE"/>
    <w:rsid w:val="002002F0"/>
    <w:rsid w:val="00201B5C"/>
    <w:rsid w:val="002022B6"/>
    <w:rsid w:val="00203C54"/>
    <w:rsid w:val="002040AE"/>
    <w:rsid w:val="0020529A"/>
    <w:rsid w:val="0020631F"/>
    <w:rsid w:val="00206596"/>
    <w:rsid w:val="00207795"/>
    <w:rsid w:val="00207934"/>
    <w:rsid w:val="00207985"/>
    <w:rsid w:val="00207BE5"/>
    <w:rsid w:val="00212043"/>
    <w:rsid w:val="00212FF8"/>
    <w:rsid w:val="00213039"/>
    <w:rsid w:val="00213918"/>
    <w:rsid w:val="00213D49"/>
    <w:rsid w:val="00215018"/>
    <w:rsid w:val="00217B96"/>
    <w:rsid w:val="00220729"/>
    <w:rsid w:val="0022241B"/>
    <w:rsid w:val="00222A9D"/>
    <w:rsid w:val="00222BDA"/>
    <w:rsid w:val="0022461E"/>
    <w:rsid w:val="0022558D"/>
    <w:rsid w:val="002256F9"/>
    <w:rsid w:val="0022689A"/>
    <w:rsid w:val="00226C17"/>
    <w:rsid w:val="00227668"/>
    <w:rsid w:val="00227D56"/>
    <w:rsid w:val="00230356"/>
    <w:rsid w:val="002334A2"/>
    <w:rsid w:val="00233ADA"/>
    <w:rsid w:val="002342B0"/>
    <w:rsid w:val="0023494E"/>
    <w:rsid w:val="0023573B"/>
    <w:rsid w:val="00235CA3"/>
    <w:rsid w:val="00237138"/>
    <w:rsid w:val="00237721"/>
    <w:rsid w:val="00241705"/>
    <w:rsid w:val="0024184A"/>
    <w:rsid w:val="00241BCC"/>
    <w:rsid w:val="002472CF"/>
    <w:rsid w:val="0024782E"/>
    <w:rsid w:val="00247B54"/>
    <w:rsid w:val="00250BA4"/>
    <w:rsid w:val="00251317"/>
    <w:rsid w:val="00253433"/>
    <w:rsid w:val="0025358C"/>
    <w:rsid w:val="00253948"/>
    <w:rsid w:val="002543AD"/>
    <w:rsid w:val="00256386"/>
    <w:rsid w:val="002570FB"/>
    <w:rsid w:val="00257656"/>
    <w:rsid w:val="00262CE1"/>
    <w:rsid w:val="00262D4F"/>
    <w:rsid w:val="0026549B"/>
    <w:rsid w:val="002661E3"/>
    <w:rsid w:val="0026636A"/>
    <w:rsid w:val="00266C23"/>
    <w:rsid w:val="00272363"/>
    <w:rsid w:val="0027237F"/>
    <w:rsid w:val="00272EA7"/>
    <w:rsid w:val="00273719"/>
    <w:rsid w:val="0027407F"/>
    <w:rsid w:val="00277660"/>
    <w:rsid w:val="002778DB"/>
    <w:rsid w:val="00280B4E"/>
    <w:rsid w:val="00281E30"/>
    <w:rsid w:val="00282494"/>
    <w:rsid w:val="002834CE"/>
    <w:rsid w:val="00283E90"/>
    <w:rsid w:val="002847E2"/>
    <w:rsid w:val="0028560A"/>
    <w:rsid w:val="002862CE"/>
    <w:rsid w:val="00286579"/>
    <w:rsid w:val="0028688F"/>
    <w:rsid w:val="00287C02"/>
    <w:rsid w:val="00290BB2"/>
    <w:rsid w:val="0029167F"/>
    <w:rsid w:val="00291750"/>
    <w:rsid w:val="0029203F"/>
    <w:rsid w:val="00293D07"/>
    <w:rsid w:val="00293F19"/>
    <w:rsid w:val="002945C8"/>
    <w:rsid w:val="002A005D"/>
    <w:rsid w:val="002A01D3"/>
    <w:rsid w:val="002A0A2D"/>
    <w:rsid w:val="002A0D6C"/>
    <w:rsid w:val="002A1849"/>
    <w:rsid w:val="002A2B6D"/>
    <w:rsid w:val="002A3A53"/>
    <w:rsid w:val="002A3B84"/>
    <w:rsid w:val="002A5A90"/>
    <w:rsid w:val="002A632E"/>
    <w:rsid w:val="002B01EC"/>
    <w:rsid w:val="002B04CF"/>
    <w:rsid w:val="002B0CD6"/>
    <w:rsid w:val="002B1271"/>
    <w:rsid w:val="002B1E91"/>
    <w:rsid w:val="002B271E"/>
    <w:rsid w:val="002B2A76"/>
    <w:rsid w:val="002B3776"/>
    <w:rsid w:val="002B4532"/>
    <w:rsid w:val="002B4BAA"/>
    <w:rsid w:val="002B4D45"/>
    <w:rsid w:val="002B6C16"/>
    <w:rsid w:val="002B769D"/>
    <w:rsid w:val="002B7C0B"/>
    <w:rsid w:val="002C0431"/>
    <w:rsid w:val="002C3E29"/>
    <w:rsid w:val="002C4BAE"/>
    <w:rsid w:val="002C50AE"/>
    <w:rsid w:val="002C592C"/>
    <w:rsid w:val="002C607C"/>
    <w:rsid w:val="002C69BA"/>
    <w:rsid w:val="002C6F82"/>
    <w:rsid w:val="002D0838"/>
    <w:rsid w:val="002D0F6F"/>
    <w:rsid w:val="002D17AE"/>
    <w:rsid w:val="002D1BA6"/>
    <w:rsid w:val="002D2175"/>
    <w:rsid w:val="002D4655"/>
    <w:rsid w:val="002D4A16"/>
    <w:rsid w:val="002D549E"/>
    <w:rsid w:val="002D67F8"/>
    <w:rsid w:val="002D6EEC"/>
    <w:rsid w:val="002D71E4"/>
    <w:rsid w:val="002E02E4"/>
    <w:rsid w:val="002E045F"/>
    <w:rsid w:val="002E15E7"/>
    <w:rsid w:val="002E1F72"/>
    <w:rsid w:val="002E22A3"/>
    <w:rsid w:val="002E2425"/>
    <w:rsid w:val="002E430C"/>
    <w:rsid w:val="002E4482"/>
    <w:rsid w:val="002E451C"/>
    <w:rsid w:val="002E4CF4"/>
    <w:rsid w:val="002E5DE1"/>
    <w:rsid w:val="002E6199"/>
    <w:rsid w:val="002E6937"/>
    <w:rsid w:val="002F02F8"/>
    <w:rsid w:val="002F055F"/>
    <w:rsid w:val="002F143A"/>
    <w:rsid w:val="002F2A16"/>
    <w:rsid w:val="002F4C84"/>
    <w:rsid w:val="002F59E7"/>
    <w:rsid w:val="002F5E0D"/>
    <w:rsid w:val="002F6EE6"/>
    <w:rsid w:val="002F7E24"/>
    <w:rsid w:val="00302252"/>
    <w:rsid w:val="0030242A"/>
    <w:rsid w:val="0030279E"/>
    <w:rsid w:val="00303513"/>
    <w:rsid w:val="003037EF"/>
    <w:rsid w:val="00303A94"/>
    <w:rsid w:val="0030414C"/>
    <w:rsid w:val="003043D7"/>
    <w:rsid w:val="00305E04"/>
    <w:rsid w:val="0030618C"/>
    <w:rsid w:val="003067BE"/>
    <w:rsid w:val="003067E4"/>
    <w:rsid w:val="003101FF"/>
    <w:rsid w:val="00310204"/>
    <w:rsid w:val="003102B4"/>
    <w:rsid w:val="0031157A"/>
    <w:rsid w:val="00312641"/>
    <w:rsid w:val="00313024"/>
    <w:rsid w:val="00313293"/>
    <w:rsid w:val="0031330E"/>
    <w:rsid w:val="0031431F"/>
    <w:rsid w:val="0031522F"/>
    <w:rsid w:val="0031570A"/>
    <w:rsid w:val="003159EC"/>
    <w:rsid w:val="00315C05"/>
    <w:rsid w:val="00316873"/>
    <w:rsid w:val="003174C5"/>
    <w:rsid w:val="00320336"/>
    <w:rsid w:val="00321CB1"/>
    <w:rsid w:val="00323BA0"/>
    <w:rsid w:val="00323FEC"/>
    <w:rsid w:val="003249AD"/>
    <w:rsid w:val="00325121"/>
    <w:rsid w:val="003259E3"/>
    <w:rsid w:val="00325A44"/>
    <w:rsid w:val="00325ACA"/>
    <w:rsid w:val="00326FE0"/>
    <w:rsid w:val="003276C9"/>
    <w:rsid w:val="00327DD5"/>
    <w:rsid w:val="00330C76"/>
    <w:rsid w:val="003313C1"/>
    <w:rsid w:val="00331642"/>
    <w:rsid w:val="00331C0B"/>
    <w:rsid w:val="00332C48"/>
    <w:rsid w:val="00335164"/>
    <w:rsid w:val="00335F41"/>
    <w:rsid w:val="00336601"/>
    <w:rsid w:val="00336CC3"/>
    <w:rsid w:val="003377B9"/>
    <w:rsid w:val="00340A2D"/>
    <w:rsid w:val="00341972"/>
    <w:rsid w:val="003419BF"/>
    <w:rsid w:val="00342B3F"/>
    <w:rsid w:val="0034556F"/>
    <w:rsid w:val="003465B3"/>
    <w:rsid w:val="003467BE"/>
    <w:rsid w:val="00346959"/>
    <w:rsid w:val="00346C7C"/>
    <w:rsid w:val="003472F4"/>
    <w:rsid w:val="003478BB"/>
    <w:rsid w:val="00347BCA"/>
    <w:rsid w:val="00347C7B"/>
    <w:rsid w:val="00350E22"/>
    <w:rsid w:val="00353301"/>
    <w:rsid w:val="00353374"/>
    <w:rsid w:val="00353B5D"/>
    <w:rsid w:val="00353FAF"/>
    <w:rsid w:val="003541A1"/>
    <w:rsid w:val="003544B6"/>
    <w:rsid w:val="00354FE3"/>
    <w:rsid w:val="00355924"/>
    <w:rsid w:val="00355E08"/>
    <w:rsid w:val="00356D93"/>
    <w:rsid w:val="00360251"/>
    <w:rsid w:val="0036099B"/>
    <w:rsid w:val="003613E6"/>
    <w:rsid w:val="00361985"/>
    <w:rsid w:val="00361A4C"/>
    <w:rsid w:val="00361F1A"/>
    <w:rsid w:val="0036225A"/>
    <w:rsid w:val="00362BCE"/>
    <w:rsid w:val="00362C65"/>
    <w:rsid w:val="00363814"/>
    <w:rsid w:val="0036456E"/>
    <w:rsid w:val="0036534A"/>
    <w:rsid w:val="003665BD"/>
    <w:rsid w:val="00367A64"/>
    <w:rsid w:val="00370C65"/>
    <w:rsid w:val="00370E53"/>
    <w:rsid w:val="00371896"/>
    <w:rsid w:val="00371D42"/>
    <w:rsid w:val="00372BD1"/>
    <w:rsid w:val="00372CE6"/>
    <w:rsid w:val="00373A1E"/>
    <w:rsid w:val="00373D33"/>
    <w:rsid w:val="00374F4E"/>
    <w:rsid w:val="00375D1E"/>
    <w:rsid w:val="00380153"/>
    <w:rsid w:val="0038082A"/>
    <w:rsid w:val="0038140E"/>
    <w:rsid w:val="003816C3"/>
    <w:rsid w:val="00381A08"/>
    <w:rsid w:val="00382131"/>
    <w:rsid w:val="0038365B"/>
    <w:rsid w:val="00383FBD"/>
    <w:rsid w:val="00386AF5"/>
    <w:rsid w:val="00390932"/>
    <w:rsid w:val="00391681"/>
    <w:rsid w:val="0039251C"/>
    <w:rsid w:val="00393B3C"/>
    <w:rsid w:val="003949A0"/>
    <w:rsid w:val="00394F4E"/>
    <w:rsid w:val="00395959"/>
    <w:rsid w:val="00396CCE"/>
    <w:rsid w:val="00397848"/>
    <w:rsid w:val="003A07B5"/>
    <w:rsid w:val="003A1369"/>
    <w:rsid w:val="003A2B5C"/>
    <w:rsid w:val="003A448D"/>
    <w:rsid w:val="003A496C"/>
    <w:rsid w:val="003A6140"/>
    <w:rsid w:val="003A6206"/>
    <w:rsid w:val="003A712A"/>
    <w:rsid w:val="003A757C"/>
    <w:rsid w:val="003B020E"/>
    <w:rsid w:val="003B02DD"/>
    <w:rsid w:val="003B04E5"/>
    <w:rsid w:val="003B05A6"/>
    <w:rsid w:val="003B110A"/>
    <w:rsid w:val="003B1736"/>
    <w:rsid w:val="003B1739"/>
    <w:rsid w:val="003B1D31"/>
    <w:rsid w:val="003B1F50"/>
    <w:rsid w:val="003B3F94"/>
    <w:rsid w:val="003B44B5"/>
    <w:rsid w:val="003B45CA"/>
    <w:rsid w:val="003B4E5E"/>
    <w:rsid w:val="003B5101"/>
    <w:rsid w:val="003B56D4"/>
    <w:rsid w:val="003B611A"/>
    <w:rsid w:val="003B627A"/>
    <w:rsid w:val="003B62C2"/>
    <w:rsid w:val="003B6F48"/>
    <w:rsid w:val="003B72A7"/>
    <w:rsid w:val="003B7548"/>
    <w:rsid w:val="003C03A4"/>
    <w:rsid w:val="003C1BEA"/>
    <w:rsid w:val="003C3CFA"/>
    <w:rsid w:val="003C56EE"/>
    <w:rsid w:val="003C6751"/>
    <w:rsid w:val="003C7D94"/>
    <w:rsid w:val="003D0E08"/>
    <w:rsid w:val="003D11E9"/>
    <w:rsid w:val="003D149F"/>
    <w:rsid w:val="003D27C8"/>
    <w:rsid w:val="003D2FB9"/>
    <w:rsid w:val="003D458C"/>
    <w:rsid w:val="003D45F8"/>
    <w:rsid w:val="003D580D"/>
    <w:rsid w:val="003D646F"/>
    <w:rsid w:val="003D6928"/>
    <w:rsid w:val="003D69C5"/>
    <w:rsid w:val="003E0E2D"/>
    <w:rsid w:val="003E124B"/>
    <w:rsid w:val="003E179D"/>
    <w:rsid w:val="003E216E"/>
    <w:rsid w:val="003E2535"/>
    <w:rsid w:val="003E58C2"/>
    <w:rsid w:val="003F04BD"/>
    <w:rsid w:val="003F1177"/>
    <w:rsid w:val="003F174E"/>
    <w:rsid w:val="003F1D77"/>
    <w:rsid w:val="003F1DF9"/>
    <w:rsid w:val="003F2A3F"/>
    <w:rsid w:val="003F2BB6"/>
    <w:rsid w:val="003F309F"/>
    <w:rsid w:val="003F359C"/>
    <w:rsid w:val="003F545A"/>
    <w:rsid w:val="003F6267"/>
    <w:rsid w:val="003F6F25"/>
    <w:rsid w:val="003F70AD"/>
    <w:rsid w:val="004011CE"/>
    <w:rsid w:val="00402F1A"/>
    <w:rsid w:val="004035ED"/>
    <w:rsid w:val="004040CE"/>
    <w:rsid w:val="004069A3"/>
    <w:rsid w:val="00406B0C"/>
    <w:rsid w:val="00406ED0"/>
    <w:rsid w:val="00406F6B"/>
    <w:rsid w:val="00407F77"/>
    <w:rsid w:val="0041096B"/>
    <w:rsid w:val="00410B75"/>
    <w:rsid w:val="00410DB1"/>
    <w:rsid w:val="00411764"/>
    <w:rsid w:val="00412F93"/>
    <w:rsid w:val="00413F60"/>
    <w:rsid w:val="00414C3A"/>
    <w:rsid w:val="00414FBA"/>
    <w:rsid w:val="00416FC6"/>
    <w:rsid w:val="0042134C"/>
    <w:rsid w:val="00422DEE"/>
    <w:rsid w:val="00423132"/>
    <w:rsid w:val="004231BF"/>
    <w:rsid w:val="004231F6"/>
    <w:rsid w:val="00426281"/>
    <w:rsid w:val="0042771A"/>
    <w:rsid w:val="00427D71"/>
    <w:rsid w:val="0043065C"/>
    <w:rsid w:val="004320B4"/>
    <w:rsid w:val="00432CEC"/>
    <w:rsid w:val="00432D0A"/>
    <w:rsid w:val="00433963"/>
    <w:rsid w:val="0043398F"/>
    <w:rsid w:val="0043461F"/>
    <w:rsid w:val="004354D0"/>
    <w:rsid w:val="00436684"/>
    <w:rsid w:val="00436F29"/>
    <w:rsid w:val="00437725"/>
    <w:rsid w:val="00440185"/>
    <w:rsid w:val="00442C49"/>
    <w:rsid w:val="00442C4C"/>
    <w:rsid w:val="0044353F"/>
    <w:rsid w:val="00443E81"/>
    <w:rsid w:val="00444DF7"/>
    <w:rsid w:val="00445BA7"/>
    <w:rsid w:val="00446B5D"/>
    <w:rsid w:val="00446EEF"/>
    <w:rsid w:val="00447516"/>
    <w:rsid w:val="00447EF4"/>
    <w:rsid w:val="00450A79"/>
    <w:rsid w:val="00451488"/>
    <w:rsid w:val="00451DBC"/>
    <w:rsid w:val="00452304"/>
    <w:rsid w:val="004524DB"/>
    <w:rsid w:val="004531BB"/>
    <w:rsid w:val="00453434"/>
    <w:rsid w:val="004541E7"/>
    <w:rsid w:val="004542E8"/>
    <w:rsid w:val="004543C6"/>
    <w:rsid w:val="00455647"/>
    <w:rsid w:val="004556EE"/>
    <w:rsid w:val="00456D0B"/>
    <w:rsid w:val="00460668"/>
    <w:rsid w:val="00460D45"/>
    <w:rsid w:val="00462793"/>
    <w:rsid w:val="00462E54"/>
    <w:rsid w:val="00462F04"/>
    <w:rsid w:val="00463654"/>
    <w:rsid w:val="004656B0"/>
    <w:rsid w:val="00465783"/>
    <w:rsid w:val="00465E5D"/>
    <w:rsid w:val="0046643D"/>
    <w:rsid w:val="004666BD"/>
    <w:rsid w:val="0047368F"/>
    <w:rsid w:val="0047580C"/>
    <w:rsid w:val="00475AB0"/>
    <w:rsid w:val="00475D0A"/>
    <w:rsid w:val="004769E2"/>
    <w:rsid w:val="00476FDD"/>
    <w:rsid w:val="00477440"/>
    <w:rsid w:val="00481179"/>
    <w:rsid w:val="00481F58"/>
    <w:rsid w:val="0048215D"/>
    <w:rsid w:val="004822AC"/>
    <w:rsid w:val="004827C5"/>
    <w:rsid w:val="00486595"/>
    <w:rsid w:val="00486A5E"/>
    <w:rsid w:val="004871AD"/>
    <w:rsid w:val="00487438"/>
    <w:rsid w:val="00487975"/>
    <w:rsid w:val="00490032"/>
    <w:rsid w:val="00490074"/>
    <w:rsid w:val="004915BD"/>
    <w:rsid w:val="00492834"/>
    <w:rsid w:val="00493394"/>
    <w:rsid w:val="00493B99"/>
    <w:rsid w:val="00495C98"/>
    <w:rsid w:val="004979CB"/>
    <w:rsid w:val="004A06EF"/>
    <w:rsid w:val="004A1854"/>
    <w:rsid w:val="004A22A0"/>
    <w:rsid w:val="004A2A4B"/>
    <w:rsid w:val="004A3296"/>
    <w:rsid w:val="004A5443"/>
    <w:rsid w:val="004A5B7B"/>
    <w:rsid w:val="004A667E"/>
    <w:rsid w:val="004A6C88"/>
    <w:rsid w:val="004A775C"/>
    <w:rsid w:val="004B269C"/>
    <w:rsid w:val="004B2FDB"/>
    <w:rsid w:val="004B492C"/>
    <w:rsid w:val="004B6470"/>
    <w:rsid w:val="004B6935"/>
    <w:rsid w:val="004B6CE9"/>
    <w:rsid w:val="004C10D4"/>
    <w:rsid w:val="004C30D3"/>
    <w:rsid w:val="004C78EF"/>
    <w:rsid w:val="004C7CDA"/>
    <w:rsid w:val="004D7515"/>
    <w:rsid w:val="004D7817"/>
    <w:rsid w:val="004E0147"/>
    <w:rsid w:val="004E0597"/>
    <w:rsid w:val="004E1230"/>
    <w:rsid w:val="004E16D6"/>
    <w:rsid w:val="004E1CDA"/>
    <w:rsid w:val="004E355F"/>
    <w:rsid w:val="004E3BCE"/>
    <w:rsid w:val="004E42B2"/>
    <w:rsid w:val="004E45F6"/>
    <w:rsid w:val="004E547B"/>
    <w:rsid w:val="004E60AD"/>
    <w:rsid w:val="004E6B3D"/>
    <w:rsid w:val="004E7537"/>
    <w:rsid w:val="004E7C76"/>
    <w:rsid w:val="004F0CB0"/>
    <w:rsid w:val="004F21B8"/>
    <w:rsid w:val="004F5B9F"/>
    <w:rsid w:val="004F68D6"/>
    <w:rsid w:val="004F6982"/>
    <w:rsid w:val="004F6BB8"/>
    <w:rsid w:val="004F75F1"/>
    <w:rsid w:val="00501154"/>
    <w:rsid w:val="00503F54"/>
    <w:rsid w:val="00504D25"/>
    <w:rsid w:val="00512BAE"/>
    <w:rsid w:val="00513239"/>
    <w:rsid w:val="00513456"/>
    <w:rsid w:val="00514497"/>
    <w:rsid w:val="0051490F"/>
    <w:rsid w:val="00514A15"/>
    <w:rsid w:val="0052001E"/>
    <w:rsid w:val="00520EDC"/>
    <w:rsid w:val="005235BC"/>
    <w:rsid w:val="00524A7A"/>
    <w:rsid w:val="00524AF5"/>
    <w:rsid w:val="005250EA"/>
    <w:rsid w:val="00525B36"/>
    <w:rsid w:val="00526321"/>
    <w:rsid w:val="0052655C"/>
    <w:rsid w:val="005273EA"/>
    <w:rsid w:val="0052756C"/>
    <w:rsid w:val="00527619"/>
    <w:rsid w:val="0053060C"/>
    <w:rsid w:val="00530ABC"/>
    <w:rsid w:val="00530D21"/>
    <w:rsid w:val="00531527"/>
    <w:rsid w:val="00531714"/>
    <w:rsid w:val="0053197B"/>
    <w:rsid w:val="00531E84"/>
    <w:rsid w:val="00533118"/>
    <w:rsid w:val="0053312E"/>
    <w:rsid w:val="005335AB"/>
    <w:rsid w:val="005338C7"/>
    <w:rsid w:val="00533A49"/>
    <w:rsid w:val="00534163"/>
    <w:rsid w:val="005341B2"/>
    <w:rsid w:val="005342E1"/>
    <w:rsid w:val="00536C72"/>
    <w:rsid w:val="0054369A"/>
    <w:rsid w:val="00546156"/>
    <w:rsid w:val="00546615"/>
    <w:rsid w:val="00550CF1"/>
    <w:rsid w:val="00551B98"/>
    <w:rsid w:val="00551EF7"/>
    <w:rsid w:val="00553647"/>
    <w:rsid w:val="00553DCB"/>
    <w:rsid w:val="0055441E"/>
    <w:rsid w:val="00554E05"/>
    <w:rsid w:val="00555151"/>
    <w:rsid w:val="005553BB"/>
    <w:rsid w:val="0055598E"/>
    <w:rsid w:val="00555F8A"/>
    <w:rsid w:val="00556DB1"/>
    <w:rsid w:val="005600A3"/>
    <w:rsid w:val="0056211B"/>
    <w:rsid w:val="00562F81"/>
    <w:rsid w:val="0056357D"/>
    <w:rsid w:val="00564631"/>
    <w:rsid w:val="00564B56"/>
    <w:rsid w:val="00566683"/>
    <w:rsid w:val="00566E9C"/>
    <w:rsid w:val="0056798A"/>
    <w:rsid w:val="00567EE4"/>
    <w:rsid w:val="005716D5"/>
    <w:rsid w:val="00572417"/>
    <w:rsid w:val="00572AE7"/>
    <w:rsid w:val="00572F3C"/>
    <w:rsid w:val="0057305C"/>
    <w:rsid w:val="00574170"/>
    <w:rsid w:val="00575D80"/>
    <w:rsid w:val="00576CB4"/>
    <w:rsid w:val="005771CE"/>
    <w:rsid w:val="00577C25"/>
    <w:rsid w:val="00580F42"/>
    <w:rsid w:val="00580FD1"/>
    <w:rsid w:val="00583564"/>
    <w:rsid w:val="0058494D"/>
    <w:rsid w:val="005859EE"/>
    <w:rsid w:val="00585B4D"/>
    <w:rsid w:val="00585D28"/>
    <w:rsid w:val="005868F1"/>
    <w:rsid w:val="005872A0"/>
    <w:rsid w:val="005873DA"/>
    <w:rsid w:val="00587888"/>
    <w:rsid w:val="00590DA2"/>
    <w:rsid w:val="005917BD"/>
    <w:rsid w:val="00591FD4"/>
    <w:rsid w:val="00592201"/>
    <w:rsid w:val="005928CB"/>
    <w:rsid w:val="00592DEF"/>
    <w:rsid w:val="00593C73"/>
    <w:rsid w:val="005A1E89"/>
    <w:rsid w:val="005A45C6"/>
    <w:rsid w:val="005A76E0"/>
    <w:rsid w:val="005B07D2"/>
    <w:rsid w:val="005B13D7"/>
    <w:rsid w:val="005B263F"/>
    <w:rsid w:val="005B2E00"/>
    <w:rsid w:val="005B4155"/>
    <w:rsid w:val="005B44F5"/>
    <w:rsid w:val="005B6132"/>
    <w:rsid w:val="005B750A"/>
    <w:rsid w:val="005B761B"/>
    <w:rsid w:val="005C02CF"/>
    <w:rsid w:val="005C0C38"/>
    <w:rsid w:val="005C0DF1"/>
    <w:rsid w:val="005C1675"/>
    <w:rsid w:val="005C17A2"/>
    <w:rsid w:val="005C1BC4"/>
    <w:rsid w:val="005C3B59"/>
    <w:rsid w:val="005C40F5"/>
    <w:rsid w:val="005C4876"/>
    <w:rsid w:val="005C58B5"/>
    <w:rsid w:val="005C7B5E"/>
    <w:rsid w:val="005C7E41"/>
    <w:rsid w:val="005D0B79"/>
    <w:rsid w:val="005D0EB2"/>
    <w:rsid w:val="005D1082"/>
    <w:rsid w:val="005D26C4"/>
    <w:rsid w:val="005D2AD8"/>
    <w:rsid w:val="005D2C6A"/>
    <w:rsid w:val="005D43F0"/>
    <w:rsid w:val="005D6094"/>
    <w:rsid w:val="005D6F0E"/>
    <w:rsid w:val="005D72C1"/>
    <w:rsid w:val="005D7428"/>
    <w:rsid w:val="005E0E94"/>
    <w:rsid w:val="005E1F1E"/>
    <w:rsid w:val="005E1F6E"/>
    <w:rsid w:val="005E31A5"/>
    <w:rsid w:val="005E5867"/>
    <w:rsid w:val="005E6DFF"/>
    <w:rsid w:val="005E780D"/>
    <w:rsid w:val="005F05E6"/>
    <w:rsid w:val="005F05F3"/>
    <w:rsid w:val="005F0A3D"/>
    <w:rsid w:val="005F0D35"/>
    <w:rsid w:val="005F4431"/>
    <w:rsid w:val="005F556F"/>
    <w:rsid w:val="005F5BA5"/>
    <w:rsid w:val="005F5E3B"/>
    <w:rsid w:val="005F67FE"/>
    <w:rsid w:val="0060054F"/>
    <w:rsid w:val="00600E23"/>
    <w:rsid w:val="00601BA3"/>
    <w:rsid w:val="00601C60"/>
    <w:rsid w:val="00603508"/>
    <w:rsid w:val="00603E19"/>
    <w:rsid w:val="006064AC"/>
    <w:rsid w:val="0060744A"/>
    <w:rsid w:val="00611389"/>
    <w:rsid w:val="0061149B"/>
    <w:rsid w:val="00611F91"/>
    <w:rsid w:val="00612755"/>
    <w:rsid w:val="006127E1"/>
    <w:rsid w:val="00612C74"/>
    <w:rsid w:val="00612E99"/>
    <w:rsid w:val="006137CE"/>
    <w:rsid w:val="0061386E"/>
    <w:rsid w:val="00614219"/>
    <w:rsid w:val="0061559B"/>
    <w:rsid w:val="0061644B"/>
    <w:rsid w:val="0061658F"/>
    <w:rsid w:val="00616C34"/>
    <w:rsid w:val="00616E41"/>
    <w:rsid w:val="006176A0"/>
    <w:rsid w:val="00620B6C"/>
    <w:rsid w:val="006210A3"/>
    <w:rsid w:val="0062159B"/>
    <w:rsid w:val="00624588"/>
    <w:rsid w:val="006247C3"/>
    <w:rsid w:val="00625C21"/>
    <w:rsid w:val="006275BE"/>
    <w:rsid w:val="006276FF"/>
    <w:rsid w:val="00630047"/>
    <w:rsid w:val="00630880"/>
    <w:rsid w:val="006311A8"/>
    <w:rsid w:val="006314F5"/>
    <w:rsid w:val="0063181D"/>
    <w:rsid w:val="0063299F"/>
    <w:rsid w:val="0063525C"/>
    <w:rsid w:val="0063580A"/>
    <w:rsid w:val="00635B94"/>
    <w:rsid w:val="00635CF3"/>
    <w:rsid w:val="0063719C"/>
    <w:rsid w:val="006406F8"/>
    <w:rsid w:val="00640E21"/>
    <w:rsid w:val="00641251"/>
    <w:rsid w:val="006418F2"/>
    <w:rsid w:val="00642834"/>
    <w:rsid w:val="00644470"/>
    <w:rsid w:val="00644B0F"/>
    <w:rsid w:val="0064512E"/>
    <w:rsid w:val="00645429"/>
    <w:rsid w:val="00645DE6"/>
    <w:rsid w:val="00646329"/>
    <w:rsid w:val="0064659D"/>
    <w:rsid w:val="00650D37"/>
    <w:rsid w:val="00650DC4"/>
    <w:rsid w:val="006525C8"/>
    <w:rsid w:val="00653B28"/>
    <w:rsid w:val="00653C6F"/>
    <w:rsid w:val="006544B2"/>
    <w:rsid w:val="0065539A"/>
    <w:rsid w:val="0065666B"/>
    <w:rsid w:val="00656938"/>
    <w:rsid w:val="00656966"/>
    <w:rsid w:val="00657ADB"/>
    <w:rsid w:val="00660BAC"/>
    <w:rsid w:val="006615CE"/>
    <w:rsid w:val="006649A8"/>
    <w:rsid w:val="00664F59"/>
    <w:rsid w:val="0066610C"/>
    <w:rsid w:val="00666AB8"/>
    <w:rsid w:val="00667A20"/>
    <w:rsid w:val="00670182"/>
    <w:rsid w:val="00670940"/>
    <w:rsid w:val="00671015"/>
    <w:rsid w:val="006713F5"/>
    <w:rsid w:val="00671618"/>
    <w:rsid w:val="00673DF4"/>
    <w:rsid w:val="00673F0B"/>
    <w:rsid w:val="0067510B"/>
    <w:rsid w:val="00677D9E"/>
    <w:rsid w:val="006808A1"/>
    <w:rsid w:val="00680B03"/>
    <w:rsid w:val="00680ED7"/>
    <w:rsid w:val="00681B09"/>
    <w:rsid w:val="00681BEB"/>
    <w:rsid w:val="00682BC5"/>
    <w:rsid w:val="00682DAA"/>
    <w:rsid w:val="006844AB"/>
    <w:rsid w:val="006845C4"/>
    <w:rsid w:val="00684603"/>
    <w:rsid w:val="00684FD7"/>
    <w:rsid w:val="00685126"/>
    <w:rsid w:val="00686A60"/>
    <w:rsid w:val="00686BBC"/>
    <w:rsid w:val="006873D5"/>
    <w:rsid w:val="00687AFC"/>
    <w:rsid w:val="00687CD1"/>
    <w:rsid w:val="00690335"/>
    <w:rsid w:val="0069149F"/>
    <w:rsid w:val="0069175D"/>
    <w:rsid w:val="00693098"/>
    <w:rsid w:val="006944ED"/>
    <w:rsid w:val="00695B79"/>
    <w:rsid w:val="0069677A"/>
    <w:rsid w:val="0069685C"/>
    <w:rsid w:val="006979ED"/>
    <w:rsid w:val="006A128E"/>
    <w:rsid w:val="006A2687"/>
    <w:rsid w:val="006A2F83"/>
    <w:rsid w:val="006A2FF1"/>
    <w:rsid w:val="006A4669"/>
    <w:rsid w:val="006A4CA6"/>
    <w:rsid w:val="006A4D6D"/>
    <w:rsid w:val="006A4E24"/>
    <w:rsid w:val="006A5018"/>
    <w:rsid w:val="006A624B"/>
    <w:rsid w:val="006A67BF"/>
    <w:rsid w:val="006A6C0B"/>
    <w:rsid w:val="006A6DCD"/>
    <w:rsid w:val="006A6EAC"/>
    <w:rsid w:val="006A6FC5"/>
    <w:rsid w:val="006B0015"/>
    <w:rsid w:val="006B0C3A"/>
    <w:rsid w:val="006B0F80"/>
    <w:rsid w:val="006B0F83"/>
    <w:rsid w:val="006B32B7"/>
    <w:rsid w:val="006B50A2"/>
    <w:rsid w:val="006C0D55"/>
    <w:rsid w:val="006C0F7C"/>
    <w:rsid w:val="006C103A"/>
    <w:rsid w:val="006C1536"/>
    <w:rsid w:val="006C1B17"/>
    <w:rsid w:val="006C3682"/>
    <w:rsid w:val="006C4BD5"/>
    <w:rsid w:val="006C4CEB"/>
    <w:rsid w:val="006C6674"/>
    <w:rsid w:val="006C67DF"/>
    <w:rsid w:val="006C694F"/>
    <w:rsid w:val="006C6EE9"/>
    <w:rsid w:val="006C7920"/>
    <w:rsid w:val="006D02A7"/>
    <w:rsid w:val="006D0669"/>
    <w:rsid w:val="006D1408"/>
    <w:rsid w:val="006D14CF"/>
    <w:rsid w:val="006D2A6C"/>
    <w:rsid w:val="006D2E2C"/>
    <w:rsid w:val="006D4266"/>
    <w:rsid w:val="006D4FB0"/>
    <w:rsid w:val="006D583A"/>
    <w:rsid w:val="006D60EA"/>
    <w:rsid w:val="006D60F3"/>
    <w:rsid w:val="006D650B"/>
    <w:rsid w:val="006D6A4F"/>
    <w:rsid w:val="006D7F44"/>
    <w:rsid w:val="006E0816"/>
    <w:rsid w:val="006E082B"/>
    <w:rsid w:val="006E1CB1"/>
    <w:rsid w:val="006E2E4B"/>
    <w:rsid w:val="006E358E"/>
    <w:rsid w:val="006E3F60"/>
    <w:rsid w:val="006E6C46"/>
    <w:rsid w:val="006F027D"/>
    <w:rsid w:val="006F0464"/>
    <w:rsid w:val="006F082E"/>
    <w:rsid w:val="006F0B1B"/>
    <w:rsid w:val="006F0E65"/>
    <w:rsid w:val="006F0F64"/>
    <w:rsid w:val="006F1311"/>
    <w:rsid w:val="006F13E8"/>
    <w:rsid w:val="006F17DC"/>
    <w:rsid w:val="006F1C71"/>
    <w:rsid w:val="006F1D50"/>
    <w:rsid w:val="006F29BF"/>
    <w:rsid w:val="006F389A"/>
    <w:rsid w:val="006F6725"/>
    <w:rsid w:val="006F708C"/>
    <w:rsid w:val="006F7239"/>
    <w:rsid w:val="006F7F3D"/>
    <w:rsid w:val="007002D8"/>
    <w:rsid w:val="00700375"/>
    <w:rsid w:val="007006F4"/>
    <w:rsid w:val="00700B8C"/>
    <w:rsid w:val="00702712"/>
    <w:rsid w:val="00703CCB"/>
    <w:rsid w:val="007043E1"/>
    <w:rsid w:val="00705541"/>
    <w:rsid w:val="00706255"/>
    <w:rsid w:val="00706F64"/>
    <w:rsid w:val="0070760B"/>
    <w:rsid w:val="00707F72"/>
    <w:rsid w:val="00710883"/>
    <w:rsid w:val="0071231F"/>
    <w:rsid w:val="007124F9"/>
    <w:rsid w:val="00712FFB"/>
    <w:rsid w:val="0071356A"/>
    <w:rsid w:val="00713FAC"/>
    <w:rsid w:val="0071507D"/>
    <w:rsid w:val="00715E25"/>
    <w:rsid w:val="007208C6"/>
    <w:rsid w:val="00720941"/>
    <w:rsid w:val="00722362"/>
    <w:rsid w:val="0072303C"/>
    <w:rsid w:val="007233A6"/>
    <w:rsid w:val="0072485E"/>
    <w:rsid w:val="007249CA"/>
    <w:rsid w:val="00725171"/>
    <w:rsid w:val="00725CBA"/>
    <w:rsid w:val="00726945"/>
    <w:rsid w:val="00726DFD"/>
    <w:rsid w:val="00727D75"/>
    <w:rsid w:val="00727F6B"/>
    <w:rsid w:val="00730A97"/>
    <w:rsid w:val="00730BED"/>
    <w:rsid w:val="0073111B"/>
    <w:rsid w:val="007314EB"/>
    <w:rsid w:val="00731EE9"/>
    <w:rsid w:val="00732FB0"/>
    <w:rsid w:val="00734802"/>
    <w:rsid w:val="00734B09"/>
    <w:rsid w:val="00734C62"/>
    <w:rsid w:val="00734FE5"/>
    <w:rsid w:val="00735E3B"/>
    <w:rsid w:val="00736963"/>
    <w:rsid w:val="00737CB7"/>
    <w:rsid w:val="00741DE5"/>
    <w:rsid w:val="00742BAC"/>
    <w:rsid w:val="00743A45"/>
    <w:rsid w:val="00744415"/>
    <w:rsid w:val="00745CB2"/>
    <w:rsid w:val="007467C8"/>
    <w:rsid w:val="00751BA0"/>
    <w:rsid w:val="00752AEF"/>
    <w:rsid w:val="00752C52"/>
    <w:rsid w:val="00752DB8"/>
    <w:rsid w:val="007544DF"/>
    <w:rsid w:val="00756656"/>
    <w:rsid w:val="007613B8"/>
    <w:rsid w:val="0076220A"/>
    <w:rsid w:val="00762A6A"/>
    <w:rsid w:val="00763375"/>
    <w:rsid w:val="0076350E"/>
    <w:rsid w:val="007643DA"/>
    <w:rsid w:val="00764924"/>
    <w:rsid w:val="00771381"/>
    <w:rsid w:val="007717CD"/>
    <w:rsid w:val="007724F5"/>
    <w:rsid w:val="00772594"/>
    <w:rsid w:val="007727AF"/>
    <w:rsid w:val="00773776"/>
    <w:rsid w:val="007738C8"/>
    <w:rsid w:val="0077390B"/>
    <w:rsid w:val="00773D04"/>
    <w:rsid w:val="00774016"/>
    <w:rsid w:val="007744A9"/>
    <w:rsid w:val="007744DF"/>
    <w:rsid w:val="007760B3"/>
    <w:rsid w:val="00776A13"/>
    <w:rsid w:val="007774F0"/>
    <w:rsid w:val="00777C82"/>
    <w:rsid w:val="007811B1"/>
    <w:rsid w:val="00781C64"/>
    <w:rsid w:val="00782029"/>
    <w:rsid w:val="0078265C"/>
    <w:rsid w:val="007826CC"/>
    <w:rsid w:val="00783D1E"/>
    <w:rsid w:val="0078504F"/>
    <w:rsid w:val="00785475"/>
    <w:rsid w:val="00785AEE"/>
    <w:rsid w:val="007878F5"/>
    <w:rsid w:val="0079125E"/>
    <w:rsid w:val="00791A8B"/>
    <w:rsid w:val="007923E3"/>
    <w:rsid w:val="00792789"/>
    <w:rsid w:val="007937C2"/>
    <w:rsid w:val="007937F9"/>
    <w:rsid w:val="007947C7"/>
    <w:rsid w:val="007949B1"/>
    <w:rsid w:val="00796106"/>
    <w:rsid w:val="007963B2"/>
    <w:rsid w:val="00797A6E"/>
    <w:rsid w:val="007A0EB7"/>
    <w:rsid w:val="007A14A2"/>
    <w:rsid w:val="007A596F"/>
    <w:rsid w:val="007A5AB7"/>
    <w:rsid w:val="007A5BDD"/>
    <w:rsid w:val="007A5DAF"/>
    <w:rsid w:val="007B0658"/>
    <w:rsid w:val="007B253F"/>
    <w:rsid w:val="007B25DC"/>
    <w:rsid w:val="007B2692"/>
    <w:rsid w:val="007B321C"/>
    <w:rsid w:val="007B53BD"/>
    <w:rsid w:val="007B5A65"/>
    <w:rsid w:val="007B5F38"/>
    <w:rsid w:val="007B615B"/>
    <w:rsid w:val="007B62F3"/>
    <w:rsid w:val="007B6304"/>
    <w:rsid w:val="007B7CE6"/>
    <w:rsid w:val="007C06C9"/>
    <w:rsid w:val="007C17D3"/>
    <w:rsid w:val="007C2808"/>
    <w:rsid w:val="007C28DA"/>
    <w:rsid w:val="007C2AEB"/>
    <w:rsid w:val="007C333A"/>
    <w:rsid w:val="007C56FE"/>
    <w:rsid w:val="007C63A1"/>
    <w:rsid w:val="007C7136"/>
    <w:rsid w:val="007C73F5"/>
    <w:rsid w:val="007C791D"/>
    <w:rsid w:val="007D284C"/>
    <w:rsid w:val="007D2CF8"/>
    <w:rsid w:val="007D2D5C"/>
    <w:rsid w:val="007D36CE"/>
    <w:rsid w:val="007D45CC"/>
    <w:rsid w:val="007D5707"/>
    <w:rsid w:val="007D5793"/>
    <w:rsid w:val="007D5E46"/>
    <w:rsid w:val="007D7C0E"/>
    <w:rsid w:val="007D7E44"/>
    <w:rsid w:val="007E01EF"/>
    <w:rsid w:val="007E0B1D"/>
    <w:rsid w:val="007E18B7"/>
    <w:rsid w:val="007E2D32"/>
    <w:rsid w:val="007E30CA"/>
    <w:rsid w:val="007E31D4"/>
    <w:rsid w:val="007E3D56"/>
    <w:rsid w:val="007E3D5C"/>
    <w:rsid w:val="007E4A98"/>
    <w:rsid w:val="007E52AA"/>
    <w:rsid w:val="007E5327"/>
    <w:rsid w:val="007E5549"/>
    <w:rsid w:val="007E6311"/>
    <w:rsid w:val="007E65C3"/>
    <w:rsid w:val="007F2138"/>
    <w:rsid w:val="007F2DBD"/>
    <w:rsid w:val="007F2DC9"/>
    <w:rsid w:val="007F3EEA"/>
    <w:rsid w:val="007F4695"/>
    <w:rsid w:val="007F4B0B"/>
    <w:rsid w:val="007F581D"/>
    <w:rsid w:val="007F6331"/>
    <w:rsid w:val="007F6DC6"/>
    <w:rsid w:val="00800190"/>
    <w:rsid w:val="0080159C"/>
    <w:rsid w:val="0080231A"/>
    <w:rsid w:val="00802E9E"/>
    <w:rsid w:val="008057AE"/>
    <w:rsid w:val="00810776"/>
    <w:rsid w:val="00812CFE"/>
    <w:rsid w:val="0081387D"/>
    <w:rsid w:val="00814C51"/>
    <w:rsid w:val="00815132"/>
    <w:rsid w:val="008152E3"/>
    <w:rsid w:val="00816546"/>
    <w:rsid w:val="00817658"/>
    <w:rsid w:val="008178E1"/>
    <w:rsid w:val="008207AB"/>
    <w:rsid w:val="00820984"/>
    <w:rsid w:val="008212DA"/>
    <w:rsid w:val="00822AFA"/>
    <w:rsid w:val="00823056"/>
    <w:rsid w:val="00823081"/>
    <w:rsid w:val="008231A5"/>
    <w:rsid w:val="008235EF"/>
    <w:rsid w:val="00823B09"/>
    <w:rsid w:val="008247A1"/>
    <w:rsid w:val="00826716"/>
    <w:rsid w:val="00827374"/>
    <w:rsid w:val="00827B4C"/>
    <w:rsid w:val="00832DFA"/>
    <w:rsid w:val="00833087"/>
    <w:rsid w:val="00833BEA"/>
    <w:rsid w:val="008357AC"/>
    <w:rsid w:val="008368FF"/>
    <w:rsid w:val="00840993"/>
    <w:rsid w:val="008413D0"/>
    <w:rsid w:val="008423B1"/>
    <w:rsid w:val="00843C5F"/>
    <w:rsid w:val="008444C9"/>
    <w:rsid w:val="00844F1E"/>
    <w:rsid w:val="008461B3"/>
    <w:rsid w:val="0084627A"/>
    <w:rsid w:val="00846BFD"/>
    <w:rsid w:val="00847F8C"/>
    <w:rsid w:val="00850446"/>
    <w:rsid w:val="00852C59"/>
    <w:rsid w:val="008532BD"/>
    <w:rsid w:val="008541BB"/>
    <w:rsid w:val="00855B9B"/>
    <w:rsid w:val="0086041E"/>
    <w:rsid w:val="0086293A"/>
    <w:rsid w:val="00863B39"/>
    <w:rsid w:val="00863E08"/>
    <w:rsid w:val="00864425"/>
    <w:rsid w:val="00864C67"/>
    <w:rsid w:val="00866B8E"/>
    <w:rsid w:val="00870A9A"/>
    <w:rsid w:val="008719EB"/>
    <w:rsid w:val="00872340"/>
    <w:rsid w:val="00872728"/>
    <w:rsid w:val="00873344"/>
    <w:rsid w:val="00873D86"/>
    <w:rsid w:val="00874833"/>
    <w:rsid w:val="00874C3C"/>
    <w:rsid w:val="00874FB7"/>
    <w:rsid w:val="00875806"/>
    <w:rsid w:val="008762B0"/>
    <w:rsid w:val="0087729E"/>
    <w:rsid w:val="008773B2"/>
    <w:rsid w:val="0088043E"/>
    <w:rsid w:val="00880489"/>
    <w:rsid w:val="008809A5"/>
    <w:rsid w:val="00881E15"/>
    <w:rsid w:val="008821E7"/>
    <w:rsid w:val="00882839"/>
    <w:rsid w:val="008835BD"/>
    <w:rsid w:val="00883AC2"/>
    <w:rsid w:val="00884413"/>
    <w:rsid w:val="00884A63"/>
    <w:rsid w:val="00884D5A"/>
    <w:rsid w:val="00886D69"/>
    <w:rsid w:val="00890BA1"/>
    <w:rsid w:val="008923AE"/>
    <w:rsid w:val="00892E17"/>
    <w:rsid w:val="00893EC8"/>
    <w:rsid w:val="0089461A"/>
    <w:rsid w:val="00894A54"/>
    <w:rsid w:val="00894FF9"/>
    <w:rsid w:val="0089584E"/>
    <w:rsid w:val="00895FEF"/>
    <w:rsid w:val="008967E9"/>
    <w:rsid w:val="00896AF3"/>
    <w:rsid w:val="008979C6"/>
    <w:rsid w:val="008A15D4"/>
    <w:rsid w:val="008A223F"/>
    <w:rsid w:val="008A2BBD"/>
    <w:rsid w:val="008A31CF"/>
    <w:rsid w:val="008A395C"/>
    <w:rsid w:val="008A4D56"/>
    <w:rsid w:val="008A5D47"/>
    <w:rsid w:val="008A6207"/>
    <w:rsid w:val="008A6D84"/>
    <w:rsid w:val="008A7294"/>
    <w:rsid w:val="008A74B6"/>
    <w:rsid w:val="008A7B29"/>
    <w:rsid w:val="008A7CA3"/>
    <w:rsid w:val="008B1220"/>
    <w:rsid w:val="008B23BE"/>
    <w:rsid w:val="008B26BB"/>
    <w:rsid w:val="008B37AA"/>
    <w:rsid w:val="008B4FFC"/>
    <w:rsid w:val="008B6732"/>
    <w:rsid w:val="008B676F"/>
    <w:rsid w:val="008B6868"/>
    <w:rsid w:val="008B719E"/>
    <w:rsid w:val="008C15C4"/>
    <w:rsid w:val="008C285D"/>
    <w:rsid w:val="008C2F28"/>
    <w:rsid w:val="008C4AB6"/>
    <w:rsid w:val="008C6B13"/>
    <w:rsid w:val="008C6CF5"/>
    <w:rsid w:val="008C6EF4"/>
    <w:rsid w:val="008C76ED"/>
    <w:rsid w:val="008D0424"/>
    <w:rsid w:val="008D21DC"/>
    <w:rsid w:val="008D56A6"/>
    <w:rsid w:val="008D7C7A"/>
    <w:rsid w:val="008D7E89"/>
    <w:rsid w:val="008E090E"/>
    <w:rsid w:val="008E0AEF"/>
    <w:rsid w:val="008E2151"/>
    <w:rsid w:val="008E221A"/>
    <w:rsid w:val="008E23DD"/>
    <w:rsid w:val="008E2454"/>
    <w:rsid w:val="008E24E0"/>
    <w:rsid w:val="008E3881"/>
    <w:rsid w:val="008E4FBE"/>
    <w:rsid w:val="008E507C"/>
    <w:rsid w:val="008E5BB1"/>
    <w:rsid w:val="008E5D9B"/>
    <w:rsid w:val="008E68F5"/>
    <w:rsid w:val="008E6B4F"/>
    <w:rsid w:val="008E75A9"/>
    <w:rsid w:val="008E7772"/>
    <w:rsid w:val="008E7A84"/>
    <w:rsid w:val="008F1524"/>
    <w:rsid w:val="008F373A"/>
    <w:rsid w:val="008F45FD"/>
    <w:rsid w:val="008F4ECF"/>
    <w:rsid w:val="008F50C9"/>
    <w:rsid w:val="008F51EA"/>
    <w:rsid w:val="008F5696"/>
    <w:rsid w:val="008F60B2"/>
    <w:rsid w:val="008F6E00"/>
    <w:rsid w:val="00900348"/>
    <w:rsid w:val="0090118C"/>
    <w:rsid w:val="00901C87"/>
    <w:rsid w:val="00902D80"/>
    <w:rsid w:val="00903BB4"/>
    <w:rsid w:val="009040A1"/>
    <w:rsid w:val="00904A1E"/>
    <w:rsid w:val="00904D5B"/>
    <w:rsid w:val="0090508F"/>
    <w:rsid w:val="0090559D"/>
    <w:rsid w:val="00905A56"/>
    <w:rsid w:val="009064B4"/>
    <w:rsid w:val="00907779"/>
    <w:rsid w:val="0090796B"/>
    <w:rsid w:val="00907E2C"/>
    <w:rsid w:val="009103B4"/>
    <w:rsid w:val="009104CE"/>
    <w:rsid w:val="0091079D"/>
    <w:rsid w:val="0091143F"/>
    <w:rsid w:val="00912AAE"/>
    <w:rsid w:val="00915E1D"/>
    <w:rsid w:val="00922F77"/>
    <w:rsid w:val="009259BB"/>
    <w:rsid w:val="00925B0F"/>
    <w:rsid w:val="00925C99"/>
    <w:rsid w:val="00925F5D"/>
    <w:rsid w:val="009263A9"/>
    <w:rsid w:val="00927C56"/>
    <w:rsid w:val="00927F00"/>
    <w:rsid w:val="00930AD5"/>
    <w:rsid w:val="00930DA1"/>
    <w:rsid w:val="00931AAC"/>
    <w:rsid w:val="00932730"/>
    <w:rsid w:val="00933210"/>
    <w:rsid w:val="009345C2"/>
    <w:rsid w:val="009346C4"/>
    <w:rsid w:val="00934C07"/>
    <w:rsid w:val="00934D19"/>
    <w:rsid w:val="00937C95"/>
    <w:rsid w:val="00941B75"/>
    <w:rsid w:val="009422AF"/>
    <w:rsid w:val="00942386"/>
    <w:rsid w:val="00942D5F"/>
    <w:rsid w:val="00942FD2"/>
    <w:rsid w:val="00943AA5"/>
    <w:rsid w:val="009441EB"/>
    <w:rsid w:val="00945739"/>
    <w:rsid w:val="009468F6"/>
    <w:rsid w:val="009472F0"/>
    <w:rsid w:val="0095257E"/>
    <w:rsid w:val="00952D32"/>
    <w:rsid w:val="00954AD9"/>
    <w:rsid w:val="00955100"/>
    <w:rsid w:val="009551B3"/>
    <w:rsid w:val="00956DCC"/>
    <w:rsid w:val="00957678"/>
    <w:rsid w:val="00957967"/>
    <w:rsid w:val="0096033E"/>
    <w:rsid w:val="00962E61"/>
    <w:rsid w:val="009657FB"/>
    <w:rsid w:val="00970104"/>
    <w:rsid w:val="0097168C"/>
    <w:rsid w:val="00971F8D"/>
    <w:rsid w:val="00972109"/>
    <w:rsid w:val="0097217C"/>
    <w:rsid w:val="00974018"/>
    <w:rsid w:val="00974457"/>
    <w:rsid w:val="00974962"/>
    <w:rsid w:val="00974BF0"/>
    <w:rsid w:val="0097511A"/>
    <w:rsid w:val="00975188"/>
    <w:rsid w:val="00977E06"/>
    <w:rsid w:val="009818B2"/>
    <w:rsid w:val="00982EEE"/>
    <w:rsid w:val="00983664"/>
    <w:rsid w:val="0098427C"/>
    <w:rsid w:val="009856B2"/>
    <w:rsid w:val="00985941"/>
    <w:rsid w:val="0098716B"/>
    <w:rsid w:val="00987E65"/>
    <w:rsid w:val="00991F06"/>
    <w:rsid w:val="00992A92"/>
    <w:rsid w:val="00992D73"/>
    <w:rsid w:val="009936CC"/>
    <w:rsid w:val="009945D2"/>
    <w:rsid w:val="00994DD8"/>
    <w:rsid w:val="009958CA"/>
    <w:rsid w:val="00995E94"/>
    <w:rsid w:val="00996BDE"/>
    <w:rsid w:val="00996DC4"/>
    <w:rsid w:val="009971EC"/>
    <w:rsid w:val="009A0540"/>
    <w:rsid w:val="009A08DF"/>
    <w:rsid w:val="009A43EE"/>
    <w:rsid w:val="009A49FD"/>
    <w:rsid w:val="009A4A36"/>
    <w:rsid w:val="009A518F"/>
    <w:rsid w:val="009A54CD"/>
    <w:rsid w:val="009A57A1"/>
    <w:rsid w:val="009A76EC"/>
    <w:rsid w:val="009B0293"/>
    <w:rsid w:val="009B1562"/>
    <w:rsid w:val="009B18AA"/>
    <w:rsid w:val="009B19F2"/>
    <w:rsid w:val="009B2039"/>
    <w:rsid w:val="009B244D"/>
    <w:rsid w:val="009B27B1"/>
    <w:rsid w:val="009B2B26"/>
    <w:rsid w:val="009B3840"/>
    <w:rsid w:val="009B6A68"/>
    <w:rsid w:val="009B6E57"/>
    <w:rsid w:val="009C033C"/>
    <w:rsid w:val="009C13C1"/>
    <w:rsid w:val="009C13D9"/>
    <w:rsid w:val="009C1FD7"/>
    <w:rsid w:val="009C30D9"/>
    <w:rsid w:val="009C374B"/>
    <w:rsid w:val="009C3AD2"/>
    <w:rsid w:val="009C499C"/>
    <w:rsid w:val="009C5D71"/>
    <w:rsid w:val="009C6A15"/>
    <w:rsid w:val="009C6C05"/>
    <w:rsid w:val="009C7A8F"/>
    <w:rsid w:val="009D07BF"/>
    <w:rsid w:val="009D0F08"/>
    <w:rsid w:val="009D43EA"/>
    <w:rsid w:val="009D45E3"/>
    <w:rsid w:val="009D693E"/>
    <w:rsid w:val="009D6997"/>
    <w:rsid w:val="009E04DA"/>
    <w:rsid w:val="009E2829"/>
    <w:rsid w:val="009E4D5E"/>
    <w:rsid w:val="009E67FE"/>
    <w:rsid w:val="009E69A8"/>
    <w:rsid w:val="009E6A99"/>
    <w:rsid w:val="009E71EE"/>
    <w:rsid w:val="009E731D"/>
    <w:rsid w:val="009E79E9"/>
    <w:rsid w:val="009F1CF3"/>
    <w:rsid w:val="009F3117"/>
    <w:rsid w:val="009F368A"/>
    <w:rsid w:val="009F4E24"/>
    <w:rsid w:val="009F6A84"/>
    <w:rsid w:val="009F6C94"/>
    <w:rsid w:val="009F7450"/>
    <w:rsid w:val="00A00C3B"/>
    <w:rsid w:val="00A01A13"/>
    <w:rsid w:val="00A02471"/>
    <w:rsid w:val="00A02D9F"/>
    <w:rsid w:val="00A0463A"/>
    <w:rsid w:val="00A04666"/>
    <w:rsid w:val="00A06C0C"/>
    <w:rsid w:val="00A10511"/>
    <w:rsid w:val="00A1086C"/>
    <w:rsid w:val="00A110E0"/>
    <w:rsid w:val="00A114C9"/>
    <w:rsid w:val="00A11F12"/>
    <w:rsid w:val="00A121D8"/>
    <w:rsid w:val="00A14603"/>
    <w:rsid w:val="00A156E4"/>
    <w:rsid w:val="00A16F39"/>
    <w:rsid w:val="00A20B02"/>
    <w:rsid w:val="00A20CB3"/>
    <w:rsid w:val="00A21D80"/>
    <w:rsid w:val="00A22F00"/>
    <w:rsid w:val="00A23151"/>
    <w:rsid w:val="00A2316F"/>
    <w:rsid w:val="00A23652"/>
    <w:rsid w:val="00A23E60"/>
    <w:rsid w:val="00A24464"/>
    <w:rsid w:val="00A247E6"/>
    <w:rsid w:val="00A25B2E"/>
    <w:rsid w:val="00A30661"/>
    <w:rsid w:val="00A322FC"/>
    <w:rsid w:val="00A32868"/>
    <w:rsid w:val="00A332B0"/>
    <w:rsid w:val="00A3357B"/>
    <w:rsid w:val="00A33A08"/>
    <w:rsid w:val="00A3553B"/>
    <w:rsid w:val="00A357BD"/>
    <w:rsid w:val="00A35D6D"/>
    <w:rsid w:val="00A36A92"/>
    <w:rsid w:val="00A36C4E"/>
    <w:rsid w:val="00A3722D"/>
    <w:rsid w:val="00A40B07"/>
    <w:rsid w:val="00A40E21"/>
    <w:rsid w:val="00A42412"/>
    <w:rsid w:val="00A4340B"/>
    <w:rsid w:val="00A436C0"/>
    <w:rsid w:val="00A436ED"/>
    <w:rsid w:val="00A43732"/>
    <w:rsid w:val="00A45427"/>
    <w:rsid w:val="00A455F8"/>
    <w:rsid w:val="00A458BA"/>
    <w:rsid w:val="00A45E4A"/>
    <w:rsid w:val="00A461F7"/>
    <w:rsid w:val="00A46A05"/>
    <w:rsid w:val="00A46AA2"/>
    <w:rsid w:val="00A46B7B"/>
    <w:rsid w:val="00A46C50"/>
    <w:rsid w:val="00A5002D"/>
    <w:rsid w:val="00A503C0"/>
    <w:rsid w:val="00A50D89"/>
    <w:rsid w:val="00A52E23"/>
    <w:rsid w:val="00A5359F"/>
    <w:rsid w:val="00A5545B"/>
    <w:rsid w:val="00A56D78"/>
    <w:rsid w:val="00A57A30"/>
    <w:rsid w:val="00A60C23"/>
    <w:rsid w:val="00A60F42"/>
    <w:rsid w:val="00A6177E"/>
    <w:rsid w:val="00A621DA"/>
    <w:rsid w:val="00A62ABC"/>
    <w:rsid w:val="00A63084"/>
    <w:rsid w:val="00A65B8F"/>
    <w:rsid w:val="00A664F4"/>
    <w:rsid w:val="00A6660B"/>
    <w:rsid w:val="00A6677D"/>
    <w:rsid w:val="00A66A2B"/>
    <w:rsid w:val="00A66C08"/>
    <w:rsid w:val="00A671E4"/>
    <w:rsid w:val="00A6733D"/>
    <w:rsid w:val="00A6739F"/>
    <w:rsid w:val="00A67A7A"/>
    <w:rsid w:val="00A701D9"/>
    <w:rsid w:val="00A702B2"/>
    <w:rsid w:val="00A70C20"/>
    <w:rsid w:val="00A72103"/>
    <w:rsid w:val="00A74356"/>
    <w:rsid w:val="00A753FF"/>
    <w:rsid w:val="00A76A72"/>
    <w:rsid w:val="00A772A6"/>
    <w:rsid w:val="00A7736C"/>
    <w:rsid w:val="00A80906"/>
    <w:rsid w:val="00A810C9"/>
    <w:rsid w:val="00A83436"/>
    <w:rsid w:val="00A850AA"/>
    <w:rsid w:val="00A853F0"/>
    <w:rsid w:val="00A86ACE"/>
    <w:rsid w:val="00A86AF9"/>
    <w:rsid w:val="00A86F1E"/>
    <w:rsid w:val="00A871CB"/>
    <w:rsid w:val="00A879AC"/>
    <w:rsid w:val="00A90298"/>
    <w:rsid w:val="00A90AFE"/>
    <w:rsid w:val="00A910E9"/>
    <w:rsid w:val="00A91277"/>
    <w:rsid w:val="00A9150A"/>
    <w:rsid w:val="00A91969"/>
    <w:rsid w:val="00A921D6"/>
    <w:rsid w:val="00A93F9E"/>
    <w:rsid w:val="00A94B98"/>
    <w:rsid w:val="00A957D3"/>
    <w:rsid w:val="00A964CD"/>
    <w:rsid w:val="00A970E1"/>
    <w:rsid w:val="00AA0243"/>
    <w:rsid w:val="00AA0D26"/>
    <w:rsid w:val="00AA1138"/>
    <w:rsid w:val="00AA2436"/>
    <w:rsid w:val="00AA264B"/>
    <w:rsid w:val="00AA30D5"/>
    <w:rsid w:val="00AA3D7D"/>
    <w:rsid w:val="00AA5C2C"/>
    <w:rsid w:val="00AA6990"/>
    <w:rsid w:val="00AA6C79"/>
    <w:rsid w:val="00AA71FF"/>
    <w:rsid w:val="00AA7A26"/>
    <w:rsid w:val="00AB1928"/>
    <w:rsid w:val="00AB433C"/>
    <w:rsid w:val="00AB49D1"/>
    <w:rsid w:val="00AB5557"/>
    <w:rsid w:val="00AB5583"/>
    <w:rsid w:val="00AB5C64"/>
    <w:rsid w:val="00AB5EE5"/>
    <w:rsid w:val="00AB60A3"/>
    <w:rsid w:val="00AC3932"/>
    <w:rsid w:val="00AC45C3"/>
    <w:rsid w:val="00AC5AC2"/>
    <w:rsid w:val="00AC62CF"/>
    <w:rsid w:val="00AC6549"/>
    <w:rsid w:val="00AD3C8C"/>
    <w:rsid w:val="00AD4B80"/>
    <w:rsid w:val="00AD54A3"/>
    <w:rsid w:val="00AD56DC"/>
    <w:rsid w:val="00AD7D31"/>
    <w:rsid w:val="00AD7DFA"/>
    <w:rsid w:val="00AE0863"/>
    <w:rsid w:val="00AE20EC"/>
    <w:rsid w:val="00AE2E4D"/>
    <w:rsid w:val="00AE359E"/>
    <w:rsid w:val="00AE3A64"/>
    <w:rsid w:val="00AE3C0C"/>
    <w:rsid w:val="00AE41D8"/>
    <w:rsid w:val="00AE4901"/>
    <w:rsid w:val="00AE5C61"/>
    <w:rsid w:val="00AE61D8"/>
    <w:rsid w:val="00AE664D"/>
    <w:rsid w:val="00AE6B00"/>
    <w:rsid w:val="00AE7E7F"/>
    <w:rsid w:val="00AF025F"/>
    <w:rsid w:val="00AF0293"/>
    <w:rsid w:val="00AF0316"/>
    <w:rsid w:val="00AF3906"/>
    <w:rsid w:val="00AF3BAC"/>
    <w:rsid w:val="00AF4FFC"/>
    <w:rsid w:val="00AF5A55"/>
    <w:rsid w:val="00AF5BA8"/>
    <w:rsid w:val="00AF758E"/>
    <w:rsid w:val="00B000CD"/>
    <w:rsid w:val="00B00E14"/>
    <w:rsid w:val="00B00F3E"/>
    <w:rsid w:val="00B0101E"/>
    <w:rsid w:val="00B0140E"/>
    <w:rsid w:val="00B02C78"/>
    <w:rsid w:val="00B031C7"/>
    <w:rsid w:val="00B03312"/>
    <w:rsid w:val="00B03351"/>
    <w:rsid w:val="00B0672F"/>
    <w:rsid w:val="00B06EF0"/>
    <w:rsid w:val="00B070D9"/>
    <w:rsid w:val="00B10005"/>
    <w:rsid w:val="00B11938"/>
    <w:rsid w:val="00B12BEB"/>
    <w:rsid w:val="00B12C16"/>
    <w:rsid w:val="00B12E05"/>
    <w:rsid w:val="00B13A85"/>
    <w:rsid w:val="00B15077"/>
    <w:rsid w:val="00B15467"/>
    <w:rsid w:val="00B1599E"/>
    <w:rsid w:val="00B15CD2"/>
    <w:rsid w:val="00B15D02"/>
    <w:rsid w:val="00B1655F"/>
    <w:rsid w:val="00B17137"/>
    <w:rsid w:val="00B203F8"/>
    <w:rsid w:val="00B206FF"/>
    <w:rsid w:val="00B2142D"/>
    <w:rsid w:val="00B21649"/>
    <w:rsid w:val="00B22173"/>
    <w:rsid w:val="00B22708"/>
    <w:rsid w:val="00B22899"/>
    <w:rsid w:val="00B22AD6"/>
    <w:rsid w:val="00B22C36"/>
    <w:rsid w:val="00B22C98"/>
    <w:rsid w:val="00B2392B"/>
    <w:rsid w:val="00B24CB6"/>
    <w:rsid w:val="00B26443"/>
    <w:rsid w:val="00B26792"/>
    <w:rsid w:val="00B273E0"/>
    <w:rsid w:val="00B31976"/>
    <w:rsid w:val="00B31A86"/>
    <w:rsid w:val="00B31E2C"/>
    <w:rsid w:val="00B32293"/>
    <w:rsid w:val="00B32315"/>
    <w:rsid w:val="00B32C09"/>
    <w:rsid w:val="00B34416"/>
    <w:rsid w:val="00B35344"/>
    <w:rsid w:val="00B36750"/>
    <w:rsid w:val="00B36B61"/>
    <w:rsid w:val="00B4108C"/>
    <w:rsid w:val="00B4163E"/>
    <w:rsid w:val="00B41C37"/>
    <w:rsid w:val="00B436B3"/>
    <w:rsid w:val="00B4417A"/>
    <w:rsid w:val="00B447F4"/>
    <w:rsid w:val="00B44D0F"/>
    <w:rsid w:val="00B4506F"/>
    <w:rsid w:val="00B46CF7"/>
    <w:rsid w:val="00B46EEC"/>
    <w:rsid w:val="00B47924"/>
    <w:rsid w:val="00B5029C"/>
    <w:rsid w:val="00B5087D"/>
    <w:rsid w:val="00B51468"/>
    <w:rsid w:val="00B5196E"/>
    <w:rsid w:val="00B5228E"/>
    <w:rsid w:val="00B523C0"/>
    <w:rsid w:val="00B5356F"/>
    <w:rsid w:val="00B536E6"/>
    <w:rsid w:val="00B53DEF"/>
    <w:rsid w:val="00B53DF3"/>
    <w:rsid w:val="00B5463C"/>
    <w:rsid w:val="00B55115"/>
    <w:rsid w:val="00B55701"/>
    <w:rsid w:val="00B55CD2"/>
    <w:rsid w:val="00B57738"/>
    <w:rsid w:val="00B60621"/>
    <w:rsid w:val="00B60ED6"/>
    <w:rsid w:val="00B6143F"/>
    <w:rsid w:val="00B61B63"/>
    <w:rsid w:val="00B657BC"/>
    <w:rsid w:val="00B6583B"/>
    <w:rsid w:val="00B65DB1"/>
    <w:rsid w:val="00B660AB"/>
    <w:rsid w:val="00B6673E"/>
    <w:rsid w:val="00B66931"/>
    <w:rsid w:val="00B67506"/>
    <w:rsid w:val="00B70897"/>
    <w:rsid w:val="00B70BA4"/>
    <w:rsid w:val="00B71E49"/>
    <w:rsid w:val="00B72099"/>
    <w:rsid w:val="00B72A3A"/>
    <w:rsid w:val="00B72BB8"/>
    <w:rsid w:val="00B72BDF"/>
    <w:rsid w:val="00B75099"/>
    <w:rsid w:val="00B75AE1"/>
    <w:rsid w:val="00B76D76"/>
    <w:rsid w:val="00B77F4A"/>
    <w:rsid w:val="00B80B42"/>
    <w:rsid w:val="00B8107C"/>
    <w:rsid w:val="00B81191"/>
    <w:rsid w:val="00B81F33"/>
    <w:rsid w:val="00B81FD0"/>
    <w:rsid w:val="00B82653"/>
    <w:rsid w:val="00B826D3"/>
    <w:rsid w:val="00B82B05"/>
    <w:rsid w:val="00B83192"/>
    <w:rsid w:val="00B832F8"/>
    <w:rsid w:val="00B84426"/>
    <w:rsid w:val="00B871AB"/>
    <w:rsid w:val="00B87A02"/>
    <w:rsid w:val="00B90867"/>
    <w:rsid w:val="00B90E0F"/>
    <w:rsid w:val="00B91CEA"/>
    <w:rsid w:val="00B9222E"/>
    <w:rsid w:val="00B95506"/>
    <w:rsid w:val="00BA0028"/>
    <w:rsid w:val="00BA1278"/>
    <w:rsid w:val="00BA274B"/>
    <w:rsid w:val="00BA2A79"/>
    <w:rsid w:val="00BA3C3B"/>
    <w:rsid w:val="00BA50D5"/>
    <w:rsid w:val="00BA63E1"/>
    <w:rsid w:val="00BA6C08"/>
    <w:rsid w:val="00BA74CD"/>
    <w:rsid w:val="00BA7D2E"/>
    <w:rsid w:val="00BB0AB2"/>
    <w:rsid w:val="00BB2CE4"/>
    <w:rsid w:val="00BB32A2"/>
    <w:rsid w:val="00BB342D"/>
    <w:rsid w:val="00BB347E"/>
    <w:rsid w:val="00BB416D"/>
    <w:rsid w:val="00BB41A7"/>
    <w:rsid w:val="00BB45BF"/>
    <w:rsid w:val="00BB4DAD"/>
    <w:rsid w:val="00BB50E3"/>
    <w:rsid w:val="00BB6241"/>
    <w:rsid w:val="00BB644F"/>
    <w:rsid w:val="00BB7EAD"/>
    <w:rsid w:val="00BC057E"/>
    <w:rsid w:val="00BC1657"/>
    <w:rsid w:val="00BC1DAE"/>
    <w:rsid w:val="00BC3136"/>
    <w:rsid w:val="00BC37F5"/>
    <w:rsid w:val="00BC3CCF"/>
    <w:rsid w:val="00BC3FE8"/>
    <w:rsid w:val="00BC40E5"/>
    <w:rsid w:val="00BC4561"/>
    <w:rsid w:val="00BC4876"/>
    <w:rsid w:val="00BC5026"/>
    <w:rsid w:val="00BC56FA"/>
    <w:rsid w:val="00BC6C67"/>
    <w:rsid w:val="00BC736C"/>
    <w:rsid w:val="00BC79C4"/>
    <w:rsid w:val="00BD0C6E"/>
    <w:rsid w:val="00BD0DE8"/>
    <w:rsid w:val="00BD13CD"/>
    <w:rsid w:val="00BD141F"/>
    <w:rsid w:val="00BD154D"/>
    <w:rsid w:val="00BD170D"/>
    <w:rsid w:val="00BD18C7"/>
    <w:rsid w:val="00BD1AE8"/>
    <w:rsid w:val="00BD3FCE"/>
    <w:rsid w:val="00BD429B"/>
    <w:rsid w:val="00BD5C58"/>
    <w:rsid w:val="00BD65D0"/>
    <w:rsid w:val="00BD70AE"/>
    <w:rsid w:val="00BE0110"/>
    <w:rsid w:val="00BE026C"/>
    <w:rsid w:val="00BE0395"/>
    <w:rsid w:val="00BE05A8"/>
    <w:rsid w:val="00BE097B"/>
    <w:rsid w:val="00BE1752"/>
    <w:rsid w:val="00BE3C12"/>
    <w:rsid w:val="00BE445C"/>
    <w:rsid w:val="00BE4853"/>
    <w:rsid w:val="00BE5035"/>
    <w:rsid w:val="00BE6269"/>
    <w:rsid w:val="00BE63D6"/>
    <w:rsid w:val="00BE6EB9"/>
    <w:rsid w:val="00BE7404"/>
    <w:rsid w:val="00BE7EE5"/>
    <w:rsid w:val="00BF0E39"/>
    <w:rsid w:val="00BF2E41"/>
    <w:rsid w:val="00BF3111"/>
    <w:rsid w:val="00BF3D84"/>
    <w:rsid w:val="00BF4269"/>
    <w:rsid w:val="00BF45EB"/>
    <w:rsid w:val="00BF6C3F"/>
    <w:rsid w:val="00BF7EA1"/>
    <w:rsid w:val="00BF7F3A"/>
    <w:rsid w:val="00C00463"/>
    <w:rsid w:val="00C01591"/>
    <w:rsid w:val="00C049DF"/>
    <w:rsid w:val="00C04C7F"/>
    <w:rsid w:val="00C059BC"/>
    <w:rsid w:val="00C1062A"/>
    <w:rsid w:val="00C125E5"/>
    <w:rsid w:val="00C12BD1"/>
    <w:rsid w:val="00C14692"/>
    <w:rsid w:val="00C14D54"/>
    <w:rsid w:val="00C14DB3"/>
    <w:rsid w:val="00C15D7E"/>
    <w:rsid w:val="00C16A92"/>
    <w:rsid w:val="00C1799D"/>
    <w:rsid w:val="00C20D44"/>
    <w:rsid w:val="00C23250"/>
    <w:rsid w:val="00C2363C"/>
    <w:rsid w:val="00C2397B"/>
    <w:rsid w:val="00C249BA"/>
    <w:rsid w:val="00C250E2"/>
    <w:rsid w:val="00C25DFD"/>
    <w:rsid w:val="00C261CB"/>
    <w:rsid w:val="00C26751"/>
    <w:rsid w:val="00C26A01"/>
    <w:rsid w:val="00C26FE4"/>
    <w:rsid w:val="00C30B78"/>
    <w:rsid w:val="00C319B4"/>
    <w:rsid w:val="00C31B8E"/>
    <w:rsid w:val="00C32CF4"/>
    <w:rsid w:val="00C32F16"/>
    <w:rsid w:val="00C339AE"/>
    <w:rsid w:val="00C342FC"/>
    <w:rsid w:val="00C34604"/>
    <w:rsid w:val="00C355DD"/>
    <w:rsid w:val="00C36241"/>
    <w:rsid w:val="00C371A2"/>
    <w:rsid w:val="00C37AAC"/>
    <w:rsid w:val="00C40131"/>
    <w:rsid w:val="00C417B2"/>
    <w:rsid w:val="00C42580"/>
    <w:rsid w:val="00C42C7F"/>
    <w:rsid w:val="00C42FEA"/>
    <w:rsid w:val="00C439F8"/>
    <w:rsid w:val="00C446A9"/>
    <w:rsid w:val="00C47337"/>
    <w:rsid w:val="00C477C4"/>
    <w:rsid w:val="00C517E0"/>
    <w:rsid w:val="00C51C9D"/>
    <w:rsid w:val="00C51D52"/>
    <w:rsid w:val="00C52CEA"/>
    <w:rsid w:val="00C52DB6"/>
    <w:rsid w:val="00C5360C"/>
    <w:rsid w:val="00C544B0"/>
    <w:rsid w:val="00C547DD"/>
    <w:rsid w:val="00C557E8"/>
    <w:rsid w:val="00C56039"/>
    <w:rsid w:val="00C5619D"/>
    <w:rsid w:val="00C56631"/>
    <w:rsid w:val="00C56EE2"/>
    <w:rsid w:val="00C574CD"/>
    <w:rsid w:val="00C6049B"/>
    <w:rsid w:val="00C62414"/>
    <w:rsid w:val="00C6272B"/>
    <w:rsid w:val="00C629B1"/>
    <w:rsid w:val="00C63099"/>
    <w:rsid w:val="00C63BEB"/>
    <w:rsid w:val="00C64BFB"/>
    <w:rsid w:val="00C65629"/>
    <w:rsid w:val="00C66FB2"/>
    <w:rsid w:val="00C67C27"/>
    <w:rsid w:val="00C7181B"/>
    <w:rsid w:val="00C71A0B"/>
    <w:rsid w:val="00C71E6E"/>
    <w:rsid w:val="00C723E4"/>
    <w:rsid w:val="00C72D6E"/>
    <w:rsid w:val="00C731D2"/>
    <w:rsid w:val="00C75FBD"/>
    <w:rsid w:val="00C77FE7"/>
    <w:rsid w:val="00C800C7"/>
    <w:rsid w:val="00C82433"/>
    <w:rsid w:val="00C835CE"/>
    <w:rsid w:val="00C83970"/>
    <w:rsid w:val="00C8437F"/>
    <w:rsid w:val="00C84918"/>
    <w:rsid w:val="00C84AFE"/>
    <w:rsid w:val="00C86257"/>
    <w:rsid w:val="00C86F0D"/>
    <w:rsid w:val="00C908FC"/>
    <w:rsid w:val="00C90C7A"/>
    <w:rsid w:val="00C90D0E"/>
    <w:rsid w:val="00C920E3"/>
    <w:rsid w:val="00C92707"/>
    <w:rsid w:val="00C928C5"/>
    <w:rsid w:val="00C92A94"/>
    <w:rsid w:val="00C93E2B"/>
    <w:rsid w:val="00C94660"/>
    <w:rsid w:val="00C94F41"/>
    <w:rsid w:val="00C9527C"/>
    <w:rsid w:val="00C965D6"/>
    <w:rsid w:val="00C96F95"/>
    <w:rsid w:val="00C9756D"/>
    <w:rsid w:val="00CA05F8"/>
    <w:rsid w:val="00CA07BC"/>
    <w:rsid w:val="00CA1046"/>
    <w:rsid w:val="00CA1C70"/>
    <w:rsid w:val="00CA26FF"/>
    <w:rsid w:val="00CA2F7A"/>
    <w:rsid w:val="00CA399E"/>
    <w:rsid w:val="00CA5C81"/>
    <w:rsid w:val="00CA6427"/>
    <w:rsid w:val="00CA7F60"/>
    <w:rsid w:val="00CB2F36"/>
    <w:rsid w:val="00CB40E4"/>
    <w:rsid w:val="00CB5832"/>
    <w:rsid w:val="00CC354F"/>
    <w:rsid w:val="00CC4256"/>
    <w:rsid w:val="00CC5073"/>
    <w:rsid w:val="00CC556F"/>
    <w:rsid w:val="00CC5C77"/>
    <w:rsid w:val="00CD0D40"/>
    <w:rsid w:val="00CD0DF0"/>
    <w:rsid w:val="00CD1EF1"/>
    <w:rsid w:val="00CD2E20"/>
    <w:rsid w:val="00CD4FC2"/>
    <w:rsid w:val="00CD58F5"/>
    <w:rsid w:val="00CD725C"/>
    <w:rsid w:val="00CE08ED"/>
    <w:rsid w:val="00CE1423"/>
    <w:rsid w:val="00CE1D9E"/>
    <w:rsid w:val="00CE4046"/>
    <w:rsid w:val="00CE41FC"/>
    <w:rsid w:val="00CE6506"/>
    <w:rsid w:val="00CE65EA"/>
    <w:rsid w:val="00CE6B89"/>
    <w:rsid w:val="00CE6C52"/>
    <w:rsid w:val="00CE70F8"/>
    <w:rsid w:val="00CE7458"/>
    <w:rsid w:val="00CF0363"/>
    <w:rsid w:val="00CF0C85"/>
    <w:rsid w:val="00CF1061"/>
    <w:rsid w:val="00CF2452"/>
    <w:rsid w:val="00CF2477"/>
    <w:rsid w:val="00CF2A5F"/>
    <w:rsid w:val="00CF4236"/>
    <w:rsid w:val="00CF4CC1"/>
    <w:rsid w:val="00CF619F"/>
    <w:rsid w:val="00CF6C41"/>
    <w:rsid w:val="00CF7692"/>
    <w:rsid w:val="00D017AA"/>
    <w:rsid w:val="00D01CCF"/>
    <w:rsid w:val="00D01E72"/>
    <w:rsid w:val="00D05CFB"/>
    <w:rsid w:val="00D06281"/>
    <w:rsid w:val="00D0631A"/>
    <w:rsid w:val="00D06BF4"/>
    <w:rsid w:val="00D06F8D"/>
    <w:rsid w:val="00D07D57"/>
    <w:rsid w:val="00D1043B"/>
    <w:rsid w:val="00D116DA"/>
    <w:rsid w:val="00D1180E"/>
    <w:rsid w:val="00D12A0C"/>
    <w:rsid w:val="00D1478D"/>
    <w:rsid w:val="00D20A50"/>
    <w:rsid w:val="00D2114A"/>
    <w:rsid w:val="00D211C5"/>
    <w:rsid w:val="00D2133A"/>
    <w:rsid w:val="00D2263C"/>
    <w:rsid w:val="00D22C84"/>
    <w:rsid w:val="00D239C8"/>
    <w:rsid w:val="00D23A51"/>
    <w:rsid w:val="00D24B93"/>
    <w:rsid w:val="00D26243"/>
    <w:rsid w:val="00D264FC"/>
    <w:rsid w:val="00D27805"/>
    <w:rsid w:val="00D27829"/>
    <w:rsid w:val="00D31A5E"/>
    <w:rsid w:val="00D330C7"/>
    <w:rsid w:val="00D349D4"/>
    <w:rsid w:val="00D35AE7"/>
    <w:rsid w:val="00D375D8"/>
    <w:rsid w:val="00D37B35"/>
    <w:rsid w:val="00D37D76"/>
    <w:rsid w:val="00D40C02"/>
    <w:rsid w:val="00D432F7"/>
    <w:rsid w:val="00D439B7"/>
    <w:rsid w:val="00D45814"/>
    <w:rsid w:val="00D506F4"/>
    <w:rsid w:val="00D50E66"/>
    <w:rsid w:val="00D5113E"/>
    <w:rsid w:val="00D51507"/>
    <w:rsid w:val="00D51A1A"/>
    <w:rsid w:val="00D52D7D"/>
    <w:rsid w:val="00D52E22"/>
    <w:rsid w:val="00D52ED4"/>
    <w:rsid w:val="00D53C7D"/>
    <w:rsid w:val="00D545AD"/>
    <w:rsid w:val="00D567B9"/>
    <w:rsid w:val="00D56AF7"/>
    <w:rsid w:val="00D603F8"/>
    <w:rsid w:val="00D6284E"/>
    <w:rsid w:val="00D6394D"/>
    <w:rsid w:val="00D65CA5"/>
    <w:rsid w:val="00D65F35"/>
    <w:rsid w:val="00D67660"/>
    <w:rsid w:val="00D676A8"/>
    <w:rsid w:val="00D67F93"/>
    <w:rsid w:val="00D70FED"/>
    <w:rsid w:val="00D71082"/>
    <w:rsid w:val="00D7118F"/>
    <w:rsid w:val="00D71713"/>
    <w:rsid w:val="00D720B8"/>
    <w:rsid w:val="00D73E2F"/>
    <w:rsid w:val="00D76214"/>
    <w:rsid w:val="00D76BC9"/>
    <w:rsid w:val="00D76D48"/>
    <w:rsid w:val="00D76FFA"/>
    <w:rsid w:val="00D80868"/>
    <w:rsid w:val="00D82611"/>
    <w:rsid w:val="00D8292E"/>
    <w:rsid w:val="00D82DAB"/>
    <w:rsid w:val="00D83CB7"/>
    <w:rsid w:val="00D83DDC"/>
    <w:rsid w:val="00D8534D"/>
    <w:rsid w:val="00D85555"/>
    <w:rsid w:val="00D863C5"/>
    <w:rsid w:val="00D8667B"/>
    <w:rsid w:val="00D86C63"/>
    <w:rsid w:val="00D86C64"/>
    <w:rsid w:val="00D87869"/>
    <w:rsid w:val="00D87ED0"/>
    <w:rsid w:val="00D87FD1"/>
    <w:rsid w:val="00D90253"/>
    <w:rsid w:val="00D90944"/>
    <w:rsid w:val="00D90B21"/>
    <w:rsid w:val="00D91D38"/>
    <w:rsid w:val="00D9244D"/>
    <w:rsid w:val="00D92D2A"/>
    <w:rsid w:val="00D931AD"/>
    <w:rsid w:val="00D94C88"/>
    <w:rsid w:val="00D94E9D"/>
    <w:rsid w:val="00D953E0"/>
    <w:rsid w:val="00D954FA"/>
    <w:rsid w:val="00D95E70"/>
    <w:rsid w:val="00DA05F1"/>
    <w:rsid w:val="00DA1ED4"/>
    <w:rsid w:val="00DA3B2D"/>
    <w:rsid w:val="00DA415D"/>
    <w:rsid w:val="00DA4663"/>
    <w:rsid w:val="00DA4A11"/>
    <w:rsid w:val="00DA4C06"/>
    <w:rsid w:val="00DA74A5"/>
    <w:rsid w:val="00DB093C"/>
    <w:rsid w:val="00DB3316"/>
    <w:rsid w:val="00DB3416"/>
    <w:rsid w:val="00DB3D0D"/>
    <w:rsid w:val="00DB4560"/>
    <w:rsid w:val="00DB47EC"/>
    <w:rsid w:val="00DB4FE3"/>
    <w:rsid w:val="00DB6E97"/>
    <w:rsid w:val="00DC0F94"/>
    <w:rsid w:val="00DC1160"/>
    <w:rsid w:val="00DC12B6"/>
    <w:rsid w:val="00DC198A"/>
    <w:rsid w:val="00DC1DC5"/>
    <w:rsid w:val="00DC23E8"/>
    <w:rsid w:val="00DC4979"/>
    <w:rsid w:val="00DC50A3"/>
    <w:rsid w:val="00DC52AC"/>
    <w:rsid w:val="00DC5C3E"/>
    <w:rsid w:val="00DC5CF5"/>
    <w:rsid w:val="00DC6EA3"/>
    <w:rsid w:val="00DC7750"/>
    <w:rsid w:val="00DC7CE2"/>
    <w:rsid w:val="00DD1DD2"/>
    <w:rsid w:val="00DD3AB0"/>
    <w:rsid w:val="00DD4113"/>
    <w:rsid w:val="00DD507C"/>
    <w:rsid w:val="00DD6210"/>
    <w:rsid w:val="00DD718D"/>
    <w:rsid w:val="00DD7F8E"/>
    <w:rsid w:val="00DE1790"/>
    <w:rsid w:val="00DE30B7"/>
    <w:rsid w:val="00DE3692"/>
    <w:rsid w:val="00DE37E9"/>
    <w:rsid w:val="00DE4093"/>
    <w:rsid w:val="00DE540E"/>
    <w:rsid w:val="00DE55E4"/>
    <w:rsid w:val="00DE566D"/>
    <w:rsid w:val="00DE6BD3"/>
    <w:rsid w:val="00DE771F"/>
    <w:rsid w:val="00DF08D7"/>
    <w:rsid w:val="00DF0ABA"/>
    <w:rsid w:val="00DF0D55"/>
    <w:rsid w:val="00DF1104"/>
    <w:rsid w:val="00DF118D"/>
    <w:rsid w:val="00DF1EF7"/>
    <w:rsid w:val="00DF2A30"/>
    <w:rsid w:val="00DF33CA"/>
    <w:rsid w:val="00DF37EE"/>
    <w:rsid w:val="00DF63AA"/>
    <w:rsid w:val="00DF7EEA"/>
    <w:rsid w:val="00DF7F10"/>
    <w:rsid w:val="00E00EE5"/>
    <w:rsid w:val="00E0131A"/>
    <w:rsid w:val="00E01B59"/>
    <w:rsid w:val="00E02F05"/>
    <w:rsid w:val="00E03362"/>
    <w:rsid w:val="00E03657"/>
    <w:rsid w:val="00E0435B"/>
    <w:rsid w:val="00E048EA"/>
    <w:rsid w:val="00E05A3A"/>
    <w:rsid w:val="00E05C6B"/>
    <w:rsid w:val="00E074FE"/>
    <w:rsid w:val="00E07676"/>
    <w:rsid w:val="00E124BC"/>
    <w:rsid w:val="00E1262E"/>
    <w:rsid w:val="00E12B33"/>
    <w:rsid w:val="00E13213"/>
    <w:rsid w:val="00E13F10"/>
    <w:rsid w:val="00E14958"/>
    <w:rsid w:val="00E14FC1"/>
    <w:rsid w:val="00E16C87"/>
    <w:rsid w:val="00E21EFE"/>
    <w:rsid w:val="00E21FCB"/>
    <w:rsid w:val="00E22264"/>
    <w:rsid w:val="00E2492C"/>
    <w:rsid w:val="00E26B78"/>
    <w:rsid w:val="00E26BAD"/>
    <w:rsid w:val="00E2763D"/>
    <w:rsid w:val="00E27984"/>
    <w:rsid w:val="00E27BFD"/>
    <w:rsid w:val="00E27ECF"/>
    <w:rsid w:val="00E30E70"/>
    <w:rsid w:val="00E310A7"/>
    <w:rsid w:val="00E32677"/>
    <w:rsid w:val="00E330C7"/>
    <w:rsid w:val="00E3358D"/>
    <w:rsid w:val="00E33C8C"/>
    <w:rsid w:val="00E33FCE"/>
    <w:rsid w:val="00E3436B"/>
    <w:rsid w:val="00E34DD1"/>
    <w:rsid w:val="00E3755A"/>
    <w:rsid w:val="00E40606"/>
    <w:rsid w:val="00E4077F"/>
    <w:rsid w:val="00E44AD6"/>
    <w:rsid w:val="00E45851"/>
    <w:rsid w:val="00E45E63"/>
    <w:rsid w:val="00E47013"/>
    <w:rsid w:val="00E516AE"/>
    <w:rsid w:val="00E51701"/>
    <w:rsid w:val="00E5233D"/>
    <w:rsid w:val="00E535B3"/>
    <w:rsid w:val="00E54458"/>
    <w:rsid w:val="00E5472F"/>
    <w:rsid w:val="00E55BAC"/>
    <w:rsid w:val="00E56ED7"/>
    <w:rsid w:val="00E57A84"/>
    <w:rsid w:val="00E63919"/>
    <w:rsid w:val="00E64FF7"/>
    <w:rsid w:val="00E65471"/>
    <w:rsid w:val="00E657DD"/>
    <w:rsid w:val="00E66276"/>
    <w:rsid w:val="00E66B3F"/>
    <w:rsid w:val="00E677B4"/>
    <w:rsid w:val="00E678B7"/>
    <w:rsid w:val="00E67F07"/>
    <w:rsid w:val="00E73FCA"/>
    <w:rsid w:val="00E74B66"/>
    <w:rsid w:val="00E74D9E"/>
    <w:rsid w:val="00E74F97"/>
    <w:rsid w:val="00E751AD"/>
    <w:rsid w:val="00E75D17"/>
    <w:rsid w:val="00E76AA5"/>
    <w:rsid w:val="00E76AD8"/>
    <w:rsid w:val="00E77260"/>
    <w:rsid w:val="00E7791F"/>
    <w:rsid w:val="00E77C7C"/>
    <w:rsid w:val="00E80252"/>
    <w:rsid w:val="00E80BCC"/>
    <w:rsid w:val="00E80D11"/>
    <w:rsid w:val="00E8126E"/>
    <w:rsid w:val="00E81D08"/>
    <w:rsid w:val="00E83189"/>
    <w:rsid w:val="00E838BE"/>
    <w:rsid w:val="00E86BBF"/>
    <w:rsid w:val="00E87A41"/>
    <w:rsid w:val="00E905E3"/>
    <w:rsid w:val="00E914C9"/>
    <w:rsid w:val="00E91DA6"/>
    <w:rsid w:val="00E93207"/>
    <w:rsid w:val="00E9325D"/>
    <w:rsid w:val="00E9492B"/>
    <w:rsid w:val="00E97519"/>
    <w:rsid w:val="00E97B29"/>
    <w:rsid w:val="00E97C36"/>
    <w:rsid w:val="00EA1A40"/>
    <w:rsid w:val="00EA2FC3"/>
    <w:rsid w:val="00EA419B"/>
    <w:rsid w:val="00EA52A2"/>
    <w:rsid w:val="00EA587A"/>
    <w:rsid w:val="00EA6D21"/>
    <w:rsid w:val="00EB01B7"/>
    <w:rsid w:val="00EB0503"/>
    <w:rsid w:val="00EB0DE7"/>
    <w:rsid w:val="00EB19E6"/>
    <w:rsid w:val="00EB2749"/>
    <w:rsid w:val="00EB2C06"/>
    <w:rsid w:val="00EB315A"/>
    <w:rsid w:val="00EB31FA"/>
    <w:rsid w:val="00EB372C"/>
    <w:rsid w:val="00EB45E4"/>
    <w:rsid w:val="00EB4EE3"/>
    <w:rsid w:val="00EB57F4"/>
    <w:rsid w:val="00EB7372"/>
    <w:rsid w:val="00EB7D55"/>
    <w:rsid w:val="00EC0CF5"/>
    <w:rsid w:val="00EC368B"/>
    <w:rsid w:val="00EC38EA"/>
    <w:rsid w:val="00EC38EC"/>
    <w:rsid w:val="00EC3AEC"/>
    <w:rsid w:val="00EC3FAF"/>
    <w:rsid w:val="00EC48F7"/>
    <w:rsid w:val="00EC4FB7"/>
    <w:rsid w:val="00EC649B"/>
    <w:rsid w:val="00EC65AD"/>
    <w:rsid w:val="00EC73B1"/>
    <w:rsid w:val="00EC780F"/>
    <w:rsid w:val="00ED0455"/>
    <w:rsid w:val="00ED060E"/>
    <w:rsid w:val="00ED1CA2"/>
    <w:rsid w:val="00ED25B1"/>
    <w:rsid w:val="00ED2821"/>
    <w:rsid w:val="00ED2B35"/>
    <w:rsid w:val="00ED309C"/>
    <w:rsid w:val="00ED342B"/>
    <w:rsid w:val="00ED343B"/>
    <w:rsid w:val="00ED3A1B"/>
    <w:rsid w:val="00ED44DA"/>
    <w:rsid w:val="00ED463D"/>
    <w:rsid w:val="00ED5A3B"/>
    <w:rsid w:val="00ED784D"/>
    <w:rsid w:val="00EE1B69"/>
    <w:rsid w:val="00EE39FC"/>
    <w:rsid w:val="00EE3C5D"/>
    <w:rsid w:val="00EE4140"/>
    <w:rsid w:val="00EE41FC"/>
    <w:rsid w:val="00EE4DF7"/>
    <w:rsid w:val="00EE5B9F"/>
    <w:rsid w:val="00EE6051"/>
    <w:rsid w:val="00EE64C5"/>
    <w:rsid w:val="00EE6550"/>
    <w:rsid w:val="00EE6A55"/>
    <w:rsid w:val="00EE6D75"/>
    <w:rsid w:val="00EE7D4C"/>
    <w:rsid w:val="00EF0E26"/>
    <w:rsid w:val="00EF20C5"/>
    <w:rsid w:val="00EF2EB7"/>
    <w:rsid w:val="00EF4363"/>
    <w:rsid w:val="00EF4B30"/>
    <w:rsid w:val="00EF4B7F"/>
    <w:rsid w:val="00EF4C17"/>
    <w:rsid w:val="00EF60FA"/>
    <w:rsid w:val="00EF71AD"/>
    <w:rsid w:val="00EF76B0"/>
    <w:rsid w:val="00F00455"/>
    <w:rsid w:val="00F004CF"/>
    <w:rsid w:val="00F0130F"/>
    <w:rsid w:val="00F024E8"/>
    <w:rsid w:val="00F03E42"/>
    <w:rsid w:val="00F0431D"/>
    <w:rsid w:val="00F05A56"/>
    <w:rsid w:val="00F05B59"/>
    <w:rsid w:val="00F06104"/>
    <w:rsid w:val="00F0618B"/>
    <w:rsid w:val="00F061DF"/>
    <w:rsid w:val="00F0647E"/>
    <w:rsid w:val="00F067F3"/>
    <w:rsid w:val="00F07AAF"/>
    <w:rsid w:val="00F11ED5"/>
    <w:rsid w:val="00F135DD"/>
    <w:rsid w:val="00F13A17"/>
    <w:rsid w:val="00F14FDA"/>
    <w:rsid w:val="00F15957"/>
    <w:rsid w:val="00F15DCA"/>
    <w:rsid w:val="00F16C07"/>
    <w:rsid w:val="00F16F5D"/>
    <w:rsid w:val="00F179F4"/>
    <w:rsid w:val="00F17E21"/>
    <w:rsid w:val="00F204CF"/>
    <w:rsid w:val="00F24047"/>
    <w:rsid w:val="00F24237"/>
    <w:rsid w:val="00F24F89"/>
    <w:rsid w:val="00F25310"/>
    <w:rsid w:val="00F254E4"/>
    <w:rsid w:val="00F25F94"/>
    <w:rsid w:val="00F26AC9"/>
    <w:rsid w:val="00F27539"/>
    <w:rsid w:val="00F302ED"/>
    <w:rsid w:val="00F32EE2"/>
    <w:rsid w:val="00F33CA0"/>
    <w:rsid w:val="00F34E08"/>
    <w:rsid w:val="00F3596E"/>
    <w:rsid w:val="00F36216"/>
    <w:rsid w:val="00F36373"/>
    <w:rsid w:val="00F37164"/>
    <w:rsid w:val="00F40E37"/>
    <w:rsid w:val="00F412DA"/>
    <w:rsid w:val="00F4151C"/>
    <w:rsid w:val="00F41A39"/>
    <w:rsid w:val="00F42688"/>
    <w:rsid w:val="00F42888"/>
    <w:rsid w:val="00F44F01"/>
    <w:rsid w:val="00F45720"/>
    <w:rsid w:val="00F458EA"/>
    <w:rsid w:val="00F46068"/>
    <w:rsid w:val="00F4641B"/>
    <w:rsid w:val="00F475F2"/>
    <w:rsid w:val="00F47C6A"/>
    <w:rsid w:val="00F500DB"/>
    <w:rsid w:val="00F50353"/>
    <w:rsid w:val="00F50684"/>
    <w:rsid w:val="00F50EB8"/>
    <w:rsid w:val="00F51953"/>
    <w:rsid w:val="00F52CC1"/>
    <w:rsid w:val="00F552C9"/>
    <w:rsid w:val="00F556D7"/>
    <w:rsid w:val="00F573BA"/>
    <w:rsid w:val="00F57EA7"/>
    <w:rsid w:val="00F60723"/>
    <w:rsid w:val="00F61900"/>
    <w:rsid w:val="00F61DFC"/>
    <w:rsid w:val="00F622B4"/>
    <w:rsid w:val="00F62305"/>
    <w:rsid w:val="00F62EE3"/>
    <w:rsid w:val="00F64758"/>
    <w:rsid w:val="00F64B50"/>
    <w:rsid w:val="00F64C8D"/>
    <w:rsid w:val="00F64EC3"/>
    <w:rsid w:val="00F65D8F"/>
    <w:rsid w:val="00F67BBF"/>
    <w:rsid w:val="00F7093F"/>
    <w:rsid w:val="00F70D5C"/>
    <w:rsid w:val="00F71962"/>
    <w:rsid w:val="00F72474"/>
    <w:rsid w:val="00F725A0"/>
    <w:rsid w:val="00F73BFF"/>
    <w:rsid w:val="00F73F00"/>
    <w:rsid w:val="00F7466E"/>
    <w:rsid w:val="00F749D6"/>
    <w:rsid w:val="00F80014"/>
    <w:rsid w:val="00F80C1E"/>
    <w:rsid w:val="00F81007"/>
    <w:rsid w:val="00F811D4"/>
    <w:rsid w:val="00F81C54"/>
    <w:rsid w:val="00F82A7A"/>
    <w:rsid w:val="00F83B62"/>
    <w:rsid w:val="00F84C3C"/>
    <w:rsid w:val="00F85523"/>
    <w:rsid w:val="00F869B9"/>
    <w:rsid w:val="00F87254"/>
    <w:rsid w:val="00F879F3"/>
    <w:rsid w:val="00F9141B"/>
    <w:rsid w:val="00F91669"/>
    <w:rsid w:val="00F91A6A"/>
    <w:rsid w:val="00F91B62"/>
    <w:rsid w:val="00F92CE5"/>
    <w:rsid w:val="00F933CB"/>
    <w:rsid w:val="00F937A8"/>
    <w:rsid w:val="00F93D54"/>
    <w:rsid w:val="00F93E2A"/>
    <w:rsid w:val="00F95446"/>
    <w:rsid w:val="00F96053"/>
    <w:rsid w:val="00F963D3"/>
    <w:rsid w:val="00FA0D00"/>
    <w:rsid w:val="00FA1272"/>
    <w:rsid w:val="00FA3D59"/>
    <w:rsid w:val="00FA4CD9"/>
    <w:rsid w:val="00FA63F2"/>
    <w:rsid w:val="00FA6D21"/>
    <w:rsid w:val="00FB1657"/>
    <w:rsid w:val="00FB42CB"/>
    <w:rsid w:val="00FB5215"/>
    <w:rsid w:val="00FB6407"/>
    <w:rsid w:val="00FB6CDA"/>
    <w:rsid w:val="00FC09B0"/>
    <w:rsid w:val="00FC0A8E"/>
    <w:rsid w:val="00FC14D2"/>
    <w:rsid w:val="00FC19EF"/>
    <w:rsid w:val="00FC2CD7"/>
    <w:rsid w:val="00FC32F5"/>
    <w:rsid w:val="00FC38B2"/>
    <w:rsid w:val="00FC73E7"/>
    <w:rsid w:val="00FD1F06"/>
    <w:rsid w:val="00FD5BBE"/>
    <w:rsid w:val="00FD664C"/>
    <w:rsid w:val="00FD7123"/>
    <w:rsid w:val="00FD78C8"/>
    <w:rsid w:val="00FE0DD5"/>
    <w:rsid w:val="00FE19F7"/>
    <w:rsid w:val="00FE3805"/>
    <w:rsid w:val="00FE40EE"/>
    <w:rsid w:val="00FE45BE"/>
    <w:rsid w:val="00FE4BCA"/>
    <w:rsid w:val="00FE5536"/>
    <w:rsid w:val="00FE6093"/>
    <w:rsid w:val="00FF0D34"/>
    <w:rsid w:val="00FF1890"/>
    <w:rsid w:val="00FF24AA"/>
    <w:rsid w:val="00FF3A19"/>
    <w:rsid w:val="00FF445E"/>
    <w:rsid w:val="00FF4AA0"/>
    <w:rsid w:val="00FF4DC8"/>
    <w:rsid w:val="00FF5FFA"/>
    <w:rsid w:val="00FF66E3"/>
    <w:rsid w:val="00FF67CF"/>
    <w:rsid w:val="00FF7012"/>
    <w:rsid w:val="00FF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0"/>
    <w:lsdException w:name="toc 2" w:uiPriority="0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annotation reference" w:uiPriority="0"/>
    <w:lsdException w:name="page number" w:uiPriority="0"/>
    <w:lsdException w:name="Title" w:uiPriority="10" w:unhideWhenUsed="0" w:qFormat="1"/>
    <w:lsdException w:name="Default Paragraph Font" w:uiPriority="1"/>
    <w:lsdException w:name="Body Text" w:uiPriority="0"/>
    <w:lsdException w:name="Subtitle" w:uiPriority="11" w:unhideWhenUsed="0" w:qFormat="1"/>
    <w:lsdException w:name="Hyperlink" w:uiPriority="0"/>
    <w:lsdException w:name="FollowedHyperlink" w:uiPriority="0"/>
    <w:lsdException w:name="Strong" w:uiPriority="22" w:unhideWhenUsed="0" w:qFormat="1"/>
    <w:lsdException w:name="Emphasis" w:uiPriority="20" w:unhideWhenUsed="0" w:qFormat="1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45429"/>
    <w:rPr>
      <w:sz w:val="24"/>
    </w:rPr>
  </w:style>
  <w:style w:type="paragraph" w:styleId="1">
    <w:name w:val="heading 1"/>
    <w:next w:val="34b"/>
    <w:link w:val="10"/>
    <w:qFormat/>
    <w:rsid w:val="00645429"/>
    <w:pPr>
      <w:keepNext/>
      <w:keepLines/>
      <w:pageBreakBefore/>
      <w:numPr>
        <w:numId w:val="86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645429"/>
    <w:pPr>
      <w:keepNext/>
      <w:keepLines/>
      <w:numPr>
        <w:ilvl w:val="1"/>
        <w:numId w:val="86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645429"/>
    <w:pPr>
      <w:keepNext/>
      <w:keepLines/>
      <w:numPr>
        <w:ilvl w:val="2"/>
        <w:numId w:val="86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645429"/>
    <w:pPr>
      <w:keepNext/>
      <w:keepLines/>
      <w:numPr>
        <w:ilvl w:val="3"/>
        <w:numId w:val="86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645429"/>
    <w:pPr>
      <w:keepNext/>
      <w:numPr>
        <w:ilvl w:val="4"/>
        <w:numId w:val="86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645429"/>
    <w:pPr>
      <w:keepNext/>
      <w:numPr>
        <w:ilvl w:val="5"/>
        <w:numId w:val="86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qFormat/>
    <w:rsid w:val="00645429"/>
    <w:pPr>
      <w:keepNext/>
      <w:numPr>
        <w:ilvl w:val="6"/>
        <w:numId w:val="86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qFormat/>
    <w:rsid w:val="00645429"/>
    <w:pPr>
      <w:keepNext/>
      <w:numPr>
        <w:ilvl w:val="7"/>
        <w:numId w:val="86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qFormat/>
    <w:rsid w:val="00645429"/>
    <w:pPr>
      <w:keepNext/>
      <w:numPr>
        <w:ilvl w:val="8"/>
        <w:numId w:val="86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645429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645429"/>
  </w:style>
  <w:style w:type="paragraph" w:styleId="a4">
    <w:name w:val="caption"/>
    <w:basedOn w:val="34b"/>
    <w:next w:val="34b"/>
    <w:rsid w:val="00DC4979"/>
    <w:pPr>
      <w:spacing w:after="200"/>
    </w:pPr>
    <w:rPr>
      <w:bCs/>
      <w:szCs w:val="18"/>
    </w:rPr>
  </w:style>
  <w:style w:type="paragraph" w:customStyle="1" w:styleId="34b">
    <w:name w:val="34_Абзац_Обычный"/>
    <w:link w:val="34c"/>
    <w:qFormat/>
    <w:rsid w:val="00645429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c">
    <w:name w:val="34_Абзац_Обычный Знак"/>
    <w:link w:val="34b"/>
    <w:rsid w:val="00645429"/>
    <w:rPr>
      <w:sz w:val="24"/>
      <w:lang w:eastAsia="x-none"/>
    </w:rPr>
  </w:style>
  <w:style w:type="paragraph" w:customStyle="1" w:styleId="34d">
    <w:name w:val="34_Пример"/>
    <w:basedOn w:val="34b"/>
    <w:rsid w:val="00645429"/>
    <w:pPr>
      <w:spacing w:before="360" w:after="360"/>
      <w:ind w:left="709" w:firstLine="0"/>
      <w:contextualSpacing/>
    </w:pPr>
    <w:rPr>
      <w:i/>
      <w:sz w:val="22"/>
    </w:rPr>
  </w:style>
  <w:style w:type="character" w:customStyle="1" w:styleId="50">
    <w:name w:val="Заголовок 5 Знак"/>
    <w:link w:val="5"/>
    <w:rsid w:val="00645429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645429"/>
    <w:rPr>
      <w:i/>
      <w:sz w:val="22"/>
      <w:lang w:eastAsia="en-US"/>
    </w:rPr>
  </w:style>
  <w:style w:type="character" w:customStyle="1" w:styleId="70">
    <w:name w:val="Заголовок 7 Знак"/>
    <w:link w:val="7"/>
    <w:rsid w:val="00645429"/>
    <w:rPr>
      <w:i/>
      <w:sz w:val="24"/>
      <w:lang w:eastAsia="en-US"/>
    </w:rPr>
  </w:style>
  <w:style w:type="character" w:customStyle="1" w:styleId="80">
    <w:name w:val="Заголовок 8 Знак"/>
    <w:link w:val="8"/>
    <w:rsid w:val="00645429"/>
    <w:rPr>
      <w:sz w:val="24"/>
      <w:lang w:eastAsia="en-US"/>
    </w:rPr>
  </w:style>
  <w:style w:type="character" w:customStyle="1" w:styleId="90">
    <w:name w:val="Заголовок 9 Знак"/>
    <w:link w:val="9"/>
    <w:rsid w:val="00645429"/>
    <w:rPr>
      <w:sz w:val="24"/>
      <w:lang w:eastAsia="en-US"/>
    </w:rPr>
  </w:style>
  <w:style w:type="paragraph" w:styleId="11">
    <w:name w:val="toc 1"/>
    <w:basedOn w:val="34b"/>
    <w:next w:val="34b"/>
    <w:autoRedefine/>
    <w:rsid w:val="00645429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paragraph" w:styleId="21">
    <w:name w:val="toc 2"/>
    <w:basedOn w:val="34b"/>
    <w:next w:val="34b"/>
    <w:autoRedefine/>
    <w:rsid w:val="00645429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645429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styleId="a5">
    <w:name w:val="Revision"/>
    <w:hidden/>
    <w:uiPriority w:val="99"/>
    <w:semiHidden/>
    <w:rsid w:val="00645429"/>
    <w:rPr>
      <w:sz w:val="24"/>
      <w:lang w:eastAsia="en-US"/>
    </w:rPr>
  </w:style>
  <w:style w:type="paragraph" w:styleId="a6">
    <w:name w:val="Body Text"/>
    <w:basedOn w:val="a0"/>
    <w:link w:val="12"/>
    <w:semiHidden/>
    <w:unhideWhenUsed/>
    <w:rsid w:val="00645429"/>
    <w:pPr>
      <w:spacing w:after="120"/>
    </w:pPr>
  </w:style>
  <w:style w:type="character" w:customStyle="1" w:styleId="a7">
    <w:name w:val="Основной текст Знак"/>
    <w:semiHidden/>
    <w:rsid w:val="00645429"/>
    <w:rPr>
      <w:rFonts w:ascii="Arial" w:hAnsi="Arial"/>
      <w:sz w:val="24"/>
    </w:rPr>
  </w:style>
  <w:style w:type="character" w:styleId="a8">
    <w:name w:val="FollowedHyperlink"/>
    <w:rsid w:val="00645429"/>
    <w:rPr>
      <w:color w:val="auto"/>
    </w:rPr>
  </w:style>
  <w:style w:type="character" w:styleId="a9">
    <w:name w:val="Hyperlink"/>
    <w:rsid w:val="00645429"/>
    <w:rPr>
      <w:color w:val="0000FF"/>
      <w:u w:val="single"/>
    </w:rPr>
  </w:style>
  <w:style w:type="character" w:styleId="aa">
    <w:name w:val="annotation reference"/>
    <w:semiHidden/>
    <w:rsid w:val="00645429"/>
    <w:rPr>
      <w:sz w:val="16"/>
      <w:szCs w:val="16"/>
    </w:rPr>
  </w:style>
  <w:style w:type="character" w:customStyle="1" w:styleId="34e">
    <w:name w:val="34_Знак_Полужирный"/>
    <w:rsid w:val="00645429"/>
    <w:rPr>
      <w:b/>
    </w:rPr>
  </w:style>
  <w:style w:type="paragraph" w:styleId="ab">
    <w:name w:val="header"/>
    <w:basedOn w:val="34b"/>
    <w:link w:val="ac"/>
    <w:rsid w:val="00645429"/>
    <w:pPr>
      <w:spacing w:line="240" w:lineRule="auto"/>
      <w:ind w:firstLine="0"/>
      <w:jc w:val="center"/>
    </w:pPr>
    <w:rPr>
      <w:sz w:val="20"/>
    </w:rPr>
  </w:style>
  <w:style w:type="character" w:customStyle="1" w:styleId="ac">
    <w:name w:val="Верхний колонтитул Знак"/>
    <w:basedOn w:val="a1"/>
    <w:link w:val="ab"/>
    <w:rsid w:val="00645429"/>
    <w:rPr>
      <w:lang w:eastAsia="x-none"/>
    </w:rPr>
  </w:style>
  <w:style w:type="paragraph" w:styleId="ad">
    <w:name w:val="footer"/>
    <w:basedOn w:val="34b"/>
    <w:link w:val="ae"/>
    <w:rsid w:val="00645429"/>
    <w:pPr>
      <w:spacing w:before="20" w:after="120"/>
      <w:ind w:firstLine="0"/>
      <w:jc w:val="center"/>
    </w:pPr>
    <w:rPr>
      <w:sz w:val="20"/>
    </w:rPr>
  </w:style>
  <w:style w:type="character" w:customStyle="1" w:styleId="ae">
    <w:name w:val="Нижний колонтитул Знак"/>
    <w:basedOn w:val="a1"/>
    <w:link w:val="ad"/>
    <w:rsid w:val="00645429"/>
    <w:rPr>
      <w:lang w:eastAsia="x-none"/>
    </w:rPr>
  </w:style>
  <w:style w:type="character" w:styleId="af">
    <w:name w:val="page number"/>
    <w:rsid w:val="00645429"/>
  </w:style>
  <w:style w:type="paragraph" w:styleId="af0">
    <w:name w:val="annotation text"/>
    <w:basedOn w:val="a0"/>
    <w:link w:val="13"/>
    <w:semiHidden/>
    <w:rsid w:val="00645429"/>
    <w:rPr>
      <w:sz w:val="20"/>
    </w:rPr>
  </w:style>
  <w:style w:type="character" w:customStyle="1" w:styleId="af1">
    <w:name w:val="Текст примечания Знак"/>
    <w:semiHidden/>
    <w:rsid w:val="00645429"/>
    <w:rPr>
      <w:rFonts w:ascii="Arial" w:hAnsi="Arial"/>
    </w:rPr>
  </w:style>
  <w:style w:type="paragraph" w:styleId="af2">
    <w:name w:val="annotation subject"/>
    <w:basedOn w:val="af0"/>
    <w:next w:val="af0"/>
    <w:link w:val="14"/>
    <w:semiHidden/>
    <w:rsid w:val="00645429"/>
    <w:rPr>
      <w:b/>
      <w:bCs/>
    </w:rPr>
  </w:style>
  <w:style w:type="character" w:customStyle="1" w:styleId="af3">
    <w:name w:val="Тема примечания Знак"/>
    <w:semiHidden/>
    <w:rsid w:val="00645429"/>
    <w:rPr>
      <w:rFonts w:ascii="Arial" w:hAnsi="Arial"/>
      <w:b/>
      <w:bCs/>
    </w:rPr>
  </w:style>
  <w:style w:type="paragraph" w:styleId="af4">
    <w:name w:val="Balloon Text"/>
    <w:basedOn w:val="a0"/>
    <w:link w:val="15"/>
    <w:semiHidden/>
    <w:rsid w:val="0064542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semiHidden/>
    <w:rsid w:val="00645429"/>
    <w:rPr>
      <w:rFonts w:ascii="Tahoma" w:hAnsi="Tahoma" w:cs="Tahoma"/>
      <w:sz w:val="16"/>
      <w:szCs w:val="16"/>
    </w:rPr>
  </w:style>
  <w:style w:type="paragraph" w:customStyle="1" w:styleId="34f">
    <w:name w:val="34_Врезка_Примечание"/>
    <w:basedOn w:val="34b"/>
    <w:next w:val="34b"/>
    <w:qFormat/>
    <w:rsid w:val="00645429"/>
    <w:pPr>
      <w:keepLines/>
      <w:spacing w:before="360" w:after="360"/>
      <w:ind w:left="709" w:firstLine="0"/>
    </w:pPr>
    <w:rPr>
      <w:sz w:val="22"/>
    </w:rPr>
  </w:style>
  <w:style w:type="paragraph" w:customStyle="1" w:styleId="34f0">
    <w:name w:val="34_Листинг"/>
    <w:basedOn w:val="34b"/>
    <w:rsid w:val="00645429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7">
    <w:name w:val="34_Врезка_Примечание_Список"/>
    <w:basedOn w:val="34b"/>
    <w:rsid w:val="00645429"/>
    <w:pPr>
      <w:numPr>
        <w:numId w:val="4"/>
      </w:numPr>
      <w:spacing w:after="360"/>
      <w:contextualSpacing/>
    </w:pPr>
  </w:style>
  <w:style w:type="paragraph" w:customStyle="1" w:styleId="34f1">
    <w:name w:val="34_Врезка_Примечание_Заголовок"/>
    <w:basedOn w:val="34f"/>
    <w:next w:val="347"/>
    <w:rsid w:val="00645429"/>
    <w:pPr>
      <w:keepNext/>
      <w:spacing w:after="120"/>
    </w:pPr>
    <w:rPr>
      <w:b/>
    </w:rPr>
  </w:style>
  <w:style w:type="paragraph" w:customStyle="1" w:styleId="34f2">
    <w:name w:val="34_Пример_Заголовок"/>
    <w:basedOn w:val="34d"/>
    <w:next w:val="34d"/>
    <w:rsid w:val="00645429"/>
    <w:pPr>
      <w:keepNext/>
      <w:spacing w:after="120"/>
    </w:pPr>
    <w:rPr>
      <w:b/>
      <w:lang w:eastAsia="ru-RU"/>
    </w:rPr>
  </w:style>
  <w:style w:type="paragraph" w:customStyle="1" w:styleId="346">
    <w:name w:val="34_Пример_Список"/>
    <w:basedOn w:val="34d"/>
    <w:rsid w:val="00645429"/>
    <w:pPr>
      <w:numPr>
        <w:numId w:val="6"/>
      </w:numPr>
      <w:spacing w:before="0"/>
    </w:pPr>
  </w:style>
  <w:style w:type="paragraph" w:customStyle="1" w:styleId="34f3">
    <w:name w:val="34_Листинг_Заголовок"/>
    <w:basedOn w:val="34b"/>
    <w:next w:val="34f0"/>
    <w:rsid w:val="00645429"/>
    <w:pPr>
      <w:keepNext/>
      <w:keepLines/>
      <w:spacing w:before="360" w:after="120"/>
    </w:pPr>
  </w:style>
  <w:style w:type="character" w:customStyle="1" w:styleId="34f4">
    <w:name w:val="34_Знак_Сообщение_системы"/>
    <w:rsid w:val="00645429"/>
    <w:rPr>
      <w:rFonts w:ascii="Calibri" w:hAnsi="Calibri"/>
    </w:rPr>
  </w:style>
  <w:style w:type="character" w:customStyle="1" w:styleId="10">
    <w:name w:val="Заголовок 1 Знак"/>
    <w:link w:val="1"/>
    <w:rsid w:val="00645429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645429"/>
    <w:rPr>
      <w:b/>
      <w:sz w:val="32"/>
    </w:rPr>
  </w:style>
  <w:style w:type="character" w:customStyle="1" w:styleId="30">
    <w:name w:val="Заголовок 3 Знак"/>
    <w:link w:val="3"/>
    <w:rsid w:val="00645429"/>
    <w:rPr>
      <w:b/>
      <w:bCs/>
      <w:sz w:val="28"/>
    </w:rPr>
  </w:style>
  <w:style w:type="character" w:customStyle="1" w:styleId="40">
    <w:name w:val="Заголовок 4 Знак"/>
    <w:link w:val="4"/>
    <w:rsid w:val="00645429"/>
    <w:rPr>
      <w:b/>
      <w:sz w:val="24"/>
    </w:rPr>
  </w:style>
  <w:style w:type="paragraph" w:customStyle="1" w:styleId="3412">
    <w:name w:val="34_Заголовок_1_Приложение"/>
    <w:basedOn w:val="1"/>
    <w:next w:val="34f5"/>
    <w:qFormat/>
    <w:rsid w:val="00645429"/>
    <w:pPr>
      <w:numPr>
        <w:numId w:val="84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645429"/>
    <w:pPr>
      <w:numPr>
        <w:numId w:val="84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645429"/>
    <w:pPr>
      <w:numPr>
        <w:numId w:val="84"/>
      </w:numPr>
    </w:pPr>
    <w:rPr>
      <w:szCs w:val="22"/>
    </w:rPr>
  </w:style>
  <w:style w:type="character" w:customStyle="1" w:styleId="34f6">
    <w:name w:val="34_Знак_Подчеркнутый"/>
    <w:rsid w:val="00645429"/>
    <w:rPr>
      <w:u w:val="single"/>
    </w:rPr>
  </w:style>
  <w:style w:type="paragraph" w:customStyle="1" w:styleId="349">
    <w:name w:val="34_Список_Библиография"/>
    <w:basedOn w:val="34b"/>
    <w:rsid w:val="00645429"/>
    <w:pPr>
      <w:numPr>
        <w:numId w:val="1"/>
      </w:numPr>
    </w:pPr>
    <w:rPr>
      <w:rFonts w:cs="Arial"/>
      <w:bCs/>
      <w:szCs w:val="28"/>
    </w:rPr>
  </w:style>
  <w:style w:type="character" w:customStyle="1" w:styleId="34f7">
    <w:name w:val="34_Рамка_Основной Знак"/>
    <w:basedOn w:val="34c"/>
    <w:link w:val="34f8"/>
    <w:rsid w:val="00AA5C2C"/>
    <w:rPr>
      <w:sz w:val="18"/>
      <w:lang w:eastAsia="x-none"/>
    </w:rPr>
  </w:style>
  <w:style w:type="character" w:customStyle="1" w:styleId="34f9">
    <w:name w:val="34_Рамка_Подписи Знак"/>
    <w:basedOn w:val="a1"/>
    <w:link w:val="34fa"/>
    <w:rsid w:val="00645429"/>
    <w:rPr>
      <w:i/>
      <w:sz w:val="18"/>
      <w:szCs w:val="18"/>
      <w:lang w:val="x-none" w:eastAsia="x-none"/>
    </w:rPr>
  </w:style>
  <w:style w:type="paragraph" w:customStyle="1" w:styleId="34fb">
    <w:name w:val="34_ЛУ_Название"/>
    <w:basedOn w:val="34fc"/>
    <w:next w:val="34fc"/>
    <w:rsid w:val="00645429"/>
    <w:pPr>
      <w:spacing w:before="20" w:after="120"/>
    </w:pPr>
    <w:rPr>
      <w:b/>
      <w:sz w:val="36"/>
    </w:rPr>
  </w:style>
  <w:style w:type="paragraph" w:customStyle="1" w:styleId="34fd">
    <w:name w:val="34_ЛУ_Подпись"/>
    <w:basedOn w:val="34b"/>
    <w:rsid w:val="00645429"/>
    <w:pPr>
      <w:spacing w:before="20" w:after="120" w:line="240" w:lineRule="auto"/>
      <w:ind w:firstLine="0"/>
      <w:jc w:val="left"/>
    </w:pPr>
  </w:style>
  <w:style w:type="character" w:customStyle="1" w:styleId="34fe">
    <w:name w:val="34_Знак_Элемент_интерфейса"/>
    <w:qFormat/>
    <w:rsid w:val="00645429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645429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c"/>
    <w:link w:val="3415"/>
    <w:rsid w:val="00AA5C2C"/>
    <w:rPr>
      <w:b/>
      <w:sz w:val="36"/>
      <w:szCs w:val="28"/>
      <w:lang w:val="x-none" w:eastAsia="x-none"/>
    </w:rPr>
  </w:style>
  <w:style w:type="character" w:customStyle="1" w:styleId="3417">
    <w:name w:val="34_Заголовок_1_Не_включенный_в_оглавление Знак"/>
    <w:basedOn w:val="3416"/>
    <w:link w:val="3418"/>
    <w:rsid w:val="00AA5C2C"/>
    <w:rPr>
      <w:b/>
      <w:sz w:val="36"/>
      <w:szCs w:val="28"/>
      <w:lang w:val="x-none" w:eastAsia="x-none"/>
    </w:rPr>
  </w:style>
  <w:style w:type="paragraph" w:customStyle="1" w:styleId="34ff">
    <w:name w:val="34_Рисунок_Изображение"/>
    <w:basedOn w:val="34b"/>
    <w:next w:val="34ff0"/>
    <w:qFormat/>
    <w:rsid w:val="00645429"/>
    <w:pPr>
      <w:keepNext/>
      <w:spacing w:before="360"/>
      <w:ind w:firstLine="0"/>
      <w:jc w:val="center"/>
    </w:pPr>
  </w:style>
  <w:style w:type="paragraph" w:customStyle="1" w:styleId="34ff0">
    <w:name w:val="34_Рисунок_Название"/>
    <w:basedOn w:val="34b"/>
    <w:next w:val="34b"/>
    <w:qFormat/>
    <w:rsid w:val="00645429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f1">
    <w:name w:val="34_Знак_Значение"/>
    <w:qFormat/>
    <w:rsid w:val="00645429"/>
    <w:rPr>
      <w:rFonts w:ascii="Calibri" w:hAnsi="Calibri"/>
    </w:rPr>
  </w:style>
  <w:style w:type="character" w:customStyle="1" w:styleId="34ff2">
    <w:name w:val="34_Знак_Курсив"/>
    <w:rsid w:val="00645429"/>
    <w:rPr>
      <w:b w:val="0"/>
      <w:i/>
    </w:rPr>
  </w:style>
  <w:style w:type="character" w:customStyle="1" w:styleId="34ff3">
    <w:name w:val="34_Знак_Название_файла"/>
    <w:qFormat/>
    <w:rsid w:val="00645429"/>
    <w:rPr>
      <w:rFonts w:ascii="Calibri" w:hAnsi="Calibri"/>
    </w:rPr>
  </w:style>
  <w:style w:type="character" w:customStyle="1" w:styleId="34ff4">
    <w:name w:val="34_Знак_Термин"/>
    <w:rsid w:val="00645429"/>
    <w:rPr>
      <w:i/>
    </w:rPr>
  </w:style>
  <w:style w:type="character" w:customStyle="1" w:styleId="34ff5">
    <w:name w:val="34_Знак_Верхний_индекс"/>
    <w:rsid w:val="00645429"/>
    <w:rPr>
      <w:vertAlign w:val="superscript"/>
    </w:rPr>
  </w:style>
  <w:style w:type="character" w:customStyle="1" w:styleId="3424">
    <w:name w:val="34_Список_Марк_2 Знак"/>
    <w:link w:val="3423"/>
    <w:rsid w:val="009C5D7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645429"/>
    <w:pPr>
      <w:numPr>
        <w:ilvl w:val="1"/>
        <w:numId w:val="82"/>
      </w:numPr>
    </w:pPr>
  </w:style>
  <w:style w:type="paragraph" w:customStyle="1" w:styleId="34ff6">
    <w:name w:val="34_Таблица_Заголовок_Продолжение"/>
    <w:basedOn w:val="34ff7"/>
    <w:next w:val="a0"/>
    <w:rsid w:val="00645429"/>
    <w:pPr>
      <w:pageBreakBefore/>
      <w:spacing w:before="0"/>
    </w:pPr>
    <w:rPr>
      <w:i/>
    </w:rPr>
  </w:style>
  <w:style w:type="paragraph" w:customStyle="1" w:styleId="3413">
    <w:name w:val="34_Список_Марк_1"/>
    <w:basedOn w:val="34b"/>
    <w:link w:val="3419"/>
    <w:qFormat/>
    <w:rsid w:val="00645429"/>
    <w:pPr>
      <w:numPr>
        <w:numId w:val="82"/>
      </w:numPr>
    </w:pPr>
  </w:style>
  <w:style w:type="character" w:customStyle="1" w:styleId="3419">
    <w:name w:val="34_Список_Марк_1 Знак"/>
    <w:link w:val="3413"/>
    <w:rsid w:val="00AA5C2C"/>
    <w:rPr>
      <w:sz w:val="24"/>
      <w:lang w:eastAsia="x-none"/>
    </w:rPr>
  </w:style>
  <w:style w:type="paragraph" w:styleId="af6">
    <w:name w:val="footnote text"/>
    <w:basedOn w:val="34b"/>
    <w:link w:val="af7"/>
    <w:rsid w:val="00645429"/>
    <w:pPr>
      <w:spacing w:after="60" w:line="240" w:lineRule="auto"/>
    </w:pPr>
    <w:rPr>
      <w:sz w:val="18"/>
    </w:rPr>
  </w:style>
  <w:style w:type="character" w:customStyle="1" w:styleId="af7">
    <w:name w:val="Текст сноски Знак"/>
    <w:basedOn w:val="a1"/>
    <w:link w:val="af6"/>
    <w:rsid w:val="00645429"/>
    <w:rPr>
      <w:sz w:val="18"/>
      <w:lang w:eastAsia="x-none"/>
    </w:rPr>
  </w:style>
  <w:style w:type="paragraph" w:customStyle="1" w:styleId="341">
    <w:name w:val="34_Список_Нум_1"/>
    <w:basedOn w:val="34b"/>
    <w:link w:val="341a"/>
    <w:qFormat/>
    <w:rsid w:val="00645429"/>
    <w:pPr>
      <w:numPr>
        <w:numId w:val="10"/>
      </w:numPr>
    </w:pPr>
  </w:style>
  <w:style w:type="character" w:customStyle="1" w:styleId="341a">
    <w:name w:val="34_Список_Нум_1 Знак"/>
    <w:link w:val="341"/>
    <w:rsid w:val="00AA5C2C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645429"/>
    <w:pPr>
      <w:numPr>
        <w:ilvl w:val="1"/>
        <w:numId w:val="10"/>
      </w:numPr>
    </w:pPr>
  </w:style>
  <w:style w:type="character" w:customStyle="1" w:styleId="3425">
    <w:name w:val="34_Список_Нум_2 Знак"/>
    <w:basedOn w:val="a1"/>
    <w:link w:val="342"/>
    <w:rsid w:val="00AA5C2C"/>
    <w:rPr>
      <w:sz w:val="24"/>
      <w:lang w:eastAsia="x-none"/>
    </w:rPr>
  </w:style>
  <w:style w:type="paragraph" w:customStyle="1" w:styleId="34ff8">
    <w:name w:val="34_Список_Нум_Вводная_фраза"/>
    <w:basedOn w:val="34b"/>
    <w:next w:val="341"/>
    <w:link w:val="34ff9"/>
    <w:qFormat/>
    <w:rsid w:val="00645429"/>
    <w:pPr>
      <w:keepNext/>
    </w:pPr>
  </w:style>
  <w:style w:type="paragraph" w:customStyle="1" w:styleId="34f8">
    <w:name w:val="34_Рамка_Основной"/>
    <w:basedOn w:val="34b"/>
    <w:link w:val="34f7"/>
    <w:rsid w:val="00645429"/>
    <w:pPr>
      <w:spacing w:line="240" w:lineRule="auto"/>
      <w:ind w:firstLine="0"/>
      <w:jc w:val="center"/>
    </w:pPr>
    <w:rPr>
      <w:sz w:val="18"/>
    </w:rPr>
  </w:style>
  <w:style w:type="paragraph" w:customStyle="1" w:styleId="34fa">
    <w:name w:val="34_Рамка_Подписи"/>
    <w:basedOn w:val="34f8"/>
    <w:link w:val="34f9"/>
    <w:rsid w:val="00645429"/>
    <w:pPr>
      <w:tabs>
        <w:tab w:val="left" w:pos="284"/>
      </w:tabs>
    </w:pPr>
    <w:rPr>
      <w:i/>
      <w:szCs w:val="18"/>
      <w:lang w:val="x-none"/>
    </w:rPr>
  </w:style>
  <w:style w:type="paragraph" w:customStyle="1" w:styleId="34ffa">
    <w:name w:val="34_Таблица_Число_в_ячейке"/>
    <w:basedOn w:val="34ffb"/>
    <w:link w:val="34ffc"/>
    <w:rsid w:val="00645429"/>
    <w:pPr>
      <w:jc w:val="right"/>
    </w:pPr>
    <w:rPr>
      <w:rFonts w:cs="Arial"/>
      <w:bCs/>
      <w:lang w:val="x-none"/>
    </w:rPr>
  </w:style>
  <w:style w:type="paragraph" w:customStyle="1" w:styleId="34ffb">
    <w:name w:val="34_Таблица_Основной"/>
    <w:basedOn w:val="34b"/>
    <w:link w:val="34ffd"/>
    <w:qFormat/>
    <w:rsid w:val="00645429"/>
    <w:pPr>
      <w:spacing w:line="240" w:lineRule="auto"/>
      <w:ind w:firstLine="0"/>
      <w:jc w:val="left"/>
    </w:pPr>
    <w:rPr>
      <w:sz w:val="20"/>
    </w:rPr>
  </w:style>
  <w:style w:type="paragraph" w:customStyle="1" w:styleId="34ffe">
    <w:name w:val="34_Таблица_Шапка"/>
    <w:basedOn w:val="34ffb"/>
    <w:link w:val="34fff"/>
    <w:qFormat/>
    <w:rsid w:val="00645429"/>
    <w:pPr>
      <w:keepNext/>
      <w:keepLines/>
      <w:spacing w:before="60" w:after="60"/>
      <w:jc w:val="center"/>
    </w:pPr>
    <w:rPr>
      <w:b/>
    </w:rPr>
  </w:style>
  <w:style w:type="paragraph" w:customStyle="1" w:styleId="34ff7">
    <w:name w:val="34_Таблица_Заголовок"/>
    <w:basedOn w:val="34b"/>
    <w:next w:val="a0"/>
    <w:qFormat/>
    <w:rsid w:val="00645429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c">
    <w:name w:val="34_ТЛ_Основной"/>
    <w:basedOn w:val="34b"/>
    <w:rsid w:val="00645429"/>
    <w:pPr>
      <w:ind w:firstLine="0"/>
      <w:jc w:val="center"/>
    </w:pPr>
  </w:style>
  <w:style w:type="paragraph" w:customStyle="1" w:styleId="34fff0">
    <w:name w:val="34_ТЛ_Обозначение_документа"/>
    <w:basedOn w:val="34fc"/>
    <w:next w:val="34fc"/>
    <w:rsid w:val="00645429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f1">
    <w:name w:val="34_ТЛ_Название_документа_Полное"/>
    <w:basedOn w:val="34fc"/>
    <w:next w:val="34fff2"/>
    <w:rsid w:val="00645429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f2">
    <w:name w:val="34_ТЛ_Название_документа_Сокращенное"/>
    <w:basedOn w:val="34fc"/>
    <w:next w:val="34fff3"/>
    <w:rsid w:val="00645429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4">
    <w:name w:val="34_Подзаголовок"/>
    <w:basedOn w:val="34b"/>
    <w:next w:val="34b"/>
    <w:rsid w:val="00645429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645429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645429"/>
    <w:pPr>
      <w:keepLines/>
      <w:numPr>
        <w:numId w:val="84"/>
      </w:numPr>
    </w:pPr>
  </w:style>
  <w:style w:type="character" w:customStyle="1" w:styleId="3433">
    <w:name w:val="34_Список_Нум_3 Знак"/>
    <w:basedOn w:val="a1"/>
    <w:link w:val="343"/>
    <w:rsid w:val="00AA5C2C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645429"/>
    <w:pPr>
      <w:numPr>
        <w:ilvl w:val="2"/>
        <w:numId w:val="10"/>
      </w:numPr>
    </w:pPr>
  </w:style>
  <w:style w:type="paragraph" w:customStyle="1" w:styleId="34fff5">
    <w:name w:val="34_Определения"/>
    <w:basedOn w:val="34b"/>
    <w:rsid w:val="00645429"/>
    <w:pPr>
      <w:ind w:firstLine="0"/>
      <w:jc w:val="left"/>
    </w:pPr>
  </w:style>
  <w:style w:type="paragraph" w:customStyle="1" w:styleId="34fff6">
    <w:name w:val="34_ЛУ_Подпись_Шапка"/>
    <w:basedOn w:val="34b"/>
    <w:next w:val="34fd"/>
    <w:rsid w:val="00645429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645429"/>
    <w:pPr>
      <w:numPr>
        <w:numId w:val="0"/>
      </w:numPr>
      <w:jc w:val="center"/>
    </w:pPr>
  </w:style>
  <w:style w:type="paragraph" w:customStyle="1" w:styleId="34f5">
    <w:name w:val="34_Заголовок_Приложение_Тип"/>
    <w:basedOn w:val="34b"/>
    <w:next w:val="341b"/>
    <w:qFormat/>
    <w:rsid w:val="00645429"/>
    <w:pPr>
      <w:keepNext/>
      <w:keepLines/>
      <w:spacing w:after="240"/>
      <w:ind w:firstLine="0"/>
      <w:jc w:val="center"/>
    </w:pPr>
    <w:rPr>
      <w:sz w:val="32"/>
    </w:rPr>
  </w:style>
  <w:style w:type="paragraph" w:customStyle="1" w:styleId="34fff7">
    <w:name w:val="34_Таблица_Боковик"/>
    <w:basedOn w:val="34ffb"/>
    <w:rsid w:val="00645429"/>
    <w:rPr>
      <w:b/>
    </w:rPr>
  </w:style>
  <w:style w:type="paragraph" w:customStyle="1" w:styleId="3440">
    <w:name w:val="34_Заголовок_4_Приложение"/>
    <w:basedOn w:val="4"/>
    <w:next w:val="34b"/>
    <w:rsid w:val="00645429"/>
    <w:pPr>
      <w:numPr>
        <w:numId w:val="84"/>
      </w:numPr>
    </w:pPr>
  </w:style>
  <w:style w:type="paragraph" w:customStyle="1" w:styleId="3410">
    <w:name w:val="34_Таблица_Список_Марк_1"/>
    <w:basedOn w:val="34ffb"/>
    <w:link w:val="341c"/>
    <w:rsid w:val="00645429"/>
    <w:pPr>
      <w:numPr>
        <w:numId w:val="72"/>
      </w:numPr>
    </w:pPr>
    <w:rPr>
      <w:lang w:val="x-none"/>
    </w:rPr>
  </w:style>
  <w:style w:type="character" w:customStyle="1" w:styleId="34fff8">
    <w:name w:val="34_Знак_Гиперссылка"/>
    <w:rsid w:val="00645429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645429"/>
    <w:pPr>
      <w:numPr>
        <w:ilvl w:val="2"/>
        <w:numId w:val="82"/>
      </w:numPr>
    </w:pPr>
  </w:style>
  <w:style w:type="paragraph" w:customStyle="1" w:styleId="3422">
    <w:name w:val="34_Таблица_Список_Нум_2"/>
    <w:basedOn w:val="34ffb"/>
    <w:rsid w:val="00645429"/>
    <w:pPr>
      <w:numPr>
        <w:numId w:val="2"/>
      </w:numPr>
    </w:pPr>
    <w:rPr>
      <w:lang w:val="x-none"/>
    </w:rPr>
  </w:style>
  <w:style w:type="paragraph" w:customStyle="1" w:styleId="34fff9">
    <w:name w:val="34_Таблица_Список_Абзац"/>
    <w:basedOn w:val="34ffb"/>
    <w:link w:val="34fffa"/>
    <w:rsid w:val="00645429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b"/>
    <w:link w:val="3426"/>
    <w:rsid w:val="00645429"/>
    <w:pPr>
      <w:numPr>
        <w:numId w:val="83"/>
      </w:numPr>
    </w:pPr>
    <w:rPr>
      <w:lang w:val="x-none"/>
    </w:rPr>
  </w:style>
  <w:style w:type="paragraph" w:customStyle="1" w:styleId="3430">
    <w:name w:val="34_Таблица_Список_Нум_3"/>
    <w:basedOn w:val="34ffb"/>
    <w:rsid w:val="00645429"/>
    <w:pPr>
      <w:numPr>
        <w:numId w:val="3"/>
      </w:numPr>
    </w:pPr>
    <w:rPr>
      <w:lang w:val="x-none"/>
    </w:rPr>
  </w:style>
  <w:style w:type="paragraph" w:customStyle="1" w:styleId="34fffb">
    <w:name w:val="34_Колонтитул_Номер_страницы"/>
    <w:basedOn w:val="34b"/>
    <w:rsid w:val="00645429"/>
    <w:pPr>
      <w:spacing w:before="120"/>
      <w:ind w:firstLine="0"/>
      <w:jc w:val="center"/>
    </w:pPr>
    <w:rPr>
      <w:sz w:val="22"/>
    </w:rPr>
  </w:style>
  <w:style w:type="paragraph" w:customStyle="1" w:styleId="34fffc">
    <w:name w:val="34_Таблица_Сноска"/>
    <w:basedOn w:val="34b"/>
    <w:rsid w:val="00645429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fffd">
    <w:name w:val="34_Отбивка_после_таблицы"/>
    <w:basedOn w:val="34b"/>
    <w:next w:val="34b"/>
    <w:qFormat/>
    <w:rsid w:val="00645429"/>
    <w:pPr>
      <w:spacing w:after="240"/>
    </w:pPr>
  </w:style>
  <w:style w:type="paragraph" w:customStyle="1" w:styleId="34fffe">
    <w:name w:val="34_Процедура_Примечание"/>
    <w:basedOn w:val="34b"/>
    <w:link w:val="34ffff"/>
    <w:qFormat/>
    <w:rsid w:val="00645429"/>
    <w:pPr>
      <w:keepLines/>
      <w:spacing w:before="360" w:after="360"/>
      <w:ind w:left="1191" w:firstLine="0"/>
    </w:pPr>
    <w:rPr>
      <w:sz w:val="22"/>
    </w:rPr>
  </w:style>
  <w:style w:type="paragraph" w:customStyle="1" w:styleId="34">
    <w:name w:val="34_Сноска_Список"/>
    <w:basedOn w:val="34b"/>
    <w:rsid w:val="00645429"/>
    <w:pPr>
      <w:numPr>
        <w:numId w:val="5"/>
      </w:numPr>
      <w:spacing w:line="240" w:lineRule="auto"/>
      <w:jc w:val="left"/>
    </w:pPr>
    <w:rPr>
      <w:sz w:val="18"/>
    </w:rPr>
  </w:style>
  <w:style w:type="paragraph" w:customStyle="1" w:styleId="34fff3">
    <w:name w:val="34_ТЛ_Тип_документа"/>
    <w:basedOn w:val="34fc"/>
    <w:next w:val="34fff0"/>
    <w:rsid w:val="00645429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b"/>
    <w:link w:val="341d"/>
    <w:rsid w:val="00645429"/>
    <w:pPr>
      <w:numPr>
        <w:numId w:val="12"/>
      </w:numPr>
    </w:pPr>
    <w:rPr>
      <w:lang w:val="x-none"/>
    </w:rPr>
  </w:style>
  <w:style w:type="paragraph" w:customStyle="1" w:styleId="34ffff0">
    <w:name w:val="34_Отбивка_после_раздела"/>
    <w:basedOn w:val="34b"/>
    <w:qFormat/>
    <w:rsid w:val="00645429"/>
  </w:style>
  <w:style w:type="character" w:customStyle="1" w:styleId="34ffff1">
    <w:name w:val="34_Знак_Нижний_индекс"/>
    <w:rsid w:val="00645429"/>
    <w:rPr>
      <w:vertAlign w:val="subscript"/>
    </w:rPr>
  </w:style>
  <w:style w:type="character" w:styleId="af8">
    <w:name w:val="footnote reference"/>
    <w:basedOn w:val="a1"/>
    <w:semiHidden/>
    <w:rsid w:val="00645429"/>
    <w:rPr>
      <w:vertAlign w:val="superscript"/>
    </w:rPr>
  </w:style>
  <w:style w:type="numbering" w:customStyle="1" w:styleId="a">
    <w:name w:val="Приложение"/>
    <w:uiPriority w:val="99"/>
    <w:rsid w:val="00645429"/>
    <w:pPr>
      <w:numPr>
        <w:numId w:val="7"/>
      </w:numPr>
    </w:pPr>
  </w:style>
  <w:style w:type="paragraph" w:customStyle="1" w:styleId="34ffff2">
    <w:name w:val="34_Список_Марк_Вводная_фраза"/>
    <w:basedOn w:val="34b"/>
    <w:next w:val="3413"/>
    <w:link w:val="34ffff3"/>
    <w:qFormat/>
    <w:rsid w:val="00645429"/>
    <w:pPr>
      <w:keepNext/>
    </w:pPr>
  </w:style>
  <w:style w:type="character" w:customStyle="1" w:styleId="3434">
    <w:name w:val="34_Список_Марк_3 Знак"/>
    <w:basedOn w:val="34c"/>
    <w:link w:val="3432"/>
    <w:rsid w:val="009C5D71"/>
    <w:rPr>
      <w:sz w:val="24"/>
      <w:lang w:eastAsia="x-none"/>
    </w:rPr>
  </w:style>
  <w:style w:type="character" w:customStyle="1" w:styleId="34ffff3">
    <w:name w:val="34_Список_Марк_Вводная_фраза Знак"/>
    <w:basedOn w:val="34c"/>
    <w:link w:val="34ffff2"/>
    <w:rsid w:val="00645429"/>
    <w:rPr>
      <w:sz w:val="24"/>
      <w:lang w:eastAsia="x-none"/>
    </w:rPr>
  </w:style>
  <w:style w:type="character" w:customStyle="1" w:styleId="34ff9">
    <w:name w:val="34_Список_Нум_Вводная_фраза Знак"/>
    <w:basedOn w:val="34c"/>
    <w:link w:val="34ff8"/>
    <w:rsid w:val="00645429"/>
    <w:rPr>
      <w:sz w:val="24"/>
      <w:lang w:eastAsia="x-none"/>
    </w:rPr>
  </w:style>
  <w:style w:type="character" w:customStyle="1" w:styleId="34ffff">
    <w:name w:val="34_Процедура_Примечание Знак"/>
    <w:basedOn w:val="34c"/>
    <w:link w:val="34fffe"/>
    <w:rsid w:val="00645429"/>
    <w:rPr>
      <w:sz w:val="22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AA5C2C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AA5C2C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AA5C2C"/>
    <w:rPr>
      <w:lang w:val="x-none" w:eastAsia="x-none"/>
    </w:rPr>
  </w:style>
  <w:style w:type="paragraph" w:customStyle="1" w:styleId="340">
    <w:name w:val="34_Процедура_Шаг"/>
    <w:basedOn w:val="34b"/>
    <w:link w:val="34ffff4"/>
    <w:qFormat/>
    <w:rsid w:val="00645429"/>
    <w:pPr>
      <w:numPr>
        <w:numId w:val="11"/>
      </w:numPr>
    </w:pPr>
  </w:style>
  <w:style w:type="paragraph" w:customStyle="1" w:styleId="344">
    <w:name w:val="34_Процедура_Подшаг"/>
    <w:basedOn w:val="34b"/>
    <w:link w:val="34ffff5"/>
    <w:qFormat/>
    <w:rsid w:val="00645429"/>
    <w:pPr>
      <w:numPr>
        <w:ilvl w:val="1"/>
        <w:numId w:val="11"/>
      </w:numPr>
    </w:pPr>
  </w:style>
  <w:style w:type="character" w:customStyle="1" w:styleId="34ffff4">
    <w:name w:val="34_Процедура_Шаг Знак"/>
    <w:basedOn w:val="34c"/>
    <w:link w:val="340"/>
    <w:rsid w:val="00AA5C2C"/>
    <w:rPr>
      <w:sz w:val="24"/>
      <w:lang w:eastAsia="x-none"/>
    </w:rPr>
  </w:style>
  <w:style w:type="paragraph" w:customStyle="1" w:styleId="34ffff6">
    <w:name w:val="34_Процедура_Вводная_фраза"/>
    <w:basedOn w:val="34b"/>
    <w:next w:val="340"/>
    <w:qFormat/>
    <w:rsid w:val="00645429"/>
    <w:pPr>
      <w:keepNext/>
    </w:pPr>
  </w:style>
  <w:style w:type="character" w:customStyle="1" w:styleId="34ffff5">
    <w:name w:val="34_Процедура_Подшаг Знак"/>
    <w:basedOn w:val="34c"/>
    <w:link w:val="344"/>
    <w:rsid w:val="00AA5C2C"/>
    <w:rPr>
      <w:sz w:val="24"/>
      <w:lang w:eastAsia="x-none"/>
    </w:rPr>
  </w:style>
  <w:style w:type="character" w:customStyle="1" w:styleId="34ffff7">
    <w:name w:val="34_Знак_Клавиши"/>
    <w:rsid w:val="00645429"/>
    <w:rPr>
      <w:rFonts w:ascii="Calibri" w:hAnsi="Calibri"/>
      <w:caps/>
      <w:smallCaps w:val="0"/>
      <w:lang w:val="en-US"/>
    </w:rPr>
  </w:style>
  <w:style w:type="character" w:customStyle="1" w:styleId="34ffff8">
    <w:name w:val="34_Знак_Программный_код"/>
    <w:rsid w:val="00645429"/>
    <w:rPr>
      <w:rFonts w:ascii="Courier New" w:hAnsi="Courier New"/>
    </w:rPr>
  </w:style>
  <w:style w:type="paragraph" w:customStyle="1" w:styleId="34ffff9">
    <w:name w:val="34_Отбивка_после_примера"/>
    <w:basedOn w:val="34b"/>
    <w:next w:val="34b"/>
    <w:rsid w:val="00645429"/>
  </w:style>
  <w:style w:type="character" w:customStyle="1" w:styleId="13">
    <w:name w:val="Текст примечания Знак1"/>
    <w:basedOn w:val="a1"/>
    <w:link w:val="af0"/>
    <w:semiHidden/>
    <w:rsid w:val="00645429"/>
  </w:style>
  <w:style w:type="character" w:customStyle="1" w:styleId="12">
    <w:name w:val="Основной текст Знак1"/>
    <w:basedOn w:val="a1"/>
    <w:link w:val="a6"/>
    <w:semiHidden/>
    <w:rsid w:val="00645429"/>
    <w:rPr>
      <w:sz w:val="24"/>
    </w:rPr>
  </w:style>
  <w:style w:type="character" w:customStyle="1" w:styleId="14">
    <w:name w:val="Тема примечания Знак1"/>
    <w:basedOn w:val="13"/>
    <w:link w:val="af2"/>
    <w:semiHidden/>
    <w:rsid w:val="00645429"/>
    <w:rPr>
      <w:b/>
      <w:bCs/>
    </w:rPr>
  </w:style>
  <w:style w:type="character" w:customStyle="1" w:styleId="15">
    <w:name w:val="Текст выноски Знак1"/>
    <w:basedOn w:val="a1"/>
    <w:link w:val="af4"/>
    <w:semiHidden/>
    <w:rsid w:val="00645429"/>
    <w:rPr>
      <w:rFonts w:ascii="Tahoma" w:hAnsi="Tahoma" w:cs="Tahoma"/>
      <w:sz w:val="16"/>
      <w:szCs w:val="16"/>
    </w:rPr>
  </w:style>
  <w:style w:type="paragraph" w:customStyle="1" w:styleId="34ffffa">
    <w:name w:val="34_ТЛ_Подпись_Шапка"/>
    <w:basedOn w:val="34fff6"/>
    <w:next w:val="34ffffb"/>
    <w:rsid w:val="00645429"/>
  </w:style>
  <w:style w:type="paragraph" w:customStyle="1" w:styleId="34ffffc">
    <w:name w:val="34_ТЛ_Подпись_скрытый"/>
    <w:basedOn w:val="34ffffb"/>
    <w:rsid w:val="00645429"/>
    <w:rPr>
      <w:vanish/>
    </w:rPr>
  </w:style>
  <w:style w:type="paragraph" w:customStyle="1" w:styleId="34ffffb">
    <w:name w:val="34_ТЛ_Подпись"/>
    <w:basedOn w:val="34fd"/>
    <w:rsid w:val="00645429"/>
  </w:style>
  <w:style w:type="paragraph" w:customStyle="1" w:styleId="34a0">
    <w:name w:val="34_Комментaрий_из_ГОСТ"/>
    <w:basedOn w:val="34b"/>
    <w:rsid w:val="00645429"/>
    <w:rPr>
      <w:rFonts w:ascii="Arial Narrow" w:hAnsi="Arial Narrow"/>
      <w:vanish/>
    </w:rPr>
  </w:style>
  <w:style w:type="paragraph" w:customStyle="1" w:styleId="34ffffd">
    <w:name w:val="34_Комментарий_Философта"/>
    <w:basedOn w:val="34b"/>
    <w:rsid w:val="00645429"/>
    <w:rPr>
      <w:rFonts w:ascii="Arial Narrow" w:hAnsi="Arial Narrow"/>
      <w:vanish/>
      <w:color w:val="0000FF"/>
    </w:rPr>
  </w:style>
  <w:style w:type="paragraph" w:customStyle="1" w:styleId="34ffffe">
    <w:name w:val="34_ТЛ_Организация"/>
    <w:basedOn w:val="34fc"/>
    <w:next w:val="34fc"/>
    <w:rsid w:val="00645429"/>
    <w:pPr>
      <w:spacing w:after="120"/>
    </w:pPr>
    <w:rPr>
      <w:rFonts w:cs="Arial"/>
      <w:b/>
      <w:sz w:val="28"/>
      <w:szCs w:val="28"/>
      <w:lang w:eastAsia="en-US"/>
    </w:rPr>
  </w:style>
  <w:style w:type="character" w:customStyle="1" w:styleId="34fffff">
    <w:name w:val="34_Знак_Примечание_Подпись"/>
    <w:qFormat/>
    <w:rsid w:val="00645429"/>
    <w:rPr>
      <w:b/>
    </w:rPr>
  </w:style>
  <w:style w:type="paragraph" w:customStyle="1" w:styleId="34fffff0">
    <w:name w:val="34_Таблица_Сноска_Линия"/>
    <w:basedOn w:val="34fffc"/>
    <w:next w:val="34fffc"/>
    <w:rsid w:val="00645429"/>
    <w:pPr>
      <w:keepNext/>
    </w:pPr>
  </w:style>
  <w:style w:type="paragraph" w:customStyle="1" w:styleId="34fffff1">
    <w:name w:val="34_Таблица_Примечание"/>
    <w:basedOn w:val="34fffc"/>
    <w:rsid w:val="00645429"/>
  </w:style>
  <w:style w:type="character" w:customStyle="1" w:styleId="34fff">
    <w:name w:val="34_Таблица_Шапка Знак"/>
    <w:basedOn w:val="a1"/>
    <w:link w:val="34ffe"/>
    <w:rsid w:val="00645429"/>
    <w:rPr>
      <w:b/>
      <w:lang w:eastAsia="x-none"/>
    </w:rPr>
  </w:style>
  <w:style w:type="character" w:customStyle="1" w:styleId="34ffd">
    <w:name w:val="34_Таблица_Основной Знак"/>
    <w:basedOn w:val="34c"/>
    <w:link w:val="34ffb"/>
    <w:rsid w:val="00D87869"/>
    <w:rPr>
      <w:sz w:val="24"/>
      <w:lang w:eastAsia="x-none"/>
    </w:rPr>
  </w:style>
  <w:style w:type="paragraph" w:customStyle="1" w:styleId="34fffff2">
    <w:name w:val="34_Рисунок_Подпись"/>
    <w:basedOn w:val="34b"/>
    <w:rsid w:val="00645429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645429"/>
    <w:pPr>
      <w:spacing w:before="2320"/>
    </w:pPr>
  </w:style>
  <w:style w:type="paragraph" w:customStyle="1" w:styleId="34a">
    <w:name w:val="34_Процедура_Шаг_Единичный"/>
    <w:basedOn w:val="34b"/>
    <w:qFormat/>
    <w:rsid w:val="00645429"/>
    <w:pPr>
      <w:numPr>
        <w:numId w:val="81"/>
      </w:numPr>
    </w:pPr>
  </w:style>
  <w:style w:type="paragraph" w:customStyle="1" w:styleId="34fffff3">
    <w:name w:val="34_Процедура_Заголовок"/>
    <w:basedOn w:val="34b"/>
    <w:next w:val="34ffff6"/>
    <w:rsid w:val="00645429"/>
    <w:pPr>
      <w:keepNext/>
      <w:keepLines/>
      <w:spacing w:before="360" w:after="120"/>
    </w:pPr>
    <w:rPr>
      <w:b/>
    </w:rPr>
  </w:style>
  <w:style w:type="paragraph" w:customStyle="1" w:styleId="34fffff4">
    <w:name w:val="34_ТЛ_Количество_листов"/>
    <w:basedOn w:val="34fc"/>
    <w:next w:val="34fc"/>
    <w:rsid w:val="00645429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f">
    <w:name w:val="34_Колонтитул_Ведомость_1я_страница"/>
    <w:basedOn w:val="34b"/>
    <w:rsid w:val="00645429"/>
    <w:pPr>
      <w:spacing w:before="1860"/>
    </w:pPr>
  </w:style>
  <w:style w:type="paragraph" w:customStyle="1" w:styleId="3427">
    <w:name w:val="34_Список_Абзац_2"/>
    <w:basedOn w:val="341f0"/>
    <w:link w:val="3428"/>
    <w:rsid w:val="00645429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rsid w:val="00645429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rsid w:val="00645429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rsid w:val="00645429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rsid w:val="00645429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rsid w:val="00645429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rsid w:val="00645429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6454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429">
    <w:name w:val="34_ТЛ_Название_документа_2"/>
    <w:basedOn w:val="34fff1"/>
    <w:qFormat/>
    <w:rsid w:val="009B2039"/>
  </w:style>
  <w:style w:type="paragraph" w:customStyle="1" w:styleId="3435">
    <w:name w:val="34_ТЛ_Название_документа_3"/>
    <w:basedOn w:val="34fff2"/>
    <w:qFormat/>
    <w:rsid w:val="009B2039"/>
  </w:style>
  <w:style w:type="character" w:customStyle="1" w:styleId="3428">
    <w:name w:val="34_Список_Абзац_2 Знак"/>
    <w:basedOn w:val="341f1"/>
    <w:link w:val="3427"/>
    <w:rsid w:val="00645429"/>
    <w:rPr>
      <w:sz w:val="24"/>
      <w:lang w:val="x-none" w:eastAsia="x-none"/>
    </w:rPr>
  </w:style>
  <w:style w:type="character" w:customStyle="1" w:styleId="34fffa">
    <w:name w:val="34_Таблица_Список_Абзац Знак"/>
    <w:basedOn w:val="a1"/>
    <w:link w:val="34fff9"/>
    <w:rsid w:val="00DC4979"/>
    <w:rPr>
      <w:lang w:val="x-none" w:eastAsia="x-none"/>
    </w:rPr>
  </w:style>
  <w:style w:type="paragraph" w:customStyle="1" w:styleId="34fffff5">
    <w:name w:val="34_Процедура_Абзац_Подшага"/>
    <w:basedOn w:val="34fffff6"/>
    <w:rsid w:val="00645429"/>
    <w:pPr>
      <w:ind w:left="1673"/>
    </w:pPr>
  </w:style>
  <w:style w:type="character" w:customStyle="1" w:styleId="34ffc">
    <w:name w:val="34_Таблица_Число_в_ячейке Знак"/>
    <w:basedOn w:val="a1"/>
    <w:link w:val="34ffa"/>
    <w:rsid w:val="00645429"/>
    <w:rPr>
      <w:rFonts w:cs="Arial"/>
      <w:bCs/>
      <w:lang w:val="x-none" w:eastAsia="x-none"/>
    </w:rPr>
  </w:style>
  <w:style w:type="paragraph" w:customStyle="1" w:styleId="341f0">
    <w:name w:val="34_Список_Абзац_1"/>
    <w:basedOn w:val="34b"/>
    <w:link w:val="341f1"/>
    <w:qFormat/>
    <w:rsid w:val="00645429"/>
    <w:pPr>
      <w:ind w:left="1191" w:firstLine="0"/>
    </w:pPr>
  </w:style>
  <w:style w:type="character" w:customStyle="1" w:styleId="341f1">
    <w:name w:val="34_Список_Абзац_1 Знак"/>
    <w:basedOn w:val="34c"/>
    <w:link w:val="341f0"/>
    <w:rsid w:val="00645429"/>
    <w:rPr>
      <w:sz w:val="24"/>
      <w:lang w:eastAsia="x-none"/>
    </w:rPr>
  </w:style>
  <w:style w:type="paragraph" w:customStyle="1" w:styleId="34fffff6">
    <w:name w:val="34_Процедура_Абзац_Шага"/>
    <w:basedOn w:val="34b"/>
    <w:rsid w:val="00645429"/>
    <w:pPr>
      <w:ind w:left="1191" w:firstLine="0"/>
    </w:pPr>
  </w:style>
  <w:style w:type="numbering" w:customStyle="1" w:styleId="348">
    <w:name w:val="34_Список_Нумерованный"/>
    <w:basedOn w:val="a3"/>
    <w:uiPriority w:val="99"/>
    <w:rsid w:val="00DC4979"/>
    <w:pPr>
      <w:numPr>
        <w:numId w:val="9"/>
      </w:numPr>
    </w:pPr>
  </w:style>
  <w:style w:type="paragraph" w:customStyle="1" w:styleId="34fffff7">
    <w:name w:val="34_Таблица_Подзаголовок"/>
    <w:basedOn w:val="34ffb"/>
    <w:link w:val="34fffff8"/>
    <w:rsid w:val="00645429"/>
    <w:pPr>
      <w:keepNext/>
      <w:jc w:val="center"/>
    </w:pPr>
    <w:rPr>
      <w:b/>
      <w:lang w:val="x-none"/>
    </w:rPr>
  </w:style>
  <w:style w:type="character" w:customStyle="1" w:styleId="34fffff8">
    <w:name w:val="34_Таблица_Подзаголовок Знак"/>
    <w:basedOn w:val="a1"/>
    <w:link w:val="34fffff7"/>
    <w:rsid w:val="00645429"/>
    <w:rPr>
      <w:b/>
      <w:lang w:val="x-none" w:eastAsia="x-none"/>
    </w:rPr>
  </w:style>
  <w:style w:type="paragraph" w:customStyle="1" w:styleId="34fffff9">
    <w:name w:val="34_Таблица_По_центру"/>
    <w:basedOn w:val="34ffb"/>
    <w:rsid w:val="00645429"/>
    <w:pPr>
      <w:jc w:val="center"/>
    </w:pPr>
  </w:style>
  <w:style w:type="paragraph" w:customStyle="1" w:styleId="3411">
    <w:name w:val="34_Таблица_Список_Марк_1_без_отступа"/>
    <w:basedOn w:val="34ffb"/>
    <w:rsid w:val="00645429"/>
    <w:pPr>
      <w:numPr>
        <w:numId w:val="85"/>
      </w:numPr>
    </w:pPr>
  </w:style>
  <w:style w:type="paragraph" w:customStyle="1" w:styleId="34fffffa">
    <w:name w:val="34_Формула"/>
    <w:basedOn w:val="a0"/>
    <w:rsid w:val="00645429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b">
    <w:name w:val="34_Формула_Номер"/>
    <w:basedOn w:val="a0"/>
    <w:rsid w:val="00645429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b"/>
    <w:rsid w:val="00645429"/>
    <w:pPr>
      <w:ind w:left="680"/>
    </w:pPr>
  </w:style>
  <w:style w:type="character" w:customStyle="1" w:styleId="34fffffc">
    <w:name w:val="34_Знак_Пример_Подпись"/>
    <w:qFormat/>
    <w:rsid w:val="00645429"/>
    <w:rPr>
      <w:b/>
      <w:i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0"/>
    <w:lsdException w:name="toc 2" w:uiPriority="0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annotation reference" w:uiPriority="0"/>
    <w:lsdException w:name="page number" w:uiPriority="0"/>
    <w:lsdException w:name="Title" w:uiPriority="10" w:unhideWhenUsed="0" w:qFormat="1"/>
    <w:lsdException w:name="Default Paragraph Font" w:uiPriority="1"/>
    <w:lsdException w:name="Body Text" w:uiPriority="0"/>
    <w:lsdException w:name="Subtitle" w:uiPriority="11" w:unhideWhenUsed="0" w:qFormat="1"/>
    <w:lsdException w:name="Hyperlink" w:uiPriority="0"/>
    <w:lsdException w:name="FollowedHyperlink" w:uiPriority="0"/>
    <w:lsdException w:name="Strong" w:uiPriority="22" w:unhideWhenUsed="0" w:qFormat="1"/>
    <w:lsdException w:name="Emphasis" w:uiPriority="20" w:unhideWhenUsed="0" w:qFormat="1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45429"/>
    <w:rPr>
      <w:sz w:val="24"/>
    </w:rPr>
  </w:style>
  <w:style w:type="paragraph" w:styleId="1">
    <w:name w:val="heading 1"/>
    <w:next w:val="34b"/>
    <w:link w:val="10"/>
    <w:qFormat/>
    <w:rsid w:val="00645429"/>
    <w:pPr>
      <w:keepNext/>
      <w:keepLines/>
      <w:pageBreakBefore/>
      <w:numPr>
        <w:numId w:val="86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645429"/>
    <w:pPr>
      <w:keepNext/>
      <w:keepLines/>
      <w:numPr>
        <w:ilvl w:val="1"/>
        <w:numId w:val="86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645429"/>
    <w:pPr>
      <w:keepNext/>
      <w:keepLines/>
      <w:numPr>
        <w:ilvl w:val="2"/>
        <w:numId w:val="86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645429"/>
    <w:pPr>
      <w:keepNext/>
      <w:keepLines/>
      <w:numPr>
        <w:ilvl w:val="3"/>
        <w:numId w:val="86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645429"/>
    <w:pPr>
      <w:keepNext/>
      <w:numPr>
        <w:ilvl w:val="4"/>
        <w:numId w:val="86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645429"/>
    <w:pPr>
      <w:keepNext/>
      <w:numPr>
        <w:ilvl w:val="5"/>
        <w:numId w:val="86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qFormat/>
    <w:rsid w:val="00645429"/>
    <w:pPr>
      <w:keepNext/>
      <w:numPr>
        <w:ilvl w:val="6"/>
        <w:numId w:val="86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qFormat/>
    <w:rsid w:val="00645429"/>
    <w:pPr>
      <w:keepNext/>
      <w:numPr>
        <w:ilvl w:val="7"/>
        <w:numId w:val="86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qFormat/>
    <w:rsid w:val="00645429"/>
    <w:pPr>
      <w:keepNext/>
      <w:numPr>
        <w:ilvl w:val="8"/>
        <w:numId w:val="86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645429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645429"/>
  </w:style>
  <w:style w:type="paragraph" w:styleId="a4">
    <w:name w:val="caption"/>
    <w:basedOn w:val="34b"/>
    <w:next w:val="34b"/>
    <w:rsid w:val="00DC4979"/>
    <w:pPr>
      <w:spacing w:after="200"/>
    </w:pPr>
    <w:rPr>
      <w:bCs/>
      <w:szCs w:val="18"/>
    </w:rPr>
  </w:style>
  <w:style w:type="paragraph" w:customStyle="1" w:styleId="34b">
    <w:name w:val="34_Абзац_Обычный"/>
    <w:link w:val="34c"/>
    <w:qFormat/>
    <w:rsid w:val="00645429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c">
    <w:name w:val="34_Абзац_Обычный Знак"/>
    <w:link w:val="34b"/>
    <w:rsid w:val="00645429"/>
    <w:rPr>
      <w:sz w:val="24"/>
      <w:lang w:eastAsia="x-none"/>
    </w:rPr>
  </w:style>
  <w:style w:type="paragraph" w:customStyle="1" w:styleId="34d">
    <w:name w:val="34_Пример"/>
    <w:basedOn w:val="34b"/>
    <w:rsid w:val="00645429"/>
    <w:pPr>
      <w:spacing w:before="360" w:after="360"/>
      <w:ind w:left="709" w:firstLine="0"/>
      <w:contextualSpacing/>
    </w:pPr>
    <w:rPr>
      <w:i/>
      <w:sz w:val="22"/>
    </w:rPr>
  </w:style>
  <w:style w:type="character" w:customStyle="1" w:styleId="50">
    <w:name w:val="Заголовок 5 Знак"/>
    <w:link w:val="5"/>
    <w:rsid w:val="00645429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645429"/>
    <w:rPr>
      <w:i/>
      <w:sz w:val="22"/>
      <w:lang w:eastAsia="en-US"/>
    </w:rPr>
  </w:style>
  <w:style w:type="character" w:customStyle="1" w:styleId="70">
    <w:name w:val="Заголовок 7 Знак"/>
    <w:link w:val="7"/>
    <w:rsid w:val="00645429"/>
    <w:rPr>
      <w:i/>
      <w:sz w:val="24"/>
      <w:lang w:eastAsia="en-US"/>
    </w:rPr>
  </w:style>
  <w:style w:type="character" w:customStyle="1" w:styleId="80">
    <w:name w:val="Заголовок 8 Знак"/>
    <w:link w:val="8"/>
    <w:rsid w:val="00645429"/>
    <w:rPr>
      <w:sz w:val="24"/>
      <w:lang w:eastAsia="en-US"/>
    </w:rPr>
  </w:style>
  <w:style w:type="character" w:customStyle="1" w:styleId="90">
    <w:name w:val="Заголовок 9 Знак"/>
    <w:link w:val="9"/>
    <w:rsid w:val="00645429"/>
    <w:rPr>
      <w:sz w:val="24"/>
      <w:lang w:eastAsia="en-US"/>
    </w:rPr>
  </w:style>
  <w:style w:type="paragraph" w:styleId="11">
    <w:name w:val="toc 1"/>
    <w:basedOn w:val="34b"/>
    <w:next w:val="34b"/>
    <w:autoRedefine/>
    <w:rsid w:val="00645429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paragraph" w:styleId="21">
    <w:name w:val="toc 2"/>
    <w:basedOn w:val="34b"/>
    <w:next w:val="34b"/>
    <w:autoRedefine/>
    <w:rsid w:val="00645429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645429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styleId="a5">
    <w:name w:val="Revision"/>
    <w:hidden/>
    <w:uiPriority w:val="99"/>
    <w:semiHidden/>
    <w:rsid w:val="00645429"/>
    <w:rPr>
      <w:sz w:val="24"/>
      <w:lang w:eastAsia="en-US"/>
    </w:rPr>
  </w:style>
  <w:style w:type="paragraph" w:styleId="a6">
    <w:name w:val="Body Text"/>
    <w:basedOn w:val="a0"/>
    <w:link w:val="12"/>
    <w:semiHidden/>
    <w:unhideWhenUsed/>
    <w:rsid w:val="00645429"/>
    <w:pPr>
      <w:spacing w:after="120"/>
    </w:pPr>
  </w:style>
  <w:style w:type="character" w:customStyle="1" w:styleId="a7">
    <w:name w:val="Основной текст Знак"/>
    <w:semiHidden/>
    <w:rsid w:val="00645429"/>
    <w:rPr>
      <w:rFonts w:ascii="Arial" w:hAnsi="Arial"/>
      <w:sz w:val="24"/>
    </w:rPr>
  </w:style>
  <w:style w:type="character" w:styleId="a8">
    <w:name w:val="FollowedHyperlink"/>
    <w:rsid w:val="00645429"/>
    <w:rPr>
      <w:color w:val="auto"/>
    </w:rPr>
  </w:style>
  <w:style w:type="character" w:styleId="a9">
    <w:name w:val="Hyperlink"/>
    <w:rsid w:val="00645429"/>
    <w:rPr>
      <w:color w:val="0000FF"/>
      <w:u w:val="single"/>
    </w:rPr>
  </w:style>
  <w:style w:type="character" w:styleId="aa">
    <w:name w:val="annotation reference"/>
    <w:semiHidden/>
    <w:rsid w:val="00645429"/>
    <w:rPr>
      <w:sz w:val="16"/>
      <w:szCs w:val="16"/>
    </w:rPr>
  </w:style>
  <w:style w:type="character" w:customStyle="1" w:styleId="34e">
    <w:name w:val="34_Знак_Полужирный"/>
    <w:rsid w:val="00645429"/>
    <w:rPr>
      <w:b/>
    </w:rPr>
  </w:style>
  <w:style w:type="paragraph" w:styleId="ab">
    <w:name w:val="header"/>
    <w:basedOn w:val="34b"/>
    <w:link w:val="ac"/>
    <w:rsid w:val="00645429"/>
    <w:pPr>
      <w:spacing w:line="240" w:lineRule="auto"/>
      <w:ind w:firstLine="0"/>
      <w:jc w:val="center"/>
    </w:pPr>
    <w:rPr>
      <w:sz w:val="20"/>
    </w:rPr>
  </w:style>
  <w:style w:type="character" w:customStyle="1" w:styleId="ac">
    <w:name w:val="Верхний колонтитул Знак"/>
    <w:basedOn w:val="a1"/>
    <w:link w:val="ab"/>
    <w:rsid w:val="00645429"/>
    <w:rPr>
      <w:lang w:eastAsia="x-none"/>
    </w:rPr>
  </w:style>
  <w:style w:type="paragraph" w:styleId="ad">
    <w:name w:val="footer"/>
    <w:basedOn w:val="34b"/>
    <w:link w:val="ae"/>
    <w:rsid w:val="00645429"/>
    <w:pPr>
      <w:spacing w:before="20" w:after="120"/>
      <w:ind w:firstLine="0"/>
      <w:jc w:val="center"/>
    </w:pPr>
    <w:rPr>
      <w:sz w:val="20"/>
    </w:rPr>
  </w:style>
  <w:style w:type="character" w:customStyle="1" w:styleId="ae">
    <w:name w:val="Нижний колонтитул Знак"/>
    <w:basedOn w:val="a1"/>
    <w:link w:val="ad"/>
    <w:rsid w:val="00645429"/>
    <w:rPr>
      <w:lang w:eastAsia="x-none"/>
    </w:rPr>
  </w:style>
  <w:style w:type="character" w:styleId="af">
    <w:name w:val="page number"/>
    <w:rsid w:val="00645429"/>
  </w:style>
  <w:style w:type="paragraph" w:styleId="af0">
    <w:name w:val="annotation text"/>
    <w:basedOn w:val="a0"/>
    <w:link w:val="13"/>
    <w:semiHidden/>
    <w:rsid w:val="00645429"/>
    <w:rPr>
      <w:sz w:val="20"/>
    </w:rPr>
  </w:style>
  <w:style w:type="character" w:customStyle="1" w:styleId="af1">
    <w:name w:val="Текст примечания Знак"/>
    <w:semiHidden/>
    <w:rsid w:val="00645429"/>
    <w:rPr>
      <w:rFonts w:ascii="Arial" w:hAnsi="Arial"/>
    </w:rPr>
  </w:style>
  <w:style w:type="paragraph" w:styleId="af2">
    <w:name w:val="annotation subject"/>
    <w:basedOn w:val="af0"/>
    <w:next w:val="af0"/>
    <w:link w:val="14"/>
    <w:semiHidden/>
    <w:rsid w:val="00645429"/>
    <w:rPr>
      <w:b/>
      <w:bCs/>
    </w:rPr>
  </w:style>
  <w:style w:type="character" w:customStyle="1" w:styleId="af3">
    <w:name w:val="Тема примечания Знак"/>
    <w:semiHidden/>
    <w:rsid w:val="00645429"/>
    <w:rPr>
      <w:rFonts w:ascii="Arial" w:hAnsi="Arial"/>
      <w:b/>
      <w:bCs/>
    </w:rPr>
  </w:style>
  <w:style w:type="paragraph" w:styleId="af4">
    <w:name w:val="Balloon Text"/>
    <w:basedOn w:val="a0"/>
    <w:link w:val="15"/>
    <w:semiHidden/>
    <w:rsid w:val="0064542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semiHidden/>
    <w:rsid w:val="00645429"/>
    <w:rPr>
      <w:rFonts w:ascii="Tahoma" w:hAnsi="Tahoma" w:cs="Tahoma"/>
      <w:sz w:val="16"/>
      <w:szCs w:val="16"/>
    </w:rPr>
  </w:style>
  <w:style w:type="paragraph" w:customStyle="1" w:styleId="34f">
    <w:name w:val="34_Врезка_Примечание"/>
    <w:basedOn w:val="34b"/>
    <w:next w:val="34b"/>
    <w:qFormat/>
    <w:rsid w:val="00645429"/>
    <w:pPr>
      <w:keepLines/>
      <w:spacing w:before="360" w:after="360"/>
      <w:ind w:left="709" w:firstLine="0"/>
    </w:pPr>
    <w:rPr>
      <w:sz w:val="22"/>
    </w:rPr>
  </w:style>
  <w:style w:type="paragraph" w:customStyle="1" w:styleId="34f0">
    <w:name w:val="34_Листинг"/>
    <w:basedOn w:val="34b"/>
    <w:rsid w:val="00645429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7">
    <w:name w:val="34_Врезка_Примечание_Список"/>
    <w:basedOn w:val="34b"/>
    <w:rsid w:val="00645429"/>
    <w:pPr>
      <w:numPr>
        <w:numId w:val="4"/>
      </w:numPr>
      <w:spacing w:after="360"/>
      <w:contextualSpacing/>
    </w:pPr>
  </w:style>
  <w:style w:type="paragraph" w:customStyle="1" w:styleId="34f1">
    <w:name w:val="34_Врезка_Примечание_Заголовок"/>
    <w:basedOn w:val="34f"/>
    <w:next w:val="347"/>
    <w:rsid w:val="00645429"/>
    <w:pPr>
      <w:keepNext/>
      <w:spacing w:after="120"/>
    </w:pPr>
    <w:rPr>
      <w:b/>
    </w:rPr>
  </w:style>
  <w:style w:type="paragraph" w:customStyle="1" w:styleId="34f2">
    <w:name w:val="34_Пример_Заголовок"/>
    <w:basedOn w:val="34d"/>
    <w:next w:val="34d"/>
    <w:rsid w:val="00645429"/>
    <w:pPr>
      <w:keepNext/>
      <w:spacing w:after="120"/>
    </w:pPr>
    <w:rPr>
      <w:b/>
      <w:lang w:eastAsia="ru-RU"/>
    </w:rPr>
  </w:style>
  <w:style w:type="paragraph" w:customStyle="1" w:styleId="346">
    <w:name w:val="34_Пример_Список"/>
    <w:basedOn w:val="34d"/>
    <w:rsid w:val="00645429"/>
    <w:pPr>
      <w:numPr>
        <w:numId w:val="6"/>
      </w:numPr>
      <w:spacing w:before="0"/>
    </w:pPr>
  </w:style>
  <w:style w:type="paragraph" w:customStyle="1" w:styleId="34f3">
    <w:name w:val="34_Листинг_Заголовок"/>
    <w:basedOn w:val="34b"/>
    <w:next w:val="34f0"/>
    <w:rsid w:val="00645429"/>
    <w:pPr>
      <w:keepNext/>
      <w:keepLines/>
      <w:spacing w:before="360" w:after="120"/>
    </w:pPr>
  </w:style>
  <w:style w:type="character" w:customStyle="1" w:styleId="34f4">
    <w:name w:val="34_Знак_Сообщение_системы"/>
    <w:rsid w:val="00645429"/>
    <w:rPr>
      <w:rFonts w:ascii="Calibri" w:hAnsi="Calibri"/>
    </w:rPr>
  </w:style>
  <w:style w:type="character" w:customStyle="1" w:styleId="10">
    <w:name w:val="Заголовок 1 Знак"/>
    <w:link w:val="1"/>
    <w:rsid w:val="00645429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645429"/>
    <w:rPr>
      <w:b/>
      <w:sz w:val="32"/>
    </w:rPr>
  </w:style>
  <w:style w:type="character" w:customStyle="1" w:styleId="30">
    <w:name w:val="Заголовок 3 Знак"/>
    <w:link w:val="3"/>
    <w:rsid w:val="00645429"/>
    <w:rPr>
      <w:b/>
      <w:bCs/>
      <w:sz w:val="28"/>
    </w:rPr>
  </w:style>
  <w:style w:type="character" w:customStyle="1" w:styleId="40">
    <w:name w:val="Заголовок 4 Знак"/>
    <w:link w:val="4"/>
    <w:rsid w:val="00645429"/>
    <w:rPr>
      <w:b/>
      <w:sz w:val="24"/>
    </w:rPr>
  </w:style>
  <w:style w:type="paragraph" w:customStyle="1" w:styleId="3412">
    <w:name w:val="34_Заголовок_1_Приложение"/>
    <w:basedOn w:val="1"/>
    <w:next w:val="34f5"/>
    <w:qFormat/>
    <w:rsid w:val="00645429"/>
    <w:pPr>
      <w:numPr>
        <w:numId w:val="84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645429"/>
    <w:pPr>
      <w:numPr>
        <w:numId w:val="84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645429"/>
    <w:pPr>
      <w:numPr>
        <w:numId w:val="84"/>
      </w:numPr>
    </w:pPr>
    <w:rPr>
      <w:szCs w:val="22"/>
    </w:rPr>
  </w:style>
  <w:style w:type="character" w:customStyle="1" w:styleId="34f6">
    <w:name w:val="34_Знак_Подчеркнутый"/>
    <w:rsid w:val="00645429"/>
    <w:rPr>
      <w:u w:val="single"/>
    </w:rPr>
  </w:style>
  <w:style w:type="paragraph" w:customStyle="1" w:styleId="349">
    <w:name w:val="34_Список_Библиография"/>
    <w:basedOn w:val="34b"/>
    <w:rsid w:val="00645429"/>
    <w:pPr>
      <w:numPr>
        <w:numId w:val="1"/>
      </w:numPr>
    </w:pPr>
    <w:rPr>
      <w:rFonts w:cs="Arial"/>
      <w:bCs/>
      <w:szCs w:val="28"/>
    </w:rPr>
  </w:style>
  <w:style w:type="character" w:customStyle="1" w:styleId="34f7">
    <w:name w:val="34_Рамка_Основной Знак"/>
    <w:basedOn w:val="34c"/>
    <w:link w:val="34f8"/>
    <w:rsid w:val="00AA5C2C"/>
    <w:rPr>
      <w:sz w:val="18"/>
      <w:lang w:eastAsia="x-none"/>
    </w:rPr>
  </w:style>
  <w:style w:type="character" w:customStyle="1" w:styleId="34f9">
    <w:name w:val="34_Рамка_Подписи Знак"/>
    <w:basedOn w:val="a1"/>
    <w:link w:val="34fa"/>
    <w:rsid w:val="00645429"/>
    <w:rPr>
      <w:i/>
      <w:sz w:val="18"/>
      <w:szCs w:val="18"/>
      <w:lang w:val="x-none" w:eastAsia="x-none"/>
    </w:rPr>
  </w:style>
  <w:style w:type="paragraph" w:customStyle="1" w:styleId="34fb">
    <w:name w:val="34_ЛУ_Название"/>
    <w:basedOn w:val="34fc"/>
    <w:next w:val="34fc"/>
    <w:rsid w:val="00645429"/>
    <w:pPr>
      <w:spacing w:before="20" w:after="120"/>
    </w:pPr>
    <w:rPr>
      <w:b/>
      <w:sz w:val="36"/>
    </w:rPr>
  </w:style>
  <w:style w:type="paragraph" w:customStyle="1" w:styleId="34fd">
    <w:name w:val="34_ЛУ_Подпись"/>
    <w:basedOn w:val="34b"/>
    <w:rsid w:val="00645429"/>
    <w:pPr>
      <w:spacing w:before="20" w:after="120" w:line="240" w:lineRule="auto"/>
      <w:ind w:firstLine="0"/>
      <w:jc w:val="left"/>
    </w:pPr>
  </w:style>
  <w:style w:type="character" w:customStyle="1" w:styleId="34fe">
    <w:name w:val="34_Знак_Элемент_интерфейса"/>
    <w:qFormat/>
    <w:rsid w:val="00645429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645429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c"/>
    <w:link w:val="3415"/>
    <w:rsid w:val="00AA5C2C"/>
    <w:rPr>
      <w:b/>
      <w:sz w:val="36"/>
      <w:szCs w:val="28"/>
      <w:lang w:val="x-none" w:eastAsia="x-none"/>
    </w:rPr>
  </w:style>
  <w:style w:type="character" w:customStyle="1" w:styleId="3417">
    <w:name w:val="34_Заголовок_1_Не_включенный_в_оглавление Знак"/>
    <w:basedOn w:val="3416"/>
    <w:link w:val="3418"/>
    <w:rsid w:val="00AA5C2C"/>
    <w:rPr>
      <w:b/>
      <w:sz w:val="36"/>
      <w:szCs w:val="28"/>
      <w:lang w:val="x-none" w:eastAsia="x-none"/>
    </w:rPr>
  </w:style>
  <w:style w:type="paragraph" w:customStyle="1" w:styleId="34ff">
    <w:name w:val="34_Рисунок_Изображение"/>
    <w:basedOn w:val="34b"/>
    <w:next w:val="34ff0"/>
    <w:qFormat/>
    <w:rsid w:val="00645429"/>
    <w:pPr>
      <w:keepNext/>
      <w:spacing w:before="360"/>
      <w:ind w:firstLine="0"/>
      <w:jc w:val="center"/>
    </w:pPr>
  </w:style>
  <w:style w:type="paragraph" w:customStyle="1" w:styleId="34ff0">
    <w:name w:val="34_Рисунок_Название"/>
    <w:basedOn w:val="34b"/>
    <w:next w:val="34b"/>
    <w:qFormat/>
    <w:rsid w:val="00645429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f1">
    <w:name w:val="34_Знак_Значение"/>
    <w:qFormat/>
    <w:rsid w:val="00645429"/>
    <w:rPr>
      <w:rFonts w:ascii="Calibri" w:hAnsi="Calibri"/>
    </w:rPr>
  </w:style>
  <w:style w:type="character" w:customStyle="1" w:styleId="34ff2">
    <w:name w:val="34_Знак_Курсив"/>
    <w:rsid w:val="00645429"/>
    <w:rPr>
      <w:b w:val="0"/>
      <w:i/>
    </w:rPr>
  </w:style>
  <w:style w:type="character" w:customStyle="1" w:styleId="34ff3">
    <w:name w:val="34_Знак_Название_файла"/>
    <w:qFormat/>
    <w:rsid w:val="00645429"/>
    <w:rPr>
      <w:rFonts w:ascii="Calibri" w:hAnsi="Calibri"/>
    </w:rPr>
  </w:style>
  <w:style w:type="character" w:customStyle="1" w:styleId="34ff4">
    <w:name w:val="34_Знак_Термин"/>
    <w:rsid w:val="00645429"/>
    <w:rPr>
      <w:i/>
    </w:rPr>
  </w:style>
  <w:style w:type="character" w:customStyle="1" w:styleId="34ff5">
    <w:name w:val="34_Знак_Верхний_индекс"/>
    <w:rsid w:val="00645429"/>
    <w:rPr>
      <w:vertAlign w:val="superscript"/>
    </w:rPr>
  </w:style>
  <w:style w:type="character" w:customStyle="1" w:styleId="3424">
    <w:name w:val="34_Список_Марк_2 Знак"/>
    <w:link w:val="3423"/>
    <w:rsid w:val="009C5D7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645429"/>
    <w:pPr>
      <w:numPr>
        <w:ilvl w:val="1"/>
        <w:numId w:val="82"/>
      </w:numPr>
    </w:pPr>
  </w:style>
  <w:style w:type="paragraph" w:customStyle="1" w:styleId="34ff6">
    <w:name w:val="34_Таблица_Заголовок_Продолжение"/>
    <w:basedOn w:val="34ff7"/>
    <w:next w:val="a0"/>
    <w:rsid w:val="00645429"/>
    <w:pPr>
      <w:pageBreakBefore/>
      <w:spacing w:before="0"/>
    </w:pPr>
    <w:rPr>
      <w:i/>
    </w:rPr>
  </w:style>
  <w:style w:type="paragraph" w:customStyle="1" w:styleId="3413">
    <w:name w:val="34_Список_Марк_1"/>
    <w:basedOn w:val="34b"/>
    <w:link w:val="3419"/>
    <w:qFormat/>
    <w:rsid w:val="00645429"/>
    <w:pPr>
      <w:numPr>
        <w:numId w:val="82"/>
      </w:numPr>
    </w:pPr>
  </w:style>
  <w:style w:type="character" w:customStyle="1" w:styleId="3419">
    <w:name w:val="34_Список_Марк_1 Знак"/>
    <w:link w:val="3413"/>
    <w:rsid w:val="00AA5C2C"/>
    <w:rPr>
      <w:sz w:val="24"/>
      <w:lang w:eastAsia="x-none"/>
    </w:rPr>
  </w:style>
  <w:style w:type="paragraph" w:styleId="af6">
    <w:name w:val="footnote text"/>
    <w:basedOn w:val="34b"/>
    <w:link w:val="af7"/>
    <w:rsid w:val="00645429"/>
    <w:pPr>
      <w:spacing w:after="60" w:line="240" w:lineRule="auto"/>
    </w:pPr>
    <w:rPr>
      <w:sz w:val="18"/>
    </w:rPr>
  </w:style>
  <w:style w:type="character" w:customStyle="1" w:styleId="af7">
    <w:name w:val="Текст сноски Знак"/>
    <w:basedOn w:val="a1"/>
    <w:link w:val="af6"/>
    <w:rsid w:val="00645429"/>
    <w:rPr>
      <w:sz w:val="18"/>
      <w:lang w:eastAsia="x-none"/>
    </w:rPr>
  </w:style>
  <w:style w:type="paragraph" w:customStyle="1" w:styleId="341">
    <w:name w:val="34_Список_Нум_1"/>
    <w:basedOn w:val="34b"/>
    <w:link w:val="341a"/>
    <w:qFormat/>
    <w:rsid w:val="00645429"/>
    <w:pPr>
      <w:numPr>
        <w:numId w:val="10"/>
      </w:numPr>
    </w:pPr>
  </w:style>
  <w:style w:type="character" w:customStyle="1" w:styleId="341a">
    <w:name w:val="34_Список_Нум_1 Знак"/>
    <w:link w:val="341"/>
    <w:rsid w:val="00AA5C2C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645429"/>
    <w:pPr>
      <w:numPr>
        <w:ilvl w:val="1"/>
        <w:numId w:val="10"/>
      </w:numPr>
    </w:pPr>
  </w:style>
  <w:style w:type="character" w:customStyle="1" w:styleId="3425">
    <w:name w:val="34_Список_Нум_2 Знак"/>
    <w:basedOn w:val="a1"/>
    <w:link w:val="342"/>
    <w:rsid w:val="00AA5C2C"/>
    <w:rPr>
      <w:sz w:val="24"/>
      <w:lang w:eastAsia="x-none"/>
    </w:rPr>
  </w:style>
  <w:style w:type="paragraph" w:customStyle="1" w:styleId="34ff8">
    <w:name w:val="34_Список_Нум_Вводная_фраза"/>
    <w:basedOn w:val="34b"/>
    <w:next w:val="341"/>
    <w:link w:val="34ff9"/>
    <w:qFormat/>
    <w:rsid w:val="00645429"/>
    <w:pPr>
      <w:keepNext/>
    </w:pPr>
  </w:style>
  <w:style w:type="paragraph" w:customStyle="1" w:styleId="34f8">
    <w:name w:val="34_Рамка_Основной"/>
    <w:basedOn w:val="34b"/>
    <w:link w:val="34f7"/>
    <w:rsid w:val="00645429"/>
    <w:pPr>
      <w:spacing w:line="240" w:lineRule="auto"/>
      <w:ind w:firstLine="0"/>
      <w:jc w:val="center"/>
    </w:pPr>
    <w:rPr>
      <w:sz w:val="18"/>
    </w:rPr>
  </w:style>
  <w:style w:type="paragraph" w:customStyle="1" w:styleId="34fa">
    <w:name w:val="34_Рамка_Подписи"/>
    <w:basedOn w:val="34f8"/>
    <w:link w:val="34f9"/>
    <w:rsid w:val="00645429"/>
    <w:pPr>
      <w:tabs>
        <w:tab w:val="left" w:pos="284"/>
      </w:tabs>
    </w:pPr>
    <w:rPr>
      <w:i/>
      <w:szCs w:val="18"/>
      <w:lang w:val="x-none"/>
    </w:rPr>
  </w:style>
  <w:style w:type="paragraph" w:customStyle="1" w:styleId="34ffa">
    <w:name w:val="34_Таблица_Число_в_ячейке"/>
    <w:basedOn w:val="34ffb"/>
    <w:link w:val="34ffc"/>
    <w:rsid w:val="00645429"/>
    <w:pPr>
      <w:jc w:val="right"/>
    </w:pPr>
    <w:rPr>
      <w:rFonts w:cs="Arial"/>
      <w:bCs/>
      <w:lang w:val="x-none"/>
    </w:rPr>
  </w:style>
  <w:style w:type="paragraph" w:customStyle="1" w:styleId="34ffb">
    <w:name w:val="34_Таблица_Основной"/>
    <w:basedOn w:val="34b"/>
    <w:link w:val="34ffd"/>
    <w:qFormat/>
    <w:rsid w:val="00645429"/>
    <w:pPr>
      <w:spacing w:line="240" w:lineRule="auto"/>
      <w:ind w:firstLine="0"/>
      <w:jc w:val="left"/>
    </w:pPr>
    <w:rPr>
      <w:sz w:val="20"/>
    </w:rPr>
  </w:style>
  <w:style w:type="paragraph" w:customStyle="1" w:styleId="34ffe">
    <w:name w:val="34_Таблица_Шапка"/>
    <w:basedOn w:val="34ffb"/>
    <w:link w:val="34fff"/>
    <w:qFormat/>
    <w:rsid w:val="00645429"/>
    <w:pPr>
      <w:keepNext/>
      <w:keepLines/>
      <w:spacing w:before="60" w:after="60"/>
      <w:jc w:val="center"/>
    </w:pPr>
    <w:rPr>
      <w:b/>
    </w:rPr>
  </w:style>
  <w:style w:type="paragraph" w:customStyle="1" w:styleId="34ff7">
    <w:name w:val="34_Таблица_Заголовок"/>
    <w:basedOn w:val="34b"/>
    <w:next w:val="a0"/>
    <w:qFormat/>
    <w:rsid w:val="00645429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c">
    <w:name w:val="34_ТЛ_Основной"/>
    <w:basedOn w:val="34b"/>
    <w:rsid w:val="00645429"/>
    <w:pPr>
      <w:ind w:firstLine="0"/>
      <w:jc w:val="center"/>
    </w:pPr>
  </w:style>
  <w:style w:type="paragraph" w:customStyle="1" w:styleId="34fff0">
    <w:name w:val="34_ТЛ_Обозначение_документа"/>
    <w:basedOn w:val="34fc"/>
    <w:next w:val="34fc"/>
    <w:rsid w:val="00645429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f1">
    <w:name w:val="34_ТЛ_Название_документа_Полное"/>
    <w:basedOn w:val="34fc"/>
    <w:next w:val="34fff2"/>
    <w:rsid w:val="00645429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f2">
    <w:name w:val="34_ТЛ_Название_документа_Сокращенное"/>
    <w:basedOn w:val="34fc"/>
    <w:next w:val="34fff3"/>
    <w:rsid w:val="00645429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4">
    <w:name w:val="34_Подзаголовок"/>
    <w:basedOn w:val="34b"/>
    <w:next w:val="34b"/>
    <w:rsid w:val="00645429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645429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645429"/>
    <w:pPr>
      <w:keepLines/>
      <w:numPr>
        <w:numId w:val="84"/>
      </w:numPr>
    </w:pPr>
  </w:style>
  <w:style w:type="character" w:customStyle="1" w:styleId="3433">
    <w:name w:val="34_Список_Нум_3 Знак"/>
    <w:basedOn w:val="a1"/>
    <w:link w:val="343"/>
    <w:rsid w:val="00AA5C2C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645429"/>
    <w:pPr>
      <w:numPr>
        <w:ilvl w:val="2"/>
        <w:numId w:val="10"/>
      </w:numPr>
    </w:pPr>
  </w:style>
  <w:style w:type="paragraph" w:customStyle="1" w:styleId="34fff5">
    <w:name w:val="34_Определения"/>
    <w:basedOn w:val="34b"/>
    <w:rsid w:val="00645429"/>
    <w:pPr>
      <w:ind w:firstLine="0"/>
      <w:jc w:val="left"/>
    </w:pPr>
  </w:style>
  <w:style w:type="paragraph" w:customStyle="1" w:styleId="34fff6">
    <w:name w:val="34_ЛУ_Подпись_Шапка"/>
    <w:basedOn w:val="34b"/>
    <w:next w:val="34fd"/>
    <w:rsid w:val="00645429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645429"/>
    <w:pPr>
      <w:numPr>
        <w:numId w:val="0"/>
      </w:numPr>
      <w:jc w:val="center"/>
    </w:pPr>
  </w:style>
  <w:style w:type="paragraph" w:customStyle="1" w:styleId="34f5">
    <w:name w:val="34_Заголовок_Приложение_Тип"/>
    <w:basedOn w:val="34b"/>
    <w:next w:val="341b"/>
    <w:qFormat/>
    <w:rsid w:val="00645429"/>
    <w:pPr>
      <w:keepNext/>
      <w:keepLines/>
      <w:spacing w:after="240"/>
      <w:ind w:firstLine="0"/>
      <w:jc w:val="center"/>
    </w:pPr>
    <w:rPr>
      <w:sz w:val="32"/>
    </w:rPr>
  </w:style>
  <w:style w:type="paragraph" w:customStyle="1" w:styleId="34fff7">
    <w:name w:val="34_Таблица_Боковик"/>
    <w:basedOn w:val="34ffb"/>
    <w:rsid w:val="00645429"/>
    <w:rPr>
      <w:b/>
    </w:rPr>
  </w:style>
  <w:style w:type="paragraph" w:customStyle="1" w:styleId="3440">
    <w:name w:val="34_Заголовок_4_Приложение"/>
    <w:basedOn w:val="4"/>
    <w:next w:val="34b"/>
    <w:rsid w:val="00645429"/>
    <w:pPr>
      <w:numPr>
        <w:numId w:val="84"/>
      </w:numPr>
    </w:pPr>
  </w:style>
  <w:style w:type="paragraph" w:customStyle="1" w:styleId="3410">
    <w:name w:val="34_Таблица_Список_Марк_1"/>
    <w:basedOn w:val="34ffb"/>
    <w:link w:val="341c"/>
    <w:rsid w:val="00645429"/>
    <w:pPr>
      <w:numPr>
        <w:numId w:val="72"/>
      </w:numPr>
    </w:pPr>
    <w:rPr>
      <w:lang w:val="x-none"/>
    </w:rPr>
  </w:style>
  <w:style w:type="character" w:customStyle="1" w:styleId="34fff8">
    <w:name w:val="34_Знак_Гиперссылка"/>
    <w:rsid w:val="00645429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645429"/>
    <w:pPr>
      <w:numPr>
        <w:ilvl w:val="2"/>
        <w:numId w:val="82"/>
      </w:numPr>
    </w:pPr>
  </w:style>
  <w:style w:type="paragraph" w:customStyle="1" w:styleId="3422">
    <w:name w:val="34_Таблица_Список_Нум_2"/>
    <w:basedOn w:val="34ffb"/>
    <w:rsid w:val="00645429"/>
    <w:pPr>
      <w:numPr>
        <w:numId w:val="2"/>
      </w:numPr>
    </w:pPr>
    <w:rPr>
      <w:lang w:val="x-none"/>
    </w:rPr>
  </w:style>
  <w:style w:type="paragraph" w:customStyle="1" w:styleId="34fff9">
    <w:name w:val="34_Таблица_Список_Абзац"/>
    <w:basedOn w:val="34ffb"/>
    <w:link w:val="34fffa"/>
    <w:rsid w:val="00645429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b"/>
    <w:link w:val="3426"/>
    <w:rsid w:val="00645429"/>
    <w:pPr>
      <w:numPr>
        <w:numId w:val="83"/>
      </w:numPr>
    </w:pPr>
    <w:rPr>
      <w:lang w:val="x-none"/>
    </w:rPr>
  </w:style>
  <w:style w:type="paragraph" w:customStyle="1" w:styleId="3430">
    <w:name w:val="34_Таблица_Список_Нум_3"/>
    <w:basedOn w:val="34ffb"/>
    <w:rsid w:val="00645429"/>
    <w:pPr>
      <w:numPr>
        <w:numId w:val="3"/>
      </w:numPr>
    </w:pPr>
    <w:rPr>
      <w:lang w:val="x-none"/>
    </w:rPr>
  </w:style>
  <w:style w:type="paragraph" w:customStyle="1" w:styleId="34fffb">
    <w:name w:val="34_Колонтитул_Номер_страницы"/>
    <w:basedOn w:val="34b"/>
    <w:rsid w:val="00645429"/>
    <w:pPr>
      <w:spacing w:before="120"/>
      <w:ind w:firstLine="0"/>
      <w:jc w:val="center"/>
    </w:pPr>
    <w:rPr>
      <w:sz w:val="22"/>
    </w:rPr>
  </w:style>
  <w:style w:type="paragraph" w:customStyle="1" w:styleId="34fffc">
    <w:name w:val="34_Таблица_Сноска"/>
    <w:basedOn w:val="34b"/>
    <w:rsid w:val="00645429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fffd">
    <w:name w:val="34_Отбивка_после_таблицы"/>
    <w:basedOn w:val="34b"/>
    <w:next w:val="34b"/>
    <w:qFormat/>
    <w:rsid w:val="00645429"/>
    <w:pPr>
      <w:spacing w:after="240"/>
    </w:pPr>
  </w:style>
  <w:style w:type="paragraph" w:customStyle="1" w:styleId="34fffe">
    <w:name w:val="34_Процедура_Примечание"/>
    <w:basedOn w:val="34b"/>
    <w:link w:val="34ffff"/>
    <w:qFormat/>
    <w:rsid w:val="00645429"/>
    <w:pPr>
      <w:keepLines/>
      <w:spacing w:before="360" w:after="360"/>
      <w:ind w:left="1191" w:firstLine="0"/>
    </w:pPr>
    <w:rPr>
      <w:sz w:val="22"/>
    </w:rPr>
  </w:style>
  <w:style w:type="paragraph" w:customStyle="1" w:styleId="34">
    <w:name w:val="34_Сноска_Список"/>
    <w:basedOn w:val="34b"/>
    <w:rsid w:val="00645429"/>
    <w:pPr>
      <w:numPr>
        <w:numId w:val="5"/>
      </w:numPr>
      <w:spacing w:line="240" w:lineRule="auto"/>
      <w:jc w:val="left"/>
    </w:pPr>
    <w:rPr>
      <w:sz w:val="18"/>
    </w:rPr>
  </w:style>
  <w:style w:type="paragraph" w:customStyle="1" w:styleId="34fff3">
    <w:name w:val="34_ТЛ_Тип_документа"/>
    <w:basedOn w:val="34fc"/>
    <w:next w:val="34fff0"/>
    <w:rsid w:val="00645429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b"/>
    <w:link w:val="341d"/>
    <w:rsid w:val="00645429"/>
    <w:pPr>
      <w:numPr>
        <w:numId w:val="12"/>
      </w:numPr>
    </w:pPr>
    <w:rPr>
      <w:lang w:val="x-none"/>
    </w:rPr>
  </w:style>
  <w:style w:type="paragraph" w:customStyle="1" w:styleId="34ffff0">
    <w:name w:val="34_Отбивка_после_раздела"/>
    <w:basedOn w:val="34b"/>
    <w:qFormat/>
    <w:rsid w:val="00645429"/>
  </w:style>
  <w:style w:type="character" w:customStyle="1" w:styleId="34ffff1">
    <w:name w:val="34_Знак_Нижний_индекс"/>
    <w:rsid w:val="00645429"/>
    <w:rPr>
      <w:vertAlign w:val="subscript"/>
    </w:rPr>
  </w:style>
  <w:style w:type="character" w:styleId="af8">
    <w:name w:val="footnote reference"/>
    <w:basedOn w:val="a1"/>
    <w:semiHidden/>
    <w:rsid w:val="00645429"/>
    <w:rPr>
      <w:vertAlign w:val="superscript"/>
    </w:rPr>
  </w:style>
  <w:style w:type="numbering" w:customStyle="1" w:styleId="a">
    <w:name w:val="Приложение"/>
    <w:uiPriority w:val="99"/>
    <w:rsid w:val="00645429"/>
    <w:pPr>
      <w:numPr>
        <w:numId w:val="7"/>
      </w:numPr>
    </w:pPr>
  </w:style>
  <w:style w:type="paragraph" w:customStyle="1" w:styleId="34ffff2">
    <w:name w:val="34_Список_Марк_Вводная_фраза"/>
    <w:basedOn w:val="34b"/>
    <w:next w:val="3413"/>
    <w:link w:val="34ffff3"/>
    <w:qFormat/>
    <w:rsid w:val="00645429"/>
    <w:pPr>
      <w:keepNext/>
    </w:pPr>
  </w:style>
  <w:style w:type="character" w:customStyle="1" w:styleId="3434">
    <w:name w:val="34_Список_Марк_3 Знак"/>
    <w:basedOn w:val="34c"/>
    <w:link w:val="3432"/>
    <w:rsid w:val="009C5D71"/>
    <w:rPr>
      <w:sz w:val="24"/>
      <w:lang w:eastAsia="x-none"/>
    </w:rPr>
  </w:style>
  <w:style w:type="character" w:customStyle="1" w:styleId="34ffff3">
    <w:name w:val="34_Список_Марк_Вводная_фраза Знак"/>
    <w:basedOn w:val="34c"/>
    <w:link w:val="34ffff2"/>
    <w:rsid w:val="00645429"/>
    <w:rPr>
      <w:sz w:val="24"/>
      <w:lang w:eastAsia="x-none"/>
    </w:rPr>
  </w:style>
  <w:style w:type="character" w:customStyle="1" w:styleId="34ff9">
    <w:name w:val="34_Список_Нум_Вводная_фраза Знак"/>
    <w:basedOn w:val="34c"/>
    <w:link w:val="34ff8"/>
    <w:rsid w:val="00645429"/>
    <w:rPr>
      <w:sz w:val="24"/>
      <w:lang w:eastAsia="x-none"/>
    </w:rPr>
  </w:style>
  <w:style w:type="character" w:customStyle="1" w:styleId="34ffff">
    <w:name w:val="34_Процедура_Примечание Знак"/>
    <w:basedOn w:val="34c"/>
    <w:link w:val="34fffe"/>
    <w:rsid w:val="00645429"/>
    <w:rPr>
      <w:sz w:val="22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AA5C2C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AA5C2C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AA5C2C"/>
    <w:rPr>
      <w:lang w:val="x-none" w:eastAsia="x-none"/>
    </w:rPr>
  </w:style>
  <w:style w:type="paragraph" w:customStyle="1" w:styleId="340">
    <w:name w:val="34_Процедура_Шаг"/>
    <w:basedOn w:val="34b"/>
    <w:link w:val="34ffff4"/>
    <w:qFormat/>
    <w:rsid w:val="00645429"/>
    <w:pPr>
      <w:numPr>
        <w:numId w:val="11"/>
      </w:numPr>
    </w:pPr>
  </w:style>
  <w:style w:type="paragraph" w:customStyle="1" w:styleId="344">
    <w:name w:val="34_Процедура_Подшаг"/>
    <w:basedOn w:val="34b"/>
    <w:link w:val="34ffff5"/>
    <w:qFormat/>
    <w:rsid w:val="00645429"/>
    <w:pPr>
      <w:numPr>
        <w:ilvl w:val="1"/>
        <w:numId w:val="11"/>
      </w:numPr>
    </w:pPr>
  </w:style>
  <w:style w:type="character" w:customStyle="1" w:styleId="34ffff4">
    <w:name w:val="34_Процедура_Шаг Знак"/>
    <w:basedOn w:val="34c"/>
    <w:link w:val="340"/>
    <w:rsid w:val="00AA5C2C"/>
    <w:rPr>
      <w:sz w:val="24"/>
      <w:lang w:eastAsia="x-none"/>
    </w:rPr>
  </w:style>
  <w:style w:type="paragraph" w:customStyle="1" w:styleId="34ffff6">
    <w:name w:val="34_Процедура_Вводная_фраза"/>
    <w:basedOn w:val="34b"/>
    <w:next w:val="340"/>
    <w:qFormat/>
    <w:rsid w:val="00645429"/>
    <w:pPr>
      <w:keepNext/>
    </w:pPr>
  </w:style>
  <w:style w:type="character" w:customStyle="1" w:styleId="34ffff5">
    <w:name w:val="34_Процедура_Подшаг Знак"/>
    <w:basedOn w:val="34c"/>
    <w:link w:val="344"/>
    <w:rsid w:val="00AA5C2C"/>
    <w:rPr>
      <w:sz w:val="24"/>
      <w:lang w:eastAsia="x-none"/>
    </w:rPr>
  </w:style>
  <w:style w:type="character" w:customStyle="1" w:styleId="34ffff7">
    <w:name w:val="34_Знак_Клавиши"/>
    <w:rsid w:val="00645429"/>
    <w:rPr>
      <w:rFonts w:ascii="Calibri" w:hAnsi="Calibri"/>
      <w:caps/>
      <w:smallCaps w:val="0"/>
      <w:lang w:val="en-US"/>
    </w:rPr>
  </w:style>
  <w:style w:type="character" w:customStyle="1" w:styleId="34ffff8">
    <w:name w:val="34_Знак_Программный_код"/>
    <w:rsid w:val="00645429"/>
    <w:rPr>
      <w:rFonts w:ascii="Courier New" w:hAnsi="Courier New"/>
    </w:rPr>
  </w:style>
  <w:style w:type="paragraph" w:customStyle="1" w:styleId="34ffff9">
    <w:name w:val="34_Отбивка_после_примера"/>
    <w:basedOn w:val="34b"/>
    <w:next w:val="34b"/>
    <w:rsid w:val="00645429"/>
  </w:style>
  <w:style w:type="character" w:customStyle="1" w:styleId="13">
    <w:name w:val="Текст примечания Знак1"/>
    <w:basedOn w:val="a1"/>
    <w:link w:val="af0"/>
    <w:semiHidden/>
    <w:rsid w:val="00645429"/>
  </w:style>
  <w:style w:type="character" w:customStyle="1" w:styleId="12">
    <w:name w:val="Основной текст Знак1"/>
    <w:basedOn w:val="a1"/>
    <w:link w:val="a6"/>
    <w:semiHidden/>
    <w:rsid w:val="00645429"/>
    <w:rPr>
      <w:sz w:val="24"/>
    </w:rPr>
  </w:style>
  <w:style w:type="character" w:customStyle="1" w:styleId="14">
    <w:name w:val="Тема примечания Знак1"/>
    <w:basedOn w:val="13"/>
    <w:link w:val="af2"/>
    <w:semiHidden/>
    <w:rsid w:val="00645429"/>
    <w:rPr>
      <w:b/>
      <w:bCs/>
    </w:rPr>
  </w:style>
  <w:style w:type="character" w:customStyle="1" w:styleId="15">
    <w:name w:val="Текст выноски Знак1"/>
    <w:basedOn w:val="a1"/>
    <w:link w:val="af4"/>
    <w:semiHidden/>
    <w:rsid w:val="00645429"/>
    <w:rPr>
      <w:rFonts w:ascii="Tahoma" w:hAnsi="Tahoma" w:cs="Tahoma"/>
      <w:sz w:val="16"/>
      <w:szCs w:val="16"/>
    </w:rPr>
  </w:style>
  <w:style w:type="paragraph" w:customStyle="1" w:styleId="34ffffa">
    <w:name w:val="34_ТЛ_Подпись_Шапка"/>
    <w:basedOn w:val="34fff6"/>
    <w:next w:val="34ffffb"/>
    <w:rsid w:val="00645429"/>
  </w:style>
  <w:style w:type="paragraph" w:customStyle="1" w:styleId="34ffffc">
    <w:name w:val="34_ТЛ_Подпись_скрытый"/>
    <w:basedOn w:val="34ffffb"/>
    <w:rsid w:val="00645429"/>
    <w:rPr>
      <w:vanish/>
    </w:rPr>
  </w:style>
  <w:style w:type="paragraph" w:customStyle="1" w:styleId="34ffffb">
    <w:name w:val="34_ТЛ_Подпись"/>
    <w:basedOn w:val="34fd"/>
    <w:rsid w:val="00645429"/>
  </w:style>
  <w:style w:type="paragraph" w:customStyle="1" w:styleId="34a0">
    <w:name w:val="34_Комментaрий_из_ГОСТ"/>
    <w:basedOn w:val="34b"/>
    <w:rsid w:val="00645429"/>
    <w:rPr>
      <w:rFonts w:ascii="Arial Narrow" w:hAnsi="Arial Narrow"/>
      <w:vanish/>
    </w:rPr>
  </w:style>
  <w:style w:type="paragraph" w:customStyle="1" w:styleId="34ffffd">
    <w:name w:val="34_Комментарий_Философта"/>
    <w:basedOn w:val="34b"/>
    <w:rsid w:val="00645429"/>
    <w:rPr>
      <w:rFonts w:ascii="Arial Narrow" w:hAnsi="Arial Narrow"/>
      <w:vanish/>
      <w:color w:val="0000FF"/>
    </w:rPr>
  </w:style>
  <w:style w:type="paragraph" w:customStyle="1" w:styleId="34ffffe">
    <w:name w:val="34_ТЛ_Организация"/>
    <w:basedOn w:val="34fc"/>
    <w:next w:val="34fc"/>
    <w:rsid w:val="00645429"/>
    <w:pPr>
      <w:spacing w:after="120"/>
    </w:pPr>
    <w:rPr>
      <w:rFonts w:cs="Arial"/>
      <w:b/>
      <w:sz w:val="28"/>
      <w:szCs w:val="28"/>
      <w:lang w:eastAsia="en-US"/>
    </w:rPr>
  </w:style>
  <w:style w:type="character" w:customStyle="1" w:styleId="34fffff">
    <w:name w:val="34_Знак_Примечание_Подпись"/>
    <w:qFormat/>
    <w:rsid w:val="00645429"/>
    <w:rPr>
      <w:b/>
    </w:rPr>
  </w:style>
  <w:style w:type="paragraph" w:customStyle="1" w:styleId="34fffff0">
    <w:name w:val="34_Таблица_Сноска_Линия"/>
    <w:basedOn w:val="34fffc"/>
    <w:next w:val="34fffc"/>
    <w:rsid w:val="00645429"/>
    <w:pPr>
      <w:keepNext/>
    </w:pPr>
  </w:style>
  <w:style w:type="paragraph" w:customStyle="1" w:styleId="34fffff1">
    <w:name w:val="34_Таблица_Примечание"/>
    <w:basedOn w:val="34fffc"/>
    <w:rsid w:val="00645429"/>
  </w:style>
  <w:style w:type="character" w:customStyle="1" w:styleId="34fff">
    <w:name w:val="34_Таблица_Шапка Знак"/>
    <w:basedOn w:val="a1"/>
    <w:link w:val="34ffe"/>
    <w:rsid w:val="00645429"/>
    <w:rPr>
      <w:b/>
      <w:lang w:eastAsia="x-none"/>
    </w:rPr>
  </w:style>
  <w:style w:type="character" w:customStyle="1" w:styleId="34ffd">
    <w:name w:val="34_Таблица_Основной Знак"/>
    <w:basedOn w:val="34c"/>
    <w:link w:val="34ffb"/>
    <w:rsid w:val="00D87869"/>
    <w:rPr>
      <w:sz w:val="24"/>
      <w:lang w:eastAsia="x-none"/>
    </w:rPr>
  </w:style>
  <w:style w:type="paragraph" w:customStyle="1" w:styleId="34fffff2">
    <w:name w:val="34_Рисунок_Подпись"/>
    <w:basedOn w:val="34b"/>
    <w:rsid w:val="00645429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645429"/>
    <w:pPr>
      <w:spacing w:before="2320"/>
    </w:pPr>
  </w:style>
  <w:style w:type="paragraph" w:customStyle="1" w:styleId="34a">
    <w:name w:val="34_Процедура_Шаг_Единичный"/>
    <w:basedOn w:val="34b"/>
    <w:qFormat/>
    <w:rsid w:val="00645429"/>
    <w:pPr>
      <w:numPr>
        <w:numId w:val="81"/>
      </w:numPr>
    </w:pPr>
  </w:style>
  <w:style w:type="paragraph" w:customStyle="1" w:styleId="34fffff3">
    <w:name w:val="34_Процедура_Заголовок"/>
    <w:basedOn w:val="34b"/>
    <w:next w:val="34ffff6"/>
    <w:rsid w:val="00645429"/>
    <w:pPr>
      <w:keepNext/>
      <w:keepLines/>
      <w:spacing w:before="360" w:after="120"/>
    </w:pPr>
    <w:rPr>
      <w:b/>
    </w:rPr>
  </w:style>
  <w:style w:type="paragraph" w:customStyle="1" w:styleId="34fffff4">
    <w:name w:val="34_ТЛ_Количество_листов"/>
    <w:basedOn w:val="34fc"/>
    <w:next w:val="34fc"/>
    <w:rsid w:val="00645429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f">
    <w:name w:val="34_Колонтитул_Ведомость_1я_страница"/>
    <w:basedOn w:val="34b"/>
    <w:rsid w:val="00645429"/>
    <w:pPr>
      <w:spacing w:before="1860"/>
    </w:pPr>
  </w:style>
  <w:style w:type="paragraph" w:customStyle="1" w:styleId="3427">
    <w:name w:val="34_Список_Абзац_2"/>
    <w:basedOn w:val="341f0"/>
    <w:link w:val="3428"/>
    <w:rsid w:val="00645429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rsid w:val="00645429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rsid w:val="00645429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rsid w:val="00645429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rsid w:val="00645429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rsid w:val="00645429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rsid w:val="00645429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6454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429">
    <w:name w:val="34_ТЛ_Название_документа_2"/>
    <w:basedOn w:val="34fff1"/>
    <w:qFormat/>
    <w:rsid w:val="009B2039"/>
  </w:style>
  <w:style w:type="paragraph" w:customStyle="1" w:styleId="3435">
    <w:name w:val="34_ТЛ_Название_документа_3"/>
    <w:basedOn w:val="34fff2"/>
    <w:qFormat/>
    <w:rsid w:val="009B2039"/>
  </w:style>
  <w:style w:type="character" w:customStyle="1" w:styleId="3428">
    <w:name w:val="34_Список_Абзац_2 Знак"/>
    <w:basedOn w:val="341f1"/>
    <w:link w:val="3427"/>
    <w:rsid w:val="00645429"/>
    <w:rPr>
      <w:sz w:val="24"/>
      <w:lang w:val="x-none" w:eastAsia="x-none"/>
    </w:rPr>
  </w:style>
  <w:style w:type="character" w:customStyle="1" w:styleId="34fffa">
    <w:name w:val="34_Таблица_Список_Абзац Знак"/>
    <w:basedOn w:val="a1"/>
    <w:link w:val="34fff9"/>
    <w:rsid w:val="00DC4979"/>
    <w:rPr>
      <w:lang w:val="x-none" w:eastAsia="x-none"/>
    </w:rPr>
  </w:style>
  <w:style w:type="paragraph" w:customStyle="1" w:styleId="34fffff5">
    <w:name w:val="34_Процедура_Абзац_Подшага"/>
    <w:basedOn w:val="34fffff6"/>
    <w:rsid w:val="00645429"/>
    <w:pPr>
      <w:ind w:left="1673"/>
    </w:pPr>
  </w:style>
  <w:style w:type="character" w:customStyle="1" w:styleId="34ffc">
    <w:name w:val="34_Таблица_Число_в_ячейке Знак"/>
    <w:basedOn w:val="a1"/>
    <w:link w:val="34ffa"/>
    <w:rsid w:val="00645429"/>
    <w:rPr>
      <w:rFonts w:cs="Arial"/>
      <w:bCs/>
      <w:lang w:val="x-none" w:eastAsia="x-none"/>
    </w:rPr>
  </w:style>
  <w:style w:type="paragraph" w:customStyle="1" w:styleId="341f0">
    <w:name w:val="34_Список_Абзац_1"/>
    <w:basedOn w:val="34b"/>
    <w:link w:val="341f1"/>
    <w:qFormat/>
    <w:rsid w:val="00645429"/>
    <w:pPr>
      <w:ind w:left="1191" w:firstLine="0"/>
    </w:pPr>
  </w:style>
  <w:style w:type="character" w:customStyle="1" w:styleId="341f1">
    <w:name w:val="34_Список_Абзац_1 Знак"/>
    <w:basedOn w:val="34c"/>
    <w:link w:val="341f0"/>
    <w:rsid w:val="00645429"/>
    <w:rPr>
      <w:sz w:val="24"/>
      <w:lang w:eastAsia="x-none"/>
    </w:rPr>
  </w:style>
  <w:style w:type="paragraph" w:customStyle="1" w:styleId="34fffff6">
    <w:name w:val="34_Процедура_Абзац_Шага"/>
    <w:basedOn w:val="34b"/>
    <w:rsid w:val="00645429"/>
    <w:pPr>
      <w:ind w:left="1191" w:firstLine="0"/>
    </w:pPr>
  </w:style>
  <w:style w:type="numbering" w:customStyle="1" w:styleId="348">
    <w:name w:val="34_Список_Нумерованный"/>
    <w:basedOn w:val="a3"/>
    <w:uiPriority w:val="99"/>
    <w:rsid w:val="00DC4979"/>
    <w:pPr>
      <w:numPr>
        <w:numId w:val="9"/>
      </w:numPr>
    </w:pPr>
  </w:style>
  <w:style w:type="paragraph" w:customStyle="1" w:styleId="34fffff7">
    <w:name w:val="34_Таблица_Подзаголовок"/>
    <w:basedOn w:val="34ffb"/>
    <w:link w:val="34fffff8"/>
    <w:rsid w:val="00645429"/>
    <w:pPr>
      <w:keepNext/>
      <w:jc w:val="center"/>
    </w:pPr>
    <w:rPr>
      <w:b/>
      <w:lang w:val="x-none"/>
    </w:rPr>
  </w:style>
  <w:style w:type="character" w:customStyle="1" w:styleId="34fffff8">
    <w:name w:val="34_Таблица_Подзаголовок Знак"/>
    <w:basedOn w:val="a1"/>
    <w:link w:val="34fffff7"/>
    <w:rsid w:val="00645429"/>
    <w:rPr>
      <w:b/>
      <w:lang w:val="x-none" w:eastAsia="x-none"/>
    </w:rPr>
  </w:style>
  <w:style w:type="paragraph" w:customStyle="1" w:styleId="34fffff9">
    <w:name w:val="34_Таблица_По_центру"/>
    <w:basedOn w:val="34ffb"/>
    <w:rsid w:val="00645429"/>
    <w:pPr>
      <w:jc w:val="center"/>
    </w:pPr>
  </w:style>
  <w:style w:type="paragraph" w:customStyle="1" w:styleId="3411">
    <w:name w:val="34_Таблица_Список_Марк_1_без_отступа"/>
    <w:basedOn w:val="34ffb"/>
    <w:rsid w:val="00645429"/>
    <w:pPr>
      <w:numPr>
        <w:numId w:val="85"/>
      </w:numPr>
    </w:pPr>
  </w:style>
  <w:style w:type="paragraph" w:customStyle="1" w:styleId="34fffffa">
    <w:name w:val="34_Формула"/>
    <w:basedOn w:val="a0"/>
    <w:rsid w:val="00645429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b">
    <w:name w:val="34_Формула_Номер"/>
    <w:basedOn w:val="a0"/>
    <w:rsid w:val="00645429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b"/>
    <w:rsid w:val="00645429"/>
    <w:pPr>
      <w:ind w:left="680"/>
    </w:pPr>
  </w:style>
  <w:style w:type="character" w:customStyle="1" w:styleId="34fffffc">
    <w:name w:val="34_Знак_Пример_Подпись"/>
    <w:qFormat/>
    <w:rsid w:val="00645429"/>
    <w:rPr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11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5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gi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DE717D-93C6-4088-AF2A-CD09E068B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5382</TotalTime>
  <Pages>85</Pages>
  <Words>17747</Words>
  <Characters>101158</Characters>
  <Application>Microsoft Office Word</Application>
  <DocSecurity>0</DocSecurity>
  <Lines>842</Lines>
  <Paragraphs>237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Методическое пособие для разработчиков технической документации</vt:lpstr>
      <vt:lpstr>Методическое пособие</vt:lpstr>
    </vt:vector>
  </TitlesOfParts>
  <Company>PhiloSoft Technical Communications</Company>
  <LinksUpToDate>false</LinksUpToDate>
  <CharactersWithSpaces>118668</CharactersWithSpaces>
  <SharedDoc>false</SharedDoc>
  <HLinks>
    <vt:vector size="30" baseType="variant">
      <vt:variant>
        <vt:i4>1114164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_Toc396719015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_Toc396719014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_Toc396719013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_Toc396719012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_Toc396719011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Методическое пособие для разработчиков технической документации</dc:title>
  <dc:creator>Oksana</dc:creator>
  <cp:lastModifiedBy>Oksana</cp:lastModifiedBy>
  <cp:revision>1316</cp:revision>
  <cp:lastPrinted>2015-02-04T20:14:00Z</cp:lastPrinted>
  <dcterms:created xsi:type="dcterms:W3CDTF">2014-10-31T06:28:00Z</dcterms:created>
  <dcterms:modified xsi:type="dcterms:W3CDTF">2023-05-14T12:12:00Z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1.3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Сокращенное наименование АС</vt:lpwstr>
  </property>
  <property fmtid="{D5CDD505-2E9C-101B-9397-08002B2CF9AE}" pid="5" name="полное_название_системы">
    <vt:lpwstr>Наименование вида АС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